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DC2B95" w:rsidRDefault="00816BCB" w:rsidP="00816BCB">
      <w:pPr>
        <w:pStyle w:val="Nyilatkozatcm"/>
      </w:pPr>
      <w:r w:rsidRPr="00DC2B95">
        <w:t>FELADATKIÍRÁS</w:t>
      </w:r>
    </w:p>
    <w:p w14:paraId="5AC09C77" w14:textId="77777777" w:rsidR="00816BCB" w:rsidRPr="00DC2B95" w:rsidRDefault="00D37EC8" w:rsidP="003A4CDB">
      <w:r w:rsidRPr="00DC2B95"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DC2B95" w:rsidRDefault="00816BCB" w:rsidP="00D429F2">
      <w:pPr>
        <w:pStyle w:val="Cmlaplog"/>
      </w:pPr>
      <w:r w:rsidRPr="00DC2B95">
        <w:br w:type="page"/>
      </w:r>
      <w:r w:rsidR="009D2FD8" w:rsidRPr="00DC2B95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DC2B95" w:rsidRDefault="004851C7" w:rsidP="00D429F2">
      <w:pPr>
        <w:pStyle w:val="Cmlapegyetem"/>
      </w:pPr>
      <w:r w:rsidRPr="00DC2B95">
        <w:t>Budapesti Műszaki és Gazdaságtudományi Egyetem</w:t>
      </w:r>
    </w:p>
    <w:p w14:paraId="6261E961" w14:textId="77777777" w:rsidR="004851C7" w:rsidRPr="00DC2B95" w:rsidRDefault="004851C7" w:rsidP="00D429F2">
      <w:pPr>
        <w:pStyle w:val="Cmlapkarstanszk"/>
      </w:pPr>
      <w:r w:rsidRPr="00DC2B95">
        <w:t>Villamosmérnöki és Informatikai Kar</w:t>
      </w:r>
    </w:p>
    <w:p w14:paraId="614306E0" w14:textId="77777777" w:rsidR="004851C7" w:rsidRPr="00DC2B95" w:rsidRDefault="00000000" w:rsidP="00D429F2">
      <w:pPr>
        <w:pStyle w:val="Cmlapkarstanszk"/>
      </w:pPr>
      <w:fldSimple w:instr=" DOCPROPERTY  Company  \* MERGEFORMAT ">
        <w:r w:rsidR="003E2ECB" w:rsidRPr="00DC2B95">
          <w:t>Automatizálási és Alkalmazott Informatikai Tanszék</w:t>
        </w:r>
      </w:fldSimple>
    </w:p>
    <w:p w14:paraId="636BBB01" w14:textId="77777777" w:rsidR="004851C7" w:rsidRPr="00DC2B95" w:rsidRDefault="004851C7"/>
    <w:p w14:paraId="36F20A54" w14:textId="77777777" w:rsidR="004851C7" w:rsidRPr="00DC2B95" w:rsidRDefault="004851C7"/>
    <w:p w14:paraId="7E8300BE" w14:textId="77777777" w:rsidR="004851C7" w:rsidRPr="00DC2B95" w:rsidRDefault="004851C7"/>
    <w:p w14:paraId="02C07D20" w14:textId="77777777" w:rsidR="004851C7" w:rsidRPr="00DC2B95" w:rsidRDefault="004851C7"/>
    <w:p w14:paraId="2D8CF118" w14:textId="77777777" w:rsidR="004851C7" w:rsidRPr="00DC2B95" w:rsidRDefault="004851C7"/>
    <w:p w14:paraId="1309EF9A" w14:textId="77777777" w:rsidR="004851C7" w:rsidRPr="00DC2B95" w:rsidRDefault="004851C7"/>
    <w:p w14:paraId="7F39B52B" w14:textId="77777777" w:rsidR="004851C7" w:rsidRPr="00DC2B95" w:rsidRDefault="004851C7"/>
    <w:p w14:paraId="63E824BC" w14:textId="6C0CDB53" w:rsidR="0063585C" w:rsidRPr="00DC2B95" w:rsidRDefault="00D45931" w:rsidP="00171054">
      <w:pPr>
        <w:pStyle w:val="Cmlapszerz"/>
        <w:rPr>
          <w:noProof w:val="0"/>
        </w:rPr>
      </w:pPr>
      <w:r w:rsidRPr="00DC2B95">
        <w:rPr>
          <w:noProof w:val="0"/>
        </w:rPr>
        <w:t>Sándor Dávid</w:t>
      </w:r>
    </w:p>
    <w:p w14:paraId="5BD632B6" w14:textId="5DB28037" w:rsidR="0063585C" w:rsidRPr="00DC2B95" w:rsidRDefault="00D45931">
      <w:pPr>
        <w:pStyle w:val="Cm"/>
      </w:pPr>
      <w:r w:rsidRPr="00DC2B95">
        <w:t>Biometrikus Autentikációs megoldás fejlesztése</w:t>
      </w:r>
    </w:p>
    <w:p w14:paraId="436457F8" w14:textId="77777777" w:rsidR="00630A92" w:rsidRPr="00DC2B95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Pr="00DC2B95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Pr="00DC2B95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Pr="00DC2B95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Pr="00DC2B95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Pr="00DC2B95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Pr="00DC2B95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Pr="00DC2B95" w:rsidRDefault="00630A92" w:rsidP="00D45931">
      <w:pPr>
        <w:keepLines/>
        <w:spacing w:after="0"/>
        <w:ind w:firstLine="0"/>
        <w:rPr>
          <w:smallCaps/>
        </w:rPr>
      </w:pPr>
    </w:p>
    <w:p w14:paraId="05D54636" w14:textId="77777777" w:rsidR="00630A92" w:rsidRPr="00DC2B95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Pr="00DC2B95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Pr="00DC2B95" w:rsidRDefault="00630A92" w:rsidP="00D45931">
      <w:pPr>
        <w:keepLines/>
        <w:spacing w:after="0"/>
        <w:ind w:firstLine="0"/>
        <w:jc w:val="center"/>
        <w:rPr>
          <w:smallCaps/>
        </w:rPr>
      </w:pPr>
      <w:r w:rsidRPr="00DC2B95">
        <w:rPr>
          <w:smallCaps/>
        </w:rPr>
        <w:t>Konzulens</w:t>
      </w:r>
    </w:p>
    <w:p w14:paraId="64E69399" w14:textId="77777777" w:rsidR="00D45931" w:rsidRPr="00DC2B95" w:rsidRDefault="00D45931" w:rsidP="00630A92">
      <w:pPr>
        <w:pStyle w:val="Cmlapszerz"/>
        <w:rPr>
          <w:noProof w:val="0"/>
        </w:rPr>
      </w:pPr>
      <w:r w:rsidRPr="00DC2B95">
        <w:rPr>
          <w:noProof w:val="0"/>
        </w:rPr>
        <w:t>Dr. Kővári Bence</w:t>
      </w:r>
    </w:p>
    <w:p w14:paraId="71BF7A9D" w14:textId="3A0CA515" w:rsidR="00630A92" w:rsidRPr="00DC2B95" w:rsidRDefault="00D45931" w:rsidP="00630A92">
      <w:pPr>
        <w:pStyle w:val="Cmlapszerz"/>
        <w:rPr>
          <w:noProof w:val="0"/>
        </w:rPr>
      </w:pPr>
      <w:r w:rsidRPr="00DC2B95">
        <w:rPr>
          <w:noProof w:val="0"/>
        </w:rPr>
        <w:t>Golda Bence</w:t>
      </w:r>
      <w:r w:rsidR="00630A92" w:rsidRPr="00DC2B95">
        <w:rPr>
          <w:noProof w:val="0"/>
        </w:rPr>
        <w:fldChar w:fldCharType="begin"/>
      </w:r>
      <w:r w:rsidR="00630A92" w:rsidRPr="00DC2B95">
        <w:rPr>
          <w:noProof w:val="0"/>
        </w:rPr>
        <w:instrText xml:space="preserve"> DOCPROPERTY "Manager"  \* MERGEFORMAT </w:instrText>
      </w:r>
      <w:r w:rsidR="00630A92" w:rsidRPr="00DC2B95">
        <w:rPr>
          <w:noProof w:val="0"/>
        </w:rPr>
        <w:fldChar w:fldCharType="end"/>
      </w:r>
    </w:p>
    <w:p w14:paraId="59CFD63D" w14:textId="1A01EA0B" w:rsidR="0063585C" w:rsidRPr="00DC2B95" w:rsidRDefault="00630A92" w:rsidP="00630A92">
      <w:pPr>
        <w:spacing w:after="0"/>
        <w:ind w:firstLine="0"/>
        <w:jc w:val="center"/>
      </w:pPr>
      <w:r w:rsidRPr="00DC2B95">
        <w:t>BUDAPEST, 20</w:t>
      </w:r>
      <w:r w:rsidR="00D45931" w:rsidRPr="00DC2B95">
        <w:t>22</w:t>
      </w:r>
    </w:p>
    <w:p w14:paraId="155AD015" w14:textId="77777777" w:rsidR="0063585C" w:rsidRPr="00DC2B95" w:rsidRDefault="0063585C" w:rsidP="00B96880">
      <w:pPr>
        <w:pStyle w:val="Fejezetcmtartalomjegyzknlkl"/>
        <w:rPr>
          <w:noProof w:val="0"/>
        </w:rPr>
      </w:pPr>
      <w:r w:rsidRPr="00DC2B95">
        <w:rPr>
          <w:noProof w:val="0"/>
        </w:rPr>
        <w:lastRenderedPageBreak/>
        <w:t>Tartalomjegyzék</w:t>
      </w:r>
    </w:p>
    <w:p w14:paraId="356D8A20" w14:textId="3A6C9317" w:rsidR="000D3F69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 w:rsidRPr="00DC2B95">
        <w:fldChar w:fldCharType="begin"/>
      </w:r>
      <w:r w:rsidRPr="00DC2B95">
        <w:instrText xml:space="preserve"> TOC \o "1-3" \h \z \u </w:instrText>
      </w:r>
      <w:r w:rsidRPr="00DC2B95">
        <w:fldChar w:fldCharType="separate"/>
      </w:r>
      <w:hyperlink w:anchor="_Toc119779912" w:history="1">
        <w:r w:rsidR="000D3F69" w:rsidRPr="00C90AEA">
          <w:rPr>
            <w:rStyle w:val="Hiperhivatkozs"/>
            <w:noProof/>
          </w:rPr>
          <w:t>Összefoglaló</w:t>
        </w:r>
        <w:r w:rsidR="000D3F69">
          <w:rPr>
            <w:noProof/>
            <w:webHidden/>
          </w:rPr>
          <w:tab/>
        </w:r>
        <w:r w:rsidR="000D3F69">
          <w:rPr>
            <w:noProof/>
            <w:webHidden/>
          </w:rPr>
          <w:fldChar w:fldCharType="begin"/>
        </w:r>
        <w:r w:rsidR="000D3F69">
          <w:rPr>
            <w:noProof/>
            <w:webHidden/>
          </w:rPr>
          <w:instrText xml:space="preserve"> PAGEREF _Toc119779912 \h </w:instrText>
        </w:r>
        <w:r w:rsidR="000D3F69">
          <w:rPr>
            <w:noProof/>
            <w:webHidden/>
          </w:rPr>
        </w:r>
        <w:r w:rsidR="000D3F69">
          <w:rPr>
            <w:noProof/>
            <w:webHidden/>
          </w:rPr>
          <w:fldChar w:fldCharType="separate"/>
        </w:r>
        <w:r w:rsidR="000D3F69">
          <w:rPr>
            <w:noProof/>
            <w:webHidden/>
          </w:rPr>
          <w:t>7</w:t>
        </w:r>
        <w:r w:rsidR="000D3F69">
          <w:rPr>
            <w:noProof/>
            <w:webHidden/>
          </w:rPr>
          <w:fldChar w:fldCharType="end"/>
        </w:r>
      </w:hyperlink>
    </w:p>
    <w:p w14:paraId="4658CB0F" w14:textId="69CBD068" w:rsidR="000D3F69" w:rsidRDefault="000D3F6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779913" w:history="1">
        <w:r w:rsidRPr="00C90AEA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72EBB2" w14:textId="0789D41D" w:rsidR="000D3F69" w:rsidRDefault="000D3F6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779914" w:history="1">
        <w:r w:rsidRPr="00C90AEA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C8DF0F" w14:textId="60077EB4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15" w:history="1">
        <w:r w:rsidRPr="00C90AEA">
          <w:rPr>
            <w:rStyle w:val="Hiperhivatkozs"/>
            <w:noProof/>
          </w:rPr>
          <w:t>1.1 Motiváció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2222A9" w14:textId="2668779C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16" w:history="1">
        <w:r w:rsidRPr="00C90AEA">
          <w:rPr>
            <w:rStyle w:val="Hiperhivatkozs"/>
            <w:noProof/>
          </w:rPr>
          <w:t>1.2 A dolgozat szerkezete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986990" w14:textId="3345813D" w:rsidR="000D3F69" w:rsidRDefault="000D3F6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779917" w:history="1">
        <w:r w:rsidRPr="00C90AEA">
          <w:rPr>
            <w:rStyle w:val="Hiperhivatkozs"/>
            <w:noProof/>
          </w:rPr>
          <w:t>2 Háttérismeretek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168DAF" w14:textId="06FFE541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18" w:history="1">
        <w:r w:rsidRPr="00C90AEA">
          <w:rPr>
            <w:rStyle w:val="Hiperhivatkozs"/>
            <w:noProof/>
          </w:rPr>
          <w:t>2.1 Biometrikus autentikáció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463A48" w14:textId="2A391D10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19" w:history="1">
        <w:r w:rsidRPr="00C90AEA">
          <w:rPr>
            <w:rStyle w:val="Hiperhivatkozs"/>
            <w:noProof/>
          </w:rPr>
          <w:t>2.2 Folyamatos autentikáció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36AF7A" w14:textId="657C23F8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20" w:history="1">
        <w:r w:rsidRPr="00C90AEA">
          <w:rPr>
            <w:rStyle w:val="Hiperhivatkozs"/>
            <w:noProof/>
          </w:rPr>
          <w:t>2.3 Unix-szerű grafikus felhasználói felületek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F6B48F" w14:textId="01A855E2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21" w:history="1">
        <w:r w:rsidRPr="00C90AEA">
          <w:rPr>
            <w:rStyle w:val="Hiperhivatkozs"/>
            <w:noProof/>
          </w:rPr>
          <w:t>2.4 Megjelenítő protokollok [1]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79B89A" w14:textId="64343AC1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22" w:history="1">
        <w:r w:rsidRPr="00C90AEA">
          <w:rPr>
            <w:rStyle w:val="Hiperhivatkozs"/>
            <w:noProof/>
          </w:rPr>
          <w:t>2.4.1 X Window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5ABBFF0" w14:textId="18557D1C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23" w:history="1">
        <w:r w:rsidRPr="00C90AEA">
          <w:rPr>
            <w:rStyle w:val="Hiperhivatkozs"/>
            <w:noProof/>
          </w:rPr>
          <w:t>2.4.2 Wayland [2]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EF4BC8" w14:textId="38F8DE50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24" w:history="1">
        <w:r w:rsidRPr="00C90AEA">
          <w:rPr>
            <w:rStyle w:val="Hiperhivatkozs"/>
            <w:noProof/>
          </w:rPr>
          <w:t>2.5 Rust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3AF938" w14:textId="0C6A908B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25" w:history="1">
        <w:r w:rsidRPr="00C90AEA">
          <w:rPr>
            <w:rStyle w:val="Hiperhivatkozs"/>
            <w:noProof/>
          </w:rPr>
          <w:t>2.6 Erlang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77B0B6" w14:textId="7163A889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26" w:history="1">
        <w:r w:rsidRPr="00C90AEA">
          <w:rPr>
            <w:rStyle w:val="Hiperhivatkozs"/>
            <w:noProof/>
          </w:rPr>
          <w:t>2.6.1 Típusok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EC30804" w14:textId="36B18D47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27" w:history="1">
        <w:r w:rsidRPr="00C90AEA">
          <w:rPr>
            <w:rStyle w:val="Hiperhivatkozs"/>
            <w:noProof/>
          </w:rPr>
          <w:t>2.6.2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B174963" w14:textId="12C3AF64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28" w:history="1">
        <w:r w:rsidRPr="00C90AEA">
          <w:rPr>
            <w:rStyle w:val="Hiperhivatkozs"/>
            <w:noProof/>
          </w:rPr>
          <w:t>2.7 React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7671CD5" w14:textId="5D7E8DC3" w:rsidR="000D3F69" w:rsidRDefault="000D3F6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779929" w:history="1">
        <w:r w:rsidRPr="00C90AEA">
          <w:rPr>
            <w:rStyle w:val="Hiperhivatkozs"/>
            <w:noProof/>
          </w:rPr>
          <w:t>3 Kapcsolódó munka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9C9BDE5" w14:textId="21BC98DF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30" w:history="1">
        <w:r w:rsidRPr="00C90AEA">
          <w:rPr>
            <w:rStyle w:val="Hiperhivatkozs"/>
            <w:noProof/>
          </w:rPr>
          <w:t>3.1 Megjelenítő protokollok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B86BB9A" w14:textId="360D7FCE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31" w:history="1">
        <w:r w:rsidRPr="00C90AEA">
          <w:rPr>
            <w:rStyle w:val="Hiperhivatkozs"/>
            <w:noProof/>
          </w:rPr>
          <w:t>3.1.1 Kutatás és prototípus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AD7F2BD" w14:textId="7A582885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32" w:history="1">
        <w:r w:rsidRPr="00C90AEA">
          <w:rPr>
            <w:rStyle w:val="Hiperhivatkozs"/>
            <w:noProof/>
          </w:rPr>
          <w:t>3.1.2 Konklúzió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98816CD" w14:textId="4D51130C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33" w:history="1">
        <w:r w:rsidRPr="00C90AEA">
          <w:rPr>
            <w:rStyle w:val="Hiperhivatkozs"/>
            <w:noProof/>
          </w:rPr>
          <w:t>3.2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4DF7DA8" w14:textId="0D0121D3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34" w:history="1">
        <w:r w:rsidRPr="00C90AEA">
          <w:rPr>
            <w:rStyle w:val="Hiperhivatkozs"/>
            <w:noProof/>
          </w:rPr>
          <w:t>3.3 C-ben implementált adatgyűjtő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CE45EEF" w14:textId="2525FA81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35" w:history="1">
        <w:r w:rsidRPr="00C90AEA">
          <w:rPr>
            <w:rStyle w:val="Hiperhivatkozs"/>
            <w:noProof/>
          </w:rPr>
          <w:t>3.4 Webes felület tervezése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01AECE9" w14:textId="477A9DAE" w:rsidR="000D3F69" w:rsidRDefault="000D3F6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779936" w:history="1">
        <w:r w:rsidRPr="00C90AEA">
          <w:rPr>
            <w:rStyle w:val="Hiperhivatkozs"/>
            <w:noProof/>
          </w:rPr>
          <w:t>4 A megoldás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3FF8AAE" w14:textId="770159DC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37" w:history="1">
        <w:r w:rsidRPr="00C90AEA">
          <w:rPr>
            <w:rStyle w:val="Hiperhivatkozs"/>
            <w:noProof/>
          </w:rPr>
          <w:t>4.1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D77D521" w14:textId="607F68E6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38" w:history="1">
        <w:r w:rsidRPr="00C90AEA">
          <w:rPr>
            <w:rStyle w:val="Hiperhivatkozs"/>
            <w:noProof/>
          </w:rPr>
          <w:t>4.2 Komponensek kommunikációja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9383B5C" w14:textId="4C8B1359" w:rsidR="000D3F69" w:rsidRDefault="000D3F6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779939" w:history="1">
        <w:r w:rsidRPr="00C90AEA">
          <w:rPr>
            <w:rStyle w:val="Hiperhivatkozs"/>
            <w:noProof/>
          </w:rPr>
          <w:t>5 Linux kliens alkalmazás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D4A39AB" w14:textId="0EB280AF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40" w:history="1">
        <w:r w:rsidRPr="00C90AEA">
          <w:rPr>
            <w:rStyle w:val="Hiperhivatkozs"/>
            <w:noProof/>
          </w:rPr>
          <w:t>5.1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3936210" w14:textId="681AC2A9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41" w:history="1">
        <w:r w:rsidRPr="00C90AEA">
          <w:rPr>
            <w:rStyle w:val="Hiperhivatkozs"/>
            <w:noProof/>
          </w:rPr>
          <w:t>5.2 Az alkalmazás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825CCE9" w14:textId="64AF1B55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42" w:history="1">
        <w:r w:rsidRPr="00C90AEA">
          <w:rPr>
            <w:rStyle w:val="Hiperhivatkozs"/>
            <w:noProof/>
          </w:rPr>
          <w:t>5.3 Adatgyűjtő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D330354" w14:textId="4D162A90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43" w:history="1">
        <w:r w:rsidRPr="00C90AEA">
          <w:rPr>
            <w:rStyle w:val="Hiperhivatkozs"/>
            <w:noProof/>
          </w:rPr>
          <w:t>5.3.1 Platform specifikus metaadatok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9136A94" w14:textId="0A0659E2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44" w:history="1">
        <w:r w:rsidRPr="00C90AEA">
          <w:rPr>
            <w:rStyle w:val="Hiperhivatkozs"/>
            <w:noProof/>
          </w:rPr>
          <w:t>5.4 A felhasználó státusza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8ECB163" w14:textId="14920A11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45" w:history="1">
        <w:r w:rsidRPr="00C90AEA">
          <w:rPr>
            <w:rStyle w:val="Hiperhivatkozs"/>
            <w:noProof/>
          </w:rPr>
          <w:t>5.5 Konfigurációs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B5E2C76" w14:textId="452C22F9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46" w:history="1">
        <w:r w:rsidRPr="00C90AEA">
          <w:rPr>
            <w:rStyle w:val="Hiperhivatkozs"/>
            <w:noProof/>
          </w:rPr>
          <w:t>5.6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6DC6A55" w14:textId="53D9F9EC" w:rsidR="000D3F69" w:rsidRDefault="000D3F6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779947" w:history="1">
        <w:r w:rsidRPr="00C90AEA">
          <w:rPr>
            <w:rStyle w:val="Hiperhivatkozs"/>
            <w:noProof/>
          </w:rPr>
          <w:t>6 Az alkalmazás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0E812F2" w14:textId="67883044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48" w:history="1">
        <w:r w:rsidRPr="00C90AEA">
          <w:rPr>
            <w:rStyle w:val="Hiperhivatkozs"/>
            <w:noProof/>
          </w:rPr>
          <w:t>6.1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22BC679" w14:textId="48F50ECB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49" w:history="1">
        <w:r w:rsidRPr="00C90AEA">
          <w:rPr>
            <w:rStyle w:val="Hiperhivatkozs"/>
            <w:noProof/>
          </w:rPr>
          <w:t>6.2 Az alkalmazás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469F3C3" w14:textId="3E224D37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50" w:history="1">
        <w:r w:rsidRPr="00C90AEA">
          <w:rPr>
            <w:rStyle w:val="Hiperhivatkozs"/>
            <w:noProof/>
          </w:rPr>
          <w:t>6.3 Üzleti logikai réteg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FB95796" w14:textId="1FD59B99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51" w:history="1">
        <w:r w:rsidRPr="00C90AEA">
          <w:rPr>
            <w:rStyle w:val="Hiperhivatkozs"/>
            <w:noProof/>
          </w:rPr>
          <w:t>6.3.1 Események feldolgozása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461BD81" w14:textId="617EB626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52" w:history="1">
        <w:r w:rsidRPr="00C90AEA">
          <w:rPr>
            <w:rStyle w:val="Hiperhivatkozs"/>
            <w:noProof/>
          </w:rPr>
          <w:t>6.3.2 Profil építés és verifikáció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4AFD78D" w14:textId="5C2C6EB8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53" w:history="1">
        <w:r w:rsidRPr="00C90AEA">
          <w:rPr>
            <w:rStyle w:val="Hiperhivatkozs"/>
            <w:noProof/>
          </w:rPr>
          <w:t>6.3.3 A felhasználó státusza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8ED2653" w14:textId="3C816A75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54" w:history="1">
        <w:r w:rsidRPr="00C90AEA">
          <w:rPr>
            <w:rStyle w:val="Hiperhivatkozs"/>
            <w:noProof/>
          </w:rPr>
          <w:t>6.4 HTTP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CE3F96C" w14:textId="30049379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55" w:history="1">
        <w:r w:rsidRPr="00C90AEA">
          <w:rPr>
            <w:rStyle w:val="Hiperhivatkozs"/>
            <w:noProof/>
          </w:rPr>
          <w:t>6.4.1 Adatgyűjtő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0E471B6" w14:textId="3D82C07B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56" w:history="1">
        <w:r w:rsidRPr="00C90AEA">
          <w:rPr>
            <w:rStyle w:val="Hiperhivatkozs"/>
            <w:noProof/>
          </w:rPr>
          <w:t>6.4.2 Státusz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6EB25EA" w14:textId="3C79058A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57" w:history="1">
        <w:r w:rsidRPr="00C90AEA">
          <w:rPr>
            <w:rStyle w:val="Hiperhivatkozs"/>
            <w:noProof/>
          </w:rPr>
          <w:t>6.4.3 Statisztikák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61A50D5" w14:textId="1AD928FD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58" w:history="1">
        <w:r w:rsidRPr="00C90AEA">
          <w:rPr>
            <w:rStyle w:val="Hiperhivatkozs"/>
            <w:noProof/>
          </w:rPr>
          <w:t>6.5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A9BD884" w14:textId="156A6C75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59" w:history="1">
        <w:r w:rsidRPr="00C90AEA">
          <w:rPr>
            <w:rStyle w:val="Hiperhivatkozs"/>
            <w:noProof/>
          </w:rPr>
          <w:t>6.5.1 Séma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7CE1153" w14:textId="0C1067D5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60" w:history="1">
        <w:r w:rsidRPr="00C90AEA">
          <w:rPr>
            <w:rStyle w:val="Hiperhivatkozs"/>
            <w:noProof/>
          </w:rPr>
          <w:t>6.5.2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77B8109" w14:textId="2C542EA8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61" w:history="1">
        <w:r w:rsidRPr="00C90AEA">
          <w:rPr>
            <w:rStyle w:val="Hiperhivatkozs"/>
            <w:noProof/>
          </w:rPr>
          <w:t>6.5.3 Lekérdezések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811EE9D" w14:textId="0BAB44FD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62" w:history="1">
        <w:r w:rsidRPr="00C90AEA">
          <w:rPr>
            <w:rStyle w:val="Hiperhivatkozs"/>
            <w:noProof/>
          </w:rPr>
          <w:t>6.6 Kiértékelő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2FBEDA7" w14:textId="0E93789D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63" w:history="1">
        <w:r w:rsidRPr="00C90AEA">
          <w:rPr>
            <w:rStyle w:val="Hiperhivatkozs"/>
            <w:noProof/>
          </w:rPr>
          <w:t>6.7 Konfigurációs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5D8F9CE" w14:textId="6B67CD71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64" w:history="1">
        <w:r w:rsidRPr="00C90AEA">
          <w:rPr>
            <w:rStyle w:val="Hiperhivatkozs"/>
            <w:noProof/>
          </w:rPr>
          <w:t>6.7.1 Alkalmazás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FF44162" w14:textId="0995E53C" w:rsidR="000D3F69" w:rsidRDefault="000D3F69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65" w:history="1">
        <w:r w:rsidRPr="00C90AEA">
          <w:rPr>
            <w:rStyle w:val="Hiperhivatkozs"/>
            <w:noProof/>
          </w:rPr>
          <w:t>6.7.2 Kiértékelő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787D15A7" w14:textId="4CCB95CE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66" w:history="1">
        <w:r w:rsidRPr="00C90AEA">
          <w:rPr>
            <w:rStyle w:val="Hiperhivatkozs"/>
            <w:noProof/>
          </w:rPr>
          <w:t>6.8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1B4ABB0" w14:textId="2CA109A1" w:rsidR="000D3F69" w:rsidRDefault="000D3F6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779967" w:history="1">
        <w:r w:rsidRPr="00C90AEA">
          <w:rPr>
            <w:rStyle w:val="Hiperhivatkozs"/>
            <w:noProof/>
          </w:rPr>
          <w:t>7 Webes vékonykliens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B2B813D" w14:textId="7AD252F9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68" w:history="1">
        <w:r w:rsidRPr="00C90AEA">
          <w:rPr>
            <w:rStyle w:val="Hiperhivatkozs"/>
            <w:noProof/>
          </w:rPr>
          <w:t>7.1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F09D635" w14:textId="49B64736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69" w:history="1">
        <w:r w:rsidRPr="00C90AEA">
          <w:rPr>
            <w:rStyle w:val="Hiperhivatkozs"/>
            <w:noProof/>
          </w:rPr>
          <w:t>7.2 Az alkalmazás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76B68F4" w14:textId="4CED4D7B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70" w:history="1">
        <w:r w:rsidRPr="00C90AEA">
          <w:rPr>
            <w:rStyle w:val="Hiperhivatkozs"/>
            <w:noProof/>
          </w:rPr>
          <w:t>7.3 Összesített statisztikák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3EA606DF" w14:textId="4FEEBA97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71" w:history="1">
        <w:r w:rsidRPr="00C90AEA">
          <w:rPr>
            <w:rStyle w:val="Hiperhivatkozs"/>
            <w:noProof/>
          </w:rPr>
          <w:t>7.4 Felhasználó-specifikus statisztikák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026275A1" w14:textId="0DA3122D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72" w:history="1">
        <w:r w:rsidRPr="00C90AEA">
          <w:rPr>
            <w:rStyle w:val="Hiperhivatkozs"/>
            <w:noProof/>
          </w:rPr>
          <w:t>7.5 Konfigurációs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16474216" w14:textId="024BAE0E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73" w:history="1">
        <w:r w:rsidRPr="00C90AEA">
          <w:rPr>
            <w:rStyle w:val="Hiperhivatkozs"/>
            <w:noProof/>
          </w:rPr>
          <w:t>7.6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46BEF9FF" w14:textId="54C08290" w:rsidR="000D3F69" w:rsidRDefault="000D3F6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779974" w:history="1">
        <w:r w:rsidRPr="00C90AEA">
          <w:rPr>
            <w:rStyle w:val="Hiperhivatkozs"/>
            <w:noProof/>
          </w:rPr>
          <w:t>8 A megoldás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2789785D" w14:textId="090ADA83" w:rsidR="000D3F69" w:rsidRDefault="000D3F6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779975" w:history="1">
        <w:r w:rsidRPr="00C90AEA">
          <w:rPr>
            <w:rStyle w:val="Hiperhivatkozs"/>
            <w:noProof/>
          </w:rPr>
          <w:t>9 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5FDB619F" w14:textId="7CBC5FCB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76" w:history="1">
        <w:r w:rsidRPr="00C90AEA">
          <w:rPr>
            <w:rStyle w:val="Hiperhivatkozs"/>
            <w:noProof/>
          </w:rPr>
          <w:t>9.1 Az elvégzett munka értékelése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7E3D08CB" w14:textId="25C75136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77" w:history="1">
        <w:r w:rsidRPr="00C90AEA">
          <w:rPr>
            <w:rStyle w:val="Hiperhivatkozs"/>
            <w:noProof/>
          </w:rPr>
          <w:t>9.2 Konklúzió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06875381" w14:textId="50DE20C1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78" w:history="1">
        <w:r w:rsidRPr="00C90AEA">
          <w:rPr>
            <w:rStyle w:val="Hiperhivatkozs"/>
            <w:noProof/>
          </w:rPr>
          <w:t>9.3 További fejlesztési javaslatok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109B23CE" w14:textId="3699DBFE" w:rsidR="000D3F69" w:rsidRDefault="000D3F6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779979" w:history="1">
        <w:r w:rsidRPr="00C90AEA">
          <w:rPr>
            <w:rStyle w:val="Hiperhivatkozs"/>
            <w:noProof/>
          </w:rPr>
          <w:t>10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2AB94232" w14:textId="4C095F7E" w:rsidR="000D3F69" w:rsidRDefault="000D3F69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19779980" w:history="1">
        <w:r w:rsidRPr="00C90AEA">
          <w:rPr>
            <w:rStyle w:val="Hiperhivatkozs"/>
            <w:noProof/>
          </w:rPr>
          <w:t>11 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202D4006" w14:textId="622CCD75" w:rsidR="000D3F69" w:rsidRDefault="000D3F69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19779981" w:history="1">
        <w:r w:rsidRPr="00C90AEA">
          <w:rPr>
            <w:rStyle w:val="Hiperhivatkozs"/>
            <w:noProof/>
          </w:rPr>
          <w:t>11.1 Esemény séma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_Toc119779981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597B17CD" w14:textId="02FDE114" w:rsidR="0063585C" w:rsidRPr="00DC2B95" w:rsidRDefault="00730B3C" w:rsidP="00043D22">
      <w:r w:rsidRPr="00DC2B95">
        <w:rPr>
          <w:b/>
          <w:bCs/>
        </w:rPr>
        <w:fldChar w:fldCharType="end"/>
      </w:r>
    </w:p>
    <w:p w14:paraId="624D007E" w14:textId="77777777" w:rsidR="00681E99" w:rsidRPr="00DC2B95" w:rsidRDefault="00681E99" w:rsidP="00854BDC">
      <w:pPr>
        <w:pStyle w:val="Nyilatkozatcm"/>
      </w:pPr>
      <w:r w:rsidRPr="00DC2B95">
        <w:lastRenderedPageBreak/>
        <w:t>Hallgatói nyilatkozat</w:t>
      </w:r>
    </w:p>
    <w:p w14:paraId="3F18C6A1" w14:textId="3D0972E9" w:rsidR="00681E99" w:rsidRPr="00DC2B95" w:rsidRDefault="00681E99" w:rsidP="005E01E0">
      <w:pPr>
        <w:pStyle w:val="Nyilatkozatszveg"/>
      </w:pPr>
      <w:r w:rsidRPr="00DC2B95">
        <w:t xml:space="preserve">Alulírott </w:t>
      </w:r>
      <w:r w:rsidR="007423EA" w:rsidRPr="00DC2B95">
        <w:rPr>
          <w:b/>
          <w:bCs/>
        </w:rPr>
        <w:t>Sándor Dávid</w:t>
      </w:r>
      <w:r w:rsidRPr="00DC2B95">
        <w:t>, szigorló hallgató kijelentem, hogy ezt a diplomatervet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3488D4B2" w14:textId="77777777" w:rsidR="00681E99" w:rsidRPr="00DC2B95" w:rsidRDefault="00681E99" w:rsidP="005E01E0">
      <w:pPr>
        <w:pStyle w:val="Nyilatkozatszveg"/>
      </w:pPr>
      <w:r w:rsidRPr="00DC2B95">
        <w:t>Hozzájárulok, hogy a jel</w:t>
      </w:r>
      <w:r w:rsidR="00630A92" w:rsidRPr="00DC2B95">
        <w:t>en munkám alapadatait (szerző</w:t>
      </w:r>
      <w:r w:rsidRPr="00DC2B95">
        <w:t xml:space="preserve">, cím, angol és magyar nyelvű tartalmi kivonat, készítés éve, konzulens(ek) neve) a BME VIK nyilvánosan hozzáférhető elektronikus formában, a munka teljes szövegét pedig az egyetem belső hálózatán keresztül (vagy </w:t>
      </w:r>
      <w:r w:rsidR="00730B3C" w:rsidRPr="00DC2B95">
        <w:t>hitelesített</w:t>
      </w:r>
      <w:r w:rsidRPr="00DC2B95">
        <w:t xml:space="preserve"> felhasználók számára) közzétegye. Kijelentem, hogy a benyújtott munka és annak elektronikus verziója megegyezik. Dékáni engedéllyel titkosított diplomatervek esetén a dolgozat szövege csak 3 év </w:t>
      </w:r>
      <w:r w:rsidR="002D7DA9" w:rsidRPr="00DC2B95">
        <w:t>eltelte után</w:t>
      </w:r>
      <w:r w:rsidRPr="00DC2B95">
        <w:t xml:space="preserve"> válik hozzáférhetővé.</w:t>
      </w:r>
    </w:p>
    <w:p w14:paraId="00549213" w14:textId="7D6E97B8" w:rsidR="00681E99" w:rsidRPr="00DC2B95" w:rsidRDefault="00681E99" w:rsidP="00681E99">
      <w:pPr>
        <w:pStyle w:val="Nyilatkozatkeltezs"/>
      </w:pPr>
      <w:r w:rsidRPr="00DC2B95">
        <w:t xml:space="preserve">Kelt: Budapest, </w:t>
      </w:r>
      <w:r w:rsidR="00630A92" w:rsidRPr="00DC2B95">
        <w:t>20</w:t>
      </w:r>
      <w:r w:rsidR="00680AF5" w:rsidRPr="00DC2B95">
        <w:t>22</w:t>
      </w:r>
      <w:r w:rsidR="00630A92" w:rsidRPr="00DC2B95">
        <w:t xml:space="preserve">. </w:t>
      </w:r>
      <w:r w:rsidR="00680AF5" w:rsidRPr="00DC2B95">
        <w:t>04</w:t>
      </w:r>
      <w:r w:rsidR="00630A92" w:rsidRPr="00DC2B95">
        <w:t xml:space="preserve">. </w:t>
      </w:r>
      <w:r w:rsidR="00680AF5" w:rsidRPr="00DC2B95">
        <w:t>21</w:t>
      </w:r>
    </w:p>
    <w:p w14:paraId="47749B79" w14:textId="77777777" w:rsidR="00681E99" w:rsidRPr="00DC2B95" w:rsidRDefault="005E01E0" w:rsidP="00854BDC">
      <w:pPr>
        <w:pStyle w:val="Nyilatkozatalrs"/>
        <w:rPr>
          <w:noProof w:val="0"/>
        </w:rPr>
      </w:pPr>
      <w:r w:rsidRPr="00DC2B95">
        <w:rPr>
          <w:noProof w:val="0"/>
        </w:rPr>
        <w:tab/>
      </w:r>
      <w:r w:rsidR="00854BDC" w:rsidRPr="00DC2B95">
        <w:rPr>
          <w:noProof w:val="0"/>
        </w:rPr>
        <w:t>...</w:t>
      </w:r>
      <w:r w:rsidRPr="00DC2B95">
        <w:rPr>
          <w:noProof w:val="0"/>
        </w:rPr>
        <w:t>…………………………………………….</w:t>
      </w:r>
    </w:p>
    <w:p w14:paraId="5F7D501E" w14:textId="75C0A685" w:rsidR="005E01E0" w:rsidRPr="00DC2B95" w:rsidRDefault="00630A92" w:rsidP="00630A92">
      <w:pPr>
        <w:pStyle w:val="Nyilatkozatalrs"/>
        <w:ind w:firstLine="634"/>
        <w:rPr>
          <w:noProof w:val="0"/>
        </w:rPr>
      </w:pPr>
      <w:r w:rsidRPr="00DC2B95">
        <w:rPr>
          <w:noProof w:val="0"/>
        </w:rPr>
        <w:t xml:space="preserve">                        </w:t>
      </w:r>
      <w:r w:rsidR="00680AF5" w:rsidRPr="00DC2B95">
        <w:rPr>
          <w:noProof w:val="0"/>
        </w:rPr>
        <w:t>Sándor Dávid</w:t>
      </w:r>
    </w:p>
    <w:p w14:paraId="65776AFC" w14:textId="77777777" w:rsidR="00854BDC" w:rsidRPr="00DC2B95" w:rsidRDefault="00854BDC" w:rsidP="00854BDC">
      <w:pPr>
        <w:pStyle w:val="Nyilatkozatszveg"/>
      </w:pPr>
    </w:p>
    <w:p w14:paraId="31502874" w14:textId="77777777" w:rsidR="00681E99" w:rsidRPr="00DC2B95" w:rsidRDefault="00681E99" w:rsidP="00267677">
      <w:pPr>
        <w:sectPr w:rsidR="00681E99" w:rsidRPr="00DC2B95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Pr="00DC2B95" w:rsidRDefault="0063585C" w:rsidP="00816BCB">
      <w:pPr>
        <w:pStyle w:val="Fejezetcimszmozsnlkl"/>
      </w:pPr>
      <w:bookmarkStart w:id="0" w:name="_Toc119779912"/>
      <w:r w:rsidRPr="00DC2B95">
        <w:lastRenderedPageBreak/>
        <w:t>Összefoglaló</w:t>
      </w:r>
      <w:bookmarkEnd w:id="0"/>
    </w:p>
    <w:p w14:paraId="2E0E5560" w14:textId="77777777" w:rsidR="00630A92" w:rsidRPr="00DC2B95" w:rsidRDefault="00630A92" w:rsidP="00630A92">
      <w:r w:rsidRPr="00DC2B95"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 w:rsidRPr="00DC2B95">
        <w:t xml:space="preserve">Fontos azonban, hogy a dolgozat elkészítésének folyamata számos csapdát is rejt magában. 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</w:p>
    <w:p w14:paraId="76EE1937" w14:textId="77777777" w:rsidR="0003623B" w:rsidRPr="00DC2B95" w:rsidRDefault="0003623B" w:rsidP="00630A92">
      <w:r w:rsidRPr="00DC2B95"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 w:rsidRPr="00DC2B95">
        <w:t>Bár mindenkire igazítható sablon természetesen nem létezik, megadjuk azokat az általános arányokat, oldalszámokat, amelyek betartásával jó eséllyel készíthetsz egy színvonalas dolgozatot. A részletes és pontokba szedett elvárás-lista nem csupán a dolgozat írásakor, de akár más dolgozatok értékelésekor is kiváló támpontként szolgálhat.</w:t>
      </w:r>
    </w:p>
    <w:p w14:paraId="274A4EEA" w14:textId="77777777" w:rsidR="005334AD" w:rsidRPr="00DC2B95" w:rsidRDefault="005334AD" w:rsidP="00630A92">
      <w:r w:rsidRPr="00DC2B95">
        <w:t>Az itt átadott ismeretek és szemléletmód nem csupán az aktuális feladatod leküzdésében segíthet, de hosszútávon is számos praktikus fogással bővítheti a szövegszerkesztési és dokumentumkészítési eszköztáradat.</w:t>
      </w:r>
    </w:p>
    <w:p w14:paraId="68C22B44" w14:textId="77777777" w:rsidR="0063585C" w:rsidRPr="00DC2B95" w:rsidRDefault="0063585C" w:rsidP="00816BCB">
      <w:pPr>
        <w:pStyle w:val="Fejezetcimszmozsnlkl"/>
      </w:pPr>
      <w:bookmarkStart w:id="1" w:name="_Toc119779913"/>
      <w:r w:rsidRPr="00DC2B95">
        <w:lastRenderedPageBreak/>
        <w:t>Abstract</w:t>
      </w:r>
      <w:bookmarkEnd w:id="1"/>
    </w:p>
    <w:p w14:paraId="7C02BBBF" w14:textId="77777777" w:rsidR="005334AD" w:rsidRPr="00DC2B95" w:rsidRDefault="00692605" w:rsidP="005334AD">
      <w:r w:rsidRPr="00DC2B95">
        <w:t>Ide jön a</w:t>
      </w:r>
      <w:r w:rsidR="000A7483" w:rsidRPr="00DC2B95">
        <w:t xml:space="preserve"> ½-</w:t>
      </w:r>
      <w:r w:rsidR="00D23BFC" w:rsidRPr="00DC2B95">
        <w:t>1 oldalas a</w:t>
      </w:r>
      <w:r w:rsidRPr="00DC2B95">
        <w:t>ngol nyelvű összefoglaló</w:t>
      </w:r>
      <w:r w:rsidR="000A7483" w:rsidRPr="00DC2B95">
        <w:t>, amelynek szövege a</w:t>
      </w:r>
      <w:r w:rsidR="002D0621" w:rsidRPr="00DC2B95">
        <w:t xml:space="preserve"> Diplomaterv</w:t>
      </w:r>
      <w:r w:rsidR="000A7483" w:rsidRPr="00DC2B95">
        <w:t xml:space="preserve"> Portálra külön is feltöltésre kerül</w:t>
      </w:r>
      <w:r w:rsidRPr="00DC2B95">
        <w:t>.</w:t>
      </w:r>
      <w:r w:rsidR="005334AD" w:rsidRPr="00DC2B95">
        <w:t xml:space="preserve"> Ez a magyar nyelvű összefoglaló angolra fordított változata.</w:t>
      </w:r>
    </w:p>
    <w:p w14:paraId="0FE98BBF" w14:textId="290054A9" w:rsidR="001A57BC" w:rsidRPr="00DC2B95" w:rsidRDefault="003F5425" w:rsidP="006A1B7F">
      <w:pPr>
        <w:pStyle w:val="Cmsor1"/>
      </w:pPr>
      <w:bookmarkStart w:id="2" w:name="_Toc332797397"/>
      <w:bookmarkStart w:id="3" w:name="_Toc119779914"/>
      <w:r w:rsidRPr="00DC2B95">
        <w:lastRenderedPageBreak/>
        <w:t>Bevezetés</w:t>
      </w:r>
      <w:bookmarkEnd w:id="2"/>
      <w:bookmarkEnd w:id="3"/>
    </w:p>
    <w:p w14:paraId="0CBC9D62" w14:textId="276A8AB2" w:rsidR="002D260E" w:rsidRPr="00DC2B95" w:rsidRDefault="002D260E" w:rsidP="002D260E">
      <w:r w:rsidRPr="00DC2B95">
        <w:t>A feladat bemutatása.</w:t>
      </w:r>
    </w:p>
    <w:p w14:paraId="2E4C205A" w14:textId="1104465E" w:rsidR="002D260E" w:rsidRPr="00DC2B95" w:rsidRDefault="002D260E" w:rsidP="009D6082">
      <w:pPr>
        <w:pStyle w:val="Cmsor2"/>
      </w:pPr>
      <w:bookmarkStart w:id="4" w:name="_Toc119779915"/>
      <w:r w:rsidRPr="00DC2B95">
        <w:t>Motiváció</w:t>
      </w:r>
      <w:bookmarkEnd w:id="4"/>
    </w:p>
    <w:p w14:paraId="6C0C4B2E" w14:textId="7B66FB05" w:rsidR="002D260E" w:rsidRPr="00DC2B95" w:rsidRDefault="002D260E" w:rsidP="002D260E">
      <w:r w:rsidRPr="00DC2B95">
        <w:t>A motiváció ismertetése.</w:t>
      </w:r>
    </w:p>
    <w:p w14:paraId="62D79D59" w14:textId="1A964C64" w:rsidR="002D260E" w:rsidRPr="00DC2B95" w:rsidRDefault="002D260E" w:rsidP="009D6082">
      <w:pPr>
        <w:pStyle w:val="Cmsor2"/>
      </w:pPr>
      <w:bookmarkStart w:id="5" w:name="_Toc119779916"/>
      <w:r w:rsidRPr="00DC2B95">
        <w:t>A dolgozat szerkezete</w:t>
      </w:r>
      <w:bookmarkEnd w:id="5"/>
    </w:p>
    <w:p w14:paraId="12FD6715" w14:textId="3CCAB487" w:rsidR="002D260E" w:rsidRPr="00DC2B95" w:rsidRDefault="002D260E" w:rsidP="002D260E">
      <w:r w:rsidRPr="00DC2B95">
        <w:t>A dolgozat szerkezetének bemutatása.</w:t>
      </w:r>
    </w:p>
    <w:p w14:paraId="67B8AB75" w14:textId="49DEE403" w:rsidR="00877820" w:rsidRPr="00DC2B95" w:rsidRDefault="009D6082" w:rsidP="005334AD">
      <w:pPr>
        <w:pStyle w:val="Cmsor1"/>
      </w:pPr>
      <w:bookmarkStart w:id="6" w:name="_Toc119779917"/>
      <w:r w:rsidRPr="00DC2B95">
        <w:lastRenderedPageBreak/>
        <w:t>Háttérismeretek</w:t>
      </w:r>
      <w:bookmarkEnd w:id="6"/>
    </w:p>
    <w:p w14:paraId="06DE1372" w14:textId="1E91E931" w:rsidR="00A872AB" w:rsidRPr="00DC2B95" w:rsidRDefault="00A872AB" w:rsidP="00A872AB">
      <w:r w:rsidRPr="00DC2B95">
        <w:t>A</w:t>
      </w:r>
      <w:r w:rsidR="00C37475" w:rsidRPr="00DC2B95">
        <w:t xml:space="preserve">z alábbi fejezetben olyan témakörök, fogalmak, technológiák kerülnek bemutatásra, amelyek a diplomaterv </w:t>
      </w:r>
      <w:r w:rsidR="00B927E8" w:rsidRPr="00DC2B95">
        <w:t>értelmezését segítik</w:t>
      </w:r>
      <w:r w:rsidR="00C37475" w:rsidRPr="00DC2B95">
        <w:t xml:space="preserve">. </w:t>
      </w:r>
      <w:r w:rsidR="00B927E8" w:rsidRPr="00DC2B95">
        <w:t xml:space="preserve">A fejezetnek nem célja az adott témakörök részletes dokumentációja, a hangsúly minden esetben a </w:t>
      </w:r>
      <w:r w:rsidR="000D48DF" w:rsidRPr="00DC2B95">
        <w:t>diplomaterv megértéséhez elengedhetetlen</w:t>
      </w:r>
      <w:r w:rsidR="00B748FC" w:rsidRPr="00DC2B95">
        <w:t xml:space="preserve">ül fontos </w:t>
      </w:r>
      <w:r w:rsidR="00CF172C" w:rsidRPr="00DC2B95">
        <w:t xml:space="preserve">fogalmak </w:t>
      </w:r>
      <w:r w:rsidR="00B748FC" w:rsidRPr="00DC2B95">
        <w:t>bemutatásán van.</w:t>
      </w:r>
      <w:r w:rsidR="00B17FC5" w:rsidRPr="00DC2B95">
        <w:t xml:space="preserve"> Amennyiben az Olvasó </w:t>
      </w:r>
      <w:r w:rsidR="00580135" w:rsidRPr="00DC2B95">
        <w:t>egy adott témakörhöz kapcsolódó további szakirodalmat keres, ajánlom az irodalomjegyzékben összegyűjtött források, hivatkozások</w:t>
      </w:r>
      <w:r w:rsidR="00401A45" w:rsidRPr="00DC2B95">
        <w:t xml:space="preserve"> </w:t>
      </w:r>
      <w:r w:rsidR="004137DB" w:rsidRPr="00DC2B95">
        <w:t>tanulmányozását</w:t>
      </w:r>
      <w:r w:rsidR="00401A45" w:rsidRPr="00DC2B95">
        <w:t>.</w:t>
      </w:r>
    </w:p>
    <w:p w14:paraId="067B0468" w14:textId="59931EBB" w:rsidR="00444B68" w:rsidRPr="00DC2B95" w:rsidRDefault="00444B68" w:rsidP="00AB647B">
      <w:pPr>
        <w:pStyle w:val="Cmsor2"/>
      </w:pPr>
      <w:bookmarkStart w:id="7" w:name="_Toc119779918"/>
      <w:r w:rsidRPr="00DC2B95">
        <w:t>Biometri</w:t>
      </w:r>
      <w:r w:rsidR="007114F2" w:rsidRPr="00DC2B95">
        <w:t>kus autentikáció</w:t>
      </w:r>
      <w:bookmarkEnd w:id="7"/>
    </w:p>
    <w:p w14:paraId="00E20255" w14:textId="61B9E114" w:rsidR="008231B0" w:rsidRPr="00DC2B95" w:rsidRDefault="008779BE" w:rsidP="00AB647B">
      <w:r w:rsidRPr="00DC2B95">
        <w:t>A biometrikus autentikáció</w:t>
      </w:r>
      <w:r w:rsidR="00E10AE2" w:rsidRPr="00DC2B95">
        <w:t xml:space="preserve"> </w:t>
      </w:r>
      <w:r w:rsidR="0061708B" w:rsidRPr="00DC2B95">
        <w:t xml:space="preserve">alatt </w:t>
      </w:r>
      <w:r w:rsidR="000D2BA8" w:rsidRPr="00DC2B95">
        <w:t xml:space="preserve">a </w:t>
      </w:r>
      <w:r w:rsidR="0061708B" w:rsidRPr="00DC2B95">
        <w:t>hitelesítési mechanizmusok</w:t>
      </w:r>
      <w:r w:rsidR="000D2BA8" w:rsidRPr="00DC2B95">
        <w:t>nak egy olyan családját</w:t>
      </w:r>
      <w:r w:rsidR="0061708B" w:rsidRPr="00DC2B95">
        <w:t xml:space="preserve"> értjük, amelyek alapjául</w:t>
      </w:r>
      <w:r w:rsidR="00B36A50" w:rsidRPr="00DC2B95">
        <w:t xml:space="preserve"> </w:t>
      </w:r>
      <w:r w:rsidR="00214ECF" w:rsidRPr="00DC2B95">
        <w:t>valamilyen biológiai megkülönböztető jel, vagy</w:t>
      </w:r>
      <w:r w:rsidR="009A0916" w:rsidRPr="00DC2B95">
        <w:t xml:space="preserve"> viselkedésbeli karakterisztika szolgál.</w:t>
      </w:r>
      <w:r w:rsidR="00A63A9F" w:rsidRPr="00DC2B95">
        <w:t xml:space="preserve"> Általánosságban a biometrikus autentikációs megoldásokról elmondható, hogy az azonosítás alapjául </w:t>
      </w:r>
      <w:r w:rsidR="00572B20" w:rsidRPr="00DC2B95">
        <w:t xml:space="preserve">hasznát információt </w:t>
      </w:r>
      <w:r w:rsidR="00A63A9F" w:rsidRPr="00DC2B95">
        <w:t>nehezebb ellopni vagy hamisítani</w:t>
      </w:r>
      <w:r w:rsidR="00572B20" w:rsidRPr="00DC2B95">
        <w:t>, mint a klasszikus</w:t>
      </w:r>
      <w:r w:rsidR="004B2051" w:rsidRPr="00DC2B95">
        <w:t xml:space="preserve"> jelszó alapú</w:t>
      </w:r>
      <w:r w:rsidR="00CC7816" w:rsidRPr="00DC2B95">
        <w:t xml:space="preserve"> megoldások esetén</w:t>
      </w:r>
      <w:r w:rsidR="00C61AD0" w:rsidRPr="00DC2B95">
        <w:t>.</w:t>
      </w:r>
    </w:p>
    <w:p w14:paraId="451157D0" w14:textId="32FC9D00" w:rsidR="00AB647B" w:rsidRPr="00DC2B95" w:rsidRDefault="006E0FBD" w:rsidP="00AB647B">
      <w:r w:rsidRPr="00DC2B95">
        <w:t xml:space="preserve">Ez részben annak köszönhető, hogy a klasszikus hitelesítési megoldások determinisztikusak, azaz például egy jelszó esetén 100%-os karakteregyezés szükséges a sikeres hitelesítéshez. Ezzel ellentétben a biometrikus megoldások probabillisztikusak (valószínűségi alapon működnek). </w:t>
      </w:r>
      <w:r w:rsidR="008231B0" w:rsidRPr="00DC2B95">
        <w:t xml:space="preserve">Egy jelszavas hitelesítés esetén a rendszer </w:t>
      </w:r>
      <w:r w:rsidR="008231B0" w:rsidRPr="00DC2B95">
        <w:rPr>
          <w:i/>
          <w:iCs/>
        </w:rPr>
        <w:t>mindenkit</w:t>
      </w:r>
      <w:r w:rsidR="008231B0" w:rsidRPr="00DC2B95">
        <w:t xml:space="preserve"> beenged, aki a helyes jelszót adja meg, tehát tulajdonképpen bárki, aki el tudja lopni,</w:t>
      </w:r>
      <w:r w:rsidR="00172E08" w:rsidRPr="00DC2B95">
        <w:t xml:space="preserve"> vagy</w:t>
      </w:r>
      <w:r w:rsidR="008231B0" w:rsidRPr="00DC2B95">
        <w:t xml:space="preserve"> fel tudja törni a jelszót kérdés nélkül hozzáfér a rendszerhez.</w:t>
      </w:r>
      <w:r w:rsidR="003E5A20" w:rsidRPr="00DC2B95">
        <w:t xml:space="preserve"> Ezzel szemben egy biometrikus autentikációs </w:t>
      </w:r>
      <w:r w:rsidR="00976AEB" w:rsidRPr="00DC2B95">
        <w:t>eredménye egy százalékos érték</w:t>
      </w:r>
      <w:r w:rsidR="003E5A20" w:rsidRPr="00DC2B95">
        <w:t xml:space="preserve">, </w:t>
      </w:r>
      <w:r w:rsidR="00976AEB" w:rsidRPr="00DC2B95">
        <w:t xml:space="preserve">azaz </w:t>
      </w:r>
      <w:r w:rsidR="003E5A20" w:rsidRPr="00DC2B95">
        <w:t>mennyire valószínű az, hogy a felhasználó tényleg az</w:t>
      </w:r>
      <w:r w:rsidR="00DC4887" w:rsidRPr="00DC2B95">
        <w:t>,</w:t>
      </w:r>
      <w:r w:rsidR="003E5A20" w:rsidRPr="00DC2B95">
        <w:t xml:space="preserve"> akinek mondja magát.</w:t>
      </w:r>
    </w:p>
    <w:p w14:paraId="19EC6865" w14:textId="0BAD2B40" w:rsidR="00DC4887" w:rsidRPr="00DC2B95" w:rsidRDefault="00033F69" w:rsidP="00AB647B">
      <w:r w:rsidRPr="00DC2B95">
        <w:t>A</w:t>
      </w:r>
      <w:r w:rsidR="00B15D5C" w:rsidRPr="00DC2B95">
        <w:t>z ilyen megoldások alapjául szolgáló</w:t>
      </w:r>
      <w:r w:rsidRPr="00DC2B95">
        <w:t xml:space="preserve"> biometriákat alapvetően két nagyobb</w:t>
      </w:r>
      <w:r w:rsidR="00B15D5C" w:rsidRPr="00DC2B95">
        <w:t xml:space="preserve"> csoportra lehet osztani</w:t>
      </w:r>
      <w:r w:rsidR="00EA620B" w:rsidRPr="00DC2B95">
        <w:t>:</w:t>
      </w:r>
    </w:p>
    <w:p w14:paraId="0D60F69E" w14:textId="242A6186" w:rsidR="00310D26" w:rsidRPr="00DC2B95" w:rsidRDefault="00310D26" w:rsidP="00310D26">
      <w:pPr>
        <w:pStyle w:val="Listaszerbekezds"/>
        <w:numPr>
          <w:ilvl w:val="0"/>
          <w:numId w:val="33"/>
        </w:numPr>
        <w:rPr>
          <w:b/>
          <w:bCs/>
        </w:rPr>
      </w:pPr>
      <w:r w:rsidRPr="00DC2B95">
        <w:rPr>
          <w:b/>
          <w:bCs/>
        </w:rPr>
        <w:t>Fiziológiai (statikus)</w:t>
      </w:r>
    </w:p>
    <w:p w14:paraId="08EC10C6" w14:textId="29412701" w:rsidR="00310D26" w:rsidRPr="00DC2B95" w:rsidRDefault="00310D26" w:rsidP="00310D26">
      <w:pPr>
        <w:pStyle w:val="Listaszerbekezds"/>
        <w:ind w:left="1080" w:firstLine="0"/>
      </w:pPr>
      <w:r w:rsidRPr="00DC2B95">
        <w:t>A felhasználó fizikai karakterisztikáit használják, például újlenyomat, retina, arc formája, vénák szerkezete.</w:t>
      </w:r>
    </w:p>
    <w:p w14:paraId="0B02B09F" w14:textId="28B749AA" w:rsidR="00310D26" w:rsidRPr="00DC2B95" w:rsidRDefault="00310D26" w:rsidP="00310D26">
      <w:pPr>
        <w:pStyle w:val="Listaszerbekezds"/>
        <w:numPr>
          <w:ilvl w:val="0"/>
          <w:numId w:val="33"/>
        </w:numPr>
        <w:rPr>
          <w:b/>
          <w:bCs/>
        </w:rPr>
      </w:pPr>
      <w:r w:rsidRPr="00DC2B95">
        <w:rPr>
          <w:b/>
          <w:bCs/>
        </w:rPr>
        <w:t>Viselkedés alapú (dinamikus)</w:t>
      </w:r>
    </w:p>
    <w:p w14:paraId="1A91CF9C" w14:textId="0F84856B" w:rsidR="0055654B" w:rsidRPr="00DC2B95" w:rsidRDefault="0055654B" w:rsidP="0055654B">
      <w:pPr>
        <w:ind w:left="1080" w:firstLine="0"/>
        <w:rPr>
          <w:b/>
          <w:bCs/>
        </w:rPr>
      </w:pPr>
      <w:r w:rsidRPr="00DC2B95">
        <w:t xml:space="preserve">A felhasználó viselkedési karakterisztikáit használják, például kézírás, beszéd, mozgás, billentyű leütések ritmikája, </w:t>
      </w:r>
      <w:r w:rsidR="00D740B3" w:rsidRPr="00DC2B95">
        <w:rPr>
          <w:b/>
          <w:bCs/>
        </w:rPr>
        <w:t>kurzor</w:t>
      </w:r>
      <w:r w:rsidRPr="00DC2B95">
        <w:rPr>
          <w:b/>
          <w:bCs/>
        </w:rPr>
        <w:t>mozgás.</w:t>
      </w:r>
    </w:p>
    <w:p w14:paraId="3F08970F" w14:textId="4A1C3E34" w:rsidR="00D869EB" w:rsidRPr="00DC2B95" w:rsidRDefault="006B05B4" w:rsidP="00D869EB">
      <w:pPr>
        <w:pStyle w:val="Cmsor2"/>
      </w:pPr>
      <w:bookmarkStart w:id="8" w:name="_Toc119779919"/>
      <w:r w:rsidRPr="00DC2B95">
        <w:lastRenderedPageBreak/>
        <w:t>Folyamatos</w:t>
      </w:r>
      <w:r w:rsidR="00A67D15" w:rsidRPr="00DC2B95">
        <w:t xml:space="preserve"> autentikáció</w:t>
      </w:r>
      <w:bookmarkEnd w:id="8"/>
    </w:p>
    <w:p w14:paraId="49D09798" w14:textId="2153185D" w:rsidR="00A35FFF" w:rsidRPr="00DC2B95" w:rsidRDefault="00A35FFF" w:rsidP="00A35FFF">
      <w:pPr>
        <w:keepNext/>
      </w:pPr>
      <w:r w:rsidRPr="00DC2B95">
        <w:rPr>
          <w:noProof/>
        </w:rPr>
        <w:drawing>
          <wp:anchor distT="0" distB="0" distL="114300" distR="114300" simplePos="0" relativeHeight="251645952" behindDoc="0" locked="0" layoutInCell="1" allowOverlap="1" wp14:anchorId="1FDD3A39" wp14:editId="7041B938">
            <wp:simplePos x="0" y="0"/>
            <wp:positionH relativeFrom="column">
              <wp:posOffset>-635</wp:posOffset>
            </wp:positionH>
            <wp:positionV relativeFrom="paragraph">
              <wp:posOffset>1968288</wp:posOffset>
            </wp:positionV>
            <wp:extent cx="5391785" cy="174752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69EB" w:rsidRPr="00DC2B95">
        <w:t>A folyamatos autentikáció egy olyan hitelesítési módszer</w:t>
      </w:r>
      <w:r w:rsidR="00DC4562" w:rsidRPr="00DC2B95">
        <w:t>, ahol a felhasználó személyazonosságát valós időben lehet megerősíteni.</w:t>
      </w:r>
      <w:r w:rsidR="00597524" w:rsidRPr="00DC2B95">
        <w:t xml:space="preserve"> </w:t>
      </w:r>
      <w:r w:rsidR="00225A1F" w:rsidRPr="00DC2B95">
        <w:t xml:space="preserve">A klasszikus statikus autentikációtól (például egy jelszó megadása) abban tér el, hogy a felhasználót a teljes munkamenet során, folyamatosan ellenőrzi. </w:t>
      </w:r>
      <w:r w:rsidR="00846E4A" w:rsidRPr="00DC2B95">
        <w:t>A</w:t>
      </w:r>
      <w:r w:rsidR="00332C4D" w:rsidRPr="00DC2B95">
        <w:t xml:space="preserve"> folyamatos autentikációs módszerek alapja leggyakrabban viselkedési minták vagy biometriák szoktak lenni.</w:t>
      </w:r>
      <w:r w:rsidR="00597524" w:rsidRPr="00DC2B95">
        <w:t xml:space="preserve"> Előnye, hogy a munkafolyamat megszakítása nélkül tud működni, a felhasználó számára láthatatlan módon.</w:t>
      </w:r>
    </w:p>
    <w:bookmarkStart w:id="9" w:name="_Ref119166986"/>
    <w:bookmarkStart w:id="10" w:name="_Ref117854021"/>
    <w:p w14:paraId="266A3856" w14:textId="75C0A2C7" w:rsidR="00794E1C" w:rsidRPr="00DC2B95" w:rsidRDefault="00A35FFF" w:rsidP="00A35FFF">
      <w:pPr>
        <w:pStyle w:val="Kpalrs"/>
        <w:rPr>
          <w:b w:val="0"/>
          <w:bCs w:val="0"/>
        </w:rPr>
      </w:pPr>
      <w:r w:rsidRPr="00DC2B95">
        <w:fldChar w:fldCharType="begin"/>
      </w:r>
      <w:r w:rsidRPr="00DC2B95">
        <w:instrText xml:space="preserve"> SEQ ábra \* ARABIC </w:instrText>
      </w:r>
      <w:r w:rsidRPr="00DC2B95">
        <w:fldChar w:fldCharType="separate"/>
      </w:r>
      <w:r w:rsidR="00D33F2B">
        <w:rPr>
          <w:noProof/>
        </w:rPr>
        <w:t>1</w:t>
      </w:r>
      <w:r w:rsidRPr="00DC2B95">
        <w:fldChar w:fldCharType="end"/>
      </w:r>
      <w:r w:rsidRPr="00DC2B95">
        <w:t>. ábra</w:t>
      </w:r>
      <w:bookmarkEnd w:id="9"/>
      <w:r w:rsidRPr="00DC2B95">
        <w:t xml:space="preserve"> </w:t>
      </w:r>
      <w:r w:rsidRPr="00DC2B95">
        <w:rPr>
          <w:b w:val="0"/>
          <w:bCs w:val="0"/>
        </w:rPr>
        <w:t>A folyamatos autentikáció</w:t>
      </w:r>
      <w:bookmarkEnd w:id="10"/>
    </w:p>
    <w:p w14:paraId="2A358B95" w14:textId="72223B5C" w:rsidR="009C3E19" w:rsidRPr="00DC2B95" w:rsidRDefault="00A35FFF" w:rsidP="009C3E19">
      <w:r w:rsidRPr="00DC2B95">
        <w:t xml:space="preserve">A folyamatos autentikáció </w:t>
      </w:r>
      <w:r w:rsidR="003E1D77" w:rsidRPr="00DC2B95">
        <w:t>működéséről ad egy áttekintő képet az</w:t>
      </w:r>
      <w:r w:rsidR="00E25B60" w:rsidRPr="00DC2B95">
        <w:rPr>
          <w:i/>
          <w:iCs/>
        </w:rPr>
        <w:t xml:space="preserve"> </w:t>
      </w:r>
      <w:r w:rsidR="00273EA2" w:rsidRPr="00DC2B95">
        <w:rPr>
          <w:i/>
          <w:iCs/>
        </w:rPr>
        <w:fldChar w:fldCharType="begin"/>
      </w:r>
      <w:r w:rsidR="00273EA2" w:rsidRPr="00DC2B95">
        <w:rPr>
          <w:i/>
          <w:iCs/>
        </w:rPr>
        <w:instrText xml:space="preserve"> REF _Ref119166986 \h  \* MERGEFORMAT </w:instrText>
      </w:r>
      <w:r w:rsidR="00273EA2" w:rsidRPr="00DC2B95">
        <w:rPr>
          <w:i/>
          <w:iCs/>
        </w:rPr>
      </w:r>
      <w:r w:rsidR="00273EA2" w:rsidRPr="00DC2B95">
        <w:rPr>
          <w:i/>
          <w:iCs/>
        </w:rPr>
        <w:fldChar w:fldCharType="separate"/>
      </w:r>
      <w:r w:rsidR="00043D22" w:rsidRPr="00DC2B95">
        <w:rPr>
          <w:i/>
          <w:iCs/>
          <w:noProof/>
        </w:rPr>
        <w:t>1.</w:t>
      </w:r>
      <w:r w:rsidR="00043D22" w:rsidRPr="00DC2B95">
        <w:rPr>
          <w:i/>
          <w:iCs/>
        </w:rPr>
        <w:t xml:space="preserve"> ábra</w:t>
      </w:r>
      <w:r w:rsidR="00273EA2" w:rsidRPr="00DC2B95">
        <w:rPr>
          <w:i/>
          <w:iCs/>
        </w:rPr>
        <w:fldChar w:fldCharType="end"/>
      </w:r>
      <w:bookmarkStart w:id="11" w:name="_Toc332797398"/>
      <w:r w:rsidR="00814233" w:rsidRPr="00DC2B95">
        <w:rPr>
          <w:i/>
          <w:iCs/>
        </w:rPr>
        <w:t xml:space="preserve">. </w:t>
      </w:r>
      <w:r w:rsidR="00624B17" w:rsidRPr="00DC2B95">
        <w:t>A felhasználó</w:t>
      </w:r>
      <w:r w:rsidR="00B73DBB" w:rsidRPr="00DC2B95">
        <w:t xml:space="preserve"> valamilyen munkamenetet végez (például banki tranzakció).</w:t>
      </w:r>
      <w:r w:rsidR="0044111C" w:rsidRPr="00DC2B95">
        <w:t xml:space="preserve"> Bizonyos időközönként </w:t>
      </w:r>
      <w:r w:rsidR="0092367C" w:rsidRPr="00DC2B95">
        <w:t xml:space="preserve">a háttérben </w:t>
      </w:r>
      <w:r w:rsidR="000658DE" w:rsidRPr="00DC2B95">
        <w:t xml:space="preserve">a felhasználó </w:t>
      </w:r>
      <w:r w:rsidR="00A833CA" w:rsidRPr="00DC2B95">
        <w:t>személye</w:t>
      </w:r>
      <w:r w:rsidR="0093249A" w:rsidRPr="00DC2B95">
        <w:t xml:space="preserve"> </w:t>
      </w:r>
      <w:r w:rsidR="00AF197B" w:rsidRPr="00DC2B95">
        <w:t>ellenőrzésre kerül, a folyamatos autentikáció alapjául szolgáló</w:t>
      </w:r>
      <w:r w:rsidR="008F0951" w:rsidRPr="00DC2B95">
        <w:t xml:space="preserve"> módszer (például viselkedési biometriák)</w:t>
      </w:r>
      <w:r w:rsidR="00D6006E" w:rsidRPr="00DC2B95">
        <w:t xml:space="preserve"> alapján.</w:t>
      </w:r>
      <w:r w:rsidR="006557AC" w:rsidRPr="00DC2B95">
        <w:t xml:space="preserve"> Amennyiben az ellenőrzés sikeres, úgy a felhasználó megszakítás nélkül folytathatja a munkamenetet, nem érzékel semmit a háttérben futó autentikációból.</w:t>
      </w:r>
      <w:r w:rsidR="004F7990" w:rsidRPr="00DC2B95">
        <w:t xml:space="preserve"> Amennyiben az ellenő</w:t>
      </w:r>
      <w:r w:rsidR="009E3726" w:rsidRPr="00DC2B95">
        <w:t>r</w:t>
      </w:r>
      <w:r w:rsidR="004F7990" w:rsidRPr="00DC2B95">
        <w:t xml:space="preserve">zés eredménye nem meggyőző, </w:t>
      </w:r>
      <w:r w:rsidR="009E3726" w:rsidRPr="00DC2B95">
        <w:t>ilye</w:t>
      </w:r>
      <w:r w:rsidR="00A83BED" w:rsidRPr="00DC2B95">
        <w:t>nkor általában egy klasszikus egy faktoros azonosítási módszert szoktak alkalmazni (például PIN kód, vagy jelszó megadása).</w:t>
      </w:r>
      <w:r w:rsidR="000C5135" w:rsidRPr="00DC2B95">
        <w:t xml:space="preserve"> Ha így sikerült azonosítania magát a felhasználónak, akkor visszatérhet a munkamenethez, ha nem, akkor pedig a munkamenet zárolásra kerül</w:t>
      </w:r>
      <w:r w:rsidR="005B3031" w:rsidRPr="00DC2B95">
        <w:t xml:space="preserve"> (például tranzakció megszakítása, kijelentkeztetés a banki felületről)</w:t>
      </w:r>
      <w:r w:rsidR="000C5135" w:rsidRPr="00DC2B95">
        <w:t>.</w:t>
      </w:r>
    </w:p>
    <w:p w14:paraId="1E0989EE" w14:textId="77777777" w:rsidR="009C3E19" w:rsidRPr="00DC2B95" w:rsidRDefault="009C3E19">
      <w:pPr>
        <w:spacing w:after="0" w:line="240" w:lineRule="auto"/>
        <w:ind w:firstLine="0"/>
        <w:jc w:val="left"/>
      </w:pPr>
      <w:r w:rsidRPr="00DC2B95">
        <w:br w:type="page"/>
      </w:r>
    </w:p>
    <w:p w14:paraId="46E7193C" w14:textId="1619F626" w:rsidR="00A43525" w:rsidRPr="00DC2B95" w:rsidRDefault="00A43525" w:rsidP="00A43525">
      <w:pPr>
        <w:pStyle w:val="Cmsor2"/>
      </w:pPr>
      <w:bookmarkStart w:id="12" w:name="_Toc119779920"/>
      <w:r w:rsidRPr="00DC2B95">
        <w:lastRenderedPageBreak/>
        <w:t>Unix-szerű grafikus felhasználói felületek</w:t>
      </w:r>
      <w:bookmarkEnd w:id="12"/>
    </w:p>
    <w:p w14:paraId="76B9C08C" w14:textId="1EB65C39" w:rsidR="000D266F" w:rsidRPr="00DC2B95" w:rsidRDefault="00000000" w:rsidP="000D266F">
      <w:r w:rsidRPr="00DC2B95">
        <w:pict w14:anchorId="53A65872"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68.15pt;margin-top:445.2pt;width:314.55pt;height:32.5pt;z-index:251659776" stroked="f">
            <v:textbox style="mso-next-textbox:#_x0000_s1033" inset="0,0,0,0">
              <w:txbxContent>
                <w:p w14:paraId="2F9BE9F4" w14:textId="46A25FD3" w:rsidR="00386457" w:rsidRPr="00CD2961" w:rsidRDefault="00386457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="00601E79">
                    <w:t>á</w:t>
                  </w:r>
                  <w:r>
                    <w:t xml:space="preserve">bra </w:t>
                  </w:r>
                  <w:r w:rsidRPr="00601E79">
                    <w:t>A GUI felépítése</w:t>
                  </w:r>
                </w:p>
              </w:txbxContent>
            </v:textbox>
            <w10:wrap type="topAndBottom"/>
          </v:shape>
        </w:pict>
      </w:r>
      <w:r w:rsidR="00392401" w:rsidRPr="00DC2B95">
        <w:rPr>
          <w:noProof/>
        </w:rPr>
        <w:drawing>
          <wp:anchor distT="0" distB="0" distL="114300" distR="114300" simplePos="0" relativeHeight="251639808" behindDoc="0" locked="0" layoutInCell="1" allowOverlap="1" wp14:anchorId="7ED7CBAD" wp14:editId="5B09954C">
            <wp:simplePos x="0" y="0"/>
            <wp:positionH relativeFrom="column">
              <wp:posOffset>825288</wp:posOffset>
            </wp:positionH>
            <wp:positionV relativeFrom="paragraph">
              <wp:posOffset>1669838</wp:posOffset>
            </wp:positionV>
            <wp:extent cx="4046220" cy="397002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525" w:rsidRPr="00DC2B95">
        <w:t xml:space="preserve">A Unix-szerű operációs rendszerek esetén a grafikus felhasználói felület (amennyiben a rendszer egyáltalán rendelkezik GUI-val (Graphical User Interface)) meglehetősen összetett. Egy GUI általában több különböző komponensből áll, például (a teljeség igénye nélkül): </w:t>
      </w:r>
      <w:r w:rsidR="00B1132E" w:rsidRPr="00DC2B95">
        <w:t xml:space="preserve">asztali környezet, </w:t>
      </w:r>
      <w:r w:rsidR="00A43525" w:rsidRPr="00DC2B95">
        <w:t>ablakozó szoftver, widget könyvtárak, bemeneti / kimeneti eszközök,</w:t>
      </w:r>
      <w:r w:rsidR="00B1132E" w:rsidRPr="00DC2B95">
        <w:t xml:space="preserve"> megjelenítő szerver,</w:t>
      </w:r>
      <w:r w:rsidR="00A43525" w:rsidRPr="00DC2B95">
        <w:t xml:space="preserve"> stb. </w:t>
      </w:r>
      <w:r w:rsidR="000D266F" w:rsidRPr="00DC2B95">
        <w:t>A következő ábra betekintést nyújt egy tipikus GUI felépítésébe:</w:t>
      </w:r>
    </w:p>
    <w:p w14:paraId="725B7675" w14:textId="20F27847" w:rsidR="00BD7406" w:rsidRPr="00DC2B95" w:rsidRDefault="005D0884" w:rsidP="00BD7406">
      <w:r w:rsidRPr="00DC2B95">
        <w:t xml:space="preserve">A felhasználó elsősorban az </w:t>
      </w:r>
      <w:r w:rsidRPr="00DC2B95">
        <w:rPr>
          <w:b/>
          <w:bCs/>
        </w:rPr>
        <w:t>asztali környezettel</w:t>
      </w:r>
      <w:r w:rsidR="00B03750" w:rsidRPr="00DC2B95">
        <w:rPr>
          <w:b/>
          <w:bCs/>
        </w:rPr>
        <w:t xml:space="preserve"> </w:t>
      </w:r>
      <w:r w:rsidR="00B03750" w:rsidRPr="00DC2B95">
        <w:t>(desktop environment)</w:t>
      </w:r>
      <w:r w:rsidRPr="00DC2B95">
        <w:t xml:space="preserve"> lép interakcióba.</w:t>
      </w:r>
      <w:r w:rsidR="00392401" w:rsidRPr="00DC2B95">
        <w:t xml:space="preserve"> </w:t>
      </w:r>
      <w:r w:rsidR="00B03750" w:rsidRPr="00DC2B95">
        <w:t xml:space="preserve">A legtöbb grafikus interfésszel rendelkező Linux disztribúció valamilyen asztali környezetet használ. Jelenleg a legelterjedtebb asztali környezetek közé tartozik a GNOME, a KDE illetve a Xfce. Ezek a szoftverek különböző GUI elemeket biztosítanak (ikonok, widget-ek, háttérképek), interfészeket nyújtanak grafikus felületek programozására. </w:t>
      </w:r>
      <w:r w:rsidR="004A3FEE" w:rsidRPr="00DC2B95">
        <w:t>Az asztali környezetek gyakran nem csak felületet és külalakot nyújtanak, sokszor tartalmaznak saját fájlkezelőt, beállítóprogramot, levelezőklienst és egyéb felhasználói programokat.</w:t>
      </w:r>
      <w:r w:rsidR="004004A4" w:rsidRPr="00DC2B95">
        <w:t xml:space="preserve"> </w:t>
      </w:r>
      <w:r w:rsidR="00B03750" w:rsidRPr="00DC2B95">
        <w:t xml:space="preserve">Architekturálisan egy magasabb absztrakciós szinten </w:t>
      </w:r>
      <w:r w:rsidR="00B03750" w:rsidRPr="00DC2B95">
        <w:lastRenderedPageBreak/>
        <w:t>helyezkednek el, mint a megjelenítő szerver, nem kommunikálnak közvetlenül a kernellel.</w:t>
      </w:r>
    </w:p>
    <w:p w14:paraId="10FCFB56" w14:textId="1B556BB7" w:rsidR="00D845A6" w:rsidRPr="00DC2B95" w:rsidRDefault="00D845A6" w:rsidP="00BD7406">
      <w:r w:rsidRPr="00DC2B95">
        <w:t xml:space="preserve">Az </w:t>
      </w:r>
      <w:r w:rsidRPr="00DC2B95">
        <w:rPr>
          <w:b/>
          <w:bCs/>
        </w:rPr>
        <w:t>ablakozó szoftver</w:t>
      </w:r>
      <w:r w:rsidRPr="00DC2B95">
        <w:t xml:space="preserve"> (window manager) olyan </w:t>
      </w:r>
      <w:r w:rsidR="007E4DC2" w:rsidRPr="00DC2B95">
        <w:t>szoftver</w:t>
      </w:r>
      <w:r w:rsidRPr="00DC2B95">
        <w:t>, amely egy ablakrendszerben az ablakok elhelyezését és megjelenését vezérli egy grafikus felhasználói felületen. Ez lehet egy asztali környezet része vagy önállóan is használható.</w:t>
      </w:r>
    </w:p>
    <w:p w14:paraId="29418388" w14:textId="3A6E7ED8" w:rsidR="00BD7406" w:rsidRPr="00DC2B95" w:rsidRDefault="00BD7406" w:rsidP="00BD7406">
      <w:r w:rsidRPr="00DC2B95">
        <w:t xml:space="preserve">Azt a szoftvert, ami a különböző GUI komponenseket összefogja és lehetővé teszi, hogy ezek hatékonyan együttműködjenek </w:t>
      </w:r>
      <w:r w:rsidRPr="00DC2B95">
        <w:rPr>
          <w:b/>
          <w:bCs/>
        </w:rPr>
        <w:t>megjelenítő szervernek</w:t>
      </w:r>
      <w:r w:rsidRPr="00DC2B95">
        <w:t xml:space="preserve"> (display server) hívják. A megjelenítő szerver kezeli az alsóbb szintű funkciókat, közvetlenül kommunikál a kernellel (ezen keresztül pedig a hardver erőforrásokkal). A képernyőre való rajzolást és a bemeneti / kimeneti eszközök adatainak továbbítását a grafikus alkalmazások felé szintén a megjelenítő szerver végzi. A többi felsőbb szintű komponenst egymással integrálja, interfészeket biztosít, amelyeken keresztül az alsóbb szintű funkciók elérhetővé válnak.</w:t>
      </w:r>
    </w:p>
    <w:p w14:paraId="3C04EA74" w14:textId="4E11E569" w:rsidR="00BD7406" w:rsidRPr="00DC2B95" w:rsidRDefault="00BD7406" w:rsidP="00BD7406">
      <w:r w:rsidRPr="00DC2B95">
        <w:t xml:space="preserve">A megjelenítő szerver kliensének tekintünk általában minden grafikus felülettel rendelkező alkalmazást, de természetesen GUI nélküli programok is lehetnek kliens alkalmazások. A megjelenítő szerver a klienseivel a </w:t>
      </w:r>
      <w:r w:rsidRPr="00DC2B95">
        <w:rPr>
          <w:b/>
          <w:bCs/>
        </w:rPr>
        <w:t>megjelenítő protokollon</w:t>
      </w:r>
      <w:r w:rsidRPr="00DC2B95">
        <w:t xml:space="preserve"> (display protocol) keresztül kommunikál.</w:t>
      </w:r>
    </w:p>
    <w:p w14:paraId="64A8978F" w14:textId="05156465" w:rsidR="00A872AB" w:rsidRPr="00DC2B95" w:rsidRDefault="00A872AB" w:rsidP="00601E79">
      <w:pPr>
        <w:pStyle w:val="Cmsor2"/>
      </w:pPr>
      <w:bookmarkStart w:id="13" w:name="_Toc119779921"/>
      <w:r w:rsidRPr="00DC2B95">
        <w:t>Megjelenít</w:t>
      </w:r>
      <w:r w:rsidR="00E96330" w:rsidRPr="00DC2B95">
        <w:t>ő</w:t>
      </w:r>
      <w:r w:rsidRPr="00DC2B95">
        <w:t xml:space="preserve"> protokollok</w:t>
      </w:r>
      <w:sdt>
        <w:sdtPr>
          <w:id w:val="82421343"/>
          <w:citation/>
        </w:sdtPr>
        <w:sdtContent>
          <w:r w:rsidR="00A23AA4" w:rsidRPr="00DC2B95">
            <w:fldChar w:fldCharType="begin"/>
          </w:r>
          <w:r w:rsidR="009D1AD4" w:rsidRPr="00DC2B95">
            <w:instrText xml:space="preserve">CITATION Wik22 \l 2057 </w:instrText>
          </w:r>
          <w:r w:rsidR="00A23AA4" w:rsidRPr="00DC2B95">
            <w:fldChar w:fldCharType="separate"/>
          </w:r>
          <w:r w:rsidR="00D37393" w:rsidRPr="00DC2B95">
            <w:rPr>
              <w:noProof/>
            </w:rPr>
            <w:t xml:space="preserve"> [1]</w:t>
          </w:r>
          <w:r w:rsidR="00A23AA4" w:rsidRPr="00DC2B95">
            <w:fldChar w:fldCharType="end"/>
          </w:r>
        </w:sdtContent>
      </w:sdt>
      <w:bookmarkEnd w:id="13"/>
    </w:p>
    <w:p w14:paraId="65B931C0" w14:textId="3F36F554" w:rsidR="00E52ECE" w:rsidRPr="00DC2B95" w:rsidRDefault="003B4D80" w:rsidP="00E52ECE">
      <w:r w:rsidRPr="00DC2B95">
        <w:t>Linux rendszerek esetén t</w:t>
      </w:r>
      <w:r w:rsidR="00EB7099" w:rsidRPr="00DC2B95">
        <w:t>öbbféle megjelenít</w:t>
      </w:r>
      <w:r w:rsidR="00E96330" w:rsidRPr="00DC2B95">
        <w:t>ő</w:t>
      </w:r>
      <w:r w:rsidR="00EB7099" w:rsidRPr="00DC2B95">
        <w:t xml:space="preserve"> protokollal találkozhatunk és egy adott protokollhoz általában többféle implementáció </w:t>
      </w:r>
      <w:r w:rsidRPr="00DC2B95">
        <w:t xml:space="preserve">is </w:t>
      </w:r>
      <w:r w:rsidR="00EB7099" w:rsidRPr="00DC2B95">
        <w:t>létezik.</w:t>
      </w:r>
      <w:r w:rsidR="004F2FEA" w:rsidRPr="00DC2B95">
        <w:t xml:space="preserve"> Az idők során két</w:t>
      </w:r>
      <w:r w:rsidR="00EB7099" w:rsidRPr="00DC2B95">
        <w:t xml:space="preserve"> </w:t>
      </w:r>
      <w:r w:rsidR="004F2FEA" w:rsidRPr="00DC2B95">
        <w:t>megjelenít</w:t>
      </w:r>
      <w:r w:rsidR="00E96330" w:rsidRPr="00DC2B95">
        <w:t>ő</w:t>
      </w:r>
      <w:r w:rsidR="004F2FEA" w:rsidRPr="00DC2B95">
        <w:t xml:space="preserve"> protokoll terjedt el nagyobb körben, az X Window System, illetve a Wayland protocoll.</w:t>
      </w:r>
      <w:r w:rsidR="00A31D46" w:rsidRPr="00DC2B95">
        <w:t xml:space="preserve"> Mivel a legnépszerűbb grafikus interfésszel rendelkező Linux disztribúciók LTS (Long Term Support) verziója szinte kivétel nélkül a fent említett megjelenít</w:t>
      </w:r>
      <w:r w:rsidR="00E96330" w:rsidRPr="00DC2B95">
        <w:t>ő</w:t>
      </w:r>
      <w:r w:rsidR="00A31D46" w:rsidRPr="00DC2B95">
        <w:t xml:space="preserve"> protokollok egyikét használja, ezért a diplomaterv során további megjelenít</w:t>
      </w:r>
      <w:r w:rsidR="00E96330" w:rsidRPr="00DC2B95">
        <w:t>ő</w:t>
      </w:r>
      <w:r w:rsidR="00A31D46" w:rsidRPr="00DC2B95">
        <w:t xml:space="preserve"> protokollokkal nem foglalkoztam.</w:t>
      </w:r>
    </w:p>
    <w:p w14:paraId="29338C0E" w14:textId="028824DE" w:rsidR="00A872AB" w:rsidRPr="00DC2B95" w:rsidRDefault="00A872AB" w:rsidP="00601E79">
      <w:pPr>
        <w:pStyle w:val="Cmsor3"/>
      </w:pPr>
      <w:bookmarkStart w:id="14" w:name="_Toc119779922"/>
      <w:r w:rsidRPr="00DC2B95">
        <w:t>X Window System</w:t>
      </w:r>
      <w:bookmarkEnd w:id="14"/>
    </w:p>
    <w:p w14:paraId="6FB79E1E" w14:textId="63A1A938" w:rsidR="00390843" w:rsidRPr="00DC2B95" w:rsidRDefault="001443D1" w:rsidP="00390843">
      <w:r w:rsidRPr="00DC2B95">
        <w:t xml:space="preserve">Az X Window System (X11, helyenként csak X) egy </w:t>
      </w:r>
      <w:r w:rsidR="0049623B" w:rsidRPr="00DC2B95">
        <w:t xml:space="preserve">nyílt forráskódú </w:t>
      </w:r>
      <w:r w:rsidRPr="00DC2B95">
        <w:t>megjelenítő protokoll</w:t>
      </w:r>
      <w:r w:rsidR="00B134D2" w:rsidRPr="00DC2B95">
        <w:t xml:space="preserve"> készlet</w:t>
      </w:r>
      <w:r w:rsidR="006453BD" w:rsidRPr="00DC2B95">
        <w:t>,</w:t>
      </w:r>
      <w:r w:rsidR="004C277B" w:rsidRPr="00DC2B95">
        <w:t xml:space="preserve"> amely Unix-szerű rendszerekhez készült. </w:t>
      </w:r>
      <w:r w:rsidR="00C81F63" w:rsidRPr="00DC2B95">
        <w:t>A protokollt 1984-ben kezdték el kifejleszteni és jelenleg a 11-es verziónál tart (innen ered az X11 kifejezés).</w:t>
      </w:r>
      <w:r w:rsidR="00B134D2" w:rsidRPr="00DC2B95">
        <w:t xml:space="preserve"> </w:t>
      </w:r>
      <w:r w:rsidR="00BD00E4" w:rsidRPr="00DC2B95">
        <w:t xml:space="preserve">Maga a </w:t>
      </w:r>
      <w:r w:rsidR="0049623B" w:rsidRPr="00DC2B95">
        <w:t xml:space="preserve">protokoll egy szöveges leírás, ami </w:t>
      </w:r>
      <w:r w:rsidR="00EA7060" w:rsidRPr="00DC2B95">
        <w:t>publikusan elérhető.</w:t>
      </w:r>
      <w:r w:rsidR="00BD00E4" w:rsidRPr="00DC2B95">
        <w:t xml:space="preserve"> </w:t>
      </w:r>
      <w:r w:rsidR="00207730" w:rsidRPr="00DC2B95">
        <w:t>A protokollhoz t</w:t>
      </w:r>
      <w:r w:rsidR="00BD00E4" w:rsidRPr="00DC2B95">
        <w:t xml:space="preserve">artozik egy </w:t>
      </w:r>
      <w:r w:rsidR="00207730" w:rsidRPr="00DC2B95">
        <w:t xml:space="preserve">szerveroldali </w:t>
      </w:r>
      <w:r w:rsidR="00BD00E4" w:rsidRPr="00DC2B95">
        <w:t>referencia implementáció, amit X.Org Server-</w:t>
      </w:r>
      <w:r w:rsidR="00BD00E4" w:rsidRPr="00DC2B95">
        <w:lastRenderedPageBreak/>
        <w:t>nek hívnak.</w:t>
      </w:r>
      <w:r w:rsidR="00A60F16" w:rsidRPr="00DC2B95">
        <w:t xml:space="preserve"> A protokollt megvalósító elterjedtebb </w:t>
      </w:r>
      <w:r w:rsidR="0024217A" w:rsidRPr="00DC2B95">
        <w:t xml:space="preserve">C-ben implementált </w:t>
      </w:r>
      <w:r w:rsidR="00A60F16" w:rsidRPr="00DC2B95">
        <w:t>kliensoldali könyvtárak az Xlib és az XCB.</w:t>
      </w:r>
    </w:p>
    <w:p w14:paraId="3D6865A5" w14:textId="08084B2A" w:rsidR="00D62C7F" w:rsidRPr="00DC2B95" w:rsidRDefault="00000000" w:rsidP="00197B89">
      <w:r w:rsidRPr="00DC2B95">
        <w:pict w14:anchorId="47A4F2C5">
          <v:shape id="_x0000_s1026" type="#_x0000_t202" style="position:absolute;left:0;text-align:left;margin-left:76.1pt;margin-top:277.3pt;width:244.85pt;height:35.25pt;z-index:251657728" stroked="f">
            <v:textbox style="mso-next-textbox:#_x0000_s1026;mso-fit-shape-to-text:t" inset="0,0,0,0">
              <w:txbxContent>
                <w:p w14:paraId="1E0250AD" w14:textId="0841E4AA" w:rsidR="00D62C7F" w:rsidRPr="00464A33" w:rsidRDefault="00D62C7F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043D22"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="00464A33">
                    <w:t>ábra Az X Window System architektúrája</w:t>
                  </w:r>
                </w:p>
              </w:txbxContent>
            </v:textbox>
            <w10:wrap type="topAndBottom"/>
          </v:shape>
        </w:pict>
      </w:r>
      <w:r w:rsidRPr="00DC2B95">
        <w:pict w14:anchorId="019F121A">
          <v:shape id="_x0000_s1035" type="#_x0000_t202" style="position:absolute;left:0;text-align:left;margin-left:76.1pt;margin-top:277.3pt;width:244.85pt;height:35.25pt;z-index:251660800" stroked="f">
            <v:textbox style="mso-next-textbox:#_x0000_s1035;mso-fit-shape-to-text:t" inset="0,0,0,0">
              <w:txbxContent>
                <w:p w14:paraId="4E860F5D" w14:textId="441996A5" w:rsidR="00601E79" w:rsidRPr="00E93E0B" w:rsidRDefault="00601E79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Az X Window System architektúrája</w:t>
                  </w:r>
                </w:p>
              </w:txbxContent>
            </v:textbox>
            <w10:wrap type="topAndBottom"/>
          </v:shape>
        </w:pict>
      </w:r>
      <w:r w:rsidR="00D62C7F" w:rsidRPr="00DC2B95">
        <w:rPr>
          <w:noProof/>
        </w:rPr>
        <w:drawing>
          <wp:anchor distT="0" distB="0" distL="114300" distR="114300" simplePos="0" relativeHeight="251633664" behindDoc="0" locked="0" layoutInCell="1" allowOverlap="1" wp14:anchorId="3D2C9177" wp14:editId="11602AE2">
            <wp:simplePos x="0" y="0"/>
            <wp:positionH relativeFrom="column">
              <wp:posOffset>966470</wp:posOffset>
            </wp:positionH>
            <wp:positionV relativeFrom="paragraph">
              <wp:posOffset>1206215</wp:posOffset>
            </wp:positionV>
            <wp:extent cx="3109595" cy="225869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9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643" w:rsidRPr="00DC2B95">
        <w:t>Architektúráját tekintve az X Window System egy kliens-szerver architektúrát valósít meg.</w:t>
      </w:r>
      <w:r w:rsidR="004563CE" w:rsidRPr="00DC2B95">
        <w:t xml:space="preserve"> Az X szerver vezérli a fizikai megjelenítő készülékeket és feldolgozza a bemeneti eszközöktől érkező adatokat. </w:t>
      </w:r>
      <w:r w:rsidR="003E2FC7" w:rsidRPr="00DC2B95">
        <w:t>Az X kliensek olyan alkalmazások</w:t>
      </w:r>
      <w:r w:rsidR="00B212C4" w:rsidRPr="00DC2B95">
        <w:t>,</w:t>
      </w:r>
      <w:r w:rsidR="003E2FC7" w:rsidRPr="00DC2B95">
        <w:t xml:space="preserve"> amelyek az X szerveren keresztül szeretnének interakcióba lépni a bemeneti / kimeneti eszközökkel.</w:t>
      </w:r>
      <w:r w:rsidR="00EF22D8" w:rsidRPr="00DC2B95">
        <w:t xml:space="preserve"> </w:t>
      </w:r>
      <w:r w:rsidR="009C546C" w:rsidRPr="00DC2B95">
        <w:t xml:space="preserve">A rendszerhez tartozik még egy komponens, a kompozitor. </w:t>
      </w:r>
      <w:r w:rsidR="001F3703" w:rsidRPr="00DC2B95">
        <w:t>A kompozitor feladata, hogy a különböző ablakok elrendezését vezérelje a képernyőn.</w:t>
      </w:r>
    </w:p>
    <w:p w14:paraId="53E0B21C" w14:textId="3CF34328" w:rsidR="00F44384" w:rsidRPr="00DC2B95" w:rsidRDefault="008D55D8" w:rsidP="008D55D8">
      <w:r w:rsidRPr="00DC2B95">
        <w:t>Bizonyos kifejezéseket az X Window System árnyaltabban használ a közbeszédhez képest, a legfontosabbak ezek közül a következők:</w:t>
      </w:r>
    </w:p>
    <w:p w14:paraId="18F15E91" w14:textId="5A22A1B7" w:rsidR="008D55D8" w:rsidRPr="00DC2B95" w:rsidRDefault="008D55D8" w:rsidP="008D55D8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 xml:space="preserve">device (eszköz) </w:t>
      </w:r>
      <w:r w:rsidRPr="00DC2B95">
        <w:t xml:space="preserve">– </w:t>
      </w:r>
      <w:r w:rsidR="00512A9C" w:rsidRPr="00DC2B95">
        <w:t>Dedikált vagy alaplapra integrált videókártya.</w:t>
      </w:r>
    </w:p>
    <w:p w14:paraId="7DA2C0FE" w14:textId="4172A006" w:rsidR="00512A9C" w:rsidRPr="00DC2B95" w:rsidRDefault="00512A9C" w:rsidP="008D55D8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 xml:space="preserve">monitor </w:t>
      </w:r>
      <w:r w:rsidRPr="00DC2B95">
        <w:t>–</w:t>
      </w:r>
      <w:r w:rsidRPr="00DC2B95">
        <w:rPr>
          <w:b/>
          <w:bCs/>
        </w:rPr>
        <w:t xml:space="preserve"> </w:t>
      </w:r>
      <w:r w:rsidRPr="00DC2B95">
        <w:t>Fizikai megjelenítő eszköz.</w:t>
      </w:r>
    </w:p>
    <w:p w14:paraId="49EB9DDE" w14:textId="77777777" w:rsidR="003D566A" w:rsidRPr="00DC2B95" w:rsidRDefault="00512A9C" w:rsidP="008D55D8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 xml:space="preserve">screen (képernyő) </w:t>
      </w:r>
      <w:r w:rsidRPr="00DC2B95">
        <w:t>– Egy olyan terület</w:t>
      </w:r>
      <w:r w:rsidR="000B238F" w:rsidRPr="00DC2B95">
        <w:t>,</w:t>
      </w:r>
      <w:r w:rsidRPr="00DC2B95">
        <w:t xml:space="preserve"> amelyre grafikus tartalmat lehet renderelni.</w:t>
      </w:r>
      <w:r w:rsidR="006E76B9" w:rsidRPr="00DC2B95">
        <w:t xml:space="preserve"> Ez egyszerre több </w:t>
      </w:r>
      <w:r w:rsidR="000B238F" w:rsidRPr="00DC2B95">
        <w:t>monitoron is</w:t>
      </w:r>
      <w:r w:rsidR="00670D30" w:rsidRPr="00DC2B95">
        <w:t xml:space="preserve"> megjelenhet (akár duplikálva, akár kiterjesztve)</w:t>
      </w:r>
      <w:r w:rsidR="00C64604" w:rsidRPr="00DC2B95">
        <w:t>.</w:t>
      </w:r>
    </w:p>
    <w:p w14:paraId="6571CB30" w14:textId="33188161" w:rsidR="00512A9C" w:rsidRPr="00DC2B95" w:rsidRDefault="003D566A" w:rsidP="008D55D8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 xml:space="preserve">display (kijelző) </w:t>
      </w:r>
      <w:r w:rsidRPr="00DC2B95">
        <w:t xml:space="preserve">– </w:t>
      </w:r>
      <w:r w:rsidR="00DA2ECB" w:rsidRPr="00DC2B95">
        <w:t>Képernyők gyűjteménye, amely gyakran több monitort foglal magába.</w:t>
      </w:r>
      <w:r w:rsidR="00624E7E" w:rsidRPr="00DC2B95">
        <w:t xml:space="preserve"> A Linux-alapú számítógépek általában képesek arra, hogy több kijelzővel rendelkezzenek egyidejűleg. Ezek között a felhasználó egy speciális billentyűkombinációval, például a control-alt-funkcióbillentyűvel válthat, átkapcsolva az összes monitort az egyik kijelző képernyőinek megjelenítéséről a másik kijelző képernyőire.</w:t>
      </w:r>
    </w:p>
    <w:p w14:paraId="4E282900" w14:textId="3B8DE486" w:rsidR="00197B89" w:rsidRPr="00DC2B95" w:rsidRDefault="00197B89" w:rsidP="00197B89">
      <w:r w:rsidRPr="00DC2B95">
        <w:lastRenderedPageBreak/>
        <w:t>Az X protokoll négy különböző üzenet típust definiál</w:t>
      </w:r>
      <w:r w:rsidR="008D7126" w:rsidRPr="00DC2B95">
        <w:t>, amelyeknek a szerver és a kliensek közti kommunikációban van szerepe. A protokoll a következő üzenet típusokat különbözteti meg:</w:t>
      </w:r>
    </w:p>
    <w:p w14:paraId="4D84C72A" w14:textId="3E6A046C" w:rsidR="008D7126" w:rsidRPr="00DC2B95" w:rsidRDefault="00462818" w:rsidP="008D7126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 xml:space="preserve">request </w:t>
      </w:r>
      <w:r w:rsidRPr="00DC2B95">
        <w:t>– A kliens küldi a szervernek. Egy request sokféle információt tartalmazhat, mint például egy új ablak létehozását, vagy a kurzor pozíciójának lekérdezését.</w:t>
      </w:r>
    </w:p>
    <w:p w14:paraId="043870F0" w14:textId="6F7198DB" w:rsidR="00462818" w:rsidRPr="00DC2B95" w:rsidRDefault="00462818" w:rsidP="008D7126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 xml:space="preserve">reply </w:t>
      </w:r>
      <w:r w:rsidRPr="00DC2B95">
        <w:t>– A szerver küldi a kliensek.</w:t>
      </w:r>
      <w:r w:rsidR="009D5DE8" w:rsidRPr="00DC2B95">
        <w:t xml:space="preserve"> A reply üzenetek a request üzenetek hatására jönnek létre és a kliens által kért információt tartalmazzák.</w:t>
      </w:r>
    </w:p>
    <w:p w14:paraId="7401F275" w14:textId="6F8968EC" w:rsidR="0009009F" w:rsidRPr="00DC2B95" w:rsidRDefault="0009009F" w:rsidP="008D7126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 xml:space="preserve">event </w:t>
      </w:r>
      <w:r w:rsidRPr="00DC2B95">
        <w:t xml:space="preserve">– A szerver küldi a kliensnek. </w:t>
      </w:r>
      <w:r w:rsidR="00B046A0" w:rsidRPr="00DC2B95">
        <w:t>Az ilyen típusú üzeneteket általában nem közvetlenül a kliens váltja ki.</w:t>
      </w:r>
      <w:r w:rsidR="00B55E94" w:rsidRPr="00DC2B95">
        <w:t xml:space="preserve"> Sokféle típusú event üzenet létezik, ilyen például a bemeneti eszközök (például billentyűzet vagy egér) által generált események.</w:t>
      </w:r>
    </w:p>
    <w:p w14:paraId="78369378" w14:textId="75701CD6" w:rsidR="0009009F" w:rsidRPr="00DC2B95" w:rsidRDefault="0009009F" w:rsidP="008D7126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 xml:space="preserve">error </w:t>
      </w:r>
      <w:r w:rsidRPr="00DC2B95">
        <w:t>–</w:t>
      </w:r>
      <w:r w:rsidR="001E22AC" w:rsidRPr="00DC2B95">
        <w:t xml:space="preserve"> A szerver küldi a kliensnek.</w:t>
      </w:r>
      <w:r w:rsidR="008A32D5" w:rsidRPr="00DC2B95">
        <w:t xml:space="preserve"> Hasonlóan működnek az event típusú üzenetekhez, valamilyen hib</w:t>
      </w:r>
      <w:r w:rsidR="0003268E" w:rsidRPr="00DC2B95">
        <w:t>a fennállását jelzik.</w:t>
      </w:r>
    </w:p>
    <w:p w14:paraId="0F75FF9E" w14:textId="5002A870" w:rsidR="00A872AB" w:rsidRPr="00DC2B95" w:rsidRDefault="00A872AB" w:rsidP="00601E79">
      <w:pPr>
        <w:pStyle w:val="Cmsor3"/>
      </w:pPr>
      <w:bookmarkStart w:id="15" w:name="_Toc119779923"/>
      <w:r w:rsidRPr="00DC2B95">
        <w:t>Wayland</w:t>
      </w:r>
      <w:sdt>
        <w:sdtPr>
          <w:id w:val="-356893056"/>
          <w:citation/>
        </w:sdtPr>
        <w:sdtContent>
          <w:r w:rsidR="008426F8" w:rsidRPr="00DC2B95">
            <w:fldChar w:fldCharType="begin"/>
          </w:r>
          <w:r w:rsidR="008426F8" w:rsidRPr="00DC2B95">
            <w:instrText xml:space="preserve"> CITATION Way22 \l 2057 </w:instrText>
          </w:r>
          <w:r w:rsidR="008426F8" w:rsidRPr="00DC2B95">
            <w:fldChar w:fldCharType="separate"/>
          </w:r>
          <w:r w:rsidR="00D37393" w:rsidRPr="00DC2B95">
            <w:rPr>
              <w:noProof/>
            </w:rPr>
            <w:t xml:space="preserve"> [2]</w:t>
          </w:r>
          <w:r w:rsidR="008426F8" w:rsidRPr="00DC2B95">
            <w:fldChar w:fldCharType="end"/>
          </w:r>
        </w:sdtContent>
      </w:sdt>
      <w:bookmarkEnd w:id="15"/>
    </w:p>
    <w:p w14:paraId="14E351F1" w14:textId="2E488F07" w:rsidR="00CE2819" w:rsidRPr="00DC2B95" w:rsidRDefault="00561E50" w:rsidP="00CE2819">
      <w:r w:rsidRPr="00DC2B95">
        <w:t xml:space="preserve">A Wayland egy ingyenes, nyílt forráskódú </w:t>
      </w:r>
      <w:r w:rsidR="00B844E7" w:rsidRPr="00DC2B95">
        <w:t>megjelenítő</w:t>
      </w:r>
      <w:r w:rsidRPr="00DC2B95">
        <w:t xml:space="preserve"> protokoll</w:t>
      </w:r>
      <w:r w:rsidR="002D6730" w:rsidRPr="00DC2B95">
        <w:t>. A Wayland projekt célja, hogy leváltsa az X Window System-et egy modernebb</w:t>
      </w:r>
      <w:r w:rsidR="00146399" w:rsidRPr="00DC2B95">
        <w:t>, egyszerűbb és</w:t>
      </w:r>
      <w:r w:rsidR="002D6730" w:rsidRPr="00DC2B95">
        <w:t xml:space="preserve"> biztonságosabb protokollra.</w:t>
      </w:r>
      <w:r w:rsidR="008A6C28" w:rsidRPr="00DC2B95">
        <w:t xml:space="preserve"> A protokollt 2008-ban kezdték el fejleszteni</w:t>
      </w:r>
      <w:r w:rsidR="00FC39E3" w:rsidRPr="00DC2B95">
        <w:t xml:space="preserve"> és a mai napig aktívan dolgoznak rajta.</w:t>
      </w:r>
      <w:r w:rsidR="00B844E7" w:rsidRPr="00DC2B95">
        <w:t xml:space="preserve"> Az X Window System-hez hasonlóan a Wayland protokoll is egy szerver-kliens architektúrát követ. Ellentétben az </w:t>
      </w:r>
      <w:r w:rsidR="00DA3AEB" w:rsidRPr="00DC2B95">
        <w:t>X-szel</w:t>
      </w:r>
      <w:r w:rsidR="00B844E7" w:rsidRPr="00DC2B95">
        <w:t xml:space="preserve"> a Wayland esetében a megjelenítő szervert kompozitornak hívják. Ez abból az alapvető architektúrális különbségből ered, hogy</w:t>
      </w:r>
      <w:r w:rsidR="009236EE" w:rsidRPr="00DC2B95">
        <w:t xml:space="preserve"> a Wayland esetében a megjelenítő szerver és a kompozitor egy komponensként funkcionál.</w:t>
      </w:r>
      <w:r w:rsidR="00DA3AEB" w:rsidRPr="00DC2B95">
        <w:t xml:space="preserve"> A protokollhoz tartozik egy szerveroldali referencia implementáció C-ben, a</w:t>
      </w:r>
      <w:r w:rsidR="00897886" w:rsidRPr="00DC2B95">
        <w:t>mit</w:t>
      </w:r>
      <w:r w:rsidR="00DA3AEB" w:rsidRPr="00DC2B95">
        <w:t xml:space="preserve"> Weston kompozitor</w:t>
      </w:r>
      <w:r w:rsidR="00897886" w:rsidRPr="00DC2B95">
        <w:t>nak hívnak</w:t>
      </w:r>
      <w:r w:rsidR="00DA3AEB" w:rsidRPr="00DC2B95">
        <w:t>.</w:t>
      </w:r>
      <w:r w:rsidR="00A010DD" w:rsidRPr="00DC2B95">
        <w:t xml:space="preserve"> A legnépszerűbb kliensoldali könyvtár a libwayland szintén C-ben lett implementálva</w:t>
      </w:r>
      <w:r w:rsidR="003272D7" w:rsidRPr="00DC2B95">
        <w:t>.</w:t>
      </w:r>
    </w:p>
    <w:p w14:paraId="30A3D8DC" w14:textId="79D22659" w:rsidR="00534574" w:rsidRPr="00DC2B95" w:rsidRDefault="00000000" w:rsidP="00CE2819">
      <w:r w:rsidRPr="00DC2B95">
        <w:lastRenderedPageBreak/>
        <w:pict w14:anchorId="3912378C">
          <v:shape id="_x0000_s1028" type="#_x0000_t202" style="position:absolute;left:0;text-align:left;margin-left:72.6pt;margin-top:355.55pt;width:251.95pt;height:35.25pt;z-index:251658752" stroked="f">
            <v:textbox style="mso-next-textbox:#_x0000_s1028;mso-fit-shape-to-text:t" inset="0,0,0,0">
              <w:txbxContent>
                <w:p w14:paraId="0AE9D09A" w14:textId="420860AA" w:rsidR="00647E9A" w:rsidRPr="00647E9A" w:rsidRDefault="00647E9A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043D22"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Egy esemény feldolgozása </w:t>
                  </w:r>
                  <w:r w:rsidR="004321AD">
                    <w:t xml:space="preserve">az </w:t>
                  </w:r>
                  <w:r>
                    <w:t>X-szen.</w:t>
                  </w:r>
                </w:p>
              </w:txbxContent>
            </v:textbox>
            <w10:wrap type="topAndBottom"/>
          </v:shape>
        </w:pict>
      </w:r>
      <w:r w:rsidRPr="00DC2B95">
        <w:pict w14:anchorId="52DFCCF1">
          <v:shape id="_x0000_s1036" type="#_x0000_t202" style="position:absolute;left:0;text-align:left;margin-left:72.6pt;margin-top:355.55pt;width:251.95pt;height:35.25pt;z-index:251661824" stroked="f">
            <v:textbox style="mso-next-textbox:#_x0000_s1036;mso-fit-shape-to-text:t" inset="0,0,0,0">
              <w:txbxContent>
                <w:p w14:paraId="0E7F93E3" w14:textId="32DB5E47" w:rsidR="00601E79" w:rsidRPr="00647E9A" w:rsidRDefault="00601E79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Egy esemény feldolgozása az X-szen.</w:t>
                  </w:r>
                </w:p>
              </w:txbxContent>
            </v:textbox>
            <w10:wrap type="topAndBottom"/>
          </v:shape>
        </w:pict>
      </w:r>
      <w:r w:rsidR="004869AB" w:rsidRPr="00DC2B95">
        <w:rPr>
          <w:noProof/>
        </w:rPr>
        <w:drawing>
          <wp:anchor distT="0" distB="0" distL="114300" distR="114300" simplePos="0" relativeHeight="251631616" behindDoc="0" locked="0" layoutInCell="1" allowOverlap="1" wp14:anchorId="09C966EA" wp14:editId="1F802034">
            <wp:simplePos x="0" y="0"/>
            <wp:positionH relativeFrom="column">
              <wp:posOffset>922461</wp:posOffset>
            </wp:positionH>
            <wp:positionV relativeFrom="paragraph">
              <wp:posOffset>1411216</wp:posOffset>
            </wp:positionV>
            <wp:extent cx="3200148" cy="3047832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148" cy="304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4574" w:rsidRPr="00DC2B95">
        <w:t xml:space="preserve">A legjobb módja annak, hogy összehasonlítsuk a Wayland és az X Window System architektúráját és megértsük a különbségeket az, ha végig követjük egy bemeneti eszköz által </w:t>
      </w:r>
      <w:r w:rsidR="00777D5C" w:rsidRPr="00DC2B95">
        <w:t>generált</w:t>
      </w:r>
      <w:r w:rsidR="00534574" w:rsidRPr="00DC2B95">
        <w:t xml:space="preserve"> esemény útját egészen addig, </w:t>
      </w:r>
      <w:r w:rsidR="009730C4" w:rsidRPr="00DC2B95">
        <w:t>ameddig az esemény által kiváltott változás megjelenik a képernyőn.</w:t>
      </w:r>
      <w:r w:rsidR="00E06FB3" w:rsidRPr="00DC2B95">
        <w:t xml:space="preserve"> Az X esetében ez a következőképpen zajlik le:</w:t>
      </w:r>
    </w:p>
    <w:p w14:paraId="4762D083" w14:textId="06D7AB43" w:rsidR="004869AB" w:rsidRPr="00DC2B95" w:rsidRDefault="004F24FE" w:rsidP="00AB066E">
      <w:pPr>
        <w:pStyle w:val="Listaszerbekezds"/>
        <w:numPr>
          <w:ilvl w:val="0"/>
          <w:numId w:val="30"/>
        </w:numPr>
      </w:pPr>
      <w:r w:rsidRPr="00DC2B95">
        <w:t xml:space="preserve">A kernel kap egy eseményt egy bemeneti eszköztől és elküldi az X szervernek </w:t>
      </w:r>
      <w:r w:rsidR="006961CF" w:rsidRPr="00DC2B95">
        <w:t>a bemeneti vezérlőn (</w:t>
      </w:r>
      <w:r w:rsidRPr="00DC2B95">
        <w:t>evdev driver</w:t>
      </w:r>
      <w:r w:rsidR="006961CF" w:rsidRPr="00DC2B95">
        <w:t>)</w:t>
      </w:r>
      <w:r w:rsidRPr="00DC2B95">
        <w:t xml:space="preserve"> keresztül.</w:t>
      </w:r>
      <w:r w:rsidR="006961CF" w:rsidRPr="00DC2B95">
        <w:t xml:space="preserve"> </w:t>
      </w:r>
      <w:r w:rsidR="00896244" w:rsidRPr="00DC2B95">
        <w:t>A különböző eszközspecifikus eseményprotokollok lefordítását az evdev szabványra a kernel végzi el.</w:t>
      </w:r>
    </w:p>
    <w:p w14:paraId="2B445FBD" w14:textId="020FB2B2" w:rsidR="00AB066E" w:rsidRPr="00DC2B95" w:rsidRDefault="00363127" w:rsidP="00AB066E">
      <w:pPr>
        <w:pStyle w:val="Listaszerbekezds"/>
        <w:numPr>
          <w:ilvl w:val="0"/>
          <w:numId w:val="30"/>
        </w:numPr>
      </w:pPr>
      <w:r w:rsidRPr="00DC2B95">
        <w:t xml:space="preserve">Az X szerver meghatározza, hogy </w:t>
      </w:r>
      <w:r w:rsidR="0098640B" w:rsidRPr="00DC2B95">
        <w:t xml:space="preserve">melyik ablakot </w:t>
      </w:r>
      <w:r w:rsidR="009377F8" w:rsidRPr="00DC2B95">
        <w:t xml:space="preserve">érintette az esemény és elküldi azoknak az X klienseknek, amelyek az adott ablakban a kérdéses eseményre </w:t>
      </w:r>
      <w:r w:rsidR="00364892" w:rsidRPr="00DC2B95">
        <w:t>feliratkoztak</w:t>
      </w:r>
      <w:r w:rsidR="009377F8" w:rsidRPr="00DC2B95">
        <w:t>.</w:t>
      </w:r>
    </w:p>
    <w:p w14:paraId="68084D81" w14:textId="4DCBBDFC" w:rsidR="00AB066E" w:rsidRPr="00DC2B95" w:rsidRDefault="005447CA" w:rsidP="00AB066E">
      <w:pPr>
        <w:pStyle w:val="Listaszerbekezds"/>
        <w:numPr>
          <w:ilvl w:val="0"/>
          <w:numId w:val="30"/>
        </w:numPr>
      </w:pPr>
      <w:r w:rsidRPr="00DC2B95">
        <w:t xml:space="preserve">A kliensek feldolgozzák az eseményt és eldöntik, hogy mit tegyenek. Sokszor egy bemeneti esemény hatására </w:t>
      </w:r>
      <w:r w:rsidR="006F35E6" w:rsidRPr="00DC2B95">
        <w:t xml:space="preserve">a felhasználói felületnek meg kell változnia, például </w:t>
      </w:r>
      <w:r w:rsidR="0036658A" w:rsidRPr="00DC2B95">
        <w:t>a felhasználó egy hivatkozás felé viszi a kurzort, vagy bepipál egy checkbox-ot.</w:t>
      </w:r>
      <w:r w:rsidR="000A7DC7" w:rsidRPr="00DC2B95">
        <w:t xml:space="preserve"> Az esemény feldolgozása után a kliens egy renderelési kérést (request típusú üzenet) küld a szervernek.</w:t>
      </w:r>
      <w:r w:rsidRPr="00DC2B95">
        <w:t xml:space="preserve"> </w:t>
      </w:r>
    </w:p>
    <w:p w14:paraId="5567A675" w14:textId="437E28D7" w:rsidR="00AB066E" w:rsidRPr="00DC2B95" w:rsidRDefault="001B2604" w:rsidP="00AB066E">
      <w:pPr>
        <w:pStyle w:val="Listaszerbekezds"/>
        <w:numPr>
          <w:ilvl w:val="0"/>
          <w:numId w:val="30"/>
        </w:numPr>
      </w:pPr>
      <w:r w:rsidRPr="00DC2B95">
        <w:t xml:space="preserve">Az X szerver megkapja a renderelési kérést </w:t>
      </w:r>
      <w:r w:rsidR="00F34486" w:rsidRPr="00DC2B95">
        <w:t xml:space="preserve">és </w:t>
      </w:r>
      <w:r w:rsidR="00BC3191" w:rsidRPr="00DC2B95">
        <w:t xml:space="preserve">egy </w:t>
      </w:r>
      <w:r w:rsidRPr="00DC2B95">
        <w:t>illesztőprogram</w:t>
      </w:r>
      <w:r w:rsidR="00BC3191" w:rsidRPr="00DC2B95">
        <w:t>on keresztül szól a hardvernek, hogy az</w:t>
      </w:r>
      <w:r w:rsidRPr="00DC2B95">
        <w:t xml:space="preserve"> végezze el a renderelést.</w:t>
      </w:r>
      <w:r w:rsidR="00F7306F" w:rsidRPr="00DC2B95">
        <w:t xml:space="preserve"> Az X szerver </w:t>
      </w:r>
      <w:r w:rsidR="00F7306F" w:rsidRPr="00DC2B95">
        <w:lastRenderedPageBreak/>
        <w:t>továbbá</w:t>
      </w:r>
      <w:r w:rsidR="001215F2" w:rsidRPr="00DC2B95">
        <w:t xml:space="preserve"> kiszámítja a rend</w:t>
      </w:r>
      <w:r w:rsidR="00043DDB" w:rsidRPr="00DC2B95">
        <w:t>erelés határoló régióját és elküldi ezt a kompozitornak egy káreseménynek (damage event) nevezett üzenetben. Erre azért van szükség, mert a kompozitornak a bemeneti esemény hatására lehet, hogy bizonyos effekteket kell alkalmaznia</w:t>
      </w:r>
      <w:r w:rsidR="001468B5" w:rsidRPr="00DC2B95">
        <w:t xml:space="preserve"> (forgatás, skálázás, stb)</w:t>
      </w:r>
      <w:r w:rsidR="00E76F84" w:rsidRPr="00DC2B95">
        <w:t>.</w:t>
      </w:r>
    </w:p>
    <w:p w14:paraId="4BF90F66" w14:textId="06E1B8C0" w:rsidR="00AB066E" w:rsidRPr="00DC2B95" w:rsidRDefault="00463191" w:rsidP="00AB066E">
      <w:pPr>
        <w:pStyle w:val="Listaszerbekezds"/>
        <w:numPr>
          <w:ilvl w:val="0"/>
          <w:numId w:val="30"/>
        </w:numPr>
      </w:pPr>
      <w:r w:rsidRPr="00DC2B95">
        <w:t>A káreseményből a kompozitor megtudja, hogy valami megváltozott az ablakban és az</w:t>
      </w:r>
      <w:r w:rsidR="007F3EA0" w:rsidRPr="00DC2B95">
        <w:t xml:space="preserve"> képernyőnek azt a részét újra </w:t>
      </w:r>
      <w:r w:rsidRPr="00DC2B95">
        <w:t>kell komponálnia</w:t>
      </w:r>
      <w:r w:rsidR="007F3EA0" w:rsidRPr="00DC2B95">
        <w:t xml:space="preserve">, ahol az ablak </w:t>
      </w:r>
      <w:r w:rsidR="00092D76" w:rsidRPr="00DC2B95">
        <w:t>megváltozott</w:t>
      </w:r>
      <w:r w:rsidRPr="00DC2B95">
        <w:t>.</w:t>
      </w:r>
      <w:r w:rsidR="00F20E36" w:rsidRPr="00DC2B95">
        <w:t xml:space="preserve"> Miután ezt megtette, a kompozitor küld egy renderelési kérést az X szervernek.</w:t>
      </w:r>
    </w:p>
    <w:p w14:paraId="0BB36F8B" w14:textId="03250394" w:rsidR="006C7492" w:rsidRPr="00DC2B95" w:rsidRDefault="00F84E60" w:rsidP="006C7492">
      <w:pPr>
        <w:pStyle w:val="Listaszerbekezds"/>
        <w:numPr>
          <w:ilvl w:val="0"/>
          <w:numId w:val="30"/>
        </w:numPr>
      </w:pPr>
      <w:r w:rsidRPr="00DC2B95">
        <w:t>Az X szerver megkapja a renderelési kérést a kompozitortól és végrehajtja azt.</w:t>
      </w:r>
    </w:p>
    <w:p w14:paraId="2CCF28B7" w14:textId="09079CFC" w:rsidR="00955408" w:rsidRPr="00DC2B95" w:rsidRDefault="006C7492" w:rsidP="00955408">
      <w:pPr>
        <w:ind w:firstLine="0"/>
      </w:pPr>
      <w:r w:rsidRPr="00DC2B95">
        <w:t>A Wayland protokoll esetén a kompozitor és a megjlenítő szerver</w:t>
      </w:r>
      <w:r w:rsidR="00630BF9" w:rsidRPr="00DC2B95">
        <w:t xml:space="preserve"> egy és ugyanaz a komponens</w:t>
      </w:r>
      <w:r w:rsidR="000971B5" w:rsidRPr="00DC2B95">
        <w:t>. Ez lehetővé teszi, hogy a kompozitor közvetlenül a klienseknek küldje a bemeneti eseményeket és fordítva a kliensek közvetlenül a kompozitornak küldik a káreseményeket. Ugyanez a folyamat a Wayland esetében a következőképpen zajlik le:</w:t>
      </w:r>
    </w:p>
    <w:p w14:paraId="5FBFCAFC" w14:textId="1597FEDA" w:rsidR="00991602" w:rsidRPr="00DC2B95" w:rsidRDefault="00000000" w:rsidP="00991602">
      <w:pPr>
        <w:spacing w:after="0" w:line="240" w:lineRule="auto"/>
        <w:ind w:firstLine="0"/>
        <w:jc w:val="left"/>
      </w:pPr>
      <w:r w:rsidRPr="00DC2B95">
        <w:pict w14:anchorId="0BDD108A">
          <v:shape id="_x0000_s1038" type="#_x0000_t202" style="position:absolute;margin-left:112.4pt;margin-top:249.25pt;width:216.6pt;height:25.65pt;z-index:251662848" stroked="f">
            <v:textbox style="mso-next-textbox:#_x0000_s1038" inset="0,0,0,0">
              <w:txbxContent>
                <w:p w14:paraId="3AD02805" w14:textId="0FE4810D" w:rsidR="00705942" w:rsidRPr="006E4AF9" w:rsidRDefault="00705942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Egy esemény feldolgozása Wayland-en.</w:t>
                  </w:r>
                </w:p>
              </w:txbxContent>
            </v:textbox>
            <w10:wrap type="topAndBottom"/>
          </v:shape>
        </w:pict>
      </w:r>
      <w:r w:rsidR="00705942" w:rsidRPr="00DC2B95">
        <w:rPr>
          <w:noProof/>
        </w:rPr>
        <w:drawing>
          <wp:anchor distT="0" distB="0" distL="114300" distR="114300" simplePos="0" relativeHeight="251637760" behindDoc="0" locked="0" layoutInCell="1" allowOverlap="1" wp14:anchorId="1768D72D" wp14:editId="5EC8DE6B">
            <wp:simplePos x="0" y="0"/>
            <wp:positionH relativeFrom="column">
              <wp:posOffset>1780540</wp:posOffset>
            </wp:positionH>
            <wp:positionV relativeFrom="paragraph">
              <wp:posOffset>184785</wp:posOffset>
            </wp:positionV>
            <wp:extent cx="1899920" cy="297878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E1798" w14:textId="46EDEF82" w:rsidR="00AB066E" w:rsidRPr="00DC2B95" w:rsidRDefault="00AB066E" w:rsidP="00991602">
      <w:pPr>
        <w:spacing w:after="0" w:line="240" w:lineRule="auto"/>
        <w:ind w:firstLine="0"/>
        <w:jc w:val="left"/>
      </w:pPr>
    </w:p>
    <w:p w14:paraId="4813F0B2" w14:textId="7DE664B3" w:rsidR="00CA34ED" w:rsidRPr="00DC2B95" w:rsidRDefault="00805410" w:rsidP="00CA34ED">
      <w:pPr>
        <w:pStyle w:val="Listaszerbekezds"/>
        <w:numPr>
          <w:ilvl w:val="0"/>
          <w:numId w:val="31"/>
        </w:numPr>
      </w:pPr>
      <w:r w:rsidRPr="00DC2B95">
        <w:t>A kernel kap egy eseményt egy bemeneti eszköztől és elküldi a Wayland kompozitornak a bemeneti vezérlőn keresztül.</w:t>
      </w:r>
    </w:p>
    <w:p w14:paraId="35FF38A8" w14:textId="436A9AD6" w:rsidR="006C03E5" w:rsidRPr="00DC2B95" w:rsidRDefault="00DA59D2" w:rsidP="00CA34ED">
      <w:pPr>
        <w:pStyle w:val="Listaszerbekezds"/>
        <w:numPr>
          <w:ilvl w:val="0"/>
          <w:numId w:val="31"/>
        </w:numPr>
      </w:pPr>
      <w:r w:rsidRPr="00DC2B95">
        <w:t xml:space="preserve">A kompozitor </w:t>
      </w:r>
      <w:r w:rsidR="00D64F1C" w:rsidRPr="00DC2B95">
        <w:t>meghatározza, hogy melyik ablakot érintette az adottt esemény</w:t>
      </w:r>
      <w:r w:rsidR="0028668F" w:rsidRPr="00DC2B95">
        <w:t xml:space="preserve"> és tájékoztatja erről az érintett klienseket</w:t>
      </w:r>
      <w:r w:rsidR="00D64F1C" w:rsidRPr="00DC2B95">
        <w:t>.</w:t>
      </w:r>
      <w:r w:rsidR="00D74B74" w:rsidRPr="00DC2B95">
        <w:t xml:space="preserve"> A kompozitor érti a </w:t>
      </w:r>
      <w:r w:rsidR="00D74B74" w:rsidRPr="00DC2B95">
        <w:lastRenderedPageBreak/>
        <w:t>különböző effekteket, transzformációkat, amikkel az egyes elemek rendelkezhetnek</w:t>
      </w:r>
      <w:r w:rsidR="00D92104" w:rsidRPr="00DC2B95">
        <w:t>,</w:t>
      </w:r>
      <w:r w:rsidR="00D74B74" w:rsidRPr="00DC2B95">
        <w:t xml:space="preserve"> így képes </w:t>
      </w:r>
      <w:r w:rsidR="00D92104" w:rsidRPr="00DC2B95">
        <w:t xml:space="preserve">az ablak-lokális – képernyő-lokális koordináták fordítására. </w:t>
      </w:r>
      <w:r w:rsidR="00F006CA" w:rsidRPr="00DC2B95">
        <w:t>Ezáltal a kompozitor pontosan meg tudja határozni, hogy melyik ablakot érintette az adott esemény, feleslegessé válik az X-es acrcitektúrában a 4-es és az 5-ös lépés.</w:t>
      </w:r>
    </w:p>
    <w:p w14:paraId="6BC2E6CC" w14:textId="2AB3BD6B" w:rsidR="00BE3CED" w:rsidRPr="00DC2B95" w:rsidRDefault="00BE3CED" w:rsidP="00CA34ED">
      <w:pPr>
        <w:pStyle w:val="Listaszerbekezds"/>
        <w:numPr>
          <w:ilvl w:val="0"/>
          <w:numId w:val="31"/>
        </w:numPr>
      </w:pPr>
      <w:r w:rsidRPr="00DC2B95">
        <w:t>Az X-es architektúrához hasonlóan a kliens megkapja az eseményt és feldolgozza azt.</w:t>
      </w:r>
      <w:r w:rsidR="00EC242D" w:rsidRPr="00DC2B95">
        <w:t xml:space="preserve"> Egy újabb különbség a protokollok között, hogy a Wayland esetén a renderelés kliens oldal</w:t>
      </w:r>
      <w:r w:rsidR="00CE01AA" w:rsidRPr="00DC2B95">
        <w:t>on</w:t>
      </w:r>
      <w:r w:rsidR="00EC242D" w:rsidRPr="00DC2B95">
        <w:t xml:space="preserve"> történik</w:t>
      </w:r>
      <w:r w:rsidR="003A40FA" w:rsidRPr="00DC2B95">
        <w:t xml:space="preserve"> (gyakorlatban a kliens a kompozitorral megosztott közös videómemória pufferbe renderel).</w:t>
      </w:r>
      <w:r w:rsidR="002F3DA3" w:rsidRPr="00DC2B95">
        <w:t xml:space="preserve"> Végezetül a kliens értesíti a kompozitort, hogy jelezze, hogy a felhasználói felületen változás történt</w:t>
      </w:r>
      <w:r w:rsidR="00013636" w:rsidRPr="00DC2B95">
        <w:t xml:space="preserve"> (káresemény)</w:t>
      </w:r>
      <w:r w:rsidR="002F3DA3" w:rsidRPr="00DC2B95">
        <w:t>.</w:t>
      </w:r>
    </w:p>
    <w:p w14:paraId="4C76790D" w14:textId="4175C75B" w:rsidR="00CD5352" w:rsidRPr="00DC2B95" w:rsidRDefault="00987B2B" w:rsidP="00CA34ED">
      <w:pPr>
        <w:pStyle w:val="Listaszerbekezds"/>
        <w:numPr>
          <w:ilvl w:val="0"/>
          <w:numId w:val="31"/>
        </w:numPr>
      </w:pPr>
      <w:r w:rsidRPr="00DC2B95">
        <w:t>A kompozitor összegyűjti a kliensektől a káreseményeket és újra összeállítja a képernyőt.</w:t>
      </w:r>
    </w:p>
    <w:p w14:paraId="6378DD18" w14:textId="1FC35F39" w:rsidR="00CA34ED" w:rsidRPr="00DC2B95" w:rsidRDefault="005D590D" w:rsidP="006B56F8">
      <w:r w:rsidRPr="00DC2B95">
        <w:t>Az X Window System architektúráj</w:t>
      </w:r>
      <w:r w:rsidR="000051C2" w:rsidRPr="00DC2B95">
        <w:t>ában a kompozitor felelős azért, hogy mindent megjelenítsen</w:t>
      </w:r>
      <w:r w:rsidRPr="00DC2B95">
        <w:t xml:space="preserve"> </w:t>
      </w:r>
      <w:r w:rsidR="000051C2" w:rsidRPr="00DC2B95">
        <w:t>a képernyőn, de ezt mégis az X szerveren keresztül kell tennie.</w:t>
      </w:r>
      <w:r w:rsidR="008B44F9" w:rsidRPr="00DC2B95">
        <w:t xml:space="preserve"> Lényegében az X szerver egy közvetítő szerepet játszik a kliensek és a kompozitor, illetve a kompozitor és a hardver között.</w:t>
      </w:r>
      <w:r w:rsidR="00374C1E" w:rsidRPr="00DC2B95">
        <w:t xml:space="preserve"> A Wayland protokoll</w:t>
      </w:r>
      <w:r w:rsidR="00145D31" w:rsidRPr="00DC2B95">
        <w:t>ban</w:t>
      </w:r>
      <w:r w:rsidR="00374C1E" w:rsidRPr="00DC2B95">
        <w:t xml:space="preserve"> azáltal, hogy a meglejelenítő szerver</w:t>
      </w:r>
      <w:r w:rsidR="00145D31" w:rsidRPr="00DC2B95">
        <w:t xml:space="preserve"> helyére lép a kompozitor lényegesen csökkent a rendszer komplexitása, illetve a kommunikációs többlet.</w:t>
      </w:r>
    </w:p>
    <w:p w14:paraId="1F1A96D3" w14:textId="1593C397" w:rsidR="00A872AB" w:rsidRPr="00DC2B95" w:rsidRDefault="00A872AB" w:rsidP="00A872AB">
      <w:pPr>
        <w:pStyle w:val="Cmsor2"/>
      </w:pPr>
      <w:bookmarkStart w:id="16" w:name="_Ref117964284"/>
      <w:bookmarkStart w:id="17" w:name="_Toc119779924"/>
      <w:r w:rsidRPr="00DC2B95">
        <w:t>Rust</w:t>
      </w:r>
      <w:sdt>
        <w:sdtPr>
          <w:id w:val="-1372915768"/>
          <w:citation/>
        </w:sdtPr>
        <w:sdtContent>
          <w:r w:rsidR="00ED22B9" w:rsidRPr="00DC2B95">
            <w:fldChar w:fldCharType="begin"/>
          </w:r>
          <w:r w:rsidR="00ED22B9" w:rsidRPr="00DC2B95">
            <w:instrText xml:space="preserve"> CITATION Rus22 \l 2057 </w:instrText>
          </w:r>
          <w:r w:rsidR="00ED22B9" w:rsidRPr="00DC2B95">
            <w:fldChar w:fldCharType="separate"/>
          </w:r>
          <w:r w:rsidR="00D37393" w:rsidRPr="00DC2B95">
            <w:rPr>
              <w:noProof/>
            </w:rPr>
            <w:t xml:space="preserve"> [3]</w:t>
          </w:r>
          <w:r w:rsidR="00ED22B9" w:rsidRPr="00DC2B95">
            <w:fldChar w:fldCharType="end"/>
          </w:r>
        </w:sdtContent>
      </w:sdt>
      <w:bookmarkEnd w:id="16"/>
      <w:bookmarkEnd w:id="17"/>
    </w:p>
    <w:p w14:paraId="17AA99E4" w14:textId="6E8A58F3" w:rsidR="00500E5B" w:rsidRPr="00DC2B95" w:rsidRDefault="00DD0304" w:rsidP="0018244E">
      <w:r w:rsidRPr="00DC2B95">
        <w:t>A Rust egy viszonylag új általános célú programozási nyelv. Az els</w:t>
      </w:r>
      <w:r w:rsidR="00DD10B8" w:rsidRPr="00DC2B95">
        <w:t>ő stabil verziója 2014-ben jelent meg.</w:t>
      </w:r>
      <w:r w:rsidR="000816BF" w:rsidRPr="00DC2B95">
        <w:t xml:space="preserve"> A nyelv</w:t>
      </w:r>
      <w:r w:rsidR="00A60359" w:rsidRPr="00DC2B95">
        <w:t xml:space="preserve"> megalkotásakor </w:t>
      </w:r>
      <w:r w:rsidR="00432B0C" w:rsidRPr="00DC2B95">
        <w:t>a hangsúly a teljesítményen, a konkurrencia támogatásán és a biztonságon volt.</w:t>
      </w:r>
      <w:r w:rsidR="000F6102" w:rsidRPr="00DC2B95">
        <w:t xml:space="preserve"> </w:t>
      </w:r>
      <w:r w:rsidR="00283C8F" w:rsidRPr="00DC2B95">
        <w:t>Leggyakrabban rendszerszintű programozásra szokták használni, de magasabb szinten is népszerűnek számít.</w:t>
      </w:r>
      <w:r w:rsidR="00E35089" w:rsidRPr="00DC2B95">
        <w:t xml:space="preserve"> Alapvetően a nyelv a C-re és a C++-ra épít, de más nyelvekből is vesz át </w:t>
      </w:r>
      <w:r w:rsidR="00802D8F" w:rsidRPr="00DC2B95">
        <w:t>jól bevált ötleteket.</w:t>
      </w:r>
      <w:r w:rsidR="00477873" w:rsidRPr="00DC2B95">
        <w:t xml:space="preserve"> A Rust egy kompilált nyelv, ami </w:t>
      </w:r>
      <w:r w:rsidR="002A04AE" w:rsidRPr="00DC2B95">
        <w:t xml:space="preserve">betartatja </w:t>
      </w:r>
      <w:r w:rsidR="00477873" w:rsidRPr="00DC2B95">
        <w:t>memóriabizto</w:t>
      </w:r>
      <w:r w:rsidR="00C1785F" w:rsidRPr="00DC2B95">
        <w:t>nság</w:t>
      </w:r>
      <w:r w:rsidR="008E6816" w:rsidRPr="00DC2B95">
        <w:t>ot</w:t>
      </w:r>
      <w:r w:rsidR="00C1785F" w:rsidRPr="00DC2B95">
        <w:t xml:space="preserve"> </w:t>
      </w:r>
      <w:r w:rsidR="00BB1C0C" w:rsidRPr="00DC2B95">
        <w:t>(tehát minden</w:t>
      </w:r>
      <w:r w:rsidR="009057CE" w:rsidRPr="00DC2B95">
        <w:t xml:space="preserve"> hivatkozás érvényes memória területre mutat)</w:t>
      </w:r>
      <w:r w:rsidR="00E01457" w:rsidRPr="00DC2B95">
        <w:t xml:space="preserve"> </w:t>
      </w:r>
      <w:r w:rsidR="00E01457" w:rsidRPr="00DC2B95">
        <w:rPr>
          <w:i/>
          <w:iCs/>
        </w:rPr>
        <w:t xml:space="preserve">garbage collector </w:t>
      </w:r>
      <w:r w:rsidR="00E01457" w:rsidRPr="00DC2B95">
        <w:t>mechanizmus használata nélkül.</w:t>
      </w:r>
      <w:r w:rsidR="00A1163A" w:rsidRPr="00DC2B95">
        <w:t xml:space="preserve"> A memóriabiztonság betartására, illetve a versenykörülmények elkerülésére</w:t>
      </w:r>
      <w:r w:rsidR="00330C9D" w:rsidRPr="00DC2B95">
        <w:t xml:space="preserve"> a Rust a </w:t>
      </w:r>
      <w:r w:rsidR="00194956" w:rsidRPr="00DC2B95">
        <w:t>tulajdonos</w:t>
      </w:r>
      <w:r w:rsidR="007B06DF" w:rsidRPr="00DC2B95">
        <w:t>sági</w:t>
      </w:r>
      <w:r w:rsidR="00194956" w:rsidRPr="00DC2B95">
        <w:t xml:space="preserve"> mechanizmust (ownership) használja, ami </w:t>
      </w:r>
      <w:r w:rsidR="005A2DF0" w:rsidRPr="00DC2B95">
        <w:t xml:space="preserve">leegyszerűsítve </w:t>
      </w:r>
      <w:r w:rsidR="00194956" w:rsidRPr="00DC2B95">
        <w:t xml:space="preserve">az objektumok élettartamának </w:t>
      </w:r>
      <w:r w:rsidR="006C7F1C" w:rsidRPr="00DC2B95">
        <w:t xml:space="preserve">követését </w:t>
      </w:r>
      <w:r w:rsidR="00194956" w:rsidRPr="00DC2B95">
        <w:t>és a változók hatóköré</w:t>
      </w:r>
      <w:r w:rsidR="002E3EA3" w:rsidRPr="00DC2B95">
        <w:t>nek</w:t>
      </w:r>
      <w:r w:rsidR="00194956" w:rsidRPr="00DC2B95">
        <w:t xml:space="preserve"> (scope) </w:t>
      </w:r>
      <w:r w:rsidR="009A39FD" w:rsidRPr="00DC2B95">
        <w:t>ellenőrzését jelenti fordítási időben.</w:t>
      </w:r>
    </w:p>
    <w:p w14:paraId="5EE6D56A" w14:textId="65DC662B" w:rsidR="00C518EA" w:rsidRPr="00DC2B95" w:rsidRDefault="009E59A4" w:rsidP="00C518EA">
      <w:r w:rsidRPr="00DC2B95">
        <w:lastRenderedPageBreak/>
        <w:t xml:space="preserve">A diplomaterv </w:t>
      </w:r>
      <w:r w:rsidR="0021099D" w:rsidRPr="00DC2B95">
        <w:t xml:space="preserve">implementálása során az adatgyűjtő és </w:t>
      </w:r>
      <w:r w:rsidR="004D0CF9" w:rsidRPr="00DC2B95">
        <w:t xml:space="preserve">munkamenet zároló </w:t>
      </w:r>
      <w:r w:rsidR="0021099D" w:rsidRPr="00DC2B95">
        <w:t>kliens</w:t>
      </w:r>
      <w:r w:rsidR="0098138B" w:rsidRPr="00DC2B95">
        <w:t>t Rust nyelven készítettem el.</w:t>
      </w:r>
      <w:r w:rsidR="00F67B54" w:rsidRPr="00DC2B95">
        <w:t xml:space="preserve"> </w:t>
      </w:r>
      <w:r w:rsidR="0077414B" w:rsidRPr="00DC2B95">
        <w:t>A választásban</w:t>
      </w:r>
      <w:r w:rsidR="00371FC6" w:rsidRPr="00DC2B95">
        <w:t xml:space="preserve"> több szempont is szerepet játszott.</w:t>
      </w:r>
      <w:r w:rsidR="000A2BD9" w:rsidRPr="00DC2B95">
        <w:t xml:space="preserve"> Egyrészt </w:t>
      </w:r>
      <w:r w:rsidR="001E4C15" w:rsidRPr="00DC2B95">
        <w:t>a</w:t>
      </w:r>
      <w:r w:rsidR="00856450" w:rsidRPr="00DC2B95">
        <w:t xml:space="preserve"> kliens</w:t>
      </w:r>
      <w:r w:rsidR="001E4C15" w:rsidRPr="00DC2B95">
        <w:t xml:space="preserve"> alkalmazás </w:t>
      </w:r>
      <w:r w:rsidR="008E45AE" w:rsidRPr="00DC2B95">
        <w:t xml:space="preserve">jellegét figyelembe véve </w:t>
      </w:r>
      <w:r w:rsidR="004B39BD" w:rsidRPr="00DC2B95">
        <w:t xml:space="preserve">a </w:t>
      </w:r>
      <w:r w:rsidR="000A2BD9" w:rsidRPr="00DC2B95">
        <w:t xml:space="preserve">biztonságtechnikai </w:t>
      </w:r>
      <w:r w:rsidR="004B39BD" w:rsidRPr="00DC2B95">
        <w:t xml:space="preserve">szempontok </w:t>
      </w:r>
      <w:r w:rsidR="00035C44" w:rsidRPr="00DC2B95">
        <w:t>meglehetősen fontos</w:t>
      </w:r>
      <w:r w:rsidR="00CE750A" w:rsidRPr="00DC2B95">
        <w:t>a</w:t>
      </w:r>
      <w:r w:rsidR="00035C44" w:rsidRPr="00DC2B95">
        <w:t>k</w:t>
      </w:r>
      <w:r w:rsidR="004B39BD" w:rsidRPr="00DC2B95">
        <w:t>.</w:t>
      </w:r>
      <w:r w:rsidR="00F6181B" w:rsidRPr="00DC2B95">
        <w:t xml:space="preserve"> E</w:t>
      </w:r>
      <w:r w:rsidR="00035C44" w:rsidRPr="00DC2B95">
        <w:t xml:space="preserve">bből kifolyólag </w:t>
      </w:r>
      <w:r w:rsidR="00BD1A5E" w:rsidRPr="00DC2B95">
        <w:t xml:space="preserve">a </w:t>
      </w:r>
      <w:r w:rsidR="00035C44" w:rsidRPr="00DC2B95">
        <w:t>kompilált nyelv</w:t>
      </w:r>
      <w:r w:rsidR="00BD1A5E" w:rsidRPr="00DC2B95">
        <w:t xml:space="preserve">ek </w:t>
      </w:r>
      <w:r w:rsidR="00542FE4" w:rsidRPr="00DC2B95">
        <w:t>előnyt élveznek az interpretált nyelvekkel szemben, nehezebb a program működését futás közben módosítani.</w:t>
      </w:r>
      <w:r w:rsidR="00202280" w:rsidRPr="00DC2B95">
        <w:t xml:space="preserve"> Másrészt a Rust nyelv</w:t>
      </w:r>
      <w:r w:rsidR="00CE47C3" w:rsidRPr="00DC2B95">
        <w:t xml:space="preserve"> </w:t>
      </w:r>
      <w:r w:rsidR="008A4DB0" w:rsidRPr="00DC2B95">
        <w:t xml:space="preserve">teljesítményét tekintve nem sokkal marad el a </w:t>
      </w:r>
      <w:r w:rsidR="00B435F7" w:rsidRPr="00DC2B95">
        <w:t>C/</w:t>
      </w:r>
      <w:r w:rsidR="008A4DB0" w:rsidRPr="00DC2B95">
        <w:t>C++-tól</w:t>
      </w:r>
      <w:sdt>
        <w:sdtPr>
          <w:id w:val="-511452692"/>
          <w:citation/>
        </w:sdtPr>
        <w:sdtContent>
          <w:r w:rsidR="00B435F7" w:rsidRPr="00DC2B95">
            <w:fldChar w:fldCharType="begin"/>
          </w:r>
          <w:r w:rsidR="00B435F7" w:rsidRPr="00DC2B95">
            <w:instrText xml:space="preserve"> CITATION Rus221 \l 2057 </w:instrText>
          </w:r>
          <w:r w:rsidR="00B435F7" w:rsidRPr="00DC2B95">
            <w:fldChar w:fldCharType="separate"/>
          </w:r>
          <w:r w:rsidR="00D37393" w:rsidRPr="00DC2B95">
            <w:rPr>
              <w:noProof/>
            </w:rPr>
            <w:t xml:space="preserve"> [4]</w:t>
          </w:r>
          <w:r w:rsidR="00B435F7" w:rsidRPr="00DC2B95">
            <w:fldChar w:fldCharType="end"/>
          </w:r>
        </w:sdtContent>
      </w:sdt>
      <w:r w:rsidR="008A4DB0" w:rsidRPr="00DC2B95">
        <w:t>, ugyanakkor a használata (legalábbis számomra) meglehetősen könnyeb</w:t>
      </w:r>
      <w:r w:rsidR="005626E1" w:rsidRPr="00DC2B95">
        <w:t>.</w:t>
      </w:r>
      <w:r w:rsidR="00C518EA" w:rsidRPr="00DC2B95">
        <w:t xml:space="preserve"> </w:t>
      </w:r>
      <w:r w:rsidR="00B0500A" w:rsidRPr="00DC2B95">
        <w:t xml:space="preserve">Természetesen az is egy nyomós érv volt, hogy </w:t>
      </w:r>
      <w:r w:rsidR="00EF2280" w:rsidRPr="00DC2B95">
        <w:t>a nyelvhez elérhető X11 protokoll</w:t>
      </w:r>
      <w:r w:rsidR="00D103AD" w:rsidRPr="00DC2B95">
        <w:t xml:space="preserve"> implementáció</w:t>
      </w:r>
      <w:sdt>
        <w:sdtPr>
          <w:id w:val="-1334604224"/>
          <w:citation/>
        </w:sdtPr>
        <w:sdtContent>
          <w:r w:rsidR="0067643F" w:rsidRPr="00DC2B95">
            <w:fldChar w:fldCharType="begin"/>
          </w:r>
          <w:r w:rsidR="0067643F" w:rsidRPr="00DC2B95">
            <w:instrText xml:space="preserve"> CITATION X1122 \l 2057 </w:instrText>
          </w:r>
          <w:r w:rsidR="0067643F" w:rsidRPr="00DC2B95">
            <w:fldChar w:fldCharType="separate"/>
          </w:r>
          <w:r w:rsidR="00D37393" w:rsidRPr="00DC2B95">
            <w:rPr>
              <w:noProof/>
            </w:rPr>
            <w:t xml:space="preserve"> [5]</w:t>
          </w:r>
          <w:r w:rsidR="0067643F" w:rsidRPr="00DC2B95">
            <w:fldChar w:fldCharType="end"/>
          </w:r>
        </w:sdtContent>
      </w:sdt>
      <w:r w:rsidR="00D103AD" w:rsidRPr="00DC2B95">
        <w:t>, amelyet az XML protokoll leírásból generáltak, nem pedig egy már más nyelven készült, meglévő implementációhoz tartalmaz</w:t>
      </w:r>
      <w:r w:rsidR="0055194F" w:rsidRPr="00DC2B95">
        <w:t xml:space="preserve"> burkoló kódot.</w:t>
      </w:r>
      <w:r w:rsidR="009016BE" w:rsidRPr="00DC2B95">
        <w:t xml:space="preserve"> Végső soron pedig az új, korszerű technológiával való megismerkedés is szerepet játszott a döntésben.</w:t>
      </w:r>
    </w:p>
    <w:p w14:paraId="4B93FC09" w14:textId="553B6965" w:rsidR="00A872AB" w:rsidRPr="00DC2B95" w:rsidRDefault="00A872AB" w:rsidP="00A872AB">
      <w:pPr>
        <w:pStyle w:val="Cmsor2"/>
      </w:pPr>
      <w:bookmarkStart w:id="18" w:name="_Ref118312830"/>
      <w:bookmarkStart w:id="19" w:name="_Toc119779925"/>
      <w:r w:rsidRPr="00DC2B95">
        <w:t>Erlang</w:t>
      </w:r>
      <w:bookmarkEnd w:id="18"/>
      <w:bookmarkEnd w:id="19"/>
    </w:p>
    <w:p w14:paraId="27077902" w14:textId="132928BB" w:rsidR="00A557D3" w:rsidRPr="00DC2B95" w:rsidRDefault="00EE4A77" w:rsidP="00EE4A77">
      <w:r w:rsidRPr="00DC2B95">
        <w:t xml:space="preserve">Az Erlang egy univerzális, konkurens, funkcionális programozási nyelv és futási időben </w:t>
      </w:r>
      <w:r w:rsidRPr="00DC2B95">
        <w:rPr>
          <w:i/>
          <w:iCs/>
        </w:rPr>
        <w:t>garbage collection</w:t>
      </w:r>
      <w:r w:rsidRPr="00DC2B95">
        <w:t xml:space="preserve"> mechanizmussal ellátott környezet. Az Erlang és az Erlang/OTP (Open Telecom Platform) kifejezést sokszor felcserélhető módon használják. Az Erlang/OTP az Erlang környezetből, számos </w:t>
      </w:r>
      <w:r w:rsidR="003D7F9F" w:rsidRPr="00DC2B95">
        <w:t>„</w:t>
      </w:r>
      <w:r w:rsidRPr="00DC2B95">
        <w:t>off-the-shelf</w:t>
      </w:r>
      <w:r w:rsidR="003D7F9F" w:rsidRPr="00DC2B95">
        <w:t>”</w:t>
      </w:r>
      <w:r w:rsidRPr="00DC2B95">
        <w:t xml:space="preserve"> Erlang könyvtárból és tervezési mintából (viselkedésleíró sablon) áll. </w:t>
      </w:r>
      <w:r w:rsidR="006D18E9" w:rsidRPr="00DC2B95">
        <w:t xml:space="preserve">A diplomamunkám során az alkalmazás szervert Erlang nyelven </w:t>
      </w:r>
      <w:r w:rsidR="001C667D" w:rsidRPr="00DC2B95">
        <w:t>implementáltam</w:t>
      </w:r>
      <w:r w:rsidR="006D18E9" w:rsidRPr="00DC2B95">
        <w:t xml:space="preserve">. </w:t>
      </w:r>
      <w:r w:rsidRPr="00DC2B95">
        <w:t>Az Erlangot a következő jellemvonásokkal rendelkező rendszerek megalkotására tervezték:</w:t>
      </w:r>
    </w:p>
    <w:p w14:paraId="6C3CB696" w14:textId="77777777" w:rsidR="00A557D3" w:rsidRPr="00DC2B95" w:rsidRDefault="00EE4A77" w:rsidP="00A557D3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Elosztottság</w:t>
      </w:r>
      <w:r w:rsidRPr="00DC2B95">
        <w:t>: A nyelv magas szinten támogatja a moduláris és konkurrens programozást.</w:t>
      </w:r>
    </w:p>
    <w:p w14:paraId="1016E61E" w14:textId="084FE1A5" w:rsidR="00A557D3" w:rsidRPr="00DC2B95" w:rsidRDefault="00EE4A77" w:rsidP="00A557D3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Hibatűrés</w:t>
      </w:r>
      <w:r w:rsidRPr="00DC2B95">
        <w:t>: Az Erlang számos eszközt és tervezési irányelvet (</w:t>
      </w:r>
      <w:r w:rsidR="00A557D3" w:rsidRPr="00DC2B95">
        <w:t>„</w:t>
      </w:r>
      <w:r w:rsidRPr="00DC2B95">
        <w:t>Let-it-crash”, felügyeleti fa) biztosít, amellyel a hibák előfordulása és a rendszerre gyakorolt hatása minimalizálható.</w:t>
      </w:r>
    </w:p>
    <w:p w14:paraId="0751A880" w14:textId="7A144343" w:rsidR="00A557D3" w:rsidRPr="00DC2B95" w:rsidRDefault="00EE4A77" w:rsidP="00A557D3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Magas rendelkezésre állás</w:t>
      </w:r>
      <w:r w:rsidRPr="00DC2B95">
        <w:t>: Az Erlang folyamatok izolációjából következően</w:t>
      </w:r>
      <w:r w:rsidR="00433B3C" w:rsidRPr="00DC2B95">
        <w:t>,</w:t>
      </w:r>
      <w:r w:rsidRPr="00DC2B95">
        <w:t xml:space="preserve"> ha egy folyamat hibába ütközik és leáll, az a rendszernek csak egy kisebb, elkülönített részében fog szolgáltatás kiesést okozni.</w:t>
      </w:r>
    </w:p>
    <w:p w14:paraId="46247A8E" w14:textId="59924E31" w:rsidR="00A557D3" w:rsidRPr="00DC2B95" w:rsidRDefault="00EE4A77" w:rsidP="00A557D3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Laza valós idejűség</w:t>
      </w:r>
      <w:r w:rsidRPr="00DC2B95">
        <w:t xml:space="preserve"> (Soft real-time): Az Erlangot eredetileg telekommunikációs rendszerek létrehozására alkották meg, így a valós</w:t>
      </w:r>
      <w:r w:rsidR="007974D8" w:rsidRPr="00DC2B95">
        <w:t xml:space="preserve"> </w:t>
      </w:r>
      <w:r w:rsidRPr="00DC2B95">
        <w:t>idejű</w:t>
      </w:r>
      <w:r w:rsidR="007974D8" w:rsidRPr="00DC2B95">
        <w:t xml:space="preserve"> működés</w:t>
      </w:r>
      <w:r w:rsidRPr="00DC2B95">
        <w:t xml:space="preserve"> egy alapvető kritérium volt a kezdetektől fogva.</w:t>
      </w:r>
    </w:p>
    <w:p w14:paraId="08230B87" w14:textId="5D29E9FA" w:rsidR="00A557D3" w:rsidRPr="00DC2B95" w:rsidRDefault="00EE4A77" w:rsidP="00A557D3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lastRenderedPageBreak/>
        <w:t>Kód cserélése futásidőben</w:t>
      </w:r>
      <w:r w:rsidRPr="00DC2B95">
        <w:t xml:space="preserve"> (Hot swapping): Az Erlang/OTP-ben található tervezési minták generikus módon támogatják egy futó folyamat kódjának frissítését anélkül, hogy a folyamatot le kéne állítani.</w:t>
      </w:r>
    </w:p>
    <w:p w14:paraId="174D8EA9" w14:textId="2EB1749B" w:rsidR="003A72FA" w:rsidRPr="00DC2B95" w:rsidRDefault="003A72FA" w:rsidP="003A72FA">
      <w:pPr>
        <w:pStyle w:val="Cmsor3"/>
      </w:pPr>
      <w:bookmarkStart w:id="20" w:name="_Toc119779926"/>
      <w:r w:rsidRPr="00DC2B95">
        <w:t>Típusok</w:t>
      </w:r>
      <w:bookmarkEnd w:id="20"/>
    </w:p>
    <w:p w14:paraId="7D2EDF41" w14:textId="7E8FC0F1" w:rsidR="005206BB" w:rsidRPr="00DC2B95" w:rsidRDefault="00EE4A77" w:rsidP="003A72FA">
      <w:r w:rsidRPr="00DC2B95">
        <w:t>A következő leírásban az Erlang nyelv adattípusairól, illetve egyedi típusok specifikálásáról lesz szó. Az Erlang egy dinamikusan erősen típusos (dinamically strongly typed), egyszeri értékadást használó programozási nyelv</w:t>
      </w:r>
      <w:sdt>
        <w:sdtPr>
          <w:id w:val="-962736670"/>
          <w:citation/>
        </w:sdtPr>
        <w:sdtContent>
          <w:r w:rsidR="00FF7864" w:rsidRPr="00DC2B95">
            <w:fldChar w:fldCharType="begin"/>
          </w:r>
          <w:r w:rsidR="00FF7864" w:rsidRPr="00DC2B95">
            <w:instrText xml:space="preserve"> CITATION erl22 \l 2057 </w:instrText>
          </w:r>
          <w:r w:rsidR="00FF7864" w:rsidRPr="00DC2B95">
            <w:fldChar w:fldCharType="separate"/>
          </w:r>
          <w:r w:rsidR="00D37393" w:rsidRPr="00DC2B95">
            <w:rPr>
              <w:noProof/>
            </w:rPr>
            <w:t xml:space="preserve"> [6]</w:t>
          </w:r>
          <w:r w:rsidR="00FF7864" w:rsidRPr="00DC2B95">
            <w:fldChar w:fldCharType="end"/>
          </w:r>
        </w:sdtContent>
      </w:sdt>
      <w:r w:rsidRPr="00DC2B95">
        <w:t>. Több alap adattípust definiál, ilyenek például az integer, binary vagy az atom. A beépített adattípusok felhasználásával lehetséges saját típusok specifikálása. A típus specifikációnak többek közt dokumentációs célja van, továbbá nagy mértékben növeli a kód olvashatóságát és plusz információval látja el a hiba detektáló eszközöket (például Dialyzer). Egy típus specifikálásának a következő a szintaxisa:</w:t>
      </w:r>
    </w:p>
    <w:p w14:paraId="60A0D9B0" w14:textId="77777777" w:rsidR="005206BB" w:rsidRPr="00DC2B95" w:rsidRDefault="00EE4A77" w:rsidP="005206BB">
      <w:pPr>
        <w:pStyle w:val="Kd"/>
      </w:pPr>
      <w:r w:rsidRPr="00DC2B95">
        <w:t xml:space="preserve"> -type name() :: datatype()</w:t>
      </w:r>
    </w:p>
    <w:p w14:paraId="5EDE8858" w14:textId="07E1E253" w:rsidR="002B1951" w:rsidRPr="00DC2B95" w:rsidRDefault="00EE4A77" w:rsidP="003A72FA">
      <w:r w:rsidRPr="00DC2B95">
        <w:t xml:space="preserve">A </w:t>
      </w:r>
      <w:r w:rsidRPr="00DC2B95">
        <w:rPr>
          <w:i/>
          <w:iCs/>
        </w:rPr>
        <w:t>-type</w:t>
      </w:r>
      <w:r w:rsidRPr="00DC2B95">
        <w:t xml:space="preserve"> kulcsszó jelzi egy modulban, hogy típus specifikáció következik. A name a specifikált típus neve, ezzel a névvel lehet hivatkozni a típusra a modulon belül, a modulon kívül (amennyiben exportálásra kerül a típus) a modulnév:típusnév() szintaxissal lehet hivatkozni a specifikált típusra. A datatype a specifikált típus leírása, ami lehet egy beépített adat típus, egy másik specifikált típus, egy atom vagy integer típusú érték (pl.: </w:t>
      </w:r>
      <w:r w:rsidR="006A3954" w:rsidRPr="00DC2B95">
        <w:t>„</w:t>
      </w:r>
      <w:r w:rsidRPr="00DC2B95">
        <w:t>foo” vagy 21), vagy ezek tetszőlegesen vett uniója. Példa egy típus specifikációra:</w:t>
      </w:r>
    </w:p>
    <w:p w14:paraId="63970254" w14:textId="77777777" w:rsidR="002B1951" w:rsidRPr="00DC2B95" w:rsidRDefault="00EE4A77" w:rsidP="002B1951">
      <w:pPr>
        <w:pStyle w:val="Kd"/>
      </w:pPr>
      <w:r w:rsidRPr="00DC2B95">
        <w:t>-type mytype() :: boolean() | undefined</w:t>
      </w:r>
    </w:p>
    <w:p w14:paraId="32FE5904" w14:textId="77777777" w:rsidR="005B19F8" w:rsidRPr="00DC2B95" w:rsidRDefault="00EE4A77" w:rsidP="003A72FA">
      <w:r w:rsidRPr="00DC2B95">
        <w:t xml:space="preserve">A </w:t>
      </w:r>
      <w:r w:rsidRPr="00DC2B95">
        <w:rPr>
          <w:i/>
          <w:iCs/>
        </w:rPr>
        <w:t>mytype</w:t>
      </w:r>
      <w:r w:rsidRPr="00DC2B95">
        <w:t xml:space="preserve"> nevezetű típus ennek értelmében olyan adattípust definiál, amely vagy egy </w:t>
      </w:r>
      <w:r w:rsidRPr="00DC2B95">
        <w:rPr>
          <w:i/>
          <w:iCs/>
        </w:rPr>
        <w:t>boolean</w:t>
      </w:r>
      <w:r w:rsidRPr="00DC2B95">
        <w:t xml:space="preserve"> értéket vesz fel, vagy az </w:t>
      </w:r>
      <w:r w:rsidRPr="00DC2B95">
        <w:rPr>
          <w:i/>
          <w:iCs/>
        </w:rPr>
        <w:t>undefined</w:t>
      </w:r>
      <w:r w:rsidRPr="00DC2B95">
        <w:t xml:space="preserve"> atom értékét.</w:t>
      </w:r>
    </w:p>
    <w:p w14:paraId="1F39C030" w14:textId="18680754" w:rsidR="005B19F8" w:rsidRPr="00DC2B95" w:rsidRDefault="00EE4A77" w:rsidP="005B19F8">
      <w:pPr>
        <w:pStyle w:val="Cmsor3"/>
      </w:pPr>
      <w:bookmarkStart w:id="21" w:name="_Toc119779927"/>
      <w:r w:rsidRPr="00DC2B95">
        <w:t>Modulok</w:t>
      </w:r>
      <w:bookmarkEnd w:id="21"/>
    </w:p>
    <w:p w14:paraId="639CC6A9" w14:textId="58E9E5AA" w:rsidR="005D1AA9" w:rsidRPr="00DC2B95" w:rsidRDefault="00EE4A77" w:rsidP="003A72FA">
      <w:r w:rsidRPr="00DC2B95">
        <w:t xml:space="preserve">Egy Erlang alkalmazásban a kód modulokra van osztva. Egy modulban található kódot két fő részre lehet bontani, a modullal kapcsolatos attribútumok deklarálására (például típus specifikációk vagy exportált függvények listája) és függvény deklarációkra. Gyakran előfordul, hogy két modul strukturálisan nagyon hasonlít egymásra, ugyanazokat a mintákat követik. Ilyenek például a felügyeleti modulok, amelyek általában csak abban térnek el, hogy milyen Erlang folyamatokat felügyelnek. Ezeknek a gyakori strukturális mintáknak a formalizálására létre lehet hozni </w:t>
      </w:r>
      <w:r w:rsidRPr="00DC2B95">
        <w:lastRenderedPageBreak/>
        <w:t>úgynevezett viselkedés leíró modulokat. Ezáltal szét lehet választani a kódot egy újrahasználható, generikus részre (viselkedés leíró modul) és egy specifikus részre (callback modul). Az Erlang/OTP-ben vannak előre definiált, beépített viselkedések (például gen_server), de van lehetőségünk saját viselkedés leíró modulokat definiálni</w:t>
      </w:r>
      <w:sdt>
        <w:sdtPr>
          <w:id w:val="-1310238150"/>
          <w:citation/>
        </w:sdtPr>
        <w:sdtContent>
          <w:r w:rsidR="00E35199" w:rsidRPr="00DC2B95">
            <w:fldChar w:fldCharType="begin"/>
          </w:r>
          <w:r w:rsidR="00E35199" w:rsidRPr="00DC2B95">
            <w:instrText xml:space="preserve"> CITATION Erl221 \l 2057 </w:instrText>
          </w:r>
          <w:r w:rsidR="00E35199" w:rsidRPr="00DC2B95">
            <w:fldChar w:fldCharType="separate"/>
          </w:r>
          <w:r w:rsidR="00D37393" w:rsidRPr="00DC2B95">
            <w:rPr>
              <w:noProof/>
            </w:rPr>
            <w:t xml:space="preserve"> [7]</w:t>
          </w:r>
          <w:r w:rsidR="00E35199" w:rsidRPr="00DC2B95">
            <w:fldChar w:fldCharType="end"/>
          </w:r>
        </w:sdtContent>
      </w:sdt>
      <w:r w:rsidRPr="00DC2B95">
        <w:t>. Egy ilyen generikus modulban deklarálhatunk olyan függvényeket, amelyeknek az implementációja kötelező azoknak a callback moduloknak, amelyek megvalósítják ezt a viselkedést. Egy callback függvény deklarációja a következőképpen néz ki:</w:t>
      </w:r>
    </w:p>
    <w:p w14:paraId="1DBDC7C8" w14:textId="77777777" w:rsidR="005D1AA9" w:rsidRPr="00DC2B95" w:rsidRDefault="00EE4A77" w:rsidP="005D1AA9">
      <w:pPr>
        <w:pStyle w:val="Kd"/>
      </w:pPr>
      <w:r w:rsidRPr="00DC2B95">
        <w:t>-callback FunctionName(Arg1, Arg2, ..., ArgN) -&gt; Res.</w:t>
      </w:r>
    </w:p>
    <w:p w14:paraId="41062AF1" w14:textId="77777777" w:rsidR="005D1AA9" w:rsidRPr="00DC2B95" w:rsidRDefault="00EE4A77" w:rsidP="003A72FA">
      <w:r w:rsidRPr="00DC2B95">
        <w:t>A FunctionName a callback függvény neve, az ArgX az X-edik argumentum típusa, a Res pedig az eredmény típusa. Lehetőség van opcionális callback metódusok megadására is, ekkor az -optional_callback kulcsszót kell használni. A viselkedést megvalósító modulban, a következő modul attribútummal tudjuk jelezni az Erlang fordítóprogramjának, hogy ez egy callback modul:</w:t>
      </w:r>
    </w:p>
    <w:p w14:paraId="7C4C6978" w14:textId="77777777" w:rsidR="005D1AA9" w:rsidRPr="00DC2B95" w:rsidRDefault="00EE4A77" w:rsidP="005D1AA9">
      <w:pPr>
        <w:pStyle w:val="Kd"/>
      </w:pPr>
      <w:r w:rsidRPr="00DC2B95">
        <w:t>-behaviour(Behaviour)</w:t>
      </w:r>
    </w:p>
    <w:p w14:paraId="634734B6" w14:textId="2E6BE567" w:rsidR="00EE4A77" w:rsidRPr="00DC2B95" w:rsidRDefault="00EE4A77" w:rsidP="003A72FA">
      <w:r w:rsidRPr="00DC2B95">
        <w:t>A Behaviour Erlang atom egy modul neve kell, hogy legyen. Így a fordítóprogram felismeri, hogy ez egy callback modul és jelezni fogja, ha valamelyik callback metódus nem került implementálásra.</w:t>
      </w:r>
    </w:p>
    <w:p w14:paraId="6D10D25C" w14:textId="470074D1" w:rsidR="008A3762" w:rsidRPr="00DC2B95" w:rsidRDefault="00A872AB" w:rsidP="003B57C4">
      <w:pPr>
        <w:pStyle w:val="Cmsor2"/>
      </w:pPr>
      <w:bookmarkStart w:id="22" w:name="_Toc119779928"/>
      <w:r w:rsidRPr="00DC2B95">
        <w:t>React</w:t>
      </w:r>
      <w:sdt>
        <w:sdtPr>
          <w:id w:val="-722976166"/>
          <w:citation/>
        </w:sdtPr>
        <w:sdtContent>
          <w:r w:rsidR="006E5552" w:rsidRPr="00DC2B95">
            <w:fldChar w:fldCharType="begin"/>
          </w:r>
          <w:r w:rsidR="006E5552" w:rsidRPr="00DC2B95">
            <w:instrText xml:space="preserve"> CITATION Rea221 \l 2057 </w:instrText>
          </w:r>
          <w:r w:rsidR="006E5552" w:rsidRPr="00DC2B95">
            <w:fldChar w:fldCharType="separate"/>
          </w:r>
          <w:r w:rsidR="00D37393" w:rsidRPr="00DC2B95">
            <w:rPr>
              <w:noProof/>
            </w:rPr>
            <w:t xml:space="preserve"> [8]</w:t>
          </w:r>
          <w:r w:rsidR="006E5552" w:rsidRPr="00DC2B95">
            <w:fldChar w:fldCharType="end"/>
          </w:r>
        </w:sdtContent>
      </w:sdt>
      <w:bookmarkEnd w:id="22"/>
    </w:p>
    <w:p w14:paraId="64DBA011" w14:textId="19341412" w:rsidR="000B0588" w:rsidRPr="00DC2B95" w:rsidRDefault="000B0588" w:rsidP="000B0588">
      <w:r w:rsidRPr="00DC2B95">
        <w:t xml:space="preserve">A React egy deklaratív, komponens alapú JavaScript könyvtár, amelyet felhasználói felületek létrehozásához készítettek. A </w:t>
      </w:r>
      <w:r w:rsidR="00C446A6" w:rsidRPr="00DC2B95">
        <w:t xml:space="preserve">kódot a Facebook és egy </w:t>
      </w:r>
      <w:r w:rsidRPr="00DC2B95">
        <w:t xml:space="preserve">nyílt forráskódú </w:t>
      </w:r>
      <w:r w:rsidR="00C446A6" w:rsidRPr="00DC2B95">
        <w:t xml:space="preserve">fejlesztői közösség </w:t>
      </w:r>
      <w:r w:rsidR="00BD0B96" w:rsidRPr="00DC2B95">
        <w:t>tartja karban</w:t>
      </w:r>
      <w:r w:rsidRPr="00DC2B95">
        <w:t>.</w:t>
      </w:r>
      <w:r w:rsidR="001560B5" w:rsidRPr="00DC2B95">
        <w:t xml:space="preserve"> A könyvtár 2013-ban jelent meg először és mára az egyik legelterjedtebb </w:t>
      </w:r>
      <w:r w:rsidR="008C33DC" w:rsidRPr="00DC2B95">
        <w:t>frontend-könyvtár lett a webfejlesztésben.</w:t>
      </w:r>
      <w:r w:rsidR="00C4749F" w:rsidRPr="00DC2B95">
        <w:t xml:space="preserve"> </w:t>
      </w:r>
      <w:r w:rsidR="00D5657B" w:rsidRPr="00DC2B95">
        <w:t>Főbb jel</w:t>
      </w:r>
      <w:r w:rsidR="00CC23E1" w:rsidRPr="00DC2B95">
        <w:t xml:space="preserve">lemzői, az újrahasznosítható komponensek, </w:t>
      </w:r>
      <w:r w:rsidR="00E91292" w:rsidRPr="00DC2B95">
        <w:t>a</w:t>
      </w:r>
      <w:r w:rsidR="005570A4" w:rsidRPr="00DC2B95">
        <w:t>z egymásba ágyazott</w:t>
      </w:r>
      <w:r w:rsidR="00E91292" w:rsidRPr="00DC2B95">
        <w:t xml:space="preserve"> komponensek közti egyirányú adatáramlás</w:t>
      </w:r>
      <w:r w:rsidR="005570A4" w:rsidRPr="00DC2B95">
        <w:t xml:space="preserve"> (a szülő komponen</w:t>
      </w:r>
      <w:r w:rsidR="000679D4" w:rsidRPr="00DC2B95">
        <w:t>stől a gyerek felé)</w:t>
      </w:r>
      <w:r w:rsidR="005B5F9C" w:rsidRPr="00DC2B95">
        <w:t>, illetve a virtuális DOM (Data Object Model) használata.</w:t>
      </w:r>
      <w:r w:rsidR="00151A98" w:rsidRPr="00DC2B95">
        <w:t xml:space="preserve"> A virtuális DOM összehasonlítja a komponensek korábbi állapotát és csak a megváltozott elemeket frissíti a valódi DOM-ban, ezzel </w:t>
      </w:r>
      <w:r w:rsidR="00DA0612" w:rsidRPr="00DC2B95">
        <w:t>növelve az oldal teljesítményét.</w:t>
      </w:r>
      <w:r w:rsidR="00DD72D1" w:rsidRPr="00DC2B95">
        <w:t xml:space="preserve"> A komponens könyvtár a népszerűségét </w:t>
      </w:r>
      <w:r w:rsidR="002C16A8" w:rsidRPr="00DC2B95">
        <w:t xml:space="preserve">többek között </w:t>
      </w:r>
      <w:r w:rsidR="00DD72D1" w:rsidRPr="00DC2B95">
        <w:t>a</w:t>
      </w:r>
      <w:r w:rsidR="004526EB" w:rsidRPr="00DC2B95">
        <w:t xml:space="preserve"> meredek tanulási görbének és a</w:t>
      </w:r>
      <w:r w:rsidR="00740586" w:rsidRPr="00DC2B95">
        <w:t xml:space="preserve"> széleskörű </w:t>
      </w:r>
      <w:r w:rsidR="002C16A8" w:rsidRPr="00DC2B95">
        <w:t>felhasználhatóság</w:t>
      </w:r>
      <w:r w:rsidR="003729F5" w:rsidRPr="00DC2B95">
        <w:t>ának köszönheti</w:t>
      </w:r>
      <w:r w:rsidR="00E91292" w:rsidRPr="00DC2B95">
        <w:t xml:space="preserve"> </w:t>
      </w:r>
      <w:r w:rsidRPr="00DC2B95">
        <w:t>A React-et gyakran használják valamilyen ráépülő keretrendszerrel (pl. Next.js</w:t>
      </w:r>
      <w:r w:rsidR="002D5953" w:rsidRPr="00DC2B95">
        <w:t xml:space="preserve">, </w:t>
      </w:r>
      <w:r w:rsidRPr="00DC2B95">
        <w:t>Gatsby</w:t>
      </w:r>
      <w:r w:rsidR="002D5953" w:rsidRPr="00DC2B95">
        <w:t>, CRA</w:t>
      </w:r>
      <w:r w:rsidRPr="00DC2B95">
        <w:t>). Többek közt alkalmas SPA-k (Single Page Application), mobil alkalmazások vagy szerver oldali renderelést használó weboldalak elkészítéséhez.</w:t>
      </w:r>
      <w:r w:rsidR="009B417A" w:rsidRPr="00DC2B95">
        <w:t xml:space="preserve"> </w:t>
      </w:r>
      <w:r w:rsidR="00A94EBD" w:rsidRPr="00DC2B95">
        <w:t xml:space="preserve">A diplomamunkám során </w:t>
      </w:r>
      <w:r w:rsidR="00A94EBD" w:rsidRPr="00DC2B95">
        <w:lastRenderedPageBreak/>
        <w:t xml:space="preserve">a </w:t>
      </w:r>
      <w:r w:rsidR="0037245E" w:rsidRPr="00DC2B95">
        <w:t>webes vékonykliens alkalmazás</w:t>
      </w:r>
      <w:r w:rsidR="006257D6" w:rsidRPr="00DC2B95">
        <w:t xml:space="preserve"> </w:t>
      </w:r>
      <w:r w:rsidR="00297F4B" w:rsidRPr="00DC2B95">
        <w:t xml:space="preserve">felhasználói felületének és üzleti logikájának </w:t>
      </w:r>
      <w:r w:rsidR="006257D6" w:rsidRPr="00DC2B95">
        <w:t>implementálása során Reac</w:t>
      </w:r>
      <w:r w:rsidR="00312186" w:rsidRPr="00DC2B95">
        <w:t>t</w:t>
      </w:r>
      <w:r w:rsidR="006257D6" w:rsidRPr="00DC2B95">
        <w:t>-et használtam.</w:t>
      </w:r>
    </w:p>
    <w:p w14:paraId="288A7EBD" w14:textId="2846895A" w:rsidR="002841F9" w:rsidRPr="00DC2B95" w:rsidRDefault="006B2309" w:rsidP="005334AD">
      <w:pPr>
        <w:pStyle w:val="Cmsor1"/>
      </w:pPr>
      <w:bookmarkStart w:id="23" w:name="_Toc119779929"/>
      <w:bookmarkEnd w:id="11"/>
      <w:r w:rsidRPr="00DC2B95">
        <w:lastRenderedPageBreak/>
        <w:t>Kapcsolódó munka</w:t>
      </w:r>
      <w:bookmarkEnd w:id="23"/>
    </w:p>
    <w:p w14:paraId="642CD127" w14:textId="02254DDB" w:rsidR="00502A30" w:rsidRPr="00DC2B95" w:rsidRDefault="009C1881" w:rsidP="00502A30">
      <w:r w:rsidRPr="00DC2B95">
        <w:t>Ebben a fejezetben az elkészült megoldáshoz vezető kapcsolódó munkámat (irodalomkutatás, prototípusok készítése) fogom bemutatni és a felmerülő tervezői döntéseket megindokolni.</w:t>
      </w:r>
    </w:p>
    <w:p w14:paraId="7A4BCFA8" w14:textId="3F69DD02" w:rsidR="006B2309" w:rsidRPr="00DC2B95" w:rsidRDefault="00714718" w:rsidP="006B2309">
      <w:pPr>
        <w:pStyle w:val="Cmsor2"/>
      </w:pPr>
      <w:bookmarkStart w:id="24" w:name="_Toc119779930"/>
      <w:r w:rsidRPr="00DC2B95">
        <w:t>Megjelenítő protokollok</w:t>
      </w:r>
      <w:bookmarkEnd w:id="24"/>
    </w:p>
    <w:p w14:paraId="77731A96" w14:textId="52E78E94" w:rsidR="00187A1C" w:rsidRPr="00DC2B95" w:rsidRDefault="000E01B7" w:rsidP="00187A1C">
      <w:r w:rsidRPr="00DC2B95">
        <w:t xml:space="preserve">A natív Linux-on futó adatgyűjtő kliens alkalmazás </w:t>
      </w:r>
      <w:r w:rsidR="00B967FB" w:rsidRPr="00DC2B95">
        <w:t xml:space="preserve">tervezésekor az egyik alapvető kritérium </w:t>
      </w:r>
      <w:r w:rsidR="00F313B0" w:rsidRPr="00DC2B95">
        <w:t>a</w:t>
      </w:r>
      <w:r w:rsidR="00B967FB" w:rsidRPr="00DC2B95">
        <w:t xml:space="preserve"> minél nagyobb felhasznál</w:t>
      </w:r>
      <w:r w:rsidR="00F313B0" w:rsidRPr="00DC2B95">
        <w:t>ói csoport támogatása volt.</w:t>
      </w:r>
      <w:r w:rsidR="00C76C65" w:rsidRPr="00DC2B95">
        <w:t xml:space="preserve"> Tekintve a Linux disztribúciók változatos és sokszínű világát </w:t>
      </w:r>
      <w:r w:rsidR="00F03512" w:rsidRPr="00DC2B95">
        <w:t>ennek a követelménynek korántsem triviális eleget tenni.</w:t>
      </w:r>
      <w:r w:rsidR="00F31028" w:rsidRPr="00DC2B95">
        <w:t xml:space="preserve"> Ahhoz, hogy minél több disztribúciót (és verziót) támogatni tudjon az alkalmazás, annál kernel-közelebbi szinten kell implementálni a klienst.</w:t>
      </w:r>
      <w:r w:rsidR="00AD788F" w:rsidRPr="00DC2B95">
        <w:t xml:space="preserve"> </w:t>
      </w:r>
      <w:r w:rsidR="00915DAD" w:rsidRPr="00DC2B95">
        <w:t>V</w:t>
      </w:r>
      <w:r w:rsidR="006032A2" w:rsidRPr="00DC2B95">
        <w:t xml:space="preserve">alószínűleg nagyban megkönnyítené az implementációt, ha </w:t>
      </w:r>
      <w:r w:rsidR="00915DAD" w:rsidRPr="00DC2B95">
        <w:t>a</w:t>
      </w:r>
      <w:r w:rsidR="002A1F1A" w:rsidRPr="00DC2B95">
        <w:t>z adatgyűjtő</w:t>
      </w:r>
      <w:r w:rsidR="00915DAD" w:rsidRPr="00DC2B95">
        <w:t xml:space="preserve"> kliens</w:t>
      </w:r>
      <w:r w:rsidR="00740E30" w:rsidRPr="00DC2B95">
        <w:t xml:space="preserve">t az </w:t>
      </w:r>
      <w:r w:rsidR="00AA4FE4" w:rsidRPr="00DC2B95">
        <w:t xml:space="preserve">asztali környezetek </w:t>
      </w:r>
      <w:r w:rsidR="00740E30" w:rsidRPr="00DC2B95">
        <w:t>szintjén készíteném el és például</w:t>
      </w:r>
      <w:r w:rsidR="00915DAD" w:rsidRPr="00DC2B95">
        <w:t xml:space="preserve"> GNOME-specifikus lenne</w:t>
      </w:r>
      <w:r w:rsidR="00740E30" w:rsidRPr="00DC2B95">
        <w:t>.</w:t>
      </w:r>
      <w:r w:rsidR="00AA4FE4" w:rsidRPr="00DC2B95">
        <w:t xml:space="preserve"> Ugyanakkor ezzel a felhasználóknak egy jelentős hányadát kizárnám, például akik</w:t>
      </w:r>
      <w:r w:rsidR="00430C47" w:rsidRPr="00DC2B95">
        <w:t xml:space="preserve"> KDE-t vagy </w:t>
      </w:r>
      <w:r w:rsidR="00A3751A" w:rsidRPr="00DC2B95">
        <w:t>Xfce</w:t>
      </w:r>
      <w:r w:rsidR="00430C47" w:rsidRPr="00DC2B95">
        <w:t>-t használnak.</w:t>
      </w:r>
      <w:r w:rsidR="00AA4FE4" w:rsidRPr="00DC2B95">
        <w:t xml:space="preserve"> </w:t>
      </w:r>
      <w:r w:rsidR="002F2EFB" w:rsidRPr="00DC2B95">
        <w:t xml:space="preserve">A logikus döntés tehát, hogy egy absztrakciós szinttel alacsonyabban, a megjelenítő </w:t>
      </w:r>
      <w:r w:rsidR="00706E42" w:rsidRPr="00DC2B95">
        <w:t>protokollok</w:t>
      </w:r>
      <w:r w:rsidR="00500440" w:rsidRPr="00DC2B95">
        <w:t xml:space="preserve"> </w:t>
      </w:r>
      <w:r w:rsidR="002F2EFB" w:rsidRPr="00DC2B95">
        <w:t>szintjén készüljön el az alkalmazás.</w:t>
      </w:r>
    </w:p>
    <w:p w14:paraId="44A0B203" w14:textId="0C8BD74A" w:rsidR="00500440" w:rsidRPr="00DC2B95" w:rsidRDefault="00FA1B99" w:rsidP="00187A1C">
      <w:r w:rsidRPr="00DC2B95">
        <w:t xml:space="preserve">A megjelenítő protokollok </w:t>
      </w:r>
      <w:r w:rsidR="00DA790B" w:rsidRPr="00DC2B95">
        <w:t xml:space="preserve">esetében </w:t>
      </w:r>
      <w:r w:rsidRPr="00DC2B95">
        <w:t xml:space="preserve">már nem áll fent a „bőség zavara”, </w:t>
      </w:r>
      <w:r w:rsidR="000F3F0D" w:rsidRPr="00DC2B95">
        <w:t>a Wayland protokoll és az X Window System között kell választani.</w:t>
      </w:r>
      <w:r w:rsidR="00C63C0A" w:rsidRPr="00DC2B95">
        <w:t xml:space="preserve"> Az </w:t>
      </w:r>
      <w:r w:rsidR="00411AF3" w:rsidRPr="00DC2B95">
        <w:t>X-szet</w:t>
      </w:r>
      <w:r w:rsidR="00C63C0A" w:rsidRPr="00DC2B95">
        <w:t xml:space="preserve"> 1984-ben</w:t>
      </w:r>
      <w:r w:rsidR="00DD45D3" w:rsidRPr="00DC2B95">
        <w:t xml:space="preserve"> kezdték el fejleszteni és a legújabb nagy verzió kiadása 1987-ben történt</w:t>
      </w:r>
      <w:r w:rsidR="004343F5" w:rsidRPr="00DC2B95">
        <w:t xml:space="preserve"> (kisebb verzió</w:t>
      </w:r>
      <w:r w:rsidR="007A5AF2" w:rsidRPr="00DC2B95">
        <w:t xml:space="preserve"> frissítések</w:t>
      </w:r>
      <w:r w:rsidR="00AC7C49" w:rsidRPr="00DC2B95">
        <w:t xml:space="preserve"> jelentek meg</w:t>
      </w:r>
      <w:r w:rsidR="007A5AF2" w:rsidRPr="00DC2B95">
        <w:t>, jelenleg a legfrissebb az X11R7.7 2012-ben lett kiadva)</w:t>
      </w:r>
      <w:r w:rsidR="00DD45D3" w:rsidRPr="00DC2B95">
        <w:t>.</w:t>
      </w:r>
      <w:r w:rsidR="003D71A6" w:rsidRPr="00DC2B95">
        <w:t xml:space="preserve"> Az idők során számos kritika érte az X Window System-et. Leggyakrabban az elavultság, a biztonságtechnikai hiányosságok és a teljesítmén</w:t>
      </w:r>
      <w:r w:rsidR="00EB6F82" w:rsidRPr="00DC2B95">
        <w:t>y azok a szempontok</w:t>
      </w:r>
      <w:r w:rsidR="001A3AD4" w:rsidRPr="00DC2B95">
        <w:t>,</w:t>
      </w:r>
      <w:r w:rsidR="00EB6F82" w:rsidRPr="00DC2B95">
        <w:t xml:space="preserve"> amelyek mentén kritikák</w:t>
      </w:r>
      <w:r w:rsidR="00C02804" w:rsidRPr="00DC2B95">
        <w:t>at fogalmaznak meg a protokollal szemben.</w:t>
      </w:r>
      <w:r w:rsidR="003D71A6" w:rsidRPr="00DC2B95">
        <w:t xml:space="preserve"> </w:t>
      </w:r>
      <w:r w:rsidR="006401A5" w:rsidRPr="00DC2B95">
        <w:t xml:space="preserve">Ugyanakkor sok Linux disztribúció a mai napig </w:t>
      </w:r>
      <w:r w:rsidR="00E96B9F" w:rsidRPr="00DC2B95">
        <w:t>alapértelmezetten az X.Org-ot használja megjelenítő szervernek</w:t>
      </w:r>
      <w:r w:rsidR="0065453F" w:rsidRPr="00DC2B95">
        <w:t xml:space="preserve"> és</w:t>
      </w:r>
      <w:r w:rsidR="00E070D1" w:rsidRPr="00DC2B95">
        <w:t xml:space="preserve"> mint opcionális választás szinte mindegyikben megtalálható.</w:t>
      </w:r>
    </w:p>
    <w:p w14:paraId="489F4C2E" w14:textId="053CB921" w:rsidR="008A37D7" w:rsidRPr="00DC2B95" w:rsidRDefault="00E31AB8" w:rsidP="00187A1C">
      <w:r w:rsidRPr="00DC2B95">
        <w:t>A Wayland protokollt</w:t>
      </w:r>
      <w:r w:rsidR="008A37D7" w:rsidRPr="00DC2B95">
        <w:t xml:space="preserve"> 2008-ban kezdték el fejleszteni</w:t>
      </w:r>
      <w:r w:rsidR="00F359FB" w:rsidRPr="00DC2B95">
        <w:t xml:space="preserve"> </w:t>
      </w:r>
      <w:r w:rsidR="002738F2" w:rsidRPr="00DC2B95">
        <w:t>(többen az X.org szerver fejlesztő csapatából)</w:t>
      </w:r>
      <w:r w:rsidR="008C19D4" w:rsidRPr="00DC2B95">
        <w:t xml:space="preserve"> és a mai napig aktívan dolgoznak rajta</w:t>
      </w:r>
      <w:r w:rsidR="00C41CFF" w:rsidRPr="00DC2B95">
        <w:t>. A projekt</w:t>
      </w:r>
      <w:r w:rsidR="00272A5B" w:rsidRPr="00DC2B95">
        <w:t>re „következő generációs” megjelenítő</w:t>
      </w:r>
      <w:r w:rsidR="00C41CFF" w:rsidRPr="00DC2B95">
        <w:t xml:space="preserve"> </w:t>
      </w:r>
      <w:r w:rsidR="00272A5B" w:rsidRPr="00DC2B95">
        <w:t xml:space="preserve">szerverként hivatkoznak és </w:t>
      </w:r>
      <w:r w:rsidR="00C41CFF" w:rsidRPr="00DC2B95">
        <w:t>célja,</w:t>
      </w:r>
      <w:r w:rsidR="008A37D7" w:rsidRPr="00DC2B95">
        <w:t xml:space="preserve"> hogy leváltsa az X Window System-et egy modernebb, egyszerűbb és biztonságosabb protokollra.</w:t>
      </w:r>
      <w:r w:rsidR="00565D90" w:rsidRPr="00DC2B95">
        <w:t xml:space="preserve"> Több nagyobb felhasználóbázissal rendelkező Linux disztribúció </w:t>
      </w:r>
      <w:r w:rsidR="008C342A" w:rsidRPr="00DC2B95">
        <w:t>(például: Debian, Ubuntu</w:t>
      </w:r>
      <w:r w:rsidR="00096596" w:rsidRPr="00DC2B95">
        <w:t>, Fedora</w:t>
      </w:r>
      <w:r w:rsidR="008C342A" w:rsidRPr="00DC2B95">
        <w:t xml:space="preserve">) </w:t>
      </w:r>
      <w:r w:rsidR="007A0874" w:rsidRPr="00DC2B95">
        <w:t xml:space="preserve">elkezdett </w:t>
      </w:r>
      <w:r w:rsidR="00565D90" w:rsidRPr="00DC2B95">
        <w:t>átáll</w:t>
      </w:r>
      <w:r w:rsidR="007A0874" w:rsidRPr="00DC2B95">
        <w:t>ni</w:t>
      </w:r>
      <w:r w:rsidR="00565D90" w:rsidRPr="00DC2B95">
        <w:t xml:space="preserve"> a Wayland-re, mint alapértelmezett megjelenítő protokoll</w:t>
      </w:r>
      <w:r w:rsidR="008C342A" w:rsidRPr="00DC2B95">
        <w:t xml:space="preserve"> (legalábbis a </w:t>
      </w:r>
      <w:r w:rsidR="008C342A" w:rsidRPr="00DC2B95">
        <w:lastRenderedPageBreak/>
        <w:t>GNOME asztali környezetet használó verziók)</w:t>
      </w:r>
      <w:r w:rsidR="00565D90" w:rsidRPr="00DC2B95">
        <w:t>.</w:t>
      </w:r>
      <w:r w:rsidR="00822273" w:rsidRPr="00DC2B95">
        <w:t xml:space="preserve"> Mivel a Wayland protokoll modernebb és a jövőben minden bizonnyal át fogja venni az X Window System helyét és az adatgyűjtő kliens alkalmazást </w:t>
      </w:r>
      <w:r w:rsidR="00CD1746" w:rsidRPr="00DC2B95">
        <w:t xml:space="preserve">alapvetően </w:t>
      </w:r>
      <w:r w:rsidR="00822273" w:rsidRPr="00DC2B95">
        <w:t>időtálló</w:t>
      </w:r>
      <w:r w:rsidR="00CD1746" w:rsidRPr="00DC2B95">
        <w:t xml:space="preserve"> módon terveztem implementálni, ezért a Wayland tűnt a jó választásnak.</w:t>
      </w:r>
    </w:p>
    <w:p w14:paraId="2EAEF80C" w14:textId="66CA9066" w:rsidR="00BB530E" w:rsidRPr="00DC2B95" w:rsidRDefault="00BB530E" w:rsidP="00BB530E">
      <w:pPr>
        <w:pStyle w:val="Cmsor3"/>
      </w:pPr>
      <w:bookmarkStart w:id="25" w:name="_Toc119779931"/>
      <w:r w:rsidRPr="00DC2B95">
        <w:t>Kutatás és prototípus</w:t>
      </w:r>
      <w:bookmarkEnd w:id="25"/>
    </w:p>
    <w:p w14:paraId="25EBBCEE" w14:textId="77777777" w:rsidR="00EC4390" w:rsidRPr="00DC2B95" w:rsidRDefault="006A636A" w:rsidP="00D57DCF">
      <w:r w:rsidRPr="00DC2B95">
        <w:t>Az adatgyűjtő alkalmazást tehát kezdetben egy Wayland kliens alkalmazás formájában próbáltam meg elkészíteni.</w:t>
      </w:r>
      <w:r w:rsidR="007123DE" w:rsidRPr="00DC2B95">
        <w:t xml:space="preserve"> </w:t>
      </w:r>
      <w:r w:rsidR="001C4F6E" w:rsidRPr="00DC2B95">
        <w:t xml:space="preserve">Első lépésként egy implementációs nyelvet kellett választanom. </w:t>
      </w:r>
      <w:r w:rsidR="007123DE" w:rsidRPr="00DC2B95">
        <w:t>Ahogy korábban már említettem a Wayland alapvetően egy protokoll, ami XML fájlok formájában van dokumentálva.</w:t>
      </w:r>
      <w:r w:rsidR="00E67F1F" w:rsidRPr="00DC2B95">
        <w:t xml:space="preserve"> A protokollhoz tartozik egy szerveroldali referencia implementáció</w:t>
      </w:r>
      <w:r w:rsidR="00015D4A" w:rsidRPr="00DC2B95">
        <w:t xml:space="preserve"> (Weston),</w:t>
      </w:r>
      <w:r w:rsidR="00E67F1F" w:rsidRPr="00DC2B95">
        <w:t xml:space="preserve"> illetve egy kliens oldali könyvtár</w:t>
      </w:r>
      <w:r w:rsidR="00265F99" w:rsidRPr="00DC2B95">
        <w:t xml:space="preserve"> (libwayland), amely C-ben lett implementálva.</w:t>
      </w:r>
      <w:r w:rsidR="00015D4A" w:rsidRPr="00DC2B95">
        <w:t xml:space="preserve"> Kliens oldalon több programozási nyelvhez is készült implementáció</w:t>
      </w:r>
      <w:r w:rsidR="001C4F6E" w:rsidRPr="00DC2B95">
        <w:t xml:space="preserve"> (amelyeket túlnyomó részt az XML fájlokból generáltak)</w:t>
      </w:r>
      <w:r w:rsidR="00015D4A" w:rsidRPr="00DC2B95">
        <w:t xml:space="preserve">, illetve a libwayland-hez is </w:t>
      </w:r>
      <w:r w:rsidR="001C4F6E" w:rsidRPr="00DC2B95">
        <w:t xml:space="preserve">elérhető </w:t>
      </w:r>
      <w:r w:rsidR="000B158A" w:rsidRPr="00DC2B95">
        <w:t xml:space="preserve">több olyan nyelvi </w:t>
      </w:r>
      <w:r w:rsidR="001C4F6E" w:rsidRPr="00DC2B95">
        <w:t>burkoló</w:t>
      </w:r>
      <w:r w:rsidR="000B158A" w:rsidRPr="00DC2B95">
        <w:t xml:space="preserve"> </w:t>
      </w:r>
      <w:r w:rsidR="00CF5B47" w:rsidRPr="00DC2B95">
        <w:t>könyvtár</w:t>
      </w:r>
      <w:r w:rsidR="000B158A" w:rsidRPr="00DC2B95">
        <w:t>, ami a C-ben implementált függvények hívását teszi lehetővé másik programozási nyelvekből.</w:t>
      </w:r>
      <w:r w:rsidR="0062633A" w:rsidRPr="00DC2B95">
        <w:t xml:space="preserve"> </w:t>
      </w:r>
      <w:r w:rsidR="00A97121" w:rsidRPr="00DC2B95">
        <w:t xml:space="preserve">Mivel a kezdeti célom egy prototípus gyors implementációja volt, ezért </w:t>
      </w:r>
      <w:r w:rsidR="00996AB2" w:rsidRPr="00DC2B95">
        <w:t xml:space="preserve">a </w:t>
      </w:r>
      <w:r w:rsidR="00AD7184" w:rsidRPr="00DC2B95">
        <w:t>P</w:t>
      </w:r>
      <w:r w:rsidR="00996AB2" w:rsidRPr="00DC2B95">
        <w:t>y</w:t>
      </w:r>
      <w:r w:rsidR="00AD7184" w:rsidRPr="00DC2B95">
        <w:t>W</w:t>
      </w:r>
      <w:r w:rsidR="00996AB2" w:rsidRPr="00DC2B95">
        <w:t xml:space="preserve">ayland-et, </w:t>
      </w:r>
      <w:r w:rsidR="00A97121" w:rsidRPr="00DC2B95">
        <w:t>egy Python nyelvhez készült burkoló könyvtárat választottam.</w:t>
      </w:r>
    </w:p>
    <w:p w14:paraId="5E2DE117" w14:textId="04E37AD4" w:rsidR="00225F65" w:rsidRPr="00DC2B95" w:rsidRDefault="00417F76" w:rsidP="00D57DCF">
      <w:r w:rsidRPr="00DC2B95">
        <w:t xml:space="preserve">A Python-ban </w:t>
      </w:r>
      <w:r w:rsidR="006211BD" w:rsidRPr="00DC2B95">
        <w:t xml:space="preserve">implementált </w:t>
      </w:r>
      <w:r w:rsidRPr="00DC2B95">
        <w:t xml:space="preserve">prototípus elkészítésével </w:t>
      </w:r>
      <w:r w:rsidR="00007342" w:rsidRPr="00DC2B95">
        <w:t xml:space="preserve">relatíve </w:t>
      </w:r>
      <w:r w:rsidRPr="00DC2B95">
        <w:t>gyorsan</w:t>
      </w:r>
      <w:r w:rsidR="00A0035C" w:rsidRPr="00DC2B95">
        <w:t xml:space="preserve"> falba ütköztem.</w:t>
      </w:r>
      <w:r w:rsidR="0043229D" w:rsidRPr="00DC2B95">
        <w:t xml:space="preserve"> Alapvetően </w:t>
      </w:r>
      <w:r w:rsidR="00665527" w:rsidRPr="00DC2B95">
        <w:t xml:space="preserve">azt a konklúziót szűrtem le a prototípus implementálása során, hogy a Wayland protokoll </w:t>
      </w:r>
      <w:r w:rsidR="004175DE" w:rsidRPr="00DC2B95">
        <w:t xml:space="preserve">a </w:t>
      </w:r>
      <w:r w:rsidR="00665527" w:rsidRPr="00DC2B95">
        <w:t>jelenleg</w:t>
      </w:r>
      <w:r w:rsidR="004175DE" w:rsidRPr="00DC2B95">
        <w:t xml:space="preserve">i formájában nem </w:t>
      </w:r>
      <w:r w:rsidR="0066302C" w:rsidRPr="00DC2B95">
        <w:t xml:space="preserve">összeegyeztethető </w:t>
      </w:r>
      <w:r w:rsidR="004175DE" w:rsidRPr="00DC2B95">
        <w:t xml:space="preserve">az általam </w:t>
      </w:r>
      <w:r w:rsidR="0066302C" w:rsidRPr="00DC2B95">
        <w:t>elkészíteni kívánt adatgyűjtő alkalmazás</w:t>
      </w:r>
      <w:r w:rsidR="00FA2263" w:rsidRPr="00DC2B95">
        <w:t xml:space="preserve"> követelményeivel.</w:t>
      </w:r>
      <w:r w:rsidR="00A86D39" w:rsidRPr="00DC2B95">
        <w:t xml:space="preserve"> Mielőtt bővebben kifejteném</w:t>
      </w:r>
      <w:r w:rsidR="00F323E4" w:rsidRPr="00DC2B95">
        <w:t>, hogy miért jutottam erre a következtetésre röviden ismertetném a legfontosabb követelményeit az adatgyűjtő kliensnek.</w:t>
      </w:r>
      <w:r w:rsidR="00D5594B" w:rsidRPr="00DC2B95">
        <w:t xml:space="preserve"> Ahogy azt korábban említettem az egyik fontos követelmény a felhasználók minél szélesebb körének támogatása.</w:t>
      </w:r>
      <w:r w:rsidR="008F2737" w:rsidRPr="00DC2B95">
        <w:t xml:space="preserve"> Ezen kívül a funkcionalitás szempontjából az alkalmazásnak képesnek kell lennie arra, hogy a háttérben, </w:t>
      </w:r>
      <w:r w:rsidR="00C67360" w:rsidRPr="00DC2B95">
        <w:t>grafikus felhasználó felület nélkül fusson. Továbbá minden egér képességgel rendelkező bemeneti eszköz</w:t>
      </w:r>
      <w:r w:rsidR="0006306E" w:rsidRPr="00DC2B95">
        <w:t xml:space="preserve"> (egér, touchpad, trackpoint, stb.)</w:t>
      </w:r>
      <w:r w:rsidR="00C67360" w:rsidRPr="00DC2B95">
        <w:t xml:space="preserve"> által generált </w:t>
      </w:r>
      <w:r w:rsidR="00B62742" w:rsidRPr="00DC2B95">
        <w:t xml:space="preserve">kurzor mozgás </w:t>
      </w:r>
      <w:r w:rsidR="00C67360" w:rsidRPr="00DC2B95">
        <w:t>eseményt fel tudjon dolgozni</w:t>
      </w:r>
      <w:r w:rsidR="00094843" w:rsidRPr="00DC2B95">
        <w:t>.</w:t>
      </w:r>
    </w:p>
    <w:p w14:paraId="744037C3" w14:textId="44A812C5" w:rsidR="00030230" w:rsidRPr="00DC2B95" w:rsidRDefault="00D046C6" w:rsidP="00030230">
      <w:r w:rsidRPr="00DC2B95">
        <w:t>A</w:t>
      </w:r>
      <w:r w:rsidR="00A37C71" w:rsidRPr="00DC2B95">
        <w:t xml:space="preserve"> Wayland protokoll esetén a</w:t>
      </w:r>
      <w:r w:rsidRPr="00DC2B95">
        <w:t>z ablakok az X-hez hasonlóan hierarchikusan helyezkednek el</w:t>
      </w:r>
      <w:r w:rsidR="00AE0C9B" w:rsidRPr="00DC2B95">
        <w:t>, a tartalmazási fa gyökerében egy speciális ablak található, amit gyökér ablaknak (root window) neveznek.</w:t>
      </w:r>
      <w:r w:rsidR="004705F8" w:rsidRPr="00DC2B95">
        <w:t xml:space="preserve"> Az egyik központi probléma, amivel találkoztam az volt, hogy a Wayland esetében nincs lehetőség kliens oldalon a gyökér ablak</w:t>
      </w:r>
      <w:r w:rsidR="00B14195" w:rsidRPr="00DC2B95">
        <w:t xml:space="preserve"> </w:t>
      </w:r>
      <w:r w:rsidR="004705F8" w:rsidRPr="00DC2B95">
        <w:t>eseményeire feliratkozni.</w:t>
      </w:r>
      <w:r w:rsidR="00D84839" w:rsidRPr="00DC2B95">
        <w:t xml:space="preserve"> Ennek alapvetően biztonságtechnikai okai vannak</w:t>
      </w:r>
      <w:r w:rsidR="003932D1" w:rsidRPr="00DC2B95">
        <w:t xml:space="preserve">, a Wayland </w:t>
      </w:r>
      <w:r w:rsidR="003932D1" w:rsidRPr="00DC2B95">
        <w:lastRenderedPageBreak/>
        <w:t>kliensek egymástól izolált környezetben futnak</w:t>
      </w:r>
      <w:r w:rsidR="00FD2D9E" w:rsidRPr="00DC2B95">
        <w:t xml:space="preserve"> és nem férhetnek hozzá a többi folyamat adataihoz.</w:t>
      </w:r>
      <w:r w:rsidR="006B6448" w:rsidRPr="00DC2B95">
        <w:t xml:space="preserve"> Egy olyan klienst el tudtam készíteni, ami létrehoz egy alkalmazás ablakot és</w:t>
      </w:r>
      <w:r w:rsidR="00CC16AE" w:rsidRPr="00DC2B95">
        <w:t xml:space="preserve"> amikor fókuszba kerül az ablak (a felhasználó az ablak területére mozgatja a kurzort) el </w:t>
      </w:r>
      <w:r w:rsidR="00000000" w:rsidRPr="00DC2B95">
        <w:rPr>
          <w:noProof/>
        </w:rPr>
        <w:pict w14:anchorId="61E34645">
          <v:shape id="_x0000_s1040" type="#_x0000_t202" style="position:absolute;left:0;text-align:left;margin-left:.25pt;margin-top:329.9pt;width:425.2pt;height:35.25pt;z-index:251663872;mso-position-horizontal-relative:text;mso-position-vertical-relative:text" stroked="f">
            <v:textbox style="mso-next-textbox:#_x0000_s1040;mso-fit-shape-to-text:t" inset="0,0,0,0">
              <w:txbxContent>
                <w:p w14:paraId="670BA439" w14:textId="3AD783FC" w:rsidR="004674F1" w:rsidRPr="00A167FC" w:rsidRDefault="00000000" w:rsidP="00A35FFF">
                  <w:pPr>
                    <w:pStyle w:val="Kpalrs"/>
                    <w:rPr>
                      <w:sz w:val="24"/>
                      <w:szCs w:val="24"/>
                    </w:rPr>
                  </w:pPr>
                  <w:fldSimple w:instr=" SEQ ábra \* ARABIC ">
                    <w:r w:rsidR="00D33F2B">
                      <w:rPr>
                        <w:noProof/>
                      </w:rPr>
                      <w:t>6</w:t>
                    </w:r>
                  </w:fldSimple>
                  <w:r w:rsidR="004674F1">
                    <w:t>. ábra A prototípus kliens működés közben.</w:t>
                  </w:r>
                </w:p>
              </w:txbxContent>
            </v:textbox>
            <w10:wrap type="topAndBottom"/>
          </v:shape>
        </w:pict>
      </w:r>
      <w:r w:rsidR="000241C5" w:rsidRPr="00DC2B95">
        <w:rPr>
          <w:noProof/>
        </w:rPr>
        <w:drawing>
          <wp:anchor distT="0" distB="0" distL="114300" distR="114300" simplePos="0" relativeHeight="251635712" behindDoc="0" locked="0" layoutInCell="1" allowOverlap="1" wp14:anchorId="3442C3BB" wp14:editId="3159D839">
            <wp:simplePos x="0" y="0"/>
            <wp:positionH relativeFrom="column">
              <wp:posOffset>3175</wp:posOffset>
            </wp:positionH>
            <wp:positionV relativeFrom="paragraph">
              <wp:posOffset>1198880</wp:posOffset>
            </wp:positionV>
            <wp:extent cx="5400040" cy="2933700"/>
            <wp:effectExtent l="0" t="0" r="0" b="0"/>
            <wp:wrapTopAndBottom/>
            <wp:docPr id="2" name="Kép 2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16AE" w:rsidRPr="00DC2B95">
        <w:t>kezdi gyűjteni az egér mozgás adatokat.</w:t>
      </w:r>
    </w:p>
    <w:p w14:paraId="3DF65FCE" w14:textId="60429FA2" w:rsidR="000241C5" w:rsidRPr="00DC2B95" w:rsidRDefault="00636941" w:rsidP="000714B8">
      <w:r w:rsidRPr="00DC2B95">
        <w:t xml:space="preserve">Felmerült még ötletként egy teljesképernyős „overlay” alkalmazás ablak készítése, de </w:t>
      </w:r>
      <w:r w:rsidR="003C5EF1" w:rsidRPr="00DC2B95">
        <w:t>ez több szempontból sem</w:t>
      </w:r>
      <w:r w:rsidR="00E431FD" w:rsidRPr="00DC2B95">
        <w:t xml:space="preserve"> tűnt jó iránynak.</w:t>
      </w:r>
      <w:r w:rsidR="00917CBD" w:rsidRPr="00DC2B95">
        <w:t xml:space="preserve"> Egyrészt</w:t>
      </w:r>
      <w:r w:rsidR="003C5EF1" w:rsidRPr="00DC2B95">
        <w:t xml:space="preserve"> </w:t>
      </w:r>
      <w:r w:rsidR="00917CBD" w:rsidRPr="00DC2B95">
        <w:t>a kurzor mozgás események elkapása csak akkor működik, amikor az ablak fókuszban van, így amikor a felhasználó egy másik ablakra vált</w:t>
      </w:r>
      <w:r w:rsidR="00B25BEF" w:rsidRPr="00DC2B95">
        <w:t xml:space="preserve">ana megállna az adatgyűjtés. Erre megoldás lehetne az explicit fókusz kérése (focus grab), de a Wayland esetében erre csak </w:t>
      </w:r>
      <w:r w:rsidR="00814171" w:rsidRPr="00DC2B95">
        <w:t>felugró ablak (popup)</w:t>
      </w:r>
      <w:r w:rsidR="00B25BEF" w:rsidRPr="00DC2B95">
        <w:t xml:space="preserve"> jellegű, rövid élettartamú ablakok esetében van lehetőség.</w:t>
      </w:r>
      <w:r w:rsidR="00917CBD" w:rsidRPr="00DC2B95">
        <w:t xml:space="preserve"> </w:t>
      </w:r>
      <w:r w:rsidR="00771BC8" w:rsidRPr="00DC2B95">
        <w:t xml:space="preserve">Továbbá egy ilyen </w:t>
      </w:r>
      <w:r w:rsidR="004D4F71" w:rsidRPr="00DC2B95">
        <w:t xml:space="preserve">megoldás </w:t>
      </w:r>
      <w:r w:rsidR="00131C95" w:rsidRPr="00DC2B95">
        <w:t>ellentmond</w:t>
      </w:r>
      <w:r w:rsidR="00771BC8" w:rsidRPr="00DC2B95">
        <w:t>ana</w:t>
      </w:r>
      <w:r w:rsidR="00131C95" w:rsidRPr="00DC2B95">
        <w:t xml:space="preserve"> annak a követelménynek, hogy az alkalmazás a háttérben fusson, grafikus felhasználói felület nélkül.</w:t>
      </w:r>
    </w:p>
    <w:p w14:paraId="45986582" w14:textId="5A66889B" w:rsidR="004B2FC1" w:rsidRPr="00DC2B95" w:rsidRDefault="006476FC" w:rsidP="004B2FC1">
      <w:pPr>
        <w:pStyle w:val="Cmsor3"/>
      </w:pPr>
      <w:bookmarkStart w:id="26" w:name="_Toc119779932"/>
      <w:r w:rsidRPr="00DC2B95">
        <w:t>Konklúzió</w:t>
      </w:r>
      <w:bookmarkEnd w:id="26"/>
    </w:p>
    <w:p w14:paraId="7D0DDFE8" w14:textId="01031AD1" w:rsidR="00245D61" w:rsidRPr="00DC2B95" w:rsidRDefault="00E13845" w:rsidP="00D57DCF">
      <w:r w:rsidRPr="00DC2B95">
        <w:t>A sikertelen próbálkozás után visszatértem a Wayland-el kapcsolatos kutatáshoz és elkezdtem mások által készített alkalmazások forráskódját tanulmányozni. Elsősorban olyan alkalmazásokra koncentráltam</w:t>
      </w:r>
      <w:r w:rsidR="00BF7C7E" w:rsidRPr="00DC2B95">
        <w:t>,</w:t>
      </w:r>
      <w:r w:rsidRPr="00DC2B95">
        <w:t xml:space="preserve"> amelyeknél nagy valószínűséggel felmerült az a probléma, amibe én is belefutottam. </w:t>
      </w:r>
      <w:r w:rsidR="00BF7C7E" w:rsidRPr="00DC2B95">
        <w:t xml:space="preserve">Többnyire olyan szoftverek forráskódját néztem meg, amelyek képernyő megosztással, </w:t>
      </w:r>
      <w:r w:rsidR="00207FE2" w:rsidRPr="00DC2B95">
        <w:t>távoli asztal elérés (</w:t>
      </w:r>
      <w:r w:rsidR="00BF7C7E" w:rsidRPr="00DC2B95">
        <w:t>remote desktop</w:t>
      </w:r>
      <w:r w:rsidR="00207FE2" w:rsidRPr="00DC2B95">
        <w:t>)</w:t>
      </w:r>
      <w:r w:rsidR="00BF7C7E" w:rsidRPr="00DC2B95">
        <w:t xml:space="preserve"> funkcióval vagy egér / billentyűzet emulálással foglalkoznak.</w:t>
      </w:r>
      <w:r w:rsidR="00A65216" w:rsidRPr="00DC2B95">
        <w:t xml:space="preserve"> Ezenkívül egy </w:t>
      </w:r>
      <w:r w:rsidR="00A65216" w:rsidRPr="00DC2B95">
        <w:lastRenderedPageBreak/>
        <w:t>GNOME asztali környezethez készült widgetet is tanulmányoztam, amely kurzor követéssel foglalkozik (</w:t>
      </w:r>
      <w:r w:rsidR="00B20C81" w:rsidRPr="00DC2B95">
        <w:t>xeyes).</w:t>
      </w:r>
      <w:r w:rsidR="00B1259D" w:rsidRPr="00DC2B95">
        <w:t xml:space="preserve"> A kutatás sajnos kiábrándító eredményeket hozott.</w:t>
      </w:r>
      <w:r w:rsidR="003F2176" w:rsidRPr="00DC2B95">
        <w:t xml:space="preserve"> Általánosságban három különböző </w:t>
      </w:r>
      <w:r w:rsidR="00A51BB0" w:rsidRPr="00DC2B95">
        <w:t xml:space="preserve">típusú </w:t>
      </w:r>
      <w:r w:rsidR="00461CB6" w:rsidRPr="00DC2B95">
        <w:t>működéssel találkoztam az említett szoftvereknél:</w:t>
      </w:r>
    </w:p>
    <w:p w14:paraId="12660AE9" w14:textId="1833F2ED" w:rsidR="00461CB6" w:rsidRPr="00DC2B95" w:rsidRDefault="00461CB6" w:rsidP="00461CB6">
      <w:pPr>
        <w:pStyle w:val="Listaszerbekezds"/>
        <w:numPr>
          <w:ilvl w:val="0"/>
          <w:numId w:val="32"/>
        </w:numPr>
      </w:pPr>
      <w:r w:rsidRPr="00DC2B95">
        <w:t>Az alkalmazás egyáltalán nem támogatja a Wayland protokollt.</w:t>
      </w:r>
    </w:p>
    <w:p w14:paraId="1BFB356F" w14:textId="0E416995" w:rsidR="00B640CC" w:rsidRPr="00DC2B95" w:rsidRDefault="00B640CC" w:rsidP="00461CB6">
      <w:pPr>
        <w:pStyle w:val="Listaszerbekezds"/>
        <w:numPr>
          <w:ilvl w:val="0"/>
          <w:numId w:val="32"/>
        </w:numPr>
      </w:pPr>
      <w:r w:rsidRPr="00DC2B95">
        <w:t>A</w:t>
      </w:r>
      <w:r w:rsidR="002D2BBD" w:rsidRPr="00DC2B95">
        <w:t xml:space="preserve">z alkalmazás </w:t>
      </w:r>
      <w:r w:rsidRPr="00DC2B95">
        <w:t>kísérleti jelleggel, részlegesen támogatja a Wayland protokollt, azaz bizonyos funkciók nem elérhetőek a szoftverben Wayland alatt.</w:t>
      </w:r>
    </w:p>
    <w:p w14:paraId="6F6A1205" w14:textId="200ADA7F" w:rsidR="00E43260" w:rsidRPr="00DC2B95" w:rsidRDefault="001F5DEA" w:rsidP="00E43260">
      <w:pPr>
        <w:pStyle w:val="Listaszerbekezds"/>
        <w:numPr>
          <w:ilvl w:val="0"/>
          <w:numId w:val="32"/>
        </w:numPr>
      </w:pPr>
      <w:r w:rsidRPr="00DC2B95">
        <w:t>Az alkalmazás valamilyen megszorítások mellett támogatja a Wayland-et, például csak GNOME asztali környezeten működik.</w:t>
      </w:r>
    </w:p>
    <w:p w14:paraId="7CC0CD22" w14:textId="77777777" w:rsidR="008E4CFE" w:rsidRPr="00DC2B95" w:rsidRDefault="00E43260" w:rsidP="00E43260">
      <w:pPr>
        <w:ind w:firstLine="0"/>
      </w:pPr>
      <w:r w:rsidRPr="00DC2B95">
        <w:t>Lényegében azt a problémát figyeltem meg</w:t>
      </w:r>
      <w:r w:rsidR="00AA2130" w:rsidRPr="00DC2B95">
        <w:t xml:space="preserve">, hogy </w:t>
      </w:r>
      <w:r w:rsidR="0016771F" w:rsidRPr="00DC2B95">
        <w:t>az alap Wayland protokoll meglehetősen karcsú</w:t>
      </w:r>
      <w:r w:rsidR="003B7977" w:rsidRPr="00DC2B95">
        <w:t xml:space="preserve"> és nem biztosít interfészeket olyan </w:t>
      </w:r>
      <w:r w:rsidR="005C6273" w:rsidRPr="00DC2B95">
        <w:t>feladatokhoz, mint a képernyőfelvétel vagy a bementi eszköz emuláció.</w:t>
      </w:r>
      <w:r w:rsidR="00261F64" w:rsidRPr="00DC2B95">
        <w:t xml:space="preserve"> </w:t>
      </w:r>
      <w:r w:rsidR="00DE6EF5" w:rsidRPr="00DC2B95">
        <w:t xml:space="preserve">Az ilyen esetekben általában a fejlesztők protokoll kiegészítéseket hoznak létre, amelyet az általuk használt kompozitor implementál és ezután már képes a megfelelő interfészeket nyújtani. Ezért </w:t>
      </w:r>
      <w:r w:rsidR="009F4337" w:rsidRPr="00DC2B95">
        <w:t>áll fent az a helyzet is például, hogy a csak GNOME asztali környezetet támogató szolgáltatások képesek támogatni a Wayland-et, mert a GNOME által használt Wayland kompozitor implementáció (Mutter) implementál bizonyos protokoll kiegészítéseket, amelyek ezt lehetővé teszik.</w:t>
      </w:r>
      <w:r w:rsidR="00FF67E4" w:rsidRPr="00DC2B95">
        <w:t xml:space="preserve"> A helyzet viszont </w:t>
      </w:r>
      <w:r w:rsidR="00840ED7" w:rsidRPr="00DC2B95">
        <w:t xml:space="preserve">még </w:t>
      </w:r>
      <w:r w:rsidR="00FF67E4" w:rsidRPr="00DC2B95">
        <w:t>ennél is bonyolultabb, ugy</w:t>
      </w:r>
      <w:r w:rsidR="00BA1EE4" w:rsidRPr="00DC2B95">
        <w:t>anis különböző Wayland kompozitor implementációk különböző protokollt kiegészítéseket definiálnak, amelyek egymással általában nem kompatibilisek.</w:t>
      </w:r>
      <w:r w:rsidR="00053F68" w:rsidRPr="00DC2B95">
        <w:t xml:space="preserve"> Tehát ahhoz, hogy egy olyan alkalmazást készítsek, ami minden Wayland-et használó disztribúción működik vagy az alap protokollt </w:t>
      </w:r>
      <w:r w:rsidR="001F4B8F" w:rsidRPr="00DC2B95">
        <w:t xml:space="preserve">kellene csak használnom, vagy a különböző asztali környezetekhez </w:t>
      </w:r>
      <w:r w:rsidR="0086281A" w:rsidRPr="00DC2B95">
        <w:t>implementálni az általuk nyújtott interfészeket</w:t>
      </w:r>
      <w:r w:rsidR="001E2612" w:rsidRPr="00DC2B95">
        <w:t>.</w:t>
      </w:r>
    </w:p>
    <w:p w14:paraId="2EF1E69B" w14:textId="6EB49031" w:rsidR="00325A02" w:rsidRPr="00DC2B95" w:rsidRDefault="005F573C" w:rsidP="008E4CFE">
      <w:r w:rsidRPr="00DC2B95">
        <w:t>A</w:t>
      </w:r>
      <w:r w:rsidR="001E2612" w:rsidRPr="00DC2B95">
        <w:t>z alap protokollon belül nincs lehetőség globális kurzor információ lekérdezésére, a különböző protokoll kiegészítések, amelyekkel ezt meg lehetne tenni pedig jelenleg nem állnak még rendelkezésre</w:t>
      </w:r>
      <w:r w:rsidRPr="00DC2B95">
        <w:t>.</w:t>
      </w:r>
      <w:r w:rsidR="001E2612" w:rsidRPr="00DC2B95">
        <w:t xml:space="preserve"> </w:t>
      </w:r>
      <w:r w:rsidRPr="00DC2B95">
        <w:t>E</w:t>
      </w:r>
      <w:r w:rsidR="001E2612" w:rsidRPr="00DC2B95">
        <w:t>zért</w:t>
      </w:r>
      <w:r w:rsidR="006A2EE6" w:rsidRPr="00DC2B95">
        <w:t xml:space="preserve"> arra jutottam, hogy a Wayland protokoll jelenleg</w:t>
      </w:r>
      <w:r w:rsidR="00BD0D6B" w:rsidRPr="00DC2B95">
        <w:t>i állapotában</w:t>
      </w:r>
      <w:r w:rsidR="006A2EE6" w:rsidRPr="00DC2B95">
        <w:t xml:space="preserve"> nem </w:t>
      </w:r>
      <w:r w:rsidR="00BD0D6B" w:rsidRPr="00DC2B95">
        <w:t xml:space="preserve">összeegyeztethető </w:t>
      </w:r>
      <w:r w:rsidR="006A2EE6" w:rsidRPr="00DC2B95">
        <w:t xml:space="preserve">az </w:t>
      </w:r>
      <w:r w:rsidR="00BD0D6B" w:rsidRPr="00DC2B95">
        <w:t>adatgyűjtő kliens alkalmazás előzetes követelményeivel.</w:t>
      </w:r>
      <w:r w:rsidR="000B6CE0" w:rsidRPr="00DC2B95">
        <w:t xml:space="preserve"> </w:t>
      </w:r>
      <w:r w:rsidR="00E31977" w:rsidRPr="00DC2B95">
        <w:t xml:space="preserve">A probléma különben nem egyedi, sok alkalmazás esetében </w:t>
      </w:r>
      <w:r w:rsidR="00A7789F" w:rsidRPr="00DC2B95">
        <w:t>megfigyelhető</w:t>
      </w:r>
      <w:r w:rsidR="00E57B4E" w:rsidRPr="00DC2B95">
        <w:t>, hogy</w:t>
      </w:r>
      <w:r w:rsidR="00A7789F" w:rsidRPr="00DC2B95">
        <w:t xml:space="preserve"> </w:t>
      </w:r>
      <w:r w:rsidR="00E31977" w:rsidRPr="00DC2B95">
        <w:t>nehézkes az X-ről való átállás Wayland-re.</w:t>
      </w:r>
      <w:r w:rsidR="00C11897" w:rsidRPr="00DC2B95">
        <w:t xml:space="preserve"> Én a továbbiakban </w:t>
      </w:r>
      <w:r w:rsidR="00B37795" w:rsidRPr="00DC2B95">
        <w:t xml:space="preserve">a kliens alkalmazás implementálása során </w:t>
      </w:r>
      <w:r w:rsidR="00C11897" w:rsidRPr="00DC2B95">
        <w:t>visszatértem az X Window System protokollhoz</w:t>
      </w:r>
      <w:r w:rsidR="00B37795" w:rsidRPr="00DC2B95">
        <w:t>.</w:t>
      </w:r>
    </w:p>
    <w:p w14:paraId="200CA59C" w14:textId="17913BD2" w:rsidR="00193286" w:rsidRPr="00DC2B95" w:rsidRDefault="00193286" w:rsidP="00193286">
      <w:pPr>
        <w:pStyle w:val="Cmsor2"/>
      </w:pPr>
      <w:bookmarkStart w:id="27" w:name="_Toc119779933"/>
      <w:r w:rsidRPr="00DC2B95">
        <w:lastRenderedPageBreak/>
        <w:t>Adatbázis</w:t>
      </w:r>
      <w:bookmarkEnd w:id="27"/>
    </w:p>
    <w:p w14:paraId="7D8BA64A" w14:textId="0E0C6B0A" w:rsidR="00B60DD6" w:rsidRPr="00DC2B95" w:rsidRDefault="00E643AE" w:rsidP="00193286">
      <w:r w:rsidRPr="00DC2B95">
        <w:t>A</w:t>
      </w:r>
      <w:r w:rsidR="0014040F" w:rsidRPr="00DC2B95">
        <w:t>z alkalmazás szerver tervezés</w:t>
      </w:r>
      <w:r w:rsidR="00850242" w:rsidRPr="00DC2B95">
        <w:t>i folyamatának</w:t>
      </w:r>
      <w:r w:rsidR="0014040F" w:rsidRPr="00DC2B95">
        <w:t xml:space="preserve"> egy fontos</w:t>
      </w:r>
      <w:r w:rsidR="00942C33" w:rsidRPr="00DC2B95">
        <w:t xml:space="preserve"> </w:t>
      </w:r>
      <w:r w:rsidR="00AF007E" w:rsidRPr="00DC2B95">
        <w:t>része volt az adatbázissal</w:t>
      </w:r>
      <w:r w:rsidR="00801DDB" w:rsidRPr="00DC2B95">
        <w:t xml:space="preserve"> kapcsolatos kérdések eldöntése.</w:t>
      </w:r>
      <w:r w:rsidR="00633EA3" w:rsidRPr="00DC2B95">
        <w:t xml:space="preserve"> Az </w:t>
      </w:r>
      <w:r w:rsidR="00564DBB" w:rsidRPr="00DC2B95">
        <w:t>első eldöntendő kérdés az adatbázis típusá</w:t>
      </w:r>
      <w:r w:rsidR="00C106B9" w:rsidRPr="00DC2B95">
        <w:t xml:space="preserve">nak </w:t>
      </w:r>
      <w:r w:rsidR="002B4AD9" w:rsidRPr="00DC2B95">
        <w:t>ki</w:t>
      </w:r>
      <w:r w:rsidR="00C106B9" w:rsidRPr="00DC2B95">
        <w:t>választása volt.</w:t>
      </w:r>
      <w:r w:rsidR="002B4AD9" w:rsidRPr="00DC2B95">
        <w:t xml:space="preserve"> </w:t>
      </w:r>
      <w:r w:rsidR="00E20452" w:rsidRPr="00DC2B95">
        <w:t>Felmerültek a relációs adatbázisokon kívül a NoSQL adatbázisok és az idősoros adatbázis</w:t>
      </w:r>
      <w:r w:rsidR="00643B6B" w:rsidRPr="00DC2B95">
        <w:t>ok</w:t>
      </w:r>
      <w:r w:rsidR="00E20452" w:rsidRPr="00DC2B95">
        <w:t>.</w:t>
      </w:r>
      <w:r w:rsidR="004A4FE9" w:rsidRPr="00DC2B95">
        <w:t xml:space="preserve"> A dimenziók</w:t>
      </w:r>
      <w:r w:rsidR="00B60DD6" w:rsidRPr="00DC2B95">
        <w:t>,</w:t>
      </w:r>
      <w:r w:rsidR="004A4FE9" w:rsidRPr="00DC2B95">
        <w:t xml:space="preserve"> amelyek mentén a döntés megszületett</w:t>
      </w:r>
      <w:r w:rsidR="00B60DD6" w:rsidRPr="00DC2B95">
        <w:t xml:space="preserve"> a következők voltak:</w:t>
      </w:r>
    </w:p>
    <w:p w14:paraId="0CFF9891" w14:textId="54ECC86F" w:rsidR="00B60DD6" w:rsidRPr="00DC2B95" w:rsidRDefault="00B60DD6" w:rsidP="00B60DD6">
      <w:pPr>
        <w:pStyle w:val="Listaszerbekezds"/>
        <w:numPr>
          <w:ilvl w:val="0"/>
          <w:numId w:val="28"/>
        </w:numPr>
      </w:pPr>
      <w:r w:rsidRPr="00DC2B95">
        <w:t>az</w:t>
      </w:r>
      <w:r w:rsidR="004A4FE9" w:rsidRPr="00DC2B95">
        <w:t xml:space="preserve"> adatmodell illeszkedése az egyes adatbázis típusokhoz</w:t>
      </w:r>
    </w:p>
    <w:p w14:paraId="1AD23A1F" w14:textId="5A4F5173" w:rsidR="00B60DD6" w:rsidRPr="00DC2B95" w:rsidRDefault="00316AE3" w:rsidP="00B60DD6">
      <w:pPr>
        <w:pStyle w:val="Listaszerbekezds"/>
        <w:numPr>
          <w:ilvl w:val="0"/>
          <w:numId w:val="28"/>
        </w:numPr>
      </w:pPr>
      <w:r w:rsidRPr="00DC2B95">
        <w:t>az adatbázisok teljesítménye és skálázhatósága</w:t>
      </w:r>
    </w:p>
    <w:p w14:paraId="78D59D7C" w14:textId="3EA82132" w:rsidR="00316AE3" w:rsidRPr="00DC2B95" w:rsidRDefault="00BF2DE0" w:rsidP="00B60DD6">
      <w:pPr>
        <w:pStyle w:val="Listaszerbekezds"/>
        <w:numPr>
          <w:ilvl w:val="0"/>
          <w:numId w:val="28"/>
        </w:numPr>
      </w:pPr>
      <w:r w:rsidRPr="00DC2B95">
        <w:t>Erlang nyelvhez elérhető illesztőprogramok</w:t>
      </w:r>
    </w:p>
    <w:p w14:paraId="530E4FAF" w14:textId="665D96D5" w:rsidR="00BF2DE0" w:rsidRPr="00DC2B95" w:rsidRDefault="00BF2DE0" w:rsidP="00B60DD6">
      <w:pPr>
        <w:pStyle w:val="Listaszerbekezds"/>
        <w:numPr>
          <w:ilvl w:val="0"/>
          <w:numId w:val="28"/>
        </w:numPr>
      </w:pPr>
      <w:r w:rsidRPr="00DC2B95">
        <w:t>személyes tapasztalat</w:t>
      </w:r>
    </w:p>
    <w:p w14:paraId="36AB3BD0" w14:textId="3732CE58" w:rsidR="00193286" w:rsidRPr="00DC2B95" w:rsidRDefault="00CF0CAE" w:rsidP="00B62FB2">
      <w:pPr>
        <w:ind w:firstLine="0"/>
      </w:pPr>
      <w:r w:rsidRPr="00DC2B95">
        <w:t>Ezek alapján</w:t>
      </w:r>
      <w:r w:rsidR="00C46706" w:rsidRPr="00DC2B95">
        <w:t xml:space="preserve"> </w:t>
      </w:r>
      <w:r w:rsidRPr="00DC2B95">
        <w:t xml:space="preserve">végül a relációs adatbázisok </w:t>
      </w:r>
      <w:r w:rsidR="00406AA8" w:rsidRPr="00DC2B95">
        <w:t>mellett döntöttem</w:t>
      </w:r>
      <w:r w:rsidR="004717AF" w:rsidRPr="00DC2B95">
        <w:t xml:space="preserve">, </w:t>
      </w:r>
      <w:r w:rsidR="00CF7C0F" w:rsidRPr="00DC2B95">
        <w:t>pontosabban a Postgr</w:t>
      </w:r>
      <w:r w:rsidR="00D36E7F" w:rsidRPr="00DC2B95">
        <w:t>e</w:t>
      </w:r>
      <w:r w:rsidR="00CF7C0F" w:rsidRPr="00DC2B95">
        <w:t>SQL mellett.</w:t>
      </w:r>
      <w:r w:rsidR="00B62FB2" w:rsidRPr="00DC2B95">
        <w:t xml:space="preserve"> </w:t>
      </w:r>
      <w:r w:rsidR="00193286" w:rsidRPr="00DC2B95">
        <w:t xml:space="preserve">Az adatbázis táblák és a különböző lekérdezések létrehozásához kezdetben egy ORM (Object-Relational Mapping) szoftvert szerettem volna használni. Ezt végül elvetettem, ugyanis egyrészt az ORM szoftverek használata sokszor egy extra komplexitást vezet be a rendszerbe. Másrészt (ami nyomósabb indok volt) a jelenleg elérhető Erlang nyelvhez készült ORM szoftverek nem bizonyultak kellőképpen naprakésznek és testreszabhatónak. </w:t>
      </w:r>
    </w:p>
    <w:p w14:paraId="0F8D315B" w14:textId="00EB96CE" w:rsidR="00193286" w:rsidRPr="00DC2B95" w:rsidRDefault="00DF0150" w:rsidP="00E57500">
      <w:pPr>
        <w:pStyle w:val="Cmsor2"/>
      </w:pPr>
      <w:bookmarkStart w:id="28" w:name="_Toc119779934"/>
      <w:r w:rsidRPr="00DC2B95">
        <w:t>C-ben implementált adatgyűjtő</w:t>
      </w:r>
      <w:bookmarkEnd w:id="28"/>
    </w:p>
    <w:p w14:paraId="69050D63" w14:textId="322BBF43" w:rsidR="00DF0150" w:rsidRPr="00DC2B95" w:rsidRDefault="000D1F1E" w:rsidP="00DF0150">
      <w:r w:rsidRPr="00DC2B95">
        <w:t>A natív Linux-on futó adatgyűjtő kliens program tervezés</w:t>
      </w:r>
      <w:r w:rsidR="00BA1766" w:rsidRPr="00DC2B95">
        <w:t>i</w:t>
      </w:r>
      <w:r w:rsidR="006327EF" w:rsidRPr="00DC2B95">
        <w:t xml:space="preserve"> fázisában </w:t>
      </w:r>
      <w:r w:rsidR="00CD1A78" w:rsidRPr="00DC2B95">
        <w:t xml:space="preserve">rendelkezésemre állt egy </w:t>
      </w:r>
      <w:r w:rsidR="00EF72A4" w:rsidRPr="00DC2B95">
        <w:t xml:space="preserve">korábbi, a Cursor Insight Kft által készített </w:t>
      </w:r>
      <w:r w:rsidR="00CD1A78" w:rsidRPr="00DC2B95">
        <w:t>implementáció, amely C-ben készült</w:t>
      </w:r>
      <w:r w:rsidR="008A771A" w:rsidRPr="00DC2B95">
        <w:t xml:space="preserve"> el. E</w:t>
      </w:r>
      <w:r w:rsidR="003839F6" w:rsidRPr="00DC2B95">
        <w:t xml:space="preserve">z a </w:t>
      </w:r>
      <w:r w:rsidR="00F67D58" w:rsidRPr="00DC2B95">
        <w:t>program</w:t>
      </w:r>
      <w:r w:rsidR="00BD1A6E" w:rsidRPr="00DC2B95">
        <w:t xml:space="preserve"> az X Window System megjelenítő protokollhoz készült</w:t>
      </w:r>
      <w:r w:rsidR="00B527DC" w:rsidRPr="00DC2B95">
        <w:t xml:space="preserve"> és</w:t>
      </w:r>
      <w:r w:rsidR="00BD1A6E" w:rsidRPr="00DC2B95">
        <w:t xml:space="preserve"> </w:t>
      </w:r>
      <w:r w:rsidR="00B527DC" w:rsidRPr="00DC2B95">
        <w:t>az Xlib kliens oldali könyvtárt használja.</w:t>
      </w:r>
      <w:r w:rsidR="005C2F0B" w:rsidRPr="00DC2B95">
        <w:t xml:space="preserve"> A céges implementáció funkcionalitását tekintve az általam </w:t>
      </w:r>
      <w:r w:rsidR="00E33535" w:rsidRPr="00DC2B95">
        <w:t>készített megoldás funkcióinak csak egy részhalmazával rendelkezik, például nem tud</w:t>
      </w:r>
      <w:r w:rsidR="00876AD9" w:rsidRPr="00DC2B95">
        <w:t xml:space="preserve"> munkamenetet zárolni, </w:t>
      </w:r>
      <w:r w:rsidR="00803710" w:rsidRPr="00DC2B95">
        <w:t xml:space="preserve">az eseményeknek nincs kidolgozott sémája, nincs felhasználó kezelés, stb. </w:t>
      </w:r>
      <w:r w:rsidR="006C4BB6" w:rsidRPr="00DC2B95">
        <w:t xml:space="preserve">Mindezek mellett </w:t>
      </w:r>
      <w:r w:rsidR="009336B8" w:rsidRPr="00DC2B95">
        <w:t xml:space="preserve">a megjelenítő protokoll használatára, </w:t>
      </w:r>
      <w:r w:rsidR="002D3F3D" w:rsidRPr="00DC2B95">
        <w:t>a megjelenítő szerverrel való kommunikációra eg</w:t>
      </w:r>
      <w:r w:rsidR="00FD0D35" w:rsidRPr="00DC2B95">
        <w:t>y jó példát nyújt, amelyből az általam készített Rust-os implementáció során is merítettem.</w:t>
      </w:r>
    </w:p>
    <w:p w14:paraId="53553319" w14:textId="77777777" w:rsidR="00627A54" w:rsidRPr="00DC2B95" w:rsidRDefault="00627A54" w:rsidP="00DF0150"/>
    <w:p w14:paraId="58CB0496" w14:textId="054535B5" w:rsidR="004B56BC" w:rsidRPr="00DC2B95" w:rsidRDefault="004B56BC" w:rsidP="004B56BC">
      <w:pPr>
        <w:pStyle w:val="Cmsor2"/>
      </w:pPr>
      <w:bookmarkStart w:id="29" w:name="_Toc119779935"/>
      <w:r w:rsidRPr="00DC2B95">
        <w:lastRenderedPageBreak/>
        <w:t>Webes felület tervezése</w:t>
      </w:r>
      <w:bookmarkEnd w:id="29"/>
    </w:p>
    <w:p w14:paraId="13C38D73" w14:textId="0F3B9C27" w:rsidR="003D40DF" w:rsidRPr="00DC2B95" w:rsidRDefault="00000000" w:rsidP="004A05E3">
      <w:r w:rsidRPr="00DC2B95">
        <w:rPr>
          <w:noProof/>
        </w:rPr>
        <w:pict w14:anchorId="7FAAAA86">
          <v:shape id="_x0000_s1059" type="#_x0000_t202" style="position:absolute;left:0;text-align:left;margin-left:1.75pt;margin-top:352.05pt;width:425.2pt;height:.05pt;z-index:251673088;mso-position-horizontal-relative:text;mso-position-vertical-relative:text" stroked="f">
            <v:textbox style="mso-fit-shape-to-text:t" inset="0,0,0,0">
              <w:txbxContent>
                <w:p w14:paraId="515CCC9E" w14:textId="6CC68A61" w:rsidR="003D40DF" w:rsidRPr="00C556B5" w:rsidRDefault="00000000" w:rsidP="003D40DF">
                  <w:pPr>
                    <w:pStyle w:val="Kpalrs"/>
                    <w:rPr>
                      <w:b w:val="0"/>
                      <w:bCs w:val="0"/>
                      <w:sz w:val="24"/>
                      <w:szCs w:val="24"/>
                    </w:rPr>
                  </w:pPr>
                  <w:fldSimple w:instr=" SEQ ábra \* ARABIC ">
                    <w:r w:rsidR="00D33F2B">
                      <w:rPr>
                        <w:noProof/>
                      </w:rPr>
                      <w:t>7</w:t>
                    </w:r>
                  </w:fldSimple>
                  <w:r w:rsidR="003D40DF">
                    <w:t>. ábra</w:t>
                  </w:r>
                  <w:r w:rsidR="00C556B5">
                    <w:t xml:space="preserve"> </w:t>
                  </w:r>
                  <w:r w:rsidR="00C556B5">
                    <w:rPr>
                      <w:b w:val="0"/>
                      <w:bCs w:val="0"/>
                    </w:rPr>
                    <w:t xml:space="preserve">A webes </w:t>
                  </w:r>
                  <w:r w:rsidR="004A05E3">
                    <w:rPr>
                      <w:b w:val="0"/>
                      <w:bCs w:val="0"/>
                    </w:rPr>
                    <w:t>felület</w:t>
                  </w:r>
                  <w:r w:rsidR="00C556B5">
                    <w:rPr>
                      <w:b w:val="0"/>
                      <w:bCs w:val="0"/>
                    </w:rPr>
                    <w:t xml:space="preserve"> tervezése</w:t>
                  </w:r>
                </w:p>
              </w:txbxContent>
            </v:textbox>
            <w10:wrap type="topAndBottom"/>
          </v:shape>
        </w:pict>
      </w:r>
      <w:r w:rsidR="003D40DF" w:rsidRPr="00DC2B95">
        <w:rPr>
          <w:noProof/>
        </w:rPr>
        <w:drawing>
          <wp:anchor distT="0" distB="0" distL="114300" distR="114300" simplePos="0" relativeHeight="251662336" behindDoc="0" locked="0" layoutInCell="1" allowOverlap="1" wp14:anchorId="3012946C" wp14:editId="0879CB6D">
            <wp:simplePos x="0" y="0"/>
            <wp:positionH relativeFrom="column">
              <wp:posOffset>22377</wp:posOffset>
            </wp:positionH>
            <wp:positionV relativeFrom="paragraph">
              <wp:posOffset>1972291</wp:posOffset>
            </wp:positionV>
            <wp:extent cx="5400040" cy="2442210"/>
            <wp:effectExtent l="0" t="0" r="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56BC" w:rsidRPr="00DC2B95">
        <w:t xml:space="preserve">A webes vékonykliens </w:t>
      </w:r>
      <w:r w:rsidR="00CB369B" w:rsidRPr="00DC2B95">
        <w:t>tervezése során</w:t>
      </w:r>
      <w:r w:rsidR="00FC02F3" w:rsidRPr="00DC2B95">
        <w:t xml:space="preserve"> a felhasználói felület </w:t>
      </w:r>
      <w:r w:rsidR="007F0E1A" w:rsidRPr="00DC2B95">
        <w:t>tartalmának és dizájn eleminek</w:t>
      </w:r>
      <w:r w:rsidR="00BD2559" w:rsidRPr="00DC2B95">
        <w:t xml:space="preserve"> megtervezésére a Figma</w:t>
      </w:r>
      <w:sdt>
        <w:sdtPr>
          <w:id w:val="2046090174"/>
          <w:citation/>
        </w:sdtPr>
        <w:sdtContent>
          <w:r w:rsidR="00465369" w:rsidRPr="00DC2B95">
            <w:fldChar w:fldCharType="begin"/>
          </w:r>
          <w:r w:rsidR="00465369" w:rsidRPr="00DC2B95">
            <w:instrText xml:space="preserve"> CITATION Fig221 \l 2057 </w:instrText>
          </w:r>
          <w:r w:rsidR="00465369" w:rsidRPr="00DC2B95">
            <w:fldChar w:fldCharType="separate"/>
          </w:r>
          <w:r w:rsidR="00465369" w:rsidRPr="00DC2B95">
            <w:rPr>
              <w:noProof/>
            </w:rPr>
            <w:t xml:space="preserve"> [9]</w:t>
          </w:r>
          <w:r w:rsidR="00465369" w:rsidRPr="00DC2B95">
            <w:fldChar w:fldCharType="end"/>
          </w:r>
        </w:sdtContent>
      </w:sdt>
      <w:r w:rsidR="00465369" w:rsidRPr="00DC2B95">
        <w:t xml:space="preserve"> szoftvert használtam.</w:t>
      </w:r>
      <w:r w:rsidR="00955D59" w:rsidRPr="00DC2B95">
        <w:t xml:space="preserve"> A Figma egy kollaboratív webes alkalmazás a felülettervezéshez</w:t>
      </w:r>
      <w:r w:rsidR="00C2373E" w:rsidRPr="00DC2B95">
        <w:t xml:space="preserve">. A szoftver a felhasználói felület- és élménytervezésre </w:t>
      </w:r>
      <w:r w:rsidR="00B14669" w:rsidRPr="00DC2B95">
        <w:t>összpontosít, különböző támogatásokat nyújtva a megtervezett felület implementációjához (</w:t>
      </w:r>
      <w:r w:rsidR="00453752" w:rsidRPr="00DC2B95">
        <w:t>például stílusok, vektorgrafikák exportálása).</w:t>
      </w:r>
      <w:r w:rsidR="000603A2" w:rsidRPr="00DC2B95">
        <w:t xml:space="preserve"> A szoftver segítségével különböző képernyőmérete</w:t>
      </w:r>
      <w:r w:rsidR="007347F8" w:rsidRPr="00DC2B95">
        <w:t>kre</w:t>
      </w:r>
      <w:r w:rsidR="000603A2" w:rsidRPr="00DC2B95">
        <w:t xml:space="preserve"> terveztem meg a webes vékonykliens alkalmazás felületét.</w:t>
      </w:r>
    </w:p>
    <w:p w14:paraId="549AC510" w14:textId="1C5800D7" w:rsidR="006B2309" w:rsidRPr="00DC2B95" w:rsidRDefault="00D77870" w:rsidP="006B2309">
      <w:pPr>
        <w:pStyle w:val="Cmsor1"/>
      </w:pPr>
      <w:bookmarkStart w:id="30" w:name="_Ref119158992"/>
      <w:bookmarkStart w:id="31" w:name="_Ref119159029"/>
      <w:bookmarkStart w:id="32" w:name="_Toc119779936"/>
      <w:r w:rsidRPr="00DC2B95">
        <w:lastRenderedPageBreak/>
        <w:t xml:space="preserve">A </w:t>
      </w:r>
      <w:r w:rsidR="00702504" w:rsidRPr="00DC2B95">
        <w:t>megoldás</w:t>
      </w:r>
      <w:r w:rsidR="007E6C4D" w:rsidRPr="00DC2B95">
        <w:t xml:space="preserve"> felépítése</w:t>
      </w:r>
      <w:bookmarkEnd w:id="30"/>
      <w:bookmarkEnd w:id="31"/>
      <w:bookmarkEnd w:id="32"/>
    </w:p>
    <w:p w14:paraId="09B1A4F7" w14:textId="236C1AC9" w:rsidR="00D77870" w:rsidRPr="00DC2B95" w:rsidRDefault="00D16CDD" w:rsidP="00D77870">
      <w:r w:rsidRPr="00DC2B95">
        <w:t>Ebben a</w:t>
      </w:r>
      <w:r w:rsidR="003E2533" w:rsidRPr="00DC2B95">
        <w:t xml:space="preserve"> fejezetben ismertetem a </w:t>
      </w:r>
      <w:r w:rsidR="008767A0" w:rsidRPr="00DC2B95">
        <w:t>megoldás (sollution)</w:t>
      </w:r>
      <w:r w:rsidR="003E2533" w:rsidRPr="00DC2B95">
        <w:t xml:space="preserve"> architektúráját, a </w:t>
      </w:r>
      <w:r w:rsidR="0008484F" w:rsidRPr="00DC2B95">
        <w:t>megoldást</w:t>
      </w:r>
      <w:r w:rsidR="003E2533" w:rsidRPr="00DC2B95">
        <w:t xml:space="preserve"> felépítő</w:t>
      </w:r>
      <w:r w:rsidR="00935A88" w:rsidRPr="00DC2B95">
        <w:t xml:space="preserve"> alkalmazások kapcsolatait és határait</w:t>
      </w:r>
      <w:r w:rsidR="0075282F" w:rsidRPr="00DC2B95">
        <w:t>.</w:t>
      </w:r>
      <w:r w:rsidR="009074D8" w:rsidRPr="00DC2B95">
        <w:t xml:space="preserve"> A fejezet célja egy absztrakt képet nyújtani</w:t>
      </w:r>
      <w:r w:rsidR="005F6C8E" w:rsidRPr="00DC2B95">
        <w:t xml:space="preserve"> a megoldás</w:t>
      </w:r>
      <w:r w:rsidR="00A236DF" w:rsidRPr="00DC2B95">
        <w:t xml:space="preserve"> felépítéséről, az egyes komponenseket feketedobozként kezelve</w:t>
      </w:r>
      <w:r w:rsidR="00A95B4A" w:rsidRPr="00DC2B95">
        <w:t xml:space="preserve">. A fejezetnek nem célja az alkalmazások részletes belső működésének </w:t>
      </w:r>
      <w:r w:rsidR="00823986" w:rsidRPr="00DC2B95">
        <w:t>ismertetése</w:t>
      </w:r>
      <w:r w:rsidR="00A95B4A" w:rsidRPr="00DC2B95">
        <w:t xml:space="preserve">, </w:t>
      </w:r>
      <w:r w:rsidR="001D43D4" w:rsidRPr="00DC2B95">
        <w:t xml:space="preserve">ezek a </w:t>
      </w:r>
      <w:r w:rsidR="00823986" w:rsidRPr="00DC2B95">
        <w:t>leírások a további fejezet</w:t>
      </w:r>
      <w:r w:rsidR="00F00171" w:rsidRPr="00DC2B95">
        <w:t>e</w:t>
      </w:r>
      <w:r w:rsidR="00823986" w:rsidRPr="00DC2B95">
        <w:t>kben találhatóak.</w:t>
      </w:r>
    </w:p>
    <w:p w14:paraId="0BDC1BF0" w14:textId="07687D8D" w:rsidR="007E6C4D" w:rsidRPr="00DC2B95" w:rsidRDefault="006439CD" w:rsidP="007E6C4D">
      <w:pPr>
        <w:pStyle w:val="Cmsor2"/>
      </w:pPr>
      <w:bookmarkStart w:id="33" w:name="_Toc119779937"/>
      <w:r w:rsidRPr="00DC2B95">
        <w:t>Architektúra</w:t>
      </w:r>
      <w:bookmarkEnd w:id="33"/>
    </w:p>
    <w:p w14:paraId="5A45C538" w14:textId="7535C0B6" w:rsidR="00CC74B0" w:rsidRPr="00DC2B95" w:rsidRDefault="009446E0" w:rsidP="009446E0">
      <w:r w:rsidRPr="00DC2B95">
        <w:t xml:space="preserve">A </w:t>
      </w:r>
      <w:r w:rsidR="00C720AE" w:rsidRPr="00DC2B95">
        <w:rPr>
          <w:i/>
          <w:iCs/>
        </w:rPr>
        <w:fldChar w:fldCharType="begin"/>
      </w:r>
      <w:r w:rsidR="00C720AE" w:rsidRPr="00DC2B95">
        <w:rPr>
          <w:i/>
          <w:iCs/>
        </w:rPr>
        <w:instrText xml:space="preserve"> REF _Ref117772767 \h  \* MERGEFORMAT </w:instrText>
      </w:r>
      <w:r w:rsidR="00C720AE" w:rsidRPr="00DC2B95">
        <w:rPr>
          <w:i/>
          <w:iCs/>
        </w:rPr>
      </w:r>
      <w:r w:rsidR="00C720AE" w:rsidRPr="00DC2B95">
        <w:rPr>
          <w:i/>
          <w:iCs/>
        </w:rPr>
        <w:fldChar w:fldCharType="separate"/>
      </w:r>
      <w:r w:rsidR="00043D22" w:rsidRPr="00DC2B95">
        <w:rPr>
          <w:i/>
          <w:iCs/>
          <w:noProof/>
        </w:rPr>
        <w:t>7.</w:t>
      </w:r>
      <w:r w:rsidR="00043D22" w:rsidRPr="00DC2B95">
        <w:rPr>
          <w:i/>
          <w:iCs/>
        </w:rPr>
        <w:t xml:space="preserve"> ábra</w:t>
      </w:r>
      <w:r w:rsidR="00043D22" w:rsidRPr="00DC2B95">
        <w:t xml:space="preserve"> A megoldás architektúrája</w:t>
      </w:r>
      <w:r w:rsidR="00C720AE" w:rsidRPr="00DC2B95">
        <w:rPr>
          <w:i/>
          <w:iCs/>
        </w:rPr>
        <w:fldChar w:fldCharType="end"/>
      </w:r>
      <w:r w:rsidR="00BA5698" w:rsidRPr="00DC2B95">
        <w:rPr>
          <w:i/>
          <w:iCs/>
        </w:rPr>
        <w:t xml:space="preserve"> </w:t>
      </w:r>
      <w:r w:rsidR="005A28F2" w:rsidRPr="00DC2B95">
        <w:t xml:space="preserve">a </w:t>
      </w:r>
      <w:r w:rsidR="00E25077" w:rsidRPr="00DC2B95">
        <w:t>megoldás</w:t>
      </w:r>
      <w:r w:rsidR="005A28F2" w:rsidRPr="00DC2B95">
        <w:t xml:space="preserve"> felépítését egy képzeletbeli vállalat</w:t>
      </w:r>
      <w:r w:rsidR="00CE2728" w:rsidRPr="00DC2B95">
        <w:t xml:space="preserve"> példáján keresztül mutatja be.</w:t>
      </w:r>
      <w:r w:rsidR="00D60527" w:rsidRPr="00DC2B95">
        <w:t xml:space="preserve"> A vállalatnál dolgoznak alkalmazottak</w:t>
      </w:r>
      <w:r w:rsidR="00281E78" w:rsidRPr="00DC2B95">
        <w:t xml:space="preserve">, illetve vannak </w:t>
      </w:r>
      <w:r w:rsidR="009900EE" w:rsidRPr="00DC2B95">
        <w:t xml:space="preserve">más / </w:t>
      </w:r>
      <w:r w:rsidR="00281E78" w:rsidRPr="00DC2B95">
        <w:t xml:space="preserve">magasabb, pozícióban dolgozó </w:t>
      </w:r>
      <w:r w:rsidR="00910C7A" w:rsidRPr="00DC2B95">
        <w:t xml:space="preserve">emberek, például </w:t>
      </w:r>
      <w:r w:rsidR="007D6702" w:rsidRPr="00DC2B95">
        <w:t xml:space="preserve">menedzsment tagok vagy </w:t>
      </w:r>
      <w:r w:rsidR="00910C7A" w:rsidRPr="00DC2B95">
        <w:t>a biztonsági vezető (CSO, Chief Security Officer).</w:t>
      </w:r>
      <w:r w:rsidR="009900EE" w:rsidRPr="00DC2B95">
        <w:t xml:space="preserve"> </w:t>
      </w:r>
      <w:r w:rsidR="00A40ED6" w:rsidRPr="00DC2B95">
        <w:t xml:space="preserve">Az alkalmazottak </w:t>
      </w:r>
      <w:r w:rsidR="00A9147F" w:rsidRPr="00DC2B95">
        <w:t>teljes köréből jelenleg csak az a részhalmaz a</w:t>
      </w:r>
      <w:r w:rsidR="00A027DB" w:rsidRPr="00DC2B95">
        <w:t xml:space="preserve"> releváns, akik valamilyen Linux disztribúciót használnak munkavégzéshez.</w:t>
      </w:r>
      <w:r w:rsidR="00E73C93" w:rsidRPr="00DC2B95">
        <w:t xml:space="preserve"> Az alkalmazottak számítógépére </w:t>
      </w:r>
      <w:r w:rsidR="00845E83" w:rsidRPr="00DC2B95">
        <w:t xml:space="preserve">kerül telepítésre az </w:t>
      </w:r>
      <w:r w:rsidR="00845E83" w:rsidRPr="00DC2B95">
        <w:rPr>
          <w:b/>
          <w:bCs/>
        </w:rPr>
        <w:t>adatgyűjtő kliens</w:t>
      </w:r>
      <w:r w:rsidR="00845E83" w:rsidRPr="00DC2B95">
        <w:t xml:space="preserve"> alkalmazás.</w:t>
      </w:r>
      <w:r w:rsidR="00AC7B54" w:rsidRPr="00DC2B95">
        <w:t xml:space="preserve"> Ez az alkalmazás a háttérben fut, </w:t>
      </w:r>
      <w:r w:rsidR="00117865" w:rsidRPr="00DC2B95">
        <w:t>az alkalmazottak</w:t>
      </w:r>
      <w:r w:rsidR="005C0F62" w:rsidRPr="00DC2B95">
        <w:t xml:space="preserve"> számára</w:t>
      </w:r>
      <w:r w:rsidR="00EF21D5" w:rsidRPr="00DC2B95">
        <w:t xml:space="preserve"> transzparens módon (nincs semmilyen teendőjük vele, nem akadályozza őket a munkavégzésben).</w:t>
      </w:r>
      <w:r w:rsidR="002C2979" w:rsidRPr="00DC2B95">
        <w:t xml:space="preserve"> </w:t>
      </w:r>
      <w:r w:rsidR="00D3099C" w:rsidRPr="00DC2B95">
        <w:t xml:space="preserve">A vállalat alkalmazottjai </w:t>
      </w:r>
      <w:r w:rsidR="002E6CB8" w:rsidRPr="00DC2B95">
        <w:t>a napi teendőik során</w:t>
      </w:r>
      <w:r w:rsidR="000D5ACC" w:rsidRPr="00DC2B95">
        <w:t xml:space="preserve"> kurzormozgás adatokat generálnak, amit a kliens alkalmazás </w:t>
      </w:r>
      <w:r w:rsidR="00896C83" w:rsidRPr="00DC2B95">
        <w:t xml:space="preserve">továbbít az </w:t>
      </w:r>
      <w:r w:rsidR="00896C83" w:rsidRPr="00DC2B95">
        <w:rPr>
          <w:b/>
          <w:bCs/>
        </w:rPr>
        <w:t>alkalmazás szervernek</w:t>
      </w:r>
      <w:r w:rsidR="00896C83" w:rsidRPr="00DC2B95">
        <w:t>.</w:t>
      </w:r>
      <w:r w:rsidR="00AB60BE" w:rsidRPr="00DC2B95">
        <w:t xml:space="preserve"> A szerver</w:t>
      </w:r>
      <w:r w:rsidR="005A44A4" w:rsidRPr="00DC2B95">
        <w:t xml:space="preserve">en a beérkező adatok </w:t>
      </w:r>
      <w:r w:rsidR="00ED5C46" w:rsidRPr="00DC2B95">
        <w:t>különféle ellenőrzéseken mennek keresztül</w:t>
      </w:r>
      <w:r w:rsidR="003E623D" w:rsidRPr="00DC2B95">
        <w:t xml:space="preserve">, </w:t>
      </w:r>
      <w:r w:rsidR="00CA3B6D" w:rsidRPr="00DC2B95">
        <w:t xml:space="preserve">ezután a szerver egy </w:t>
      </w:r>
      <w:r w:rsidR="00CA3B6D" w:rsidRPr="00DC2B95">
        <w:rPr>
          <w:b/>
          <w:bCs/>
        </w:rPr>
        <w:t>adatbázisba</w:t>
      </w:r>
      <w:r w:rsidR="00CA3B6D" w:rsidRPr="00DC2B95">
        <w:t xml:space="preserve"> </w:t>
      </w:r>
      <w:r w:rsidR="00FF0208" w:rsidRPr="00DC2B95">
        <w:t>ment</w:t>
      </w:r>
      <w:r w:rsidR="00CA3B6D" w:rsidRPr="00DC2B95">
        <w:t xml:space="preserve">i a </w:t>
      </w:r>
      <w:r w:rsidR="00842E01" w:rsidRPr="00DC2B95">
        <w:t>kurzor</w:t>
      </w:r>
      <w:r w:rsidR="00CA3B6D" w:rsidRPr="00DC2B95">
        <w:t>mozgás</w:t>
      </w:r>
      <w:r w:rsidR="00520DBA" w:rsidRPr="00DC2B95">
        <w:t xml:space="preserve"> </w:t>
      </w:r>
      <w:r w:rsidR="00CA3B6D" w:rsidRPr="00DC2B95">
        <w:t>adatokat.</w:t>
      </w:r>
      <w:r w:rsidR="00D22146" w:rsidRPr="00DC2B95">
        <w:t xml:space="preserve"> </w:t>
      </w:r>
      <w:r w:rsidR="00F80FA5" w:rsidRPr="00DC2B95">
        <w:t xml:space="preserve">Miután egy alkalmazotthoz kellő mennyiségű </w:t>
      </w:r>
      <w:r w:rsidR="00E1376B" w:rsidRPr="00DC2B95">
        <w:t>mozgás adat gyűlt össze</w:t>
      </w:r>
      <w:r w:rsidR="002918EE" w:rsidRPr="00DC2B95">
        <w:t xml:space="preserve">, a szerver egy </w:t>
      </w:r>
      <w:r w:rsidR="00201185" w:rsidRPr="00DC2B95">
        <w:t xml:space="preserve">hívást indít a </w:t>
      </w:r>
      <w:r w:rsidR="00FB22CF" w:rsidRPr="00DC2B95">
        <w:rPr>
          <w:b/>
          <w:bCs/>
        </w:rPr>
        <w:t>kiértékelő szoftver</w:t>
      </w:r>
      <w:r w:rsidR="00FB22CF" w:rsidRPr="00DC2B95">
        <w:t xml:space="preserve"> felé, amely egy biometrikus profilt épít </w:t>
      </w:r>
      <w:r w:rsidR="006F2A58" w:rsidRPr="00DC2B95">
        <w:t>az adatokból.</w:t>
      </w:r>
      <w:r w:rsidR="00E87476" w:rsidRPr="00DC2B95">
        <w:t xml:space="preserve"> A kiértékelő szoftver nem része a diplomamunkának, ezt egy külső szolgáltatásként használja az alkalmazás.</w:t>
      </w:r>
      <w:r w:rsidR="00261141" w:rsidRPr="00DC2B95">
        <w:t xml:space="preserve"> </w:t>
      </w:r>
      <w:r w:rsidR="00DA769F" w:rsidRPr="00DC2B95">
        <w:t xml:space="preserve">Amennyiben </w:t>
      </w:r>
      <w:r w:rsidR="00261141" w:rsidRPr="00DC2B95">
        <w:t xml:space="preserve">egy </w:t>
      </w:r>
      <w:r w:rsidR="00DA769F" w:rsidRPr="00DC2B95">
        <w:t>alkalmazott már rendelkezik biometrikus profillal, az újonnan generált kurzormozgás adatokat</w:t>
      </w:r>
      <w:r w:rsidR="004919C6" w:rsidRPr="00DC2B95">
        <w:t xml:space="preserve"> a kiértékelő szoftver </w:t>
      </w:r>
      <w:r w:rsidR="002543FB" w:rsidRPr="00DC2B95">
        <w:t>verifikálja</w:t>
      </w:r>
      <w:r w:rsidR="003A67B1" w:rsidRPr="00DC2B95">
        <w:t xml:space="preserve"> (azaz eldönti, hogy </w:t>
      </w:r>
      <w:r w:rsidR="00000BC1" w:rsidRPr="00DC2B95">
        <w:t xml:space="preserve">mennyire valószínű az, hogy </w:t>
      </w:r>
      <w:r w:rsidR="003A67B1" w:rsidRPr="00DC2B95">
        <w:t xml:space="preserve">az új mozgás adat </w:t>
      </w:r>
      <w:r w:rsidR="00000BC1" w:rsidRPr="00DC2B95">
        <w:t>az adott felhasználótól származik és nem valaki mástól).</w:t>
      </w:r>
      <w:r w:rsidR="004C1E14" w:rsidRPr="00DC2B95">
        <w:t xml:space="preserve"> </w:t>
      </w:r>
      <w:r w:rsidR="00345D09" w:rsidRPr="00DC2B95">
        <w:t xml:space="preserve">Az alkalmazás szerver a verifikáció eredményét </w:t>
      </w:r>
      <w:r w:rsidR="00B57541" w:rsidRPr="00DC2B95">
        <w:t>továbbítja a kliens alkalmazások</w:t>
      </w:r>
      <w:r w:rsidR="00D3574C" w:rsidRPr="00DC2B95">
        <w:t xml:space="preserve">nak, amelyek az adott konfigurációtól függően </w:t>
      </w:r>
      <w:r w:rsidR="00EE34CA" w:rsidRPr="00DC2B95">
        <w:t>képesek a munkamenet felfüggesztésére (azaz a felhasználó kizárására), amennyiben a verifikáció eredménye nem megfelelő.</w:t>
      </w:r>
    </w:p>
    <w:p w14:paraId="328C5365" w14:textId="5522ACF9" w:rsidR="00A048CA" w:rsidRPr="00DC2B95" w:rsidRDefault="008B05BE" w:rsidP="00A048CA">
      <w:pPr>
        <w:ind w:firstLine="0"/>
      </w:pPr>
      <w:r w:rsidRPr="00DC2B95">
        <w:rPr>
          <w:noProof/>
        </w:rPr>
        <w:lastRenderedPageBreak/>
        <w:drawing>
          <wp:anchor distT="0" distB="0" distL="114300" distR="114300" simplePos="0" relativeHeight="251641856" behindDoc="0" locked="0" layoutInCell="1" allowOverlap="1" wp14:anchorId="46D61397" wp14:editId="19B16A11">
            <wp:simplePos x="0" y="0"/>
            <wp:positionH relativeFrom="column">
              <wp:posOffset>-268605</wp:posOffset>
            </wp:positionH>
            <wp:positionV relativeFrom="paragraph">
              <wp:posOffset>230505</wp:posOffset>
            </wp:positionV>
            <wp:extent cx="5726430" cy="732155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DC2B95">
        <w:rPr>
          <w:noProof/>
        </w:rPr>
        <w:pict w14:anchorId="7A360882">
          <v:shape id="_x0000_s1042" type="#_x0000_t202" style="position:absolute;left:0;text-align:left;margin-left:-.05pt;margin-top:599.15pt;width:425.05pt;height:35.25pt;z-index:251664896;mso-position-horizontal-relative:text;mso-position-vertical-relative:text" stroked="f">
            <v:textbox style="mso-next-textbox:#_x0000_s1042;mso-fit-shape-to-text:t" inset="0,0,0,0">
              <w:txbxContent>
                <w:bookmarkStart w:id="34" w:name="_Ref117772767"/>
                <w:p w14:paraId="05F15C8A" w14:textId="6397A230" w:rsidR="0020116D" w:rsidRPr="0020116D" w:rsidRDefault="0020116D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8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A </w:t>
                  </w:r>
                  <w:r w:rsidR="008D20E8">
                    <w:t>megoldás</w:t>
                  </w:r>
                  <w:r>
                    <w:t xml:space="preserve"> architektúrája</w:t>
                  </w:r>
                  <w:bookmarkEnd w:id="34"/>
                </w:p>
              </w:txbxContent>
            </v:textbox>
            <w10:wrap type="topAndBottom"/>
          </v:shape>
        </w:pict>
      </w:r>
    </w:p>
    <w:p w14:paraId="2E52C0D2" w14:textId="77777777" w:rsidR="00A048CA" w:rsidRPr="00DC2B95" w:rsidRDefault="00A048CA">
      <w:pPr>
        <w:spacing w:after="0" w:line="240" w:lineRule="auto"/>
        <w:ind w:firstLine="0"/>
        <w:jc w:val="left"/>
      </w:pPr>
      <w:r w:rsidRPr="00DC2B95">
        <w:br w:type="page"/>
      </w:r>
    </w:p>
    <w:p w14:paraId="0E0765DB" w14:textId="3896C3D2" w:rsidR="006439CD" w:rsidRPr="00DC2B95" w:rsidRDefault="008B05BE" w:rsidP="00A22113">
      <w:pPr>
        <w:spacing w:after="0" w:line="240" w:lineRule="auto"/>
        <w:jc w:val="left"/>
      </w:pPr>
      <w:r w:rsidRPr="00DC2B95">
        <w:lastRenderedPageBreak/>
        <w:t>A vállalatnál dolgoz</w:t>
      </w:r>
      <w:r w:rsidR="00CC1812" w:rsidRPr="00DC2B95">
        <w:t>nak</w:t>
      </w:r>
      <w:r w:rsidRPr="00DC2B95">
        <w:t xml:space="preserve"> egyéb, nem alkalmazotti pozícióban dolgozó személyek,</w:t>
      </w:r>
      <w:r w:rsidR="00A048CA" w:rsidRPr="00DC2B95">
        <w:t xml:space="preserve"> </w:t>
      </w:r>
      <w:r w:rsidRPr="00DC2B95">
        <w:t>akik</w:t>
      </w:r>
      <w:r w:rsidR="00A048CA" w:rsidRPr="00DC2B95">
        <w:t xml:space="preserve"> szeretnének</w:t>
      </w:r>
      <w:r w:rsidR="00B337AC" w:rsidRPr="00DC2B95">
        <w:t xml:space="preserve"> egy képet kapni</w:t>
      </w:r>
      <w:r w:rsidR="00FA3CA3" w:rsidRPr="00DC2B95">
        <w:t xml:space="preserve"> rendszer működéséről</w:t>
      </w:r>
      <w:r w:rsidR="005D7666" w:rsidRPr="00DC2B95">
        <w:t>. Ezt a webes vékonykliens alkalmazáson keresztül tehetik meg, amelynek az eléréséhez elegendő egy webböngésző.</w:t>
      </w:r>
      <w:r w:rsidR="00B163E2" w:rsidRPr="00DC2B95">
        <w:t xml:space="preserve"> Itt különféle </w:t>
      </w:r>
      <w:r w:rsidR="00A5154A" w:rsidRPr="00DC2B95">
        <w:t xml:space="preserve">statisztikákat tudnak </w:t>
      </w:r>
      <w:r w:rsidR="00425C85" w:rsidRPr="00DC2B95">
        <w:t xml:space="preserve">elérni a rendszer aktuális állapotával kapcsolatban, mint például a felhasználok </w:t>
      </w:r>
      <w:r w:rsidR="00F20E39" w:rsidRPr="00DC2B95">
        <w:t>adatai</w:t>
      </w:r>
      <w:r w:rsidR="00425C85" w:rsidRPr="00DC2B95">
        <w:t xml:space="preserve">, </w:t>
      </w:r>
      <w:r w:rsidR="00991BAA" w:rsidRPr="00DC2B95">
        <w:t>biztonsági incidensek</w:t>
      </w:r>
      <w:r w:rsidR="00F20E39" w:rsidRPr="00DC2B95">
        <w:t xml:space="preserve"> vagy a gyűjtött adat</w:t>
      </w:r>
      <w:r w:rsidR="00F54C11" w:rsidRPr="00DC2B95">
        <w:t xml:space="preserve"> mennyiségének időbe</w:t>
      </w:r>
      <w:r w:rsidR="000241CD" w:rsidRPr="00DC2B95">
        <w:t>l</w:t>
      </w:r>
      <w:r w:rsidR="00F54C11" w:rsidRPr="00DC2B95">
        <w:t>i eloszlása.</w:t>
      </w:r>
      <w:r w:rsidR="00060149" w:rsidRPr="00DC2B95">
        <w:t xml:space="preserve"> </w:t>
      </w:r>
      <w:r w:rsidR="00F434F7" w:rsidRPr="00DC2B95">
        <w:t>A vékonykliens alkalmazáson l</w:t>
      </w:r>
      <w:r w:rsidR="00060149" w:rsidRPr="00DC2B95">
        <w:t>ehetőség</w:t>
      </w:r>
      <w:r w:rsidR="00E75E54" w:rsidRPr="00DC2B95">
        <w:t xml:space="preserve"> </w:t>
      </w:r>
      <w:r w:rsidR="00060149" w:rsidRPr="00DC2B95">
        <w:t>van a rendszer</w:t>
      </w:r>
      <w:r w:rsidR="005132BC" w:rsidRPr="00DC2B95">
        <w:t>rel</w:t>
      </w:r>
      <w:r w:rsidR="00060149" w:rsidRPr="00DC2B95">
        <w:t xml:space="preserve"> </w:t>
      </w:r>
      <w:r w:rsidR="00D267E2" w:rsidRPr="00DC2B95">
        <w:t>kapcsolatos statisztikák</w:t>
      </w:r>
      <w:r w:rsidR="00CA0DB3" w:rsidRPr="00DC2B95">
        <w:t>,</w:t>
      </w:r>
      <w:r w:rsidR="00D267E2" w:rsidRPr="00DC2B95">
        <w:t xml:space="preserve"> illetve felhasználóspecifikus statisztikák böngészésére.</w:t>
      </w:r>
    </w:p>
    <w:p w14:paraId="2216A5D7" w14:textId="4EEB79D0" w:rsidR="00395794" w:rsidRPr="00DC2B95" w:rsidRDefault="00B60578" w:rsidP="00395794">
      <w:pPr>
        <w:pStyle w:val="Cmsor2"/>
      </w:pPr>
      <w:bookmarkStart w:id="35" w:name="_Toc119779938"/>
      <w:r w:rsidRPr="00DC2B95">
        <w:t>Komponensek kommunikációja</w:t>
      </w:r>
      <w:bookmarkEnd w:id="35"/>
    </w:p>
    <w:p w14:paraId="1ED1F579" w14:textId="053F760D" w:rsidR="00FB73BD" w:rsidRPr="00DC2B95" w:rsidRDefault="00464D84" w:rsidP="00D66565">
      <w:r w:rsidRPr="00DC2B95">
        <w:rPr>
          <w:noProof/>
        </w:rPr>
        <w:drawing>
          <wp:anchor distT="0" distB="0" distL="114300" distR="114300" simplePos="0" relativeHeight="251643904" behindDoc="0" locked="0" layoutInCell="1" allowOverlap="1" wp14:anchorId="4F7B7D97" wp14:editId="463EBF67">
            <wp:simplePos x="0" y="0"/>
            <wp:positionH relativeFrom="column">
              <wp:posOffset>93980</wp:posOffset>
            </wp:positionH>
            <wp:positionV relativeFrom="paragraph">
              <wp:posOffset>2517775</wp:posOffset>
            </wp:positionV>
            <wp:extent cx="5391785" cy="349504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 w:rsidRPr="00DC2B95">
        <w:rPr>
          <w:noProof/>
        </w:rPr>
        <w:pict w14:anchorId="23F770F1">
          <v:shape id="_x0000_s1044" type="#_x0000_t202" style="position:absolute;left:0;text-align:left;margin-left:10.6pt;margin-top:475.8pt;width:424.55pt;height:35.25pt;z-index:251665920;mso-position-horizontal-relative:text;mso-position-vertical-relative:text" stroked="f">
            <v:textbox style="mso-next-textbox:#_x0000_s1044;mso-fit-shape-to-text:t" inset="0,0,0,0">
              <w:txbxContent>
                <w:bookmarkStart w:id="36" w:name="_Ref117854562"/>
                <w:p w14:paraId="66B49CD3" w14:textId="45C5DDDC" w:rsidR="0089224C" w:rsidRPr="0089224C" w:rsidRDefault="0089224C" w:rsidP="00A35FFF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9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36"/>
                  <w:r>
                    <w:t xml:space="preserve"> Komponensek kommunikációja</w:t>
                  </w:r>
                </w:p>
              </w:txbxContent>
            </v:textbox>
            <w10:wrap type="topAndBottom"/>
          </v:shape>
        </w:pict>
      </w:r>
      <w:r w:rsidR="00884F07" w:rsidRPr="00DC2B95">
        <w:t xml:space="preserve">A </w:t>
      </w:r>
      <w:r w:rsidR="00A63539" w:rsidRPr="00DC2B95">
        <w:rPr>
          <w:i/>
          <w:iCs/>
        </w:rPr>
        <w:fldChar w:fldCharType="begin"/>
      </w:r>
      <w:r w:rsidR="00A63539" w:rsidRPr="00DC2B95">
        <w:rPr>
          <w:i/>
          <w:iCs/>
        </w:rPr>
        <w:instrText xml:space="preserve"> REF _Ref117854562 \h  \* MERGEFORMAT </w:instrText>
      </w:r>
      <w:r w:rsidR="00A63539" w:rsidRPr="00DC2B95">
        <w:rPr>
          <w:i/>
          <w:iCs/>
        </w:rPr>
      </w:r>
      <w:r w:rsidR="00A63539" w:rsidRPr="00DC2B95">
        <w:rPr>
          <w:i/>
          <w:iCs/>
        </w:rPr>
        <w:fldChar w:fldCharType="separate"/>
      </w:r>
      <w:r w:rsidR="00043D22" w:rsidRPr="00DC2B95">
        <w:rPr>
          <w:i/>
          <w:iCs/>
          <w:noProof/>
        </w:rPr>
        <w:t>8.</w:t>
      </w:r>
      <w:r w:rsidR="00043D22" w:rsidRPr="00DC2B95">
        <w:rPr>
          <w:i/>
          <w:iCs/>
        </w:rPr>
        <w:t xml:space="preserve"> ábra</w:t>
      </w:r>
      <w:r w:rsidR="00A63539" w:rsidRPr="00DC2B95">
        <w:rPr>
          <w:i/>
          <w:iCs/>
        </w:rPr>
        <w:fldChar w:fldCharType="end"/>
      </w:r>
      <w:r w:rsidR="00884F07" w:rsidRPr="00DC2B95">
        <w:rPr>
          <w:i/>
          <w:iCs/>
        </w:rPr>
        <w:t xml:space="preserve"> </w:t>
      </w:r>
      <w:r w:rsidR="00CB20BF" w:rsidRPr="00DC2B95">
        <w:t xml:space="preserve">az alkalmazás komponensek </w:t>
      </w:r>
      <w:r w:rsidR="004E50C5" w:rsidRPr="00DC2B95">
        <w:t>egymással való kommunikációja látható.</w:t>
      </w:r>
      <w:r w:rsidR="00FB25D0" w:rsidRPr="00DC2B95">
        <w:t xml:space="preserve"> A</w:t>
      </w:r>
      <w:r w:rsidR="00A454B1" w:rsidRPr="00DC2B95">
        <w:t xml:space="preserve"> kliens szoftverek, az adatbázis, illetve a kiértékelő szoftver egymással nem kommunikálnak</w:t>
      </w:r>
      <w:r w:rsidR="0030143A" w:rsidRPr="00DC2B95">
        <w:t>, csak az alkalmazás szerverrel.</w:t>
      </w:r>
      <w:r w:rsidR="007F1658" w:rsidRPr="00DC2B95">
        <w:t xml:space="preserve"> A kommunikáció az alkalmazás komponensek között HTTP / HTTPS protokollon keresztül történik</w:t>
      </w:r>
      <w:r w:rsidR="00A52566" w:rsidRPr="00DC2B95">
        <w:t xml:space="preserve">. Az </w:t>
      </w:r>
      <w:r w:rsidR="000D5713" w:rsidRPr="00DC2B95">
        <w:t xml:space="preserve">egyes HTTP / HTTPS kérések során az </w:t>
      </w:r>
      <w:r w:rsidR="00A52566" w:rsidRPr="00DC2B95">
        <w:t>adatok JSON fájlformátumba</w:t>
      </w:r>
      <w:r w:rsidR="000D5713" w:rsidRPr="00DC2B95">
        <w:t>n utaznak.</w:t>
      </w:r>
      <w:r w:rsidR="00C17BC9" w:rsidRPr="00DC2B95">
        <w:t xml:space="preserve"> Az alkalmazás szerver által nyújtott API (Application Programming Interface) részletes dokumentációja a</w:t>
      </w:r>
      <w:r w:rsidR="003458F4" w:rsidRPr="00DC2B95">
        <w:t xml:space="preserve"> </w:t>
      </w:r>
      <w:r w:rsidR="003458F4" w:rsidRPr="00DC2B95">
        <w:rPr>
          <w:i/>
          <w:iCs/>
        </w:rPr>
        <w:fldChar w:fldCharType="begin"/>
      </w:r>
      <w:r w:rsidR="003458F4" w:rsidRPr="00DC2B95">
        <w:rPr>
          <w:i/>
          <w:iCs/>
        </w:rPr>
        <w:instrText xml:space="preserve"> REF _Ref117780786 \h  \* MERGEFORMAT </w:instrText>
      </w:r>
      <w:r w:rsidR="003458F4" w:rsidRPr="00DC2B95">
        <w:rPr>
          <w:i/>
          <w:iCs/>
        </w:rPr>
      </w:r>
      <w:r w:rsidR="003458F4" w:rsidRPr="00DC2B95">
        <w:rPr>
          <w:i/>
          <w:iCs/>
        </w:rPr>
        <w:fldChar w:fldCharType="separate"/>
      </w:r>
      <w:r w:rsidR="00043D22" w:rsidRPr="00DC2B95">
        <w:rPr>
          <w:i/>
          <w:iCs/>
        </w:rPr>
        <w:t>Az alkalmazás</w:t>
      </w:r>
      <w:r w:rsidR="00043D22" w:rsidRPr="00DC2B95">
        <w:t xml:space="preserve"> szerver</w:t>
      </w:r>
      <w:r w:rsidR="003458F4" w:rsidRPr="00DC2B95">
        <w:rPr>
          <w:i/>
          <w:iCs/>
        </w:rPr>
        <w:fldChar w:fldCharType="end"/>
      </w:r>
      <w:r w:rsidR="003458F4" w:rsidRPr="00DC2B95">
        <w:rPr>
          <w:i/>
          <w:iCs/>
        </w:rPr>
        <w:t xml:space="preserve"> </w:t>
      </w:r>
      <w:r w:rsidR="007B5A19" w:rsidRPr="00DC2B95">
        <w:t>olvasható.</w:t>
      </w:r>
      <w:r w:rsidR="00360AC3" w:rsidRPr="00DC2B95">
        <w:t xml:space="preserve"> Az alkalmazás szerver az adatbázissal TCP protokollon keresztül kommunikál, a</w:t>
      </w:r>
      <w:r w:rsidR="004424A7" w:rsidRPr="00DC2B95">
        <w:t>z adatbázis</w:t>
      </w:r>
      <w:r w:rsidR="00360AC3" w:rsidRPr="00DC2B95">
        <w:t xml:space="preserve"> lekérdezés</w:t>
      </w:r>
      <w:r w:rsidR="004424A7" w:rsidRPr="00DC2B95">
        <w:t>ek</w:t>
      </w:r>
      <w:r w:rsidR="00360AC3" w:rsidRPr="00DC2B95">
        <w:t xml:space="preserve"> SQL</w:t>
      </w:r>
      <w:r w:rsidR="004424A7" w:rsidRPr="00DC2B95">
        <w:t xml:space="preserve"> nyelven vannak megfogalmazva</w:t>
      </w:r>
      <w:r w:rsidR="00360AC3" w:rsidRPr="00DC2B95">
        <w:t>.</w:t>
      </w:r>
    </w:p>
    <w:p w14:paraId="3179FE63" w14:textId="44D437AB" w:rsidR="000C0CC7" w:rsidRPr="00DC2B95" w:rsidRDefault="000C0CC7" w:rsidP="000C0CC7">
      <w:pPr>
        <w:pStyle w:val="Cmsor1"/>
      </w:pPr>
      <w:bookmarkStart w:id="37" w:name="_Toc119779939"/>
      <w:r w:rsidRPr="00DC2B95">
        <w:lastRenderedPageBreak/>
        <w:t>Linux kliens alkalmazás</w:t>
      </w:r>
      <w:bookmarkEnd w:id="37"/>
    </w:p>
    <w:p w14:paraId="1C6870D7" w14:textId="485F5442" w:rsidR="006D73C9" w:rsidRPr="00DC2B95" w:rsidRDefault="00363510" w:rsidP="006D73C9">
      <w:r w:rsidRPr="00DC2B95">
        <w:t xml:space="preserve">Ennek a fejezetnek a célja </w:t>
      </w:r>
      <w:r w:rsidR="00BF5118" w:rsidRPr="00DC2B95">
        <w:t xml:space="preserve">a natív </w:t>
      </w:r>
      <w:r w:rsidR="0062584F" w:rsidRPr="00DC2B95">
        <w:t>L</w:t>
      </w:r>
      <w:r w:rsidR="00BF5118" w:rsidRPr="00DC2B95">
        <w:t>inux kliens kurzormozgás adatgyűjtő és munkamenet zároló alkalmazás</w:t>
      </w:r>
      <w:r w:rsidR="00D373CA" w:rsidRPr="00DC2B95">
        <w:t xml:space="preserve"> részletes dokumentációja, a felmerülő tervezői döntések megindok</w:t>
      </w:r>
      <w:r w:rsidR="00F70FAF" w:rsidRPr="00DC2B95">
        <w:t>l</w:t>
      </w:r>
      <w:r w:rsidR="00D373CA" w:rsidRPr="00DC2B95">
        <w:t>ása.</w:t>
      </w:r>
    </w:p>
    <w:p w14:paraId="0C303D53" w14:textId="1FDCFD92" w:rsidR="004B17AF" w:rsidRPr="00DC2B95" w:rsidRDefault="004B17AF" w:rsidP="004B17AF">
      <w:pPr>
        <w:pStyle w:val="Cmsor2"/>
      </w:pPr>
      <w:bookmarkStart w:id="38" w:name="_Toc119779940"/>
      <w:r w:rsidRPr="00DC2B95">
        <w:t>Követelmények</w:t>
      </w:r>
      <w:bookmarkEnd w:id="38"/>
    </w:p>
    <w:p w14:paraId="7BF88D06" w14:textId="56A1F7D7" w:rsidR="004B17AF" w:rsidRPr="00DC2B95" w:rsidRDefault="00BF4DCE" w:rsidP="004B17AF">
      <w:r w:rsidRPr="00DC2B95">
        <w:t>Az alkalmazás tervezése során</w:t>
      </w:r>
      <w:r w:rsidR="00AD7542" w:rsidRPr="00DC2B95">
        <w:t xml:space="preserve"> több előzetes követelmény merült fel</w:t>
      </w:r>
      <w:r w:rsidR="007C7278" w:rsidRPr="00DC2B95">
        <w:t>, amelyek befolyásolták a tervezői döntéseket. Ezek a következők voltak:</w:t>
      </w:r>
    </w:p>
    <w:p w14:paraId="7EABA33A" w14:textId="77777777" w:rsidR="0003143C" w:rsidRPr="00DC2B95" w:rsidRDefault="0003143C" w:rsidP="0003143C">
      <w:pPr>
        <w:ind w:left="720" w:hanging="720"/>
      </w:pPr>
      <w:r w:rsidRPr="00DC2B95">
        <w:t>R1</w:t>
      </w:r>
      <w:r w:rsidRPr="00DC2B95">
        <w:tab/>
      </w:r>
      <w:r w:rsidR="004122A7" w:rsidRPr="00DC2B95">
        <w:t xml:space="preserve">Az </w:t>
      </w:r>
      <w:r w:rsidR="002E6EE9" w:rsidRPr="00DC2B95">
        <w:t xml:space="preserve">alkalmazás </w:t>
      </w:r>
      <w:r w:rsidR="006C7D41" w:rsidRPr="00DC2B95">
        <w:t xml:space="preserve">legyen </w:t>
      </w:r>
      <w:r w:rsidR="002E6EE9" w:rsidRPr="00DC2B95">
        <w:t>képes</w:t>
      </w:r>
      <w:r w:rsidR="00D00DB8" w:rsidRPr="00DC2B95">
        <w:t xml:space="preserve"> GUI-val rendelkező natív Linux operáci</w:t>
      </w:r>
      <w:r w:rsidR="0050469C" w:rsidRPr="00DC2B95">
        <w:t>ós rendszeren kurzormozgás adatot gyűjteni különböző beviteli eszközöktől.</w:t>
      </w:r>
    </w:p>
    <w:p w14:paraId="0612722E" w14:textId="304809F6" w:rsidR="00F4693C" w:rsidRPr="00DC2B95" w:rsidRDefault="0003143C" w:rsidP="0003143C">
      <w:pPr>
        <w:ind w:left="720" w:hanging="720"/>
      </w:pPr>
      <w:r w:rsidRPr="00DC2B95">
        <w:t>R2</w:t>
      </w:r>
      <w:r w:rsidRPr="00DC2B95">
        <w:tab/>
      </w:r>
      <w:r w:rsidR="00F4693C" w:rsidRPr="00DC2B95">
        <w:t>Az alkalmazás el tudja küldeni a gyűjtött adatokat az alkalmazás szervernek.</w:t>
      </w:r>
    </w:p>
    <w:p w14:paraId="227455BB" w14:textId="48A432AE" w:rsidR="00866B5E" w:rsidRPr="00DC2B95" w:rsidRDefault="0003143C" w:rsidP="0003143C">
      <w:pPr>
        <w:ind w:left="720" w:hanging="720"/>
      </w:pPr>
      <w:r w:rsidRPr="00DC2B95">
        <w:t>R3</w:t>
      </w:r>
      <w:r w:rsidRPr="00DC2B95">
        <w:tab/>
      </w:r>
      <w:r w:rsidR="00F4693C" w:rsidRPr="00DC2B95">
        <w:t xml:space="preserve">Az alkalmazás </w:t>
      </w:r>
      <w:r w:rsidR="0082359B" w:rsidRPr="00DC2B95">
        <w:t>le tudja kérdezni az aktuális felhasználó státuszát az alkalmazásszervertől</w:t>
      </w:r>
      <w:r w:rsidRPr="00DC2B95">
        <w:t>.</w:t>
      </w:r>
    </w:p>
    <w:p w14:paraId="5E391613" w14:textId="3B796831" w:rsidR="008C14DE" w:rsidRPr="00DC2B95" w:rsidRDefault="008C14DE" w:rsidP="0003143C">
      <w:pPr>
        <w:ind w:left="720" w:hanging="720"/>
      </w:pPr>
      <w:r w:rsidRPr="00DC2B95">
        <w:t>R4</w:t>
      </w:r>
      <w:r w:rsidRPr="00DC2B95">
        <w:tab/>
        <w:t>Az alkalmazás meg tudja jeleníteni valamilyen formában a felhasználó státuszát.</w:t>
      </w:r>
    </w:p>
    <w:p w14:paraId="08B26DDA" w14:textId="5C7D885D" w:rsidR="00CD75C5" w:rsidRPr="00DC2B95" w:rsidRDefault="004200C9" w:rsidP="004200C9">
      <w:pPr>
        <w:ind w:firstLine="0"/>
      </w:pPr>
      <w:r w:rsidRPr="00DC2B95">
        <w:t>R5</w:t>
      </w:r>
      <w:r w:rsidRPr="00DC2B95">
        <w:tab/>
      </w:r>
      <w:r w:rsidR="00CD75C5" w:rsidRPr="00DC2B95">
        <w:t>Az alkalmazás rendelkezzen munkamenet zároló funkcionalitással.</w:t>
      </w:r>
    </w:p>
    <w:p w14:paraId="152AB152" w14:textId="020E62C6" w:rsidR="00456AAB" w:rsidRPr="00DC2B95" w:rsidRDefault="004200C9" w:rsidP="004200C9">
      <w:pPr>
        <w:ind w:left="720" w:hanging="720"/>
      </w:pPr>
      <w:r w:rsidRPr="00DC2B95">
        <w:t>R6</w:t>
      </w:r>
      <w:r w:rsidRPr="00DC2B95">
        <w:tab/>
      </w:r>
      <w:r w:rsidR="00456AAB" w:rsidRPr="00DC2B95">
        <w:t>Az alkalmazás képes platform specifikus metaadatok gyűjtésére és azok elküldésére az alkalmazás szervernek.</w:t>
      </w:r>
    </w:p>
    <w:p w14:paraId="75F29D11" w14:textId="5E561F7C" w:rsidR="008E4561" w:rsidRPr="00DC2B95" w:rsidRDefault="00DC0DDA" w:rsidP="00DC0DDA">
      <w:pPr>
        <w:ind w:left="720" w:hanging="720"/>
      </w:pPr>
      <w:r w:rsidRPr="00DC2B95">
        <w:t>R7</w:t>
      </w:r>
      <w:r w:rsidRPr="00DC2B95">
        <w:tab/>
      </w:r>
      <w:r w:rsidR="008E4561" w:rsidRPr="00DC2B95">
        <w:t>Az alkalmazásnak felhasználói felület nélkül, a háttérben kell tudnia futni, a felhasználó munkamenetének megzavarása nélkül.</w:t>
      </w:r>
    </w:p>
    <w:p w14:paraId="1C692D61" w14:textId="5C42AD27" w:rsidR="004122A7" w:rsidRPr="00DC2B95" w:rsidRDefault="008738F0" w:rsidP="008738F0">
      <w:pPr>
        <w:ind w:left="720" w:hanging="720"/>
      </w:pPr>
      <w:r w:rsidRPr="00DC2B95">
        <w:t>R8</w:t>
      </w:r>
      <w:r w:rsidRPr="00DC2B95">
        <w:tab/>
      </w:r>
      <w:r w:rsidR="004122A7" w:rsidRPr="00DC2B95">
        <w:t>Az alkalmazásnak lehetőség szerint minél nagyobb felhasználói bázist kell tudnia támogatni.</w:t>
      </w:r>
    </w:p>
    <w:p w14:paraId="0FA73356" w14:textId="77FCEF23" w:rsidR="004122A7" w:rsidRPr="00DC2B95" w:rsidRDefault="00D04B73" w:rsidP="00D04B73">
      <w:pPr>
        <w:ind w:left="720" w:hanging="720"/>
      </w:pPr>
      <w:r w:rsidRPr="00DC2B95">
        <w:t>R9</w:t>
      </w:r>
      <w:r w:rsidRPr="00DC2B95">
        <w:tab/>
      </w:r>
      <w:r w:rsidR="00AF3F35" w:rsidRPr="00DC2B95">
        <w:t>Az alkalmazás könnyen konfigurálható legyen környezeti változók és / vagy parancssori argumentumok használatával.</w:t>
      </w:r>
    </w:p>
    <w:p w14:paraId="193B70B0" w14:textId="35BCA9E8" w:rsidR="00F77C29" w:rsidRPr="00DC2B95" w:rsidRDefault="009307DD" w:rsidP="00B1595B">
      <w:pPr>
        <w:pStyle w:val="Cmsor2"/>
      </w:pPr>
      <w:bookmarkStart w:id="39" w:name="_Toc119779941"/>
      <w:r w:rsidRPr="00DC2B95">
        <w:t xml:space="preserve">Az alkalmazás </w:t>
      </w:r>
      <w:r w:rsidR="001B0E9A" w:rsidRPr="00DC2B95">
        <w:t>felépítése</w:t>
      </w:r>
      <w:bookmarkEnd w:id="39"/>
    </w:p>
    <w:p w14:paraId="3F55E6BC" w14:textId="4094952A" w:rsidR="009307DD" w:rsidRPr="00DC2B95" w:rsidRDefault="00494942" w:rsidP="009307DD">
      <w:r w:rsidRPr="00DC2B95">
        <w:t xml:space="preserve">A </w:t>
      </w:r>
      <w:r w:rsidR="00171970" w:rsidRPr="00DC2B95">
        <w:rPr>
          <w:i/>
          <w:iCs/>
        </w:rPr>
        <w:t>R8</w:t>
      </w:r>
      <w:r w:rsidR="00171970" w:rsidRPr="00DC2B95">
        <w:t>-as követelmény</w:t>
      </w:r>
      <w:r w:rsidR="00C81BF6" w:rsidRPr="00DC2B95">
        <w:t xml:space="preserve"> </w:t>
      </w:r>
      <w:r w:rsidR="00351B97" w:rsidRPr="00DC2B95">
        <w:t xml:space="preserve">értelmében, </w:t>
      </w:r>
      <w:r w:rsidR="00195600" w:rsidRPr="00DC2B95">
        <w:t xml:space="preserve">a </w:t>
      </w:r>
      <w:r w:rsidR="00195600" w:rsidRPr="00DC2B95">
        <w:rPr>
          <w:i/>
          <w:iCs/>
        </w:rPr>
        <w:fldChar w:fldCharType="begin"/>
      </w:r>
      <w:r w:rsidR="00195600" w:rsidRPr="00DC2B95">
        <w:rPr>
          <w:i/>
          <w:iCs/>
        </w:rPr>
        <w:instrText xml:space="preserve"> REF _Ref117953898 \r \h  \* MERGEFORMAT </w:instrText>
      </w:r>
      <w:r w:rsidR="00195600" w:rsidRPr="00DC2B95">
        <w:rPr>
          <w:i/>
          <w:iCs/>
        </w:rPr>
      </w:r>
      <w:r w:rsidR="00195600" w:rsidRPr="00DC2B95">
        <w:rPr>
          <w:i/>
          <w:iCs/>
        </w:rPr>
        <w:fldChar w:fldCharType="separate"/>
      </w:r>
      <w:r w:rsidR="00043D22" w:rsidRPr="00DC2B95">
        <w:rPr>
          <w:b/>
          <w:bCs/>
          <w:i/>
          <w:iCs/>
        </w:rPr>
        <w:t>Hiba! A hivatkozási forrás nem található.</w:t>
      </w:r>
      <w:r w:rsidR="00195600" w:rsidRPr="00DC2B95">
        <w:rPr>
          <w:i/>
          <w:iCs/>
        </w:rPr>
        <w:fldChar w:fldCharType="end"/>
      </w:r>
      <w:r w:rsidR="00195600" w:rsidRPr="00DC2B95">
        <w:t>-es fejezetben kifejtett</w:t>
      </w:r>
      <w:r w:rsidR="00452301" w:rsidRPr="00DC2B95">
        <w:t>ek szerint a kliens alkalmazás</w:t>
      </w:r>
      <w:r w:rsidR="00F1476A" w:rsidRPr="00DC2B95">
        <w:t xml:space="preserve"> a</w:t>
      </w:r>
      <w:r w:rsidR="00297A58" w:rsidRPr="00DC2B95">
        <w:t>rchitektúrálisan a</w:t>
      </w:r>
      <w:r w:rsidR="00F1476A" w:rsidRPr="00DC2B95">
        <w:t xml:space="preserve"> megjelenítő pr</w:t>
      </w:r>
      <w:r w:rsidR="00297A58" w:rsidRPr="00DC2B95">
        <w:t>otokollok szintjén készült el</w:t>
      </w:r>
      <w:r w:rsidR="005C56CB" w:rsidRPr="00DC2B95">
        <w:t xml:space="preserve">, </w:t>
      </w:r>
      <w:r w:rsidR="00795B7B" w:rsidRPr="00DC2B95">
        <w:t>azon belül is az X</w:t>
      </w:r>
      <w:r w:rsidR="00351CDE" w:rsidRPr="00DC2B95">
        <w:t xml:space="preserve"> Window System protokollt támogató </w:t>
      </w:r>
      <w:r w:rsidR="000968FF" w:rsidRPr="00DC2B95">
        <w:t>rendszerekre.</w:t>
      </w:r>
      <w:r w:rsidR="00707095" w:rsidRPr="00DC2B95">
        <w:t xml:space="preserve"> </w:t>
      </w:r>
      <w:r w:rsidR="00E46FD9" w:rsidRPr="00DC2B95">
        <w:t xml:space="preserve">Implementációs nyelvként a Rust-ot válaszottam, ennek az indoklása a </w:t>
      </w:r>
      <w:r w:rsidR="005A666E" w:rsidRPr="00DC2B95">
        <w:rPr>
          <w:i/>
          <w:iCs/>
        </w:rPr>
        <w:lastRenderedPageBreak/>
        <w:fldChar w:fldCharType="begin"/>
      </w:r>
      <w:r w:rsidR="005A666E" w:rsidRPr="00DC2B95">
        <w:rPr>
          <w:i/>
          <w:iCs/>
        </w:rPr>
        <w:instrText xml:space="preserve"> REF _Ref117964284 \r \h  \* MERGEFORMAT </w:instrText>
      </w:r>
      <w:r w:rsidR="005A666E" w:rsidRPr="00DC2B95">
        <w:rPr>
          <w:i/>
          <w:iCs/>
        </w:rPr>
      </w:r>
      <w:r w:rsidR="005A666E" w:rsidRPr="00DC2B95">
        <w:rPr>
          <w:i/>
          <w:iCs/>
        </w:rPr>
        <w:fldChar w:fldCharType="separate"/>
      </w:r>
      <w:r w:rsidR="00043D22" w:rsidRPr="00DC2B95">
        <w:rPr>
          <w:i/>
          <w:iCs/>
        </w:rPr>
        <w:t>2.5</w:t>
      </w:r>
      <w:r w:rsidR="005A666E" w:rsidRPr="00DC2B95">
        <w:rPr>
          <w:i/>
          <w:iCs/>
        </w:rPr>
        <w:fldChar w:fldCharType="end"/>
      </w:r>
      <w:r w:rsidR="005A666E" w:rsidRPr="00DC2B95">
        <w:t>-ös fejezetben olvasható</w:t>
      </w:r>
      <w:r w:rsidR="004E3E47" w:rsidRPr="00DC2B95">
        <w:t>.</w:t>
      </w:r>
      <w:r w:rsidR="00336E7D" w:rsidRPr="00DC2B95">
        <w:t xml:space="preserve"> Ahhoz, hogy a felhasználó által</w:t>
      </w:r>
      <w:r w:rsidR="008250ED" w:rsidRPr="00DC2B95">
        <w:t xml:space="preserve"> generált kurzormozgás eseményeket</w:t>
      </w:r>
      <w:r w:rsidR="00CD3084" w:rsidRPr="00DC2B95">
        <w:t xml:space="preserve"> a kliens program </w:t>
      </w:r>
      <w:r w:rsidR="00FD37A2" w:rsidRPr="00DC2B95">
        <w:t>el tudja kapni szükséges a felhasználó számítógépén futó megjelenítő szerverrel történő kommunikáció.</w:t>
      </w:r>
      <w:r w:rsidR="00CF2661" w:rsidRPr="00DC2B95">
        <w:t xml:space="preserve"> Ezt a program a megjelenítő protokollon keresztül tudja megtenni. A Rust nyelvhez elérhető több X11 implementáció is. Én a </w:t>
      </w:r>
      <w:r w:rsidR="00CF2661" w:rsidRPr="00DC2B95">
        <w:rPr>
          <w:b/>
          <w:bCs/>
        </w:rPr>
        <w:t xml:space="preserve">x11rb </w:t>
      </w:r>
      <w:r w:rsidR="00CF2661" w:rsidRPr="00DC2B95">
        <w:t>nevű modult használtam, amely</w:t>
      </w:r>
      <w:r w:rsidR="00BF0D2A" w:rsidRPr="00DC2B95">
        <w:t>nek a kódját a protokoll XML leírása alapján generálták</w:t>
      </w:r>
      <w:r w:rsidR="000C5B55" w:rsidRPr="00DC2B95">
        <w:t xml:space="preserve"> (azaz nem egy már meglévő, p</w:t>
      </w:r>
      <w:r w:rsidR="00AF1092" w:rsidRPr="00DC2B95">
        <w:t>éldául</w:t>
      </w:r>
      <w:r w:rsidR="000C5B55" w:rsidRPr="00DC2B95">
        <w:t xml:space="preserve"> C-ben írt implementációhoz ad burkoló függvényeket).</w:t>
      </w:r>
    </w:p>
    <w:p w14:paraId="5442AACA" w14:textId="5C4B3B4E" w:rsidR="005F4945" w:rsidRPr="00DC2B95" w:rsidRDefault="005F4945" w:rsidP="009307DD">
      <w:r w:rsidRPr="00DC2B95">
        <w:t>Az alkalmazás</w:t>
      </w:r>
      <w:r w:rsidR="00EB2D13" w:rsidRPr="00DC2B95">
        <w:t xml:space="preserve"> a</w:t>
      </w:r>
      <w:r w:rsidR="00FB6520" w:rsidRPr="00DC2B95">
        <w:t>lapvetően többszálú</w:t>
      </w:r>
      <w:r w:rsidR="00024173" w:rsidRPr="00DC2B95">
        <w:t xml:space="preserve">, a program indulásakor </w:t>
      </w:r>
      <w:r w:rsidR="001B166B" w:rsidRPr="00DC2B95">
        <w:t xml:space="preserve">két szálat indít. Az egyik az </w:t>
      </w:r>
      <w:r w:rsidR="001B166B" w:rsidRPr="00DC2B95">
        <w:rPr>
          <w:i/>
          <w:iCs/>
        </w:rPr>
        <w:t>R1</w:t>
      </w:r>
      <w:r w:rsidR="001B166B" w:rsidRPr="00DC2B95">
        <w:t>,</w:t>
      </w:r>
      <w:r w:rsidR="001B166B" w:rsidRPr="00DC2B95">
        <w:rPr>
          <w:i/>
          <w:iCs/>
        </w:rPr>
        <w:t xml:space="preserve"> R2</w:t>
      </w:r>
      <w:r w:rsidR="001B166B" w:rsidRPr="00DC2B95">
        <w:t>,</w:t>
      </w:r>
      <w:r w:rsidR="001B166B" w:rsidRPr="00DC2B95">
        <w:rPr>
          <w:i/>
          <w:iCs/>
        </w:rPr>
        <w:t xml:space="preserve"> R6 </w:t>
      </w:r>
      <w:r w:rsidR="001B166B" w:rsidRPr="00DC2B95">
        <w:t xml:space="preserve">követelmények </w:t>
      </w:r>
      <w:r w:rsidR="00E849B3" w:rsidRPr="00DC2B95">
        <w:t>által leírt funkcionalitás valós</w:t>
      </w:r>
      <w:r w:rsidR="00AF660D" w:rsidRPr="00DC2B95">
        <w:t>ítja meg</w:t>
      </w:r>
      <w:r w:rsidR="005C6953" w:rsidRPr="00DC2B95">
        <w:t xml:space="preserve">, </w:t>
      </w:r>
      <w:r w:rsidR="00AF660D" w:rsidRPr="00DC2B95">
        <w:t xml:space="preserve">azaz a kurzormozgás </w:t>
      </w:r>
      <w:r w:rsidR="005C6953" w:rsidRPr="00DC2B95">
        <w:t>adatok és platformspecifikus metaadatok gyűjtését és továbbítását az alkalmazás szerverre.</w:t>
      </w:r>
      <w:r w:rsidR="00836A13" w:rsidRPr="00DC2B95">
        <w:t xml:space="preserve"> A másik szál</w:t>
      </w:r>
      <w:r w:rsidR="000C64D7" w:rsidRPr="00DC2B95">
        <w:t xml:space="preserve"> az </w:t>
      </w:r>
      <w:r w:rsidR="000C64D7" w:rsidRPr="00DC2B95">
        <w:rPr>
          <w:i/>
          <w:iCs/>
        </w:rPr>
        <w:t>R3</w:t>
      </w:r>
      <w:r w:rsidR="000C64D7" w:rsidRPr="00DC2B95">
        <w:t xml:space="preserve">, </w:t>
      </w:r>
      <w:r w:rsidR="000C64D7" w:rsidRPr="00DC2B95">
        <w:rPr>
          <w:i/>
          <w:iCs/>
        </w:rPr>
        <w:t>R4</w:t>
      </w:r>
      <w:r w:rsidR="000C64D7" w:rsidRPr="00DC2B95">
        <w:t xml:space="preserve">, </w:t>
      </w:r>
      <w:r w:rsidR="000C64D7" w:rsidRPr="00DC2B95">
        <w:rPr>
          <w:i/>
          <w:iCs/>
        </w:rPr>
        <w:t xml:space="preserve">R5 </w:t>
      </w:r>
      <w:r w:rsidR="000C64D7" w:rsidRPr="00DC2B95">
        <w:t>követelményeket elégíti ki, azaz</w:t>
      </w:r>
      <w:r w:rsidR="00F3784F" w:rsidRPr="00DC2B95">
        <w:t xml:space="preserve"> a felhasználó státuszának lekérdezését és megjelenítését</w:t>
      </w:r>
      <w:r w:rsidR="00B05A26" w:rsidRPr="00DC2B95">
        <w:t>,</w:t>
      </w:r>
      <w:r w:rsidR="00F3784F" w:rsidRPr="00DC2B95">
        <w:t xml:space="preserve"> </w:t>
      </w:r>
      <w:r w:rsidR="000C6E5F" w:rsidRPr="00DC2B95">
        <w:t>illetve,</w:t>
      </w:r>
      <w:r w:rsidR="00F3784F" w:rsidRPr="00DC2B95">
        <w:t xml:space="preserve"> ha szükséges, akkor a munkamenet zárolását.</w:t>
      </w:r>
      <w:r w:rsidR="000C6E5F" w:rsidRPr="00DC2B95">
        <w:t xml:space="preserve"> A</w:t>
      </w:r>
      <w:r w:rsidR="00DE7735" w:rsidRPr="00DC2B95">
        <w:t xml:space="preserve"> kliens alkalmazás</w:t>
      </w:r>
      <w:r w:rsidR="00C964C0" w:rsidRPr="00DC2B95">
        <w:t xml:space="preserve"> build-elési folyamatának eredménye egy</w:t>
      </w:r>
      <w:r w:rsidR="00267676" w:rsidRPr="00DC2B95">
        <w:t xml:space="preserve"> futtatható állomány,</w:t>
      </w:r>
      <w:r w:rsidR="007F3485" w:rsidRPr="00DC2B95">
        <w:t xml:space="preserve"> amely</w:t>
      </w:r>
      <w:r w:rsidR="00D36D37" w:rsidRPr="00DC2B95">
        <w:t xml:space="preserve">et </w:t>
      </w:r>
      <w:r w:rsidR="0097562B" w:rsidRPr="00DC2B95">
        <w:t xml:space="preserve">egy </w:t>
      </w:r>
      <w:r w:rsidR="00975057" w:rsidRPr="00DC2B95">
        <w:t xml:space="preserve">Linux </w:t>
      </w:r>
      <w:r w:rsidR="00D36D37" w:rsidRPr="00DC2B95">
        <w:t xml:space="preserve">parancssorból </w:t>
      </w:r>
      <w:r w:rsidR="00E43009" w:rsidRPr="00DC2B95">
        <w:t>el lehet indítani</w:t>
      </w:r>
      <w:r w:rsidR="005F368C" w:rsidRPr="00DC2B95">
        <w:t xml:space="preserve"> leválasztott (detached) módban, </w:t>
      </w:r>
      <w:r w:rsidR="004777B4" w:rsidRPr="00DC2B95">
        <w:t xml:space="preserve">ezzel kielégítve az </w:t>
      </w:r>
      <w:r w:rsidR="004777B4" w:rsidRPr="00DC2B95">
        <w:rPr>
          <w:i/>
          <w:iCs/>
        </w:rPr>
        <w:t>R7</w:t>
      </w:r>
      <w:r w:rsidR="004777B4" w:rsidRPr="00DC2B95">
        <w:t>-es követelményt.</w:t>
      </w:r>
      <w:r w:rsidR="00F40093" w:rsidRPr="00DC2B95">
        <w:t xml:space="preserve"> Az alkalmazást</w:t>
      </w:r>
      <w:r w:rsidR="00BC0A8F" w:rsidRPr="00DC2B95">
        <w:t xml:space="preserve"> környezeti változókkal és parancssori argumentumokkal egyaránt lehet konfigurálni</w:t>
      </w:r>
      <w:r w:rsidR="001D33A6" w:rsidRPr="00DC2B95">
        <w:t xml:space="preserve"> (</w:t>
      </w:r>
      <w:r w:rsidR="001D33A6" w:rsidRPr="00DC2B95">
        <w:rPr>
          <w:i/>
          <w:iCs/>
        </w:rPr>
        <w:t>R9</w:t>
      </w:r>
      <w:r w:rsidR="001D33A6" w:rsidRPr="00DC2B95">
        <w:t>).</w:t>
      </w:r>
    </w:p>
    <w:p w14:paraId="79A643AE" w14:textId="5562E6D9" w:rsidR="00CF233A" w:rsidRPr="00DC2B95" w:rsidRDefault="00CF233A" w:rsidP="006D6170">
      <w:pPr>
        <w:pStyle w:val="Cmsor2"/>
      </w:pPr>
      <w:bookmarkStart w:id="40" w:name="_Toc119779942"/>
      <w:r w:rsidRPr="00DC2B95">
        <w:t>Adatgyűjt</w:t>
      </w:r>
      <w:r w:rsidR="006D6170" w:rsidRPr="00DC2B95">
        <w:t>ő</w:t>
      </w:r>
      <w:bookmarkEnd w:id="40"/>
    </w:p>
    <w:p w14:paraId="034052AF" w14:textId="77777777" w:rsidR="0070009A" w:rsidRPr="00DC2B95" w:rsidRDefault="00125123" w:rsidP="00FB73BD">
      <w:r w:rsidRPr="00DC2B95">
        <w:t>A kliens alkalmazás</w:t>
      </w:r>
      <w:r w:rsidR="00A73CB5" w:rsidRPr="00DC2B95">
        <w:t xml:space="preserve"> egyik alapvető funkcionális követelménye</w:t>
      </w:r>
      <w:r w:rsidR="003D1D50" w:rsidRPr="00DC2B95">
        <w:t xml:space="preserve"> a felhasználó által kreált kurzormozgás </w:t>
      </w:r>
      <w:r w:rsidR="005B033E" w:rsidRPr="00DC2B95">
        <w:t>adatok</w:t>
      </w:r>
      <w:r w:rsidR="00867B16" w:rsidRPr="00DC2B95">
        <w:t>, illetve platform specifikus metaadatok gyűjtése</w:t>
      </w:r>
      <w:r w:rsidR="00EE3A7C" w:rsidRPr="00DC2B95">
        <w:t xml:space="preserve"> és elküldése az alkalmazás szerverre.</w:t>
      </w:r>
      <w:r w:rsidR="00837638" w:rsidRPr="00DC2B95">
        <w:t xml:space="preserve"> </w:t>
      </w:r>
      <w:r w:rsidR="00C12869" w:rsidRPr="00DC2B95">
        <w:t>Az</w:t>
      </w:r>
      <w:r w:rsidR="00EA5B1B" w:rsidRPr="00DC2B95">
        <w:t xml:space="preserve"> </w:t>
      </w:r>
      <w:r w:rsidR="0083773F" w:rsidRPr="00DC2B95">
        <w:t>alkalmazásnak ezt a funkcionalitását egy különálló Rust modulban készítettem el.</w:t>
      </w:r>
    </w:p>
    <w:p w14:paraId="76FA9B15" w14:textId="533F3400" w:rsidR="002A6F2A" w:rsidRPr="00DC2B95" w:rsidRDefault="00FB73BD" w:rsidP="00FB73BD">
      <w:r w:rsidRPr="00DC2B95">
        <w:t xml:space="preserve">Az adatgyűjtő egy eseményfolyam szerű viselkedést implementál (data streaming). A program az indulásakor generál egy egyedi azonosítót, </w:t>
      </w:r>
      <w:r w:rsidR="002A6F2A" w:rsidRPr="00DC2B95">
        <w:t xml:space="preserve">amit </w:t>
      </w:r>
      <w:r w:rsidRPr="00DC2B95">
        <w:t>az adatfolyam azonosít</w:t>
      </w:r>
      <w:r w:rsidR="002A6F2A" w:rsidRPr="00DC2B95">
        <w:t>ására használ</w:t>
      </w:r>
      <w:r w:rsidRPr="00DC2B95">
        <w:t>.</w:t>
      </w:r>
      <w:r w:rsidR="00710E17" w:rsidRPr="00DC2B95">
        <w:t xml:space="preserve"> A küldött adat legkisebb atomi építőelem</w:t>
      </w:r>
      <w:r w:rsidR="00BB6040" w:rsidRPr="00DC2B95">
        <w:t>e</w:t>
      </w:r>
      <w:r w:rsidR="00710E17" w:rsidRPr="00DC2B95">
        <w:t xml:space="preserve"> az esemény (event). Ez lehet a felhasználó által kreált </w:t>
      </w:r>
      <w:r w:rsidR="003C289D" w:rsidRPr="00DC2B95">
        <w:t>esemény (például az egér mozgatása, kattintás, görgetés, stb.) vagy más egyedi esemény (például platformspecifikus meta</w:t>
      </w:r>
      <w:r w:rsidR="00740538" w:rsidRPr="00DC2B95">
        <w:t>adat</w:t>
      </w:r>
      <w:r w:rsidR="003C289D" w:rsidRPr="00DC2B95">
        <w:t>ok</w:t>
      </w:r>
      <w:r w:rsidR="00740538" w:rsidRPr="00DC2B95">
        <w:t xml:space="preserve"> </w:t>
      </w:r>
      <w:r w:rsidR="002B5929" w:rsidRPr="00DC2B95">
        <w:t>változása</w:t>
      </w:r>
      <w:r w:rsidR="003C289D" w:rsidRPr="00DC2B95">
        <w:t>).</w:t>
      </w:r>
      <w:r w:rsidR="00656953" w:rsidRPr="00DC2B95">
        <w:t xml:space="preserve"> Mivel az</w:t>
      </w:r>
      <w:r w:rsidR="00C549F5" w:rsidRPr="00DC2B95">
        <w:t xml:space="preserve"> adatgyűjtő az</w:t>
      </w:r>
      <w:r w:rsidR="00656953" w:rsidRPr="00DC2B95">
        <w:t xml:space="preserve"> alkalmazás szerverrel HTTPS protokollon keresztül kommunikál,</w:t>
      </w:r>
      <w:r w:rsidR="00710E17" w:rsidRPr="00DC2B95">
        <w:t xml:space="preserve"> ezért</w:t>
      </w:r>
      <w:r w:rsidR="00012189" w:rsidRPr="00DC2B95">
        <w:t xml:space="preserve"> nem lehet</w:t>
      </w:r>
      <w:r w:rsidR="000E749E" w:rsidRPr="00DC2B95">
        <w:t xml:space="preserve"> (és nem is </w:t>
      </w:r>
      <w:r w:rsidR="005A14DA" w:rsidRPr="00DC2B95">
        <w:t xml:space="preserve">lenne </w:t>
      </w:r>
      <w:r w:rsidR="000E749E" w:rsidRPr="00DC2B95">
        <w:t>praktikus)</w:t>
      </w:r>
      <w:r w:rsidR="005A14DA" w:rsidRPr="00DC2B95">
        <w:t xml:space="preserve"> tetszőleges mennyiségű eseményt egy üzenetben elküldeni. Ezért a kliens az eseményeket</w:t>
      </w:r>
      <w:r w:rsidR="00D766D0" w:rsidRPr="00DC2B95">
        <w:t xml:space="preserve"> </w:t>
      </w:r>
      <w:r w:rsidR="001C65F2" w:rsidRPr="00DC2B95">
        <w:t xml:space="preserve">nagyobb csoportokban </w:t>
      </w:r>
      <w:r w:rsidR="00D766D0" w:rsidRPr="00DC2B95">
        <w:t>(chunk) küldi el a szervernek.</w:t>
      </w:r>
      <w:r w:rsidR="0070009A" w:rsidRPr="00DC2B95">
        <w:t xml:space="preserve"> Ezeknek az entitásoknak a kapcsolatáról nyújt egy áttekintő képet a </w:t>
      </w:r>
      <w:r w:rsidR="00B50924" w:rsidRPr="00DC2B95">
        <w:rPr>
          <w:i/>
          <w:iCs/>
        </w:rPr>
        <w:fldChar w:fldCharType="begin"/>
      </w:r>
      <w:r w:rsidR="00B50924" w:rsidRPr="00DC2B95">
        <w:rPr>
          <w:i/>
          <w:iCs/>
        </w:rPr>
        <w:instrText xml:space="preserve"> REF _Ref118056474 \h  \* MERGEFORMAT </w:instrText>
      </w:r>
      <w:r w:rsidR="00B50924" w:rsidRPr="00DC2B95">
        <w:rPr>
          <w:i/>
          <w:iCs/>
        </w:rPr>
      </w:r>
      <w:r w:rsidR="00B50924" w:rsidRPr="00DC2B95">
        <w:rPr>
          <w:i/>
          <w:iCs/>
        </w:rPr>
        <w:fldChar w:fldCharType="separate"/>
      </w:r>
      <w:r w:rsidR="00043D22" w:rsidRPr="00DC2B95">
        <w:rPr>
          <w:i/>
          <w:iCs/>
          <w:noProof/>
        </w:rPr>
        <w:t>9.</w:t>
      </w:r>
      <w:r w:rsidR="00043D22" w:rsidRPr="00DC2B95">
        <w:rPr>
          <w:i/>
          <w:iCs/>
        </w:rPr>
        <w:t xml:space="preserve"> ábra</w:t>
      </w:r>
      <w:r w:rsidR="00B50924" w:rsidRPr="00DC2B95">
        <w:rPr>
          <w:i/>
          <w:iCs/>
        </w:rPr>
        <w:fldChar w:fldCharType="end"/>
      </w:r>
      <w:r w:rsidR="0070009A" w:rsidRPr="00DC2B95">
        <w:t>.</w:t>
      </w:r>
    </w:p>
    <w:p w14:paraId="68779AE5" w14:textId="3F6F960F" w:rsidR="00005A70" w:rsidRPr="00DC2B95" w:rsidRDefault="00000000" w:rsidP="000671C6">
      <w:r w:rsidRPr="00DC2B95">
        <w:rPr>
          <w:noProof/>
        </w:rPr>
        <w:lastRenderedPageBreak/>
        <w:pict w14:anchorId="003AC652">
          <v:shape id="_x0000_s1045" type="#_x0000_t202" style="position:absolute;left:0;text-align:left;margin-left:0;margin-top:106.85pt;width:425.05pt;height:34pt;z-index:251666944;mso-position-horizontal-relative:text;mso-position-vertical-relative:text" stroked="f">
            <v:textbox style="mso-next-textbox:#_x0000_s1045" inset="0,0,0,0">
              <w:txbxContent>
                <w:bookmarkStart w:id="41" w:name="_Ref118056474"/>
                <w:p w14:paraId="69D6F6F4" w14:textId="05E6AC03" w:rsidR="00B50924" w:rsidRPr="00B50924" w:rsidRDefault="00B50924" w:rsidP="00B50924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10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41"/>
                  <w:r>
                    <w:t xml:space="preserve"> </w:t>
                  </w:r>
                  <w:r>
                    <w:rPr>
                      <w:b w:val="0"/>
                      <w:bCs w:val="0"/>
                    </w:rPr>
                    <w:t>Az adatfolyam felépítése</w:t>
                  </w:r>
                </w:p>
              </w:txbxContent>
            </v:textbox>
            <w10:wrap type="topAndBottom"/>
          </v:shape>
        </w:pict>
      </w:r>
      <w:r w:rsidR="00B50924" w:rsidRPr="00DC2B95">
        <w:rPr>
          <w:noProof/>
        </w:rPr>
        <w:drawing>
          <wp:anchor distT="0" distB="0" distL="114300" distR="114300" simplePos="0" relativeHeight="251629568" behindDoc="0" locked="0" layoutInCell="1" allowOverlap="1" wp14:anchorId="454C5F8A" wp14:editId="5A2383B2">
            <wp:simplePos x="0" y="0"/>
            <wp:positionH relativeFrom="column">
              <wp:posOffset>0</wp:posOffset>
            </wp:positionH>
            <wp:positionV relativeFrom="paragraph">
              <wp:posOffset>-176954</wp:posOffset>
            </wp:positionV>
            <wp:extent cx="5398135" cy="1476375"/>
            <wp:effectExtent l="0" t="0" r="0" b="0"/>
            <wp:wrapTopAndBottom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0643" w:rsidRPr="00DC2B95">
        <w:t>A modul tartalmaz struktúrát, amelyben</w:t>
      </w:r>
      <w:r w:rsidR="006B5B33" w:rsidRPr="00DC2B95">
        <w:t xml:space="preserve"> a</w:t>
      </w:r>
      <w:r w:rsidR="00801371" w:rsidRPr="00DC2B95">
        <w:t>z adatgyűjtő állapota kerül eltárolásra</w:t>
      </w:r>
      <w:r w:rsidR="006B5B33" w:rsidRPr="00DC2B95">
        <w:t>, illetve egy eseményhurkot, amelyben</w:t>
      </w:r>
      <w:r w:rsidR="00B72913" w:rsidRPr="00DC2B95">
        <w:t xml:space="preserve"> </w:t>
      </w:r>
      <w:r w:rsidR="00904159" w:rsidRPr="00DC2B95">
        <w:t xml:space="preserve">a </w:t>
      </w:r>
      <w:r w:rsidR="00D44069" w:rsidRPr="00DC2B95">
        <w:t>nyers események kerülnek feldolgozásra.</w:t>
      </w:r>
      <w:r w:rsidR="004C3D4C" w:rsidRPr="00DC2B95">
        <w:t xml:space="preserve"> A</w:t>
      </w:r>
      <w:r w:rsidR="00B35541" w:rsidRPr="00DC2B95">
        <w:t xml:space="preserve"> </w:t>
      </w:r>
      <w:r w:rsidR="00464377" w:rsidRPr="00DC2B95">
        <w:t>következő kód részlet</w:t>
      </w:r>
      <w:r w:rsidR="00A173BC" w:rsidRPr="00DC2B95">
        <w:t>ben a struktúra definíciója látható:</w:t>
      </w:r>
    </w:p>
    <w:p w14:paraId="39BAE4FE" w14:textId="77777777" w:rsidR="00BB20C7" w:rsidRPr="00DC2B95" w:rsidRDefault="00BB20C7" w:rsidP="00BB20C7">
      <w:pPr>
        <w:pStyle w:val="Kd"/>
      </w:pPr>
      <w:r w:rsidRPr="00DC2B95">
        <w:t>struct State {</w:t>
      </w:r>
    </w:p>
    <w:p w14:paraId="51EFBB6A" w14:textId="77777777" w:rsidR="00BB20C7" w:rsidRPr="00DC2B95" w:rsidRDefault="00BB20C7" w:rsidP="00BB20C7">
      <w:pPr>
        <w:pStyle w:val="Kd"/>
      </w:pPr>
      <w:r w:rsidRPr="00DC2B95">
        <w:t xml:space="preserve">    buffer: Vec&lt;EventType&gt;,</w:t>
      </w:r>
    </w:p>
    <w:p w14:paraId="74F5B4DC" w14:textId="77777777" w:rsidR="00BB20C7" w:rsidRPr="00DC2B95" w:rsidRDefault="00BB20C7" w:rsidP="00BB20C7">
      <w:pPr>
        <w:pStyle w:val="Kd"/>
      </w:pPr>
      <w:r w:rsidRPr="00DC2B95">
        <w:t xml:space="preserve">    buffer_size_limit: usize,</w:t>
      </w:r>
    </w:p>
    <w:p w14:paraId="11285695" w14:textId="77777777" w:rsidR="00BB20C7" w:rsidRPr="00DC2B95" w:rsidRDefault="00BB20C7" w:rsidP="00BB20C7">
      <w:pPr>
        <w:pStyle w:val="Kd"/>
      </w:pPr>
      <w:r w:rsidRPr="00DC2B95">
        <w:t xml:space="preserve">    api_key_name: String,</w:t>
      </w:r>
    </w:p>
    <w:p w14:paraId="538E52F1" w14:textId="77777777" w:rsidR="00BB20C7" w:rsidRPr="00DC2B95" w:rsidRDefault="00BB20C7" w:rsidP="00BB20C7">
      <w:pPr>
        <w:pStyle w:val="Kd"/>
      </w:pPr>
      <w:r w:rsidRPr="00DC2B95">
        <w:t xml:space="preserve">    api_key_value: String,</w:t>
      </w:r>
    </w:p>
    <w:p w14:paraId="1610C5F7" w14:textId="77777777" w:rsidR="00BB20C7" w:rsidRPr="00DC2B95" w:rsidRDefault="00BB20C7" w:rsidP="00BB20C7">
      <w:pPr>
        <w:pStyle w:val="Kd"/>
      </w:pPr>
      <w:r w:rsidRPr="00DC2B95">
        <w:t xml:space="preserve">    submit_url: String,</w:t>
      </w:r>
    </w:p>
    <w:p w14:paraId="1C87431D" w14:textId="77777777" w:rsidR="00BB20C7" w:rsidRPr="00DC2B95" w:rsidRDefault="00BB20C7" w:rsidP="00BB20C7">
      <w:pPr>
        <w:pStyle w:val="Kd"/>
      </w:pPr>
      <w:r w:rsidRPr="00DC2B95">
        <w:t xml:space="preserve">    epoch: u64,</w:t>
      </w:r>
    </w:p>
    <w:p w14:paraId="0C2673B9" w14:textId="77777777" w:rsidR="00BB20C7" w:rsidRPr="00DC2B95" w:rsidRDefault="00BB20C7" w:rsidP="00BB20C7">
      <w:pPr>
        <w:pStyle w:val="Kd"/>
      </w:pPr>
      <w:r w:rsidRPr="00DC2B95">
        <w:t xml:space="preserve">    session_id: String,</w:t>
      </w:r>
    </w:p>
    <w:p w14:paraId="3A323EEC" w14:textId="77777777" w:rsidR="00BB20C7" w:rsidRPr="00DC2B95" w:rsidRDefault="00BB20C7" w:rsidP="00BB20C7">
      <w:pPr>
        <w:pStyle w:val="Kd"/>
      </w:pPr>
      <w:r w:rsidRPr="00DC2B95">
        <w:t xml:space="preserve">    stream_id: String,</w:t>
      </w:r>
    </w:p>
    <w:p w14:paraId="34A4BED9" w14:textId="77777777" w:rsidR="00BB20C7" w:rsidRPr="00DC2B95" w:rsidRDefault="00BB20C7" w:rsidP="00BB20C7">
      <w:pPr>
        <w:pStyle w:val="Kd"/>
      </w:pPr>
      <w:r w:rsidRPr="00DC2B95">
        <w:t xml:space="preserve">    sequence_number: u64,</w:t>
      </w:r>
    </w:p>
    <w:p w14:paraId="2F3A5FE1" w14:textId="77777777" w:rsidR="00BB20C7" w:rsidRPr="00DC2B95" w:rsidRDefault="00BB20C7" w:rsidP="00BB20C7">
      <w:pPr>
        <w:pStyle w:val="Kd"/>
      </w:pPr>
      <w:r w:rsidRPr="00DC2B95">
        <w:t xml:space="preserve">    user_id: String,</w:t>
      </w:r>
    </w:p>
    <w:p w14:paraId="6F47DFD5" w14:textId="519144FF" w:rsidR="00BB20C7" w:rsidRPr="00DC2B95" w:rsidRDefault="00BB20C7" w:rsidP="00BB20C7">
      <w:pPr>
        <w:pStyle w:val="Kd"/>
      </w:pPr>
      <w:r w:rsidRPr="00DC2B95">
        <w:t>}</w:t>
      </w:r>
    </w:p>
    <w:p w14:paraId="4D10D975" w14:textId="1F52DB87" w:rsidR="00BB20C7" w:rsidRPr="00DC2B95" w:rsidRDefault="00804C12" w:rsidP="00964D86">
      <w:pPr>
        <w:ind w:firstLine="0"/>
      </w:pPr>
      <w:r w:rsidRPr="00DC2B95">
        <w:t>A struktúra egyes mezőinek jelentése a következő:</w:t>
      </w:r>
    </w:p>
    <w:p w14:paraId="7826DF23" w14:textId="2298A829" w:rsidR="00D45D60" w:rsidRPr="00DC2B95" w:rsidRDefault="00D45D60" w:rsidP="00D45D60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 xml:space="preserve">buffer: </w:t>
      </w:r>
      <w:r w:rsidR="00985F0B" w:rsidRPr="00DC2B95">
        <w:t>Esemény puffer, ideiglenesen ebben az adatstruktúrában kerülnek eltárolásra a feldolgozott események</w:t>
      </w:r>
      <w:r w:rsidR="0040148D" w:rsidRPr="00DC2B95">
        <w:t>, mielőtt a kliens elküldi az alkalmazás szervernek.</w:t>
      </w:r>
    </w:p>
    <w:p w14:paraId="29FDEB8D" w14:textId="532A6CA7" w:rsidR="00D45D60" w:rsidRPr="00DC2B95" w:rsidRDefault="0028071C" w:rsidP="00D45D60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 xml:space="preserve">buffer_size_limit: </w:t>
      </w:r>
      <w:r w:rsidR="00922B57" w:rsidRPr="00DC2B95">
        <w:t>Felső korlát az esemény puffer</w:t>
      </w:r>
      <w:r w:rsidR="00DF530A" w:rsidRPr="00DC2B95">
        <w:t xml:space="preserve"> méretére. Amennyibben </w:t>
      </w:r>
      <w:r w:rsidR="00F867AA" w:rsidRPr="00DC2B95">
        <w:t>a puffer mérete eléri ezt a korlátot</w:t>
      </w:r>
      <w:r w:rsidR="00CD130A" w:rsidRPr="00DC2B95">
        <w:t xml:space="preserve"> a</w:t>
      </w:r>
      <w:r w:rsidR="00330465" w:rsidRPr="00DC2B95">
        <w:t xml:space="preserve"> kliens elküldi az eseményeket.</w:t>
      </w:r>
    </w:p>
    <w:p w14:paraId="599006B8" w14:textId="06507BE7" w:rsidR="00D45D60" w:rsidRPr="00DC2B95" w:rsidRDefault="008E223B" w:rsidP="00D45D60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api_key_name:</w:t>
      </w:r>
      <w:r w:rsidRPr="00DC2B95">
        <w:t xml:space="preserve"> </w:t>
      </w:r>
      <w:r w:rsidR="00860B38" w:rsidRPr="00DC2B95">
        <w:t>Egyedi API kulcs</w:t>
      </w:r>
      <w:r w:rsidR="0004540F" w:rsidRPr="00DC2B95">
        <w:t xml:space="preserve"> neve, ami</w:t>
      </w:r>
      <w:r w:rsidR="001A4810" w:rsidRPr="00DC2B95">
        <w:t xml:space="preserve">t a kliens </w:t>
      </w:r>
      <w:r w:rsidR="00E907EC" w:rsidRPr="00DC2B95">
        <w:t xml:space="preserve">hozzáfűz </w:t>
      </w:r>
      <w:r w:rsidR="001A4810" w:rsidRPr="00DC2B95">
        <w:t>a HTTP kérések</w:t>
      </w:r>
      <w:r w:rsidR="00CD330A" w:rsidRPr="00DC2B95">
        <w:t xml:space="preserve"> fejlécéhez.</w:t>
      </w:r>
      <w:r w:rsidR="001A7A4D" w:rsidRPr="00DC2B95">
        <w:t xml:space="preserve"> </w:t>
      </w:r>
      <w:r w:rsidR="00A01E5A" w:rsidRPr="00DC2B95">
        <w:t xml:space="preserve">Ennek az a </w:t>
      </w:r>
      <w:r w:rsidR="00BD7F4D" w:rsidRPr="00DC2B95">
        <w:t>szerepe, hogy az alkalmazás szerveren azonosítsa a klienst.</w:t>
      </w:r>
    </w:p>
    <w:p w14:paraId="58ADF54E" w14:textId="7F6C7D70" w:rsidR="00CC1878" w:rsidRPr="00DC2B95" w:rsidRDefault="00CC1878" w:rsidP="00D45D60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 xml:space="preserve">api_key_value: </w:t>
      </w:r>
      <w:r w:rsidRPr="00DC2B95">
        <w:t>Egyedi API kulcs értéke.</w:t>
      </w:r>
    </w:p>
    <w:p w14:paraId="00153078" w14:textId="013ECBAE" w:rsidR="004B5EF8" w:rsidRPr="00DC2B95" w:rsidRDefault="004B5EF8" w:rsidP="00D45D60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submit_url:</w:t>
      </w:r>
      <w:r w:rsidRPr="00DC2B95">
        <w:t xml:space="preserve"> </w:t>
      </w:r>
      <w:r w:rsidR="002C2E54" w:rsidRPr="00DC2B95">
        <w:t>Az alkalmazás szerveren található végpont elérhetősége, amelyre az adatokat küldeni kell.</w:t>
      </w:r>
    </w:p>
    <w:p w14:paraId="61188C81" w14:textId="7330D5C1" w:rsidR="00537F6D" w:rsidRPr="00DC2B95" w:rsidRDefault="00537F6D" w:rsidP="00D45D60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epoch:</w:t>
      </w:r>
      <w:r w:rsidRPr="00DC2B95">
        <w:t xml:space="preserve"> </w:t>
      </w:r>
      <w:r w:rsidR="000B2C8D" w:rsidRPr="00DC2B95">
        <w:t xml:space="preserve">Unix </w:t>
      </w:r>
      <w:r w:rsidR="00BC7EDA" w:rsidRPr="00DC2B95">
        <w:t>idő</w:t>
      </w:r>
      <w:r w:rsidR="0009680E" w:rsidRPr="00DC2B95">
        <w:t>bélyeg,</w:t>
      </w:r>
      <w:r w:rsidR="00BC7EDA" w:rsidRPr="00DC2B95">
        <w:t xml:space="preserve"> a</w:t>
      </w:r>
      <w:r w:rsidR="006D0F9C" w:rsidRPr="00DC2B95">
        <w:t>z adatgyűjtő kliens indulásának pillanatában</w:t>
      </w:r>
      <w:r w:rsidR="005826EB" w:rsidRPr="00DC2B95">
        <w:t xml:space="preserve"> kerül rögzítésre</w:t>
      </w:r>
      <w:r w:rsidR="00110304" w:rsidRPr="00DC2B95">
        <w:t>.</w:t>
      </w:r>
    </w:p>
    <w:p w14:paraId="33854B98" w14:textId="04F1B564" w:rsidR="00E77EA1" w:rsidRPr="00DC2B95" w:rsidRDefault="00E77EA1" w:rsidP="00D45D60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lastRenderedPageBreak/>
        <w:t>session_id:</w:t>
      </w:r>
      <w:r w:rsidRPr="00DC2B95">
        <w:t xml:space="preserve"> </w:t>
      </w:r>
      <w:r w:rsidR="004A09DD" w:rsidRPr="00DC2B95">
        <w:t xml:space="preserve">A felhasználó </w:t>
      </w:r>
      <w:r w:rsidR="00877EF9" w:rsidRPr="00DC2B95">
        <w:t>munkamenetének azonosítója.</w:t>
      </w:r>
      <w:r w:rsidR="00801371" w:rsidRPr="00DC2B95">
        <w:t xml:space="preserve"> </w:t>
      </w:r>
      <w:r w:rsidR="00324EDD" w:rsidRPr="00DC2B95">
        <w:t xml:space="preserve">Unix-szerű operációs rendszereken ez </w:t>
      </w:r>
      <w:r w:rsidR="006F55D0" w:rsidRPr="00DC2B95">
        <w:t xml:space="preserve">megfelel </w:t>
      </w:r>
      <w:r w:rsidR="00324EDD" w:rsidRPr="00DC2B95">
        <w:t xml:space="preserve">a </w:t>
      </w:r>
      <w:r w:rsidR="00324EDD" w:rsidRPr="00DC2B95">
        <w:rPr>
          <w:i/>
          <w:iCs/>
        </w:rPr>
        <w:t>who</w:t>
      </w:r>
      <w:r w:rsidR="0040177C" w:rsidRPr="00DC2B95">
        <w:rPr>
          <w:i/>
          <w:iCs/>
        </w:rPr>
        <w:t xml:space="preserve"> </w:t>
      </w:r>
      <w:r w:rsidR="0040177C" w:rsidRPr="00DC2B95">
        <w:t xml:space="preserve">parancs </w:t>
      </w:r>
      <w:r w:rsidR="008868A8" w:rsidRPr="00DC2B95">
        <w:t xml:space="preserve">kimenetének, </w:t>
      </w:r>
      <w:r w:rsidR="00121C0D" w:rsidRPr="00DC2B95">
        <w:t>ami tartalmazza a bejelentkezett felhasználó azonosítóját, illetve a munkamenet kezdetének idejét.</w:t>
      </w:r>
    </w:p>
    <w:p w14:paraId="47C85DEC" w14:textId="45849505" w:rsidR="005A3F72" w:rsidRPr="00DC2B95" w:rsidRDefault="005A3F72" w:rsidP="00D45D60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stream_id:</w:t>
      </w:r>
      <w:r w:rsidRPr="00DC2B95">
        <w:t xml:space="preserve"> A</w:t>
      </w:r>
      <w:r w:rsidR="00AE5D42" w:rsidRPr="00DC2B95">
        <w:t>z adatfolyam egyedi azonosít</w:t>
      </w:r>
      <w:r w:rsidR="007A1E4F" w:rsidRPr="00DC2B95">
        <w:t xml:space="preserve">ója. </w:t>
      </w:r>
      <w:r w:rsidR="00800A3A" w:rsidRPr="00DC2B95">
        <w:t xml:space="preserve">A </w:t>
      </w:r>
      <w:r w:rsidR="00391DCC" w:rsidRPr="00DC2B95">
        <w:t>kliens</w:t>
      </w:r>
      <w:r w:rsidR="00800A3A" w:rsidRPr="00DC2B95">
        <w:t xml:space="preserve"> az indulásakor generálja.</w:t>
      </w:r>
    </w:p>
    <w:p w14:paraId="162E3B9E" w14:textId="6EF5CE22" w:rsidR="00391DCC" w:rsidRPr="00DC2B95" w:rsidRDefault="00BF437E" w:rsidP="00D45D60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 xml:space="preserve">sequence_number: </w:t>
      </w:r>
      <w:r w:rsidR="00393490" w:rsidRPr="00DC2B95">
        <w:t>Szigorúan monoton növekvő</w:t>
      </w:r>
      <w:r w:rsidR="00971343" w:rsidRPr="00DC2B95">
        <w:t xml:space="preserve"> egész szám, </w:t>
      </w:r>
      <w:r w:rsidR="00077EE5" w:rsidRPr="00DC2B95">
        <w:t xml:space="preserve">amellyel az adatcsomagok (chunk) vannak ellátva. Célja, hogy az adatfolyam </w:t>
      </w:r>
      <w:r w:rsidR="00A34CBB" w:rsidRPr="00DC2B95">
        <w:t>reproduká</w:t>
      </w:r>
      <w:r w:rsidR="00FE5F90" w:rsidRPr="00DC2B95">
        <w:t>l</w:t>
      </w:r>
      <w:r w:rsidR="00A34CBB" w:rsidRPr="00DC2B95">
        <w:t xml:space="preserve">ható </w:t>
      </w:r>
      <w:r w:rsidR="0007675B" w:rsidRPr="00DC2B95">
        <w:t>l</w:t>
      </w:r>
      <w:r w:rsidR="00FE5F90" w:rsidRPr="00DC2B95">
        <w:t>egyen szerver oldalon.</w:t>
      </w:r>
    </w:p>
    <w:p w14:paraId="66F1CE68" w14:textId="0E511DBE" w:rsidR="00CA6A2D" w:rsidRPr="00DC2B95" w:rsidRDefault="00CA6A2D" w:rsidP="00D45D60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user_id:</w:t>
      </w:r>
      <w:r w:rsidRPr="00DC2B95">
        <w:t xml:space="preserve"> A felhasználó egyedi azonosítója.</w:t>
      </w:r>
    </w:p>
    <w:p w14:paraId="58EECD66" w14:textId="78F63317" w:rsidR="00964D86" w:rsidRPr="00DC2B95" w:rsidRDefault="00964D86" w:rsidP="00C21BFD">
      <w:pPr>
        <w:ind w:firstLine="0"/>
      </w:pPr>
    </w:p>
    <w:p w14:paraId="1437E0B6" w14:textId="77777777" w:rsidR="008329CC" w:rsidRPr="00DC2B95" w:rsidRDefault="00405F2B" w:rsidP="00964D86">
      <w:pPr>
        <w:rPr>
          <w:color w:val="000000"/>
          <w:shd w:val="clear" w:color="auto" w:fill="FFFFFF"/>
        </w:rPr>
      </w:pPr>
      <w:r w:rsidRPr="00DC2B95">
        <w:t xml:space="preserve">A feldolgozott események tehát egy ideiglenes pufferben kerülnek eltárolásra. </w:t>
      </w:r>
      <w:r w:rsidR="001D6DF3" w:rsidRPr="00DC2B95">
        <w:t xml:space="preserve">Amikor ez a puffer megtelik, vagy </w:t>
      </w:r>
      <w:r w:rsidR="009C5F9A" w:rsidRPr="00DC2B95">
        <w:t xml:space="preserve">egy (konfigurálható) időtartamig nem </w:t>
      </w:r>
      <w:r w:rsidR="00D57F0E" w:rsidRPr="00DC2B95">
        <w:t xml:space="preserve">érkezik </w:t>
      </w:r>
      <w:r w:rsidR="009C5F9A" w:rsidRPr="00DC2B95">
        <w:t>új esemény</w:t>
      </w:r>
      <w:r w:rsidR="009A6F4B" w:rsidRPr="00DC2B95">
        <w:t xml:space="preserve"> a kliens elküldi a</w:t>
      </w:r>
      <w:r w:rsidR="009C5F9A" w:rsidRPr="00DC2B95">
        <w:t xml:space="preserve"> </w:t>
      </w:r>
      <w:r w:rsidR="00F91363" w:rsidRPr="00DC2B95">
        <w:t>puffer tartalmát az alkalmazás szerverre, majd üríti a puffer tartalmát.</w:t>
      </w:r>
      <w:r w:rsidR="00FE489B" w:rsidRPr="00DC2B95">
        <w:t xml:space="preserve"> </w:t>
      </w:r>
      <w:r w:rsidR="003C60E6" w:rsidRPr="00DC2B95">
        <w:t xml:space="preserve">A különböző </w:t>
      </w:r>
      <w:r w:rsidR="00C269F0" w:rsidRPr="00DC2B95">
        <w:t xml:space="preserve">eseményekre a kliens egy </w:t>
      </w:r>
      <w:r w:rsidR="005F1AD1" w:rsidRPr="00DC2B95">
        <w:t>nem blokkoló</w:t>
      </w:r>
      <w:r w:rsidR="00C269F0" w:rsidRPr="00DC2B95">
        <w:t xml:space="preserve"> eseményhurokban várakozik</w:t>
      </w:r>
      <w:r w:rsidR="00244EFE" w:rsidRPr="00DC2B95">
        <w:t xml:space="preserve">. Ennek az implementálására a Rust </w:t>
      </w:r>
      <w:r w:rsidR="008F209E" w:rsidRPr="00DC2B95">
        <w:t>szálak közti</w:t>
      </w:r>
      <w:r w:rsidR="00E8034B" w:rsidRPr="00DC2B95">
        <w:t xml:space="preserve"> kommunikác</w:t>
      </w:r>
      <w:r w:rsidR="0069141E" w:rsidRPr="00DC2B95">
        <w:t xml:space="preserve">iót támogató </w:t>
      </w:r>
      <w:r w:rsidR="0069141E" w:rsidRPr="00DC2B95">
        <w:rPr>
          <w:i/>
          <w:iCs/>
        </w:rPr>
        <w:t xml:space="preserve">mspc </w:t>
      </w:r>
      <w:r w:rsidR="0069141E" w:rsidRPr="00DC2B95">
        <w:t>(m</w:t>
      </w:r>
      <w:r w:rsidR="0069141E" w:rsidRPr="00DC2B95">
        <w:rPr>
          <w:color w:val="000000"/>
          <w:shd w:val="clear" w:color="auto" w:fill="FFFFFF"/>
        </w:rPr>
        <w:t>ulti-producer, single-consumer) modulját használtam.</w:t>
      </w:r>
    </w:p>
    <w:p w14:paraId="369EA378" w14:textId="2E58AEBE" w:rsidR="006417A8" w:rsidRPr="00DC2B95" w:rsidRDefault="008329CC" w:rsidP="004664C6">
      <w:pPr>
        <w:rPr>
          <w:color w:val="000000"/>
          <w:shd w:val="clear" w:color="auto" w:fill="FFFFFF"/>
        </w:rPr>
      </w:pPr>
      <w:r w:rsidRPr="00DC2B95">
        <w:rPr>
          <w:color w:val="000000"/>
          <w:shd w:val="clear" w:color="auto" w:fill="FFFFFF"/>
        </w:rPr>
        <w:t xml:space="preserve">A felhasználó által kreált nyers X11 események egy külön szálon </w:t>
      </w:r>
      <w:r w:rsidR="00D734B0" w:rsidRPr="00DC2B95">
        <w:rPr>
          <w:color w:val="000000"/>
          <w:shd w:val="clear" w:color="auto" w:fill="FFFFFF"/>
        </w:rPr>
        <w:t xml:space="preserve">kerülnek feldolgozásra, majd </w:t>
      </w:r>
      <w:r w:rsidR="003F2F6F" w:rsidRPr="00DC2B95">
        <w:rPr>
          <w:color w:val="000000"/>
          <w:shd w:val="clear" w:color="auto" w:fill="FFFFFF"/>
        </w:rPr>
        <w:t>a program továbbítja a feldolgozott esemény</w:t>
      </w:r>
      <w:r w:rsidR="00121FF3" w:rsidRPr="00DC2B95">
        <w:rPr>
          <w:color w:val="000000"/>
          <w:shd w:val="clear" w:color="auto" w:fill="FFFFFF"/>
        </w:rPr>
        <w:t>eket a fő eseményhuroknak.</w:t>
      </w:r>
      <w:r w:rsidR="00145877" w:rsidRPr="00DC2B95">
        <w:rPr>
          <w:color w:val="000000"/>
          <w:shd w:val="clear" w:color="auto" w:fill="FFFFFF"/>
        </w:rPr>
        <w:t xml:space="preserve"> Ez</w:t>
      </w:r>
      <w:r w:rsidR="00791A16" w:rsidRPr="00DC2B95">
        <w:rPr>
          <w:color w:val="000000"/>
          <w:shd w:val="clear" w:color="auto" w:fill="FFFFFF"/>
        </w:rPr>
        <w:t xml:space="preserve"> a </w:t>
      </w:r>
      <w:r w:rsidR="00145877" w:rsidRPr="00DC2B95">
        <w:rPr>
          <w:color w:val="000000"/>
          <w:shd w:val="clear" w:color="auto" w:fill="FFFFFF"/>
        </w:rPr>
        <w:t>szál</w:t>
      </w:r>
      <w:r w:rsidR="00791A16" w:rsidRPr="00DC2B95">
        <w:rPr>
          <w:color w:val="000000"/>
          <w:shd w:val="clear" w:color="auto" w:fill="FFFFFF"/>
        </w:rPr>
        <w:t xml:space="preserve"> </w:t>
      </w:r>
      <w:r w:rsidR="00145877" w:rsidRPr="00DC2B95">
        <w:rPr>
          <w:color w:val="000000"/>
          <w:shd w:val="clear" w:color="auto" w:fill="FFFFFF"/>
        </w:rPr>
        <w:t>először</w:t>
      </w:r>
      <w:r w:rsidR="00340671" w:rsidRPr="00DC2B95">
        <w:rPr>
          <w:color w:val="000000"/>
          <w:shd w:val="clear" w:color="auto" w:fill="FFFFFF"/>
        </w:rPr>
        <w:t xml:space="preserve"> </w:t>
      </w:r>
      <w:r w:rsidR="00791A16" w:rsidRPr="00DC2B95">
        <w:rPr>
          <w:color w:val="000000"/>
          <w:shd w:val="clear" w:color="auto" w:fill="FFFFFF"/>
        </w:rPr>
        <w:t>kialakítja a kapcsolatot az megjelenítő szerverrel</w:t>
      </w:r>
      <w:r w:rsidR="00175F79" w:rsidRPr="00DC2B95">
        <w:rPr>
          <w:color w:val="000000"/>
          <w:shd w:val="clear" w:color="auto" w:fill="FFFFFF"/>
        </w:rPr>
        <w:t xml:space="preserve">, majd </w:t>
      </w:r>
      <w:r w:rsidR="00B61502" w:rsidRPr="00DC2B95">
        <w:rPr>
          <w:color w:val="000000"/>
          <w:shd w:val="clear" w:color="auto" w:fill="FFFFFF"/>
        </w:rPr>
        <w:t xml:space="preserve">kér egy referenciát </w:t>
      </w:r>
      <w:r w:rsidR="00CD6BA8" w:rsidRPr="00DC2B95">
        <w:rPr>
          <w:color w:val="000000"/>
          <w:shd w:val="clear" w:color="auto" w:fill="FFFFFF"/>
        </w:rPr>
        <w:t xml:space="preserve">a </w:t>
      </w:r>
      <w:r w:rsidR="002931DC" w:rsidRPr="00DC2B95">
        <w:rPr>
          <w:color w:val="000000"/>
          <w:shd w:val="clear" w:color="auto" w:fill="FFFFFF"/>
        </w:rPr>
        <w:t>tartalmazási fa gyökerében található ablakra (root window).</w:t>
      </w:r>
      <w:r w:rsidR="00C3343C" w:rsidRPr="00DC2B95">
        <w:rPr>
          <w:color w:val="000000"/>
          <w:shd w:val="clear" w:color="auto" w:fill="FFFFFF"/>
        </w:rPr>
        <w:t xml:space="preserve"> </w:t>
      </w:r>
      <w:r w:rsidR="00292095" w:rsidRPr="00DC2B95">
        <w:rPr>
          <w:color w:val="000000"/>
          <w:shd w:val="clear" w:color="auto" w:fill="FFFFFF"/>
        </w:rPr>
        <w:t>Ezután lekérdezi a megjelenítő szervertől azokat a beviteli eszközöket, amelyek rendelkeznek</w:t>
      </w:r>
      <w:r w:rsidR="00476916" w:rsidRPr="00DC2B95">
        <w:rPr>
          <w:color w:val="000000"/>
          <w:shd w:val="clear" w:color="auto" w:fill="FFFFFF"/>
        </w:rPr>
        <w:t xml:space="preserve"> kurzor</w:t>
      </w:r>
      <w:r w:rsidR="006E587B" w:rsidRPr="00DC2B95">
        <w:rPr>
          <w:color w:val="000000"/>
          <w:shd w:val="clear" w:color="auto" w:fill="FFFFFF"/>
        </w:rPr>
        <w:t xml:space="preserve"> </w:t>
      </w:r>
      <w:r w:rsidR="0077251B" w:rsidRPr="00DC2B95">
        <w:rPr>
          <w:color w:val="000000"/>
          <w:shd w:val="clear" w:color="auto" w:fill="FFFFFF"/>
        </w:rPr>
        <w:t xml:space="preserve">mozgatási </w:t>
      </w:r>
      <w:r w:rsidR="006E587B" w:rsidRPr="00DC2B95">
        <w:rPr>
          <w:color w:val="000000"/>
          <w:shd w:val="clear" w:color="auto" w:fill="FFFFFF"/>
        </w:rPr>
        <w:t xml:space="preserve">képességgel </w:t>
      </w:r>
      <w:r w:rsidR="0077251B" w:rsidRPr="00DC2B95">
        <w:rPr>
          <w:color w:val="000000"/>
          <w:shd w:val="clear" w:color="auto" w:fill="FFFFFF"/>
        </w:rPr>
        <w:t>(például USB egér, touchpad, érintőképernyő, stb).</w:t>
      </w:r>
      <w:r w:rsidR="00B321B8" w:rsidRPr="00DC2B95">
        <w:rPr>
          <w:color w:val="000000"/>
          <w:shd w:val="clear" w:color="auto" w:fill="FFFFFF"/>
        </w:rPr>
        <w:t xml:space="preserve"> </w:t>
      </w:r>
      <w:r w:rsidR="009F5DE1" w:rsidRPr="00DC2B95">
        <w:rPr>
          <w:color w:val="000000"/>
          <w:shd w:val="clear" w:color="auto" w:fill="FFFFFF"/>
        </w:rPr>
        <w:t>Ezt követően</w:t>
      </w:r>
      <w:r w:rsidR="00611BBD" w:rsidRPr="00DC2B95">
        <w:rPr>
          <w:color w:val="000000"/>
          <w:shd w:val="clear" w:color="auto" w:fill="FFFFFF"/>
        </w:rPr>
        <w:t xml:space="preserve"> kliens a beviteli eszközök azonosítójával különböző esemény maszkok</w:t>
      </w:r>
      <w:r w:rsidR="00F0145D" w:rsidRPr="00DC2B95">
        <w:rPr>
          <w:color w:val="000000"/>
          <w:shd w:val="clear" w:color="auto" w:fill="FFFFFF"/>
        </w:rPr>
        <w:t xml:space="preserve">at regisztrál a </w:t>
      </w:r>
      <w:r w:rsidR="00F0145D" w:rsidRPr="00DC2B95">
        <w:rPr>
          <w:i/>
          <w:iCs/>
          <w:color w:val="000000"/>
          <w:shd w:val="clear" w:color="auto" w:fill="FFFFFF"/>
        </w:rPr>
        <w:t>root window</w:t>
      </w:r>
      <w:r w:rsidR="00F0145D" w:rsidRPr="00DC2B95">
        <w:rPr>
          <w:color w:val="000000"/>
          <w:shd w:val="clear" w:color="auto" w:fill="FFFFFF"/>
        </w:rPr>
        <w:t xml:space="preserve"> elemre.</w:t>
      </w:r>
      <w:r w:rsidR="00286B66" w:rsidRPr="00DC2B95">
        <w:rPr>
          <w:color w:val="000000"/>
          <w:shd w:val="clear" w:color="auto" w:fill="FFFFFF"/>
        </w:rPr>
        <w:t xml:space="preserve"> Innentől kezdve, ha valamelyik beviteli eszköz </w:t>
      </w:r>
      <w:r w:rsidR="009B5ECC" w:rsidRPr="00DC2B95">
        <w:rPr>
          <w:color w:val="000000"/>
          <w:shd w:val="clear" w:color="auto" w:fill="FFFFFF"/>
        </w:rPr>
        <w:t>kibocsájt egy</w:t>
      </w:r>
      <w:r w:rsidR="00617AE6" w:rsidRPr="00DC2B95">
        <w:rPr>
          <w:color w:val="000000"/>
          <w:shd w:val="clear" w:color="auto" w:fill="FFFFFF"/>
        </w:rPr>
        <w:t xml:space="preserve"> regisztrált esemény típust, akkor azt a </w:t>
      </w:r>
      <w:r w:rsidR="000C6B03" w:rsidRPr="00DC2B95">
        <w:rPr>
          <w:color w:val="000000"/>
          <w:shd w:val="clear" w:color="auto" w:fill="FFFFFF"/>
        </w:rPr>
        <w:t>megjelenítő szerver a kliens program felé is h</w:t>
      </w:r>
      <w:r w:rsidR="00115941" w:rsidRPr="00DC2B95">
        <w:rPr>
          <w:color w:val="000000"/>
          <w:shd w:val="clear" w:color="auto" w:fill="FFFFFF"/>
        </w:rPr>
        <w:t>i</w:t>
      </w:r>
      <w:r w:rsidR="000C6B03" w:rsidRPr="00DC2B95">
        <w:rPr>
          <w:color w:val="000000"/>
          <w:shd w:val="clear" w:color="auto" w:fill="FFFFFF"/>
        </w:rPr>
        <w:t>rdetni fogja.</w:t>
      </w:r>
      <w:r w:rsidR="00DA2AC7" w:rsidRPr="00DC2B95">
        <w:rPr>
          <w:color w:val="000000"/>
          <w:shd w:val="clear" w:color="auto" w:fill="FFFFFF"/>
        </w:rPr>
        <w:t xml:space="preserve"> Ezután a </w:t>
      </w:r>
      <w:r w:rsidR="00AB126C" w:rsidRPr="00DC2B95">
        <w:rPr>
          <w:color w:val="000000"/>
          <w:shd w:val="clear" w:color="auto" w:fill="FFFFFF"/>
        </w:rPr>
        <w:t xml:space="preserve">szál </w:t>
      </w:r>
      <w:r w:rsidR="00DA2AC7" w:rsidRPr="00DC2B95">
        <w:rPr>
          <w:color w:val="000000"/>
          <w:shd w:val="clear" w:color="auto" w:fill="FFFFFF"/>
        </w:rPr>
        <w:t>egy hurokban nem blokkoló várakozásba kezd</w:t>
      </w:r>
      <w:r w:rsidR="00986B77" w:rsidRPr="00DC2B95">
        <w:rPr>
          <w:color w:val="000000"/>
          <w:shd w:val="clear" w:color="auto" w:fill="FFFFFF"/>
        </w:rPr>
        <w:t xml:space="preserve"> a nyers X eseményekre.</w:t>
      </w:r>
      <w:r w:rsidR="00AB00BE" w:rsidRPr="00DC2B95">
        <w:rPr>
          <w:color w:val="000000"/>
          <w:shd w:val="clear" w:color="auto" w:fill="FFFFFF"/>
        </w:rPr>
        <w:t xml:space="preserve"> Amennyiben érkezik egy új esemény, a program </w:t>
      </w:r>
      <w:r w:rsidR="00FF7743" w:rsidRPr="00DC2B95">
        <w:rPr>
          <w:color w:val="000000"/>
          <w:shd w:val="clear" w:color="auto" w:fill="FFFFFF"/>
        </w:rPr>
        <w:t xml:space="preserve">kinyeri belőle a releváns információkat (például koordináták, időbélyeg, stb) és </w:t>
      </w:r>
      <w:r w:rsidR="00564535" w:rsidRPr="00DC2B95">
        <w:rPr>
          <w:color w:val="000000"/>
          <w:shd w:val="clear" w:color="auto" w:fill="FFFFFF"/>
        </w:rPr>
        <w:t>a feldolgozott eseményt továbbítja a fő eseményhuroknak.</w:t>
      </w:r>
      <w:r w:rsidR="006417A8" w:rsidRPr="00DC2B95">
        <w:rPr>
          <w:color w:val="000000"/>
          <w:shd w:val="clear" w:color="auto" w:fill="FFFFFF"/>
        </w:rPr>
        <w:t xml:space="preserve"> A jelenleg támogatott X események listája a következő:</w:t>
      </w:r>
    </w:p>
    <w:p w14:paraId="1296746F" w14:textId="08253138" w:rsidR="00882FCF" w:rsidRPr="00DC2B95" w:rsidRDefault="00882FCF" w:rsidP="00882FCF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r w:rsidRPr="00DC2B95">
        <w:rPr>
          <w:b/>
          <w:bCs/>
          <w:color w:val="000000"/>
          <w:shd w:val="clear" w:color="auto" w:fill="FFFFFF"/>
        </w:rPr>
        <w:lastRenderedPageBreak/>
        <w:t>MOTION_EVENT_TYPE</w:t>
      </w:r>
      <w:r w:rsidR="00592EFF" w:rsidRPr="00DC2B95">
        <w:rPr>
          <w:b/>
          <w:bCs/>
          <w:color w:val="000000"/>
          <w:shd w:val="clear" w:color="auto" w:fill="FFFFFF"/>
        </w:rPr>
        <w:t xml:space="preserve">: </w:t>
      </w:r>
      <w:r w:rsidR="00592EFF" w:rsidRPr="00DC2B95">
        <w:rPr>
          <w:color w:val="000000"/>
          <w:shd w:val="clear" w:color="auto" w:fill="FFFFFF"/>
        </w:rPr>
        <w:t>Kurzor mozgás esemény</w:t>
      </w:r>
      <w:r w:rsidR="000B5382" w:rsidRPr="00DC2B95">
        <w:rPr>
          <w:color w:val="000000"/>
          <w:shd w:val="clear" w:color="auto" w:fill="FFFFFF"/>
        </w:rPr>
        <w:t>.</w:t>
      </w:r>
    </w:p>
    <w:p w14:paraId="30FD789A" w14:textId="5F074A7E" w:rsidR="00882FCF" w:rsidRPr="00DC2B95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DC2B95">
        <w:rPr>
          <w:b/>
          <w:bCs/>
          <w:color w:val="000000"/>
          <w:shd w:val="clear" w:color="auto" w:fill="FFFFFF"/>
        </w:rPr>
        <w:t>SCROLL_EVENT_TYPE</w:t>
      </w:r>
      <w:r w:rsidR="000B5382" w:rsidRPr="00DC2B95">
        <w:rPr>
          <w:b/>
          <w:bCs/>
          <w:color w:val="000000"/>
          <w:shd w:val="clear" w:color="auto" w:fill="FFFFFF"/>
        </w:rPr>
        <w:t xml:space="preserve">: </w:t>
      </w:r>
      <w:r w:rsidR="000B5382" w:rsidRPr="00DC2B95">
        <w:rPr>
          <w:color w:val="000000"/>
          <w:shd w:val="clear" w:color="auto" w:fill="FFFFFF"/>
        </w:rPr>
        <w:t>Görgetés esemény.</w:t>
      </w:r>
    </w:p>
    <w:p w14:paraId="07088138" w14:textId="2639991E" w:rsidR="00882FCF" w:rsidRPr="00DC2B95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DC2B95">
        <w:rPr>
          <w:b/>
          <w:bCs/>
          <w:color w:val="000000"/>
          <w:shd w:val="clear" w:color="auto" w:fill="FFFFFF"/>
        </w:rPr>
        <w:t>TOUCH_BEGIN_EVENT_TYPE</w:t>
      </w:r>
      <w:r w:rsidR="000B5382" w:rsidRPr="00DC2B95">
        <w:rPr>
          <w:b/>
          <w:bCs/>
          <w:color w:val="000000"/>
          <w:shd w:val="clear" w:color="auto" w:fill="FFFFFF"/>
        </w:rPr>
        <w:t xml:space="preserve">: </w:t>
      </w:r>
      <w:r w:rsidR="00316F52" w:rsidRPr="00DC2B95">
        <w:rPr>
          <w:color w:val="000000"/>
          <w:shd w:val="clear" w:color="auto" w:fill="FFFFFF"/>
        </w:rPr>
        <w:t>É</w:t>
      </w:r>
      <w:r w:rsidR="000B5382" w:rsidRPr="00DC2B95">
        <w:rPr>
          <w:color w:val="000000"/>
          <w:shd w:val="clear" w:color="auto" w:fill="FFFFFF"/>
        </w:rPr>
        <w:t>rintés kezdete esemény.</w:t>
      </w:r>
    </w:p>
    <w:p w14:paraId="6C51E994" w14:textId="230D541F" w:rsidR="00882FCF" w:rsidRPr="00DC2B95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DC2B95">
        <w:rPr>
          <w:b/>
          <w:bCs/>
          <w:color w:val="000000"/>
          <w:shd w:val="clear" w:color="auto" w:fill="FFFFFF"/>
        </w:rPr>
        <w:t>TOUCH_UPDATE_EVENT_TYPE</w:t>
      </w:r>
      <w:r w:rsidR="00E705AC" w:rsidRPr="00DC2B95">
        <w:rPr>
          <w:b/>
          <w:bCs/>
          <w:color w:val="000000"/>
          <w:shd w:val="clear" w:color="auto" w:fill="FFFFFF"/>
        </w:rPr>
        <w:t xml:space="preserve">: </w:t>
      </w:r>
      <w:r w:rsidR="00E705AC" w:rsidRPr="00DC2B95">
        <w:rPr>
          <w:color w:val="000000"/>
          <w:shd w:val="clear" w:color="auto" w:fill="FFFFFF"/>
        </w:rPr>
        <w:t xml:space="preserve">Érintés </w:t>
      </w:r>
      <w:r w:rsidR="00D93CC6" w:rsidRPr="00DC2B95">
        <w:rPr>
          <w:color w:val="000000"/>
          <w:shd w:val="clear" w:color="auto" w:fill="FFFFFF"/>
        </w:rPr>
        <w:t>frissít</w:t>
      </w:r>
      <w:r w:rsidR="00DE05DB" w:rsidRPr="00DC2B95">
        <w:rPr>
          <w:color w:val="000000"/>
          <w:shd w:val="clear" w:color="auto" w:fill="FFFFFF"/>
        </w:rPr>
        <w:t xml:space="preserve">ése </w:t>
      </w:r>
      <w:r w:rsidR="00E705AC" w:rsidRPr="00DC2B95">
        <w:rPr>
          <w:color w:val="000000"/>
          <w:shd w:val="clear" w:color="auto" w:fill="FFFFFF"/>
        </w:rPr>
        <w:t>esemény.</w:t>
      </w:r>
    </w:p>
    <w:p w14:paraId="1D7AC15D" w14:textId="1366EA68" w:rsidR="00882FCF" w:rsidRPr="00DC2B95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DC2B95">
        <w:rPr>
          <w:b/>
          <w:bCs/>
          <w:color w:val="000000"/>
          <w:shd w:val="clear" w:color="auto" w:fill="FFFFFF"/>
        </w:rPr>
        <w:t>TOUCH_END_EVENT_TYPE</w:t>
      </w:r>
      <w:r w:rsidR="00E705AC" w:rsidRPr="00DC2B95">
        <w:rPr>
          <w:b/>
          <w:bCs/>
          <w:color w:val="000000"/>
          <w:shd w:val="clear" w:color="auto" w:fill="FFFFFF"/>
        </w:rPr>
        <w:t xml:space="preserve">: </w:t>
      </w:r>
      <w:r w:rsidR="00E705AC" w:rsidRPr="00DC2B95">
        <w:rPr>
          <w:color w:val="000000"/>
          <w:shd w:val="clear" w:color="auto" w:fill="FFFFFF"/>
        </w:rPr>
        <w:t>Érintés vége esemény.</w:t>
      </w:r>
    </w:p>
    <w:p w14:paraId="0958C429" w14:textId="74B7ADA7" w:rsidR="00882FCF" w:rsidRPr="00DC2B95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DC2B95">
        <w:rPr>
          <w:b/>
          <w:bCs/>
          <w:color w:val="000000"/>
          <w:shd w:val="clear" w:color="auto" w:fill="FFFFFF"/>
        </w:rPr>
        <w:t>BUTTON_PRESS_EVENT_TYPE</w:t>
      </w:r>
      <w:r w:rsidR="005B24CD" w:rsidRPr="00DC2B95">
        <w:rPr>
          <w:b/>
          <w:bCs/>
          <w:color w:val="000000"/>
          <w:shd w:val="clear" w:color="auto" w:fill="FFFFFF"/>
        </w:rPr>
        <w:t xml:space="preserve">: </w:t>
      </w:r>
      <w:r w:rsidR="005B24CD" w:rsidRPr="00DC2B95">
        <w:rPr>
          <w:color w:val="000000"/>
          <w:shd w:val="clear" w:color="auto" w:fill="FFFFFF"/>
        </w:rPr>
        <w:t>Egérgomb lenyomása esemény.</w:t>
      </w:r>
    </w:p>
    <w:p w14:paraId="1B347981" w14:textId="1888EBB1" w:rsidR="004664C6" w:rsidRPr="00DC2B95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DC2B95">
        <w:rPr>
          <w:b/>
          <w:bCs/>
          <w:color w:val="000000"/>
          <w:shd w:val="clear" w:color="auto" w:fill="FFFFFF"/>
        </w:rPr>
        <w:t>BUTTON_RELEASE_EVENT_TYPE</w:t>
      </w:r>
      <w:r w:rsidR="00FA4C7D" w:rsidRPr="00DC2B95">
        <w:rPr>
          <w:b/>
          <w:bCs/>
          <w:color w:val="000000"/>
          <w:shd w:val="clear" w:color="auto" w:fill="FFFFFF"/>
        </w:rPr>
        <w:t xml:space="preserve">: </w:t>
      </w:r>
      <w:r w:rsidR="00FA4C7D" w:rsidRPr="00DC2B95">
        <w:rPr>
          <w:color w:val="000000"/>
          <w:shd w:val="clear" w:color="auto" w:fill="FFFFFF"/>
        </w:rPr>
        <w:t>Egérgomb felengedése esemény.</w:t>
      </w:r>
    </w:p>
    <w:p w14:paraId="57C69328" w14:textId="6723B492" w:rsidR="00D56FC0" w:rsidRPr="00DC2B95" w:rsidRDefault="00D56FC0" w:rsidP="00957CCB">
      <w:pPr>
        <w:ind w:firstLine="0"/>
        <w:rPr>
          <w:b/>
          <w:bCs/>
          <w:color w:val="000000"/>
          <w:shd w:val="clear" w:color="auto" w:fill="FFFFFF"/>
        </w:rPr>
      </w:pPr>
    </w:p>
    <w:p w14:paraId="76BE653F" w14:textId="5B6CC82C" w:rsidR="0028598C" w:rsidRPr="00DC2B95" w:rsidRDefault="0028598C" w:rsidP="00D56FC0">
      <w:pPr>
        <w:rPr>
          <w:color w:val="000000"/>
          <w:shd w:val="clear" w:color="auto" w:fill="FFFFFF"/>
        </w:rPr>
      </w:pPr>
      <w:r w:rsidRPr="00DC2B95">
        <w:rPr>
          <w:color w:val="000000"/>
          <w:shd w:val="clear" w:color="auto" w:fill="FFFFFF"/>
        </w:rPr>
        <w:t>A feldolgozott események ezután először az esemény pufferbe kerülnek, majd továbbításra az alkalmazás szerverre. Egy feldolgozott kurzor mozgás esemény a következőképpen néz ki:</w:t>
      </w:r>
    </w:p>
    <w:p w14:paraId="040FF94E" w14:textId="77777777" w:rsidR="0028598C" w:rsidRPr="00DC2B95" w:rsidRDefault="0028598C" w:rsidP="0028598C">
      <w:pPr>
        <w:pStyle w:val="Kd"/>
      </w:pPr>
      <w:r w:rsidRPr="00DC2B95">
        <w:t xml:space="preserve">  MOTION_EVENT_TYPE: {</w:t>
      </w:r>
    </w:p>
    <w:p w14:paraId="73DBCEC5" w14:textId="77777777" w:rsidR="0028598C" w:rsidRPr="00DC2B95" w:rsidRDefault="0028598C" w:rsidP="0028598C">
      <w:pPr>
        <w:pStyle w:val="Kd"/>
      </w:pPr>
      <w:r w:rsidRPr="00DC2B95">
        <w:t xml:space="preserve">    types: [</w:t>
      </w:r>
    </w:p>
    <w:p w14:paraId="52984690" w14:textId="77777777" w:rsidR="0028598C" w:rsidRPr="00DC2B95" w:rsidRDefault="0028598C" w:rsidP="0028598C">
      <w:pPr>
        <w:pStyle w:val="Kd"/>
      </w:pPr>
      <w:r w:rsidRPr="00DC2B95">
        <w:t xml:space="preserve">      'type:type',</w:t>
      </w:r>
    </w:p>
    <w:p w14:paraId="36D7EAD7" w14:textId="77777777" w:rsidR="0028598C" w:rsidRPr="00DC2B95" w:rsidRDefault="0028598C" w:rsidP="0028598C">
      <w:pPr>
        <w:pStyle w:val="Kd"/>
      </w:pPr>
      <w:r w:rsidRPr="00DC2B95">
        <w:t xml:space="preserve">      't:timestamp:ms',</w:t>
      </w:r>
    </w:p>
    <w:p w14:paraId="1458FC7F" w14:textId="77777777" w:rsidR="0028598C" w:rsidRPr="00DC2B95" w:rsidRDefault="0028598C" w:rsidP="0028598C">
      <w:pPr>
        <w:pStyle w:val="Kd"/>
      </w:pPr>
      <w:r w:rsidRPr="00DC2B95">
        <w:t xml:space="preserve">      'xIntegral:integer',</w:t>
      </w:r>
    </w:p>
    <w:p w14:paraId="34DB4511" w14:textId="77777777" w:rsidR="0028598C" w:rsidRPr="00DC2B95" w:rsidRDefault="0028598C" w:rsidP="0028598C">
      <w:pPr>
        <w:pStyle w:val="Kd"/>
      </w:pPr>
      <w:r w:rsidRPr="00DC2B95">
        <w:t xml:space="preserve">      'xFraction:integer',</w:t>
      </w:r>
    </w:p>
    <w:p w14:paraId="5AF5681A" w14:textId="77777777" w:rsidR="0028598C" w:rsidRPr="00DC2B95" w:rsidRDefault="0028598C" w:rsidP="0028598C">
      <w:pPr>
        <w:pStyle w:val="Kd"/>
      </w:pPr>
      <w:r w:rsidRPr="00DC2B95">
        <w:t xml:space="preserve">      'yIntegral:integer',</w:t>
      </w:r>
    </w:p>
    <w:p w14:paraId="13A79FDD" w14:textId="77777777" w:rsidR="0028598C" w:rsidRPr="00DC2B95" w:rsidRDefault="0028598C" w:rsidP="0028598C">
      <w:pPr>
        <w:pStyle w:val="Kd"/>
      </w:pPr>
      <w:r w:rsidRPr="00DC2B95">
        <w:t xml:space="preserve">      'yFraction:integer',</w:t>
      </w:r>
    </w:p>
    <w:p w14:paraId="20ACA2C6" w14:textId="77777777" w:rsidR="0028598C" w:rsidRPr="00DC2B95" w:rsidRDefault="0028598C" w:rsidP="0028598C">
      <w:pPr>
        <w:pStyle w:val="Kd"/>
      </w:pPr>
      <w:r w:rsidRPr="00DC2B95">
        <w:t xml:space="preserve">      'rootX:integer',</w:t>
      </w:r>
    </w:p>
    <w:p w14:paraId="19ED5655" w14:textId="77777777" w:rsidR="0028598C" w:rsidRPr="00DC2B95" w:rsidRDefault="0028598C" w:rsidP="0028598C">
      <w:pPr>
        <w:pStyle w:val="Kd"/>
      </w:pPr>
      <w:r w:rsidRPr="00DC2B95">
        <w:t xml:space="preserve">      'rootY:integer',</w:t>
      </w:r>
    </w:p>
    <w:p w14:paraId="4115AA89" w14:textId="706EBEA9" w:rsidR="0028598C" w:rsidRPr="00DC2B95" w:rsidRDefault="0028598C" w:rsidP="0028598C">
      <w:pPr>
        <w:pStyle w:val="Kd"/>
      </w:pPr>
      <w:r w:rsidRPr="00DC2B95">
        <w:t xml:space="preserve">    ],</w:t>
      </w:r>
    </w:p>
    <w:p w14:paraId="6395497C" w14:textId="361B2825" w:rsidR="00DB3776" w:rsidRPr="00DC2B95" w:rsidRDefault="00DB3776" w:rsidP="0028598C">
      <w:pPr>
        <w:pStyle w:val="Kd"/>
      </w:pPr>
      <w:r w:rsidRPr="00DC2B95">
        <w:t xml:space="preserve">  }</w:t>
      </w:r>
    </w:p>
    <w:p w14:paraId="7748273C" w14:textId="0DAC91FC" w:rsidR="0028598C" w:rsidRPr="00DC2B95" w:rsidRDefault="00191DB9" w:rsidP="0028598C">
      <w:pPr>
        <w:ind w:firstLine="0"/>
        <w:rPr>
          <w:color w:val="000000"/>
          <w:shd w:val="clear" w:color="auto" w:fill="FFFFFF"/>
        </w:rPr>
      </w:pPr>
      <w:r w:rsidRPr="00DC2B95">
        <w:rPr>
          <w:color w:val="000000"/>
          <w:shd w:val="clear" w:color="auto" w:fill="FFFFFF"/>
        </w:rPr>
        <w:t>A kurzor mozgás esemény</w:t>
      </w:r>
      <w:r w:rsidR="00A43DD5" w:rsidRPr="00DC2B95">
        <w:rPr>
          <w:color w:val="000000"/>
          <w:shd w:val="clear" w:color="auto" w:fill="FFFFFF"/>
        </w:rPr>
        <w:t xml:space="preserve"> egyes mezőinek</w:t>
      </w:r>
      <w:r w:rsidR="001E2D83" w:rsidRPr="00DC2B95">
        <w:rPr>
          <w:color w:val="000000"/>
          <w:shd w:val="clear" w:color="auto" w:fill="FFFFFF"/>
        </w:rPr>
        <w:t xml:space="preserve"> típusa és magyarázata</w:t>
      </w:r>
      <w:r w:rsidR="008C6DD5" w:rsidRPr="00DC2B95">
        <w:rPr>
          <w:color w:val="000000"/>
          <w:shd w:val="clear" w:color="auto" w:fill="FFFFFF"/>
        </w:rPr>
        <w:t>:</w:t>
      </w:r>
    </w:p>
    <w:p w14:paraId="537F4A59" w14:textId="001D6720" w:rsidR="001E2D83" w:rsidRPr="00DC2B95" w:rsidRDefault="008C6DD5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r w:rsidRPr="00DC2B95">
        <w:rPr>
          <w:b/>
          <w:bCs/>
          <w:color w:val="000000"/>
          <w:shd w:val="clear" w:color="auto" w:fill="FFFFFF"/>
        </w:rPr>
        <w:t xml:space="preserve">type: </w:t>
      </w:r>
      <w:r w:rsidR="00383498" w:rsidRPr="00DC2B95">
        <w:rPr>
          <w:color w:val="000000"/>
          <w:shd w:val="clear" w:color="auto" w:fill="FFFFFF"/>
        </w:rPr>
        <w:t>Az esemény típusa, kurzor mozgás esemény esetén az értéke 0.</w:t>
      </w:r>
    </w:p>
    <w:p w14:paraId="0309DB92" w14:textId="3AF6FCB6" w:rsidR="0084622A" w:rsidRPr="00DC2B95" w:rsidRDefault="0084622A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r w:rsidRPr="00DC2B95">
        <w:rPr>
          <w:b/>
          <w:bCs/>
          <w:color w:val="000000"/>
          <w:shd w:val="clear" w:color="auto" w:fill="FFFFFF"/>
        </w:rPr>
        <w:t>timestamp:</w:t>
      </w:r>
      <w:r w:rsidRPr="00DC2B95">
        <w:rPr>
          <w:color w:val="000000"/>
          <w:shd w:val="clear" w:color="auto" w:fill="FFFFFF"/>
        </w:rPr>
        <w:t xml:space="preserve"> Unix időbélyeg, a mértékegysége milliszekundum.</w:t>
      </w:r>
    </w:p>
    <w:p w14:paraId="304998B3" w14:textId="35705ABD" w:rsidR="00A25A39" w:rsidRPr="00DC2B95" w:rsidRDefault="00A25A39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r w:rsidRPr="00DC2B95">
        <w:rPr>
          <w:b/>
          <w:bCs/>
          <w:color w:val="000000"/>
          <w:shd w:val="clear" w:color="auto" w:fill="FFFFFF"/>
        </w:rPr>
        <w:t>xIntegral:</w:t>
      </w:r>
      <w:r w:rsidRPr="00DC2B95">
        <w:rPr>
          <w:color w:val="000000"/>
          <w:shd w:val="clear" w:color="auto" w:fill="FFFFFF"/>
        </w:rPr>
        <w:t xml:space="preserve"> </w:t>
      </w:r>
      <w:r w:rsidR="00461130" w:rsidRPr="00DC2B95">
        <w:rPr>
          <w:color w:val="000000"/>
          <w:shd w:val="clear" w:color="auto" w:fill="FFFFFF"/>
        </w:rPr>
        <w:t xml:space="preserve">A kurzor </w:t>
      </w:r>
      <w:r w:rsidR="001F50BE" w:rsidRPr="00DC2B95">
        <w:rPr>
          <w:color w:val="000000"/>
          <w:shd w:val="clear" w:color="auto" w:fill="FFFFFF"/>
        </w:rPr>
        <w:t xml:space="preserve">X axis menti elmozdulásának </w:t>
      </w:r>
      <w:r w:rsidR="00193E75" w:rsidRPr="00DC2B95">
        <w:rPr>
          <w:color w:val="000000"/>
          <w:shd w:val="clear" w:color="auto" w:fill="FFFFFF"/>
        </w:rPr>
        <w:t xml:space="preserve">egész </w:t>
      </w:r>
      <w:r w:rsidR="00DD05B5" w:rsidRPr="00DC2B95">
        <w:rPr>
          <w:color w:val="000000"/>
          <w:shd w:val="clear" w:color="auto" w:fill="FFFFFF"/>
        </w:rPr>
        <w:t>része</w:t>
      </w:r>
      <w:r w:rsidR="00193E75" w:rsidRPr="00DC2B95">
        <w:rPr>
          <w:color w:val="000000"/>
          <w:shd w:val="clear" w:color="auto" w:fill="FFFFFF"/>
        </w:rPr>
        <w:t>.</w:t>
      </w:r>
    </w:p>
    <w:p w14:paraId="6E8AA09C" w14:textId="71BF4273" w:rsidR="00DD05B5" w:rsidRPr="00DC2B95" w:rsidRDefault="00DD05B5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r w:rsidRPr="00DC2B95">
        <w:rPr>
          <w:b/>
          <w:bCs/>
          <w:color w:val="000000"/>
          <w:shd w:val="clear" w:color="auto" w:fill="FFFFFF"/>
        </w:rPr>
        <w:t>xFraction:</w:t>
      </w:r>
      <w:r w:rsidRPr="00DC2B95">
        <w:rPr>
          <w:color w:val="000000"/>
          <w:shd w:val="clear" w:color="auto" w:fill="FFFFFF"/>
        </w:rPr>
        <w:t xml:space="preserve"> A kurzor X axis menti elmozdulásának tört része.</w:t>
      </w:r>
    </w:p>
    <w:p w14:paraId="516535D4" w14:textId="11C69726" w:rsidR="005011E7" w:rsidRPr="00DC2B95" w:rsidRDefault="005011E7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r w:rsidRPr="00DC2B95">
        <w:rPr>
          <w:b/>
          <w:bCs/>
          <w:color w:val="000000"/>
          <w:shd w:val="clear" w:color="auto" w:fill="FFFFFF"/>
        </w:rPr>
        <w:t>yIntegral:</w:t>
      </w:r>
      <w:r w:rsidRPr="00DC2B95">
        <w:rPr>
          <w:color w:val="000000"/>
          <w:shd w:val="clear" w:color="auto" w:fill="FFFFFF"/>
        </w:rPr>
        <w:t xml:space="preserve"> A kurzor Y axis menti elmozdulásának egész része.</w:t>
      </w:r>
    </w:p>
    <w:p w14:paraId="0AA13EA3" w14:textId="40E98071" w:rsidR="005011E7" w:rsidRPr="00DC2B95" w:rsidRDefault="005011E7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r w:rsidRPr="00DC2B95">
        <w:rPr>
          <w:b/>
          <w:bCs/>
          <w:color w:val="000000"/>
          <w:shd w:val="clear" w:color="auto" w:fill="FFFFFF"/>
        </w:rPr>
        <w:t>yFraction:</w:t>
      </w:r>
      <w:r w:rsidRPr="00DC2B95">
        <w:rPr>
          <w:color w:val="000000"/>
          <w:shd w:val="clear" w:color="auto" w:fill="FFFFFF"/>
        </w:rPr>
        <w:t xml:space="preserve"> A kurzor Y axis menti elmozdulásának tört része.</w:t>
      </w:r>
    </w:p>
    <w:p w14:paraId="58F1539A" w14:textId="200B7274" w:rsidR="00607482" w:rsidRPr="00DC2B95" w:rsidRDefault="00607482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r w:rsidRPr="00DC2B95">
        <w:rPr>
          <w:b/>
          <w:bCs/>
          <w:color w:val="000000"/>
          <w:shd w:val="clear" w:color="auto" w:fill="FFFFFF"/>
        </w:rPr>
        <w:t>rootX:</w:t>
      </w:r>
      <w:r w:rsidRPr="00DC2B95">
        <w:rPr>
          <w:color w:val="000000"/>
          <w:shd w:val="clear" w:color="auto" w:fill="FFFFFF"/>
        </w:rPr>
        <w:t xml:space="preserve"> </w:t>
      </w:r>
      <w:r w:rsidR="00BD490D" w:rsidRPr="00DC2B95">
        <w:rPr>
          <w:color w:val="000000"/>
          <w:shd w:val="clear" w:color="auto" w:fill="FFFFFF"/>
        </w:rPr>
        <w:t>A kurzor X koordinátája a gyökér ablakban</w:t>
      </w:r>
      <w:r w:rsidR="00383B90" w:rsidRPr="00DC2B95">
        <w:rPr>
          <w:color w:val="000000"/>
          <w:shd w:val="clear" w:color="auto" w:fill="FFFFFF"/>
        </w:rPr>
        <w:t>.</w:t>
      </w:r>
    </w:p>
    <w:p w14:paraId="7218119B" w14:textId="1D10A9C7" w:rsidR="00B43D1C" w:rsidRPr="00DC2B95" w:rsidRDefault="00B43D1C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r w:rsidRPr="00DC2B95">
        <w:rPr>
          <w:b/>
          <w:bCs/>
          <w:color w:val="000000"/>
          <w:shd w:val="clear" w:color="auto" w:fill="FFFFFF"/>
        </w:rPr>
        <w:t>rootY:</w:t>
      </w:r>
      <w:r w:rsidRPr="00DC2B95">
        <w:rPr>
          <w:color w:val="000000"/>
          <w:shd w:val="clear" w:color="auto" w:fill="FFFFFF"/>
        </w:rPr>
        <w:t xml:space="preserve"> A kurzor Y koordinátája a gyökér ablakban.</w:t>
      </w:r>
    </w:p>
    <w:p w14:paraId="234E09F1" w14:textId="2BC503A3" w:rsidR="001D0303" w:rsidRPr="00DC2B95" w:rsidRDefault="001D0303" w:rsidP="001D0303">
      <w:pPr>
        <w:ind w:firstLine="0"/>
        <w:rPr>
          <w:color w:val="000000"/>
          <w:shd w:val="clear" w:color="auto" w:fill="FFFFFF"/>
        </w:rPr>
      </w:pPr>
      <w:r w:rsidRPr="00DC2B95">
        <w:rPr>
          <w:color w:val="000000"/>
          <w:shd w:val="clear" w:color="auto" w:fill="FFFFFF"/>
        </w:rPr>
        <w:lastRenderedPageBreak/>
        <w:t xml:space="preserve">A teljes esemény leíró séma megtalálható a függelékben, a </w:t>
      </w:r>
      <w:r w:rsidRPr="00DC2B95">
        <w:rPr>
          <w:i/>
          <w:iCs/>
          <w:color w:val="000000"/>
          <w:shd w:val="clear" w:color="auto" w:fill="FFFFFF"/>
        </w:rPr>
        <w:fldChar w:fldCharType="begin"/>
      </w:r>
      <w:r w:rsidRPr="00DC2B95">
        <w:rPr>
          <w:i/>
          <w:iCs/>
          <w:color w:val="000000"/>
          <w:shd w:val="clear" w:color="auto" w:fill="FFFFFF"/>
        </w:rPr>
        <w:instrText xml:space="preserve"> REF _Ref118106506 \r \h  \* MERGEFORMAT </w:instrText>
      </w:r>
      <w:r w:rsidRPr="00DC2B95">
        <w:rPr>
          <w:i/>
          <w:iCs/>
          <w:color w:val="000000"/>
          <w:shd w:val="clear" w:color="auto" w:fill="FFFFFF"/>
        </w:rPr>
      </w:r>
      <w:r w:rsidRPr="00DC2B95">
        <w:rPr>
          <w:i/>
          <w:iCs/>
          <w:color w:val="000000"/>
          <w:shd w:val="clear" w:color="auto" w:fill="FFFFFF"/>
        </w:rPr>
        <w:fldChar w:fldCharType="separate"/>
      </w:r>
      <w:r w:rsidR="00043D22" w:rsidRPr="00DC2B95">
        <w:rPr>
          <w:i/>
          <w:iCs/>
          <w:color w:val="000000"/>
          <w:shd w:val="clear" w:color="auto" w:fill="FFFFFF"/>
        </w:rPr>
        <w:t>12.1</w:t>
      </w:r>
      <w:r w:rsidRPr="00DC2B95">
        <w:rPr>
          <w:i/>
          <w:iCs/>
          <w:color w:val="000000"/>
          <w:shd w:val="clear" w:color="auto" w:fill="FFFFFF"/>
        </w:rPr>
        <w:fldChar w:fldCharType="end"/>
      </w:r>
      <w:r w:rsidRPr="00DC2B95">
        <w:rPr>
          <w:color w:val="000000"/>
          <w:shd w:val="clear" w:color="auto" w:fill="FFFFFF"/>
        </w:rPr>
        <w:t>-es fejezetben</w:t>
      </w:r>
      <w:r w:rsidR="002213DD" w:rsidRPr="00DC2B95">
        <w:rPr>
          <w:color w:val="000000"/>
          <w:shd w:val="clear" w:color="auto" w:fill="FFFFFF"/>
        </w:rPr>
        <w:t>.</w:t>
      </w:r>
    </w:p>
    <w:p w14:paraId="46D9EF03" w14:textId="6B8FF3F2" w:rsidR="00856BA1" w:rsidRPr="00DC2B95" w:rsidRDefault="00EA0643" w:rsidP="006A0C09">
      <w:pPr>
        <w:pStyle w:val="Cmsor3"/>
      </w:pPr>
      <w:bookmarkStart w:id="42" w:name="_Toc119779943"/>
      <w:r w:rsidRPr="00DC2B95">
        <w:t>Platform specifikus m</w:t>
      </w:r>
      <w:r w:rsidR="00856BA1" w:rsidRPr="00DC2B95">
        <w:t>etaadatok</w:t>
      </w:r>
      <w:bookmarkEnd w:id="42"/>
    </w:p>
    <w:p w14:paraId="0C8E6FD9" w14:textId="5D231752" w:rsidR="00B47236" w:rsidRPr="00DC2B95" w:rsidRDefault="00153413" w:rsidP="00B47236">
      <w:r w:rsidRPr="00DC2B95">
        <w:t xml:space="preserve">Az </w:t>
      </w:r>
      <w:r w:rsidRPr="00DC2B95">
        <w:rPr>
          <w:i/>
          <w:iCs/>
        </w:rPr>
        <w:t>R6</w:t>
      </w:r>
      <w:r w:rsidRPr="00DC2B95">
        <w:t>-os követelmény értelmében az alkalmazásnak különböző platform specifikus metaadatot kell tudnia gyűjteni és ezt elküldeni az alkalmazás szerverre.</w:t>
      </w:r>
      <w:r w:rsidR="001E3C7F" w:rsidRPr="00DC2B95">
        <w:t xml:space="preserve"> Ezt a viselkedést az adatgyűjtő</w:t>
      </w:r>
      <w:r w:rsidR="00F13789" w:rsidRPr="00DC2B95">
        <w:t xml:space="preserve"> </w:t>
      </w:r>
      <w:r w:rsidR="00E96AF3" w:rsidRPr="00DC2B95">
        <w:t>részeként valósítottam meg egy külön modulban.</w:t>
      </w:r>
      <w:r w:rsidR="006C16DA" w:rsidRPr="00DC2B95">
        <w:t xml:space="preserve"> Bevezettem egy új eseménytípust </w:t>
      </w:r>
      <w:r w:rsidR="00693A74" w:rsidRPr="00DC2B95">
        <w:rPr>
          <w:b/>
          <w:bCs/>
        </w:rPr>
        <w:t xml:space="preserve">METADATA_CHANGED_EVENT </w:t>
      </w:r>
      <w:r w:rsidR="00693A74" w:rsidRPr="00DC2B95">
        <w:t xml:space="preserve">néven, </w:t>
      </w:r>
      <w:r w:rsidR="00AE004E" w:rsidRPr="00DC2B95">
        <w:t>amely</w:t>
      </w:r>
      <w:r w:rsidR="008058F3" w:rsidRPr="00DC2B95">
        <w:t xml:space="preserve"> a metaadatok eseményfolyamba való injektálására használtam.</w:t>
      </w:r>
      <w:r w:rsidR="004B6A70" w:rsidRPr="00DC2B95">
        <w:t xml:space="preserve"> A kliens egy külön szálon bizonyos (konfigurálható) id</w:t>
      </w:r>
      <w:r w:rsidR="00213DFC" w:rsidRPr="00DC2B95">
        <w:t>őközönkét összegyűjt különböző adatokat a felhasználó által használt platformról és ezeket</w:t>
      </w:r>
      <w:r w:rsidR="000B2611" w:rsidRPr="00DC2B95">
        <w:t xml:space="preserve"> elküldi a fő eseményhuroknak</w:t>
      </w:r>
      <w:r w:rsidR="00D00D65" w:rsidRPr="00DC2B95">
        <w:t>.</w:t>
      </w:r>
      <w:r w:rsidR="00C20174" w:rsidRPr="00DC2B95">
        <w:t xml:space="preserve"> </w:t>
      </w:r>
      <w:r w:rsidR="00D00D65" w:rsidRPr="00DC2B95">
        <w:t>E</w:t>
      </w:r>
      <w:r w:rsidR="00C20174" w:rsidRPr="00DC2B95">
        <w:t xml:space="preserve">záltal </w:t>
      </w:r>
      <w:r w:rsidR="008B0E5F" w:rsidRPr="00DC2B95">
        <w:t>a metaadatok bekerülnek a</w:t>
      </w:r>
      <w:r w:rsidR="00241011" w:rsidRPr="00DC2B95">
        <w:t>z ideiglenes esemény pufferbe, majd idővel a kliens elküldi őket az alkalmazás szerverre</w:t>
      </w:r>
      <w:r w:rsidR="000B2611" w:rsidRPr="00DC2B95">
        <w:t>.</w:t>
      </w:r>
    </w:p>
    <w:p w14:paraId="26428C1E" w14:textId="3DE194C9" w:rsidR="00366BA5" w:rsidRPr="00DC2B95" w:rsidRDefault="006E0A9F" w:rsidP="00B47236">
      <w:r w:rsidRPr="00DC2B95">
        <w:t>A</w:t>
      </w:r>
      <w:r w:rsidR="00813F38" w:rsidRPr="00DC2B95">
        <w:t xml:space="preserve"> </w:t>
      </w:r>
      <w:r w:rsidR="00F04AEC" w:rsidRPr="00DC2B95">
        <w:t>kliens által összegyűjtött különböző adatokat</w:t>
      </w:r>
      <w:r w:rsidR="00056415" w:rsidRPr="00DC2B95">
        <w:t xml:space="preserve"> struktúrába szerveztem</w:t>
      </w:r>
      <w:r w:rsidR="00856411" w:rsidRPr="00DC2B95">
        <w:t xml:space="preserve">, ugyanis a Rust </w:t>
      </w:r>
      <w:r w:rsidR="003A579B" w:rsidRPr="00DC2B95">
        <w:rPr>
          <w:i/>
          <w:iCs/>
        </w:rPr>
        <w:t xml:space="preserve">derive </w:t>
      </w:r>
      <w:r w:rsidR="003A579B" w:rsidRPr="00DC2B95">
        <w:t>mechanizmusán keresztül</w:t>
      </w:r>
      <w:r w:rsidR="002A1386" w:rsidRPr="00DC2B95">
        <w:t xml:space="preserve"> </w:t>
      </w:r>
      <w:r w:rsidR="007D70AD" w:rsidRPr="00DC2B95">
        <w:t xml:space="preserve">a struktúra egyszerűen szerializálható a struktúra </w:t>
      </w:r>
      <w:r w:rsidR="005921FD" w:rsidRPr="00DC2B95">
        <w:t>JSON formátumba.</w:t>
      </w:r>
      <w:r w:rsidR="00DA7249" w:rsidRPr="00DC2B95">
        <w:t xml:space="preserve"> A </w:t>
      </w:r>
      <w:r w:rsidR="00DA7249" w:rsidRPr="00DC2B95">
        <w:rPr>
          <w:i/>
          <w:iCs/>
        </w:rPr>
        <w:t>serde</w:t>
      </w:r>
      <w:r w:rsidR="00DA7249" w:rsidRPr="00DC2B95">
        <w:t xml:space="preserve"> nev</w:t>
      </w:r>
      <w:r w:rsidR="00874DC1" w:rsidRPr="00DC2B95">
        <w:t>ű</w:t>
      </w:r>
      <w:r w:rsidR="00E917B9" w:rsidRPr="00DC2B95">
        <w:t xml:space="preserve"> külső modul segítségével</w:t>
      </w:r>
      <w:r w:rsidR="00BB6B95" w:rsidRPr="00DC2B95">
        <w:t xml:space="preserve"> pedig még a más nyelvekben nehézkes </w:t>
      </w:r>
      <w:r w:rsidR="00AF7772" w:rsidRPr="00DC2B95">
        <w:t xml:space="preserve">snake_case </w:t>
      </w:r>
      <w:r w:rsidR="00AF7772" w:rsidRPr="00DC2B95">
        <w:sym w:font="Wingdings" w:char="F0E0"/>
      </w:r>
      <w:r w:rsidR="00AF7772" w:rsidRPr="00DC2B95">
        <w:t xml:space="preserve"> camelCase konverzió is egy egyszerű annotációval</w:t>
      </w:r>
      <w:r w:rsidR="00775502" w:rsidRPr="00DC2B95">
        <w:t xml:space="preserve"> megoldható.</w:t>
      </w:r>
      <w:r w:rsidR="00D777FA" w:rsidRPr="00DC2B95">
        <w:t xml:space="preserve"> A metaadat struktúra definíció alább látható:</w:t>
      </w:r>
    </w:p>
    <w:p w14:paraId="714BBA41" w14:textId="77777777" w:rsidR="00215238" w:rsidRPr="00DC2B95" w:rsidRDefault="00215238" w:rsidP="00215238">
      <w:pPr>
        <w:pStyle w:val="Kd"/>
      </w:pPr>
      <w:r w:rsidRPr="00DC2B95">
        <w:t>#[derive(Clone, Debug, Serialize)]</w:t>
      </w:r>
    </w:p>
    <w:p w14:paraId="013541F5" w14:textId="77777777" w:rsidR="00215238" w:rsidRPr="00DC2B95" w:rsidRDefault="00215238" w:rsidP="00215238">
      <w:pPr>
        <w:pStyle w:val="Kd"/>
      </w:pPr>
      <w:r w:rsidRPr="00DC2B95">
        <w:t>#[serde(rename_all = "camelCase")]</w:t>
      </w:r>
    </w:p>
    <w:p w14:paraId="73300EAC" w14:textId="77777777" w:rsidR="00215238" w:rsidRPr="00DC2B95" w:rsidRDefault="00215238" w:rsidP="00215238">
      <w:pPr>
        <w:pStyle w:val="Kd"/>
      </w:pPr>
      <w:r w:rsidRPr="00DC2B95">
        <w:t>pub struct Metadata {</w:t>
      </w:r>
    </w:p>
    <w:p w14:paraId="15AFBEF2" w14:textId="77777777" w:rsidR="00215238" w:rsidRPr="00DC2B95" w:rsidRDefault="00215238" w:rsidP="00215238">
      <w:pPr>
        <w:pStyle w:val="Kd"/>
      </w:pPr>
      <w:r w:rsidRPr="00DC2B95">
        <w:t xml:space="preserve">    user_name: String,</w:t>
      </w:r>
    </w:p>
    <w:p w14:paraId="123CFC7E" w14:textId="77777777" w:rsidR="00215238" w:rsidRPr="00DC2B95" w:rsidRDefault="00215238" w:rsidP="00215238">
      <w:pPr>
        <w:pStyle w:val="Kd"/>
      </w:pPr>
      <w:r w:rsidRPr="00DC2B95">
        <w:t xml:space="preserve">    host_id: String,</w:t>
      </w:r>
    </w:p>
    <w:p w14:paraId="48AF388D" w14:textId="77777777" w:rsidR="00215238" w:rsidRPr="00DC2B95" w:rsidRDefault="00215238" w:rsidP="00215238">
      <w:pPr>
        <w:pStyle w:val="Kd"/>
      </w:pPr>
      <w:r w:rsidRPr="00DC2B95">
        <w:t xml:space="preserve">    monitor: Vec&lt;MonitorMetadata&gt;,</w:t>
      </w:r>
    </w:p>
    <w:p w14:paraId="05195DB5" w14:textId="77777777" w:rsidR="00215238" w:rsidRPr="00DC2B95" w:rsidRDefault="00215238" w:rsidP="00215238">
      <w:pPr>
        <w:pStyle w:val="Kd"/>
      </w:pPr>
      <w:r w:rsidRPr="00DC2B95">
        <w:t xml:space="preserve">    input_device: String,</w:t>
      </w:r>
    </w:p>
    <w:p w14:paraId="392C8C1F" w14:textId="77777777" w:rsidR="00215238" w:rsidRPr="00DC2B95" w:rsidRDefault="00215238" w:rsidP="00215238">
      <w:pPr>
        <w:pStyle w:val="Kd"/>
      </w:pPr>
      <w:r w:rsidRPr="00DC2B95">
        <w:t xml:space="preserve">    os: os_info::Info,</w:t>
      </w:r>
    </w:p>
    <w:p w14:paraId="1215C913" w14:textId="4EB561BC" w:rsidR="00215238" w:rsidRPr="00DC2B95" w:rsidRDefault="00215238" w:rsidP="00215238">
      <w:pPr>
        <w:pStyle w:val="Kd"/>
      </w:pPr>
      <w:r w:rsidRPr="00DC2B95">
        <w:t>}</w:t>
      </w:r>
    </w:p>
    <w:p w14:paraId="4DFE447B" w14:textId="4AC63532" w:rsidR="00063968" w:rsidRPr="00DC2B95" w:rsidRDefault="00472181" w:rsidP="00063968">
      <w:pPr>
        <w:ind w:firstLine="0"/>
      </w:pPr>
      <w:r w:rsidRPr="00DC2B95">
        <w:t>Az egyes mezők jelentése:</w:t>
      </w:r>
    </w:p>
    <w:p w14:paraId="30F3A67E" w14:textId="33B6C202" w:rsidR="00063968" w:rsidRPr="00DC2B95" w:rsidRDefault="0029435A" w:rsidP="0029435A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 xml:space="preserve">user_name: </w:t>
      </w:r>
      <w:r w:rsidR="000941A4" w:rsidRPr="00DC2B95">
        <w:t>A jelenleg bejelentkezett felhasználó neve.</w:t>
      </w:r>
      <w:r w:rsidR="00D03376" w:rsidRPr="00DC2B95">
        <w:t xml:space="preserve"> </w:t>
      </w:r>
      <w:r w:rsidR="002B175A" w:rsidRPr="00DC2B95">
        <w:t xml:space="preserve">Unix-szerű rendszereken ez a </w:t>
      </w:r>
      <w:r w:rsidR="002B175A" w:rsidRPr="00DC2B95">
        <w:rPr>
          <w:i/>
          <w:iCs/>
        </w:rPr>
        <w:t>USERNAME</w:t>
      </w:r>
      <w:r w:rsidR="002B175A" w:rsidRPr="00DC2B95">
        <w:t xml:space="preserve"> környezeti változó értékében van tárolva, ezt használja a kliens program is.</w:t>
      </w:r>
    </w:p>
    <w:p w14:paraId="053D8465" w14:textId="44F984B7" w:rsidR="00357E26" w:rsidRPr="00DC2B95" w:rsidRDefault="00357E26" w:rsidP="0029435A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 xml:space="preserve">host_id: </w:t>
      </w:r>
      <w:r w:rsidR="000C4F90" w:rsidRPr="00DC2B95">
        <w:t>A</w:t>
      </w:r>
      <w:r w:rsidR="00966C44" w:rsidRPr="00DC2B95">
        <w:t xml:space="preserve"> felhasználó</w:t>
      </w:r>
      <w:r w:rsidR="00D34743" w:rsidRPr="00DC2B95">
        <w:t xml:space="preserve"> által használt számítógép egyedi azonosítója.</w:t>
      </w:r>
      <w:r w:rsidR="00C27DE5" w:rsidRPr="00DC2B95">
        <w:t xml:space="preserve"> A kliens program a </w:t>
      </w:r>
      <w:r w:rsidR="00C27DE5" w:rsidRPr="00DC2B95">
        <w:rPr>
          <w:i/>
          <w:iCs/>
        </w:rPr>
        <w:t xml:space="preserve">/etc/machine-id </w:t>
      </w:r>
      <w:r w:rsidR="00C27DE5" w:rsidRPr="00DC2B95">
        <w:t xml:space="preserve">file tartalmát </w:t>
      </w:r>
      <w:r w:rsidR="005218B1" w:rsidRPr="00DC2B95">
        <w:t>használja erre a célra.</w:t>
      </w:r>
    </w:p>
    <w:p w14:paraId="146EFBDF" w14:textId="4714EBAF" w:rsidR="00EA025A" w:rsidRPr="00DC2B95" w:rsidRDefault="00581653" w:rsidP="00EA025A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monitor:</w:t>
      </w:r>
      <w:r w:rsidR="00BF7B2B" w:rsidRPr="00DC2B95">
        <w:rPr>
          <w:b/>
          <w:bCs/>
        </w:rPr>
        <w:t xml:space="preserve"> </w:t>
      </w:r>
      <w:r w:rsidR="00BF7B2B" w:rsidRPr="00DC2B95">
        <w:t>A jelenleg használt monitorok metaadatainak listája</w:t>
      </w:r>
      <w:r w:rsidR="005C71D2" w:rsidRPr="00DC2B95">
        <w:t>.</w:t>
      </w:r>
      <w:r w:rsidR="00D6621B" w:rsidRPr="00DC2B95">
        <w:t xml:space="preserve"> A kliens program ezek</w:t>
      </w:r>
      <w:r w:rsidR="001637E0" w:rsidRPr="00DC2B95">
        <w:t>et az adatokat</w:t>
      </w:r>
      <w:r w:rsidR="00D40D70" w:rsidRPr="00DC2B95">
        <w:t xml:space="preserve"> a megjelenítő szervertől kérdezi le.</w:t>
      </w:r>
      <w:r w:rsidR="00BB05A9" w:rsidRPr="00DC2B95">
        <w:t xml:space="preserve"> </w:t>
      </w:r>
      <w:r w:rsidR="00EA025A" w:rsidRPr="00DC2B95">
        <w:t xml:space="preserve">A </w:t>
      </w:r>
      <w:r w:rsidR="00EA025A" w:rsidRPr="00DC2B95">
        <w:rPr>
          <w:i/>
          <w:iCs/>
        </w:rPr>
        <w:t xml:space="preserve">MonitorMetadata </w:t>
      </w:r>
      <w:r w:rsidR="00EA025A" w:rsidRPr="00DC2B95">
        <w:t>struktúrát</w:t>
      </w:r>
      <w:r w:rsidR="00A70529" w:rsidRPr="00DC2B95">
        <w:t xml:space="preserve"> a monitorok adatainak csoportosítására definiáltam. A következő </w:t>
      </w:r>
      <w:r w:rsidR="00D0046F" w:rsidRPr="00DC2B95">
        <w:t>értékek szerepelnek benne:</w:t>
      </w:r>
    </w:p>
    <w:p w14:paraId="5D5117C5" w14:textId="7920A442" w:rsidR="00D0046F" w:rsidRPr="00DC2B95" w:rsidRDefault="00520085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DC2B95">
        <w:rPr>
          <w:b/>
          <w:bCs/>
        </w:rPr>
        <w:lastRenderedPageBreak/>
        <w:t xml:space="preserve">name: </w:t>
      </w:r>
      <w:r w:rsidRPr="00DC2B95">
        <w:t xml:space="preserve">A monitor </w:t>
      </w:r>
      <w:r w:rsidR="00FC4392" w:rsidRPr="00DC2B95">
        <w:t>azonosítója</w:t>
      </w:r>
      <w:r w:rsidR="00C32AAC" w:rsidRPr="00DC2B95">
        <w:t>, egy nemnegatív egész szám.</w:t>
      </w:r>
    </w:p>
    <w:p w14:paraId="744A6E23" w14:textId="5E47AC65" w:rsidR="008352F7" w:rsidRPr="00DC2B95" w:rsidRDefault="008352F7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DC2B95">
        <w:rPr>
          <w:b/>
          <w:bCs/>
        </w:rPr>
        <w:t xml:space="preserve">primary: </w:t>
      </w:r>
      <w:r w:rsidR="00A412C4" w:rsidRPr="00DC2B95">
        <w:rPr>
          <w:i/>
          <w:iCs/>
        </w:rPr>
        <w:t>Bool</w:t>
      </w:r>
      <w:r w:rsidR="00A412C4" w:rsidRPr="00DC2B95">
        <w:t xml:space="preserve"> típusú, azt adja meg, hogy az adott monitor az elsődleges monitor-e.</w:t>
      </w:r>
    </w:p>
    <w:p w14:paraId="7EAD8231" w14:textId="73B55A04" w:rsidR="00B905E9" w:rsidRPr="00DC2B95" w:rsidRDefault="00B905E9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DC2B95">
        <w:rPr>
          <w:b/>
          <w:bCs/>
        </w:rPr>
        <w:t xml:space="preserve">x: </w:t>
      </w:r>
      <w:r w:rsidRPr="00DC2B95">
        <w:t>A monitor</w:t>
      </w:r>
      <w:r w:rsidR="009D53E4" w:rsidRPr="00DC2B95">
        <w:t xml:space="preserve"> bal szélének </w:t>
      </w:r>
      <w:r w:rsidR="00F723DA" w:rsidRPr="00DC2B95">
        <w:t>X koordinátája abban</w:t>
      </w:r>
      <w:r w:rsidR="007C660D" w:rsidRPr="00DC2B95">
        <w:t xml:space="preserve"> a koordináta rendszerben, ahol</w:t>
      </w:r>
      <w:r w:rsidR="00791983" w:rsidRPr="00DC2B95">
        <w:t xml:space="preserve"> a legbalrább található monitor bal széle az origó, </w:t>
      </w:r>
      <w:r w:rsidR="00AF5F22" w:rsidRPr="00DC2B95">
        <w:t>egy egység pedig egy pixelnek felel meg.</w:t>
      </w:r>
    </w:p>
    <w:p w14:paraId="0F4B3D33" w14:textId="13D469A2" w:rsidR="00E35282" w:rsidRPr="00DC2B95" w:rsidRDefault="00E35282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DC2B95">
        <w:rPr>
          <w:b/>
          <w:bCs/>
        </w:rPr>
        <w:t xml:space="preserve">y: </w:t>
      </w:r>
      <w:r w:rsidRPr="00DC2B95">
        <w:t xml:space="preserve">A monitor </w:t>
      </w:r>
      <w:r w:rsidR="00ED61E0" w:rsidRPr="00DC2B95">
        <w:t xml:space="preserve">tetejének </w:t>
      </w:r>
      <w:r w:rsidRPr="00DC2B95">
        <w:t>Y koordinátája abban a koordináta rendszerben, ahol</w:t>
      </w:r>
      <w:r w:rsidR="005477FB" w:rsidRPr="00DC2B95">
        <w:t xml:space="preserve"> a legfelső monitor</w:t>
      </w:r>
      <w:r w:rsidR="006722F1" w:rsidRPr="00DC2B95">
        <w:t xml:space="preserve"> teteje az origó, egy egység pedig egy pixelnek felel meg.</w:t>
      </w:r>
    </w:p>
    <w:p w14:paraId="56E51A75" w14:textId="32D79200" w:rsidR="00201F34" w:rsidRPr="00DC2B95" w:rsidRDefault="00201F34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DC2B95">
        <w:rPr>
          <w:b/>
          <w:bCs/>
        </w:rPr>
        <w:t xml:space="preserve">width: </w:t>
      </w:r>
      <w:r w:rsidRPr="00DC2B95">
        <w:t>A monitor szélessége pixelben.</w:t>
      </w:r>
    </w:p>
    <w:p w14:paraId="1308D216" w14:textId="0DECB95C" w:rsidR="00201F34" w:rsidRPr="00DC2B95" w:rsidRDefault="00201F34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DC2B95">
        <w:rPr>
          <w:b/>
          <w:bCs/>
        </w:rPr>
        <w:t xml:space="preserve">height: </w:t>
      </w:r>
      <w:r w:rsidRPr="00DC2B95">
        <w:t>A monitor magassága pixelben.</w:t>
      </w:r>
    </w:p>
    <w:p w14:paraId="4D8FC0CF" w14:textId="5DFA1D90" w:rsidR="009541AF" w:rsidRPr="00DC2B95" w:rsidRDefault="009541AF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DC2B95">
        <w:rPr>
          <w:b/>
          <w:bCs/>
        </w:rPr>
        <w:t xml:space="preserve">width_in_millimeters: </w:t>
      </w:r>
      <w:r w:rsidRPr="00DC2B95">
        <w:t>A monitor szélessége milliméterben.</w:t>
      </w:r>
    </w:p>
    <w:p w14:paraId="40CD180C" w14:textId="77777777" w:rsidR="00C87274" w:rsidRPr="00DC2B95" w:rsidRDefault="00EF121C" w:rsidP="00C87274">
      <w:pPr>
        <w:pStyle w:val="Listaszerbekezds"/>
        <w:numPr>
          <w:ilvl w:val="1"/>
          <w:numId w:val="28"/>
        </w:numPr>
        <w:rPr>
          <w:b/>
          <w:bCs/>
        </w:rPr>
      </w:pPr>
      <w:r w:rsidRPr="00DC2B95">
        <w:rPr>
          <w:b/>
          <w:bCs/>
        </w:rPr>
        <w:t xml:space="preserve">height_in_millimeters: </w:t>
      </w:r>
      <w:r w:rsidRPr="00DC2B95">
        <w:t>A monitor magassága milliméterben.</w:t>
      </w:r>
    </w:p>
    <w:p w14:paraId="714E867D" w14:textId="5C40E63A" w:rsidR="00B73433" w:rsidRPr="00DC2B95" w:rsidRDefault="000C0455" w:rsidP="00C87274">
      <w:pPr>
        <w:pStyle w:val="Listaszerbekezds"/>
        <w:numPr>
          <w:ilvl w:val="1"/>
          <w:numId w:val="28"/>
        </w:numPr>
        <w:rPr>
          <w:b/>
          <w:bCs/>
        </w:rPr>
      </w:pPr>
      <w:r w:rsidRPr="00DC2B95">
        <w:rPr>
          <w:b/>
          <w:bCs/>
        </w:rPr>
        <w:t xml:space="preserve">dpi: </w:t>
      </w:r>
      <w:r w:rsidRPr="00DC2B95">
        <w:t xml:space="preserve">A monitor DPI </w:t>
      </w:r>
      <w:r w:rsidR="00CE5B2F" w:rsidRPr="00DC2B95">
        <w:t>(Dot</w:t>
      </w:r>
      <w:r w:rsidR="00F42E68" w:rsidRPr="00DC2B95">
        <w:t>s</w:t>
      </w:r>
      <w:r w:rsidR="00CE5B2F" w:rsidRPr="00DC2B95">
        <w:t xml:space="preserve"> Per Inch) </w:t>
      </w:r>
      <w:r w:rsidRPr="00DC2B95">
        <w:t>értéke.</w:t>
      </w:r>
    </w:p>
    <w:p w14:paraId="5F3A9776" w14:textId="3EBB1EDB" w:rsidR="00B73433" w:rsidRPr="00DC2B95" w:rsidRDefault="00224869" w:rsidP="00B73433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 xml:space="preserve">input_device: </w:t>
      </w:r>
      <w:r w:rsidR="00042A96" w:rsidRPr="00DC2B95">
        <w:t>Azon beviteli eszközök listája</w:t>
      </w:r>
      <w:r w:rsidR="00ED55C9" w:rsidRPr="00DC2B95">
        <w:t>, amelyek</w:t>
      </w:r>
      <w:r w:rsidR="005418C1" w:rsidRPr="00DC2B95">
        <w:t xml:space="preserve"> tudnak </w:t>
      </w:r>
      <w:r w:rsidR="00EF1025" w:rsidRPr="00DC2B95">
        <w:t>képesek kurzorként viselkedni</w:t>
      </w:r>
      <w:r w:rsidR="00025DDD" w:rsidRPr="00DC2B95">
        <w:t xml:space="preserve"> (pointer devices)</w:t>
      </w:r>
      <w:r w:rsidR="009F5093" w:rsidRPr="00DC2B95">
        <w:t>.</w:t>
      </w:r>
      <w:r w:rsidR="00755792" w:rsidRPr="00DC2B95">
        <w:t xml:space="preserve"> A kliens program</w:t>
      </w:r>
      <w:r w:rsidR="0050352B" w:rsidRPr="00DC2B95">
        <w:t xml:space="preserve"> ehhez az információhoz </w:t>
      </w:r>
      <w:r w:rsidR="00C368A5" w:rsidRPr="00DC2B95">
        <w:t xml:space="preserve">először kiolvassa </w:t>
      </w:r>
      <w:r w:rsidR="0050352B" w:rsidRPr="00DC2B95">
        <w:t xml:space="preserve">a </w:t>
      </w:r>
      <w:r w:rsidR="0050352B" w:rsidRPr="00DC2B95">
        <w:rPr>
          <w:i/>
          <w:iCs/>
        </w:rPr>
        <w:t xml:space="preserve">/proc/bus/input/devices </w:t>
      </w:r>
      <w:r w:rsidR="0050352B" w:rsidRPr="00DC2B95">
        <w:t>fájl tartalmát</w:t>
      </w:r>
      <w:r w:rsidR="00EB5CDF" w:rsidRPr="00DC2B95">
        <w:t>, majd szűri a</w:t>
      </w:r>
      <w:r w:rsidR="00DA0746" w:rsidRPr="00DC2B95">
        <w:t>zt a</w:t>
      </w:r>
      <w:r w:rsidR="00EB5CDF" w:rsidRPr="00DC2B95">
        <w:t xml:space="preserve"> releváns eszközökre</w:t>
      </w:r>
      <w:r w:rsidR="00EC1718" w:rsidRPr="00DC2B95">
        <w:t>.</w:t>
      </w:r>
    </w:p>
    <w:p w14:paraId="2B9B8B1B" w14:textId="0BD5A263" w:rsidR="00A77AF8" w:rsidRPr="00DC2B95" w:rsidRDefault="00A77AF8" w:rsidP="00B73433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os:</w:t>
      </w:r>
      <w:r w:rsidR="000B4C72" w:rsidRPr="00DC2B95">
        <w:t xml:space="preserve"> A felhasználó operációs rendszerével kapcsolatos metaadatok.</w:t>
      </w:r>
      <w:r w:rsidR="00502557" w:rsidRPr="00DC2B95">
        <w:t xml:space="preserve"> Ennek a lekérdezésére egy külső modult, az </w:t>
      </w:r>
      <w:r w:rsidR="00502557" w:rsidRPr="00DC2B95">
        <w:rPr>
          <w:i/>
          <w:iCs/>
        </w:rPr>
        <w:t>os_info</w:t>
      </w:r>
      <w:r w:rsidR="00502557" w:rsidRPr="00DC2B95">
        <w:t>-t használtam.</w:t>
      </w:r>
      <w:r w:rsidR="00463EFD" w:rsidRPr="00DC2B95">
        <w:t xml:space="preserve"> Ez az adat tartalmazza az operációs rendszer típusát, verzióját és </w:t>
      </w:r>
      <w:r w:rsidR="00463EFD" w:rsidRPr="00DC2B95">
        <w:rPr>
          <w:i/>
          <w:iCs/>
        </w:rPr>
        <w:t xml:space="preserve">bitness </w:t>
      </w:r>
      <w:r w:rsidR="00463EFD" w:rsidRPr="00DC2B95">
        <w:t>értékét (azaz, hogy 32 vagy 64 bites).</w:t>
      </w:r>
    </w:p>
    <w:p w14:paraId="29B58302" w14:textId="2E90D603" w:rsidR="00B85A24" w:rsidRPr="00DC2B95" w:rsidRDefault="00B85A24" w:rsidP="00B85A24">
      <w:pPr>
        <w:pStyle w:val="Cmsor2"/>
      </w:pPr>
      <w:bookmarkStart w:id="43" w:name="_Ref119059683"/>
      <w:bookmarkStart w:id="44" w:name="_Toc119779944"/>
      <w:r w:rsidRPr="00DC2B95">
        <w:t>A felhasználó státusza</w:t>
      </w:r>
      <w:bookmarkEnd w:id="43"/>
      <w:bookmarkEnd w:id="44"/>
    </w:p>
    <w:p w14:paraId="056EEBEA" w14:textId="6198FCFD" w:rsidR="007C61DC" w:rsidRPr="00DC2B95" w:rsidRDefault="004E388A" w:rsidP="007C61DC">
      <w:r w:rsidRPr="00DC2B95">
        <w:t xml:space="preserve">Az </w:t>
      </w:r>
      <w:r w:rsidRPr="00DC2B95">
        <w:rPr>
          <w:i/>
          <w:iCs/>
        </w:rPr>
        <w:t>R3, R4, R5</w:t>
      </w:r>
      <w:r w:rsidRPr="00DC2B95">
        <w:t xml:space="preserve"> követelmények</w:t>
      </w:r>
      <w:r w:rsidR="00A87243" w:rsidRPr="00DC2B95">
        <w:t xml:space="preserve"> értelmében az alkalmazásnak le kell tudnia kérdezni az alkalmazás szerverről </w:t>
      </w:r>
      <w:r w:rsidR="00281E32" w:rsidRPr="00DC2B95">
        <w:t>a felhasználó aktuális státuszát, megjeleníteni azt, illetve</w:t>
      </w:r>
      <w:r w:rsidR="006473D6" w:rsidRPr="00DC2B95">
        <w:t>,</w:t>
      </w:r>
      <w:r w:rsidR="00CB657B" w:rsidRPr="00DC2B95">
        <w:t xml:space="preserve"> ha szükséges zárolnia kell a felhasználó munkamenetét. </w:t>
      </w:r>
      <w:r w:rsidR="006473D6" w:rsidRPr="00DC2B95">
        <w:t xml:space="preserve">Ezeket a funkcionalitásokat </w:t>
      </w:r>
      <w:r w:rsidR="004A572D" w:rsidRPr="00DC2B95">
        <w:t>az adatgyűjtő</w:t>
      </w:r>
      <w:r w:rsidR="00952C9B" w:rsidRPr="00DC2B95">
        <w:t>t</w:t>
      </w:r>
      <w:r w:rsidR="00536739" w:rsidRPr="00DC2B95">
        <w:t>ő</w:t>
      </w:r>
      <w:r w:rsidR="00952C9B" w:rsidRPr="00DC2B95">
        <w:t xml:space="preserve">l </w:t>
      </w:r>
      <w:r w:rsidR="00B04001" w:rsidRPr="00DC2B95">
        <w:t>elválasztva egy különálló modulban (és szálon) implementáltam.</w:t>
      </w:r>
    </w:p>
    <w:p w14:paraId="19420705" w14:textId="50C9CCD9" w:rsidR="000C352E" w:rsidRPr="00DC2B95" w:rsidRDefault="00E93B07" w:rsidP="007C61DC">
      <w:r w:rsidRPr="00DC2B95">
        <w:lastRenderedPageBreak/>
        <w:t>A státusz lekérdezése a kliens program indulása után periodikusan történik.</w:t>
      </w:r>
      <w:r w:rsidR="00D807D8" w:rsidRPr="00DC2B95">
        <w:t xml:space="preserve"> A státusz lekérdezések közti idő intervallum konfigurálható.</w:t>
      </w:r>
      <w:r w:rsidR="0008512B" w:rsidRPr="00DC2B95">
        <w:t xml:space="preserve"> A felhasználó</w:t>
      </w:r>
      <w:r w:rsidR="003C40F3" w:rsidRPr="00DC2B95">
        <w:t xml:space="preserve"> státusza</w:t>
      </w:r>
      <w:r w:rsidR="0008512B" w:rsidRPr="00DC2B95">
        <w:t xml:space="preserve"> </w:t>
      </w:r>
      <w:r w:rsidR="000C352E" w:rsidRPr="00DC2B95">
        <w:t>a következőképpen épül fel:</w:t>
      </w:r>
    </w:p>
    <w:p w14:paraId="74F56D86" w14:textId="16251588" w:rsidR="003C40F3" w:rsidRPr="00DC2B95" w:rsidRDefault="003C40F3" w:rsidP="003C40F3">
      <w:pPr>
        <w:pStyle w:val="Kd"/>
      </w:pPr>
      <w:r w:rsidRPr="00DC2B95">
        <w:t>struct Status {</w:t>
      </w:r>
    </w:p>
    <w:p w14:paraId="0677AA97" w14:textId="27B7CD69" w:rsidR="003C40F3" w:rsidRPr="00DC2B95" w:rsidRDefault="003C40F3" w:rsidP="003C40F3">
      <w:pPr>
        <w:pStyle w:val="Kd"/>
      </w:pPr>
      <w:r w:rsidRPr="00DC2B95">
        <w:t xml:space="preserve">    phase: String,</w:t>
      </w:r>
    </w:p>
    <w:p w14:paraId="37D80E8A" w14:textId="5150082A" w:rsidR="003C40F3" w:rsidRPr="00DC2B95" w:rsidRDefault="003C40F3" w:rsidP="003C40F3">
      <w:pPr>
        <w:pStyle w:val="Kd"/>
      </w:pPr>
      <w:r w:rsidRPr="00DC2B95">
        <w:t xml:space="preserve">    description: String,</w:t>
      </w:r>
    </w:p>
    <w:p w14:paraId="76B299FF" w14:textId="065616FE" w:rsidR="003C40F3" w:rsidRPr="00DC2B95" w:rsidRDefault="003C40F3" w:rsidP="003C40F3">
      <w:pPr>
        <w:pStyle w:val="Kd"/>
      </w:pPr>
      <w:r w:rsidRPr="00DC2B95">
        <w:t xml:space="preserve">    value: f64,</w:t>
      </w:r>
    </w:p>
    <w:p w14:paraId="7E3B58E7" w14:textId="746BD177" w:rsidR="000D42A8" w:rsidRPr="00DC2B95" w:rsidRDefault="003C40F3" w:rsidP="000D42A8">
      <w:pPr>
        <w:pStyle w:val="Kd"/>
      </w:pPr>
      <w:r w:rsidRPr="00DC2B95">
        <w:t>}</w:t>
      </w:r>
    </w:p>
    <w:p w14:paraId="203422AA" w14:textId="61EFE945" w:rsidR="000D42A8" w:rsidRPr="00DC2B95" w:rsidRDefault="000D42A8" w:rsidP="000D42A8">
      <w:r w:rsidRPr="00DC2B95">
        <w:t>Az egyes mezők jelentése és lehetséges érté</w:t>
      </w:r>
      <w:r w:rsidR="005967D1" w:rsidRPr="00DC2B95">
        <w:t>kei:</w:t>
      </w:r>
    </w:p>
    <w:p w14:paraId="4BD4F3BA" w14:textId="25230E94" w:rsidR="005967D1" w:rsidRPr="00DC2B95" w:rsidRDefault="005967D1" w:rsidP="005967D1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phase:</w:t>
      </w:r>
      <w:r w:rsidRPr="00DC2B95">
        <w:t xml:space="preserve"> </w:t>
      </w:r>
      <w:r w:rsidR="00971F96" w:rsidRPr="00DC2B95">
        <w:t>Azt adja meg, hogy a felhasználó milyen fázisban van jelenleg.</w:t>
      </w:r>
      <w:r w:rsidR="002E178F" w:rsidRPr="00DC2B95">
        <w:t xml:space="preserve"> A mező lehetséges értékei a következők:</w:t>
      </w:r>
    </w:p>
    <w:p w14:paraId="4CF30434" w14:textId="437C7D94" w:rsidR="002E178F" w:rsidRPr="00DC2B95" w:rsidRDefault="00A92CBA" w:rsidP="002E178F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 xml:space="preserve">learn: </w:t>
      </w:r>
      <w:r w:rsidR="00C737B6" w:rsidRPr="00DC2B95">
        <w:t xml:space="preserve">Tanuló fázis. </w:t>
      </w:r>
      <w:r w:rsidRPr="00DC2B95">
        <w:t xml:space="preserve">A kliens program nem gyűjtött meg elegendő adattot ahhoz, hogy a kiértékelő szoftver a felhasználónak biometrikus profilt </w:t>
      </w:r>
      <w:r w:rsidR="00F75989" w:rsidRPr="00DC2B95">
        <w:t>tudjon építeni.</w:t>
      </w:r>
    </w:p>
    <w:p w14:paraId="19EA752E" w14:textId="0D1CC4DA" w:rsidR="00D21E9A" w:rsidRPr="00DC2B95" w:rsidRDefault="00D21E9A" w:rsidP="002E178F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verify:</w:t>
      </w:r>
      <w:r w:rsidRPr="00DC2B95">
        <w:t xml:space="preserve"> Verifikációs fázis.</w:t>
      </w:r>
      <w:r w:rsidR="00AE5465" w:rsidRPr="00DC2B95">
        <w:t xml:space="preserve"> A felhasználó már rendelkezik biometrikus profillal, így lehetséges a felhasználó verifikációja. Az újonnan érkező</w:t>
      </w:r>
      <w:r w:rsidR="000C1D5C" w:rsidRPr="00DC2B95">
        <w:t xml:space="preserve"> mozgásadatot verifikálja a szerver.</w:t>
      </w:r>
    </w:p>
    <w:p w14:paraId="23B884D0" w14:textId="178135B7" w:rsidR="00F23879" w:rsidRPr="00DC2B95" w:rsidRDefault="00F23879" w:rsidP="002E178F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transition:</w:t>
      </w:r>
      <w:r w:rsidRPr="00DC2B95">
        <w:t xml:space="preserve"> Átmeneti fázis. A felhasználó már rendelkezik biometrikus profillal, viszont az aktuális </w:t>
      </w:r>
      <w:r w:rsidR="000275D1" w:rsidRPr="00DC2B95">
        <w:t>adatfolyamban nincs még elég adat a verifikációhoz.</w:t>
      </w:r>
    </w:p>
    <w:p w14:paraId="52F65D95" w14:textId="25F5557E" w:rsidR="00684A06" w:rsidRPr="00DC2B95" w:rsidRDefault="00684A06" w:rsidP="00684A06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 xml:space="preserve">description: </w:t>
      </w:r>
      <w:r w:rsidR="00826821" w:rsidRPr="00DC2B95">
        <w:t xml:space="preserve">Opcionális </w:t>
      </w:r>
      <w:r w:rsidR="00F60C4A" w:rsidRPr="00DC2B95">
        <w:t xml:space="preserve">kiegészítő </w:t>
      </w:r>
      <w:r w:rsidR="00826821" w:rsidRPr="00DC2B95">
        <w:t>leírás</w:t>
      </w:r>
      <w:r w:rsidR="00292AB6" w:rsidRPr="00DC2B95">
        <w:t>,</w:t>
      </w:r>
      <w:r w:rsidR="00E33783" w:rsidRPr="00DC2B95">
        <w:t xml:space="preserve"> amit a szerver küldhet a kliensnek.</w:t>
      </w:r>
    </w:p>
    <w:p w14:paraId="5507DC38" w14:textId="4F888BC6" w:rsidR="00292AB6" w:rsidRPr="00DC2B95" w:rsidRDefault="00292AB6" w:rsidP="00684A06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value:</w:t>
      </w:r>
      <w:r w:rsidRPr="00DC2B95">
        <w:t xml:space="preserve"> </w:t>
      </w:r>
      <w:r w:rsidR="008C0697" w:rsidRPr="00DC2B95">
        <w:t xml:space="preserve">Egy 0.0 és 1.0 közötti lebegőpontos érték. </w:t>
      </w:r>
      <w:r w:rsidR="008E25B1" w:rsidRPr="00DC2B95">
        <w:t>Ez a mező a különböző fázisok esetén mást és mást jelent</w:t>
      </w:r>
      <w:r w:rsidR="009E727F" w:rsidRPr="00DC2B95">
        <w:t>:</w:t>
      </w:r>
    </w:p>
    <w:p w14:paraId="446712A1" w14:textId="54C38C5A" w:rsidR="009E727F" w:rsidRPr="00DC2B95" w:rsidRDefault="009E727F" w:rsidP="009E727F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learn:</w:t>
      </w:r>
      <w:r w:rsidRPr="00DC2B95">
        <w:t xml:space="preserve"> </w:t>
      </w:r>
      <w:r w:rsidR="00066187" w:rsidRPr="00DC2B95">
        <w:t xml:space="preserve">A felhasználó által gyűjtött adat mennyiségének százalékos értéke, ahol a 0.0 érték a 0 események felel meg, az 1.0 érték pedig annak az </w:t>
      </w:r>
      <w:r w:rsidR="0076063F" w:rsidRPr="00DC2B95">
        <w:t>adatmennyiségnek, amennyire a kiértékelő szoftvernek szüksége van arra, hogy biometrikus profilt építsen.</w:t>
      </w:r>
    </w:p>
    <w:p w14:paraId="6CEC2C8A" w14:textId="4150D3C6" w:rsidR="00107F3D" w:rsidRPr="00DC2B95" w:rsidRDefault="00107F3D" w:rsidP="009E727F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verify:</w:t>
      </w:r>
      <w:r w:rsidRPr="00DC2B95">
        <w:t xml:space="preserve"> </w:t>
      </w:r>
      <w:r w:rsidR="00C064D3" w:rsidRPr="00DC2B95">
        <w:t>A felhasználó legfrissebb verifikációjának eredménye. Ez az érték azt adja meg, hogy a kiértékelő szoftver mennyire tartja valószínűnek azt a beérkező mozgás adatok alapján, hogy a felhasználó valóban az, akinek mondja magát.</w:t>
      </w:r>
    </w:p>
    <w:p w14:paraId="5BCEBEA9" w14:textId="674B9B69" w:rsidR="00CA45A5" w:rsidRPr="00DC2B95" w:rsidRDefault="00000000" w:rsidP="00E71B4B">
      <w:pPr>
        <w:pStyle w:val="Listaszerbekezds"/>
        <w:numPr>
          <w:ilvl w:val="1"/>
          <w:numId w:val="28"/>
        </w:numPr>
      </w:pPr>
      <w:r w:rsidRPr="00DC2B95">
        <w:rPr>
          <w:noProof/>
        </w:rPr>
        <w:lastRenderedPageBreak/>
        <w:pict w14:anchorId="45C89D71">
          <v:shape id="_x0000_s1046" type="#_x0000_t202" style="position:absolute;left:0;text-align:left;margin-left:1.5pt;margin-top:237.05pt;width:425.05pt;height:.05pt;z-index:251667968;mso-position-horizontal-relative:text;mso-position-vertical-relative:text" stroked="f">
            <v:textbox style="mso-next-textbox:#_x0000_s1046;mso-fit-shape-to-text:t" inset="0,0,0,0">
              <w:txbxContent>
                <w:p w14:paraId="3C4CC8E6" w14:textId="7D46AA7E" w:rsidR="00C22C41" w:rsidRPr="00C22C41" w:rsidRDefault="00C22C41" w:rsidP="00C22C41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11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r>
                    <w:rPr>
                      <w:b w:val="0"/>
                      <w:bCs w:val="0"/>
                    </w:rPr>
                    <w:t>A felhasználó státusza</w:t>
                  </w:r>
                </w:p>
              </w:txbxContent>
            </v:textbox>
            <w10:wrap type="topAndBottom"/>
          </v:shape>
        </w:pict>
      </w:r>
      <w:r w:rsidR="006A32D9" w:rsidRPr="00DC2B95">
        <w:rPr>
          <w:noProof/>
        </w:rPr>
        <w:drawing>
          <wp:anchor distT="0" distB="0" distL="114300" distR="114300" simplePos="0" relativeHeight="251648000" behindDoc="0" locked="0" layoutInCell="1" allowOverlap="1" wp14:anchorId="548DC8B3" wp14:editId="246B7B47">
            <wp:simplePos x="0" y="0"/>
            <wp:positionH relativeFrom="column">
              <wp:posOffset>19050</wp:posOffset>
            </wp:positionH>
            <wp:positionV relativeFrom="paragraph">
              <wp:posOffset>1334770</wp:posOffset>
            </wp:positionV>
            <wp:extent cx="5398135" cy="1618615"/>
            <wp:effectExtent l="0" t="0" r="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15E6" w:rsidRPr="00DC2B95">
        <w:rPr>
          <w:b/>
          <w:bCs/>
        </w:rPr>
        <w:t>transition:</w:t>
      </w:r>
      <w:r w:rsidR="00FE15E6" w:rsidRPr="00DC2B95">
        <w:t xml:space="preserve"> </w:t>
      </w:r>
      <w:r w:rsidR="00FD7311" w:rsidRPr="00DC2B95">
        <w:t xml:space="preserve">A felhasználó által gyűjtött adat mennyiségének százalékos értéke, ahol a 0.0 érték a 0 események felel meg, az 1.0 érték pedig annak az adatmennyiségnek, amennyire a kiértékelő szoftvernek szüksége van arra, hogy </w:t>
      </w:r>
      <w:r w:rsidR="00722F71" w:rsidRPr="00DC2B95">
        <w:t>verifikáljon</w:t>
      </w:r>
      <w:r w:rsidR="00FD7311" w:rsidRPr="00DC2B95">
        <w:t>.</w:t>
      </w:r>
    </w:p>
    <w:p w14:paraId="452E5F8F" w14:textId="0D4132AE" w:rsidR="00D5485D" w:rsidRPr="00DC2B95" w:rsidRDefault="005B7EC7" w:rsidP="007C61DC">
      <w:r w:rsidRPr="00DC2B95">
        <w:t xml:space="preserve">A státusz megjelenítésére egy </w:t>
      </w:r>
      <w:r w:rsidRPr="00DC2B95">
        <w:rPr>
          <w:i/>
          <w:iCs/>
        </w:rPr>
        <w:t>notify</w:t>
      </w:r>
      <w:r w:rsidR="004610EC" w:rsidRPr="00DC2B95">
        <w:rPr>
          <w:i/>
          <w:iCs/>
        </w:rPr>
        <w:t>-rust</w:t>
      </w:r>
      <w:r w:rsidRPr="00DC2B95">
        <w:t xml:space="preserve"> </w:t>
      </w:r>
      <w:r w:rsidR="00B72F61" w:rsidRPr="00DC2B95">
        <w:t>nevezetű</w:t>
      </w:r>
      <w:r w:rsidRPr="00DC2B95">
        <w:t xml:space="preserve"> külső</w:t>
      </w:r>
      <w:r w:rsidR="004B514E" w:rsidRPr="00DC2B95">
        <w:t xml:space="preserve"> modult</w:t>
      </w:r>
      <w:r w:rsidRPr="00DC2B95">
        <w:t xml:space="preserve"> használtam</w:t>
      </w:r>
      <w:r w:rsidR="009B1365" w:rsidRPr="00DC2B95">
        <w:t>.</w:t>
      </w:r>
      <w:r w:rsidR="004610EC" w:rsidRPr="00DC2B95">
        <w:t xml:space="preserve"> </w:t>
      </w:r>
      <w:r w:rsidR="00306AA5" w:rsidRPr="00DC2B95">
        <w:t xml:space="preserve">Ezt </w:t>
      </w:r>
      <w:r w:rsidR="001D751A" w:rsidRPr="00DC2B95">
        <w:t>a köny</w:t>
      </w:r>
      <w:r w:rsidR="007B5842" w:rsidRPr="00DC2B95">
        <w:t>vtár</w:t>
      </w:r>
      <w:r w:rsidR="00306AA5" w:rsidRPr="00DC2B95">
        <w:t>at</w:t>
      </w:r>
      <w:r w:rsidR="007B5842" w:rsidRPr="00DC2B95">
        <w:t xml:space="preserve"> </w:t>
      </w:r>
      <w:r w:rsidR="00306AA5" w:rsidRPr="00DC2B95">
        <w:t>Linux / BSD alapú asztali környezetekhez írták, amelyek követik az XDG specifikációt.</w:t>
      </w:r>
      <w:r w:rsidR="00330551" w:rsidRPr="00DC2B95">
        <w:t xml:space="preserve"> Ezek közé tartozik többek közt a GNOME, a KDE és az Xfce.</w:t>
      </w:r>
      <w:r w:rsidR="00BE1519" w:rsidRPr="00DC2B95">
        <w:t xml:space="preserve"> A modul segítségével DBUS alapú </w:t>
      </w:r>
      <w:r w:rsidR="00B879B7" w:rsidRPr="00DC2B95">
        <w:t xml:space="preserve">értesítéseket lehet </w:t>
      </w:r>
      <w:r w:rsidR="000D3D7E" w:rsidRPr="00DC2B95">
        <w:t xml:space="preserve">küldeni </w:t>
      </w:r>
      <w:r w:rsidR="00B879B7" w:rsidRPr="00DC2B95">
        <w:t>a</w:t>
      </w:r>
      <w:r w:rsidR="001D4F78" w:rsidRPr="00DC2B95">
        <w:t xml:space="preserve">z adott asztali környezet </w:t>
      </w:r>
      <w:r w:rsidR="00154201" w:rsidRPr="00DC2B95">
        <w:t>alapértelmezett értesítés kezelőjé</w:t>
      </w:r>
      <w:r w:rsidR="000D3D7E" w:rsidRPr="00DC2B95">
        <w:t>nek</w:t>
      </w:r>
      <w:r w:rsidR="004E4C25" w:rsidRPr="00DC2B95">
        <w:t>, ami megjeleníti ezeket.</w:t>
      </w:r>
    </w:p>
    <w:p w14:paraId="62F92FE5" w14:textId="5937DB23" w:rsidR="00CF244F" w:rsidRPr="00DC2B95" w:rsidRDefault="00EA0156" w:rsidP="00A2756D">
      <w:r w:rsidRPr="00DC2B95">
        <w:t xml:space="preserve">Amennyiben </w:t>
      </w:r>
      <w:r w:rsidR="00A2756D" w:rsidRPr="00DC2B95">
        <w:t xml:space="preserve">a felhasználó verifikációs fázisban van a státusz </w:t>
      </w:r>
      <w:r w:rsidR="00A2756D" w:rsidRPr="00DC2B95">
        <w:rPr>
          <w:i/>
          <w:iCs/>
        </w:rPr>
        <w:t>value</w:t>
      </w:r>
      <w:r w:rsidR="00A2756D" w:rsidRPr="00DC2B95">
        <w:t xml:space="preserve"> mezője a verifikáció eredményét tartalmazza. </w:t>
      </w:r>
      <w:r w:rsidR="00F57E9D" w:rsidRPr="00DC2B95">
        <w:t xml:space="preserve">Ehhez tartozik kliens oldalon egy </w:t>
      </w:r>
      <w:r w:rsidR="00036DDB" w:rsidRPr="00DC2B95">
        <w:t xml:space="preserve">küszöbérték, ami alatt a felhasználó verifikációja sikertelennek minősül. </w:t>
      </w:r>
      <w:r w:rsidR="00F837DC" w:rsidRPr="00DC2B95">
        <w:t>Amennyiben a kliens programban konfigurálva van a munkamenet zároló funkció</w:t>
      </w:r>
      <w:r w:rsidR="0044258B" w:rsidRPr="00DC2B95">
        <w:t>, és a küszöbértéken aluli verifikációs értéket kap a szervertől a kliens meghív egy külső programot</w:t>
      </w:r>
      <w:r w:rsidR="009E310F" w:rsidRPr="00DC2B95">
        <w:t>.</w:t>
      </w:r>
      <w:r w:rsidR="003C7799" w:rsidRPr="00DC2B95">
        <w:t xml:space="preserve"> Ez a külső program végzi el a munkamenet zárolását.</w:t>
      </w:r>
      <w:r w:rsidR="0052377D" w:rsidRPr="00DC2B95">
        <w:t xml:space="preserve"> Alapértelmezetten az </w:t>
      </w:r>
      <w:r w:rsidR="0052377D" w:rsidRPr="00DC2B95">
        <w:rPr>
          <w:i/>
          <w:iCs/>
        </w:rPr>
        <w:t>slock</w:t>
      </w:r>
      <w:sdt>
        <w:sdtPr>
          <w:rPr>
            <w:i/>
            <w:iCs/>
          </w:rPr>
          <w:id w:val="-356430138"/>
          <w:citation/>
        </w:sdtPr>
        <w:sdtContent>
          <w:r w:rsidR="006679BA" w:rsidRPr="00DC2B95">
            <w:rPr>
              <w:i/>
              <w:iCs/>
            </w:rPr>
            <w:fldChar w:fldCharType="begin"/>
          </w:r>
          <w:r w:rsidR="006679BA" w:rsidRPr="00DC2B95">
            <w:rPr>
              <w:i/>
              <w:iCs/>
            </w:rPr>
            <w:instrText xml:space="preserve"> CITATION suc02 \l 2057 </w:instrText>
          </w:r>
          <w:r w:rsidR="006679BA" w:rsidRPr="00DC2B95">
            <w:rPr>
              <w:i/>
              <w:iCs/>
            </w:rPr>
            <w:fldChar w:fldCharType="separate"/>
          </w:r>
          <w:r w:rsidR="00D37393" w:rsidRPr="00DC2B95">
            <w:rPr>
              <w:i/>
              <w:iCs/>
              <w:noProof/>
            </w:rPr>
            <w:t xml:space="preserve"> </w:t>
          </w:r>
          <w:r w:rsidR="00D37393" w:rsidRPr="00DC2B95">
            <w:rPr>
              <w:noProof/>
            </w:rPr>
            <w:t>[9]</w:t>
          </w:r>
          <w:r w:rsidR="006679BA" w:rsidRPr="00DC2B95">
            <w:rPr>
              <w:i/>
              <w:iCs/>
            </w:rPr>
            <w:fldChar w:fldCharType="end"/>
          </w:r>
        </w:sdtContent>
      </w:sdt>
      <w:r w:rsidR="0052377D" w:rsidRPr="00DC2B95">
        <w:rPr>
          <w:i/>
          <w:iCs/>
        </w:rPr>
        <w:t xml:space="preserve"> </w:t>
      </w:r>
      <w:r w:rsidR="0052377D" w:rsidRPr="00DC2B95">
        <w:t>nevű program van beállítva</w:t>
      </w:r>
      <w:r w:rsidR="00606242" w:rsidRPr="00DC2B95">
        <w:t xml:space="preserve"> erre a célra.</w:t>
      </w:r>
      <w:r w:rsidR="004B2790" w:rsidRPr="00DC2B95">
        <w:t xml:space="preserve"> Ez egy meglehetősen egyszerű és biztonságos képernyőzároló segédprogram X11-et használó operációs rendszerekhez. </w:t>
      </w:r>
      <w:r w:rsidR="00676217" w:rsidRPr="00DC2B95">
        <w:t xml:space="preserve">A konfigurálható külső program hívás azért is </w:t>
      </w:r>
      <w:r w:rsidR="00C83231" w:rsidRPr="00DC2B95">
        <w:t xml:space="preserve">kedvező, mert </w:t>
      </w:r>
      <w:r w:rsidR="001B6514" w:rsidRPr="00DC2B95">
        <w:t xml:space="preserve">előfordulhat, hogy bizonyos vállalatok </w:t>
      </w:r>
      <w:r w:rsidR="00A6061C" w:rsidRPr="00DC2B95">
        <w:t>a munkamenet zároló funkció helyett például egy csendes riasztás (silent alert)</w:t>
      </w:r>
      <w:r w:rsidR="00545798" w:rsidRPr="00DC2B95">
        <w:t xml:space="preserve"> szerű viselkedést preferálnak.</w:t>
      </w:r>
    </w:p>
    <w:p w14:paraId="3FCE8D88" w14:textId="18282EFE" w:rsidR="00B85A24" w:rsidRPr="00DC2B95" w:rsidRDefault="00CF0DCF" w:rsidP="00B85A24">
      <w:pPr>
        <w:pStyle w:val="Cmsor2"/>
      </w:pPr>
      <w:bookmarkStart w:id="45" w:name="_Toc119779945"/>
      <w:r w:rsidRPr="00DC2B95">
        <w:t>Konfigurációs lehetőségek</w:t>
      </w:r>
      <w:bookmarkEnd w:id="45"/>
    </w:p>
    <w:p w14:paraId="3FD1B329" w14:textId="153B4316" w:rsidR="003F5E18" w:rsidRPr="00DC2B95" w:rsidRDefault="005F1FCC" w:rsidP="003F5E18">
      <w:r w:rsidRPr="00DC2B95">
        <w:t xml:space="preserve">Az </w:t>
      </w:r>
      <w:r w:rsidRPr="00DC2B95">
        <w:rPr>
          <w:i/>
          <w:iCs/>
        </w:rPr>
        <w:t>R9</w:t>
      </w:r>
      <w:r w:rsidRPr="00DC2B95">
        <w:t>-es követelmény értelmében a kliens alkalmazásnak könnyen konfigurálhatónak kell lennie.</w:t>
      </w:r>
      <w:r w:rsidR="00B41702" w:rsidRPr="00DC2B95">
        <w:t xml:space="preserve"> Az alkalmazás konfigurációjával kapcsolatos kódokat </w:t>
      </w:r>
      <w:r w:rsidR="00B41702" w:rsidRPr="00DC2B95">
        <w:lastRenderedPageBreak/>
        <w:t>kiszerveztem egy különálló modulba.</w:t>
      </w:r>
      <w:r w:rsidR="00D84C13" w:rsidRPr="00DC2B95">
        <w:t xml:space="preserve"> Az alkalmazás három szinten konfigurálható, ahol a következő szint</w:t>
      </w:r>
      <w:r w:rsidR="003F5E18" w:rsidRPr="00DC2B95">
        <w:t>en definiált változó mindig</w:t>
      </w:r>
      <w:r w:rsidR="00D84C13" w:rsidRPr="00DC2B95">
        <w:t xml:space="preserve"> felülírja az előzőt:</w:t>
      </w:r>
    </w:p>
    <w:p w14:paraId="5B6C6313" w14:textId="77777777" w:rsidR="003F5E18" w:rsidRPr="00DC2B95" w:rsidRDefault="003F5E18" w:rsidP="003F5E18">
      <w:pPr>
        <w:pStyle w:val="Listaszerbekezds"/>
        <w:numPr>
          <w:ilvl w:val="0"/>
          <w:numId w:val="36"/>
        </w:numPr>
      </w:pPr>
      <w:r w:rsidRPr="00DC2B95">
        <w:t>Forráskódban definiált („beégetett”) alapértelmezett értékek.</w:t>
      </w:r>
    </w:p>
    <w:p w14:paraId="13527FB6" w14:textId="77777777" w:rsidR="003F5E18" w:rsidRPr="00DC2B95" w:rsidRDefault="003F5E18" w:rsidP="003F5E18">
      <w:pPr>
        <w:pStyle w:val="Listaszerbekezds"/>
        <w:numPr>
          <w:ilvl w:val="0"/>
          <w:numId w:val="36"/>
        </w:numPr>
      </w:pPr>
      <w:r w:rsidRPr="00DC2B95">
        <w:t>Futási időben definiált környezeti változók.</w:t>
      </w:r>
    </w:p>
    <w:p w14:paraId="735936CA" w14:textId="77777777" w:rsidR="007666B3" w:rsidRPr="00DC2B95" w:rsidRDefault="001732BA" w:rsidP="003F5E18">
      <w:pPr>
        <w:pStyle w:val="Listaszerbekezds"/>
        <w:numPr>
          <w:ilvl w:val="0"/>
          <w:numId w:val="36"/>
        </w:numPr>
      </w:pPr>
      <w:r w:rsidRPr="00DC2B95">
        <w:t>A program indításakor definiált parancssori argumentumok.</w:t>
      </w:r>
    </w:p>
    <w:p w14:paraId="1D89514D" w14:textId="32A2ADEC" w:rsidR="003F5E18" w:rsidRPr="00DC2B95" w:rsidRDefault="00C2233C" w:rsidP="007666B3">
      <w:pPr>
        <w:ind w:firstLine="0"/>
      </w:pPr>
      <w:r w:rsidRPr="00DC2B95">
        <w:t>A környezeti változók feldolgozására a Rust beépített mechanizmusát használtam, a</w:t>
      </w:r>
      <w:r w:rsidR="00D002E0" w:rsidRPr="00DC2B95">
        <w:t xml:space="preserve"> parancssori argumentumok kezelésére pedig a </w:t>
      </w:r>
      <w:r w:rsidR="00D002E0" w:rsidRPr="00DC2B95">
        <w:rPr>
          <w:i/>
          <w:iCs/>
        </w:rPr>
        <w:t xml:space="preserve">clap </w:t>
      </w:r>
      <w:r w:rsidR="00D002E0" w:rsidRPr="00DC2B95">
        <w:t>nevű külső modult.</w:t>
      </w:r>
      <w:r w:rsidR="006121B6" w:rsidRPr="00DC2B95">
        <w:t xml:space="preserve"> A modul segítségével a parancssori argumentumok egyszerű kezelése mellett lehetőség van</w:t>
      </w:r>
      <w:r w:rsidR="00B452E8" w:rsidRPr="00DC2B95">
        <w:t xml:space="preserve"> igényes és esztétikus </w:t>
      </w:r>
      <w:r w:rsidR="00772888" w:rsidRPr="00DC2B95">
        <w:t>használati útmutató generálására is</w:t>
      </w:r>
      <w:r w:rsidR="00D66821" w:rsidRPr="00DC2B95">
        <w:t xml:space="preserve"> a kódban </w:t>
      </w:r>
      <w:r w:rsidR="00FE4879" w:rsidRPr="00DC2B95">
        <w:t xml:space="preserve">írt </w:t>
      </w:r>
      <w:r w:rsidR="00D66821" w:rsidRPr="00DC2B95">
        <w:t>kommentekből</w:t>
      </w:r>
      <w:r w:rsidR="00772888" w:rsidRPr="00DC2B95">
        <w:t xml:space="preserve">, amit a </w:t>
      </w:r>
      <w:r w:rsidR="00C272AF" w:rsidRPr="00DC2B95">
        <w:rPr>
          <w:i/>
          <w:iCs/>
        </w:rPr>
        <w:t>--</w:t>
      </w:r>
      <w:r w:rsidR="00772888" w:rsidRPr="00DC2B95">
        <w:rPr>
          <w:i/>
          <w:iCs/>
        </w:rPr>
        <w:t>help</w:t>
      </w:r>
      <w:r w:rsidR="00772888" w:rsidRPr="00DC2B95">
        <w:t xml:space="preserve"> parancssori argumentummal lehet </w:t>
      </w:r>
      <w:r w:rsidR="004C3D3F" w:rsidRPr="00DC2B95">
        <w:t>megjeleníteni.</w:t>
      </w:r>
      <w:r w:rsidR="003F5E18" w:rsidRPr="00DC2B95">
        <w:t xml:space="preserve"> </w:t>
      </w:r>
      <w:r w:rsidR="00936158" w:rsidRPr="00DC2B95">
        <w:t>A kliens alkalmazás a következő konfigurációs beállításokkal rendelkezik:</w:t>
      </w:r>
    </w:p>
    <w:p w14:paraId="0A77BDBC" w14:textId="2EB68434" w:rsidR="00E46D24" w:rsidRPr="00DC2B95" w:rsidRDefault="00302667" w:rsidP="00D8785F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API_KEY_</w:t>
      </w:r>
      <w:r w:rsidR="00E93DED" w:rsidRPr="00DC2B95">
        <w:rPr>
          <w:b/>
          <w:bCs/>
        </w:rPr>
        <w:t>NAME</w:t>
      </w:r>
    </w:p>
    <w:p w14:paraId="538AE47F" w14:textId="37491A03" w:rsidR="00D8785F" w:rsidRPr="00DC2B95" w:rsidRDefault="00961DF4" w:rsidP="00E46D24">
      <w:pPr>
        <w:pStyle w:val="Listaszerbekezds"/>
        <w:ind w:left="1080" w:firstLine="0"/>
        <w:rPr>
          <w:b/>
          <w:bCs/>
        </w:rPr>
      </w:pPr>
      <w:r w:rsidRPr="00DC2B95">
        <w:t>Egyedi API kulcs neve, amit a kliens hozzáfűz a HTTP kérések fejlécéhez. Ennek az a szerepe, hogy az alkalmazás szerveren azonosítsa a klienst.</w:t>
      </w:r>
    </w:p>
    <w:p w14:paraId="32FD4D4B" w14:textId="19CB3EA2" w:rsidR="00936158" w:rsidRPr="00DC2B95" w:rsidRDefault="00673660" w:rsidP="00D8785F">
      <w:pPr>
        <w:ind w:left="720" w:firstLine="360"/>
        <w:rPr>
          <w:b/>
          <w:bCs/>
        </w:rPr>
      </w:pPr>
      <w:r w:rsidRPr="00DC2B95">
        <w:t xml:space="preserve">Alapértelmezett értéke: </w:t>
      </w:r>
      <w:r w:rsidRPr="00DC2B95">
        <w:rPr>
          <w:b/>
          <w:bCs/>
        </w:rPr>
        <w:t>„api-key”</w:t>
      </w:r>
    </w:p>
    <w:p w14:paraId="2BCE50D7" w14:textId="77777777" w:rsidR="00E46D24" w:rsidRPr="00DC2B95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API_KEY_VALUE</w:t>
      </w:r>
    </w:p>
    <w:p w14:paraId="7E0621A4" w14:textId="149B7B1A" w:rsidR="00850447" w:rsidRPr="00DC2B95" w:rsidRDefault="007B1E69" w:rsidP="00E46D24">
      <w:pPr>
        <w:pStyle w:val="Listaszerbekezds"/>
        <w:ind w:left="1080" w:firstLine="0"/>
        <w:rPr>
          <w:b/>
          <w:bCs/>
        </w:rPr>
      </w:pPr>
      <w:r w:rsidRPr="00DC2B95">
        <w:t>Egyedi API kulcs értéke, amit a kliens hozzáfűz a HTTP kérések fejlécéhez. Ennek az a szerepe, hogy az alkalmazás szerveren azonosítsa a klienst.</w:t>
      </w:r>
    </w:p>
    <w:p w14:paraId="1685AB48" w14:textId="2D07A82B" w:rsidR="001E536B" w:rsidRPr="00DC2B95" w:rsidRDefault="007B1E69" w:rsidP="00850447">
      <w:pPr>
        <w:pStyle w:val="Listaszerbekezds"/>
        <w:ind w:left="1080" w:firstLine="0"/>
        <w:rPr>
          <w:b/>
          <w:bCs/>
        </w:rPr>
      </w:pPr>
      <w:r w:rsidRPr="00DC2B95">
        <w:t>Alapértelmezett értéke:</w:t>
      </w:r>
      <w:r w:rsidR="002679CC" w:rsidRPr="00DC2B95">
        <w:t xml:space="preserve"> </w:t>
      </w:r>
      <w:r w:rsidR="002679CC" w:rsidRPr="00DC2B95">
        <w:rPr>
          <w:b/>
          <w:bCs/>
        </w:rPr>
        <w:t>„x11-sentinel-client”</w:t>
      </w:r>
    </w:p>
    <w:p w14:paraId="0AF11749" w14:textId="77777777" w:rsidR="00E46D24" w:rsidRPr="00DC2B95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BUFFER_SIZE_LIMIT</w:t>
      </w:r>
    </w:p>
    <w:p w14:paraId="2EEC9140" w14:textId="39624B57" w:rsidR="00850447" w:rsidRPr="00DC2B95" w:rsidRDefault="00045DDD" w:rsidP="00E46D24">
      <w:pPr>
        <w:ind w:left="1080" w:firstLine="0"/>
        <w:rPr>
          <w:b/>
          <w:bCs/>
        </w:rPr>
      </w:pPr>
      <w:r w:rsidRPr="00DC2B95">
        <w:t>Felső korlát az adatgyűjtő esemény puffer</w:t>
      </w:r>
      <w:r w:rsidR="00EF5C60" w:rsidRPr="00DC2B95">
        <w:t>ének</w:t>
      </w:r>
      <w:r w:rsidRPr="00DC2B95">
        <w:t xml:space="preserve"> méretére. Amennyibben a puffer mérete eléri ezt a korlátot a kliens elküldi az eseményeket</w:t>
      </w:r>
      <w:r w:rsidR="00B54BCB" w:rsidRPr="00DC2B95">
        <w:t xml:space="preserve"> az alkalmazás szerverre</w:t>
      </w:r>
      <w:r w:rsidRPr="00DC2B95">
        <w:t>.</w:t>
      </w:r>
    </w:p>
    <w:p w14:paraId="7575E430" w14:textId="2C466029" w:rsidR="001E536B" w:rsidRPr="00DC2B95" w:rsidRDefault="00850447" w:rsidP="00850447">
      <w:pPr>
        <w:pStyle w:val="Listaszerbekezds"/>
        <w:ind w:left="1080" w:firstLine="0"/>
        <w:rPr>
          <w:b/>
          <w:bCs/>
        </w:rPr>
      </w:pPr>
      <w:r w:rsidRPr="00DC2B95">
        <w:t xml:space="preserve">Alapértelmezett értéke: </w:t>
      </w:r>
      <w:r w:rsidR="00B63EFC" w:rsidRPr="00DC2B95">
        <w:rPr>
          <w:b/>
          <w:bCs/>
        </w:rPr>
        <w:t>100</w:t>
      </w:r>
    </w:p>
    <w:p w14:paraId="091423C9" w14:textId="77777777" w:rsidR="00E46D24" w:rsidRPr="00DC2B95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IDLE_TIMEOUT</w:t>
      </w:r>
    </w:p>
    <w:p w14:paraId="4B4D78CE" w14:textId="4C984822" w:rsidR="001E536B" w:rsidRPr="00DC2B95" w:rsidRDefault="003D7160" w:rsidP="00E46D24">
      <w:pPr>
        <w:pStyle w:val="Listaszerbekezds"/>
        <w:ind w:left="1080" w:firstLine="0"/>
        <w:rPr>
          <w:b/>
          <w:bCs/>
        </w:rPr>
      </w:pPr>
      <w:r w:rsidRPr="00DC2B95">
        <w:t>Amennyiben az adatgyűjtőhöz nem érkezik új esemény ennyi milliszekundumig, a kliens elküldi az esemény pufferben tárolt adatokat az alkalmazás szerverre.</w:t>
      </w:r>
    </w:p>
    <w:p w14:paraId="76C6E822" w14:textId="3079B291" w:rsidR="003D7160" w:rsidRPr="00DC2B95" w:rsidRDefault="003D7160" w:rsidP="003D7160">
      <w:pPr>
        <w:pStyle w:val="Listaszerbekezds"/>
        <w:ind w:left="1080" w:firstLine="0"/>
      </w:pPr>
      <w:r w:rsidRPr="00DC2B95">
        <w:t xml:space="preserve">Alapértelmezett értéke: </w:t>
      </w:r>
      <w:r w:rsidR="00AA29AB" w:rsidRPr="00DC2B95">
        <w:rPr>
          <w:b/>
          <w:bCs/>
        </w:rPr>
        <w:t>10000</w:t>
      </w:r>
    </w:p>
    <w:p w14:paraId="675316EE" w14:textId="77777777" w:rsidR="00E46D24" w:rsidRPr="00DC2B95" w:rsidRDefault="001E536B" w:rsidP="0053713C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lastRenderedPageBreak/>
        <w:t>LOCK_ENABLED</w:t>
      </w:r>
    </w:p>
    <w:p w14:paraId="2CFCDA2E" w14:textId="40932083" w:rsidR="0053713C" w:rsidRPr="00DC2B95" w:rsidRDefault="000B12F7" w:rsidP="00E46D24">
      <w:pPr>
        <w:pStyle w:val="Listaszerbekezds"/>
        <w:ind w:left="1080" w:firstLine="0"/>
        <w:rPr>
          <w:b/>
          <w:bCs/>
        </w:rPr>
      </w:pPr>
      <w:r w:rsidRPr="00DC2B95">
        <w:t>Ez a konfigurációs beállítás azt szabályozza, hogy a munkamenet zároló</w:t>
      </w:r>
      <w:r w:rsidR="005A1F7A" w:rsidRPr="00DC2B95">
        <w:t xml:space="preserve"> funkció</w:t>
      </w:r>
      <w:r w:rsidR="00273AC1" w:rsidRPr="00DC2B95">
        <w:t xml:space="preserve"> be van-e kapcsolva.</w:t>
      </w:r>
    </w:p>
    <w:p w14:paraId="7BF685D5" w14:textId="16EF925D" w:rsidR="0053713C" w:rsidRPr="00DC2B95" w:rsidRDefault="0053713C" w:rsidP="0053713C">
      <w:pPr>
        <w:pStyle w:val="Listaszerbekezds"/>
        <w:ind w:left="1080" w:firstLine="0"/>
        <w:rPr>
          <w:b/>
          <w:bCs/>
        </w:rPr>
      </w:pPr>
      <w:r w:rsidRPr="00DC2B95">
        <w:t xml:space="preserve">Alapértelmezett értéke: </w:t>
      </w:r>
      <w:r w:rsidR="00D34C5A" w:rsidRPr="00DC2B95">
        <w:rPr>
          <w:b/>
          <w:bCs/>
        </w:rPr>
        <w:t>false</w:t>
      </w:r>
    </w:p>
    <w:p w14:paraId="52475B3C" w14:textId="77777777" w:rsidR="00E46D24" w:rsidRPr="00DC2B95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LOCK_THRESHOLD</w:t>
      </w:r>
    </w:p>
    <w:p w14:paraId="7A15ADD5" w14:textId="4601E8A8" w:rsidR="001E536B" w:rsidRPr="00DC2B95" w:rsidRDefault="00CF205D" w:rsidP="00E46D24">
      <w:pPr>
        <w:pStyle w:val="Listaszerbekezds"/>
        <w:ind w:left="1080" w:firstLine="0"/>
        <w:rPr>
          <w:b/>
          <w:bCs/>
        </w:rPr>
      </w:pPr>
      <w:r w:rsidRPr="00DC2B95">
        <w:t>A munkamenet zároló funkció esetén használt küszöbérték.</w:t>
      </w:r>
    </w:p>
    <w:p w14:paraId="179E8646" w14:textId="5B4B10B9" w:rsidR="00882A19" w:rsidRPr="00DC2B95" w:rsidRDefault="00882A19" w:rsidP="00882A19">
      <w:pPr>
        <w:pStyle w:val="Listaszerbekezds"/>
        <w:ind w:left="1080" w:firstLine="0"/>
        <w:rPr>
          <w:b/>
          <w:bCs/>
        </w:rPr>
      </w:pPr>
      <w:r w:rsidRPr="00DC2B95">
        <w:t xml:space="preserve">Alapértelmezett értéke: </w:t>
      </w:r>
      <w:r w:rsidR="0077319B" w:rsidRPr="00DC2B95">
        <w:rPr>
          <w:b/>
          <w:bCs/>
        </w:rPr>
        <w:t>0.5</w:t>
      </w:r>
    </w:p>
    <w:p w14:paraId="76523BA3" w14:textId="77777777" w:rsidR="00E46D24" w:rsidRPr="00DC2B95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LOCK_UTILITY</w:t>
      </w:r>
    </w:p>
    <w:p w14:paraId="4B4DE567" w14:textId="3D2CAF6A" w:rsidR="001E536B" w:rsidRPr="00DC2B95" w:rsidRDefault="00006381" w:rsidP="00E46D24">
      <w:pPr>
        <w:pStyle w:val="Listaszerbekezds"/>
        <w:ind w:left="1080" w:firstLine="0"/>
        <w:rPr>
          <w:b/>
          <w:bCs/>
        </w:rPr>
      </w:pPr>
      <w:r w:rsidRPr="00DC2B95">
        <w:t>A munkamenet zárolás esetén hívott külső segédprogram.</w:t>
      </w:r>
    </w:p>
    <w:p w14:paraId="6BEBC5CD" w14:textId="7241A63F" w:rsidR="00B40C41" w:rsidRPr="00DC2B95" w:rsidRDefault="00B40C41" w:rsidP="00B40C41">
      <w:pPr>
        <w:pStyle w:val="Listaszerbekezds"/>
        <w:ind w:left="1080" w:firstLine="0"/>
        <w:rPr>
          <w:b/>
          <w:bCs/>
        </w:rPr>
      </w:pPr>
      <w:r w:rsidRPr="00DC2B95">
        <w:t xml:space="preserve">Alapértelmezett értéke: </w:t>
      </w:r>
      <w:r w:rsidRPr="00DC2B95">
        <w:rPr>
          <w:b/>
          <w:bCs/>
        </w:rPr>
        <w:t>„slock”</w:t>
      </w:r>
    </w:p>
    <w:p w14:paraId="661D0D33" w14:textId="77777777" w:rsidR="00E46D24" w:rsidRPr="00DC2B95" w:rsidRDefault="001E536B" w:rsidP="006772E6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METADATA_QUERY_INTERVAL</w:t>
      </w:r>
    </w:p>
    <w:p w14:paraId="3C797B7C" w14:textId="22BDCAE2" w:rsidR="006772E6" w:rsidRPr="00DC2B95" w:rsidRDefault="0075039A" w:rsidP="00E46D24">
      <w:pPr>
        <w:pStyle w:val="Listaszerbekezds"/>
        <w:ind w:left="1080" w:firstLine="0"/>
        <w:rPr>
          <w:b/>
          <w:bCs/>
        </w:rPr>
      </w:pPr>
      <w:r w:rsidRPr="00DC2B95">
        <w:t>A platform specifikus metaadatok lekérdezés</w:t>
      </w:r>
      <w:r w:rsidR="006772E6" w:rsidRPr="00DC2B95">
        <w:t>e periodikusan történik. Ez a konfigurációs paraméter azt adja meg, hogy két lekérdezés között mennyi idő teljen el milliszekundumban.</w:t>
      </w:r>
    </w:p>
    <w:p w14:paraId="1AB01EFF" w14:textId="4EF9BC1C" w:rsidR="006772E6" w:rsidRPr="00DC2B95" w:rsidRDefault="006772E6" w:rsidP="006772E6">
      <w:pPr>
        <w:pStyle w:val="Listaszerbekezds"/>
        <w:ind w:left="1080" w:firstLine="0"/>
      </w:pPr>
      <w:r w:rsidRPr="00DC2B95">
        <w:t xml:space="preserve">Alapértelmezett értéke: </w:t>
      </w:r>
      <w:r w:rsidR="00444583" w:rsidRPr="00DC2B95">
        <w:rPr>
          <w:b/>
          <w:bCs/>
        </w:rPr>
        <w:t>600000</w:t>
      </w:r>
    </w:p>
    <w:p w14:paraId="3CF00220" w14:textId="77777777" w:rsidR="00485548" w:rsidRPr="00DC2B95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STATUS_BASE_URL</w:t>
      </w:r>
    </w:p>
    <w:p w14:paraId="54B3DEC0" w14:textId="345F092E" w:rsidR="001E536B" w:rsidRPr="00DC2B95" w:rsidRDefault="00002158" w:rsidP="00485548">
      <w:pPr>
        <w:pStyle w:val="Listaszerbekezds"/>
        <w:ind w:left="1080" w:firstLine="0"/>
        <w:rPr>
          <w:b/>
          <w:bCs/>
        </w:rPr>
      </w:pPr>
      <w:r w:rsidRPr="00DC2B95">
        <w:rPr>
          <w:b/>
          <w:bCs/>
        </w:rPr>
        <w:t xml:space="preserve"> </w:t>
      </w:r>
      <w:r w:rsidRPr="00DC2B95">
        <w:t>Az alkalmazás szerver státusz lekérdezési végpontjának URL-je.</w:t>
      </w:r>
    </w:p>
    <w:p w14:paraId="1E9CB70F" w14:textId="1EA2811B" w:rsidR="00002158" w:rsidRPr="00DC2B95" w:rsidRDefault="00002158" w:rsidP="00492DA3">
      <w:pPr>
        <w:pStyle w:val="Listaszerbekezds"/>
        <w:ind w:left="1080" w:firstLine="0"/>
        <w:rPr>
          <w:b/>
          <w:bCs/>
        </w:rPr>
      </w:pPr>
      <w:r w:rsidRPr="00DC2B95">
        <w:t xml:space="preserve">Alapértelmezett értéke: </w:t>
      </w:r>
      <w:r w:rsidR="00492DA3" w:rsidRPr="00DC2B95">
        <w:rPr>
          <w:b/>
          <w:bCs/>
        </w:rPr>
        <w:t>„http://localhost:3000/status”</w:t>
      </w:r>
    </w:p>
    <w:p w14:paraId="7DEBE385" w14:textId="77777777" w:rsidR="00BE77EC" w:rsidRPr="00DC2B95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STATUS_INTERVAL</w:t>
      </w:r>
    </w:p>
    <w:p w14:paraId="37A039D1" w14:textId="585CDF35" w:rsidR="001E536B" w:rsidRPr="00DC2B95" w:rsidRDefault="00F060C2" w:rsidP="00BE77EC">
      <w:pPr>
        <w:pStyle w:val="Listaszerbekezds"/>
        <w:ind w:left="1080" w:firstLine="0"/>
        <w:rPr>
          <w:b/>
          <w:bCs/>
        </w:rPr>
      </w:pPr>
      <w:r w:rsidRPr="00DC2B95">
        <w:t>A felhasználó státuszának lekérdezése periodikusan történik.</w:t>
      </w:r>
      <w:r w:rsidR="00515A95" w:rsidRPr="00DC2B95">
        <w:t xml:space="preserve"> Ez a konfigurációs paraméter azt adja meg, hogy két lekérdezés között mennyi idő teljen el másodpercben.</w:t>
      </w:r>
    </w:p>
    <w:p w14:paraId="309A1525" w14:textId="63CF5137" w:rsidR="00AB0A4E" w:rsidRPr="00DC2B95" w:rsidRDefault="00AB0A4E" w:rsidP="00AB0A4E">
      <w:pPr>
        <w:pStyle w:val="Listaszerbekezds"/>
        <w:ind w:left="1080" w:firstLine="0"/>
        <w:rPr>
          <w:b/>
          <w:bCs/>
        </w:rPr>
      </w:pPr>
      <w:r w:rsidRPr="00DC2B95">
        <w:t xml:space="preserve">Alapértelmezett értéke: </w:t>
      </w:r>
      <w:r w:rsidRPr="00DC2B95">
        <w:rPr>
          <w:b/>
          <w:bCs/>
        </w:rPr>
        <w:t>100</w:t>
      </w:r>
    </w:p>
    <w:p w14:paraId="56910C8D" w14:textId="159B6022" w:rsidR="00E96281" w:rsidRPr="00DC2B95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SUBMIT_URL</w:t>
      </w:r>
    </w:p>
    <w:p w14:paraId="710210DE" w14:textId="40F01CE3" w:rsidR="001E536B" w:rsidRPr="00DC2B95" w:rsidRDefault="00FC7B2F" w:rsidP="00E96281">
      <w:pPr>
        <w:pStyle w:val="Listaszerbekezds"/>
        <w:ind w:left="1080" w:firstLine="0"/>
        <w:rPr>
          <w:b/>
          <w:bCs/>
        </w:rPr>
      </w:pPr>
      <w:r w:rsidRPr="00DC2B95">
        <w:t>Az alkalmazás szerver adatküldő végpontjának URL-je.</w:t>
      </w:r>
    </w:p>
    <w:p w14:paraId="1207B3E5" w14:textId="1FA2D1D6" w:rsidR="00D5368F" w:rsidRPr="00DC2B95" w:rsidRDefault="00D5368F" w:rsidP="00D5368F">
      <w:pPr>
        <w:pStyle w:val="Listaszerbekezds"/>
        <w:ind w:left="1080" w:firstLine="0"/>
      </w:pPr>
      <w:r w:rsidRPr="00DC2B95">
        <w:t xml:space="preserve">Alapértelmezett értéke: </w:t>
      </w:r>
      <w:r w:rsidR="00EA712C" w:rsidRPr="00DC2B95">
        <w:rPr>
          <w:b/>
          <w:bCs/>
        </w:rPr>
        <w:t>„http://localhost:3000/chunk”</w:t>
      </w:r>
    </w:p>
    <w:p w14:paraId="50339E68" w14:textId="77777777" w:rsidR="00E96281" w:rsidRPr="00DC2B95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USER_ID</w:t>
      </w:r>
    </w:p>
    <w:p w14:paraId="2D46F8A7" w14:textId="2F7C5773" w:rsidR="001E536B" w:rsidRPr="00DC2B95" w:rsidRDefault="00940238" w:rsidP="00E96281">
      <w:pPr>
        <w:pStyle w:val="Listaszerbekezds"/>
        <w:ind w:left="1080" w:firstLine="0"/>
        <w:rPr>
          <w:b/>
          <w:bCs/>
        </w:rPr>
      </w:pPr>
      <w:r w:rsidRPr="00DC2B95">
        <w:lastRenderedPageBreak/>
        <w:t>A felhasználó azonosítója</w:t>
      </w:r>
      <w:r w:rsidR="00AD481E" w:rsidRPr="00DC2B95">
        <w:t>.</w:t>
      </w:r>
    </w:p>
    <w:p w14:paraId="2E93E788" w14:textId="197B8866" w:rsidR="00171813" w:rsidRPr="00DC2B95" w:rsidRDefault="00171813" w:rsidP="00171813">
      <w:pPr>
        <w:pStyle w:val="Listaszerbekezds"/>
        <w:ind w:left="1080" w:firstLine="0"/>
        <w:rPr>
          <w:b/>
          <w:bCs/>
        </w:rPr>
      </w:pPr>
      <w:r w:rsidRPr="00DC2B95">
        <w:t xml:space="preserve">Alapértelmezett értéke: </w:t>
      </w:r>
      <w:r w:rsidR="001735FD" w:rsidRPr="00DC2B95">
        <w:rPr>
          <w:b/>
          <w:bCs/>
        </w:rPr>
        <w:t>„default_user”</w:t>
      </w:r>
    </w:p>
    <w:p w14:paraId="332C783D" w14:textId="355F3F42" w:rsidR="00DA1A5D" w:rsidRPr="00DC2B95" w:rsidRDefault="0005063C" w:rsidP="00DA1A5D">
      <w:pPr>
        <w:pStyle w:val="Cmsor2"/>
      </w:pPr>
      <w:bookmarkStart w:id="46" w:name="_Toc119779946"/>
      <w:r w:rsidRPr="00DC2B95">
        <w:t>Telepítés</w:t>
      </w:r>
      <w:bookmarkEnd w:id="46"/>
    </w:p>
    <w:p w14:paraId="087D6190" w14:textId="294E76DC" w:rsidR="00DA1A5D" w:rsidRPr="00DC2B95" w:rsidRDefault="00FE2090" w:rsidP="00DA1A5D">
      <w:r w:rsidRPr="00DC2B95">
        <w:t>Az adatgyűjtő kliens alkalmazás</w:t>
      </w:r>
      <w:r w:rsidR="00DE3F93" w:rsidRPr="00DC2B95">
        <w:t xml:space="preserve"> telepítéséhez </w:t>
      </w:r>
      <w:r w:rsidR="00B76561" w:rsidRPr="00DC2B95">
        <w:t xml:space="preserve">két lépésre van szükség. Először </w:t>
      </w:r>
      <w:r w:rsidR="005D4C05" w:rsidRPr="00DC2B95">
        <w:t xml:space="preserve">a forráskódból létre kell hozni a futtatható állományt (build), </w:t>
      </w:r>
      <w:r w:rsidR="004C341B" w:rsidRPr="00DC2B95">
        <w:t>majd a futtatható állományt el kell indítani</w:t>
      </w:r>
      <w:r w:rsidR="00C22C04" w:rsidRPr="00DC2B95">
        <w:t xml:space="preserve"> opcionálisan parancssori argumentumok vagy környezeti változók megadásával</w:t>
      </w:r>
      <w:r w:rsidR="004C341B" w:rsidRPr="00DC2B95">
        <w:t>.</w:t>
      </w:r>
      <w:r w:rsidR="000A144D" w:rsidRPr="00DC2B95">
        <w:t xml:space="preserve"> Az alkalmazás telepítésének támogatásához Docker-t használtam.</w:t>
      </w:r>
      <w:r w:rsidR="00E37614" w:rsidRPr="00DC2B95">
        <w:t xml:space="preserve"> </w:t>
      </w:r>
      <w:r w:rsidR="00BA43F8" w:rsidRPr="00DC2B95">
        <w:t>A</w:t>
      </w:r>
      <w:r w:rsidR="0066504D" w:rsidRPr="00DC2B95">
        <w:t xml:space="preserve">z alkalmazást az operációs rendszeren natív módon kell futtatni, ugyanis egy Docker konténeren </w:t>
      </w:r>
      <w:r w:rsidR="00823EB0" w:rsidRPr="00DC2B95">
        <w:t>belülről biztonság technikai okok miatt nem lehet (vagy legalábbis</w:t>
      </w:r>
      <w:r w:rsidR="00BB65B6" w:rsidRPr="00DC2B95">
        <w:t xml:space="preserve"> </w:t>
      </w:r>
      <w:r w:rsidR="0051622E" w:rsidRPr="00DC2B95">
        <w:t>meglehetősen nehéz)</w:t>
      </w:r>
      <w:r w:rsidR="006F781C" w:rsidRPr="00DC2B95">
        <w:t xml:space="preserve"> hozzáférni a </w:t>
      </w:r>
      <w:r w:rsidR="006F781C" w:rsidRPr="00DC2B95">
        <w:rPr>
          <w:i/>
          <w:iCs/>
        </w:rPr>
        <w:t xml:space="preserve">host </w:t>
      </w:r>
      <w:r w:rsidR="006F781C" w:rsidRPr="00DC2B95">
        <w:t>környezet megjelenítő szerveréhez.</w:t>
      </w:r>
      <w:r w:rsidR="0064496B" w:rsidRPr="00DC2B95">
        <w:t xml:space="preserve"> Ezért a Docker támogatás csak az alkalmazás </w:t>
      </w:r>
      <w:r w:rsidR="0064496B" w:rsidRPr="00DC2B95">
        <w:rPr>
          <w:i/>
          <w:iCs/>
        </w:rPr>
        <w:t xml:space="preserve">build </w:t>
      </w:r>
      <w:r w:rsidR="0064496B" w:rsidRPr="00DC2B95">
        <w:t>fázisra terjed ki.</w:t>
      </w:r>
      <w:r w:rsidR="00D53B2B" w:rsidRPr="00DC2B95">
        <w:t xml:space="preserve"> Ehhez a következő parancs kiadására van szükség:</w:t>
      </w:r>
    </w:p>
    <w:p w14:paraId="345AFCBF" w14:textId="6E32863E" w:rsidR="00D53B2B" w:rsidRPr="00DC2B95" w:rsidRDefault="00785E10" w:rsidP="00AA4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</w:pPr>
      <w:r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 xml:space="preserve">$ </w:t>
      </w:r>
      <w:r w:rsidR="00D53B2B" w:rsidRPr="00DC2B95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>docker build -o bin .</w:t>
      </w:r>
    </w:p>
    <w:p w14:paraId="103B79EA" w14:textId="77777777" w:rsidR="00AA4D2C" w:rsidRPr="00DC2B95" w:rsidRDefault="00AA4D2C" w:rsidP="00AA4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</w:pPr>
    </w:p>
    <w:p w14:paraId="6A25AFEF" w14:textId="2E641880" w:rsidR="00D53B2B" w:rsidRPr="00DC2B95" w:rsidRDefault="00D53B2B" w:rsidP="00D53B2B">
      <w:pPr>
        <w:ind w:firstLine="0"/>
        <w:rPr>
          <w:lang w:eastAsia="hu-HU"/>
        </w:rPr>
      </w:pPr>
      <w:r w:rsidRPr="00DC2B95">
        <w:rPr>
          <w:lang w:eastAsia="hu-HU"/>
        </w:rPr>
        <w:t>Ezzel létrejö</w:t>
      </w:r>
      <w:r w:rsidR="00AE1B0E" w:rsidRPr="00DC2B95">
        <w:rPr>
          <w:lang w:eastAsia="hu-HU"/>
        </w:rPr>
        <w:t xml:space="preserve">n a </w:t>
      </w:r>
      <w:r w:rsidR="00AE1B0E" w:rsidRPr="00DC2B95">
        <w:rPr>
          <w:i/>
          <w:iCs/>
          <w:lang w:eastAsia="hu-HU"/>
        </w:rPr>
        <w:t xml:space="preserve">bin </w:t>
      </w:r>
      <w:r w:rsidR="0052058B" w:rsidRPr="00DC2B95">
        <w:rPr>
          <w:lang w:eastAsia="hu-HU"/>
        </w:rPr>
        <w:t>mappán belül a</w:t>
      </w:r>
      <w:r w:rsidR="0063705B" w:rsidRPr="00DC2B95">
        <w:rPr>
          <w:lang w:eastAsia="hu-HU"/>
        </w:rPr>
        <w:t xml:space="preserve"> </w:t>
      </w:r>
      <w:r w:rsidR="0063705B" w:rsidRPr="00DC2B95">
        <w:rPr>
          <w:i/>
          <w:iCs/>
          <w:lang w:eastAsia="hu-HU"/>
        </w:rPr>
        <w:t xml:space="preserve">x11-sentinel-client </w:t>
      </w:r>
      <w:r w:rsidR="0063705B" w:rsidRPr="00DC2B95">
        <w:rPr>
          <w:lang w:eastAsia="hu-HU"/>
        </w:rPr>
        <w:t>nevű futtatható állomány</w:t>
      </w:r>
      <w:r w:rsidR="007E0B64" w:rsidRPr="00DC2B95">
        <w:rPr>
          <w:lang w:eastAsia="hu-HU"/>
        </w:rPr>
        <w:t>, amelyet parancssorból, például a következő paranccsal lehet elindítani:</w:t>
      </w:r>
    </w:p>
    <w:p w14:paraId="510CC31C" w14:textId="0A924EE1" w:rsidR="007E0B64" w:rsidRPr="00DC2B95" w:rsidRDefault="00785E10" w:rsidP="007E0B64">
      <w:pPr>
        <w:pStyle w:val="Kd"/>
        <w:ind w:left="0"/>
        <w:rPr>
          <w:lang w:eastAsia="hu-HU"/>
        </w:rPr>
      </w:pPr>
      <w:r>
        <w:rPr>
          <w:lang w:eastAsia="hu-HU"/>
        </w:rPr>
        <w:t xml:space="preserve">$ </w:t>
      </w:r>
      <w:r w:rsidR="007E0B64" w:rsidRPr="00DC2B95">
        <w:rPr>
          <w:lang w:eastAsia="hu-HU"/>
        </w:rPr>
        <w:t>bin/x11-sentinel-client –-user-id user@test.com –-lock-enabled true</w:t>
      </w:r>
    </w:p>
    <w:p w14:paraId="49A3B094" w14:textId="31E3D9E2" w:rsidR="000C0CC7" w:rsidRPr="00DC2B95" w:rsidRDefault="00C54B08" w:rsidP="000C0CC7">
      <w:pPr>
        <w:pStyle w:val="Cmsor1"/>
      </w:pPr>
      <w:bookmarkStart w:id="47" w:name="_Ref117780786"/>
      <w:bookmarkStart w:id="48" w:name="_Toc119779947"/>
      <w:r w:rsidRPr="00DC2B95">
        <w:lastRenderedPageBreak/>
        <w:t>Az alkalmazás</w:t>
      </w:r>
      <w:r w:rsidR="000C0CC7" w:rsidRPr="00DC2B95">
        <w:t xml:space="preserve"> szerver</w:t>
      </w:r>
      <w:bookmarkEnd w:id="47"/>
      <w:bookmarkEnd w:id="48"/>
    </w:p>
    <w:p w14:paraId="0D2A884C" w14:textId="6C2B45FD" w:rsidR="00B85D3F" w:rsidRPr="00DC2B95" w:rsidRDefault="00BC6074" w:rsidP="00B85D3F">
      <w:r w:rsidRPr="00DC2B95">
        <w:t>A következő fejezetnek a célja a kliens programokat kiszolgáló alkalmazás szerver részletes dokumentációja.</w:t>
      </w:r>
      <w:r w:rsidR="00896464" w:rsidRPr="00DC2B95">
        <w:t xml:space="preserve"> A</w:t>
      </w:r>
      <w:r w:rsidR="00FE7BF6" w:rsidRPr="00DC2B95">
        <w:t xml:space="preserve"> leírásban</w:t>
      </w:r>
      <w:r w:rsidR="00616371" w:rsidRPr="00DC2B95">
        <w:t xml:space="preserve"> először ismertetem a szerver program</w:t>
      </w:r>
      <w:r w:rsidR="001C40A1" w:rsidRPr="00DC2B95">
        <w:t>mal szemben felállított követelményeket, majd az alkalmazás</w:t>
      </w:r>
      <w:r w:rsidR="00616371" w:rsidRPr="00DC2B95">
        <w:t xml:space="preserve"> felépítését</w:t>
      </w:r>
      <w:r w:rsidR="00FA250B" w:rsidRPr="00DC2B95">
        <w:t xml:space="preserve">. Ezután az </w:t>
      </w:r>
      <w:r w:rsidR="00735A02" w:rsidRPr="00DC2B95">
        <w:t xml:space="preserve">üzleti logikai réteg dokumentációja következik. </w:t>
      </w:r>
      <w:r w:rsidR="00255CC7" w:rsidRPr="00DC2B95">
        <w:t xml:space="preserve">Ezt követően a kliens programok felé nyújtott HTTP API-t ismertetem. </w:t>
      </w:r>
      <w:r w:rsidR="004F3F98" w:rsidRPr="00DC2B95">
        <w:t xml:space="preserve">Ezután az </w:t>
      </w:r>
      <w:r w:rsidR="00FA250B" w:rsidRPr="00DC2B95">
        <w:t>adatbázis réteggel kapcsolatos tudnivalók</w:t>
      </w:r>
      <w:r w:rsidR="00796086" w:rsidRPr="00DC2B95">
        <w:t>ról</w:t>
      </w:r>
      <w:r w:rsidR="00FA250B" w:rsidRPr="00DC2B95">
        <w:t xml:space="preserve">, </w:t>
      </w:r>
      <w:r w:rsidR="00E14DE8" w:rsidRPr="00DC2B95">
        <w:t xml:space="preserve">majd a </w:t>
      </w:r>
      <w:r w:rsidR="004F2657" w:rsidRPr="00DC2B95">
        <w:t>kiértékelő szoftverről lesz szó. A fejezetet végül a szerver konfigurációs lehetőségeinek bemutatásával zárom.</w:t>
      </w:r>
    </w:p>
    <w:p w14:paraId="049DBC00" w14:textId="28032253" w:rsidR="00D570E3" w:rsidRPr="00DC2B95" w:rsidRDefault="00D570E3" w:rsidP="00D570E3">
      <w:pPr>
        <w:pStyle w:val="Cmsor2"/>
      </w:pPr>
      <w:bookmarkStart w:id="49" w:name="_Toc119779948"/>
      <w:r w:rsidRPr="00DC2B95">
        <w:t>Követelmények</w:t>
      </w:r>
      <w:bookmarkEnd w:id="49"/>
    </w:p>
    <w:p w14:paraId="1B4897C8" w14:textId="3874F86E" w:rsidR="002622A0" w:rsidRPr="00DC2B95" w:rsidRDefault="002622A0" w:rsidP="002F4BCA">
      <w:pPr>
        <w:ind w:left="1440" w:hanging="720"/>
      </w:pPr>
      <w:r w:rsidRPr="00DC2B95">
        <w:t>R1</w:t>
      </w:r>
      <w:r w:rsidRPr="00DC2B95">
        <w:tab/>
        <w:t xml:space="preserve">A szerver </w:t>
      </w:r>
      <w:r w:rsidR="00C10EC6" w:rsidRPr="00DC2B95">
        <w:t>biztosítson HTTP REST API-t a</w:t>
      </w:r>
      <w:r w:rsidR="002F4BCA" w:rsidRPr="00DC2B95">
        <w:t>z adatgyűjtő kliens által küldött események</w:t>
      </w:r>
      <w:r w:rsidR="00946FBC" w:rsidRPr="00DC2B95">
        <w:t xml:space="preserve"> </w:t>
      </w:r>
      <w:r w:rsidR="00FC2843" w:rsidRPr="00DC2B95">
        <w:t>fogadására és feldolgozására</w:t>
      </w:r>
      <w:r w:rsidR="00946FBC" w:rsidRPr="00DC2B95">
        <w:t>.</w:t>
      </w:r>
    </w:p>
    <w:p w14:paraId="7A6B5BAA" w14:textId="20B9779F" w:rsidR="006A526E" w:rsidRPr="00DC2B95" w:rsidRDefault="006A526E" w:rsidP="002F4BCA">
      <w:pPr>
        <w:ind w:left="1440" w:hanging="720"/>
      </w:pPr>
      <w:r w:rsidRPr="00DC2B95">
        <w:t>R2</w:t>
      </w:r>
      <w:r w:rsidRPr="00DC2B95">
        <w:tab/>
        <w:t>A szerver legyen képes adatbázisba menteni az adatgyűjtő kliens által küldött eseményeket.</w:t>
      </w:r>
    </w:p>
    <w:p w14:paraId="062EC59D" w14:textId="6D5DC953" w:rsidR="00AC4A89" w:rsidRPr="00DC2B95" w:rsidRDefault="00AC4A89" w:rsidP="002F4BCA">
      <w:pPr>
        <w:ind w:left="1440" w:hanging="720"/>
      </w:pPr>
      <w:r w:rsidRPr="00DC2B95">
        <w:t>R3</w:t>
      </w:r>
      <w:r w:rsidRPr="00DC2B95">
        <w:tab/>
      </w:r>
      <w:r w:rsidR="00B52978" w:rsidRPr="00DC2B95">
        <w:t xml:space="preserve">A szerver </w:t>
      </w:r>
      <w:r w:rsidR="003D271D" w:rsidRPr="00DC2B95">
        <w:t>tartsa karban adatbázisban</w:t>
      </w:r>
      <w:r w:rsidR="00B52978" w:rsidRPr="00DC2B95">
        <w:t xml:space="preserve"> a felhasználókat, a </w:t>
      </w:r>
      <w:r w:rsidR="000A7E4C" w:rsidRPr="00DC2B95">
        <w:t>felhasználói munkameneteket és az adatfolyamokat</w:t>
      </w:r>
      <w:r w:rsidR="00A33F7C" w:rsidRPr="00DC2B95">
        <w:t xml:space="preserve"> az adatgyűjtő kliens által küldött információ alapján.</w:t>
      </w:r>
    </w:p>
    <w:p w14:paraId="42015656" w14:textId="260FEE8F" w:rsidR="00A94B5D" w:rsidRPr="00DC2B95" w:rsidRDefault="00A94B5D" w:rsidP="002F4BCA">
      <w:pPr>
        <w:ind w:left="1440" w:hanging="720"/>
      </w:pPr>
      <w:r w:rsidRPr="00DC2B95">
        <w:t>R4</w:t>
      </w:r>
      <w:r w:rsidRPr="00DC2B95">
        <w:tab/>
      </w:r>
      <w:r w:rsidR="00BD4EFE" w:rsidRPr="00DC2B95">
        <w:t>A</w:t>
      </w:r>
      <w:r w:rsidR="00D93904" w:rsidRPr="00DC2B95">
        <w:t>mennyiben egy felhasználónak elegendő mozgásadata összegyűlt, a szerver hívjon meg egy külső kiértékelő szolgáltatást</w:t>
      </w:r>
      <w:r w:rsidR="004B71AE" w:rsidRPr="00DC2B95">
        <w:t>, amely a felhasználótól gyűjtött adatokból</w:t>
      </w:r>
      <w:r w:rsidR="00D93904" w:rsidRPr="00DC2B95">
        <w:t xml:space="preserve"> biometrikus profil</w:t>
      </w:r>
      <w:r w:rsidR="004B71AE" w:rsidRPr="00DC2B95">
        <w:t>t készít.</w:t>
      </w:r>
    </w:p>
    <w:p w14:paraId="4C3FB133" w14:textId="660D2A0D" w:rsidR="002916BB" w:rsidRPr="00DC2B95" w:rsidRDefault="002916BB" w:rsidP="002F4BCA">
      <w:pPr>
        <w:ind w:left="1440" w:hanging="720"/>
      </w:pPr>
      <w:r w:rsidRPr="00DC2B95">
        <w:t>R5</w:t>
      </w:r>
      <w:r w:rsidRPr="00DC2B95">
        <w:tab/>
      </w:r>
      <w:r w:rsidR="00B46D04" w:rsidRPr="00DC2B95">
        <w:t>Amennyiben egy felhasználónak elegendő mozgásadata összegyűlt egy adatfolyamban és rendelkezik biometrikus profillal, a szerver hívjon meg egy külső kiértékelő szolgáltatást, amely a felhasználótól gyűjtött adatok alapján verifikálja a felhasználót.</w:t>
      </w:r>
    </w:p>
    <w:p w14:paraId="221323EB" w14:textId="6E291FC0" w:rsidR="00B46D04" w:rsidRPr="00DC2B95" w:rsidRDefault="00B46D04" w:rsidP="002F4BCA">
      <w:pPr>
        <w:ind w:left="1440" w:hanging="720"/>
      </w:pPr>
      <w:r w:rsidRPr="00DC2B95">
        <w:t>R6</w:t>
      </w:r>
      <w:r w:rsidRPr="00DC2B95">
        <w:tab/>
        <w:t xml:space="preserve">A verifikációs kérés minden új adatcsomag (chunk) </w:t>
      </w:r>
      <w:r w:rsidR="004731EF" w:rsidRPr="00DC2B95">
        <w:t>beérkezésekor fusson le.</w:t>
      </w:r>
    </w:p>
    <w:p w14:paraId="3AB3EDAE" w14:textId="1F09A304" w:rsidR="00283903" w:rsidRPr="00DC2B95" w:rsidRDefault="00283903" w:rsidP="002F4BCA">
      <w:pPr>
        <w:ind w:left="1440" w:hanging="720"/>
      </w:pPr>
      <w:r w:rsidRPr="00DC2B95">
        <w:t>R7</w:t>
      </w:r>
      <w:r w:rsidRPr="00DC2B95">
        <w:tab/>
        <w:t>A szerver tárolja adatbázisban a biometrikus profilokat és a verifikációkat.</w:t>
      </w:r>
    </w:p>
    <w:p w14:paraId="4FBF959D" w14:textId="2ADFB2C5" w:rsidR="00DE56A3" w:rsidRPr="00DC2B95" w:rsidRDefault="00DE56A3" w:rsidP="002F4BCA">
      <w:pPr>
        <w:ind w:left="1440" w:hanging="720"/>
      </w:pPr>
      <w:r w:rsidRPr="00DC2B95">
        <w:t>R8</w:t>
      </w:r>
      <w:r w:rsidRPr="00DC2B95">
        <w:tab/>
      </w:r>
      <w:r w:rsidR="00EA23D0" w:rsidRPr="00DC2B95">
        <w:t xml:space="preserve">A szerver biztosítson HTTP REST API-t az </w:t>
      </w:r>
      <w:r w:rsidR="000854F1" w:rsidRPr="00DC2B95">
        <w:t>adatgyűjtő kliens által küldött státusz lekérdezések</w:t>
      </w:r>
      <w:r w:rsidR="000541EA" w:rsidRPr="00DC2B95">
        <w:t xml:space="preserve"> fogadására és feldolgozására.</w:t>
      </w:r>
    </w:p>
    <w:p w14:paraId="62D9EFDA" w14:textId="7735ED59" w:rsidR="001A1905" w:rsidRPr="00DC2B95" w:rsidRDefault="001A1905" w:rsidP="002F4BCA">
      <w:pPr>
        <w:ind w:left="1440" w:hanging="720"/>
      </w:pPr>
      <w:r w:rsidRPr="00DC2B95">
        <w:lastRenderedPageBreak/>
        <w:t>R9</w:t>
      </w:r>
      <w:r w:rsidRPr="00DC2B95">
        <w:tab/>
      </w:r>
      <w:r w:rsidR="00C33E81" w:rsidRPr="00DC2B95">
        <w:t xml:space="preserve">A szerver </w:t>
      </w:r>
      <w:r w:rsidR="001830E7" w:rsidRPr="00DC2B95">
        <w:t>legyen képes a felhasználó aktuális státuszának megállapítására</w:t>
      </w:r>
      <w:r w:rsidR="00252983" w:rsidRPr="00DC2B95">
        <w:t xml:space="preserve"> a rendelkezésre álló információk alapján</w:t>
      </w:r>
      <w:r w:rsidR="001830E7" w:rsidRPr="00DC2B95">
        <w:t>.</w:t>
      </w:r>
    </w:p>
    <w:p w14:paraId="2BC821DF" w14:textId="00F73EF1" w:rsidR="004E43C6" w:rsidRPr="00DC2B95" w:rsidRDefault="004E43C6" w:rsidP="002F4BCA">
      <w:pPr>
        <w:ind w:left="1440" w:hanging="720"/>
      </w:pPr>
      <w:r w:rsidRPr="00DC2B95">
        <w:t>R10</w:t>
      </w:r>
      <w:r w:rsidRPr="00DC2B95">
        <w:tab/>
      </w:r>
      <w:r w:rsidR="0004134A" w:rsidRPr="00DC2B95">
        <w:t xml:space="preserve">A szerver biztosítson HTTP REST API-t a webes vékonykliens által küldött </w:t>
      </w:r>
      <w:r w:rsidR="005B5373" w:rsidRPr="00DC2B95">
        <w:t xml:space="preserve">felhasználói és egyéb statisztikákat érintő </w:t>
      </w:r>
      <w:r w:rsidR="0004134A" w:rsidRPr="00DC2B95">
        <w:t>lekérdezések fogadására és feldolgozására.</w:t>
      </w:r>
    </w:p>
    <w:p w14:paraId="3ACAD755" w14:textId="66B3DC8B" w:rsidR="00B532E2" w:rsidRPr="00DC2B95" w:rsidRDefault="00B532E2" w:rsidP="00B532E2">
      <w:pPr>
        <w:pStyle w:val="Cmsor2"/>
      </w:pPr>
      <w:bookmarkStart w:id="50" w:name="_Toc119779949"/>
      <w:r w:rsidRPr="00DC2B95">
        <w:t>A</w:t>
      </w:r>
      <w:r w:rsidR="009538A7" w:rsidRPr="00DC2B95">
        <w:t xml:space="preserve">z alkalmazás </w:t>
      </w:r>
      <w:r w:rsidRPr="00DC2B95">
        <w:t>felépítése</w:t>
      </w:r>
      <w:bookmarkEnd w:id="50"/>
    </w:p>
    <w:p w14:paraId="6AE6CE2E" w14:textId="7F8B085C" w:rsidR="00723182" w:rsidRPr="00DC2B95" w:rsidRDefault="00723182" w:rsidP="00723182">
      <w:r w:rsidRPr="00DC2B95">
        <w:t>Az alkalmazás szervert Erlang nyelven implementáltam.</w:t>
      </w:r>
      <w:r w:rsidR="00D60087" w:rsidRPr="00DC2B95">
        <w:t xml:space="preserve"> Ezt a döntést a platform </w:t>
      </w:r>
      <w:r w:rsidR="00D60087" w:rsidRPr="00DC2B95">
        <w:rPr>
          <w:i/>
          <w:iCs/>
        </w:rPr>
        <w:fldChar w:fldCharType="begin"/>
      </w:r>
      <w:r w:rsidR="00D60087" w:rsidRPr="00DC2B95">
        <w:rPr>
          <w:i/>
          <w:iCs/>
        </w:rPr>
        <w:instrText xml:space="preserve"> REF _Ref118312830 \r \h  \* MERGEFORMAT </w:instrText>
      </w:r>
      <w:r w:rsidR="00D60087" w:rsidRPr="00DC2B95">
        <w:rPr>
          <w:i/>
          <w:iCs/>
        </w:rPr>
      </w:r>
      <w:r w:rsidR="00D60087" w:rsidRPr="00DC2B95">
        <w:rPr>
          <w:i/>
          <w:iCs/>
        </w:rPr>
        <w:fldChar w:fldCharType="separate"/>
      </w:r>
      <w:r w:rsidR="00043D22" w:rsidRPr="00DC2B95">
        <w:rPr>
          <w:i/>
          <w:iCs/>
        </w:rPr>
        <w:t>2.6</w:t>
      </w:r>
      <w:r w:rsidR="00D60087" w:rsidRPr="00DC2B95">
        <w:rPr>
          <w:i/>
          <w:iCs/>
        </w:rPr>
        <w:fldChar w:fldCharType="end"/>
      </w:r>
      <w:r w:rsidR="00D60087" w:rsidRPr="00DC2B95">
        <w:t>-os fejezetben bemutatott előnyei, illetve személyes tapasztalatom indokolják.</w:t>
      </w:r>
      <w:r w:rsidR="00CF15F4" w:rsidRPr="00DC2B95">
        <w:t xml:space="preserve"> A szerver forráskódja Erlang modulok összessége, amelyek </w:t>
      </w:r>
      <w:r w:rsidR="008B352F" w:rsidRPr="00DC2B95">
        <w:t xml:space="preserve">a követelmények által leírt </w:t>
      </w:r>
      <w:r w:rsidR="00CF15F4" w:rsidRPr="00DC2B95">
        <w:t>különböző funkcionalitás</w:t>
      </w:r>
      <w:r w:rsidR="002C7E96" w:rsidRPr="00DC2B95">
        <w:t>oka</w:t>
      </w:r>
      <w:r w:rsidR="00CF15F4" w:rsidRPr="00DC2B95">
        <w:t>t valósítanak meg.</w:t>
      </w:r>
      <w:r w:rsidR="00DB6102" w:rsidRPr="00DC2B95">
        <w:t xml:space="preserve"> </w:t>
      </w:r>
      <w:r w:rsidR="00DC6C00" w:rsidRPr="00DC2B95">
        <w:t>Az egyes modulok jól csoportosíthatóak a betöltött funkciójuk szerint:</w:t>
      </w:r>
    </w:p>
    <w:p w14:paraId="715EFCC4" w14:textId="00974493" w:rsidR="00176CC7" w:rsidRPr="00DC2B95" w:rsidRDefault="00176CC7" w:rsidP="00DC6C00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alkalmazással kapcsolatos modulok</w:t>
      </w:r>
    </w:p>
    <w:p w14:paraId="462E5ED8" w14:textId="3204F627" w:rsidR="00832EC2" w:rsidRPr="00DC2B95" w:rsidRDefault="00832EC2" w:rsidP="00832EC2">
      <w:pPr>
        <w:ind w:left="720" w:firstLine="0"/>
      </w:pPr>
      <w:r w:rsidRPr="00DC2B95">
        <w:t>Ezek a modulok az alkalmazás elindításával, telepítésével, üzemeltetésével és egyéb feladatokkal kapcsolatos kódokat tartalmaznak (például függőségek kezelése, felügyeleti fa</w:t>
      </w:r>
      <w:r w:rsidR="001C362F" w:rsidRPr="00DC2B95">
        <w:t>, REST végpontok regisztrálása, stb.).</w:t>
      </w:r>
    </w:p>
    <w:p w14:paraId="0A109E79" w14:textId="491B2261" w:rsidR="00DC6C00" w:rsidRPr="00DC2B95" w:rsidRDefault="00176CC7" w:rsidP="00DC6C00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modellek</w:t>
      </w:r>
      <w:r w:rsidR="00C56A70" w:rsidRPr="00DC2B95">
        <w:rPr>
          <w:b/>
          <w:bCs/>
        </w:rPr>
        <w:t xml:space="preserve"> (</w:t>
      </w:r>
      <w:r w:rsidR="00C56A70" w:rsidRPr="00DC2B95">
        <w:rPr>
          <w:b/>
          <w:bCs/>
          <w:i/>
          <w:iCs/>
        </w:rPr>
        <w:t>R2, R3, R7</w:t>
      </w:r>
      <w:r w:rsidR="00C56A70" w:rsidRPr="00DC2B95">
        <w:rPr>
          <w:b/>
          <w:bCs/>
        </w:rPr>
        <w:t>)</w:t>
      </w:r>
    </w:p>
    <w:p w14:paraId="2E4E8ADA" w14:textId="18D244E1" w:rsidR="001C362F" w:rsidRPr="00DC2B95" w:rsidRDefault="001C362F" w:rsidP="001C362F">
      <w:pPr>
        <w:ind w:left="720" w:firstLine="0"/>
      </w:pPr>
      <w:r w:rsidRPr="00DC2B95">
        <w:t>A modellek egy objektum orientált nyelv esetén leginkább egy osztálynak felelnek meg.</w:t>
      </w:r>
      <w:r w:rsidR="00CE1396" w:rsidRPr="00DC2B95">
        <w:t xml:space="preserve"> Az alkalmazásban előforduló entitásokat írják le </w:t>
      </w:r>
      <w:r w:rsidR="002B2EF7" w:rsidRPr="00DC2B95">
        <w:t xml:space="preserve">az </w:t>
      </w:r>
      <w:r w:rsidR="00CE1396" w:rsidRPr="00DC2B95">
        <w:t>Erlang</w:t>
      </w:r>
      <w:r w:rsidR="00185046" w:rsidRPr="00DC2B95">
        <w:t xml:space="preserve"> </w:t>
      </w:r>
      <w:r w:rsidR="002B2EF7" w:rsidRPr="00DC2B95">
        <w:t>nyelvben megtalálható struktúrákkal</w:t>
      </w:r>
      <w:r w:rsidR="000B0B24" w:rsidRPr="00DC2B95">
        <w:t>, adat típusokkal</w:t>
      </w:r>
      <w:r w:rsidR="002B2EF7" w:rsidRPr="00DC2B95">
        <w:t>.</w:t>
      </w:r>
      <w:r w:rsidR="000B0B24" w:rsidRPr="00DC2B95">
        <w:t xml:space="preserve"> Ezen kívül tartalmaznak</w:t>
      </w:r>
      <w:r w:rsidR="00C2357E" w:rsidRPr="00DC2B95">
        <w:t xml:space="preserve"> </w:t>
      </w:r>
      <w:r w:rsidR="00C2357E" w:rsidRPr="00DC2B95">
        <w:rPr>
          <w:i/>
          <w:iCs/>
        </w:rPr>
        <w:t>getter /</w:t>
      </w:r>
      <w:r w:rsidR="00C2357E" w:rsidRPr="00DC2B95">
        <w:t xml:space="preserve"> </w:t>
      </w:r>
      <w:r w:rsidR="00C2357E" w:rsidRPr="00DC2B95">
        <w:rPr>
          <w:i/>
          <w:iCs/>
        </w:rPr>
        <w:t xml:space="preserve">setter </w:t>
      </w:r>
      <w:r w:rsidR="00C2357E" w:rsidRPr="00DC2B95">
        <w:t xml:space="preserve">függvényeket a modell elemek egyes </w:t>
      </w:r>
      <w:r w:rsidR="00D0063B" w:rsidRPr="00DC2B95">
        <w:t>tulajdonságaihoz</w:t>
      </w:r>
      <w:r w:rsidR="00DC233C" w:rsidRPr="00DC2B95">
        <w:t>,</w:t>
      </w:r>
      <w:r w:rsidR="00C2357E" w:rsidRPr="00DC2B95">
        <w:t xml:space="preserve"> illetve típus definíciókat.</w:t>
      </w:r>
    </w:p>
    <w:p w14:paraId="3CFD0766" w14:textId="4FEBC7A5" w:rsidR="00176CC7" w:rsidRPr="00DC2B95" w:rsidRDefault="00176CC7" w:rsidP="00DC6C00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szerializációs</w:t>
      </w:r>
      <w:r w:rsidR="00F4766A" w:rsidRPr="00DC2B95">
        <w:rPr>
          <w:b/>
          <w:bCs/>
        </w:rPr>
        <w:t xml:space="preserve"> / deszerializációs</w:t>
      </w:r>
      <w:r w:rsidRPr="00DC2B95">
        <w:rPr>
          <w:b/>
          <w:bCs/>
        </w:rPr>
        <w:t xml:space="preserve"> modulok</w:t>
      </w:r>
      <w:r w:rsidR="00F30470" w:rsidRPr="00DC2B95">
        <w:rPr>
          <w:b/>
          <w:bCs/>
        </w:rPr>
        <w:t xml:space="preserve"> (</w:t>
      </w:r>
      <w:r w:rsidR="00F30470" w:rsidRPr="00DC2B95">
        <w:rPr>
          <w:b/>
          <w:bCs/>
          <w:i/>
          <w:iCs/>
        </w:rPr>
        <w:t>R2, R3, R7</w:t>
      </w:r>
      <w:r w:rsidR="00F30470" w:rsidRPr="00DC2B95">
        <w:rPr>
          <w:b/>
          <w:bCs/>
        </w:rPr>
        <w:t>)</w:t>
      </w:r>
    </w:p>
    <w:p w14:paraId="2A237FE5" w14:textId="04C8DA8B" w:rsidR="00142907" w:rsidRPr="00DC2B95" w:rsidRDefault="00F4766A" w:rsidP="00503C6F">
      <w:pPr>
        <w:ind w:left="720" w:firstLine="0"/>
      </w:pPr>
      <w:r w:rsidRPr="00DC2B95">
        <w:t>Ezek a modulok az Erlang modellek és az adatbázisban tárolt elemek közti</w:t>
      </w:r>
      <w:r w:rsidR="001D3A8B" w:rsidRPr="00DC2B95">
        <w:t xml:space="preserve"> transzformációt végzik el.</w:t>
      </w:r>
      <w:r w:rsidR="001767A7" w:rsidRPr="00DC2B95">
        <w:t xml:space="preserve"> Az alkalmazás egyéb részei számára egy API-t nyújtanak, amelyen keresztül transzparens módon lehet</w:t>
      </w:r>
      <w:r w:rsidR="003A1F6C" w:rsidRPr="00DC2B95">
        <w:t xml:space="preserve"> elemeket az adatbázisból lekérdezni vagy módosítani.</w:t>
      </w:r>
    </w:p>
    <w:p w14:paraId="481EA5D3" w14:textId="2CA81E57" w:rsidR="00176CC7" w:rsidRPr="00DC2B95" w:rsidRDefault="00176CC7" w:rsidP="00DC6C00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REST API</w:t>
      </w:r>
      <w:r w:rsidR="00DC233C" w:rsidRPr="00DC2B95">
        <w:rPr>
          <w:b/>
          <w:bCs/>
        </w:rPr>
        <w:t xml:space="preserve"> kontroller </w:t>
      </w:r>
      <w:r w:rsidRPr="00DC2B95">
        <w:rPr>
          <w:b/>
          <w:bCs/>
        </w:rPr>
        <w:t>modulok</w:t>
      </w:r>
      <w:r w:rsidR="00A62441" w:rsidRPr="00DC2B95">
        <w:rPr>
          <w:b/>
          <w:bCs/>
        </w:rPr>
        <w:t xml:space="preserve"> (</w:t>
      </w:r>
      <w:r w:rsidR="00A62441" w:rsidRPr="00DC2B95">
        <w:rPr>
          <w:b/>
          <w:bCs/>
          <w:i/>
          <w:iCs/>
        </w:rPr>
        <w:t>R1, R8, R1</w:t>
      </w:r>
      <w:r w:rsidR="00375B59" w:rsidRPr="00DC2B95">
        <w:rPr>
          <w:b/>
          <w:bCs/>
          <w:i/>
          <w:iCs/>
        </w:rPr>
        <w:t>0</w:t>
      </w:r>
      <w:r w:rsidR="00A62441" w:rsidRPr="00DC2B95">
        <w:rPr>
          <w:b/>
          <w:bCs/>
        </w:rPr>
        <w:t>)</w:t>
      </w:r>
    </w:p>
    <w:p w14:paraId="1D99E695" w14:textId="35747C64" w:rsidR="00142907" w:rsidRPr="00DC2B95" w:rsidRDefault="00353614" w:rsidP="00142907">
      <w:pPr>
        <w:ind w:left="720" w:firstLine="0"/>
      </w:pPr>
      <w:r w:rsidRPr="00DC2B95">
        <w:t xml:space="preserve">A kliens programok felé nyújtanak REST végpontokat. A beérkező HTTP kéréseket kezelik, azokon különböző ellenőrzéseket futtatnak (például fejlécek, </w:t>
      </w:r>
      <w:r w:rsidRPr="00DC2B95">
        <w:lastRenderedPageBreak/>
        <w:t>tartalom hosszának ellenőrzése), majd az üzleti logika szerint kiszolgálják az egyes kéréseket.</w:t>
      </w:r>
    </w:p>
    <w:p w14:paraId="15B8372B" w14:textId="58D5577F" w:rsidR="00176CC7" w:rsidRPr="00DC2B95" w:rsidRDefault="00176CC7" w:rsidP="00DC6C00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adatbázis működésével kapcsolatos modulok</w:t>
      </w:r>
      <w:r w:rsidR="00F43B9D" w:rsidRPr="00DC2B95">
        <w:rPr>
          <w:b/>
          <w:bCs/>
        </w:rPr>
        <w:t xml:space="preserve"> (</w:t>
      </w:r>
      <w:r w:rsidR="00F43B9D" w:rsidRPr="00DC2B95">
        <w:rPr>
          <w:b/>
          <w:bCs/>
          <w:i/>
          <w:iCs/>
        </w:rPr>
        <w:t>R2, R3, R7</w:t>
      </w:r>
      <w:r w:rsidR="00F43B9D" w:rsidRPr="00DC2B95">
        <w:rPr>
          <w:b/>
          <w:bCs/>
        </w:rPr>
        <w:t>)</w:t>
      </w:r>
    </w:p>
    <w:p w14:paraId="09A54903" w14:textId="70812CB8" w:rsidR="00D60EEE" w:rsidRPr="00DC2B95" w:rsidRDefault="00D60EEE" w:rsidP="00D60EEE">
      <w:pPr>
        <w:ind w:left="720" w:firstLine="0"/>
      </w:pPr>
      <w:r w:rsidRPr="00DC2B95">
        <w:t>Az adatbázis kapcsolat felépítését, a tranzakciók futtatását</w:t>
      </w:r>
      <w:r w:rsidR="00407EB4" w:rsidRPr="00DC2B95">
        <w:t xml:space="preserve"> kezelik.</w:t>
      </w:r>
    </w:p>
    <w:p w14:paraId="577615D3" w14:textId="0C8A2517" w:rsidR="00176CC7" w:rsidRPr="00DC2B95" w:rsidRDefault="00176CC7" w:rsidP="00DC6C00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egyéb üzleti logikát megvalósító modulok</w:t>
      </w:r>
      <w:r w:rsidR="00CB3086" w:rsidRPr="00DC2B95">
        <w:rPr>
          <w:b/>
          <w:bCs/>
        </w:rPr>
        <w:t xml:space="preserve"> (</w:t>
      </w:r>
      <w:r w:rsidR="00AB7738" w:rsidRPr="00DC2B95">
        <w:rPr>
          <w:b/>
          <w:bCs/>
          <w:i/>
          <w:iCs/>
        </w:rPr>
        <w:t>R1,</w:t>
      </w:r>
      <w:r w:rsidR="00AB7738" w:rsidRPr="00DC2B95">
        <w:rPr>
          <w:b/>
          <w:bCs/>
        </w:rPr>
        <w:t xml:space="preserve"> </w:t>
      </w:r>
      <w:r w:rsidR="00CB3086" w:rsidRPr="00DC2B95">
        <w:rPr>
          <w:b/>
          <w:bCs/>
          <w:i/>
          <w:iCs/>
        </w:rPr>
        <w:t>R4, R5, R6, R9</w:t>
      </w:r>
      <w:r w:rsidR="00CB3086" w:rsidRPr="00DC2B95">
        <w:rPr>
          <w:b/>
          <w:bCs/>
        </w:rPr>
        <w:t>)</w:t>
      </w:r>
    </w:p>
    <w:p w14:paraId="02B9D163" w14:textId="24EFECC3" w:rsidR="00407EB4" w:rsidRPr="00DC2B95" w:rsidRDefault="00407EB4" w:rsidP="00407EB4">
      <w:pPr>
        <w:ind w:left="720" w:firstLine="0"/>
      </w:pPr>
      <w:r w:rsidRPr="00DC2B95">
        <w:t>Ezek a modulok további</w:t>
      </w:r>
      <w:r w:rsidR="00B61FE5" w:rsidRPr="00DC2B95">
        <w:t>, az előző csoportokba nem tartozó funkcionalitásokat valósítanak meg.</w:t>
      </w:r>
      <w:r w:rsidR="00927384" w:rsidRPr="00DC2B95">
        <w:t xml:space="preserve"> Ide tartoznak a segédmodulok, a biometrikus profil építését és verifikációt vezérlő kódrészletek, illetve a kiértékelő szoftverrel való kommunikáció.</w:t>
      </w:r>
    </w:p>
    <w:p w14:paraId="62BF03BA" w14:textId="77777777" w:rsidR="007C375D" w:rsidRPr="00DC2B95" w:rsidRDefault="007C375D" w:rsidP="007C375D">
      <w:pPr>
        <w:pStyle w:val="Cmsor2"/>
      </w:pPr>
      <w:bookmarkStart w:id="51" w:name="_Ref118841899"/>
      <w:bookmarkStart w:id="52" w:name="_Toc119779950"/>
      <w:r w:rsidRPr="00DC2B95">
        <w:t>Üzleti logikai réteg</w:t>
      </w:r>
      <w:bookmarkEnd w:id="51"/>
      <w:bookmarkEnd w:id="52"/>
    </w:p>
    <w:p w14:paraId="2B1024C6" w14:textId="05E4BE34" w:rsidR="003B50E6" w:rsidRPr="00DC2B95" w:rsidRDefault="00774F06" w:rsidP="00A47BBC">
      <w:r w:rsidRPr="00DC2B95">
        <w:t xml:space="preserve">Az üzleti logikai rétegben a követelmények által leírt </w:t>
      </w:r>
      <w:r w:rsidR="006902D6" w:rsidRPr="00DC2B95">
        <w:t>használati</w:t>
      </w:r>
      <w:r w:rsidRPr="00DC2B95">
        <w:t xml:space="preserve"> eseteket (use case) </w:t>
      </w:r>
      <w:r w:rsidR="00B55402" w:rsidRPr="00DC2B95">
        <w:t>kielégítő funkciók kerültek implementálásra.</w:t>
      </w:r>
      <w:r w:rsidR="003B50E6" w:rsidRPr="00DC2B95">
        <w:t xml:space="preserve"> Az egyes használati esetek és ezeket implementáló funkciók magyarázata a</w:t>
      </w:r>
      <w:r w:rsidR="002541BF" w:rsidRPr="00DC2B95">
        <w:t xml:space="preserve"> következő fejezetekben olvasható.</w:t>
      </w:r>
    </w:p>
    <w:p w14:paraId="336177C8" w14:textId="2BD0AC25" w:rsidR="00B26C91" w:rsidRPr="00DC2B95" w:rsidRDefault="00B26C91" w:rsidP="00B26C91">
      <w:pPr>
        <w:pStyle w:val="Cmsor3"/>
      </w:pPr>
      <w:bookmarkStart w:id="53" w:name="_Toc119779951"/>
      <w:r w:rsidRPr="00DC2B95">
        <w:t>Események feldolgozása</w:t>
      </w:r>
      <w:bookmarkEnd w:id="53"/>
    </w:p>
    <w:p w14:paraId="42FDD2B3" w14:textId="272A77F6" w:rsidR="000333B4" w:rsidRPr="00DC2B95" w:rsidRDefault="000333B4" w:rsidP="000333B4">
      <w:pPr>
        <w:ind w:firstLine="0"/>
      </w:pPr>
      <w:r w:rsidRPr="00DC2B95">
        <w:t xml:space="preserve">Az </w:t>
      </w:r>
      <w:r w:rsidRPr="00DC2B95">
        <w:rPr>
          <w:i/>
          <w:iCs/>
        </w:rPr>
        <w:t>R1</w:t>
      </w:r>
      <w:r w:rsidRPr="00DC2B95">
        <w:t xml:space="preserve">-es követelmény értelmében az alkalmazás szervernek képesnek kell lennie fogadni és feldolgozni az adatgyűjtő kliens által küldött eseményeket. A kérést kezelő </w:t>
      </w:r>
      <w:r w:rsidR="00A83C96" w:rsidRPr="00DC2B95">
        <w:t xml:space="preserve">kontroller </w:t>
      </w:r>
      <w:r w:rsidRPr="00DC2B95">
        <w:t>modul, amennyiben a kérés megfelel az előzőleges ellenőrzéséknek elkezdi feldolgozni a kérés tartalmát. A szerver a következő lépéseket hajtja végre egy új beérkező adatcsomag esetén:</w:t>
      </w:r>
    </w:p>
    <w:p w14:paraId="1E88E988" w14:textId="77777777" w:rsidR="000333B4" w:rsidRPr="00DC2B95" w:rsidRDefault="000333B4" w:rsidP="000333B4">
      <w:pPr>
        <w:pStyle w:val="Listaszerbekezds"/>
        <w:numPr>
          <w:ilvl w:val="0"/>
          <w:numId w:val="37"/>
        </w:numPr>
      </w:pPr>
      <w:r w:rsidRPr="00DC2B95">
        <w:t>Az adatcsomagot küldő IP címe és a HTTP Referer mező kinyerése.</w:t>
      </w:r>
    </w:p>
    <w:p w14:paraId="0573CB58" w14:textId="77777777" w:rsidR="000333B4" w:rsidRPr="00DC2B95" w:rsidRDefault="000333B4" w:rsidP="000333B4">
      <w:pPr>
        <w:pStyle w:val="Listaszerbekezds"/>
        <w:numPr>
          <w:ilvl w:val="0"/>
          <w:numId w:val="37"/>
        </w:numPr>
      </w:pPr>
      <w:r w:rsidRPr="00DC2B95">
        <w:t>A kérés tartalmának (body) kiolvasása és Erlang objektummá alakítása.</w:t>
      </w:r>
    </w:p>
    <w:p w14:paraId="464CA6A4" w14:textId="77777777" w:rsidR="000333B4" w:rsidRPr="00DC2B95" w:rsidRDefault="000333B4" w:rsidP="000333B4">
      <w:pPr>
        <w:pStyle w:val="Listaszerbekezds"/>
        <w:numPr>
          <w:ilvl w:val="0"/>
          <w:numId w:val="37"/>
        </w:numPr>
      </w:pPr>
      <w:r w:rsidRPr="00DC2B95">
        <w:t>Új chunk modell objektum készítése a kérés tartalma és egyéb metaadatok alapján (IP címek, feldolgozás kezdetének időbélyege, stb.).</w:t>
      </w:r>
    </w:p>
    <w:p w14:paraId="05A1B9D9" w14:textId="17DEF9E8" w:rsidR="000333B4" w:rsidRPr="00DC2B95" w:rsidRDefault="000333B4" w:rsidP="000333B4">
      <w:pPr>
        <w:pStyle w:val="Listaszerbekezds"/>
        <w:numPr>
          <w:ilvl w:val="0"/>
          <w:numId w:val="37"/>
        </w:numPr>
      </w:pPr>
      <w:r w:rsidRPr="00DC2B95">
        <w:t>Új felhasználó, munkamenet és adatfolyam mentése, ha még nincsenek jelen az adatbázisban</w:t>
      </w:r>
      <w:r w:rsidR="00F305A2" w:rsidRPr="00DC2B95">
        <w:t xml:space="preserve"> (</w:t>
      </w:r>
      <w:r w:rsidR="00F305A2" w:rsidRPr="00DC2B95">
        <w:rPr>
          <w:i/>
          <w:iCs/>
        </w:rPr>
        <w:t>R3</w:t>
      </w:r>
      <w:r w:rsidR="00F305A2" w:rsidRPr="00DC2B95">
        <w:t>)</w:t>
      </w:r>
      <w:r w:rsidRPr="00DC2B95">
        <w:t>.</w:t>
      </w:r>
    </w:p>
    <w:p w14:paraId="28636C43" w14:textId="77777777" w:rsidR="000333B4" w:rsidRPr="00DC2B95" w:rsidRDefault="000333B4" w:rsidP="000333B4">
      <w:pPr>
        <w:pStyle w:val="Listaszerbekezds"/>
        <w:numPr>
          <w:ilvl w:val="0"/>
          <w:numId w:val="37"/>
        </w:numPr>
      </w:pPr>
      <w:r w:rsidRPr="00DC2B95">
        <w:t>Az adatcsomagot küldő felhasználó eseményszámának (event_count) frissítése az adatbázisban az új adatcsomag eseményeinek hozzáadásával.</w:t>
      </w:r>
    </w:p>
    <w:p w14:paraId="093D032F" w14:textId="77777777" w:rsidR="000333B4" w:rsidRPr="00DC2B95" w:rsidRDefault="000333B4" w:rsidP="000333B4">
      <w:pPr>
        <w:pStyle w:val="Listaszerbekezds"/>
        <w:numPr>
          <w:ilvl w:val="0"/>
          <w:numId w:val="37"/>
        </w:numPr>
      </w:pPr>
      <w:r w:rsidRPr="00DC2B95">
        <w:t>Az adatcsomag elmentése az adatbázisba.</w:t>
      </w:r>
    </w:p>
    <w:p w14:paraId="04AFE870" w14:textId="4760D80A" w:rsidR="000333B4" w:rsidRPr="00DC2B95" w:rsidRDefault="000333B4" w:rsidP="000333B4">
      <w:pPr>
        <w:pStyle w:val="Listaszerbekezds"/>
        <w:numPr>
          <w:ilvl w:val="0"/>
          <w:numId w:val="37"/>
        </w:numPr>
      </w:pPr>
      <w:r w:rsidRPr="00DC2B95">
        <w:lastRenderedPageBreak/>
        <w:t xml:space="preserve">Az adatcsomag mentése utáni aszinkron metódusok futtatása. A pontos funkciók a </w:t>
      </w:r>
      <w:r w:rsidR="00B11B20" w:rsidRPr="00DC2B95">
        <w:rPr>
          <w:i/>
          <w:iCs/>
        </w:rPr>
        <w:fldChar w:fldCharType="begin"/>
      </w:r>
      <w:r w:rsidR="00B11B20" w:rsidRPr="00DC2B95">
        <w:instrText xml:space="preserve"> REF _Ref119086145 \h </w:instrText>
      </w:r>
      <w:r w:rsidR="00B11B20" w:rsidRPr="00DC2B95">
        <w:rPr>
          <w:i/>
          <w:iCs/>
        </w:rPr>
      </w:r>
      <w:r w:rsidR="00B11B20" w:rsidRPr="00DC2B95">
        <w:rPr>
          <w:i/>
          <w:iCs/>
        </w:rPr>
        <w:fldChar w:fldCharType="separate"/>
      </w:r>
      <w:r w:rsidR="00043D22" w:rsidRPr="00DC2B95">
        <w:t>Profil építés és verifikáció</w:t>
      </w:r>
      <w:r w:rsidR="00B11B20" w:rsidRPr="00DC2B95">
        <w:rPr>
          <w:i/>
          <w:iCs/>
        </w:rPr>
        <w:fldChar w:fldCharType="end"/>
      </w:r>
      <w:r w:rsidR="00B11B20" w:rsidRPr="00DC2B95">
        <w:rPr>
          <w:i/>
          <w:iCs/>
        </w:rPr>
        <w:fldChar w:fldCharType="begin"/>
      </w:r>
      <w:r w:rsidR="00B11B20" w:rsidRPr="00DC2B95">
        <w:rPr>
          <w:i/>
          <w:iCs/>
        </w:rPr>
        <w:instrText xml:space="preserve"> REF _Ref119086145 \r \h </w:instrText>
      </w:r>
      <w:r w:rsidR="00B11B20" w:rsidRPr="00DC2B95">
        <w:rPr>
          <w:i/>
          <w:iCs/>
        </w:rPr>
      </w:r>
      <w:r w:rsidR="00B11B20" w:rsidRPr="00DC2B95">
        <w:rPr>
          <w:i/>
          <w:iCs/>
        </w:rPr>
        <w:fldChar w:fldCharType="separate"/>
      </w:r>
      <w:r w:rsidR="00043D22" w:rsidRPr="00DC2B95">
        <w:rPr>
          <w:i/>
          <w:iCs/>
        </w:rPr>
        <w:t>6.3.2</w:t>
      </w:r>
      <w:r w:rsidR="00B11B20" w:rsidRPr="00DC2B95">
        <w:rPr>
          <w:i/>
          <w:iCs/>
        </w:rPr>
        <w:fldChar w:fldCharType="end"/>
      </w:r>
      <w:r w:rsidRPr="00DC2B95">
        <w:rPr>
          <w:i/>
          <w:iCs/>
        </w:rPr>
        <w:t xml:space="preserve"> </w:t>
      </w:r>
      <w:r w:rsidRPr="00DC2B95">
        <w:t>vannak részletezve.</w:t>
      </w:r>
    </w:p>
    <w:p w14:paraId="7F68E27A" w14:textId="647F5240" w:rsidR="00B26C91" w:rsidRPr="00DC2B95" w:rsidRDefault="000333B4" w:rsidP="008D57F0">
      <w:pPr>
        <w:pStyle w:val="Listaszerbekezds"/>
        <w:numPr>
          <w:ilvl w:val="0"/>
          <w:numId w:val="37"/>
        </w:numPr>
      </w:pPr>
      <w:r w:rsidRPr="00DC2B95">
        <w:t>HTTP válasz összekészítése és elküldése a kliensnek.</w:t>
      </w:r>
    </w:p>
    <w:p w14:paraId="625D265C" w14:textId="5D898052" w:rsidR="002541BF" w:rsidRPr="00DC2B95" w:rsidRDefault="000C4863" w:rsidP="008E6CB6">
      <w:pPr>
        <w:pStyle w:val="Cmsor3"/>
      </w:pPr>
      <w:bookmarkStart w:id="54" w:name="_Ref119086145"/>
      <w:bookmarkStart w:id="55" w:name="_Toc119779952"/>
      <w:r w:rsidRPr="00DC2B95">
        <w:t>Profil építés és verifikáció</w:t>
      </w:r>
      <w:bookmarkEnd w:id="54"/>
      <w:bookmarkEnd w:id="55"/>
    </w:p>
    <w:p w14:paraId="50998025" w14:textId="43A539C6" w:rsidR="003826B8" w:rsidRPr="00DC2B95" w:rsidRDefault="00FA09F7" w:rsidP="00047D14">
      <w:r w:rsidRPr="00DC2B95">
        <w:t xml:space="preserve">Az </w:t>
      </w:r>
      <w:r w:rsidRPr="00DC2B95">
        <w:rPr>
          <w:i/>
          <w:iCs/>
        </w:rPr>
        <w:t>R4, R5</w:t>
      </w:r>
      <w:r w:rsidR="00113E63" w:rsidRPr="00DC2B95">
        <w:rPr>
          <w:i/>
          <w:iCs/>
        </w:rPr>
        <w:t xml:space="preserve">, R6 </w:t>
      </w:r>
      <w:r w:rsidR="00113E63" w:rsidRPr="00DC2B95">
        <w:t>követelmények értelmében az alkalmazás szervernek</w:t>
      </w:r>
      <w:r w:rsidR="00255CCF" w:rsidRPr="00DC2B95">
        <w:t xml:space="preserve"> képesnek kell lennie a felhasználó aktuális állapot</w:t>
      </w:r>
      <w:r w:rsidR="00084CE0" w:rsidRPr="00DC2B95">
        <w:t xml:space="preserve">ától függően </w:t>
      </w:r>
      <w:r w:rsidR="009D7F01" w:rsidRPr="00DC2B95">
        <w:t>egy külső kiértékelő szoftveren keresztül biometrikus profil építésére</w:t>
      </w:r>
      <w:r w:rsidR="00416D14" w:rsidRPr="00DC2B95">
        <w:t>,</w:t>
      </w:r>
      <w:r w:rsidR="009D7F01" w:rsidRPr="00DC2B95">
        <w:t xml:space="preserve"> illetve verifikáció készítésére</w:t>
      </w:r>
      <w:r w:rsidR="003406A2" w:rsidRPr="00DC2B95">
        <w:t>.</w:t>
      </w:r>
      <w:r w:rsidR="00B4296E" w:rsidRPr="00DC2B95">
        <w:t xml:space="preserve"> Ehhez </w:t>
      </w:r>
      <w:r w:rsidR="00FE1022" w:rsidRPr="00DC2B95">
        <w:t xml:space="preserve">alapvetően </w:t>
      </w:r>
      <w:r w:rsidR="00B4296E" w:rsidRPr="00DC2B95">
        <w:t xml:space="preserve">egy </w:t>
      </w:r>
      <w:r w:rsidR="00B4296E" w:rsidRPr="00DC2B95">
        <w:rPr>
          <w:i/>
          <w:iCs/>
        </w:rPr>
        <w:t>push</w:t>
      </w:r>
      <w:r w:rsidR="00B4296E" w:rsidRPr="00DC2B95">
        <w:t xml:space="preserve"> architektúrájú </w:t>
      </w:r>
      <w:r w:rsidR="003E336D" w:rsidRPr="00DC2B95">
        <w:t>rendszert készítettem.</w:t>
      </w:r>
      <w:r w:rsidR="00447328" w:rsidRPr="00DC2B95">
        <w:t xml:space="preserve"> Amikor az adatgyűjtő klienstől egy új adatcsomag (chunk) érkezik a szerverre, a</w:t>
      </w:r>
      <w:r w:rsidR="00576B35" w:rsidRPr="00DC2B95">
        <w:t>z adat</w:t>
      </w:r>
      <w:r w:rsidR="002F0033" w:rsidRPr="00DC2B95">
        <w:t>ok</w:t>
      </w:r>
      <w:r w:rsidR="00576B35" w:rsidRPr="00DC2B95">
        <w:t xml:space="preserve"> feldolgozása </w:t>
      </w:r>
      <w:r w:rsidR="00D26B9F" w:rsidRPr="00DC2B95">
        <w:t xml:space="preserve">és mentése </w:t>
      </w:r>
      <w:r w:rsidR="00576B35" w:rsidRPr="00DC2B95">
        <w:t xml:space="preserve">után (ld. </w:t>
      </w:r>
      <w:r w:rsidR="00576B35" w:rsidRPr="00DC2B95">
        <w:rPr>
          <w:i/>
          <w:iCs/>
        </w:rPr>
        <w:fldChar w:fldCharType="begin"/>
      </w:r>
      <w:r w:rsidR="00576B35" w:rsidRPr="00DC2B95">
        <w:rPr>
          <w:i/>
          <w:iCs/>
        </w:rPr>
        <w:instrText xml:space="preserve"> REF _Ref119070187 \r \h  \* MERGEFORMAT </w:instrText>
      </w:r>
      <w:r w:rsidR="00576B35" w:rsidRPr="00DC2B95">
        <w:rPr>
          <w:i/>
          <w:iCs/>
        </w:rPr>
      </w:r>
      <w:r w:rsidR="00576B35" w:rsidRPr="00DC2B95">
        <w:rPr>
          <w:i/>
          <w:iCs/>
        </w:rPr>
        <w:fldChar w:fldCharType="separate"/>
      </w:r>
      <w:r w:rsidR="00043D22" w:rsidRPr="00DC2B95">
        <w:rPr>
          <w:i/>
          <w:iCs/>
        </w:rPr>
        <w:t>6.4.1</w:t>
      </w:r>
      <w:r w:rsidR="00576B35" w:rsidRPr="00DC2B95">
        <w:rPr>
          <w:i/>
          <w:iCs/>
        </w:rPr>
        <w:fldChar w:fldCharType="end"/>
      </w:r>
      <w:r w:rsidR="00576B35" w:rsidRPr="00DC2B95">
        <w:t xml:space="preserve">) </w:t>
      </w:r>
      <w:r w:rsidR="00D26B9F" w:rsidRPr="00DC2B95">
        <w:t xml:space="preserve">a kontroller aszinkron módon </w:t>
      </w:r>
      <w:r w:rsidR="004E4262" w:rsidRPr="00DC2B95">
        <w:t>meghív egy callback metódust.</w:t>
      </w:r>
      <w:r w:rsidR="007029CC" w:rsidRPr="00DC2B95">
        <w:t xml:space="preserve"> Ez a metódus elindít egy folyamatot, amely ellenőrzi az adatcsomagot küldő felhasználó állapotát és a rendelkezésre álló adatok alapján hoz egy döntést, hogy milyen akció</w:t>
      </w:r>
      <w:r w:rsidR="005027FC" w:rsidRPr="00DC2B95">
        <w:t>t kell végrehajtani.</w:t>
      </w:r>
      <w:r w:rsidR="003826B8" w:rsidRPr="00DC2B95">
        <w:t xml:space="preserve"> A lehetséges akciók a következők:</w:t>
      </w:r>
    </w:p>
    <w:p w14:paraId="3E2463E4" w14:textId="57501898" w:rsidR="00047D14" w:rsidRPr="00DC2B95" w:rsidRDefault="00047D14" w:rsidP="00047D14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build_profile</w:t>
      </w:r>
    </w:p>
    <w:p w14:paraId="36CC5AC8" w14:textId="2FBCB4A1" w:rsidR="00047D14" w:rsidRPr="00DC2B95" w:rsidRDefault="00047D14" w:rsidP="00047D14">
      <w:pPr>
        <w:pStyle w:val="Listaszerbekezds"/>
        <w:ind w:left="1080" w:firstLine="0"/>
      </w:pPr>
      <w:r w:rsidRPr="00DC2B95">
        <w:t>A felhasználónak biometrikus profilt kell építeni. A szerver ilyenkor elindítja a profil építési folyamatot.</w:t>
      </w:r>
      <w:r w:rsidR="00B330AD" w:rsidRPr="00DC2B95">
        <w:t xml:space="preserve"> </w:t>
      </w:r>
      <w:r w:rsidR="00BD58F8" w:rsidRPr="00DC2B95">
        <w:t>Az adatbázisba mentésre kerül egy üres profil. Ezután a</w:t>
      </w:r>
      <w:r w:rsidR="00B330AD" w:rsidRPr="00DC2B95">
        <w:t xml:space="preserve">z adatbázisból lekérdezésre kerülnek a felhasználóhoz tartozó adatcsomagok, majd az alkalmazás szerver elküldi ezeket </w:t>
      </w:r>
      <w:r w:rsidR="000A30B6" w:rsidRPr="00DC2B95">
        <w:t>a kiértékelő szoftvernek.</w:t>
      </w:r>
      <w:r w:rsidR="00C53ADB" w:rsidRPr="00DC2B95">
        <w:t xml:space="preserve"> A kiértékelésnek három kimenetele lehet:</w:t>
      </w:r>
    </w:p>
    <w:p w14:paraId="41C97841" w14:textId="68ADE3B6" w:rsidR="00C53ADB" w:rsidRPr="00DC2B95" w:rsidRDefault="00C53ADB" w:rsidP="00C53ADB">
      <w:pPr>
        <w:pStyle w:val="Listaszerbekezds"/>
        <w:numPr>
          <w:ilvl w:val="0"/>
          <w:numId w:val="38"/>
        </w:numPr>
      </w:pPr>
      <w:r w:rsidRPr="00DC2B95">
        <w:t>A profil építés sikeres.</w:t>
      </w:r>
    </w:p>
    <w:p w14:paraId="7205A392" w14:textId="5E8E6DF2" w:rsidR="00C53ADB" w:rsidRPr="00DC2B95" w:rsidRDefault="00C53ADB" w:rsidP="00C53ADB">
      <w:pPr>
        <w:pStyle w:val="Listaszerbekezds"/>
        <w:numPr>
          <w:ilvl w:val="0"/>
          <w:numId w:val="38"/>
        </w:numPr>
      </w:pPr>
      <w:r w:rsidRPr="00DC2B95">
        <w:t>A profil építés valamilyen hiba miatt sikertelen.</w:t>
      </w:r>
    </w:p>
    <w:p w14:paraId="57B129AA" w14:textId="765A6337" w:rsidR="00C53ADB" w:rsidRPr="00DC2B95" w:rsidRDefault="00C53ADB" w:rsidP="00C53ADB">
      <w:pPr>
        <w:pStyle w:val="Listaszerbekezds"/>
        <w:numPr>
          <w:ilvl w:val="0"/>
          <w:numId w:val="38"/>
        </w:numPr>
      </w:pPr>
      <w:r w:rsidRPr="00DC2B95">
        <w:t xml:space="preserve">A profil építést indító HTTP kérés </w:t>
      </w:r>
      <w:r w:rsidR="002800B9" w:rsidRPr="00DC2B95">
        <w:t>kifut az időkorlátból (request timeout)</w:t>
      </w:r>
      <w:r w:rsidR="00E54A6C" w:rsidRPr="00DC2B95">
        <w:t>.</w:t>
      </w:r>
    </w:p>
    <w:p w14:paraId="08CA30A7" w14:textId="646DC6E3" w:rsidR="00180F3D" w:rsidRPr="00DC2B95" w:rsidRDefault="00DF7736" w:rsidP="008E1C6B">
      <w:pPr>
        <w:ind w:left="1080" w:firstLine="0"/>
      </w:pPr>
      <w:r w:rsidRPr="00DC2B95">
        <w:t xml:space="preserve">Amennyiben a profil építés sikeres volt, a szerver frissíti </w:t>
      </w:r>
      <w:r w:rsidR="00096A47" w:rsidRPr="00DC2B95">
        <w:t>az adatbázisban korábban létrehozott profilt a profil bináris adattartalmával és a sikeres kiértékelés időbélyegével.</w:t>
      </w:r>
      <w:r w:rsidR="00A3075D" w:rsidRPr="00DC2B95">
        <w:t xml:space="preserve"> Amennyiben sikertelen volt a profil építés a szerver frissíti a korábban létrehozott profilt a sikertelen kiértékelés időbélyegével.</w:t>
      </w:r>
      <w:r w:rsidR="0003458A" w:rsidRPr="00DC2B95">
        <w:t xml:space="preserve"> Mindkét esetben </w:t>
      </w:r>
      <w:r w:rsidR="006A4B4C" w:rsidRPr="00DC2B95">
        <w:t xml:space="preserve">naplózásra </w:t>
      </w:r>
      <w:r w:rsidR="0003458A" w:rsidRPr="00DC2B95">
        <w:t>kerül</w:t>
      </w:r>
      <w:r w:rsidR="00112ACC" w:rsidRPr="00DC2B95">
        <w:t xml:space="preserve"> a profilépítés eredménye, amennyiben sikertelen a kapcsolódó hibaüzenettel együtt.</w:t>
      </w:r>
    </w:p>
    <w:p w14:paraId="0D872C17" w14:textId="6FED7146" w:rsidR="00047D14" w:rsidRPr="00DC2B95" w:rsidRDefault="00047D14" w:rsidP="00047D14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verify</w:t>
      </w:r>
    </w:p>
    <w:p w14:paraId="031F73C8" w14:textId="4349B8B1" w:rsidR="001F1AFF" w:rsidRPr="00DC2B95" w:rsidRDefault="001F1AFF" w:rsidP="001F1AFF">
      <w:pPr>
        <w:pStyle w:val="Listaszerbekezds"/>
        <w:ind w:left="1080" w:firstLine="0"/>
      </w:pPr>
      <w:r w:rsidRPr="00DC2B95">
        <w:lastRenderedPageBreak/>
        <w:t>A felhasználót verifikálni kell.</w:t>
      </w:r>
      <w:r w:rsidR="00721B1E" w:rsidRPr="00DC2B95">
        <w:t xml:space="preserve"> A szerver elindítja a verifikációs folyamatot.</w:t>
      </w:r>
      <w:r w:rsidR="00893D01" w:rsidRPr="00DC2B95">
        <w:t xml:space="preserve"> A szerver lekérdezi az adatbázisból a felhasználó</w:t>
      </w:r>
      <w:r w:rsidR="00EF1CF3" w:rsidRPr="00DC2B95">
        <w:t xml:space="preserve"> legfrissebb adatfolyamához</w:t>
      </w:r>
      <w:r w:rsidR="00110CE5" w:rsidRPr="00DC2B95">
        <w:t xml:space="preserve"> </w:t>
      </w:r>
      <w:r w:rsidR="00193968" w:rsidRPr="00DC2B95">
        <w:t>tartozó</w:t>
      </w:r>
      <w:r w:rsidR="00CB678A" w:rsidRPr="00DC2B95">
        <w:t xml:space="preserve"> adatcsomagok</w:t>
      </w:r>
      <w:r w:rsidR="00670173" w:rsidRPr="00DC2B95">
        <w:t xml:space="preserve"> </w:t>
      </w:r>
      <w:r w:rsidR="00B30491" w:rsidRPr="00DC2B95">
        <w:t>sorszámát (sequence number)</w:t>
      </w:r>
      <w:r w:rsidR="009938B4" w:rsidRPr="00DC2B95">
        <w:t xml:space="preserve">. Ezután elkezdi sorban felolvasni az adatcsomagokat a legújabbtól kezdve visszafelé haladva, amíg a felolvasott események száma meghaladja a verifikáció elvégzéséhez szükséges minimumot. </w:t>
      </w:r>
      <w:r w:rsidR="00447E8B" w:rsidRPr="00DC2B95">
        <w:t xml:space="preserve">Amennyiben nincs ennyi esemény az adatfolyamban, </w:t>
      </w:r>
      <w:r w:rsidR="002C6D9F" w:rsidRPr="00DC2B95">
        <w:t xml:space="preserve">a folyamat megszakad és az eset naplózásra kerül. </w:t>
      </w:r>
      <w:r w:rsidR="009503FD" w:rsidRPr="00DC2B95">
        <w:t>Amennyiben van kellő mennyiségű adat az adatfolyamban</w:t>
      </w:r>
      <w:r w:rsidR="003C7340" w:rsidRPr="00DC2B95">
        <w:t xml:space="preserve"> az adatbázisban mentésre kerül egy üres verifikáció.</w:t>
      </w:r>
      <w:r w:rsidR="00334531" w:rsidRPr="00DC2B95">
        <w:t xml:space="preserve"> Ezután az alkalmazás szerver elküldi a kiértékelő szoftvernek a verifikáció alapját képező eseményeket és a felhasználó legfrissebb profilját.</w:t>
      </w:r>
      <w:r w:rsidR="00922B39" w:rsidRPr="00DC2B95">
        <w:t xml:space="preserve"> A kiértékelésnek három kimenetele lehet:</w:t>
      </w:r>
    </w:p>
    <w:p w14:paraId="2E786A9A" w14:textId="064DF333" w:rsidR="00DE5FE0" w:rsidRPr="00DC2B95" w:rsidRDefault="00DE5FE0" w:rsidP="00DE5FE0">
      <w:pPr>
        <w:pStyle w:val="Listaszerbekezds"/>
        <w:numPr>
          <w:ilvl w:val="0"/>
          <w:numId w:val="39"/>
        </w:numPr>
      </w:pPr>
      <w:r w:rsidRPr="00DC2B95">
        <w:t xml:space="preserve">A </w:t>
      </w:r>
      <w:r w:rsidR="003A2642" w:rsidRPr="00DC2B95">
        <w:t xml:space="preserve">verifikáció </w:t>
      </w:r>
      <w:r w:rsidRPr="00DC2B95">
        <w:t>sikeres.</w:t>
      </w:r>
    </w:p>
    <w:p w14:paraId="5C9E5F99" w14:textId="73642A13" w:rsidR="00DE5FE0" w:rsidRPr="00DC2B95" w:rsidRDefault="00DE5FE0" w:rsidP="00DE5FE0">
      <w:pPr>
        <w:pStyle w:val="Listaszerbekezds"/>
        <w:numPr>
          <w:ilvl w:val="0"/>
          <w:numId w:val="39"/>
        </w:numPr>
      </w:pPr>
      <w:r w:rsidRPr="00DC2B95">
        <w:t xml:space="preserve">A </w:t>
      </w:r>
      <w:r w:rsidR="00434F79" w:rsidRPr="00DC2B95">
        <w:t xml:space="preserve">verifikáció </w:t>
      </w:r>
      <w:r w:rsidRPr="00DC2B95">
        <w:t>valamilyen hiba miatt sikertelen.</w:t>
      </w:r>
    </w:p>
    <w:p w14:paraId="42C65FA0" w14:textId="27FBE1CE" w:rsidR="00DE5FE0" w:rsidRPr="00DC2B95" w:rsidRDefault="00DE5FE0" w:rsidP="00DE5FE0">
      <w:pPr>
        <w:pStyle w:val="Listaszerbekezds"/>
        <w:numPr>
          <w:ilvl w:val="0"/>
          <w:numId w:val="39"/>
        </w:numPr>
      </w:pPr>
      <w:r w:rsidRPr="00DC2B95">
        <w:t xml:space="preserve">A </w:t>
      </w:r>
      <w:r w:rsidR="008C7A2A" w:rsidRPr="00DC2B95">
        <w:t xml:space="preserve">verifikációt </w:t>
      </w:r>
      <w:r w:rsidRPr="00DC2B95">
        <w:t>indító HTTP kérés kifut az időkorlátból (request timeout).</w:t>
      </w:r>
    </w:p>
    <w:p w14:paraId="7E3F3789" w14:textId="4F7006D7" w:rsidR="00922B39" w:rsidRPr="00DC2B95" w:rsidRDefault="009D2CC6" w:rsidP="001F1AFF">
      <w:pPr>
        <w:pStyle w:val="Listaszerbekezds"/>
        <w:ind w:left="1080" w:firstLine="0"/>
      </w:pPr>
      <w:r w:rsidRPr="00DC2B95">
        <w:t xml:space="preserve">Amennyiben a verifikáció sikeres volt, a szerver frissíti az adatbázisban korábban létrehozott </w:t>
      </w:r>
      <w:r w:rsidR="00F64848" w:rsidRPr="00DC2B95">
        <w:t xml:space="preserve">verifikációt </w:t>
      </w:r>
      <w:r w:rsidRPr="00DC2B95">
        <w:t xml:space="preserve">a </w:t>
      </w:r>
      <w:r w:rsidR="00F64848" w:rsidRPr="00DC2B95">
        <w:t>verifikáció eredményével</w:t>
      </w:r>
      <w:r w:rsidRPr="00DC2B95">
        <w:t xml:space="preserve"> és a sikeres kiértékelés időbélyegével. Amennyiben </w:t>
      </w:r>
      <w:r w:rsidR="00F8253B" w:rsidRPr="00DC2B95">
        <w:t xml:space="preserve">a verifikáció </w:t>
      </w:r>
      <w:r w:rsidRPr="00DC2B95">
        <w:t>sikertelen volt</w:t>
      </w:r>
      <w:r w:rsidR="00F8253B" w:rsidRPr="00DC2B95">
        <w:t>,</w:t>
      </w:r>
      <w:r w:rsidRPr="00DC2B95">
        <w:t xml:space="preserve"> a szerver frissíti a korábban létrehozott </w:t>
      </w:r>
      <w:r w:rsidR="001B7047" w:rsidRPr="00DC2B95">
        <w:t xml:space="preserve">verifikációt </w:t>
      </w:r>
      <w:r w:rsidRPr="00DC2B95">
        <w:t xml:space="preserve">a sikertelen kiértékelés időbélyegével. Mindkét esetben naplózásra kerül a </w:t>
      </w:r>
      <w:r w:rsidR="007C603C" w:rsidRPr="00DC2B95">
        <w:t>verifikáció</w:t>
      </w:r>
      <w:r w:rsidR="005B4E1D" w:rsidRPr="00DC2B95">
        <w:t>s hívás</w:t>
      </w:r>
      <w:r w:rsidR="007C603C" w:rsidRPr="00DC2B95">
        <w:t xml:space="preserve"> </w:t>
      </w:r>
      <w:r w:rsidRPr="00DC2B95">
        <w:t>eredménye, amennyiben sikertelen</w:t>
      </w:r>
      <w:r w:rsidR="007A6DD0" w:rsidRPr="00DC2B95">
        <w:t>,</w:t>
      </w:r>
      <w:r w:rsidRPr="00DC2B95">
        <w:t xml:space="preserve"> a kapcsolódó hibaüzenettel együtt.</w:t>
      </w:r>
    </w:p>
    <w:p w14:paraId="7D25401C" w14:textId="22629F2C" w:rsidR="00047D14" w:rsidRPr="00DC2B95" w:rsidRDefault="00047D14" w:rsidP="00047D14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nop</w:t>
      </w:r>
    </w:p>
    <w:p w14:paraId="69F2B1E4" w14:textId="286F2A82" w:rsidR="00464F03" w:rsidRPr="00DC2B95" w:rsidRDefault="00F95D31" w:rsidP="0082190A">
      <w:pPr>
        <w:pStyle w:val="Listaszerbekezds"/>
        <w:ind w:left="1080" w:firstLine="0"/>
      </w:pPr>
      <w:r w:rsidRPr="00DC2B95">
        <w:t xml:space="preserve">Nem szükséges </w:t>
      </w:r>
      <w:r w:rsidR="009B4B51" w:rsidRPr="00DC2B95">
        <w:t xml:space="preserve">további </w:t>
      </w:r>
      <w:r w:rsidRPr="00DC2B95">
        <w:t>akció</w:t>
      </w:r>
      <w:r w:rsidR="009B4B51" w:rsidRPr="00DC2B95">
        <w:t xml:space="preserve"> elvégzése</w:t>
      </w:r>
      <w:r w:rsidR="00FF54D7" w:rsidRPr="00DC2B95">
        <w:t>. A</w:t>
      </w:r>
      <w:r w:rsidR="00D60365" w:rsidRPr="00DC2B95">
        <w:t>z akció hiánya és az indok (amennyiben van) naplózásra kerül</w:t>
      </w:r>
      <w:r w:rsidR="00FF54D7" w:rsidRPr="00DC2B95">
        <w:t>.</w:t>
      </w:r>
    </w:p>
    <w:p w14:paraId="640E6CD5" w14:textId="332E67AD" w:rsidR="00F2114F" w:rsidRPr="00DC2B95" w:rsidRDefault="00C917B6" w:rsidP="00464F03">
      <w:pPr>
        <w:ind w:firstLine="0"/>
      </w:pPr>
      <w:r w:rsidRPr="00DC2B95">
        <w:t xml:space="preserve">A </w:t>
      </w:r>
      <w:r w:rsidR="00901C54" w:rsidRPr="00DC2B95">
        <w:t>v</w:t>
      </w:r>
      <w:r w:rsidRPr="00DC2B95">
        <w:t>égrehajtandó akció kiválasztás</w:t>
      </w:r>
      <w:r w:rsidR="00901C54" w:rsidRPr="00DC2B95">
        <w:t>a</w:t>
      </w:r>
      <w:r w:rsidRPr="00DC2B95">
        <w:t xml:space="preserve"> a </w:t>
      </w:r>
      <w:r w:rsidR="008E1C6B" w:rsidRPr="00DC2B95">
        <w:fldChar w:fldCharType="begin"/>
      </w:r>
      <w:r w:rsidR="008E1C6B" w:rsidRPr="00DC2B95">
        <w:instrText xml:space="preserve"> REF _Ref119147435 \h </w:instrText>
      </w:r>
      <w:r w:rsidR="008E1C6B" w:rsidRPr="00DC2B95">
        <w:fldChar w:fldCharType="separate"/>
      </w:r>
      <w:r w:rsidR="00043D22" w:rsidRPr="00DC2B95">
        <w:rPr>
          <w:noProof/>
        </w:rPr>
        <w:t>11</w:t>
      </w:r>
      <w:r w:rsidR="00043D22" w:rsidRPr="00DC2B95">
        <w:t>. ábra Az akció kiválasztása</w:t>
      </w:r>
      <w:r w:rsidR="008E1C6B" w:rsidRPr="00DC2B95">
        <w:fldChar w:fldCharType="end"/>
      </w:r>
      <w:r w:rsidR="003F17FB" w:rsidRPr="00DC2B95">
        <w:fldChar w:fldCharType="begin"/>
      </w:r>
      <w:r w:rsidR="003F17FB" w:rsidRPr="00DC2B95">
        <w:instrText xml:space="preserve"> REF _Ref119147439 \h </w:instrText>
      </w:r>
      <w:r w:rsidR="003F17FB" w:rsidRPr="00DC2B95">
        <w:fldChar w:fldCharType="separate"/>
      </w:r>
      <w:r w:rsidR="00043D22" w:rsidRPr="00DC2B95">
        <w:rPr>
          <w:noProof/>
        </w:rPr>
        <w:t>11</w:t>
      </w:r>
      <w:r w:rsidR="00043D22" w:rsidRPr="00DC2B95">
        <w:t>. ábra</w:t>
      </w:r>
      <w:r w:rsidR="003F17FB" w:rsidRPr="00DC2B95">
        <w:fldChar w:fldCharType="end"/>
      </w:r>
      <w:r w:rsidR="003F17FB" w:rsidRPr="00DC2B95">
        <w:t xml:space="preserve"> </w:t>
      </w:r>
      <w:r w:rsidR="00C06FE7" w:rsidRPr="00DC2B95">
        <w:t>látható.</w:t>
      </w:r>
      <w:r w:rsidR="00D74546" w:rsidRPr="00DC2B95">
        <w:t xml:space="preserve"> Először ellenőrzésre kerül, hogy a folyamatot kiváltó adatcsomaghoz tartozó felhasználó létezik-e.</w:t>
      </w:r>
      <w:r w:rsidR="00397872" w:rsidRPr="00DC2B95">
        <w:br/>
      </w:r>
      <w:r w:rsidR="00F6230B" w:rsidRPr="00DC2B95">
        <w:t xml:space="preserve"> Ha nem, akkor a folyamat megszakad, nincs további teendő.</w:t>
      </w:r>
      <w:r w:rsidR="002E6471" w:rsidRPr="00DC2B95">
        <w:t xml:space="preserve"> Ha létezik a felhasználó, akkor a hozzá tartozó legfrissebb profil kerül ellenőrzésre. Ha nincs profilja a felhasználónak, de lehet építeni, akkor a </w:t>
      </w:r>
      <w:r w:rsidR="002E6471" w:rsidRPr="00DC2B95">
        <w:rPr>
          <w:b/>
          <w:bCs/>
        </w:rPr>
        <w:t>build_profile</w:t>
      </w:r>
      <w:r w:rsidR="002E6471" w:rsidRPr="00DC2B95">
        <w:t xml:space="preserve"> akció kerül végrehajtásra. Előfordulhat, hogy bár nincs profilja a felhasználónak, de nem is lehet építeni neki, mert például még nem gyűlt össze elég adat hozzá (learn fázisban van).</w:t>
      </w:r>
      <w:r w:rsidR="00CE1C0E" w:rsidRPr="00DC2B95">
        <w:t xml:space="preserve"> </w:t>
      </w:r>
    </w:p>
    <w:p w14:paraId="6CD8A2A5" w14:textId="170269BC" w:rsidR="00F2114F" w:rsidRPr="00DC2B95" w:rsidRDefault="00000000" w:rsidP="00464F03">
      <w:pPr>
        <w:ind w:firstLine="0"/>
      </w:pPr>
      <w:r w:rsidRPr="00DC2B95">
        <w:rPr>
          <w:noProof/>
        </w:rPr>
        <w:lastRenderedPageBreak/>
        <w:pict w14:anchorId="4D937350">
          <v:shape id="_x0000_s1051" type="#_x0000_t202" style="position:absolute;left:0;text-align:left;margin-left:26.1pt;margin-top:564.05pt;width:368.05pt;height:35.25pt;z-index:251670016;mso-position-horizontal-relative:text;mso-position-vertical-relative:text" stroked="f">
            <v:textbox style="mso-next-textbox:#_x0000_s1051;mso-fit-shape-to-text:t" inset="0,0,0,0">
              <w:txbxContent>
                <w:bookmarkStart w:id="56" w:name="_Ref119147439"/>
                <w:bookmarkStart w:id="57" w:name="_Ref119147435"/>
                <w:p w14:paraId="2CBBB548" w14:textId="1591E891" w:rsidR="00B162BB" w:rsidRPr="00B162BB" w:rsidRDefault="00000000" w:rsidP="00B162BB">
                  <w:pPr>
                    <w:pStyle w:val="Kpalrs"/>
                    <w:rPr>
                      <w:b w:val="0"/>
                      <w:bCs w:val="0"/>
                      <w:sz w:val="24"/>
                      <w:szCs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D33F2B">
                    <w:rPr>
                      <w:noProof/>
                    </w:rPr>
                    <w:t>12</w:t>
                  </w:r>
                  <w:r>
                    <w:rPr>
                      <w:noProof/>
                    </w:rPr>
                    <w:fldChar w:fldCharType="end"/>
                  </w:r>
                  <w:r w:rsidR="00B162BB">
                    <w:t>. ábra</w:t>
                  </w:r>
                  <w:bookmarkEnd w:id="56"/>
                  <w:r w:rsidR="00B162BB">
                    <w:t xml:space="preserve"> </w:t>
                  </w:r>
                  <w:r w:rsidR="00B162BB">
                    <w:rPr>
                      <w:b w:val="0"/>
                      <w:bCs w:val="0"/>
                    </w:rPr>
                    <w:t>Az akció kiválasztása</w:t>
                  </w:r>
                  <w:bookmarkEnd w:id="57"/>
                </w:p>
              </w:txbxContent>
            </v:textbox>
            <w10:wrap type="topAndBottom"/>
          </v:shape>
        </w:pict>
      </w:r>
      <w:r w:rsidR="00F2114F" w:rsidRPr="00DC2B95">
        <w:rPr>
          <w:noProof/>
        </w:rPr>
        <w:drawing>
          <wp:anchor distT="0" distB="0" distL="114300" distR="114300" simplePos="0" relativeHeight="251654144" behindDoc="0" locked="0" layoutInCell="1" allowOverlap="1" wp14:anchorId="54002D9A" wp14:editId="7478734E">
            <wp:simplePos x="0" y="0"/>
            <wp:positionH relativeFrom="column">
              <wp:posOffset>317923</wp:posOffset>
            </wp:positionH>
            <wp:positionV relativeFrom="paragraph">
              <wp:posOffset>-589915</wp:posOffset>
            </wp:positionV>
            <wp:extent cx="4674235" cy="7414260"/>
            <wp:effectExtent l="0" t="0" r="0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71868" w14:textId="0554886D" w:rsidR="00B162BB" w:rsidRPr="00DC2B95" w:rsidRDefault="00CE1C0E" w:rsidP="00464F03">
      <w:pPr>
        <w:ind w:firstLine="0"/>
      </w:pPr>
      <w:r w:rsidRPr="00DC2B95">
        <w:t>Ha a felhasználóhoz tartozik már profil az adatbázisban, akkor ellenőrizni kell, hogy a profil építés befejeződött-e (vagy csak egy üres profil van bejegyezve). Ha még nem fejeződött be, akkor nincs további teendő.</w:t>
      </w:r>
      <w:r w:rsidR="00B51BB5" w:rsidRPr="00DC2B95">
        <w:t xml:space="preserve"> Ha már</w:t>
      </w:r>
      <w:r w:rsidR="00C27135" w:rsidRPr="00DC2B95">
        <w:t xml:space="preserve"> befejeződött a profil építése, akkor ellenőrizni kell, hogy</w:t>
      </w:r>
      <w:r w:rsidR="009163A1" w:rsidRPr="00DC2B95">
        <w:t xml:space="preserve"> a profil építése sikeres volt-e. Amennyiben igen, verifikálni kell a felhasználót, a végrehajtott akció a </w:t>
      </w:r>
      <w:r w:rsidR="009163A1" w:rsidRPr="00DC2B95">
        <w:rPr>
          <w:b/>
          <w:bCs/>
        </w:rPr>
        <w:t>verify.</w:t>
      </w:r>
      <w:r w:rsidR="00774DEC" w:rsidRPr="00DC2B95">
        <w:t xml:space="preserve"> Ha nem volt sikeres a profil építés, akkor </w:t>
      </w:r>
      <w:r w:rsidR="00774DEC" w:rsidRPr="00DC2B95">
        <w:lastRenderedPageBreak/>
        <w:t>meg kell nézni, hogy újra lehet-e kezdeni a profil építését.</w:t>
      </w:r>
      <w:r w:rsidR="00251A79" w:rsidRPr="00DC2B95">
        <w:t xml:space="preserve"> Ehhez tartozik a szerver oldalon </w:t>
      </w:r>
      <w:r w:rsidR="00956252" w:rsidRPr="00DC2B95">
        <w:t>egy</w:t>
      </w:r>
      <w:r w:rsidR="00BE7BD1" w:rsidRPr="00DC2B95">
        <w:t xml:space="preserve"> konfigurálható </w:t>
      </w:r>
      <w:r w:rsidR="00507FA1" w:rsidRPr="00DC2B95">
        <w:t xml:space="preserve">minimális időkorlát, amelynek el kell telnie két profil építési próbálkozás között. </w:t>
      </w:r>
      <w:r w:rsidR="00067268" w:rsidRPr="00DC2B95">
        <w:t xml:space="preserve">Ha még nem telt el ez az idő, akkor </w:t>
      </w:r>
      <w:r w:rsidR="00FB1818" w:rsidRPr="00DC2B95">
        <w:t>nem lehet újraépíteni a profilt, tehát nincs további teendő.</w:t>
      </w:r>
      <w:r w:rsidR="000E31AA" w:rsidRPr="00DC2B95">
        <w:t xml:space="preserve"> Ha már eltelt elegendő idő, akkor meg lehet próbálni újraépíteni a profilt, a végrehajtandó akció a </w:t>
      </w:r>
      <w:r w:rsidR="000E31AA" w:rsidRPr="00DC2B95">
        <w:rPr>
          <w:b/>
          <w:bCs/>
        </w:rPr>
        <w:t>build_profile</w:t>
      </w:r>
      <w:r w:rsidR="000E31AA" w:rsidRPr="00DC2B95">
        <w:t>.</w:t>
      </w:r>
    </w:p>
    <w:p w14:paraId="19C137B6" w14:textId="22E3D4C7" w:rsidR="000C4863" w:rsidRPr="00DC2B95" w:rsidRDefault="00462153" w:rsidP="000C4863">
      <w:pPr>
        <w:pStyle w:val="Cmsor3"/>
      </w:pPr>
      <w:bookmarkStart w:id="58" w:name="_Toc119779953"/>
      <w:r w:rsidRPr="00DC2B95">
        <w:t xml:space="preserve">A felhasználó </w:t>
      </w:r>
      <w:r w:rsidR="000C4863" w:rsidRPr="00DC2B95">
        <w:t>státusz</w:t>
      </w:r>
      <w:r w:rsidRPr="00DC2B95">
        <w:t>a</w:t>
      </w:r>
      <w:bookmarkEnd w:id="58"/>
    </w:p>
    <w:p w14:paraId="338A2C9C" w14:textId="22F27E8D" w:rsidR="00B95AF7" w:rsidRPr="00DC2B95" w:rsidRDefault="00000000" w:rsidP="00B95AF7">
      <w:r w:rsidRPr="00DC2B95">
        <w:rPr>
          <w:noProof/>
        </w:rPr>
        <w:pict w14:anchorId="4B2162B8">
          <v:shape id="_x0000_s1052" type="#_x0000_t202" style="position:absolute;left:0;text-align:left;margin-left:79.85pt;margin-top:530.35pt;width:271.45pt;height:27.3pt;z-index:251671040;mso-position-horizontal-relative:text;mso-position-vertical-relative:text" stroked="f">
            <v:textbox style="mso-next-textbox:#_x0000_s1052" inset="0,0,0,0">
              <w:txbxContent>
                <w:bookmarkStart w:id="59" w:name="_Ref119088773"/>
                <w:p w14:paraId="5AD514EB" w14:textId="4300D360" w:rsidR="000E1263" w:rsidRPr="001E1552" w:rsidRDefault="000E1263" w:rsidP="000E1263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13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59"/>
                  <w:r>
                    <w:t xml:space="preserve"> </w:t>
                  </w:r>
                  <w:r>
                    <w:rPr>
                      <w:b w:val="0"/>
                      <w:bCs w:val="0"/>
                    </w:rPr>
                    <w:t>Cowboy callback metódusok</w:t>
                  </w:r>
                  <w:sdt>
                    <w:sdtPr>
                      <w:rPr>
                        <w:b w:val="0"/>
                        <w:bCs w:val="0"/>
                      </w:rPr>
                      <w:id w:val="517357435"/>
                      <w:citation/>
                    </w:sdtPr>
                    <w:sdtContent>
                      <w:r>
                        <w:rPr>
                          <w:b w:val="0"/>
                          <w:bCs w:val="0"/>
                        </w:rPr>
                        <w:fldChar w:fldCharType="begin"/>
                      </w:r>
                      <w:r>
                        <w:rPr>
                          <w:b w:val="0"/>
                          <w:bCs w:val="0"/>
                          <w:lang w:val="en-GB"/>
                        </w:rPr>
                        <w:instrText xml:space="preserve"> CITATION cow22 \l 2057 </w:instrText>
                      </w:r>
                      <w:r>
                        <w:rPr>
                          <w:b w:val="0"/>
                          <w:bCs w:val="0"/>
                        </w:rPr>
                        <w:fldChar w:fldCharType="separate"/>
                      </w:r>
                      <w:r w:rsidR="00D37393">
                        <w:rPr>
                          <w:b w:val="0"/>
                          <w:bCs w:val="0"/>
                          <w:noProof/>
                          <w:lang w:val="en-GB"/>
                        </w:rPr>
                        <w:t xml:space="preserve"> </w:t>
                      </w:r>
                      <w:r w:rsidR="00D37393" w:rsidRPr="00D37393">
                        <w:rPr>
                          <w:noProof/>
                          <w:lang w:val="en-GB"/>
                        </w:rPr>
                        <w:t>[13]</w:t>
                      </w:r>
                      <w:r>
                        <w:rPr>
                          <w:b w:val="0"/>
                          <w:bCs w:val="0"/>
                        </w:rP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386DEB" w:rsidRPr="00DC2B95">
        <w:rPr>
          <w:noProof/>
        </w:rPr>
        <w:drawing>
          <wp:anchor distT="0" distB="0" distL="114300" distR="114300" simplePos="0" relativeHeight="251652096" behindDoc="0" locked="0" layoutInCell="1" allowOverlap="1" wp14:anchorId="2D95BF03" wp14:editId="23043BD7">
            <wp:simplePos x="0" y="0"/>
            <wp:positionH relativeFrom="column">
              <wp:posOffset>1000125</wp:posOffset>
            </wp:positionH>
            <wp:positionV relativeFrom="paragraph">
              <wp:posOffset>1802765</wp:posOffset>
            </wp:positionV>
            <wp:extent cx="3447415" cy="489648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B32" w:rsidRPr="00DC2B95">
        <w:t xml:space="preserve">Az </w:t>
      </w:r>
      <w:r w:rsidR="00041810" w:rsidRPr="00DC2B95">
        <w:rPr>
          <w:i/>
          <w:iCs/>
        </w:rPr>
        <w:t>R8</w:t>
      </w:r>
      <w:r w:rsidR="00041810" w:rsidRPr="00DC2B95">
        <w:t xml:space="preserve">, </w:t>
      </w:r>
      <w:r w:rsidR="00B95AF7" w:rsidRPr="00DC2B95">
        <w:rPr>
          <w:i/>
          <w:iCs/>
        </w:rPr>
        <w:t>R9</w:t>
      </w:r>
      <w:r w:rsidR="00B46B32" w:rsidRPr="00DC2B95">
        <w:t xml:space="preserve"> követelmény</w:t>
      </w:r>
      <w:r w:rsidR="00041810" w:rsidRPr="00DC2B95">
        <w:t>ek</w:t>
      </w:r>
      <w:r w:rsidR="00B46B32" w:rsidRPr="00DC2B95">
        <w:t xml:space="preserve"> értelmében </w:t>
      </w:r>
      <w:r w:rsidR="00041810" w:rsidRPr="00DC2B95">
        <w:t>az alkalmazás szervernek</w:t>
      </w:r>
      <w:r w:rsidR="00E0344E" w:rsidRPr="00DC2B95">
        <w:t xml:space="preserve"> fel kell tudnia dolgozni az adatgyűjtő kliensről érkező</w:t>
      </w:r>
      <w:r w:rsidR="00B12E5E" w:rsidRPr="00DC2B95">
        <w:t xml:space="preserve"> státusz lekérdezéseket.</w:t>
      </w:r>
      <w:r w:rsidR="00F86B30" w:rsidRPr="00DC2B95">
        <w:t xml:space="preserve"> Amikor egy ilyen lekérdezés érkezik a szerverhez, a státusz lekérdezéseket kezelő kontroller modul</w:t>
      </w:r>
      <w:r w:rsidR="00DB7A8A" w:rsidRPr="00DC2B95">
        <w:t xml:space="preserve"> meghatározza a felhasználó státuszát és válaszol a kliensnek.</w:t>
      </w:r>
      <w:r w:rsidR="00D92FEB" w:rsidRPr="00DC2B95">
        <w:t xml:space="preserve"> Az egyes státuszok leírása és magyarázata</w:t>
      </w:r>
      <w:r w:rsidR="00133FF1" w:rsidRPr="00DC2B95">
        <w:t>, illetve a státuszok közti tranzíció</w:t>
      </w:r>
      <w:r w:rsidR="00D92FEB" w:rsidRPr="00DC2B95">
        <w:t xml:space="preserve"> az adatgyűjtő kliens dokumentációjában, az </w:t>
      </w:r>
      <w:r w:rsidR="00D92FEB" w:rsidRPr="00DC2B95">
        <w:rPr>
          <w:i/>
          <w:iCs/>
        </w:rPr>
        <w:fldChar w:fldCharType="begin"/>
      </w:r>
      <w:r w:rsidR="00D92FEB" w:rsidRPr="00DC2B95">
        <w:rPr>
          <w:i/>
          <w:iCs/>
        </w:rPr>
        <w:instrText xml:space="preserve"> REF _Ref119059683 \r \h  \* MERGEFORMAT </w:instrText>
      </w:r>
      <w:r w:rsidR="00D92FEB" w:rsidRPr="00DC2B95">
        <w:rPr>
          <w:i/>
          <w:iCs/>
        </w:rPr>
      </w:r>
      <w:r w:rsidR="00D92FEB" w:rsidRPr="00DC2B95">
        <w:rPr>
          <w:i/>
          <w:iCs/>
        </w:rPr>
        <w:fldChar w:fldCharType="separate"/>
      </w:r>
      <w:r w:rsidR="00043D22" w:rsidRPr="00DC2B95">
        <w:rPr>
          <w:i/>
          <w:iCs/>
        </w:rPr>
        <w:t>5.4</w:t>
      </w:r>
      <w:r w:rsidR="00D92FEB" w:rsidRPr="00DC2B95">
        <w:rPr>
          <w:i/>
          <w:iCs/>
        </w:rPr>
        <w:fldChar w:fldCharType="end"/>
      </w:r>
      <w:r w:rsidR="00D92FEB" w:rsidRPr="00DC2B95">
        <w:t>-es fejezetben olvasható.</w:t>
      </w:r>
    </w:p>
    <w:p w14:paraId="3B9060AD" w14:textId="681D4F28" w:rsidR="000E1263" w:rsidRPr="00DC2B95" w:rsidRDefault="0021352E" w:rsidP="000E1263">
      <w:pPr>
        <w:pStyle w:val="Cmsor2"/>
      </w:pPr>
      <w:bookmarkStart w:id="60" w:name="_Toc119779954"/>
      <w:r w:rsidRPr="00DC2B95">
        <w:lastRenderedPageBreak/>
        <w:t xml:space="preserve">HTTP </w:t>
      </w:r>
      <w:r w:rsidR="000E1263" w:rsidRPr="00DC2B95">
        <w:t>API</w:t>
      </w:r>
      <w:bookmarkEnd w:id="60"/>
    </w:p>
    <w:p w14:paraId="326F9B8B" w14:textId="15AF564C" w:rsidR="000E1263" w:rsidRPr="00DC2B95" w:rsidRDefault="000E1263" w:rsidP="000E1263">
      <w:r w:rsidRPr="00DC2B95">
        <w:t>Az adatgyűjtő kliens és a webes vékonykliens az alkalmazás szerverrel HTTP protokollon keresztül kommunikál. A szerver különböző JSON API-t nyújt a kliensek számára az egyes funkcionalitásokhoz kötődően.</w:t>
      </w:r>
      <w:r w:rsidR="00513127" w:rsidRPr="00DC2B95">
        <w:t xml:space="preserve"> </w:t>
      </w:r>
      <w:r w:rsidRPr="00DC2B95">
        <w:t xml:space="preserve">A HTTP kérések kezelésére a Cowboy nevű szoftvert használtam. A Cowboy egy Erlangban nyelven készült letisztult egyszerű webszerver implementáció. Útválasztási (routing) funkcióval is rendelkezik, az egyes HTTP végpontokra érkező kéréseket különböző Erlang moduloknak továbbítja, amelyek a </w:t>
      </w:r>
      <w:r w:rsidRPr="00DC2B95">
        <w:rPr>
          <w:i/>
          <w:iCs/>
        </w:rPr>
        <w:t xml:space="preserve">cowboy_rest </w:t>
      </w:r>
      <w:r w:rsidRPr="00DC2B95">
        <w:t>viselkedést implementálják. Ezek a modulok különböző callback metódusokat implementálnak</w:t>
      </w:r>
      <w:r w:rsidR="00454DB1" w:rsidRPr="00DC2B95">
        <w:t xml:space="preserve"> (</w:t>
      </w:r>
      <w:r w:rsidR="00DB25C4" w:rsidRPr="00DC2B95">
        <w:fldChar w:fldCharType="begin"/>
      </w:r>
      <w:r w:rsidR="00DB25C4" w:rsidRPr="00DC2B95">
        <w:instrText xml:space="preserve"> REF _Ref119088773 \h </w:instrText>
      </w:r>
      <w:r w:rsidR="00DB25C4" w:rsidRPr="00DC2B95">
        <w:fldChar w:fldCharType="separate"/>
      </w:r>
      <w:r w:rsidR="00043D22" w:rsidRPr="00DC2B95">
        <w:rPr>
          <w:noProof/>
        </w:rPr>
        <w:t>12</w:t>
      </w:r>
      <w:r w:rsidR="00043D22" w:rsidRPr="00DC2B95">
        <w:t>. ábra</w:t>
      </w:r>
      <w:r w:rsidR="00DB25C4" w:rsidRPr="00DC2B95">
        <w:fldChar w:fldCharType="end"/>
      </w:r>
      <w:r w:rsidR="00454DB1" w:rsidRPr="00DC2B95">
        <w:t>)</w:t>
      </w:r>
      <w:r w:rsidRPr="00DC2B95">
        <w:t>, amelyek a HTTP kérések ellenőrzését (például a kérés mérete, a tartalom típusa, megengedett metódusok, stb.) és a válasz összeállítását végzik.</w:t>
      </w:r>
    </w:p>
    <w:p w14:paraId="7EAF04AD" w14:textId="1D522328" w:rsidR="000E1263" w:rsidRPr="00DC2B95" w:rsidRDefault="000E1263" w:rsidP="000E1263">
      <w:pPr>
        <w:pStyle w:val="Cmsor3"/>
      </w:pPr>
      <w:bookmarkStart w:id="61" w:name="_Ref119070187"/>
      <w:bookmarkStart w:id="62" w:name="_Ref119070190"/>
      <w:bookmarkStart w:id="63" w:name="_Toc119779955"/>
      <w:r w:rsidRPr="00DC2B95">
        <w:t>Adatgyűjtő</w:t>
      </w:r>
      <w:bookmarkEnd w:id="61"/>
      <w:bookmarkEnd w:id="62"/>
      <w:bookmarkEnd w:id="63"/>
    </w:p>
    <w:p w14:paraId="1B53513E" w14:textId="77777777" w:rsidR="000E1263" w:rsidRPr="00DC2B95" w:rsidRDefault="000E1263" w:rsidP="000E1263">
      <w:pPr>
        <w:rPr>
          <w:rFonts w:ascii="Consolas" w:hAnsi="Consolas"/>
          <w:sz w:val="20"/>
        </w:rPr>
      </w:pPr>
      <w:r w:rsidRPr="00DC2B95">
        <w:t>Az adatgyűjtő kliens egyik alapvető funkcionalitása az összegyűjtött események továbbítása az alkalmazás szerverre. A szerverre ehhez a következő HTTP API-t biztosítja:</w:t>
      </w:r>
    </w:p>
    <w:p w14:paraId="66607CAE" w14:textId="77777777" w:rsidR="000E1263" w:rsidRPr="00DC2B95" w:rsidRDefault="000E1263" w:rsidP="000E1263">
      <w:pPr>
        <w:pStyle w:val="Listaszerbekezds"/>
        <w:numPr>
          <w:ilvl w:val="0"/>
          <w:numId w:val="28"/>
        </w:numPr>
      </w:pPr>
      <w:r w:rsidRPr="00DC2B95">
        <w:t>végpont</w:t>
      </w:r>
    </w:p>
    <w:p w14:paraId="1E9C1227" w14:textId="77777777" w:rsidR="000E1263" w:rsidRPr="00DC2B95" w:rsidRDefault="000E1263" w:rsidP="000E1263">
      <w:pPr>
        <w:ind w:left="720" w:firstLine="360"/>
      </w:pPr>
      <w:r w:rsidRPr="00DC2B95">
        <w:rPr>
          <w:b/>
          <w:bCs/>
        </w:rPr>
        <w:t>POST</w:t>
      </w:r>
      <w:r w:rsidRPr="00DC2B95">
        <w:t xml:space="preserve"> </w:t>
      </w:r>
      <w:r w:rsidRPr="00DC2B95">
        <w:rPr>
          <w:b/>
          <w:bCs/>
        </w:rPr>
        <w:t>/api/1/s</w:t>
      </w:r>
    </w:p>
    <w:p w14:paraId="64712E12" w14:textId="77777777" w:rsidR="000E1263" w:rsidRPr="00DC2B95" w:rsidRDefault="000E1263" w:rsidP="000E1263">
      <w:pPr>
        <w:pStyle w:val="Listaszerbekezds"/>
        <w:numPr>
          <w:ilvl w:val="0"/>
          <w:numId w:val="28"/>
        </w:numPr>
      </w:pPr>
      <w:r w:rsidRPr="00DC2B95">
        <w:t>kérés tartalma</w:t>
      </w:r>
    </w:p>
    <w:p w14:paraId="65014273" w14:textId="77777777" w:rsidR="000E1263" w:rsidRPr="00DC2B95" w:rsidRDefault="000E1263" w:rsidP="000E1263">
      <w:pPr>
        <w:pStyle w:val="Kd"/>
      </w:pPr>
      <w:r w:rsidRPr="00DC2B95">
        <w:tab/>
        <w:t xml:space="preserve">  {</w:t>
      </w:r>
    </w:p>
    <w:p w14:paraId="7C5F34C7" w14:textId="77777777" w:rsidR="000E1263" w:rsidRPr="00DC2B95" w:rsidRDefault="000E1263" w:rsidP="000E1263">
      <w:pPr>
        <w:pStyle w:val="Kd"/>
      </w:pPr>
      <w:r w:rsidRPr="00DC2B95">
        <w:tab/>
      </w:r>
      <w:r w:rsidRPr="00DC2B95">
        <w:tab/>
        <w:t>"metadata": {</w:t>
      </w:r>
    </w:p>
    <w:p w14:paraId="41DB8B19" w14:textId="77777777" w:rsidR="008F7471" w:rsidRPr="00DC2B95" w:rsidRDefault="000E1263" w:rsidP="000E1263">
      <w:pPr>
        <w:pStyle w:val="Kd"/>
      </w:pPr>
      <w:r w:rsidRPr="00DC2B95">
        <w:tab/>
      </w:r>
      <w:r w:rsidRPr="00DC2B95">
        <w:tab/>
      </w:r>
      <w:r w:rsidRPr="00DC2B95">
        <w:tab/>
        <w:t>"epoch": {</w:t>
      </w:r>
    </w:p>
    <w:p w14:paraId="6B70BD76" w14:textId="4F286DB5" w:rsidR="008F7471" w:rsidRPr="00DC2B95" w:rsidRDefault="008F7471" w:rsidP="000E1263">
      <w:pPr>
        <w:pStyle w:val="Kd"/>
      </w:pPr>
      <w:r w:rsidRPr="00DC2B95">
        <w:tab/>
      </w:r>
      <w:r w:rsidRPr="00DC2B95">
        <w:tab/>
      </w:r>
      <w:r w:rsidRPr="00DC2B95">
        <w:tab/>
      </w:r>
      <w:r w:rsidRPr="00DC2B95">
        <w:tab/>
      </w:r>
      <w:r w:rsidR="000E1263" w:rsidRPr="00DC2B95">
        <w:t>"unit": string(),</w:t>
      </w:r>
      <w:r w:rsidRPr="00DC2B95">
        <w:tab/>
      </w:r>
      <w:r w:rsidRPr="00DC2B95">
        <w:tab/>
        <w:t>// Időbélyeg mértékegysége</w:t>
      </w:r>
    </w:p>
    <w:p w14:paraId="33057E85" w14:textId="04857620" w:rsidR="008F7471" w:rsidRPr="00DC2B95" w:rsidRDefault="008F7471" w:rsidP="000E1263">
      <w:pPr>
        <w:pStyle w:val="Kd"/>
      </w:pPr>
      <w:r w:rsidRPr="00DC2B95">
        <w:tab/>
      </w:r>
      <w:r w:rsidRPr="00DC2B95">
        <w:tab/>
      </w:r>
      <w:r w:rsidRPr="00DC2B95">
        <w:tab/>
      </w:r>
      <w:r w:rsidRPr="00DC2B95">
        <w:tab/>
      </w:r>
      <w:r w:rsidR="000E1263" w:rsidRPr="00DC2B95">
        <w:t>"value": integer()</w:t>
      </w:r>
      <w:r w:rsidRPr="00DC2B95">
        <w:tab/>
      </w:r>
      <w:r w:rsidRPr="00DC2B95">
        <w:tab/>
        <w:t>// Időbélyeg értéke</w:t>
      </w:r>
    </w:p>
    <w:p w14:paraId="6B78B1EC" w14:textId="48DB7257" w:rsidR="000E1263" w:rsidRPr="00DC2B95" w:rsidRDefault="008F7471" w:rsidP="000E1263">
      <w:pPr>
        <w:pStyle w:val="Kd"/>
      </w:pPr>
      <w:r w:rsidRPr="00DC2B95">
        <w:tab/>
      </w:r>
      <w:r w:rsidRPr="00DC2B95">
        <w:tab/>
      </w:r>
      <w:r w:rsidRPr="00DC2B95">
        <w:tab/>
      </w:r>
      <w:r w:rsidR="000E1263" w:rsidRPr="00DC2B95">
        <w:t>},</w:t>
      </w:r>
    </w:p>
    <w:p w14:paraId="104E9FDA" w14:textId="2C0F538D" w:rsidR="000E1263" w:rsidRPr="00DC2B95" w:rsidRDefault="000E1263" w:rsidP="000E1263">
      <w:pPr>
        <w:pStyle w:val="Kd"/>
      </w:pPr>
      <w:r w:rsidRPr="00DC2B95">
        <w:tab/>
      </w:r>
      <w:r w:rsidRPr="00DC2B95">
        <w:tab/>
      </w:r>
      <w:r w:rsidRPr="00DC2B95">
        <w:tab/>
        <w:t>"sessionId": string(),</w:t>
      </w:r>
      <w:r w:rsidR="00903727" w:rsidRPr="00DC2B95">
        <w:tab/>
      </w:r>
      <w:r w:rsidR="00903727" w:rsidRPr="00DC2B95">
        <w:tab/>
        <w:t>// Munkamenet azonosítója</w:t>
      </w:r>
    </w:p>
    <w:p w14:paraId="33571E13" w14:textId="2A5CFAFE" w:rsidR="000E1263" w:rsidRPr="00DC2B95" w:rsidRDefault="000E1263" w:rsidP="000E1263">
      <w:pPr>
        <w:pStyle w:val="Kd"/>
      </w:pPr>
      <w:r w:rsidRPr="00DC2B95">
        <w:tab/>
      </w:r>
      <w:r w:rsidRPr="00DC2B95">
        <w:tab/>
      </w:r>
      <w:r w:rsidRPr="00DC2B95">
        <w:tab/>
        <w:t>"streamId": string(),</w:t>
      </w:r>
      <w:r w:rsidR="00F93F72" w:rsidRPr="00DC2B95">
        <w:tab/>
      </w:r>
      <w:r w:rsidR="00F93F72" w:rsidRPr="00DC2B95">
        <w:tab/>
        <w:t>// Adatfolyam azonosítója</w:t>
      </w:r>
    </w:p>
    <w:p w14:paraId="30299B5D" w14:textId="3F1C571C" w:rsidR="000E1263" w:rsidRPr="00DC2B95" w:rsidRDefault="000E1263" w:rsidP="000E1263">
      <w:pPr>
        <w:pStyle w:val="Kd"/>
      </w:pPr>
      <w:r w:rsidRPr="00DC2B95">
        <w:tab/>
      </w:r>
      <w:r w:rsidRPr="00DC2B95">
        <w:tab/>
      </w:r>
      <w:r w:rsidRPr="00DC2B95">
        <w:tab/>
        <w:t>"sequenceNumber": integer(),</w:t>
      </w:r>
      <w:r w:rsidR="00F93F72" w:rsidRPr="00DC2B95">
        <w:tab/>
        <w:t>// Adatcsomag sorszáma</w:t>
      </w:r>
    </w:p>
    <w:p w14:paraId="473A1E2B" w14:textId="2659C505" w:rsidR="000E1263" w:rsidRPr="00DC2B95" w:rsidRDefault="000E1263" w:rsidP="000E1263">
      <w:pPr>
        <w:pStyle w:val="Kd"/>
      </w:pPr>
      <w:r w:rsidRPr="00DC2B95">
        <w:tab/>
      </w:r>
      <w:r w:rsidRPr="00DC2B95">
        <w:tab/>
      </w:r>
      <w:r w:rsidRPr="00DC2B95">
        <w:tab/>
        <w:t>"userId": string()</w:t>
      </w:r>
      <w:r w:rsidR="00F93F72" w:rsidRPr="00DC2B95">
        <w:tab/>
      </w:r>
      <w:r w:rsidR="00F93F72" w:rsidRPr="00DC2B95">
        <w:tab/>
      </w:r>
      <w:r w:rsidR="00F93F72" w:rsidRPr="00DC2B95">
        <w:tab/>
        <w:t>// Felhasználói azonosító</w:t>
      </w:r>
    </w:p>
    <w:p w14:paraId="1BA43A3B" w14:textId="77777777" w:rsidR="000E1263" w:rsidRPr="00DC2B95" w:rsidRDefault="000E1263" w:rsidP="000E1263">
      <w:pPr>
        <w:pStyle w:val="Kd"/>
      </w:pPr>
      <w:r w:rsidRPr="00DC2B95">
        <w:tab/>
      </w:r>
      <w:r w:rsidRPr="00DC2B95">
        <w:tab/>
        <w:t>},</w:t>
      </w:r>
    </w:p>
    <w:p w14:paraId="065A9E69" w14:textId="4E5F06E8" w:rsidR="000E1263" w:rsidRPr="00DC2B95" w:rsidRDefault="000E1263" w:rsidP="000E1263">
      <w:pPr>
        <w:pStyle w:val="Kd"/>
      </w:pPr>
      <w:r w:rsidRPr="00DC2B95">
        <w:tab/>
      </w:r>
      <w:r w:rsidRPr="00DC2B95">
        <w:tab/>
        <w:t>"chunk": array()</w:t>
      </w:r>
      <w:r w:rsidR="00F93F72" w:rsidRPr="00DC2B95">
        <w:tab/>
      </w:r>
      <w:r w:rsidR="00F93F72" w:rsidRPr="00DC2B95">
        <w:tab/>
      </w:r>
      <w:r w:rsidR="00F93F72" w:rsidRPr="00DC2B95">
        <w:tab/>
      </w:r>
      <w:r w:rsidR="00F93F72" w:rsidRPr="00DC2B95">
        <w:tab/>
      </w:r>
      <w:r w:rsidR="009B1FCB" w:rsidRPr="00DC2B95">
        <w:t>// Események</w:t>
      </w:r>
    </w:p>
    <w:p w14:paraId="5D7BE5BA" w14:textId="63A7DF2E" w:rsidR="000E1263" w:rsidRPr="00DC2B95" w:rsidRDefault="000E1263" w:rsidP="000E1263">
      <w:pPr>
        <w:pStyle w:val="Kd"/>
      </w:pPr>
      <w:r w:rsidRPr="00DC2B95">
        <w:tab/>
        <w:t xml:space="preserve">  }</w:t>
      </w:r>
    </w:p>
    <w:p w14:paraId="75290AA0" w14:textId="77777777" w:rsidR="000E1263" w:rsidRPr="00DC2B95" w:rsidRDefault="000E1263" w:rsidP="000E1263">
      <w:pPr>
        <w:pStyle w:val="Listaszerbekezds"/>
        <w:numPr>
          <w:ilvl w:val="0"/>
          <w:numId w:val="28"/>
        </w:numPr>
      </w:pPr>
      <w:r w:rsidRPr="00DC2B95">
        <w:t>válasz tartalma</w:t>
      </w:r>
    </w:p>
    <w:p w14:paraId="42899835" w14:textId="77777777" w:rsidR="000E1263" w:rsidRPr="00DC2B95" w:rsidRDefault="000E1263" w:rsidP="000E1263">
      <w:pPr>
        <w:pStyle w:val="Kd"/>
      </w:pPr>
      <w:r w:rsidRPr="00DC2B95">
        <w:tab/>
        <w:t xml:space="preserve">  {</w:t>
      </w:r>
    </w:p>
    <w:p w14:paraId="33A0FB4D" w14:textId="77777777" w:rsidR="000E1263" w:rsidRPr="00DC2B95" w:rsidRDefault="000E1263" w:rsidP="000E1263">
      <w:pPr>
        <w:pStyle w:val="Kd"/>
      </w:pPr>
      <w:r w:rsidRPr="00DC2B95">
        <w:tab/>
      </w:r>
      <w:r w:rsidRPr="00DC2B95">
        <w:tab/>
        <w:t>"response": "ok"</w:t>
      </w:r>
    </w:p>
    <w:p w14:paraId="41D58ED7" w14:textId="77777777" w:rsidR="000E1263" w:rsidRPr="00DC2B95" w:rsidRDefault="000E1263" w:rsidP="000E1263">
      <w:pPr>
        <w:pStyle w:val="Kd"/>
      </w:pPr>
      <w:r w:rsidRPr="00DC2B95">
        <w:tab/>
        <w:t xml:space="preserve">  } </w:t>
      </w:r>
    </w:p>
    <w:p w14:paraId="38D5AE17" w14:textId="2431EF15" w:rsidR="000E1263" w:rsidRPr="00DC2B95" w:rsidRDefault="000E1263" w:rsidP="000E1263">
      <w:pPr>
        <w:pStyle w:val="Cmsor3"/>
      </w:pPr>
      <w:bookmarkStart w:id="64" w:name="_Toc119779956"/>
      <w:r w:rsidRPr="00DC2B95">
        <w:lastRenderedPageBreak/>
        <w:t>Státusz</w:t>
      </w:r>
      <w:bookmarkEnd w:id="64"/>
    </w:p>
    <w:p w14:paraId="788475FA" w14:textId="77777777" w:rsidR="000E1263" w:rsidRPr="00DC2B95" w:rsidRDefault="000E1263" w:rsidP="000E1263">
      <w:r w:rsidRPr="00DC2B95">
        <w:t>Az adatgyűjtő kliens alkalmazás másik fontos funkcionalitása a felhasználó státuszának lekérdezése az alkalmazás szerverről és a státusz megjelenítése. Az alkalmazás szerver ehhez a következő HTTP API-t biztosítja:</w:t>
      </w:r>
    </w:p>
    <w:p w14:paraId="0CAEFEEB" w14:textId="77777777" w:rsidR="000E1263" w:rsidRPr="00DC2B95" w:rsidRDefault="000E1263" w:rsidP="000E1263">
      <w:pPr>
        <w:pStyle w:val="Listaszerbekezds"/>
        <w:numPr>
          <w:ilvl w:val="0"/>
          <w:numId w:val="28"/>
        </w:numPr>
      </w:pPr>
      <w:r w:rsidRPr="00DC2B95">
        <w:t>végpont</w:t>
      </w:r>
    </w:p>
    <w:p w14:paraId="30764408" w14:textId="77777777" w:rsidR="000E1263" w:rsidRPr="00DC2B95" w:rsidRDefault="000E1263" w:rsidP="000E1263">
      <w:pPr>
        <w:pStyle w:val="Listaszerbekezds"/>
        <w:ind w:left="1080" w:firstLine="0"/>
      </w:pPr>
      <w:r w:rsidRPr="00DC2B95">
        <w:rPr>
          <w:b/>
          <w:bCs/>
        </w:rPr>
        <w:t>GET /api/1/status/:user_id/:stream_id</w:t>
      </w:r>
    </w:p>
    <w:p w14:paraId="59D0EBBF" w14:textId="77777777" w:rsidR="000E1263" w:rsidRPr="00DC2B95" w:rsidRDefault="000E1263" w:rsidP="000E1263">
      <w:pPr>
        <w:pStyle w:val="Listaszerbekezds"/>
        <w:numPr>
          <w:ilvl w:val="0"/>
          <w:numId w:val="28"/>
        </w:numPr>
      </w:pPr>
      <w:r w:rsidRPr="00DC2B95">
        <w:t>válasz tartalma</w:t>
      </w:r>
    </w:p>
    <w:p w14:paraId="3EF0DD52" w14:textId="77777777" w:rsidR="000E1263" w:rsidRPr="00DC2B95" w:rsidRDefault="000E1263" w:rsidP="000E1263">
      <w:pPr>
        <w:pStyle w:val="Kd"/>
      </w:pPr>
      <w:r w:rsidRPr="00DC2B95">
        <w:tab/>
        <w:t xml:space="preserve">  {</w:t>
      </w:r>
    </w:p>
    <w:p w14:paraId="396771F3" w14:textId="5FD240D9" w:rsidR="000E1263" w:rsidRPr="00DC2B95" w:rsidRDefault="000E1263" w:rsidP="000E1263">
      <w:pPr>
        <w:pStyle w:val="Kd"/>
      </w:pPr>
      <w:r w:rsidRPr="00DC2B95">
        <w:tab/>
      </w:r>
      <w:r w:rsidRPr="00DC2B95">
        <w:tab/>
        <w:t>"phase": string()</w:t>
      </w:r>
      <w:r w:rsidR="003E4255" w:rsidRPr="00DC2B95">
        <w:tab/>
      </w:r>
      <w:r w:rsidR="003E4255" w:rsidRPr="00DC2B95">
        <w:tab/>
      </w:r>
      <w:r w:rsidR="003E4255" w:rsidRPr="00DC2B95">
        <w:tab/>
        <w:t>// Az aktuális fázis neve</w:t>
      </w:r>
    </w:p>
    <w:p w14:paraId="508B44FA" w14:textId="0E9C334D" w:rsidR="000E1263" w:rsidRPr="00DC2B95" w:rsidRDefault="000E1263" w:rsidP="000E1263">
      <w:pPr>
        <w:pStyle w:val="Kd"/>
      </w:pPr>
      <w:r w:rsidRPr="00DC2B95">
        <w:tab/>
      </w:r>
      <w:r w:rsidRPr="00DC2B95">
        <w:tab/>
        <w:t>"description": string()</w:t>
      </w:r>
      <w:r w:rsidR="003E4255" w:rsidRPr="00DC2B95">
        <w:tab/>
      </w:r>
      <w:r w:rsidR="003E4255" w:rsidRPr="00DC2B95">
        <w:tab/>
        <w:t>// A fázis opcionális leírása</w:t>
      </w:r>
    </w:p>
    <w:p w14:paraId="09E21286" w14:textId="7F467A72" w:rsidR="000E1263" w:rsidRPr="00DC2B95" w:rsidRDefault="000E1263" w:rsidP="000E1263">
      <w:pPr>
        <w:pStyle w:val="Kd"/>
      </w:pPr>
      <w:r w:rsidRPr="00DC2B95">
        <w:tab/>
      </w:r>
      <w:r w:rsidRPr="00DC2B95">
        <w:tab/>
        <w:t>"value": float()</w:t>
      </w:r>
      <w:r w:rsidR="003E4255" w:rsidRPr="00DC2B95">
        <w:tab/>
      </w:r>
      <w:r w:rsidR="003E4255" w:rsidRPr="00DC2B95">
        <w:tab/>
      </w:r>
      <w:r w:rsidR="003E4255" w:rsidRPr="00DC2B95">
        <w:tab/>
        <w:t xml:space="preserve">// </w:t>
      </w:r>
      <w:r w:rsidR="00726E75" w:rsidRPr="00DC2B95">
        <w:t>A fázishoz</w:t>
      </w:r>
      <w:r w:rsidR="0087197B" w:rsidRPr="00DC2B95">
        <w:t xml:space="preserve"> tartozó érték</w:t>
      </w:r>
    </w:p>
    <w:p w14:paraId="6DB48056" w14:textId="22DCD418" w:rsidR="000E1263" w:rsidRPr="00DC2B95" w:rsidRDefault="000E1263" w:rsidP="006C19AC">
      <w:pPr>
        <w:pStyle w:val="Kd"/>
      </w:pPr>
      <w:r w:rsidRPr="00DC2B95">
        <w:tab/>
        <w:t xml:space="preserve">  }</w:t>
      </w:r>
    </w:p>
    <w:p w14:paraId="40AC506A" w14:textId="77777777" w:rsidR="000E1263" w:rsidRPr="00DC2B95" w:rsidRDefault="000E1263" w:rsidP="000E1263">
      <w:pPr>
        <w:pStyle w:val="Cmsor3"/>
      </w:pPr>
      <w:bookmarkStart w:id="65" w:name="_Ref119676181"/>
      <w:bookmarkStart w:id="66" w:name="_Toc119779957"/>
      <w:r w:rsidRPr="00DC2B95">
        <w:t>Statisztikák</w:t>
      </w:r>
      <w:bookmarkEnd w:id="65"/>
      <w:bookmarkEnd w:id="66"/>
    </w:p>
    <w:p w14:paraId="3DB0D951" w14:textId="41648282" w:rsidR="000E1263" w:rsidRPr="00DC2B95" w:rsidRDefault="009A4A2F" w:rsidP="00B95AF7">
      <w:r w:rsidRPr="00DC2B95">
        <w:t xml:space="preserve">A webes vékonykliens alkalmazás különböző statisztikákat jelenít meg a rendszerben található adatok alapján. Az alkalmazás szerver ehhez </w:t>
      </w:r>
      <w:r w:rsidR="00AD34F2" w:rsidRPr="00DC2B95">
        <w:t xml:space="preserve">több különböző </w:t>
      </w:r>
      <w:r w:rsidR="00191077" w:rsidRPr="00DC2B95">
        <w:t xml:space="preserve">HTTP </w:t>
      </w:r>
      <w:r w:rsidRPr="00DC2B95">
        <w:t>API-t biztosít</w:t>
      </w:r>
      <w:r w:rsidR="00260B0B" w:rsidRPr="00DC2B95">
        <w:t xml:space="preserve">. Az egyes HTTP lekérdezéseknél több helyen is megjelenik a </w:t>
      </w:r>
      <w:r w:rsidR="00260B0B" w:rsidRPr="00DC2B95">
        <w:rPr>
          <w:i/>
          <w:iCs/>
        </w:rPr>
        <w:t xml:space="preserve">threshold </w:t>
      </w:r>
      <w:r w:rsidR="00260B0B" w:rsidRPr="00DC2B95">
        <w:t xml:space="preserve">query string paraméter. Ennek a paraméternek megadásával </w:t>
      </w:r>
      <w:r w:rsidR="00DA36F0" w:rsidRPr="00DC2B95">
        <w:t xml:space="preserve">az eredményben </w:t>
      </w:r>
      <w:r w:rsidR="00361BC0" w:rsidRPr="00DC2B95">
        <w:t xml:space="preserve">visszaadott </w:t>
      </w:r>
      <w:r w:rsidR="00260B0B" w:rsidRPr="00DC2B95">
        <w:t>verifikációkat lehet szűrni. Amennyiben a paraméter jelen van, a szerver csak azokat a verifikációkat adja vissza, amelyeknél a verifikáció eredménye kisebb, mint a megadott érték.</w:t>
      </w:r>
    </w:p>
    <w:p w14:paraId="5E65D599" w14:textId="037C5A39" w:rsidR="00934394" w:rsidRPr="00DC2B95" w:rsidRDefault="00553C89" w:rsidP="0089239D">
      <w:pPr>
        <w:pStyle w:val="Cmsor4"/>
      </w:pPr>
      <w:r w:rsidRPr="00DC2B95">
        <w:t>Szerver elérhetősége</w:t>
      </w:r>
    </w:p>
    <w:p w14:paraId="1988D4CE" w14:textId="77777777" w:rsidR="00553C89" w:rsidRPr="00DC2B95" w:rsidRDefault="00553C89" w:rsidP="00553C89">
      <w:pPr>
        <w:pStyle w:val="Listaszerbekezds"/>
        <w:numPr>
          <w:ilvl w:val="0"/>
          <w:numId w:val="28"/>
        </w:numPr>
      </w:pPr>
      <w:r w:rsidRPr="00DC2B95">
        <w:t>végpont</w:t>
      </w:r>
    </w:p>
    <w:p w14:paraId="3158987C" w14:textId="155CD1D2" w:rsidR="00553C89" w:rsidRPr="00DC2B95" w:rsidRDefault="00553C89" w:rsidP="00553C89">
      <w:pPr>
        <w:pStyle w:val="Listaszerbekezds"/>
        <w:ind w:left="1080" w:firstLine="0"/>
      </w:pPr>
      <w:r w:rsidRPr="00DC2B95">
        <w:rPr>
          <w:b/>
          <w:bCs/>
        </w:rPr>
        <w:t>GET /api/1/state</w:t>
      </w:r>
    </w:p>
    <w:p w14:paraId="2EDEA8FC" w14:textId="77777777" w:rsidR="00553C89" w:rsidRPr="00DC2B95" w:rsidRDefault="00553C89" w:rsidP="00553C89">
      <w:pPr>
        <w:pStyle w:val="Listaszerbekezds"/>
        <w:numPr>
          <w:ilvl w:val="0"/>
          <w:numId w:val="28"/>
        </w:numPr>
      </w:pPr>
      <w:r w:rsidRPr="00DC2B95">
        <w:t>válasz tartalma</w:t>
      </w:r>
    </w:p>
    <w:p w14:paraId="2F05A084" w14:textId="77777777" w:rsidR="00553C89" w:rsidRPr="00DC2B95" w:rsidRDefault="00553C89" w:rsidP="00553C89">
      <w:pPr>
        <w:pStyle w:val="Kd"/>
      </w:pPr>
      <w:r w:rsidRPr="00DC2B95">
        <w:tab/>
        <w:t xml:space="preserve">  {</w:t>
      </w:r>
    </w:p>
    <w:p w14:paraId="48B7715B" w14:textId="3814B253" w:rsidR="00553C89" w:rsidRPr="00DC2B95" w:rsidRDefault="00553C89" w:rsidP="00553C89">
      <w:pPr>
        <w:pStyle w:val="Kd"/>
      </w:pPr>
      <w:r w:rsidRPr="00DC2B95">
        <w:tab/>
      </w:r>
      <w:r w:rsidRPr="00DC2B95">
        <w:tab/>
        <w:t>"result": "ok"</w:t>
      </w:r>
    </w:p>
    <w:p w14:paraId="5D419621" w14:textId="1985E137" w:rsidR="00553C89" w:rsidRPr="00DC2B95" w:rsidRDefault="00553C89" w:rsidP="00295CB2">
      <w:pPr>
        <w:pStyle w:val="Kd"/>
      </w:pPr>
      <w:r w:rsidRPr="00DC2B95">
        <w:tab/>
        <w:t xml:space="preserve">  }</w:t>
      </w:r>
    </w:p>
    <w:p w14:paraId="401DB413" w14:textId="65445470" w:rsidR="00295CB2" w:rsidRPr="00DC2B95" w:rsidRDefault="00C86F75" w:rsidP="00295CB2">
      <w:pPr>
        <w:pStyle w:val="Cmsor4"/>
      </w:pPr>
      <w:r w:rsidRPr="00DC2B95">
        <w:t>F</w:t>
      </w:r>
      <w:r w:rsidR="003D7B81" w:rsidRPr="00DC2B95">
        <w:t>elhasználó</w:t>
      </w:r>
      <w:r w:rsidRPr="00DC2B95">
        <w:t>k</w:t>
      </w:r>
    </w:p>
    <w:p w14:paraId="3E1E5657" w14:textId="77777777" w:rsidR="00065B32" w:rsidRPr="00DC2B95" w:rsidRDefault="00065B32" w:rsidP="00065B32">
      <w:pPr>
        <w:pStyle w:val="Listaszerbekezds"/>
        <w:numPr>
          <w:ilvl w:val="0"/>
          <w:numId w:val="28"/>
        </w:numPr>
      </w:pPr>
      <w:r w:rsidRPr="00DC2B95">
        <w:t>végpont</w:t>
      </w:r>
    </w:p>
    <w:p w14:paraId="2CE32558" w14:textId="7373B566" w:rsidR="00065B32" w:rsidRPr="00DC2B95" w:rsidRDefault="00065B32" w:rsidP="00065B32">
      <w:pPr>
        <w:pStyle w:val="Listaszerbekezds"/>
        <w:ind w:left="1080" w:firstLine="0"/>
      </w:pPr>
      <w:r w:rsidRPr="00DC2B95">
        <w:rPr>
          <w:b/>
          <w:bCs/>
        </w:rPr>
        <w:t>GET /api/1/</w:t>
      </w:r>
      <w:r w:rsidR="00A33F18" w:rsidRPr="00DC2B95">
        <w:rPr>
          <w:b/>
          <w:bCs/>
        </w:rPr>
        <w:t>users?threshold=float()</w:t>
      </w:r>
    </w:p>
    <w:p w14:paraId="211C5D5D" w14:textId="77777777" w:rsidR="00065B32" w:rsidRPr="00DC2B95" w:rsidRDefault="00065B32" w:rsidP="00065B32">
      <w:pPr>
        <w:pStyle w:val="Listaszerbekezds"/>
        <w:numPr>
          <w:ilvl w:val="0"/>
          <w:numId w:val="28"/>
        </w:numPr>
      </w:pPr>
      <w:r w:rsidRPr="00DC2B95">
        <w:t>válasz tartalma</w:t>
      </w:r>
    </w:p>
    <w:p w14:paraId="44EF19F6" w14:textId="7CB4246E" w:rsidR="003A2531" w:rsidRPr="00DC2B95" w:rsidRDefault="00065B32" w:rsidP="003A2531">
      <w:pPr>
        <w:pStyle w:val="Kd"/>
      </w:pPr>
      <w:r w:rsidRPr="00DC2B95">
        <w:lastRenderedPageBreak/>
        <w:tab/>
        <w:t xml:space="preserve">  </w:t>
      </w:r>
      <w:r w:rsidR="003A2531" w:rsidRPr="00DC2B95">
        <w:t>{</w:t>
      </w:r>
    </w:p>
    <w:p w14:paraId="25E69257" w14:textId="05FD68C4" w:rsidR="00577772" w:rsidRPr="00DC2B95" w:rsidRDefault="00577772" w:rsidP="003A2531">
      <w:pPr>
        <w:pStyle w:val="Kd"/>
      </w:pPr>
      <w:r w:rsidRPr="00DC2B95">
        <w:tab/>
      </w:r>
      <w:r w:rsidRPr="00DC2B95">
        <w:tab/>
        <w:t>"result": "ok",</w:t>
      </w:r>
    </w:p>
    <w:p w14:paraId="0B1905AD" w14:textId="77777777" w:rsidR="00E67662" w:rsidRPr="00DC2B95" w:rsidRDefault="00577772" w:rsidP="0079232B">
      <w:pPr>
        <w:pStyle w:val="Kd"/>
      </w:pPr>
      <w:r w:rsidRPr="00DC2B95">
        <w:tab/>
      </w:r>
      <w:r w:rsidRPr="00DC2B95">
        <w:tab/>
        <w:t xml:space="preserve">"users": </w:t>
      </w:r>
      <w:r w:rsidR="003A2531" w:rsidRPr="00DC2B95">
        <w:t>[</w:t>
      </w:r>
    </w:p>
    <w:p w14:paraId="26B62C4A" w14:textId="5CFE56E7" w:rsidR="0079232B" w:rsidRPr="00DC2B95" w:rsidRDefault="00E67662" w:rsidP="0079232B">
      <w:pPr>
        <w:pStyle w:val="Kd"/>
      </w:pPr>
      <w:r w:rsidRPr="00DC2B95">
        <w:tab/>
      </w:r>
      <w:r w:rsidRPr="00DC2B95">
        <w:tab/>
        <w:t xml:space="preserve">  </w:t>
      </w:r>
      <w:r w:rsidR="0079232B" w:rsidRPr="00DC2B95">
        <w:t>{</w:t>
      </w:r>
    </w:p>
    <w:p w14:paraId="2A837329" w14:textId="340BC2E7" w:rsidR="003A2531" w:rsidRPr="00DC2B95" w:rsidRDefault="003A2531" w:rsidP="003A2531">
      <w:pPr>
        <w:pStyle w:val="Kd"/>
      </w:pPr>
      <w:r w:rsidRPr="00DC2B95">
        <w:tab/>
      </w:r>
      <w:r w:rsidRPr="00DC2B95">
        <w:tab/>
      </w:r>
      <w:r w:rsidRPr="00DC2B95">
        <w:tab/>
        <w:t>"userId": string(),</w:t>
      </w:r>
      <w:r w:rsidRPr="00DC2B95">
        <w:tab/>
      </w:r>
      <w:r w:rsidRPr="00DC2B95">
        <w:tab/>
      </w:r>
      <w:r w:rsidRPr="00DC2B95">
        <w:tab/>
        <w:t>// A felhasználó azonosítója</w:t>
      </w:r>
    </w:p>
    <w:p w14:paraId="0FE5A78A" w14:textId="6B2F05EB" w:rsidR="003A2531" w:rsidRPr="00DC2B95" w:rsidRDefault="003A2531" w:rsidP="003A2531">
      <w:pPr>
        <w:pStyle w:val="Kd"/>
      </w:pPr>
      <w:r w:rsidRPr="00DC2B95">
        <w:tab/>
      </w:r>
      <w:r w:rsidRPr="00DC2B95">
        <w:tab/>
      </w:r>
      <w:r w:rsidRPr="00DC2B95">
        <w:tab/>
        <w:t>"eventCount": integer(),</w:t>
      </w:r>
      <w:r w:rsidRPr="00DC2B95">
        <w:tab/>
      </w:r>
      <w:r w:rsidRPr="00DC2B95">
        <w:tab/>
        <w:t>// Események száma</w:t>
      </w:r>
    </w:p>
    <w:p w14:paraId="78592315" w14:textId="4FE4E937" w:rsidR="003A2531" w:rsidRPr="00DC2B95" w:rsidRDefault="003A2531" w:rsidP="003A2531">
      <w:pPr>
        <w:pStyle w:val="Kd"/>
      </w:pPr>
      <w:r w:rsidRPr="00DC2B95">
        <w:tab/>
      </w:r>
      <w:r w:rsidRPr="00DC2B95">
        <w:tab/>
      </w:r>
      <w:r w:rsidRPr="00DC2B95">
        <w:tab/>
        <w:t>"createdAt": date(),</w:t>
      </w:r>
      <w:r w:rsidRPr="00DC2B95">
        <w:tab/>
      </w:r>
      <w:r w:rsidRPr="00DC2B95">
        <w:tab/>
      </w:r>
      <w:r w:rsidRPr="00DC2B95">
        <w:tab/>
        <w:t>// Regisztráció dátuma</w:t>
      </w:r>
    </w:p>
    <w:p w14:paraId="0EA3E78D" w14:textId="505FE955" w:rsidR="003A2531" w:rsidRPr="00DC2B95" w:rsidRDefault="003A2531" w:rsidP="003A2531">
      <w:pPr>
        <w:pStyle w:val="Kd"/>
      </w:pPr>
      <w:r w:rsidRPr="00DC2B95">
        <w:tab/>
      </w:r>
      <w:r w:rsidRPr="00DC2B95">
        <w:tab/>
      </w:r>
      <w:r w:rsidRPr="00DC2B95">
        <w:tab/>
        <w:t>"verifications": integer(),</w:t>
      </w:r>
      <w:r w:rsidRPr="00DC2B95">
        <w:tab/>
        <w:t>// Összes verifikáció</w:t>
      </w:r>
    </w:p>
    <w:p w14:paraId="40F6B6B5" w14:textId="2ED45107" w:rsidR="003A2531" w:rsidRPr="00DC2B95" w:rsidRDefault="003A2531" w:rsidP="003A2531">
      <w:pPr>
        <w:pStyle w:val="Kd"/>
      </w:pPr>
      <w:r w:rsidRPr="00DC2B95">
        <w:tab/>
      </w:r>
      <w:r w:rsidRPr="00DC2B95">
        <w:tab/>
      </w:r>
      <w:r w:rsidRPr="00DC2B95">
        <w:tab/>
        <w:t>"incidents": integer()</w:t>
      </w:r>
      <w:r w:rsidRPr="00DC2B95">
        <w:tab/>
      </w:r>
      <w:r w:rsidRPr="00DC2B95">
        <w:tab/>
        <w:t xml:space="preserve">// </w:t>
      </w:r>
      <w:r w:rsidR="00DC6381" w:rsidRPr="00DC2B95">
        <w:t>Sikertelen verifikációk</w:t>
      </w:r>
    </w:p>
    <w:p w14:paraId="66563A95" w14:textId="77777777" w:rsidR="00E67662" w:rsidRPr="00DC2B95" w:rsidRDefault="003A2531" w:rsidP="003A2531">
      <w:pPr>
        <w:pStyle w:val="Kd"/>
      </w:pPr>
      <w:r w:rsidRPr="00DC2B95">
        <w:tab/>
        <w:t xml:space="preserve">  </w:t>
      </w:r>
      <w:r w:rsidRPr="00DC2B95">
        <w:tab/>
      </w:r>
      <w:r w:rsidR="00E67662" w:rsidRPr="00DC2B95">
        <w:t xml:space="preserve">  </w:t>
      </w:r>
      <w:r w:rsidR="0079232B" w:rsidRPr="00DC2B95">
        <w:t>}</w:t>
      </w:r>
    </w:p>
    <w:p w14:paraId="53CC1738" w14:textId="7CECC80F" w:rsidR="003A2531" w:rsidRPr="00DC2B95" w:rsidRDefault="00E67662" w:rsidP="003A2531">
      <w:pPr>
        <w:pStyle w:val="Kd"/>
      </w:pPr>
      <w:r w:rsidRPr="00DC2B95">
        <w:tab/>
      </w:r>
      <w:r w:rsidRPr="00DC2B95">
        <w:tab/>
      </w:r>
      <w:r w:rsidR="003A2531" w:rsidRPr="00DC2B95">
        <w:t>]</w:t>
      </w:r>
    </w:p>
    <w:p w14:paraId="7A07AEF1" w14:textId="549FB8A8" w:rsidR="00065B32" w:rsidRPr="00DC2B95" w:rsidRDefault="003A2531" w:rsidP="003A2531">
      <w:pPr>
        <w:pStyle w:val="Kd"/>
      </w:pPr>
      <w:r w:rsidRPr="00DC2B95">
        <w:tab/>
        <w:t xml:space="preserve">  }</w:t>
      </w:r>
    </w:p>
    <w:p w14:paraId="0E7BE4B8" w14:textId="26F489A9" w:rsidR="004F2C3D" w:rsidRPr="00DC2B95" w:rsidRDefault="00AB23C1" w:rsidP="004F2C3D">
      <w:pPr>
        <w:pStyle w:val="Cmsor4"/>
      </w:pPr>
      <w:r w:rsidRPr="00DC2B95">
        <w:t xml:space="preserve">Egy specifikus </w:t>
      </w:r>
      <w:r w:rsidR="00FB4387" w:rsidRPr="00DC2B95">
        <w:t>felhasználó</w:t>
      </w:r>
    </w:p>
    <w:p w14:paraId="79446705" w14:textId="77777777" w:rsidR="003B6388" w:rsidRPr="00DC2B95" w:rsidRDefault="003B6388" w:rsidP="003B6388">
      <w:pPr>
        <w:pStyle w:val="Listaszerbekezds"/>
        <w:numPr>
          <w:ilvl w:val="0"/>
          <w:numId w:val="28"/>
        </w:numPr>
      </w:pPr>
      <w:r w:rsidRPr="00DC2B95">
        <w:t>végpont</w:t>
      </w:r>
    </w:p>
    <w:p w14:paraId="50312E64" w14:textId="5FE62A0C" w:rsidR="003B6388" w:rsidRPr="00DC2B95" w:rsidRDefault="003B6388" w:rsidP="003B6388">
      <w:pPr>
        <w:pStyle w:val="Listaszerbekezds"/>
        <w:ind w:left="1080" w:firstLine="0"/>
      </w:pPr>
      <w:r w:rsidRPr="00DC2B95">
        <w:rPr>
          <w:b/>
          <w:bCs/>
        </w:rPr>
        <w:t>GET /api/1/users</w:t>
      </w:r>
      <w:r w:rsidR="00566CC0" w:rsidRPr="00DC2B95">
        <w:rPr>
          <w:b/>
          <w:bCs/>
        </w:rPr>
        <w:t>/:user_id</w:t>
      </w:r>
      <w:r w:rsidRPr="00DC2B95">
        <w:rPr>
          <w:b/>
          <w:bCs/>
        </w:rPr>
        <w:t>?threshold=float()</w:t>
      </w:r>
    </w:p>
    <w:p w14:paraId="09CD8AAC" w14:textId="77777777" w:rsidR="003B6388" w:rsidRPr="00DC2B95" w:rsidRDefault="003B6388" w:rsidP="003B6388">
      <w:pPr>
        <w:pStyle w:val="Listaszerbekezds"/>
        <w:numPr>
          <w:ilvl w:val="0"/>
          <w:numId w:val="28"/>
        </w:numPr>
      </w:pPr>
      <w:r w:rsidRPr="00DC2B95">
        <w:t>válasz tartalma</w:t>
      </w:r>
    </w:p>
    <w:p w14:paraId="164813D3" w14:textId="00E33F89" w:rsidR="003B6388" w:rsidRPr="00DC2B95" w:rsidRDefault="003B6388" w:rsidP="002049BB">
      <w:pPr>
        <w:pStyle w:val="Kd"/>
      </w:pPr>
      <w:r w:rsidRPr="00DC2B95">
        <w:tab/>
        <w:t xml:space="preserve">  {</w:t>
      </w:r>
    </w:p>
    <w:p w14:paraId="29090B24" w14:textId="112FBAAF" w:rsidR="00AE1CF6" w:rsidRPr="00DC2B95" w:rsidRDefault="00AE1CF6" w:rsidP="002049BB">
      <w:pPr>
        <w:pStyle w:val="Kd"/>
      </w:pPr>
      <w:r w:rsidRPr="00DC2B95">
        <w:tab/>
      </w:r>
      <w:r w:rsidRPr="00DC2B95">
        <w:tab/>
        <w:t>"result": "ok",</w:t>
      </w:r>
    </w:p>
    <w:p w14:paraId="6F199779" w14:textId="3763135F" w:rsidR="00AE1CF6" w:rsidRPr="00DC2B95" w:rsidRDefault="00AE1CF6" w:rsidP="002049BB">
      <w:pPr>
        <w:pStyle w:val="Kd"/>
      </w:pPr>
      <w:r w:rsidRPr="00DC2B95">
        <w:tab/>
      </w:r>
      <w:r w:rsidRPr="00DC2B95">
        <w:tab/>
        <w:t>"user": {</w:t>
      </w:r>
    </w:p>
    <w:p w14:paraId="662D4C62" w14:textId="45BC9909" w:rsidR="003B6388" w:rsidRPr="00DC2B95" w:rsidRDefault="00AE1CF6" w:rsidP="003B6388">
      <w:pPr>
        <w:pStyle w:val="Kd"/>
      </w:pPr>
      <w:r w:rsidRPr="00DC2B95">
        <w:tab/>
      </w:r>
      <w:r w:rsidR="003B6388" w:rsidRPr="00DC2B95">
        <w:tab/>
      </w:r>
      <w:r w:rsidR="003B6388" w:rsidRPr="00DC2B95">
        <w:tab/>
        <w:t>"userId": string(),</w:t>
      </w:r>
      <w:r w:rsidR="003B6388" w:rsidRPr="00DC2B95">
        <w:tab/>
      </w:r>
      <w:r w:rsidR="003B6388" w:rsidRPr="00DC2B95">
        <w:tab/>
      </w:r>
      <w:r w:rsidR="003B6388" w:rsidRPr="00DC2B95">
        <w:tab/>
        <w:t>// A felhasználó azonosítója</w:t>
      </w:r>
    </w:p>
    <w:p w14:paraId="72D8376C" w14:textId="6F47BB71" w:rsidR="003B6388" w:rsidRPr="00DC2B95" w:rsidRDefault="003B6388" w:rsidP="003B6388">
      <w:pPr>
        <w:pStyle w:val="Kd"/>
      </w:pPr>
      <w:r w:rsidRPr="00DC2B95">
        <w:tab/>
      </w:r>
      <w:r w:rsidR="00AE1CF6" w:rsidRPr="00DC2B95">
        <w:tab/>
      </w:r>
      <w:r w:rsidRPr="00DC2B95">
        <w:tab/>
        <w:t>"eventCount": integer(),</w:t>
      </w:r>
      <w:r w:rsidRPr="00DC2B95">
        <w:tab/>
      </w:r>
      <w:r w:rsidRPr="00DC2B95">
        <w:tab/>
        <w:t>// Események száma</w:t>
      </w:r>
    </w:p>
    <w:p w14:paraId="6BD312AF" w14:textId="2DEEE1B4" w:rsidR="003B6388" w:rsidRPr="00DC2B95" w:rsidRDefault="003B6388" w:rsidP="003B6388">
      <w:pPr>
        <w:pStyle w:val="Kd"/>
      </w:pPr>
      <w:r w:rsidRPr="00DC2B95">
        <w:tab/>
      </w:r>
      <w:r w:rsidRPr="00DC2B95">
        <w:tab/>
      </w:r>
      <w:r w:rsidR="00AE1CF6" w:rsidRPr="00DC2B95">
        <w:tab/>
      </w:r>
      <w:r w:rsidRPr="00DC2B95">
        <w:t>"createdAt": date(),</w:t>
      </w:r>
      <w:r w:rsidRPr="00DC2B95">
        <w:tab/>
      </w:r>
      <w:r w:rsidRPr="00DC2B95">
        <w:tab/>
      </w:r>
      <w:r w:rsidRPr="00DC2B95">
        <w:tab/>
        <w:t>// Regisztráció dátuma</w:t>
      </w:r>
    </w:p>
    <w:p w14:paraId="1B80A582" w14:textId="40556F69" w:rsidR="003B6388" w:rsidRPr="00DC2B95" w:rsidRDefault="003B6388" w:rsidP="003B6388">
      <w:pPr>
        <w:pStyle w:val="Kd"/>
      </w:pPr>
      <w:r w:rsidRPr="00DC2B95">
        <w:tab/>
      </w:r>
      <w:r w:rsidR="00AE1CF6" w:rsidRPr="00DC2B95">
        <w:tab/>
      </w:r>
      <w:r w:rsidRPr="00DC2B95">
        <w:tab/>
        <w:t>"verifications": integer(),</w:t>
      </w:r>
      <w:r w:rsidRPr="00DC2B95">
        <w:tab/>
        <w:t>// Összes verifikáció</w:t>
      </w:r>
    </w:p>
    <w:p w14:paraId="6BD4F329" w14:textId="1B0A2E17" w:rsidR="003B6388" w:rsidRPr="00DC2B95" w:rsidRDefault="003B6388" w:rsidP="002049BB">
      <w:pPr>
        <w:pStyle w:val="Kd"/>
      </w:pPr>
      <w:r w:rsidRPr="00DC2B95">
        <w:tab/>
      </w:r>
      <w:r w:rsidRPr="00DC2B95">
        <w:tab/>
      </w:r>
      <w:r w:rsidR="00AE1CF6" w:rsidRPr="00DC2B95">
        <w:tab/>
      </w:r>
      <w:r w:rsidRPr="00DC2B95">
        <w:t>"incidents": integer()</w:t>
      </w:r>
      <w:r w:rsidRPr="00DC2B95">
        <w:tab/>
      </w:r>
      <w:r w:rsidRPr="00DC2B95">
        <w:tab/>
        <w:t>// Sikertelen verifikációk</w:t>
      </w:r>
    </w:p>
    <w:p w14:paraId="7096EBF0" w14:textId="1A6BC4D2" w:rsidR="00AE1CF6" w:rsidRPr="00DC2B95" w:rsidRDefault="00AE1CF6" w:rsidP="002049BB">
      <w:pPr>
        <w:pStyle w:val="Kd"/>
      </w:pPr>
      <w:r w:rsidRPr="00DC2B95">
        <w:tab/>
      </w:r>
      <w:r w:rsidRPr="00DC2B95">
        <w:tab/>
        <w:t>}</w:t>
      </w:r>
    </w:p>
    <w:p w14:paraId="63815E75" w14:textId="77777777" w:rsidR="003B6388" w:rsidRPr="00DC2B95" w:rsidRDefault="003B6388" w:rsidP="003B6388">
      <w:pPr>
        <w:pStyle w:val="Kd"/>
      </w:pPr>
      <w:r w:rsidRPr="00DC2B95">
        <w:tab/>
        <w:t xml:space="preserve">  }</w:t>
      </w:r>
    </w:p>
    <w:p w14:paraId="7949C06D" w14:textId="64298E07" w:rsidR="00100279" w:rsidRPr="00DC2B95" w:rsidRDefault="00E93EA1" w:rsidP="00C86F75">
      <w:pPr>
        <w:pStyle w:val="Cmsor4"/>
      </w:pPr>
      <w:r w:rsidRPr="00DC2B95">
        <w:t>V</w:t>
      </w:r>
      <w:r w:rsidR="00C86F75" w:rsidRPr="00DC2B95">
        <w:t>erifik</w:t>
      </w:r>
      <w:r w:rsidRPr="00DC2B95">
        <w:t>ációk</w:t>
      </w:r>
    </w:p>
    <w:p w14:paraId="41FD92F0" w14:textId="77777777" w:rsidR="00330C84" w:rsidRPr="00DC2B95" w:rsidRDefault="00330C84" w:rsidP="00330C84">
      <w:pPr>
        <w:pStyle w:val="Listaszerbekezds"/>
        <w:numPr>
          <w:ilvl w:val="0"/>
          <w:numId w:val="28"/>
        </w:numPr>
      </w:pPr>
      <w:r w:rsidRPr="00DC2B95">
        <w:t>végpont</w:t>
      </w:r>
    </w:p>
    <w:p w14:paraId="37FADCAD" w14:textId="1EBB6E6D" w:rsidR="00330C84" w:rsidRPr="00DC2B95" w:rsidRDefault="00330C84" w:rsidP="00330C84">
      <w:pPr>
        <w:pStyle w:val="Listaszerbekezds"/>
        <w:ind w:left="1080" w:firstLine="0"/>
      </w:pPr>
      <w:r w:rsidRPr="00DC2B95">
        <w:rPr>
          <w:b/>
          <w:bCs/>
        </w:rPr>
        <w:t>GET /api/1/</w:t>
      </w:r>
      <w:r w:rsidR="00C43845" w:rsidRPr="00DC2B95">
        <w:rPr>
          <w:b/>
          <w:bCs/>
        </w:rPr>
        <w:t>verifications</w:t>
      </w:r>
      <w:r w:rsidRPr="00DC2B95">
        <w:rPr>
          <w:b/>
          <w:bCs/>
        </w:rPr>
        <w:t>?threshold=float()</w:t>
      </w:r>
    </w:p>
    <w:p w14:paraId="2DF0AA5F" w14:textId="77777777" w:rsidR="00330C84" w:rsidRPr="00DC2B95" w:rsidRDefault="00330C84" w:rsidP="00330C84">
      <w:pPr>
        <w:pStyle w:val="Listaszerbekezds"/>
        <w:numPr>
          <w:ilvl w:val="0"/>
          <w:numId w:val="28"/>
        </w:numPr>
      </w:pPr>
      <w:r w:rsidRPr="00DC2B95">
        <w:t>válasz tartalma</w:t>
      </w:r>
    </w:p>
    <w:p w14:paraId="04C4C9F8" w14:textId="77777777" w:rsidR="00330C84" w:rsidRPr="00DC2B95" w:rsidRDefault="00330C84" w:rsidP="00330C84">
      <w:pPr>
        <w:pStyle w:val="Kd"/>
      </w:pPr>
      <w:r w:rsidRPr="00DC2B95">
        <w:tab/>
        <w:t xml:space="preserve">  {</w:t>
      </w:r>
    </w:p>
    <w:p w14:paraId="08E375CC" w14:textId="72CD833A" w:rsidR="006275E9" w:rsidRPr="00DC2B95" w:rsidRDefault="00330C84" w:rsidP="00330C84">
      <w:pPr>
        <w:pStyle w:val="Kd"/>
      </w:pPr>
      <w:r w:rsidRPr="00DC2B95">
        <w:tab/>
      </w:r>
      <w:r w:rsidRPr="00DC2B95">
        <w:tab/>
        <w:t>"</w:t>
      </w:r>
      <w:r w:rsidR="00577772" w:rsidRPr="00DC2B95">
        <w:t>result</w:t>
      </w:r>
      <w:r w:rsidRPr="00DC2B95">
        <w:t xml:space="preserve">": </w:t>
      </w:r>
      <w:r w:rsidR="00577772" w:rsidRPr="00DC2B95">
        <w:t>"ok"</w:t>
      </w:r>
      <w:r w:rsidRPr="00DC2B95">
        <w:t>,</w:t>
      </w:r>
    </w:p>
    <w:p w14:paraId="2D2EC724" w14:textId="77777777" w:rsidR="006C1ADA" w:rsidRPr="00DC2B95" w:rsidRDefault="000F1941" w:rsidP="006F2B73">
      <w:pPr>
        <w:pStyle w:val="Kd"/>
      </w:pPr>
      <w:r w:rsidRPr="00DC2B95">
        <w:tab/>
      </w:r>
      <w:r w:rsidRPr="00DC2B95">
        <w:tab/>
        <w:t>"verifications": [</w:t>
      </w:r>
    </w:p>
    <w:p w14:paraId="04722F3B" w14:textId="3D4507E2" w:rsidR="000F1941" w:rsidRPr="00DC2B95" w:rsidRDefault="006C1ADA" w:rsidP="006F2B73">
      <w:pPr>
        <w:pStyle w:val="Kd"/>
      </w:pPr>
      <w:r w:rsidRPr="00DC2B95">
        <w:tab/>
      </w:r>
      <w:r w:rsidRPr="00DC2B95">
        <w:tab/>
        <w:t xml:space="preserve">  </w:t>
      </w:r>
      <w:r w:rsidR="006F2B73" w:rsidRPr="00DC2B95">
        <w:t>{</w:t>
      </w:r>
    </w:p>
    <w:p w14:paraId="2B8AABCD" w14:textId="734E546A" w:rsidR="000F1941" w:rsidRPr="00DC2B95" w:rsidRDefault="000F1941" w:rsidP="000F1941">
      <w:pPr>
        <w:pStyle w:val="Kd"/>
      </w:pPr>
      <w:r w:rsidRPr="00DC2B95">
        <w:tab/>
      </w:r>
      <w:r w:rsidRPr="00DC2B95">
        <w:tab/>
      </w:r>
      <w:r w:rsidRPr="00DC2B95">
        <w:tab/>
        <w:t>"verificationId": string(),</w:t>
      </w:r>
      <w:r w:rsidR="00F20FA1" w:rsidRPr="00DC2B95">
        <w:tab/>
        <w:t>//</w:t>
      </w:r>
      <w:r w:rsidR="00F824FC" w:rsidRPr="00DC2B95">
        <w:t xml:space="preserve"> A verifikáció azonosítója</w:t>
      </w:r>
    </w:p>
    <w:p w14:paraId="0F73857F" w14:textId="105D97EC" w:rsidR="00F824FC" w:rsidRPr="00DC2B95" w:rsidRDefault="000F1941" w:rsidP="00F824FC">
      <w:pPr>
        <w:pStyle w:val="Kd"/>
      </w:pPr>
      <w:r w:rsidRPr="00DC2B95">
        <w:tab/>
      </w:r>
      <w:r w:rsidRPr="00DC2B95">
        <w:tab/>
      </w:r>
      <w:r w:rsidRPr="00DC2B95">
        <w:tab/>
        <w:t>"userId": string(),</w:t>
      </w:r>
      <w:r w:rsidR="00F824FC" w:rsidRPr="00DC2B95">
        <w:tab/>
      </w:r>
      <w:r w:rsidR="00F824FC" w:rsidRPr="00DC2B95">
        <w:tab/>
      </w:r>
      <w:r w:rsidR="00F824FC" w:rsidRPr="00DC2B95">
        <w:tab/>
        <w:t>// A felhasználó azonosítója</w:t>
      </w:r>
    </w:p>
    <w:p w14:paraId="14537B4F" w14:textId="22E0FFBD" w:rsidR="000F1941" w:rsidRPr="00DC2B95" w:rsidRDefault="000F1941" w:rsidP="000F1941">
      <w:pPr>
        <w:pStyle w:val="Kd"/>
      </w:pPr>
      <w:r w:rsidRPr="00DC2B95">
        <w:tab/>
      </w:r>
      <w:r w:rsidRPr="00DC2B95">
        <w:tab/>
      </w:r>
      <w:r w:rsidRPr="00DC2B95">
        <w:tab/>
        <w:t>"result": float(),</w:t>
      </w:r>
      <w:r w:rsidR="00F824FC" w:rsidRPr="00DC2B95">
        <w:tab/>
      </w:r>
      <w:r w:rsidR="00F824FC" w:rsidRPr="00DC2B95">
        <w:tab/>
      </w:r>
      <w:r w:rsidR="00F824FC" w:rsidRPr="00DC2B95">
        <w:tab/>
        <w:t>// A verifikáció eredménye</w:t>
      </w:r>
    </w:p>
    <w:p w14:paraId="7628D12F" w14:textId="0DCF0113" w:rsidR="000F1941" w:rsidRPr="00DC2B95" w:rsidRDefault="000F1941" w:rsidP="006F2B73">
      <w:pPr>
        <w:pStyle w:val="Kd"/>
      </w:pPr>
      <w:r w:rsidRPr="00DC2B95">
        <w:tab/>
      </w:r>
      <w:r w:rsidRPr="00DC2B95">
        <w:tab/>
      </w:r>
      <w:r w:rsidRPr="00DC2B95">
        <w:tab/>
        <w:t>"date": date()</w:t>
      </w:r>
      <w:r w:rsidR="00F824FC" w:rsidRPr="00DC2B95">
        <w:tab/>
      </w:r>
      <w:r w:rsidR="00F824FC" w:rsidRPr="00DC2B95">
        <w:tab/>
      </w:r>
      <w:r w:rsidR="00F824FC" w:rsidRPr="00DC2B95">
        <w:tab/>
      </w:r>
      <w:r w:rsidR="00F824FC" w:rsidRPr="00DC2B95">
        <w:tab/>
        <w:t>// A verifikáció dátuma</w:t>
      </w:r>
    </w:p>
    <w:p w14:paraId="3A110D72" w14:textId="77777777" w:rsidR="006C1ADA" w:rsidRPr="00DC2B95" w:rsidRDefault="000F1941" w:rsidP="000F1941">
      <w:pPr>
        <w:pStyle w:val="Kd"/>
      </w:pPr>
      <w:r w:rsidRPr="00DC2B95">
        <w:tab/>
      </w:r>
      <w:r w:rsidRPr="00DC2B95">
        <w:tab/>
      </w:r>
      <w:r w:rsidR="006C1ADA" w:rsidRPr="00DC2B95">
        <w:t xml:space="preserve">  </w:t>
      </w:r>
      <w:r w:rsidR="006F2B73" w:rsidRPr="00DC2B95">
        <w:t>}</w:t>
      </w:r>
    </w:p>
    <w:p w14:paraId="4B34F5F7" w14:textId="48DF669A" w:rsidR="000F1941" w:rsidRPr="00DC2B95" w:rsidRDefault="006C1ADA" w:rsidP="000F1941">
      <w:pPr>
        <w:pStyle w:val="Kd"/>
      </w:pPr>
      <w:r w:rsidRPr="00DC2B95">
        <w:tab/>
      </w:r>
      <w:r w:rsidRPr="00DC2B95">
        <w:tab/>
      </w:r>
      <w:r w:rsidR="000F1941" w:rsidRPr="00DC2B95">
        <w:t>]</w:t>
      </w:r>
    </w:p>
    <w:p w14:paraId="62072B61" w14:textId="4BB42455" w:rsidR="00330C84" w:rsidRPr="00DC2B95" w:rsidRDefault="000F1941" w:rsidP="000F1941">
      <w:pPr>
        <w:pStyle w:val="Kd"/>
      </w:pPr>
      <w:r w:rsidRPr="00DC2B95">
        <w:tab/>
        <w:t xml:space="preserve">  </w:t>
      </w:r>
      <w:r w:rsidR="00330C84" w:rsidRPr="00DC2B95">
        <w:t>}</w:t>
      </w:r>
    </w:p>
    <w:p w14:paraId="293A7FE8" w14:textId="78239585" w:rsidR="00330C84" w:rsidRPr="00DC2B95" w:rsidRDefault="005032C4" w:rsidP="00187731">
      <w:pPr>
        <w:pStyle w:val="Cmsor4"/>
      </w:pPr>
      <w:r w:rsidRPr="00DC2B95">
        <w:t>Egy specifikus felhasználó verifikációi</w:t>
      </w:r>
    </w:p>
    <w:p w14:paraId="57044625" w14:textId="77777777" w:rsidR="00BA7A16" w:rsidRPr="00DC2B95" w:rsidRDefault="00BA7A16" w:rsidP="00BA7A16">
      <w:pPr>
        <w:pStyle w:val="Listaszerbekezds"/>
        <w:numPr>
          <w:ilvl w:val="0"/>
          <w:numId w:val="28"/>
        </w:numPr>
      </w:pPr>
      <w:r w:rsidRPr="00DC2B95">
        <w:t>végpont</w:t>
      </w:r>
    </w:p>
    <w:p w14:paraId="5A03EF27" w14:textId="00B185D3" w:rsidR="00BA7A16" w:rsidRPr="00DC2B95" w:rsidRDefault="00BA7A16" w:rsidP="00BA7A16">
      <w:pPr>
        <w:pStyle w:val="Listaszerbekezds"/>
        <w:ind w:left="1080" w:firstLine="0"/>
      </w:pPr>
      <w:r w:rsidRPr="00DC2B95">
        <w:rPr>
          <w:b/>
          <w:bCs/>
        </w:rPr>
        <w:t>GET /api/1/verifications/:user_id?threshold=float()</w:t>
      </w:r>
    </w:p>
    <w:p w14:paraId="63FA92B8" w14:textId="77777777" w:rsidR="00BA7A16" w:rsidRPr="00DC2B95" w:rsidRDefault="00BA7A16" w:rsidP="00BA7A16">
      <w:pPr>
        <w:pStyle w:val="Listaszerbekezds"/>
        <w:numPr>
          <w:ilvl w:val="0"/>
          <w:numId w:val="28"/>
        </w:numPr>
      </w:pPr>
      <w:r w:rsidRPr="00DC2B95">
        <w:lastRenderedPageBreak/>
        <w:t>válasz tartalma</w:t>
      </w:r>
    </w:p>
    <w:p w14:paraId="1EDB77BC" w14:textId="77777777" w:rsidR="00BA7A16" w:rsidRPr="00DC2B95" w:rsidRDefault="00BA7A16" w:rsidP="00BA7A16">
      <w:pPr>
        <w:pStyle w:val="Kd"/>
      </w:pPr>
      <w:r w:rsidRPr="00DC2B95">
        <w:tab/>
        <w:t xml:space="preserve">  {</w:t>
      </w:r>
    </w:p>
    <w:p w14:paraId="648D276F" w14:textId="77777777" w:rsidR="00BA7A16" w:rsidRPr="00DC2B95" w:rsidRDefault="00BA7A16" w:rsidP="00BA7A16">
      <w:pPr>
        <w:pStyle w:val="Kd"/>
      </w:pPr>
      <w:r w:rsidRPr="00DC2B95">
        <w:tab/>
      </w:r>
      <w:r w:rsidRPr="00DC2B95">
        <w:tab/>
        <w:t>"result": "ok",</w:t>
      </w:r>
    </w:p>
    <w:p w14:paraId="13C4D662" w14:textId="77777777" w:rsidR="0020610A" w:rsidRPr="00DC2B95" w:rsidRDefault="00BA7A16" w:rsidP="00BA7A16">
      <w:pPr>
        <w:pStyle w:val="Kd"/>
      </w:pPr>
      <w:r w:rsidRPr="00DC2B95">
        <w:tab/>
      </w:r>
      <w:r w:rsidRPr="00DC2B95">
        <w:tab/>
        <w:t>"verifications": [</w:t>
      </w:r>
    </w:p>
    <w:p w14:paraId="162EB9C0" w14:textId="4BE80136" w:rsidR="00BA7A16" w:rsidRPr="00DC2B95" w:rsidRDefault="0020610A" w:rsidP="00BA7A16">
      <w:pPr>
        <w:pStyle w:val="Kd"/>
      </w:pPr>
      <w:r w:rsidRPr="00DC2B95">
        <w:tab/>
      </w:r>
      <w:r w:rsidRPr="00DC2B95">
        <w:tab/>
        <w:t xml:space="preserve">  </w:t>
      </w:r>
      <w:r w:rsidR="00BA7A16" w:rsidRPr="00DC2B95">
        <w:t>{</w:t>
      </w:r>
    </w:p>
    <w:p w14:paraId="1998A7DC" w14:textId="77777777" w:rsidR="00BA7A16" w:rsidRPr="00DC2B95" w:rsidRDefault="00BA7A16" w:rsidP="00BA7A16">
      <w:pPr>
        <w:pStyle w:val="Kd"/>
      </w:pPr>
      <w:r w:rsidRPr="00DC2B95">
        <w:tab/>
      </w:r>
      <w:r w:rsidRPr="00DC2B95">
        <w:tab/>
      </w:r>
      <w:r w:rsidRPr="00DC2B95">
        <w:tab/>
        <w:t>"verificationId": string(),</w:t>
      </w:r>
      <w:r w:rsidRPr="00DC2B95">
        <w:tab/>
        <w:t>// A verifikáció azonosítója</w:t>
      </w:r>
    </w:p>
    <w:p w14:paraId="106C63BD" w14:textId="77777777" w:rsidR="00BA7A16" w:rsidRPr="00DC2B95" w:rsidRDefault="00BA7A16" w:rsidP="00BA7A16">
      <w:pPr>
        <w:pStyle w:val="Kd"/>
      </w:pPr>
      <w:r w:rsidRPr="00DC2B95">
        <w:tab/>
      </w:r>
      <w:r w:rsidRPr="00DC2B95">
        <w:tab/>
      </w:r>
      <w:r w:rsidRPr="00DC2B95">
        <w:tab/>
        <w:t>"userId": string(),</w:t>
      </w:r>
      <w:r w:rsidRPr="00DC2B95">
        <w:tab/>
      </w:r>
      <w:r w:rsidRPr="00DC2B95">
        <w:tab/>
      </w:r>
      <w:r w:rsidRPr="00DC2B95">
        <w:tab/>
        <w:t>// A felhasználó azonosítója</w:t>
      </w:r>
    </w:p>
    <w:p w14:paraId="293B01B5" w14:textId="77777777" w:rsidR="00BA7A16" w:rsidRPr="00DC2B95" w:rsidRDefault="00BA7A16" w:rsidP="00BA7A16">
      <w:pPr>
        <w:pStyle w:val="Kd"/>
      </w:pPr>
      <w:r w:rsidRPr="00DC2B95">
        <w:tab/>
      </w:r>
      <w:r w:rsidRPr="00DC2B95">
        <w:tab/>
      </w:r>
      <w:r w:rsidRPr="00DC2B95">
        <w:tab/>
        <w:t>"result": float(),</w:t>
      </w:r>
      <w:r w:rsidRPr="00DC2B95">
        <w:tab/>
      </w:r>
      <w:r w:rsidRPr="00DC2B95">
        <w:tab/>
      </w:r>
      <w:r w:rsidRPr="00DC2B95">
        <w:tab/>
        <w:t>// A verifikáció eredménye</w:t>
      </w:r>
    </w:p>
    <w:p w14:paraId="57BD517F" w14:textId="77777777" w:rsidR="00BA7A16" w:rsidRPr="00DC2B95" w:rsidRDefault="00BA7A16" w:rsidP="00BA7A16">
      <w:pPr>
        <w:pStyle w:val="Kd"/>
      </w:pPr>
      <w:r w:rsidRPr="00DC2B95">
        <w:tab/>
      </w:r>
      <w:r w:rsidRPr="00DC2B95">
        <w:tab/>
      </w:r>
      <w:r w:rsidRPr="00DC2B95">
        <w:tab/>
        <w:t>"date": date()</w:t>
      </w:r>
      <w:r w:rsidRPr="00DC2B95">
        <w:tab/>
      </w:r>
      <w:r w:rsidRPr="00DC2B95">
        <w:tab/>
      </w:r>
      <w:r w:rsidRPr="00DC2B95">
        <w:tab/>
      </w:r>
      <w:r w:rsidRPr="00DC2B95">
        <w:tab/>
        <w:t>// A verifikáció dátuma</w:t>
      </w:r>
    </w:p>
    <w:p w14:paraId="1A9D0824" w14:textId="77777777" w:rsidR="0020610A" w:rsidRPr="00DC2B95" w:rsidRDefault="00BA7A16" w:rsidP="00BA7A16">
      <w:pPr>
        <w:pStyle w:val="Kd"/>
      </w:pPr>
      <w:r w:rsidRPr="00DC2B95">
        <w:tab/>
      </w:r>
      <w:r w:rsidRPr="00DC2B95">
        <w:tab/>
      </w:r>
      <w:r w:rsidR="0020610A" w:rsidRPr="00DC2B95">
        <w:t xml:space="preserve">  </w:t>
      </w:r>
      <w:r w:rsidRPr="00DC2B95">
        <w:t>}</w:t>
      </w:r>
    </w:p>
    <w:p w14:paraId="14EC5FB0" w14:textId="7088AA70" w:rsidR="00BA7A16" w:rsidRPr="00DC2B95" w:rsidRDefault="0020610A" w:rsidP="00BA7A16">
      <w:pPr>
        <w:pStyle w:val="Kd"/>
      </w:pPr>
      <w:r w:rsidRPr="00DC2B95">
        <w:tab/>
      </w:r>
      <w:r w:rsidRPr="00DC2B95">
        <w:tab/>
      </w:r>
      <w:r w:rsidR="00BA7A16" w:rsidRPr="00DC2B95">
        <w:t>]</w:t>
      </w:r>
    </w:p>
    <w:p w14:paraId="4B1FA1A7" w14:textId="77777777" w:rsidR="00BA7A16" w:rsidRPr="00DC2B95" w:rsidRDefault="00BA7A16" w:rsidP="00BA7A16">
      <w:pPr>
        <w:pStyle w:val="Kd"/>
      </w:pPr>
      <w:r w:rsidRPr="00DC2B95">
        <w:tab/>
        <w:t xml:space="preserve">  }</w:t>
      </w:r>
    </w:p>
    <w:p w14:paraId="082BFBBE" w14:textId="4A5CD0FA" w:rsidR="00BA7A16" w:rsidRPr="00DC2B95" w:rsidRDefault="00446F25" w:rsidP="00446F25">
      <w:pPr>
        <w:pStyle w:val="Cmsor4"/>
      </w:pPr>
      <w:r w:rsidRPr="00DC2B95">
        <w:t>Események</w:t>
      </w:r>
    </w:p>
    <w:p w14:paraId="0C1B8C50" w14:textId="77777777" w:rsidR="00EB2C75" w:rsidRPr="00DC2B95" w:rsidRDefault="00EB2C75" w:rsidP="00EB2C75">
      <w:pPr>
        <w:pStyle w:val="Listaszerbekezds"/>
        <w:numPr>
          <w:ilvl w:val="0"/>
          <w:numId w:val="28"/>
        </w:numPr>
      </w:pPr>
      <w:r w:rsidRPr="00DC2B95">
        <w:t>végpont</w:t>
      </w:r>
    </w:p>
    <w:p w14:paraId="17E28CB1" w14:textId="086DBD0A" w:rsidR="00EB2C75" w:rsidRPr="00DC2B95" w:rsidRDefault="00EB2C75" w:rsidP="00EB2C75">
      <w:pPr>
        <w:pStyle w:val="Listaszerbekezds"/>
        <w:ind w:left="1080" w:firstLine="0"/>
      </w:pPr>
      <w:r w:rsidRPr="00DC2B95">
        <w:rPr>
          <w:b/>
          <w:bCs/>
        </w:rPr>
        <w:t>GET /api/1/</w:t>
      </w:r>
      <w:r w:rsidR="00A56CF4" w:rsidRPr="00DC2B95">
        <w:rPr>
          <w:b/>
          <w:bCs/>
        </w:rPr>
        <w:t>events</w:t>
      </w:r>
    </w:p>
    <w:p w14:paraId="693C1B8B" w14:textId="77777777" w:rsidR="00EB2C75" w:rsidRPr="00DC2B95" w:rsidRDefault="00EB2C75" w:rsidP="00EB2C75">
      <w:pPr>
        <w:pStyle w:val="Listaszerbekezds"/>
        <w:numPr>
          <w:ilvl w:val="0"/>
          <w:numId w:val="28"/>
        </w:numPr>
      </w:pPr>
      <w:r w:rsidRPr="00DC2B95">
        <w:t>válasz tartalma</w:t>
      </w:r>
    </w:p>
    <w:p w14:paraId="41F99B02" w14:textId="77777777" w:rsidR="00EB2C75" w:rsidRPr="00DC2B95" w:rsidRDefault="00EB2C75" w:rsidP="00EB2C75">
      <w:pPr>
        <w:pStyle w:val="Kd"/>
      </w:pPr>
      <w:r w:rsidRPr="00DC2B95">
        <w:tab/>
        <w:t xml:space="preserve">  {</w:t>
      </w:r>
    </w:p>
    <w:p w14:paraId="1FBC6AB4" w14:textId="77777777" w:rsidR="00EB2C75" w:rsidRPr="00DC2B95" w:rsidRDefault="00EB2C75" w:rsidP="00EB2C75">
      <w:pPr>
        <w:pStyle w:val="Kd"/>
      </w:pPr>
      <w:r w:rsidRPr="00DC2B95">
        <w:tab/>
      </w:r>
      <w:r w:rsidRPr="00DC2B95">
        <w:tab/>
        <w:t>"result": "ok",</w:t>
      </w:r>
    </w:p>
    <w:p w14:paraId="3DAC6F8A" w14:textId="77777777" w:rsidR="00975FF5" w:rsidRPr="00DC2B95" w:rsidRDefault="00EB2C75" w:rsidP="00EB2C75">
      <w:pPr>
        <w:pStyle w:val="Kd"/>
      </w:pPr>
      <w:r w:rsidRPr="00DC2B95">
        <w:tab/>
      </w:r>
      <w:r w:rsidRPr="00DC2B95">
        <w:tab/>
        <w:t>"</w:t>
      </w:r>
      <w:r w:rsidR="00975FF5" w:rsidRPr="00DC2B95">
        <w:t>events</w:t>
      </w:r>
      <w:r w:rsidRPr="00DC2B95">
        <w:t>": [</w:t>
      </w:r>
    </w:p>
    <w:p w14:paraId="1A56401A" w14:textId="5A46248D" w:rsidR="00EB2C75" w:rsidRPr="00DC2B95" w:rsidRDefault="00975FF5" w:rsidP="00EB2C75">
      <w:pPr>
        <w:pStyle w:val="Kd"/>
      </w:pPr>
      <w:r w:rsidRPr="00DC2B95">
        <w:tab/>
      </w:r>
      <w:r w:rsidRPr="00DC2B95">
        <w:tab/>
        <w:t xml:space="preserve">  </w:t>
      </w:r>
      <w:r w:rsidR="00EB2C75" w:rsidRPr="00DC2B95">
        <w:t>{</w:t>
      </w:r>
    </w:p>
    <w:p w14:paraId="5CD042AE" w14:textId="6F0B5120" w:rsidR="00EB2C75" w:rsidRPr="00DC2B95" w:rsidRDefault="00EB2C75" w:rsidP="00EB2C75">
      <w:pPr>
        <w:pStyle w:val="Kd"/>
      </w:pPr>
      <w:r w:rsidRPr="00DC2B95">
        <w:tab/>
      </w:r>
      <w:r w:rsidRPr="00DC2B95">
        <w:tab/>
      </w:r>
      <w:r w:rsidRPr="00DC2B95">
        <w:tab/>
        <w:t>"date": date()</w:t>
      </w:r>
      <w:r w:rsidRPr="00DC2B95">
        <w:tab/>
      </w:r>
      <w:r w:rsidRPr="00DC2B95">
        <w:tab/>
      </w:r>
      <w:r w:rsidRPr="00DC2B95">
        <w:tab/>
      </w:r>
      <w:r w:rsidRPr="00DC2B95">
        <w:tab/>
        <w:t xml:space="preserve">// </w:t>
      </w:r>
      <w:r w:rsidR="001C62D3" w:rsidRPr="00DC2B95">
        <w:t>Dátum</w:t>
      </w:r>
    </w:p>
    <w:p w14:paraId="714643C4" w14:textId="203ED16C" w:rsidR="00975FF5" w:rsidRPr="00DC2B95" w:rsidRDefault="00975FF5" w:rsidP="00EB2C75">
      <w:pPr>
        <w:pStyle w:val="Kd"/>
      </w:pPr>
      <w:r w:rsidRPr="00DC2B95">
        <w:tab/>
      </w:r>
      <w:r w:rsidRPr="00DC2B95">
        <w:tab/>
      </w:r>
      <w:r w:rsidRPr="00DC2B95">
        <w:tab/>
        <w:t>"eventCount": integer()</w:t>
      </w:r>
      <w:r w:rsidRPr="00DC2B95">
        <w:tab/>
      </w:r>
      <w:r w:rsidRPr="00DC2B95">
        <w:tab/>
        <w:t>//</w:t>
      </w:r>
      <w:r w:rsidR="001C62D3" w:rsidRPr="00DC2B95">
        <w:t xml:space="preserve"> Események száma</w:t>
      </w:r>
    </w:p>
    <w:p w14:paraId="7AD4D6BB" w14:textId="77777777" w:rsidR="00975FF5" w:rsidRPr="00DC2B95" w:rsidRDefault="00EB2C75" w:rsidP="00EB2C75">
      <w:pPr>
        <w:pStyle w:val="Kd"/>
      </w:pPr>
      <w:r w:rsidRPr="00DC2B95">
        <w:tab/>
      </w:r>
      <w:r w:rsidRPr="00DC2B95">
        <w:tab/>
      </w:r>
      <w:r w:rsidR="00975FF5" w:rsidRPr="00DC2B95">
        <w:t xml:space="preserve">  </w:t>
      </w:r>
      <w:r w:rsidRPr="00DC2B95">
        <w:t>}</w:t>
      </w:r>
    </w:p>
    <w:p w14:paraId="3C9AE6E7" w14:textId="4A0EC5E2" w:rsidR="00EB2C75" w:rsidRPr="00DC2B95" w:rsidRDefault="00975FF5" w:rsidP="00EB2C75">
      <w:pPr>
        <w:pStyle w:val="Kd"/>
      </w:pPr>
      <w:r w:rsidRPr="00DC2B95">
        <w:tab/>
      </w:r>
      <w:r w:rsidRPr="00DC2B95">
        <w:tab/>
      </w:r>
      <w:r w:rsidR="00EB2C75" w:rsidRPr="00DC2B95">
        <w:t>]</w:t>
      </w:r>
    </w:p>
    <w:p w14:paraId="1D98EFA8" w14:textId="77777777" w:rsidR="00EB2C75" w:rsidRPr="00DC2B95" w:rsidRDefault="00EB2C75" w:rsidP="00EB2C75">
      <w:pPr>
        <w:pStyle w:val="Kd"/>
      </w:pPr>
      <w:r w:rsidRPr="00DC2B95">
        <w:tab/>
        <w:t xml:space="preserve">  }</w:t>
      </w:r>
    </w:p>
    <w:p w14:paraId="65C9DC76" w14:textId="0A6D4573" w:rsidR="00EB2C75" w:rsidRPr="00DC2B95" w:rsidRDefault="0051081F" w:rsidP="0051081F">
      <w:pPr>
        <w:pStyle w:val="Cmsor4"/>
      </w:pPr>
      <w:r w:rsidRPr="00DC2B95">
        <w:t>Egy specifikus felhasználó eseményei</w:t>
      </w:r>
    </w:p>
    <w:p w14:paraId="127AC34E" w14:textId="77777777" w:rsidR="0051081F" w:rsidRPr="00DC2B95" w:rsidRDefault="0051081F" w:rsidP="0051081F">
      <w:pPr>
        <w:pStyle w:val="Listaszerbekezds"/>
        <w:numPr>
          <w:ilvl w:val="0"/>
          <w:numId w:val="28"/>
        </w:numPr>
      </w:pPr>
      <w:r w:rsidRPr="00DC2B95">
        <w:t>végpont</w:t>
      </w:r>
    </w:p>
    <w:p w14:paraId="0AA3496D" w14:textId="4A6E42F3" w:rsidR="0051081F" w:rsidRPr="00DC2B95" w:rsidRDefault="0051081F" w:rsidP="0051081F">
      <w:pPr>
        <w:pStyle w:val="Listaszerbekezds"/>
        <w:ind w:left="1080" w:firstLine="0"/>
      </w:pPr>
      <w:r w:rsidRPr="00DC2B95">
        <w:rPr>
          <w:b/>
          <w:bCs/>
        </w:rPr>
        <w:t>GET /api/1/events</w:t>
      </w:r>
      <w:r w:rsidR="00FF7911" w:rsidRPr="00DC2B95">
        <w:rPr>
          <w:b/>
          <w:bCs/>
        </w:rPr>
        <w:t>/:user_id</w:t>
      </w:r>
    </w:p>
    <w:p w14:paraId="35449604" w14:textId="77777777" w:rsidR="0051081F" w:rsidRPr="00DC2B95" w:rsidRDefault="0051081F" w:rsidP="0051081F">
      <w:pPr>
        <w:pStyle w:val="Listaszerbekezds"/>
        <w:numPr>
          <w:ilvl w:val="0"/>
          <w:numId w:val="28"/>
        </w:numPr>
      </w:pPr>
      <w:r w:rsidRPr="00DC2B95">
        <w:t>válasz tartalma</w:t>
      </w:r>
    </w:p>
    <w:p w14:paraId="233BF2DE" w14:textId="77777777" w:rsidR="0051081F" w:rsidRPr="00DC2B95" w:rsidRDefault="0051081F" w:rsidP="0051081F">
      <w:pPr>
        <w:pStyle w:val="Kd"/>
      </w:pPr>
      <w:r w:rsidRPr="00DC2B95">
        <w:tab/>
        <w:t xml:space="preserve">  {</w:t>
      </w:r>
    </w:p>
    <w:p w14:paraId="4DE0F934" w14:textId="77777777" w:rsidR="0051081F" w:rsidRPr="00DC2B95" w:rsidRDefault="0051081F" w:rsidP="0051081F">
      <w:pPr>
        <w:pStyle w:val="Kd"/>
      </w:pPr>
      <w:r w:rsidRPr="00DC2B95">
        <w:tab/>
      </w:r>
      <w:r w:rsidRPr="00DC2B95">
        <w:tab/>
        <w:t>"result": "ok",</w:t>
      </w:r>
    </w:p>
    <w:p w14:paraId="4AC50F77" w14:textId="77777777" w:rsidR="0051081F" w:rsidRPr="00DC2B95" w:rsidRDefault="0051081F" w:rsidP="0051081F">
      <w:pPr>
        <w:pStyle w:val="Kd"/>
      </w:pPr>
      <w:r w:rsidRPr="00DC2B95">
        <w:tab/>
      </w:r>
      <w:r w:rsidRPr="00DC2B95">
        <w:tab/>
        <w:t>"events": [</w:t>
      </w:r>
    </w:p>
    <w:p w14:paraId="04EF1E54" w14:textId="77777777" w:rsidR="0051081F" w:rsidRPr="00DC2B95" w:rsidRDefault="0051081F" w:rsidP="0051081F">
      <w:pPr>
        <w:pStyle w:val="Kd"/>
      </w:pPr>
      <w:r w:rsidRPr="00DC2B95">
        <w:tab/>
      </w:r>
      <w:r w:rsidRPr="00DC2B95">
        <w:tab/>
        <w:t xml:space="preserve">  {</w:t>
      </w:r>
    </w:p>
    <w:p w14:paraId="646B24AD" w14:textId="77777777" w:rsidR="0051081F" w:rsidRPr="00DC2B95" w:rsidRDefault="0051081F" w:rsidP="0051081F">
      <w:pPr>
        <w:pStyle w:val="Kd"/>
      </w:pPr>
      <w:r w:rsidRPr="00DC2B95">
        <w:tab/>
      </w:r>
      <w:r w:rsidRPr="00DC2B95">
        <w:tab/>
      </w:r>
      <w:r w:rsidRPr="00DC2B95">
        <w:tab/>
        <w:t>"date": date()</w:t>
      </w:r>
      <w:r w:rsidRPr="00DC2B95">
        <w:tab/>
      </w:r>
      <w:r w:rsidRPr="00DC2B95">
        <w:tab/>
      </w:r>
      <w:r w:rsidRPr="00DC2B95">
        <w:tab/>
      </w:r>
      <w:r w:rsidRPr="00DC2B95">
        <w:tab/>
        <w:t>// Dátum</w:t>
      </w:r>
    </w:p>
    <w:p w14:paraId="7D6AE878" w14:textId="77777777" w:rsidR="0051081F" w:rsidRPr="00DC2B95" w:rsidRDefault="0051081F" w:rsidP="0051081F">
      <w:pPr>
        <w:pStyle w:val="Kd"/>
      </w:pPr>
      <w:r w:rsidRPr="00DC2B95">
        <w:tab/>
      </w:r>
      <w:r w:rsidRPr="00DC2B95">
        <w:tab/>
      </w:r>
      <w:r w:rsidRPr="00DC2B95">
        <w:tab/>
        <w:t>"eventCount": integer()</w:t>
      </w:r>
      <w:r w:rsidRPr="00DC2B95">
        <w:tab/>
      </w:r>
      <w:r w:rsidRPr="00DC2B95">
        <w:tab/>
        <w:t>// Események száma</w:t>
      </w:r>
    </w:p>
    <w:p w14:paraId="09654BD1" w14:textId="77777777" w:rsidR="0051081F" w:rsidRPr="00DC2B95" w:rsidRDefault="0051081F" w:rsidP="0051081F">
      <w:pPr>
        <w:pStyle w:val="Kd"/>
      </w:pPr>
      <w:r w:rsidRPr="00DC2B95">
        <w:tab/>
      </w:r>
      <w:r w:rsidRPr="00DC2B95">
        <w:tab/>
        <w:t xml:space="preserve">  }</w:t>
      </w:r>
    </w:p>
    <w:p w14:paraId="0E1A4D19" w14:textId="77777777" w:rsidR="0051081F" w:rsidRPr="00DC2B95" w:rsidRDefault="0051081F" w:rsidP="0051081F">
      <w:pPr>
        <w:pStyle w:val="Kd"/>
      </w:pPr>
      <w:r w:rsidRPr="00DC2B95">
        <w:tab/>
      </w:r>
      <w:r w:rsidRPr="00DC2B95">
        <w:tab/>
        <w:t>]</w:t>
      </w:r>
    </w:p>
    <w:p w14:paraId="1D0E08A6" w14:textId="2C4C0403" w:rsidR="0051081F" w:rsidRPr="00DC2B95" w:rsidRDefault="0051081F" w:rsidP="00015C9A">
      <w:pPr>
        <w:pStyle w:val="Kd"/>
      </w:pPr>
      <w:r w:rsidRPr="00DC2B95">
        <w:tab/>
        <w:t xml:space="preserve">  }</w:t>
      </w:r>
    </w:p>
    <w:p w14:paraId="284C71E7" w14:textId="32027F6E" w:rsidR="00AF76DB" w:rsidRPr="00DC2B95" w:rsidRDefault="00AF76DB" w:rsidP="007501A4">
      <w:pPr>
        <w:pStyle w:val="Cmsor2"/>
      </w:pPr>
      <w:bookmarkStart w:id="67" w:name="_Toc119779958"/>
      <w:r w:rsidRPr="00DC2B95">
        <w:t>Adatbázis</w:t>
      </w:r>
      <w:bookmarkEnd w:id="67"/>
    </w:p>
    <w:p w14:paraId="07DA847B" w14:textId="7DCB1B10" w:rsidR="00FE7E7F" w:rsidRPr="00DC2B95" w:rsidRDefault="004D27BC" w:rsidP="00FE7E7F">
      <w:r w:rsidRPr="00DC2B95">
        <w:t>Az alkalmazás szerver mellé egy relációs adatbázist, a PostgreSQL</w:t>
      </w:r>
      <w:sdt>
        <w:sdtPr>
          <w:id w:val="-1741854350"/>
          <w:citation/>
        </w:sdtPr>
        <w:sdtContent>
          <w:r w:rsidRPr="00DC2B95">
            <w:fldChar w:fldCharType="begin"/>
          </w:r>
          <w:r w:rsidRPr="00DC2B95">
            <w:instrText xml:space="preserve"> CITATION pos22 \l 2057 </w:instrText>
          </w:r>
          <w:r w:rsidRPr="00DC2B95">
            <w:fldChar w:fldCharType="separate"/>
          </w:r>
          <w:r w:rsidR="00D37393" w:rsidRPr="00DC2B95">
            <w:rPr>
              <w:noProof/>
            </w:rPr>
            <w:t xml:space="preserve"> [10]</w:t>
          </w:r>
          <w:r w:rsidRPr="00DC2B95">
            <w:fldChar w:fldCharType="end"/>
          </w:r>
        </w:sdtContent>
      </w:sdt>
      <w:r w:rsidRPr="00DC2B95">
        <w:t xml:space="preserve"> nevű adatbázist választottam.</w:t>
      </w:r>
      <w:r w:rsidR="0048206C" w:rsidRPr="00DC2B95">
        <w:t xml:space="preserve"> Az adatbázist az alkalmazás szervertől elválasztva egy külön Docker konténerbe telepítettem, a szerverrel TCP protokollon keresztül kommunikál.</w:t>
      </w:r>
      <w:r w:rsidR="00C658CB" w:rsidRPr="00DC2B95">
        <w:t xml:space="preserve"> </w:t>
      </w:r>
      <w:r w:rsidR="00C658CB" w:rsidRPr="00DC2B95">
        <w:lastRenderedPageBreak/>
        <w:t xml:space="preserve">Az Erlang kódból történő kommunikációt az </w:t>
      </w:r>
      <w:r w:rsidR="00C658CB" w:rsidRPr="00DC2B95">
        <w:rPr>
          <w:i/>
          <w:iCs/>
        </w:rPr>
        <w:t xml:space="preserve">epgsql </w:t>
      </w:r>
      <w:r w:rsidR="00C658CB" w:rsidRPr="00DC2B95">
        <w:t xml:space="preserve">nevű külső </w:t>
      </w:r>
      <w:r w:rsidR="00BD601D" w:rsidRPr="00DC2B95">
        <w:t>adatbázis kliens modul</w:t>
      </w:r>
      <w:r w:rsidR="00691B67" w:rsidRPr="00DC2B95">
        <w:t xml:space="preserve"> segítségével hajtottam végre.</w:t>
      </w:r>
      <w:r w:rsidR="00E41683" w:rsidRPr="00DC2B95">
        <w:t xml:space="preserve"> Az adatbázis réteg </w:t>
      </w:r>
      <w:r w:rsidR="00C21E00" w:rsidRPr="00DC2B95">
        <w:t>lazán van csatolva, az adatbázis cseréje</w:t>
      </w:r>
      <w:r w:rsidR="007B7A56" w:rsidRPr="00DC2B95">
        <w:t xml:space="preserve"> viszonylag kevés munkával járna.</w:t>
      </w:r>
    </w:p>
    <w:p w14:paraId="2C0CE31D" w14:textId="44391EC7" w:rsidR="00AF76DB" w:rsidRPr="00DC2B95" w:rsidRDefault="00AF76DB" w:rsidP="00AF76DB">
      <w:pPr>
        <w:pStyle w:val="Cmsor3"/>
      </w:pPr>
      <w:bookmarkStart w:id="68" w:name="_Toc119779959"/>
      <w:r w:rsidRPr="00DC2B95">
        <w:t>Séma</w:t>
      </w:r>
      <w:bookmarkEnd w:id="68"/>
    </w:p>
    <w:p w14:paraId="5E5E91E8" w14:textId="349CF930" w:rsidR="008A152E" w:rsidRPr="00DC2B95" w:rsidRDefault="00000000" w:rsidP="008A152E">
      <w:r w:rsidRPr="00DC2B95">
        <w:rPr>
          <w:noProof/>
        </w:rPr>
        <w:pict w14:anchorId="51EF30A4">
          <v:shape id="_x0000_s1047" type="#_x0000_t202" style="position:absolute;left:0;text-align:left;margin-left:-32.05pt;margin-top:401.65pt;width:478.2pt;height:35.25pt;z-index:251668992;mso-position-horizontal-relative:text;mso-position-vertical-relative:text" stroked="f">
            <v:textbox style="mso-next-textbox:#_x0000_s1047;mso-fit-shape-to-text:t" inset="0,0,0,0">
              <w:txbxContent>
                <w:bookmarkStart w:id="69" w:name="_Ref118327833"/>
                <w:p w14:paraId="6029F6E4" w14:textId="52128838" w:rsidR="00F6394D" w:rsidRPr="00F6394D" w:rsidRDefault="00F6394D" w:rsidP="00F6394D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14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69"/>
                  <w:r>
                    <w:t xml:space="preserve"> </w:t>
                  </w:r>
                  <w:r>
                    <w:rPr>
                      <w:b w:val="0"/>
                      <w:bCs w:val="0"/>
                    </w:rPr>
                    <w:t>Az adatbázis séma</w:t>
                  </w:r>
                </w:p>
              </w:txbxContent>
            </v:textbox>
            <w10:wrap type="topAndBottom"/>
          </v:shape>
        </w:pict>
      </w:r>
      <w:r w:rsidR="00015C9A" w:rsidRPr="00DC2B95">
        <w:rPr>
          <w:noProof/>
        </w:rPr>
        <w:drawing>
          <wp:anchor distT="0" distB="0" distL="114300" distR="114300" simplePos="0" relativeHeight="251649024" behindDoc="0" locked="0" layoutInCell="1" allowOverlap="1" wp14:anchorId="55611F37" wp14:editId="4A6515DA">
            <wp:simplePos x="0" y="0"/>
            <wp:positionH relativeFrom="column">
              <wp:posOffset>-386080</wp:posOffset>
            </wp:positionH>
            <wp:positionV relativeFrom="paragraph">
              <wp:posOffset>1178349</wp:posOffset>
            </wp:positionV>
            <wp:extent cx="6073505" cy="398272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50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655" w:rsidRPr="00DC2B95">
        <w:t xml:space="preserve">Az adatbázis sémája a </w:t>
      </w:r>
      <w:r w:rsidR="00860707" w:rsidRPr="00DC2B95">
        <w:rPr>
          <w:i/>
          <w:iCs/>
        </w:rPr>
        <w:fldChar w:fldCharType="begin"/>
      </w:r>
      <w:r w:rsidR="00860707" w:rsidRPr="00DC2B95">
        <w:rPr>
          <w:i/>
          <w:iCs/>
        </w:rPr>
        <w:instrText xml:space="preserve"> REF _Ref118327833 \h  \* MERGEFORMAT </w:instrText>
      </w:r>
      <w:r w:rsidR="00860707" w:rsidRPr="00DC2B95">
        <w:rPr>
          <w:i/>
          <w:iCs/>
        </w:rPr>
      </w:r>
      <w:r w:rsidR="00860707" w:rsidRPr="00DC2B95">
        <w:rPr>
          <w:i/>
          <w:iCs/>
        </w:rPr>
        <w:fldChar w:fldCharType="separate"/>
      </w:r>
      <w:r w:rsidR="00043D22" w:rsidRPr="00DC2B95">
        <w:rPr>
          <w:i/>
          <w:iCs/>
          <w:noProof/>
        </w:rPr>
        <w:t>13.</w:t>
      </w:r>
      <w:r w:rsidR="00043D22" w:rsidRPr="00DC2B95">
        <w:rPr>
          <w:i/>
          <w:iCs/>
        </w:rPr>
        <w:t xml:space="preserve"> ábra</w:t>
      </w:r>
      <w:r w:rsidR="00860707" w:rsidRPr="00DC2B95">
        <w:rPr>
          <w:i/>
          <w:iCs/>
        </w:rPr>
        <w:fldChar w:fldCharType="end"/>
      </w:r>
      <w:r w:rsidR="00860707" w:rsidRPr="00DC2B95">
        <w:t xml:space="preserve"> </w:t>
      </w:r>
      <w:r w:rsidR="00CD2655" w:rsidRPr="00DC2B95">
        <w:t>látható.</w:t>
      </w:r>
      <w:r w:rsidR="00A94442" w:rsidRPr="00DC2B95">
        <w:t xml:space="preserve"> </w:t>
      </w:r>
      <w:r w:rsidR="005B5BE4" w:rsidRPr="00DC2B95">
        <w:t xml:space="preserve">Az ábrán az egy </w:t>
      </w:r>
      <w:r w:rsidR="002B4C19" w:rsidRPr="00DC2B95">
        <w:t>-</w:t>
      </w:r>
      <w:r w:rsidR="005B5BE4" w:rsidRPr="00DC2B95">
        <w:t xml:space="preserve"> sok kapcsolat az implementációban külső kulcs kényszer</w:t>
      </w:r>
      <w:r w:rsidR="008A63C4" w:rsidRPr="00DC2B95">
        <w:t>t</w:t>
      </w:r>
      <w:r w:rsidR="005B5BE4" w:rsidRPr="00DC2B95">
        <w:t xml:space="preserve"> jelent, a sok</w:t>
      </w:r>
      <w:r w:rsidR="002B4C19" w:rsidRPr="00DC2B95">
        <w:t xml:space="preserve"> </w:t>
      </w:r>
      <w:r w:rsidR="005B5BE4" w:rsidRPr="00DC2B95">
        <w:t xml:space="preserve">- sok kapcsolat pedig </w:t>
      </w:r>
      <w:r w:rsidR="00341D4F" w:rsidRPr="00DC2B95">
        <w:t>kapcsolótáblát</w:t>
      </w:r>
      <w:r w:rsidR="005B5BE4" w:rsidRPr="00DC2B95">
        <w:t xml:space="preserve">. </w:t>
      </w:r>
      <w:r w:rsidR="00341D4F" w:rsidRPr="00DC2B95">
        <w:t>Az áttekinthetőség kedvéért a kapcsolótáblákat nem ábrázoltam a diagrammon.</w:t>
      </w:r>
    </w:p>
    <w:p w14:paraId="59929828" w14:textId="65AC4D59" w:rsidR="00FC1589" w:rsidRPr="00DC2B95" w:rsidRDefault="00904FEB" w:rsidP="00904FEB">
      <w:pPr>
        <w:ind w:firstLine="0"/>
      </w:pPr>
      <w:r w:rsidRPr="00DC2B95">
        <w:t>Az egyes adatbázis táblák, a táblák oszlopai és azok magyarázata a következő:</w:t>
      </w:r>
      <w:r w:rsidR="00BC4B78" w:rsidRPr="00DC2B95">
        <w:t xml:space="preserve"> </w:t>
      </w:r>
    </w:p>
    <w:p w14:paraId="0A96F999" w14:textId="124545B7" w:rsidR="008D1540" w:rsidRPr="00DC2B95" w:rsidRDefault="00F22E5F" w:rsidP="00F22E5F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user</w:t>
      </w:r>
      <w:r w:rsidR="006D7B91" w:rsidRPr="00DC2B95">
        <w:rPr>
          <w:b/>
          <w:bCs/>
        </w:rPr>
        <w:t>s</w:t>
      </w:r>
      <w:r w:rsidR="00F95FFB" w:rsidRPr="00DC2B95">
        <w:rPr>
          <w:b/>
          <w:bCs/>
        </w:rPr>
        <w:t xml:space="preserve">: </w:t>
      </w:r>
      <w:r w:rsidR="00F95FFB" w:rsidRPr="00DC2B95">
        <w:t>A felhasználókat tartalmazó tábla.</w:t>
      </w:r>
    </w:p>
    <w:p w14:paraId="07A321CB" w14:textId="360CA831" w:rsidR="00F95FFB" w:rsidRPr="00DC2B95" w:rsidRDefault="00F95FFB" w:rsidP="00F95FFB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 xml:space="preserve">user_id: </w:t>
      </w:r>
      <w:r w:rsidR="003C25C2" w:rsidRPr="00DC2B95">
        <w:t>A felhasználó egyedi azonosítója</w:t>
      </w:r>
      <w:r w:rsidR="001C1280" w:rsidRPr="00DC2B95">
        <w:t xml:space="preserve"> (például e-mail cím)</w:t>
      </w:r>
      <w:r w:rsidR="005E2197" w:rsidRPr="00DC2B95">
        <w:t>.</w:t>
      </w:r>
    </w:p>
    <w:p w14:paraId="2FA54372" w14:textId="50B6962E" w:rsidR="00F95FFB" w:rsidRPr="00DC2B95" w:rsidRDefault="00F95FFB" w:rsidP="00CF047A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event_count</w:t>
      </w:r>
      <w:r w:rsidR="005E2197" w:rsidRPr="00DC2B95">
        <w:rPr>
          <w:b/>
          <w:bCs/>
        </w:rPr>
        <w:t xml:space="preserve">: </w:t>
      </w:r>
      <w:r w:rsidR="005E2197" w:rsidRPr="00DC2B95">
        <w:t>A felhasználó eseményeinek a száma.</w:t>
      </w:r>
    </w:p>
    <w:p w14:paraId="072A4907" w14:textId="33BDB7D7" w:rsidR="00F95FFB" w:rsidRPr="00DC2B95" w:rsidRDefault="00F95FFB" w:rsidP="00F95FFB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sessions</w:t>
      </w:r>
      <w:r w:rsidR="00A44632" w:rsidRPr="00DC2B95">
        <w:rPr>
          <w:b/>
          <w:bCs/>
        </w:rPr>
        <w:t xml:space="preserve">: </w:t>
      </w:r>
      <w:r w:rsidR="00A44632" w:rsidRPr="00DC2B95">
        <w:t>A munkameneteket tartalmazó tábla.</w:t>
      </w:r>
    </w:p>
    <w:p w14:paraId="73BF311B" w14:textId="0AC6CE49" w:rsidR="00A44632" w:rsidRPr="00DC2B95" w:rsidRDefault="008971C8" w:rsidP="00A44632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 xml:space="preserve">session_id: </w:t>
      </w:r>
      <w:r w:rsidRPr="00DC2B95">
        <w:t>A munkamenet egyedi azonosítója.</w:t>
      </w:r>
    </w:p>
    <w:p w14:paraId="228EF6B9" w14:textId="5D5CAB5D" w:rsidR="00F95FFB" w:rsidRPr="00DC2B95" w:rsidRDefault="00F95FFB" w:rsidP="00F95FFB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lastRenderedPageBreak/>
        <w:t>users_sessions</w:t>
      </w:r>
      <w:r w:rsidR="00022E33" w:rsidRPr="00DC2B95">
        <w:rPr>
          <w:b/>
          <w:bCs/>
        </w:rPr>
        <w:t xml:space="preserve">: </w:t>
      </w:r>
      <w:r w:rsidR="00022E33" w:rsidRPr="00DC2B95">
        <w:t>Kapcsoló tábla a felhasználók és a munkamenetek egymáshoz rendelésére.</w:t>
      </w:r>
    </w:p>
    <w:p w14:paraId="46124C1F" w14:textId="2DA80509" w:rsidR="00BE6A1E" w:rsidRPr="00DC2B95" w:rsidRDefault="00BE6A1E" w:rsidP="00BE6A1E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 xml:space="preserve">user_id: </w:t>
      </w:r>
      <w:r w:rsidR="003C7B65" w:rsidRPr="00DC2B95">
        <w:t>A felhasználó egyedi azonosítója.</w:t>
      </w:r>
    </w:p>
    <w:p w14:paraId="2195DFC1" w14:textId="38984EBA" w:rsidR="00BE6A1E" w:rsidRPr="00DC2B95" w:rsidRDefault="00BE6A1E" w:rsidP="00BE6A1E">
      <w:pPr>
        <w:pStyle w:val="Listaszerbekezds"/>
        <w:numPr>
          <w:ilvl w:val="1"/>
          <w:numId w:val="28"/>
        </w:numPr>
        <w:rPr>
          <w:b/>
          <w:bCs/>
        </w:rPr>
      </w:pPr>
      <w:r w:rsidRPr="00DC2B95">
        <w:rPr>
          <w:b/>
          <w:bCs/>
        </w:rPr>
        <w:t>session_id:</w:t>
      </w:r>
      <w:r w:rsidR="003C7B65" w:rsidRPr="00DC2B95">
        <w:rPr>
          <w:b/>
          <w:bCs/>
        </w:rPr>
        <w:t xml:space="preserve"> </w:t>
      </w:r>
      <w:r w:rsidR="003C7B65" w:rsidRPr="00DC2B95">
        <w:t>A munkamenet egyedi azonosítója.</w:t>
      </w:r>
    </w:p>
    <w:p w14:paraId="45B99BCF" w14:textId="3425B900" w:rsidR="00F22E5F" w:rsidRPr="00DC2B95" w:rsidRDefault="00F22E5F" w:rsidP="00F22E5F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stream</w:t>
      </w:r>
      <w:r w:rsidR="006D7B91" w:rsidRPr="00DC2B95">
        <w:rPr>
          <w:b/>
          <w:bCs/>
        </w:rPr>
        <w:t>s</w:t>
      </w:r>
      <w:r w:rsidR="00533234" w:rsidRPr="00DC2B95">
        <w:rPr>
          <w:b/>
          <w:bCs/>
        </w:rPr>
        <w:t xml:space="preserve">: </w:t>
      </w:r>
      <w:r w:rsidR="00533234" w:rsidRPr="00DC2B95">
        <w:t>Az adatfolyamokat tartalmazó tábla.</w:t>
      </w:r>
    </w:p>
    <w:p w14:paraId="2636F55E" w14:textId="3E7B83F4" w:rsidR="00225EA5" w:rsidRPr="00DC2B95" w:rsidRDefault="00225EA5" w:rsidP="00225EA5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 xml:space="preserve">stream_id: </w:t>
      </w:r>
      <w:r w:rsidR="003144D8" w:rsidRPr="00DC2B95">
        <w:t>Az adatfolyam egyedi azonosítója, amelyet a kliens program generál az alkalmazás indulásakor.</w:t>
      </w:r>
    </w:p>
    <w:p w14:paraId="4C3E803C" w14:textId="653ADD94" w:rsidR="00225EA5" w:rsidRPr="00DC2B95" w:rsidRDefault="00225EA5" w:rsidP="00225EA5">
      <w:pPr>
        <w:pStyle w:val="Listaszerbekezds"/>
        <w:numPr>
          <w:ilvl w:val="1"/>
          <w:numId w:val="28"/>
        </w:numPr>
        <w:rPr>
          <w:b/>
          <w:bCs/>
        </w:rPr>
      </w:pPr>
      <w:r w:rsidRPr="00DC2B95">
        <w:rPr>
          <w:b/>
          <w:bCs/>
        </w:rPr>
        <w:t>session_id:</w:t>
      </w:r>
      <w:r w:rsidR="00931BD7" w:rsidRPr="00DC2B95">
        <w:rPr>
          <w:b/>
          <w:bCs/>
        </w:rPr>
        <w:t xml:space="preserve"> </w:t>
      </w:r>
      <w:r w:rsidR="00931BD7" w:rsidRPr="00DC2B95">
        <w:t xml:space="preserve">A munkamenet egyedi azonosítója, </w:t>
      </w:r>
      <w:r w:rsidR="00575EA9" w:rsidRPr="00DC2B95">
        <w:t>amihez az adatfolyam tartozik.</w:t>
      </w:r>
    </w:p>
    <w:p w14:paraId="7C486815" w14:textId="2654796A" w:rsidR="00F95FFB" w:rsidRPr="00DC2B95" w:rsidRDefault="00F95FFB" w:rsidP="00F22E5F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users_streams</w:t>
      </w:r>
      <w:r w:rsidR="00932A58" w:rsidRPr="00DC2B95">
        <w:rPr>
          <w:b/>
          <w:bCs/>
        </w:rPr>
        <w:t xml:space="preserve">: </w:t>
      </w:r>
      <w:r w:rsidR="00932A58" w:rsidRPr="00DC2B95">
        <w:t>Kapcsoló tábla a felhasználók és a</w:t>
      </w:r>
      <w:r w:rsidR="007E6FA3" w:rsidRPr="00DC2B95">
        <w:t xml:space="preserve">z adatfolyamok </w:t>
      </w:r>
      <w:r w:rsidR="00932A58" w:rsidRPr="00DC2B95">
        <w:t>egymáshoz rendelésére.</w:t>
      </w:r>
    </w:p>
    <w:p w14:paraId="11C29C38" w14:textId="1D9FE7F4" w:rsidR="009425DC" w:rsidRPr="00DC2B95" w:rsidRDefault="000E75FD" w:rsidP="009425DC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 xml:space="preserve">user_id: </w:t>
      </w:r>
      <w:r w:rsidR="001F5DAA" w:rsidRPr="00DC2B95">
        <w:t>A felhasználó egyedi azonosítója.</w:t>
      </w:r>
    </w:p>
    <w:p w14:paraId="349C0467" w14:textId="7AE04A4F" w:rsidR="000E75FD" w:rsidRPr="00DC2B95" w:rsidRDefault="000E75FD" w:rsidP="009425DC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stream_id:</w:t>
      </w:r>
      <w:r w:rsidR="001F5DAA" w:rsidRPr="00DC2B95">
        <w:rPr>
          <w:b/>
          <w:bCs/>
        </w:rPr>
        <w:t xml:space="preserve"> </w:t>
      </w:r>
      <w:r w:rsidR="001F5DAA" w:rsidRPr="00DC2B95">
        <w:t>Az adatfolyam egyedi azonosítója.</w:t>
      </w:r>
    </w:p>
    <w:p w14:paraId="6DE4BC66" w14:textId="33821755" w:rsidR="00F22E5F" w:rsidRPr="00DC2B95" w:rsidRDefault="00F22E5F" w:rsidP="00F22E5F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chunk</w:t>
      </w:r>
      <w:r w:rsidR="006D7B91" w:rsidRPr="00DC2B95">
        <w:rPr>
          <w:b/>
          <w:bCs/>
        </w:rPr>
        <w:t>s</w:t>
      </w:r>
      <w:r w:rsidR="00920ED0" w:rsidRPr="00DC2B95">
        <w:rPr>
          <w:b/>
          <w:bCs/>
        </w:rPr>
        <w:t>:</w:t>
      </w:r>
      <w:r w:rsidR="00DE19DD" w:rsidRPr="00DC2B95">
        <w:rPr>
          <w:b/>
          <w:bCs/>
        </w:rPr>
        <w:t xml:space="preserve"> </w:t>
      </w:r>
      <w:r w:rsidR="00080002" w:rsidRPr="00DC2B95">
        <w:t>Az események egy nagyobb csoportját tartalmazó tábla</w:t>
      </w:r>
      <w:r w:rsidR="00EC3B94" w:rsidRPr="00DC2B95">
        <w:t>.</w:t>
      </w:r>
    </w:p>
    <w:p w14:paraId="20C5D912" w14:textId="585FD9D4" w:rsidR="00EC3B94" w:rsidRPr="00DC2B95" w:rsidRDefault="00EC3B94" w:rsidP="00EC3B94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stream_id</w:t>
      </w:r>
      <w:r w:rsidR="002D3F55" w:rsidRPr="00DC2B95">
        <w:rPr>
          <w:b/>
          <w:bCs/>
        </w:rPr>
        <w:t xml:space="preserve">: </w:t>
      </w:r>
      <w:r w:rsidR="002D3F55" w:rsidRPr="00DC2B95">
        <w:t>Az adatfolyam egyedi azonosítója, amelyhez az események tartoznak.</w:t>
      </w:r>
    </w:p>
    <w:p w14:paraId="50724060" w14:textId="09D83CAD" w:rsidR="00EC3B94" w:rsidRPr="00DC2B95" w:rsidRDefault="00EC3B94" w:rsidP="00EC3B94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sequence_number</w:t>
      </w:r>
      <w:r w:rsidR="008E2F08" w:rsidRPr="00DC2B95">
        <w:rPr>
          <w:b/>
          <w:bCs/>
        </w:rPr>
        <w:t xml:space="preserve">: </w:t>
      </w:r>
      <w:r w:rsidR="005B7DF2" w:rsidRPr="00DC2B95">
        <w:t>Szigorúan monoton növekvő egész szám, amellyel az adatcsomag</w:t>
      </w:r>
      <w:r w:rsidR="008E7AF0" w:rsidRPr="00DC2B95">
        <w:t>ok</w:t>
      </w:r>
      <w:r w:rsidR="005B7DF2" w:rsidRPr="00DC2B95">
        <w:t xml:space="preserve"> vannak ellátva.</w:t>
      </w:r>
    </w:p>
    <w:p w14:paraId="599A789D" w14:textId="10977C4A" w:rsidR="00EC3B94" w:rsidRPr="00DC2B95" w:rsidRDefault="00EC3B94" w:rsidP="00EC3B94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session_id</w:t>
      </w:r>
      <w:r w:rsidR="00DB1E03" w:rsidRPr="00DC2B95">
        <w:rPr>
          <w:b/>
          <w:bCs/>
        </w:rPr>
        <w:t xml:space="preserve">: </w:t>
      </w:r>
      <w:r w:rsidR="00DB1E03" w:rsidRPr="00DC2B95">
        <w:t>A munkamenet egyedi azonosítója, amihez az események tartozik.</w:t>
      </w:r>
    </w:p>
    <w:p w14:paraId="3248140F" w14:textId="35ECC093" w:rsidR="00EC3B94" w:rsidRPr="00DC2B95" w:rsidRDefault="00EC3B94" w:rsidP="00EC3B94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user_id</w:t>
      </w:r>
      <w:r w:rsidR="00FC41BB" w:rsidRPr="00DC2B95">
        <w:rPr>
          <w:b/>
          <w:bCs/>
        </w:rPr>
        <w:t xml:space="preserve">: </w:t>
      </w:r>
      <w:r w:rsidR="00FC41BB" w:rsidRPr="00DC2B95">
        <w:t>A felhasználó egyedi azonosítója, akihez az események tartoznak.</w:t>
      </w:r>
    </w:p>
    <w:p w14:paraId="3C294E7D" w14:textId="3DE22CAB" w:rsidR="00EC3B94" w:rsidRPr="00DC2B95" w:rsidRDefault="00EC3B94" w:rsidP="00EC3B94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epoch_unit</w:t>
      </w:r>
      <w:r w:rsidR="00A256E9" w:rsidRPr="00DC2B95">
        <w:rPr>
          <w:b/>
          <w:bCs/>
        </w:rPr>
        <w:t xml:space="preserve">: </w:t>
      </w:r>
      <w:r w:rsidR="00FA475A" w:rsidRPr="00DC2B95">
        <w:t>A kliens program indulás</w:t>
      </w:r>
      <w:r w:rsidR="00F14833" w:rsidRPr="00DC2B95">
        <w:t>akor rögzített</w:t>
      </w:r>
      <w:r w:rsidR="00FA475A" w:rsidRPr="00DC2B95">
        <w:t xml:space="preserve"> </w:t>
      </w:r>
      <w:r w:rsidR="00FF6070" w:rsidRPr="00DC2B95">
        <w:t>Unix időbélyeg mértékegysége, a kliens program tölti ki.</w:t>
      </w:r>
    </w:p>
    <w:p w14:paraId="3DBCD0DD" w14:textId="71F666DC" w:rsidR="00EC3B94" w:rsidRPr="00DC2B95" w:rsidRDefault="00EC3B94" w:rsidP="000273F1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epoch_value</w:t>
      </w:r>
      <w:r w:rsidR="000273F1" w:rsidRPr="00DC2B95">
        <w:rPr>
          <w:b/>
          <w:bCs/>
        </w:rPr>
        <w:t xml:space="preserve">: </w:t>
      </w:r>
      <w:r w:rsidR="000273F1" w:rsidRPr="00DC2B95">
        <w:t>A kliens program indulásakor rögzített Unix időbélyeg értéke, a kliens program tölti ki.</w:t>
      </w:r>
    </w:p>
    <w:p w14:paraId="19885510" w14:textId="354CA037" w:rsidR="00EC3B94" w:rsidRPr="00DC2B95" w:rsidRDefault="00EC3B94" w:rsidP="00EC3B94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submitted_at</w:t>
      </w:r>
      <w:r w:rsidR="00587993" w:rsidRPr="00DC2B95">
        <w:rPr>
          <w:b/>
          <w:bCs/>
        </w:rPr>
        <w:t xml:space="preserve">: </w:t>
      </w:r>
      <w:r w:rsidR="00587993" w:rsidRPr="00DC2B95">
        <w:t xml:space="preserve">Az adatcsomag szerverre történő </w:t>
      </w:r>
      <w:r w:rsidR="00FF063B" w:rsidRPr="00DC2B95">
        <w:t>érkezésének időbélyege</w:t>
      </w:r>
      <w:r w:rsidR="00DD6C48" w:rsidRPr="00DC2B95">
        <w:t xml:space="preserve"> (Unix időbélyeg mikroszekundumban)</w:t>
      </w:r>
      <w:r w:rsidR="00BA1322" w:rsidRPr="00DC2B95">
        <w:t>.</w:t>
      </w:r>
    </w:p>
    <w:p w14:paraId="6B5E3C31" w14:textId="6C81AE9D" w:rsidR="00EC3B94" w:rsidRPr="00DC2B95" w:rsidRDefault="00EC3B94" w:rsidP="00EC3B94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lastRenderedPageBreak/>
        <w:t>real_ip_address</w:t>
      </w:r>
      <w:r w:rsidR="00FE733D" w:rsidRPr="00DC2B95">
        <w:rPr>
          <w:b/>
          <w:bCs/>
        </w:rPr>
        <w:t xml:space="preserve">: </w:t>
      </w:r>
      <w:r w:rsidR="00FE733D" w:rsidRPr="00DC2B95">
        <w:t xml:space="preserve">Az adatcsomagot küldő </w:t>
      </w:r>
      <w:r w:rsidR="007A4D9B" w:rsidRPr="00DC2B95">
        <w:t>IP címe (X-forwarded-for HTTP fejléc értéke).</w:t>
      </w:r>
    </w:p>
    <w:p w14:paraId="0786C408" w14:textId="50E4D6E6" w:rsidR="00EC3B94" w:rsidRPr="00DC2B95" w:rsidRDefault="00EC3B94" w:rsidP="00EC3B94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peer_ip_address</w:t>
      </w:r>
      <w:r w:rsidR="0070781B" w:rsidRPr="00DC2B95">
        <w:rPr>
          <w:b/>
          <w:bCs/>
        </w:rPr>
        <w:t xml:space="preserve">: </w:t>
      </w:r>
      <w:r w:rsidR="0070781B" w:rsidRPr="00DC2B95">
        <w:t>Az adatcsomagot továbbító utolsó eszköz IP címe.</w:t>
      </w:r>
    </w:p>
    <w:p w14:paraId="423E6DDD" w14:textId="3F05289E" w:rsidR="00EC3B94" w:rsidRPr="00DC2B95" w:rsidRDefault="00EC3B94" w:rsidP="00EC3B94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referer</w:t>
      </w:r>
      <w:r w:rsidR="0011389A" w:rsidRPr="00DC2B95">
        <w:rPr>
          <w:b/>
          <w:bCs/>
        </w:rPr>
        <w:t xml:space="preserve">: </w:t>
      </w:r>
      <w:r w:rsidR="00EF6284" w:rsidRPr="00DC2B95">
        <w:t>Az adatcsomagot küldő Referer HTTP</w:t>
      </w:r>
      <w:r w:rsidR="00E909C4" w:rsidRPr="00DC2B95">
        <w:t xml:space="preserve"> </w:t>
      </w:r>
      <w:r w:rsidR="00EF6284" w:rsidRPr="00DC2B95">
        <w:t>fejléc értéke.</w:t>
      </w:r>
    </w:p>
    <w:p w14:paraId="4F6DC401" w14:textId="3333710F" w:rsidR="00EC3B94" w:rsidRPr="00DC2B95" w:rsidRDefault="00EC3B94" w:rsidP="00EC3B94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chunk</w:t>
      </w:r>
      <w:r w:rsidR="00C75791" w:rsidRPr="00DC2B95">
        <w:rPr>
          <w:b/>
          <w:bCs/>
        </w:rPr>
        <w:t>:</w:t>
      </w:r>
      <w:r w:rsidR="00251050" w:rsidRPr="00DC2B95">
        <w:rPr>
          <w:b/>
          <w:bCs/>
        </w:rPr>
        <w:t xml:space="preserve"> </w:t>
      </w:r>
      <w:r w:rsidR="00251050" w:rsidRPr="00DC2B95">
        <w:t xml:space="preserve">Az adatcsomagban található események. Az adatbázisban bináris JSON (BSON) formátumban kerülnek </w:t>
      </w:r>
      <w:r w:rsidR="007B2A12" w:rsidRPr="00DC2B95">
        <w:t>e</w:t>
      </w:r>
      <w:r w:rsidR="004F321F" w:rsidRPr="00DC2B95">
        <w:t>l</w:t>
      </w:r>
      <w:r w:rsidR="00251050" w:rsidRPr="00DC2B95">
        <w:t>tárolásra.</w:t>
      </w:r>
    </w:p>
    <w:p w14:paraId="6BCA8EE6" w14:textId="2FF5D856" w:rsidR="00F22E5F" w:rsidRPr="00DC2B95" w:rsidRDefault="00F22E5F" w:rsidP="00F22E5F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profile</w:t>
      </w:r>
      <w:r w:rsidR="006D7B91" w:rsidRPr="00DC2B95">
        <w:rPr>
          <w:b/>
          <w:bCs/>
        </w:rPr>
        <w:t>s</w:t>
      </w:r>
      <w:r w:rsidR="00B65EB9" w:rsidRPr="00DC2B95">
        <w:rPr>
          <w:b/>
          <w:bCs/>
        </w:rPr>
        <w:t xml:space="preserve">: </w:t>
      </w:r>
      <w:r w:rsidR="00B65EB9" w:rsidRPr="00DC2B95">
        <w:t>A biometrikus profilokat tartalmazó adatbázis tábla.</w:t>
      </w:r>
    </w:p>
    <w:p w14:paraId="0579347C" w14:textId="6DDB7520" w:rsidR="00B65EB9" w:rsidRPr="00DC2B95" w:rsidRDefault="004D13B6" w:rsidP="004D13B6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profile_id:</w:t>
      </w:r>
      <w:r w:rsidR="00814E3A" w:rsidRPr="00DC2B95">
        <w:rPr>
          <w:b/>
          <w:bCs/>
        </w:rPr>
        <w:t xml:space="preserve"> </w:t>
      </w:r>
      <w:r w:rsidR="00AA4AA8" w:rsidRPr="00DC2B95">
        <w:t xml:space="preserve">A biometrikus profil </w:t>
      </w:r>
      <w:r w:rsidR="00134291" w:rsidRPr="00DC2B95">
        <w:t>egyedi azonosítója.</w:t>
      </w:r>
    </w:p>
    <w:p w14:paraId="37BD9D18" w14:textId="5F781EA8" w:rsidR="004D13B6" w:rsidRPr="00DC2B95" w:rsidRDefault="004D13B6" w:rsidP="004D13B6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user_id</w:t>
      </w:r>
      <w:r w:rsidR="007D483E" w:rsidRPr="00DC2B95">
        <w:rPr>
          <w:b/>
          <w:bCs/>
        </w:rPr>
        <w:t xml:space="preserve">: </w:t>
      </w:r>
      <w:r w:rsidR="007D483E" w:rsidRPr="00DC2B95">
        <w:t>A felhasználó egyedi azonosítója, akihez a profil tartozik</w:t>
      </w:r>
      <w:r w:rsidR="001D0CEE" w:rsidRPr="00DC2B95">
        <w:t>.</w:t>
      </w:r>
    </w:p>
    <w:p w14:paraId="08AEC7D5" w14:textId="5182713C" w:rsidR="004D13B6" w:rsidRPr="00DC2B95" w:rsidRDefault="004D13B6" w:rsidP="004D13B6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profile_data</w:t>
      </w:r>
      <w:r w:rsidR="001D0CEE" w:rsidRPr="00DC2B95">
        <w:rPr>
          <w:b/>
          <w:bCs/>
        </w:rPr>
        <w:t xml:space="preserve">: </w:t>
      </w:r>
      <w:r w:rsidR="001D0CEE" w:rsidRPr="00DC2B95">
        <w:t xml:space="preserve">A </w:t>
      </w:r>
      <w:r w:rsidR="00AA2E9C" w:rsidRPr="00DC2B95">
        <w:t xml:space="preserve">biometrikus </w:t>
      </w:r>
      <w:r w:rsidR="001D0CEE" w:rsidRPr="00DC2B95">
        <w:t>profil</w:t>
      </w:r>
      <w:r w:rsidR="00AA2E9C" w:rsidRPr="00DC2B95">
        <w:t xml:space="preserve"> adattartalma. Az adatbázisban bináris sztringként kerül eltárolásra.</w:t>
      </w:r>
    </w:p>
    <w:p w14:paraId="711BF838" w14:textId="08A86FDF" w:rsidR="004D13B6" w:rsidRPr="00DC2B95" w:rsidRDefault="004D13B6" w:rsidP="004D13B6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succeeded_at</w:t>
      </w:r>
      <w:r w:rsidR="00CE31E8" w:rsidRPr="00DC2B95">
        <w:rPr>
          <w:b/>
          <w:bCs/>
        </w:rPr>
        <w:t xml:space="preserve">: </w:t>
      </w:r>
      <w:r w:rsidR="004E3180" w:rsidRPr="00DC2B95">
        <w:t>A sikeres profil készítésének időpontja</w:t>
      </w:r>
      <w:r w:rsidR="00007A3E" w:rsidRPr="00DC2B95">
        <w:t>, amennyiben a profil építés sikeres volt.</w:t>
      </w:r>
    </w:p>
    <w:p w14:paraId="7B555F40" w14:textId="40D860A1" w:rsidR="004D13B6" w:rsidRPr="00DC2B95" w:rsidRDefault="004D13B6" w:rsidP="004D13B6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failed_at</w:t>
      </w:r>
      <w:r w:rsidR="0007223A" w:rsidRPr="00DC2B95">
        <w:rPr>
          <w:b/>
          <w:bCs/>
        </w:rPr>
        <w:t xml:space="preserve">: </w:t>
      </w:r>
      <w:r w:rsidR="0007223A" w:rsidRPr="00DC2B95">
        <w:t>A sikertelen profil készítésének időpontja, amennyiben a profil építés sikertelen volt.</w:t>
      </w:r>
    </w:p>
    <w:p w14:paraId="403D64F2" w14:textId="3E19B337" w:rsidR="00F22E5F" w:rsidRPr="00DC2B95" w:rsidRDefault="00F22E5F" w:rsidP="00F22E5F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verification</w:t>
      </w:r>
      <w:r w:rsidR="006D7B91" w:rsidRPr="00DC2B95">
        <w:rPr>
          <w:b/>
          <w:bCs/>
        </w:rPr>
        <w:t>s</w:t>
      </w:r>
      <w:r w:rsidR="00197475" w:rsidRPr="00DC2B95">
        <w:rPr>
          <w:b/>
          <w:bCs/>
        </w:rPr>
        <w:t xml:space="preserve">: </w:t>
      </w:r>
      <w:r w:rsidR="00DD0B5F" w:rsidRPr="00DC2B95">
        <w:t>A felhasználói verifikációkat tartalmazó adatbázis tábla.</w:t>
      </w:r>
    </w:p>
    <w:p w14:paraId="15E8B507" w14:textId="6B84C4F2" w:rsidR="00864029" w:rsidRPr="00DC2B95" w:rsidRDefault="00864029" w:rsidP="00864029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verification_id</w:t>
      </w:r>
      <w:r w:rsidR="003B385B" w:rsidRPr="00DC2B95">
        <w:rPr>
          <w:b/>
          <w:bCs/>
        </w:rPr>
        <w:t xml:space="preserve">: </w:t>
      </w:r>
      <w:r w:rsidR="003B385B" w:rsidRPr="00DC2B95">
        <w:t>A verifikáció egyedi azonosítója.</w:t>
      </w:r>
    </w:p>
    <w:p w14:paraId="4CDBD5BC" w14:textId="0385732C" w:rsidR="00864029" w:rsidRPr="00DC2B95" w:rsidRDefault="00864029" w:rsidP="00864029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profile_id</w:t>
      </w:r>
      <w:r w:rsidR="007D76F6" w:rsidRPr="00DC2B95">
        <w:rPr>
          <w:b/>
          <w:bCs/>
        </w:rPr>
        <w:t xml:space="preserve">: </w:t>
      </w:r>
      <w:r w:rsidR="00BF367A" w:rsidRPr="00DC2B95">
        <w:t>A biometrikus profil egyedi azonosítója, amellyel a verifikáció történt.</w:t>
      </w:r>
    </w:p>
    <w:p w14:paraId="572EB051" w14:textId="71009FA9" w:rsidR="00864029" w:rsidRPr="00DC2B95" w:rsidRDefault="00864029" w:rsidP="00864029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stream_id</w:t>
      </w:r>
      <w:r w:rsidR="00607201" w:rsidRPr="00DC2B95">
        <w:rPr>
          <w:b/>
          <w:bCs/>
        </w:rPr>
        <w:t xml:space="preserve">: </w:t>
      </w:r>
      <w:r w:rsidR="00607201" w:rsidRPr="00DC2B95">
        <w:t xml:space="preserve">Az adatfolyam egyedi azonosítója, </w:t>
      </w:r>
      <w:r w:rsidR="00B0140D" w:rsidRPr="00DC2B95">
        <w:t>amelyből azok az események származnak, amelyek</w:t>
      </w:r>
      <w:r w:rsidR="00607201" w:rsidRPr="00DC2B95">
        <w:t xml:space="preserve"> fel lettek használva a verifikációhoz.</w:t>
      </w:r>
    </w:p>
    <w:p w14:paraId="06557D9D" w14:textId="2E599C61" w:rsidR="00864029" w:rsidRPr="00DC2B95" w:rsidRDefault="00864029" w:rsidP="00864029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last_chunk</w:t>
      </w:r>
      <w:r w:rsidR="0020471F" w:rsidRPr="00DC2B95">
        <w:rPr>
          <w:b/>
          <w:bCs/>
        </w:rPr>
        <w:t xml:space="preserve">: </w:t>
      </w:r>
      <w:r w:rsidR="0020471F" w:rsidRPr="00DC2B95">
        <w:t xml:space="preserve">A verifikációhoz tartozó adatfolyamban az utolsó </w:t>
      </w:r>
      <w:r w:rsidR="00501B38" w:rsidRPr="00DC2B95">
        <w:t xml:space="preserve">olyan </w:t>
      </w:r>
      <w:r w:rsidR="0020471F" w:rsidRPr="00DC2B95">
        <w:t>adatcsomag</w:t>
      </w:r>
      <w:r w:rsidR="00501B38" w:rsidRPr="00DC2B95">
        <w:t xml:space="preserve"> </w:t>
      </w:r>
      <w:r w:rsidR="00501B38" w:rsidRPr="00DC2B95">
        <w:rPr>
          <w:i/>
          <w:iCs/>
        </w:rPr>
        <w:t>sequence_number</w:t>
      </w:r>
      <w:r w:rsidR="00501B38" w:rsidRPr="00DC2B95">
        <w:t xml:space="preserve"> értéke, amelynek az eseményei fel lettek használva a verifikáció során.</w:t>
      </w:r>
    </w:p>
    <w:p w14:paraId="736C7FA9" w14:textId="2ABB6FB1" w:rsidR="00864029" w:rsidRPr="00DC2B95" w:rsidRDefault="00864029" w:rsidP="00864029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chunk_count</w:t>
      </w:r>
      <w:r w:rsidR="007F2B92" w:rsidRPr="00DC2B95">
        <w:rPr>
          <w:b/>
          <w:bCs/>
        </w:rPr>
        <w:t xml:space="preserve">: </w:t>
      </w:r>
      <w:r w:rsidR="007F2B92" w:rsidRPr="00DC2B95">
        <w:t>Az adatcsomagok mennyiségének száma, amelyek fel lettek használva a verifikáció során.</w:t>
      </w:r>
      <w:r w:rsidR="009C7FE7" w:rsidRPr="00DC2B95">
        <w:t xml:space="preserve"> Ebből az értékből, illetve a </w:t>
      </w:r>
      <w:r w:rsidR="009C7FE7" w:rsidRPr="00DC2B95">
        <w:rPr>
          <w:b/>
          <w:bCs/>
        </w:rPr>
        <w:t xml:space="preserve">last_chunk </w:t>
      </w:r>
      <w:r w:rsidR="009C7FE7" w:rsidRPr="00DC2B95">
        <w:t xml:space="preserve">és </w:t>
      </w:r>
      <w:r w:rsidR="009C7FE7" w:rsidRPr="00DC2B95">
        <w:rPr>
          <w:b/>
          <w:bCs/>
        </w:rPr>
        <w:t>stream_id</w:t>
      </w:r>
      <w:r w:rsidR="009C7FE7" w:rsidRPr="00DC2B95">
        <w:t xml:space="preserve"> mezők értékéből pontosan </w:t>
      </w:r>
      <w:r w:rsidR="009C7FE7" w:rsidRPr="00DC2B95">
        <w:lastRenderedPageBreak/>
        <w:t>visszaállíthatóak azok az események, amelyeket a verifikáció során használt a kiértékelő szoftver.</w:t>
      </w:r>
    </w:p>
    <w:p w14:paraId="134A71A2" w14:textId="399D2487" w:rsidR="00864029" w:rsidRPr="00DC2B95" w:rsidRDefault="00864029" w:rsidP="00864029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result</w:t>
      </w:r>
      <w:r w:rsidR="00B57D18" w:rsidRPr="00DC2B95">
        <w:rPr>
          <w:b/>
          <w:bCs/>
        </w:rPr>
        <w:t xml:space="preserve">: </w:t>
      </w:r>
      <w:r w:rsidR="00B57D18" w:rsidRPr="00DC2B95">
        <w:t>A verifikáció eredménye, egy lebegő pontos szám, amelynek az értéke 0.0 és 1.0 között van.</w:t>
      </w:r>
    </w:p>
    <w:p w14:paraId="3F458DDB" w14:textId="0F4A10FE" w:rsidR="00864029" w:rsidRPr="00DC2B95" w:rsidRDefault="00864029" w:rsidP="00864029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succeeded_at</w:t>
      </w:r>
      <w:r w:rsidR="009C6B80" w:rsidRPr="00DC2B95">
        <w:rPr>
          <w:b/>
          <w:bCs/>
        </w:rPr>
        <w:t xml:space="preserve">: </w:t>
      </w:r>
      <w:r w:rsidR="009C6B80" w:rsidRPr="00DC2B95">
        <w:t xml:space="preserve">A sikeres </w:t>
      </w:r>
      <w:r w:rsidR="002476C6" w:rsidRPr="00DC2B95">
        <w:t xml:space="preserve">verifikáció </w:t>
      </w:r>
      <w:r w:rsidR="009C6B80" w:rsidRPr="00DC2B95">
        <w:t xml:space="preserve">készítésének időpontja, amennyiben a </w:t>
      </w:r>
      <w:r w:rsidR="006631D5" w:rsidRPr="00DC2B95">
        <w:t xml:space="preserve">verifikáció </w:t>
      </w:r>
      <w:r w:rsidR="00063761" w:rsidRPr="00DC2B95">
        <w:t>futtatása</w:t>
      </w:r>
      <w:r w:rsidR="006631D5" w:rsidRPr="00DC2B95">
        <w:t xml:space="preserve"> </w:t>
      </w:r>
      <w:r w:rsidR="009C6B80" w:rsidRPr="00DC2B95">
        <w:t>sikeres volt.</w:t>
      </w:r>
    </w:p>
    <w:p w14:paraId="0A404033" w14:textId="71D5A93E" w:rsidR="00864029" w:rsidRPr="00DC2B95" w:rsidRDefault="00864029" w:rsidP="00864029">
      <w:pPr>
        <w:pStyle w:val="Listaszerbekezds"/>
        <w:numPr>
          <w:ilvl w:val="1"/>
          <w:numId w:val="28"/>
        </w:numPr>
      </w:pPr>
      <w:r w:rsidRPr="00DC2B95">
        <w:rPr>
          <w:b/>
          <w:bCs/>
        </w:rPr>
        <w:t>failed_at</w:t>
      </w:r>
      <w:r w:rsidR="009B50B0" w:rsidRPr="00DC2B95">
        <w:rPr>
          <w:b/>
          <w:bCs/>
        </w:rPr>
        <w:t xml:space="preserve">: </w:t>
      </w:r>
      <w:r w:rsidR="009B50B0" w:rsidRPr="00DC2B95">
        <w:t xml:space="preserve">A sikertelen </w:t>
      </w:r>
      <w:r w:rsidR="00C83E1B" w:rsidRPr="00DC2B95">
        <w:t>verifikáció</w:t>
      </w:r>
      <w:r w:rsidR="009B50B0" w:rsidRPr="00DC2B95">
        <w:t xml:space="preserve"> készítésének időpontja, amennyiben a </w:t>
      </w:r>
      <w:r w:rsidR="00E015A5" w:rsidRPr="00DC2B95">
        <w:t xml:space="preserve">verifikáció futtatása </w:t>
      </w:r>
      <w:r w:rsidR="009B50B0" w:rsidRPr="00DC2B95">
        <w:t>sikertelen volt.</w:t>
      </w:r>
    </w:p>
    <w:p w14:paraId="2CCAA310" w14:textId="5F719196" w:rsidR="00F72F6A" w:rsidRPr="00DC2B95" w:rsidRDefault="00F72F6A" w:rsidP="00F72F6A">
      <w:r w:rsidRPr="00DC2B95">
        <w:t>Minden adatbázis táblához tartozik még három oszlop</w:t>
      </w:r>
      <w:r w:rsidR="006229E6" w:rsidRPr="00DC2B95">
        <w:t>, amelyek a következőek:</w:t>
      </w:r>
    </w:p>
    <w:p w14:paraId="22EAFDF6" w14:textId="3FADD312" w:rsidR="006229E6" w:rsidRPr="00DC2B95" w:rsidRDefault="006229E6" w:rsidP="006229E6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created_at</w:t>
      </w:r>
      <w:r w:rsidR="00A772B7" w:rsidRPr="00DC2B95">
        <w:rPr>
          <w:b/>
          <w:bCs/>
        </w:rPr>
        <w:t xml:space="preserve">: </w:t>
      </w:r>
      <w:r w:rsidR="00A772B7" w:rsidRPr="00DC2B95">
        <w:t xml:space="preserve">Az adott rekord </w:t>
      </w:r>
      <w:r w:rsidR="003028A6" w:rsidRPr="00DC2B95">
        <w:t xml:space="preserve">az </w:t>
      </w:r>
      <w:r w:rsidR="00A772B7" w:rsidRPr="00DC2B95">
        <w:t>adatbázisba történő beszúrásának ideje.</w:t>
      </w:r>
    </w:p>
    <w:p w14:paraId="78FE76F4" w14:textId="0B8ABD9D" w:rsidR="006229E6" w:rsidRPr="00DC2B95" w:rsidRDefault="006229E6" w:rsidP="006229E6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updated_at</w:t>
      </w:r>
      <w:r w:rsidR="00830090" w:rsidRPr="00DC2B95">
        <w:rPr>
          <w:b/>
          <w:bCs/>
        </w:rPr>
        <w:t xml:space="preserve">: </w:t>
      </w:r>
      <w:r w:rsidR="00830090" w:rsidRPr="00DC2B95">
        <w:t>Az adott rekord az adatbázis történő utolsó frissítésének ideje.</w:t>
      </w:r>
    </w:p>
    <w:p w14:paraId="28992EE2" w14:textId="6CEBEC5A" w:rsidR="006229E6" w:rsidRPr="00DC2B95" w:rsidRDefault="006229E6" w:rsidP="006229E6">
      <w:pPr>
        <w:pStyle w:val="Listaszerbekezds"/>
        <w:numPr>
          <w:ilvl w:val="0"/>
          <w:numId w:val="28"/>
        </w:numPr>
      </w:pPr>
      <w:r w:rsidRPr="00DC2B95">
        <w:rPr>
          <w:b/>
          <w:bCs/>
        </w:rPr>
        <w:t>deleted_at</w:t>
      </w:r>
      <w:r w:rsidR="006646BE" w:rsidRPr="00DC2B95">
        <w:rPr>
          <w:b/>
          <w:bCs/>
        </w:rPr>
        <w:t xml:space="preserve">: </w:t>
      </w:r>
      <w:r w:rsidR="006646BE" w:rsidRPr="00DC2B95">
        <w:t>Az adott rekord adatbázisból való „törlésének” ideje.</w:t>
      </w:r>
      <w:r w:rsidR="00024590" w:rsidRPr="00DC2B95">
        <w:t xml:space="preserve"> Rendes törlés helyett az alkalmazás gyenge törlést (soft delete) használ.</w:t>
      </w:r>
      <w:r w:rsidR="00497AE6" w:rsidRPr="00DC2B95">
        <w:t xml:space="preserve"> Azaz, amikor egy rekordot törölni kell az adatbázisból, a szerver </w:t>
      </w:r>
      <w:r w:rsidR="00445550" w:rsidRPr="00DC2B95">
        <w:t xml:space="preserve">tényleges törlés helyett </w:t>
      </w:r>
      <w:r w:rsidR="00497AE6" w:rsidRPr="00DC2B95">
        <w:t xml:space="preserve">beállítja a </w:t>
      </w:r>
      <w:r w:rsidR="00497AE6" w:rsidRPr="00DC2B95">
        <w:rPr>
          <w:b/>
          <w:bCs/>
        </w:rPr>
        <w:t>deleted_at</w:t>
      </w:r>
      <w:r w:rsidR="00497AE6" w:rsidRPr="00DC2B95">
        <w:t xml:space="preserve"> mező értékét</w:t>
      </w:r>
      <w:r w:rsidR="00445550" w:rsidRPr="00DC2B95">
        <w:t xml:space="preserve"> és a többi lekérdezés az ilyen rekordokat figyelmen </w:t>
      </w:r>
      <w:r w:rsidR="002F3A2D" w:rsidRPr="00DC2B95">
        <w:t>kí</w:t>
      </w:r>
      <w:r w:rsidR="00445550" w:rsidRPr="00DC2B95">
        <w:t>v</w:t>
      </w:r>
      <w:r w:rsidR="002F3A2D" w:rsidRPr="00DC2B95">
        <w:t>ü</w:t>
      </w:r>
      <w:r w:rsidR="00445550" w:rsidRPr="00DC2B95">
        <w:t>l hagyja.</w:t>
      </w:r>
    </w:p>
    <w:p w14:paraId="6382F4BB" w14:textId="69C4EE62" w:rsidR="00AF76DB" w:rsidRPr="00DC2B95" w:rsidRDefault="00AF76DB" w:rsidP="00AF76DB">
      <w:pPr>
        <w:pStyle w:val="Cmsor3"/>
      </w:pPr>
      <w:bookmarkStart w:id="70" w:name="_Toc119779960"/>
      <w:r w:rsidRPr="00DC2B95">
        <w:t>Telepítés</w:t>
      </w:r>
      <w:bookmarkEnd w:id="70"/>
    </w:p>
    <w:p w14:paraId="2430BF9B" w14:textId="6136A7B1" w:rsidR="00AC00F1" w:rsidRPr="00DC2B95" w:rsidRDefault="000A2039" w:rsidP="007D0373">
      <w:r w:rsidRPr="00DC2B95">
        <w:t>Az adatbázis kapcsolat kiépítésé</w:t>
      </w:r>
      <w:r w:rsidR="00134903" w:rsidRPr="00DC2B95">
        <w:t>t</w:t>
      </w:r>
      <w:r w:rsidRPr="00DC2B95">
        <w:t xml:space="preserve"> és a tranzakciók futtatásá</w:t>
      </w:r>
      <w:r w:rsidR="00481592" w:rsidRPr="00DC2B95">
        <w:t xml:space="preserve">t egy általános szerver (gen_server) modulban implementáltam. </w:t>
      </w:r>
      <w:r w:rsidR="00E4567B" w:rsidRPr="00DC2B95">
        <w:t xml:space="preserve">Ez a komponens egy interfészt nyújt az alkalmazás szerver egyéb részeinek, amelyen keresztül adatbázis lekérdezéseket lehet futtatni. </w:t>
      </w:r>
      <w:r w:rsidR="00D83F76" w:rsidRPr="00DC2B95">
        <w:t>A modul</w:t>
      </w:r>
      <w:r w:rsidR="00E46324" w:rsidRPr="00DC2B95">
        <w:t xml:space="preserve"> az alkalmazás szerver indulását követően</w:t>
      </w:r>
      <w:r w:rsidR="00D83F76" w:rsidRPr="00DC2B95">
        <w:t xml:space="preserve"> a külső adatbázis kliens</w:t>
      </w:r>
      <w:r w:rsidR="00E118DA" w:rsidRPr="00DC2B95">
        <w:t>en</w:t>
      </w:r>
      <w:r w:rsidR="00D83F76" w:rsidRPr="00DC2B95">
        <w:t xml:space="preserve"> (</w:t>
      </w:r>
      <w:r w:rsidR="00E118DA" w:rsidRPr="00DC2B95">
        <w:t>epgsql) keresztül</w:t>
      </w:r>
      <w:r w:rsidR="00E46324" w:rsidRPr="00DC2B95">
        <w:t xml:space="preserve"> létrehozza a kapcsolatot az adatbázissal</w:t>
      </w:r>
      <w:r w:rsidR="008E106D" w:rsidRPr="00DC2B95">
        <w:t>.</w:t>
      </w:r>
      <w:r w:rsidR="009409EF" w:rsidRPr="00DC2B95">
        <w:t xml:space="preserve"> Az adatbázis kapcsolathoz tartozó refer</w:t>
      </w:r>
      <w:r w:rsidR="00625F28" w:rsidRPr="00DC2B95">
        <w:t>e</w:t>
      </w:r>
      <w:r w:rsidR="009409EF" w:rsidRPr="00DC2B95">
        <w:t>nciát a modul a belső állapotában tárolja.</w:t>
      </w:r>
      <w:r w:rsidR="008474B9" w:rsidRPr="00DC2B95">
        <w:t xml:space="preserve"> </w:t>
      </w:r>
      <w:r w:rsidR="00754D3C" w:rsidRPr="00DC2B95">
        <w:t>A</w:t>
      </w:r>
      <w:r w:rsidR="008368BA" w:rsidRPr="00DC2B95">
        <w:t xml:space="preserve">z adatbázis </w:t>
      </w:r>
      <w:r w:rsidR="00373D28" w:rsidRPr="00DC2B95">
        <w:t xml:space="preserve">séma és a </w:t>
      </w:r>
      <w:r w:rsidR="008368BA" w:rsidRPr="00DC2B95">
        <w:t>táblák létrehozására SQL nyelven írtam</w:t>
      </w:r>
      <w:r w:rsidR="006D4B42" w:rsidRPr="00DC2B95">
        <w:t xml:space="preserve"> szkripteket, amelyeket</w:t>
      </w:r>
      <w:r w:rsidR="00042A9C" w:rsidRPr="00DC2B95">
        <w:t xml:space="preserve"> </w:t>
      </w:r>
      <w:r w:rsidR="00544886" w:rsidRPr="00DC2B95">
        <w:t xml:space="preserve">közvetlenül az adatbázison </w:t>
      </w:r>
      <w:r w:rsidR="008F5DAB" w:rsidRPr="00DC2B95">
        <w:t>egy kliens programmal (például psql</w:t>
      </w:r>
      <w:sdt>
        <w:sdtPr>
          <w:id w:val="-1680117961"/>
          <w:citation/>
        </w:sdtPr>
        <w:sdtContent>
          <w:r w:rsidR="00B50728" w:rsidRPr="00DC2B95">
            <w:fldChar w:fldCharType="begin"/>
          </w:r>
          <w:r w:rsidR="00B50728" w:rsidRPr="00DC2B95">
            <w:instrText xml:space="preserve"> CITATION psq22 \l 2057 </w:instrText>
          </w:r>
          <w:r w:rsidR="00B50728" w:rsidRPr="00DC2B95">
            <w:fldChar w:fldCharType="separate"/>
          </w:r>
          <w:r w:rsidR="00D37393" w:rsidRPr="00DC2B95">
            <w:rPr>
              <w:noProof/>
            </w:rPr>
            <w:t xml:space="preserve"> [11]</w:t>
          </w:r>
          <w:r w:rsidR="00B50728" w:rsidRPr="00DC2B95">
            <w:fldChar w:fldCharType="end"/>
          </w:r>
        </w:sdtContent>
      </w:sdt>
      <w:r w:rsidR="00B50728" w:rsidRPr="00DC2B95">
        <w:t>)</w:t>
      </w:r>
      <w:r w:rsidR="007E08D3" w:rsidRPr="00DC2B95">
        <w:t xml:space="preserve"> lehet lefuttatni.</w:t>
      </w:r>
      <w:r w:rsidR="00840FA8" w:rsidRPr="00DC2B95">
        <w:t xml:space="preserve"> </w:t>
      </w:r>
    </w:p>
    <w:p w14:paraId="380D59E5" w14:textId="3800475E" w:rsidR="00AC00F1" w:rsidRPr="00DC2B95" w:rsidRDefault="00AC00F1" w:rsidP="00AC00F1">
      <w:pPr>
        <w:pStyle w:val="Cmsor3"/>
      </w:pPr>
      <w:bookmarkStart w:id="71" w:name="_Toc119779961"/>
      <w:r w:rsidRPr="00DC2B95">
        <w:t>Lekérdezések</w:t>
      </w:r>
      <w:bookmarkEnd w:id="71"/>
    </w:p>
    <w:p w14:paraId="1FE30F5F" w14:textId="26046804" w:rsidR="007D0373" w:rsidRPr="00DC2B95" w:rsidRDefault="00840FA8" w:rsidP="007D0373">
      <w:r w:rsidRPr="00DC2B95">
        <w:t>A</w:t>
      </w:r>
      <w:r w:rsidR="0066672E" w:rsidRPr="00DC2B95">
        <w:t>z adatbázis</w:t>
      </w:r>
      <w:r w:rsidR="008B138D" w:rsidRPr="00DC2B95">
        <w:t xml:space="preserve"> lekérdezéseket szintén SQL </w:t>
      </w:r>
      <w:r w:rsidR="00E90C51" w:rsidRPr="00DC2B95">
        <w:t xml:space="preserve">nyelven </w:t>
      </w:r>
      <w:r w:rsidR="008B138D" w:rsidRPr="00DC2B95">
        <w:t>írtam</w:t>
      </w:r>
      <w:r w:rsidR="00E90C51" w:rsidRPr="00DC2B95">
        <w:t xml:space="preserve"> meg</w:t>
      </w:r>
      <w:r w:rsidR="008B138D" w:rsidRPr="00DC2B95">
        <w:t>,</w:t>
      </w:r>
      <w:r w:rsidR="00E90C51" w:rsidRPr="00DC2B95">
        <w:t xml:space="preserve"> viszont</w:t>
      </w:r>
      <w:r w:rsidR="008B138D" w:rsidRPr="00DC2B95">
        <w:t xml:space="preserve"> </w:t>
      </w:r>
      <w:r w:rsidR="005829ED" w:rsidRPr="00DC2B95">
        <w:t xml:space="preserve">a feldolgozásukra </w:t>
      </w:r>
      <w:r w:rsidR="006177F4" w:rsidRPr="00DC2B95">
        <w:t>használtam egy külső szoftvert (eql</w:t>
      </w:r>
      <w:sdt>
        <w:sdtPr>
          <w:id w:val="-155687161"/>
          <w:citation/>
        </w:sdtPr>
        <w:sdtContent>
          <w:r w:rsidR="006177F4" w:rsidRPr="00DC2B95">
            <w:fldChar w:fldCharType="begin"/>
          </w:r>
          <w:r w:rsidR="006177F4" w:rsidRPr="00DC2B95">
            <w:instrText xml:space="preserve"> CITATION eql22 \l 2057 </w:instrText>
          </w:r>
          <w:r w:rsidR="006177F4" w:rsidRPr="00DC2B95">
            <w:fldChar w:fldCharType="separate"/>
          </w:r>
          <w:r w:rsidR="00D37393" w:rsidRPr="00DC2B95">
            <w:rPr>
              <w:noProof/>
            </w:rPr>
            <w:t xml:space="preserve"> [12]</w:t>
          </w:r>
          <w:r w:rsidR="006177F4" w:rsidRPr="00DC2B95">
            <w:fldChar w:fldCharType="end"/>
          </w:r>
        </w:sdtContent>
      </w:sdt>
      <w:r w:rsidR="006177F4" w:rsidRPr="00DC2B95">
        <w:t>), amely az SQL fájlban található kommentek alapján leképezi a lekérdezéseket Erlang függvényekre.</w:t>
      </w:r>
      <w:r w:rsidR="00564416" w:rsidRPr="00DC2B95">
        <w:t xml:space="preserve"> Így sokkal </w:t>
      </w:r>
      <w:r w:rsidR="00564416" w:rsidRPr="00DC2B95">
        <w:lastRenderedPageBreak/>
        <w:t xml:space="preserve">kényelmesebben lehet Erlang kódból adatbázis lekérdezéseket </w:t>
      </w:r>
      <w:r w:rsidR="00745D89" w:rsidRPr="00DC2B95">
        <w:t>futtatni.</w:t>
      </w:r>
      <w:r w:rsidR="008465EC" w:rsidRPr="00DC2B95">
        <w:t xml:space="preserve"> Egy példa az </w:t>
      </w:r>
      <w:r w:rsidR="006A5259" w:rsidRPr="00DC2B95">
        <w:t>ekképpen megírt</w:t>
      </w:r>
      <w:r w:rsidR="00D01BC3" w:rsidRPr="00DC2B95">
        <w:t xml:space="preserve"> </w:t>
      </w:r>
      <w:r w:rsidR="00DD08D4" w:rsidRPr="00DC2B95">
        <w:t>lekérdezésre</w:t>
      </w:r>
      <w:r w:rsidR="00CE33FA" w:rsidRPr="00DC2B95">
        <w:t>:</w:t>
      </w:r>
    </w:p>
    <w:p w14:paraId="5B2D0D85" w14:textId="77777777" w:rsidR="006B58C0" w:rsidRPr="00DC2B95" w:rsidRDefault="006B58C0" w:rsidP="006B58C0">
      <w:pPr>
        <w:pStyle w:val="Kd"/>
      </w:pPr>
      <w:r w:rsidRPr="00DC2B95">
        <w:t>-- :select_events_by_user_id_aggregated_by_day</w:t>
      </w:r>
    </w:p>
    <w:p w14:paraId="6A6C7CA8" w14:textId="77777777" w:rsidR="006B58C0" w:rsidRPr="00DC2B95" w:rsidRDefault="006B58C0" w:rsidP="006B58C0">
      <w:pPr>
        <w:pStyle w:val="Kd"/>
      </w:pPr>
      <w:r w:rsidRPr="00DC2B95">
        <w:t>SELECT</w:t>
      </w:r>
    </w:p>
    <w:p w14:paraId="5EF734F6" w14:textId="77777777" w:rsidR="006B58C0" w:rsidRPr="00DC2B95" w:rsidRDefault="006B58C0" w:rsidP="006B58C0">
      <w:pPr>
        <w:pStyle w:val="Kd"/>
      </w:pPr>
      <w:r w:rsidRPr="00DC2B95">
        <w:t xml:space="preserve">  date_trunc('day', submitted_at) "day",</w:t>
      </w:r>
    </w:p>
    <w:p w14:paraId="4CB7ABD7" w14:textId="77777777" w:rsidR="006B58C0" w:rsidRPr="00DC2B95" w:rsidRDefault="006B58C0" w:rsidP="006B58C0">
      <w:pPr>
        <w:pStyle w:val="Kd"/>
      </w:pPr>
      <w:r w:rsidRPr="00DC2B95">
        <w:t xml:space="preserve">  sum(jsonb_array_length(chunk))</w:t>
      </w:r>
    </w:p>
    <w:p w14:paraId="3D483537" w14:textId="77777777" w:rsidR="006B58C0" w:rsidRPr="00DC2B95" w:rsidRDefault="006B58C0" w:rsidP="006B58C0">
      <w:pPr>
        <w:pStyle w:val="Kd"/>
      </w:pPr>
      <w:r w:rsidRPr="00DC2B95">
        <w:t>FROM</w:t>
      </w:r>
    </w:p>
    <w:p w14:paraId="162E5E38" w14:textId="77777777" w:rsidR="006B58C0" w:rsidRPr="00DC2B95" w:rsidRDefault="006B58C0" w:rsidP="006B58C0">
      <w:pPr>
        <w:pStyle w:val="Kd"/>
      </w:pPr>
      <w:r w:rsidRPr="00DC2B95">
        <w:t xml:space="preserve">  xss.chunks</w:t>
      </w:r>
    </w:p>
    <w:p w14:paraId="0BE138A7" w14:textId="77777777" w:rsidR="006B58C0" w:rsidRPr="00DC2B95" w:rsidRDefault="006B58C0" w:rsidP="006B58C0">
      <w:pPr>
        <w:pStyle w:val="Kd"/>
      </w:pPr>
      <w:r w:rsidRPr="00DC2B95">
        <w:t>WHERE (user_id = $1 AND</w:t>
      </w:r>
    </w:p>
    <w:p w14:paraId="5A471BE2" w14:textId="77777777" w:rsidR="006B58C0" w:rsidRPr="00DC2B95" w:rsidRDefault="006B58C0" w:rsidP="006B58C0">
      <w:pPr>
        <w:pStyle w:val="Kd"/>
      </w:pPr>
      <w:r w:rsidRPr="00DC2B95">
        <w:t xml:space="preserve">       deleted_at IS NULL)</w:t>
      </w:r>
    </w:p>
    <w:p w14:paraId="7505964C" w14:textId="77777777" w:rsidR="006B58C0" w:rsidRPr="00DC2B95" w:rsidRDefault="006B58C0" w:rsidP="006B58C0">
      <w:pPr>
        <w:pStyle w:val="Kd"/>
      </w:pPr>
      <w:r w:rsidRPr="00DC2B95">
        <w:t>GROUP BY "day"</w:t>
      </w:r>
    </w:p>
    <w:p w14:paraId="00440510" w14:textId="471BC9BB" w:rsidR="006B58C0" w:rsidRPr="00DC2B95" w:rsidRDefault="006B58C0" w:rsidP="006B58C0">
      <w:pPr>
        <w:pStyle w:val="Kd"/>
      </w:pPr>
      <w:r w:rsidRPr="00DC2B95">
        <w:t>ORDER BY "day" DESC</w:t>
      </w:r>
    </w:p>
    <w:p w14:paraId="72E4D0EA" w14:textId="7E3143E0" w:rsidR="00FC314B" w:rsidRPr="00DC2B95" w:rsidRDefault="001A31F0" w:rsidP="00FC314B">
      <w:r w:rsidRPr="00DC2B95">
        <w:t xml:space="preserve">Ez a lekérdezés a </w:t>
      </w:r>
      <w:r w:rsidRPr="00DC2B95">
        <w:rPr>
          <w:i/>
          <w:iCs/>
        </w:rPr>
        <w:t xml:space="preserve">select_events_by_user_id_aggregated_by_day </w:t>
      </w:r>
      <w:r w:rsidRPr="00DC2B95">
        <w:t>nevű egy paraméterrel (</w:t>
      </w:r>
      <w:r w:rsidRPr="00DC2B95">
        <w:rPr>
          <w:i/>
          <w:iCs/>
        </w:rPr>
        <w:t>user_id</w:t>
      </w:r>
      <w:r w:rsidRPr="00DC2B95">
        <w:t>) rendelkező Erlang függvényre képződik le.</w:t>
      </w:r>
      <w:r w:rsidR="00244785" w:rsidRPr="00DC2B95">
        <w:t xml:space="preserve"> Az üzleti logikát tartalmazó modulok ezeket </w:t>
      </w:r>
      <w:r w:rsidR="00747EA0" w:rsidRPr="00DC2B95">
        <w:t xml:space="preserve">a lekérdezéseket a szerializációs / deszerializációs modulokon keresztül hívják meg, amelyek elvégzik az Erlang modell </w:t>
      </w:r>
      <w:r w:rsidR="00747EA0" w:rsidRPr="00DC2B95">
        <w:sym w:font="Wingdings" w:char="F0DF"/>
      </w:r>
      <w:r w:rsidR="00747EA0" w:rsidRPr="00DC2B95">
        <w:sym w:font="Wingdings" w:char="F0E0"/>
      </w:r>
      <w:r w:rsidR="00747EA0" w:rsidRPr="00DC2B95">
        <w:t xml:space="preserve"> adatbázis rekord átalakításokat</w:t>
      </w:r>
      <w:r w:rsidR="008004CF" w:rsidRPr="00DC2B95">
        <w:t>, illetve hibakezelést is tartalmaznak.</w:t>
      </w:r>
      <w:r w:rsidR="00C53683" w:rsidRPr="00DC2B95">
        <w:t xml:space="preserve"> </w:t>
      </w:r>
    </w:p>
    <w:p w14:paraId="4C8E69E2" w14:textId="43EDED82" w:rsidR="00A4396F" w:rsidRPr="00DC2B95" w:rsidRDefault="000E58CC" w:rsidP="00D23C6B">
      <w:pPr>
        <w:pStyle w:val="Cmsor2"/>
      </w:pPr>
      <w:bookmarkStart w:id="72" w:name="_Toc119779962"/>
      <w:r w:rsidRPr="00DC2B95">
        <w:t xml:space="preserve">Kiértékelő </w:t>
      </w:r>
      <w:r w:rsidR="00CC7D53" w:rsidRPr="00DC2B95">
        <w:t>szerver</w:t>
      </w:r>
      <w:bookmarkEnd w:id="72"/>
    </w:p>
    <w:p w14:paraId="2695A3EF" w14:textId="5A9D0D0B" w:rsidR="000622A3" w:rsidRPr="00DC2B95" w:rsidRDefault="000E2344" w:rsidP="000622A3">
      <w:r w:rsidRPr="00DC2B95">
        <w:t xml:space="preserve">Az </w:t>
      </w:r>
      <w:r w:rsidRPr="00DC2B95">
        <w:rPr>
          <w:i/>
          <w:iCs/>
        </w:rPr>
        <w:t>R4, R5</w:t>
      </w:r>
      <w:r w:rsidRPr="00DC2B95">
        <w:t xml:space="preserve"> követelmények értelmében az alkalmazás szervernek a biometrikus profil építését és a verifikációs hívásokat egy külső kiértékelő szoftver segítségével kell végrehajtani</w:t>
      </w:r>
      <w:r w:rsidR="00702504" w:rsidRPr="00DC2B95">
        <w:t>a</w:t>
      </w:r>
      <w:r w:rsidRPr="00DC2B95">
        <w:t>.</w:t>
      </w:r>
      <w:r w:rsidR="00702504" w:rsidRPr="00DC2B95">
        <w:t xml:space="preserve"> Ahogyan azt már korábban</w:t>
      </w:r>
      <w:r w:rsidR="00564BF0" w:rsidRPr="00DC2B95">
        <w:t xml:space="preserve"> a </w:t>
      </w:r>
      <w:r w:rsidR="00564BF0" w:rsidRPr="00DC2B95">
        <w:fldChar w:fldCharType="begin"/>
      </w:r>
      <w:r w:rsidR="00564BF0" w:rsidRPr="00DC2B95">
        <w:instrText xml:space="preserve"> REF _Ref119159029 \h  \* MERGEFORMAT </w:instrText>
      </w:r>
      <w:r w:rsidR="00564BF0" w:rsidRPr="00DC2B95">
        <w:fldChar w:fldCharType="separate"/>
      </w:r>
      <w:r w:rsidR="00043D22" w:rsidRPr="00DC2B95">
        <w:rPr>
          <w:i/>
          <w:iCs/>
        </w:rPr>
        <w:t>A megoldás</w:t>
      </w:r>
      <w:r w:rsidR="00043D22" w:rsidRPr="00DC2B95">
        <w:t xml:space="preserve"> felépítése</w:t>
      </w:r>
      <w:r w:rsidR="00564BF0" w:rsidRPr="00DC2B95">
        <w:fldChar w:fldCharType="end"/>
      </w:r>
      <w:r w:rsidR="00564BF0" w:rsidRPr="00DC2B95">
        <w:t xml:space="preserve"> </w:t>
      </w:r>
      <w:r w:rsidR="00ED0A39" w:rsidRPr="00DC2B95">
        <w:t xml:space="preserve">írtam, a kiértékelő </w:t>
      </w:r>
      <w:r w:rsidR="00CD7545" w:rsidRPr="00DC2B95">
        <w:t>szerver</w:t>
      </w:r>
      <w:r w:rsidR="00ED0A39" w:rsidRPr="00DC2B95">
        <w:t xml:space="preserve"> nem képezi részét a diplomamunkának</w:t>
      </w:r>
      <w:r w:rsidR="00AC09A3" w:rsidRPr="00DC2B95">
        <w:t xml:space="preserve">, </w:t>
      </w:r>
      <w:r w:rsidR="00356985" w:rsidRPr="00DC2B95">
        <w:t>egy külső szolgáltatásként kezeli az alkalmazás szerver.</w:t>
      </w:r>
      <w:r w:rsidR="007A5022" w:rsidRPr="00DC2B95">
        <w:t xml:space="preserve"> A megoldás implementálása során készítettem egy </w:t>
      </w:r>
      <w:r w:rsidR="00F92323" w:rsidRPr="00DC2B95">
        <w:rPr>
          <w:i/>
          <w:iCs/>
        </w:rPr>
        <w:t>mock</w:t>
      </w:r>
      <w:r w:rsidR="00F92323" w:rsidRPr="00DC2B95">
        <w:t xml:space="preserve"> implementációt a kiértékelő </w:t>
      </w:r>
      <w:r w:rsidR="00C31D9C" w:rsidRPr="00DC2B95">
        <w:t>szerverből</w:t>
      </w:r>
      <w:r w:rsidR="00F92323" w:rsidRPr="00DC2B95">
        <w:t>.</w:t>
      </w:r>
      <w:r w:rsidR="00A50864" w:rsidRPr="00DC2B95">
        <w:t xml:space="preserve"> Ennek a célja, hogy a tényleges funkcionalitás (profil építés, verifikálás) megvalósítása nélkül imitálja</w:t>
      </w:r>
      <w:r w:rsidR="005028EC" w:rsidRPr="00DC2B95">
        <w:t xml:space="preserve"> ezeket a folyamatokat, ezzel biztosítva az alkalmazás szerver helyes működését.</w:t>
      </w:r>
    </w:p>
    <w:p w14:paraId="093CD074" w14:textId="313E96C5" w:rsidR="005028EC" w:rsidRPr="00DC2B95" w:rsidRDefault="006E320E" w:rsidP="000622A3">
      <w:r w:rsidRPr="00DC2B95">
        <w:t>Az általam készített implementáció a Node.js és Express.js technológiákat használja.</w:t>
      </w:r>
      <w:r w:rsidR="00A52B41" w:rsidRPr="00DC2B95">
        <w:t xml:space="preserve"> A kiértékelő szerver a következő HTTP API-t nyújtja az alkalmazás szerver számára:</w:t>
      </w:r>
    </w:p>
    <w:p w14:paraId="492AD9CF" w14:textId="11110F93" w:rsidR="00A52B41" w:rsidRPr="00DC2B95" w:rsidRDefault="00A52B41" w:rsidP="00F971D3">
      <w:pPr>
        <w:ind w:firstLine="0"/>
        <w:rPr>
          <w:b/>
          <w:bCs/>
        </w:rPr>
      </w:pPr>
      <w:r w:rsidRPr="00DC2B95">
        <w:rPr>
          <w:b/>
          <w:bCs/>
        </w:rPr>
        <w:t>profil építés</w:t>
      </w:r>
    </w:p>
    <w:p w14:paraId="568F3AB1" w14:textId="37E7C6F3" w:rsidR="00A52B41" w:rsidRPr="00DC2B95" w:rsidRDefault="00A52B41" w:rsidP="00F971D3">
      <w:pPr>
        <w:pStyle w:val="Listaszerbekezds"/>
        <w:numPr>
          <w:ilvl w:val="0"/>
          <w:numId w:val="28"/>
        </w:numPr>
      </w:pPr>
      <w:r w:rsidRPr="00DC2B95">
        <w:t>végpont</w:t>
      </w:r>
    </w:p>
    <w:p w14:paraId="31B41A90" w14:textId="42185679" w:rsidR="000F1E31" w:rsidRPr="00DC2B95" w:rsidRDefault="00873F41" w:rsidP="00F971D3">
      <w:pPr>
        <w:ind w:left="360"/>
        <w:rPr>
          <w:b/>
          <w:bCs/>
        </w:rPr>
      </w:pPr>
      <w:r w:rsidRPr="00DC2B95">
        <w:rPr>
          <w:b/>
          <w:bCs/>
        </w:rPr>
        <w:t>POST /</w:t>
      </w:r>
      <w:r w:rsidR="004861C9" w:rsidRPr="00DC2B95">
        <w:rPr>
          <w:b/>
          <w:bCs/>
        </w:rPr>
        <w:t>profile</w:t>
      </w:r>
    </w:p>
    <w:p w14:paraId="70C39792" w14:textId="7E34B3A8" w:rsidR="00A52B41" w:rsidRPr="00DC2B95" w:rsidRDefault="00A52B41" w:rsidP="00F971D3">
      <w:pPr>
        <w:pStyle w:val="Listaszerbekezds"/>
        <w:numPr>
          <w:ilvl w:val="0"/>
          <w:numId w:val="28"/>
        </w:numPr>
      </w:pPr>
      <w:r w:rsidRPr="00DC2B95">
        <w:t>kérés tartalma</w:t>
      </w:r>
    </w:p>
    <w:p w14:paraId="3BFBB74F" w14:textId="43820A7B" w:rsidR="0031451E" w:rsidRPr="00DC2B95" w:rsidRDefault="0031451E" w:rsidP="0031451E">
      <w:pPr>
        <w:pStyle w:val="Kd"/>
        <w:ind w:left="1080"/>
      </w:pPr>
      <w:r w:rsidRPr="00DC2B95">
        <w:t>{</w:t>
      </w:r>
    </w:p>
    <w:p w14:paraId="14BFAC4C" w14:textId="6E0C5CFA" w:rsidR="0031451E" w:rsidRPr="00DC2B95" w:rsidRDefault="0031451E" w:rsidP="0031451E">
      <w:pPr>
        <w:pStyle w:val="Kd"/>
        <w:ind w:left="1080"/>
      </w:pPr>
      <w:r w:rsidRPr="00DC2B95">
        <w:tab/>
      </w:r>
      <w:r w:rsidR="0020420D" w:rsidRPr="00DC2B95">
        <w:t xml:space="preserve">"chunks": </w:t>
      </w:r>
      <w:r w:rsidRPr="00DC2B95">
        <w:t>[</w:t>
      </w:r>
    </w:p>
    <w:p w14:paraId="5EEEE9E1" w14:textId="6A7C0626" w:rsidR="00F95D04" w:rsidRPr="00DC2B95" w:rsidRDefault="00F971D3" w:rsidP="0031451E">
      <w:pPr>
        <w:pStyle w:val="Kd"/>
        <w:ind w:left="1080"/>
      </w:pPr>
      <w:r w:rsidRPr="00DC2B95">
        <w:lastRenderedPageBreak/>
        <w:tab/>
      </w:r>
      <w:r w:rsidR="00F95D04" w:rsidRPr="00DC2B95">
        <w:tab/>
        <w:t>{</w:t>
      </w:r>
    </w:p>
    <w:p w14:paraId="42B41CB4" w14:textId="3304E0E8" w:rsidR="0031451E" w:rsidRPr="00DC2B95" w:rsidRDefault="0031451E" w:rsidP="0031451E">
      <w:pPr>
        <w:pStyle w:val="Kd"/>
        <w:ind w:left="1080"/>
      </w:pPr>
      <w:r w:rsidRPr="00DC2B95">
        <w:tab/>
      </w:r>
      <w:r w:rsidR="00F95D04" w:rsidRPr="00DC2B95">
        <w:tab/>
      </w:r>
      <w:r w:rsidRPr="00DC2B95">
        <w:tab/>
        <w:t>"metadata": {</w:t>
      </w:r>
    </w:p>
    <w:p w14:paraId="12BDF86A" w14:textId="5D34FCD8" w:rsidR="0031451E" w:rsidRPr="00DC2B95" w:rsidRDefault="0031451E" w:rsidP="0031451E">
      <w:pPr>
        <w:pStyle w:val="Kd"/>
        <w:ind w:left="1080"/>
      </w:pPr>
      <w:r w:rsidRPr="00DC2B95">
        <w:tab/>
      </w:r>
      <w:r w:rsidR="00F95D04" w:rsidRPr="00DC2B95">
        <w:tab/>
      </w:r>
      <w:r w:rsidRPr="00DC2B95">
        <w:tab/>
      </w:r>
      <w:r w:rsidRPr="00DC2B95">
        <w:tab/>
        <w:t>"epoch": {</w:t>
      </w:r>
    </w:p>
    <w:p w14:paraId="1CEFB7E0" w14:textId="54D4DF22" w:rsidR="0031451E" w:rsidRPr="00DC2B95" w:rsidRDefault="0031451E" w:rsidP="0031451E">
      <w:pPr>
        <w:pStyle w:val="Kd"/>
        <w:ind w:left="1080"/>
      </w:pPr>
      <w:r w:rsidRPr="00DC2B95">
        <w:tab/>
      </w:r>
      <w:r w:rsidRPr="00DC2B95">
        <w:tab/>
      </w:r>
      <w:r w:rsidRPr="00DC2B95">
        <w:tab/>
      </w:r>
      <w:r w:rsidR="00F95D04" w:rsidRPr="00DC2B95">
        <w:tab/>
      </w:r>
      <w:r w:rsidRPr="00DC2B95">
        <w:tab/>
        <w:t>"unit": string(),</w:t>
      </w:r>
    </w:p>
    <w:p w14:paraId="336DDD26" w14:textId="0580EE14" w:rsidR="0031451E" w:rsidRPr="00DC2B95" w:rsidRDefault="0031451E" w:rsidP="0031451E">
      <w:pPr>
        <w:pStyle w:val="Kd"/>
        <w:ind w:left="1080"/>
      </w:pPr>
      <w:r w:rsidRPr="00DC2B95">
        <w:tab/>
      </w:r>
      <w:r w:rsidRPr="00DC2B95">
        <w:tab/>
      </w:r>
      <w:r w:rsidR="00F95D04" w:rsidRPr="00DC2B95">
        <w:tab/>
      </w:r>
      <w:r w:rsidRPr="00DC2B95">
        <w:tab/>
      </w:r>
      <w:r w:rsidRPr="00DC2B95">
        <w:tab/>
        <w:t>"value": integer(),</w:t>
      </w:r>
    </w:p>
    <w:p w14:paraId="18C9CD4E" w14:textId="3E3A16C2" w:rsidR="0031451E" w:rsidRPr="00DC2B95" w:rsidRDefault="0031451E" w:rsidP="0031451E">
      <w:pPr>
        <w:pStyle w:val="Kd"/>
        <w:ind w:left="1080"/>
      </w:pPr>
      <w:r w:rsidRPr="00DC2B95">
        <w:tab/>
      </w:r>
      <w:r w:rsidR="00F95D04" w:rsidRPr="00DC2B95">
        <w:tab/>
      </w:r>
      <w:r w:rsidRPr="00DC2B95">
        <w:tab/>
      </w:r>
      <w:r w:rsidRPr="00DC2B95">
        <w:tab/>
        <w:t>},</w:t>
      </w:r>
    </w:p>
    <w:p w14:paraId="10D5DC4A" w14:textId="5587F1BC" w:rsidR="0031451E" w:rsidRPr="00DC2B95" w:rsidRDefault="0031451E" w:rsidP="0031451E">
      <w:pPr>
        <w:pStyle w:val="Kd"/>
        <w:ind w:left="1418" w:hanging="338"/>
      </w:pPr>
      <w:r w:rsidRPr="00DC2B95">
        <w:tab/>
      </w:r>
      <w:r w:rsidRPr="00DC2B95">
        <w:tab/>
      </w:r>
      <w:r w:rsidRPr="00DC2B95">
        <w:tab/>
      </w:r>
      <w:r w:rsidRPr="00DC2B95">
        <w:tab/>
        <w:t>"sessionId": string(),</w:t>
      </w:r>
    </w:p>
    <w:p w14:paraId="7770CA23" w14:textId="5B518A4B" w:rsidR="0031451E" w:rsidRPr="00DC2B95" w:rsidRDefault="0031451E" w:rsidP="0031451E">
      <w:pPr>
        <w:pStyle w:val="Kd"/>
        <w:ind w:left="1080"/>
      </w:pPr>
      <w:r w:rsidRPr="00DC2B95">
        <w:tab/>
      </w:r>
      <w:r w:rsidRPr="00DC2B95">
        <w:tab/>
      </w:r>
      <w:r w:rsidRPr="00DC2B95">
        <w:tab/>
      </w:r>
      <w:r w:rsidR="00F95D04" w:rsidRPr="00DC2B95">
        <w:tab/>
      </w:r>
      <w:r w:rsidRPr="00DC2B95">
        <w:t>"streamId": string(),</w:t>
      </w:r>
    </w:p>
    <w:p w14:paraId="3D0796F4" w14:textId="623346A5" w:rsidR="0031451E" w:rsidRPr="00DC2B95" w:rsidRDefault="0031451E" w:rsidP="0031451E">
      <w:pPr>
        <w:pStyle w:val="Kd"/>
        <w:ind w:left="1080"/>
      </w:pPr>
      <w:r w:rsidRPr="00DC2B95">
        <w:tab/>
      </w:r>
      <w:r w:rsidRPr="00DC2B95">
        <w:tab/>
      </w:r>
      <w:r w:rsidR="00F95D04" w:rsidRPr="00DC2B95">
        <w:tab/>
      </w:r>
      <w:r w:rsidRPr="00DC2B95">
        <w:tab/>
        <w:t>"sequenceNumber": integer(),</w:t>
      </w:r>
    </w:p>
    <w:p w14:paraId="6736DA64" w14:textId="642A1B41" w:rsidR="0031451E" w:rsidRPr="00DC2B95" w:rsidRDefault="0031451E" w:rsidP="0031451E">
      <w:pPr>
        <w:pStyle w:val="Kd"/>
        <w:ind w:left="1080"/>
      </w:pPr>
      <w:r w:rsidRPr="00DC2B95">
        <w:tab/>
      </w:r>
      <w:r w:rsidR="00F95D04" w:rsidRPr="00DC2B95">
        <w:tab/>
      </w:r>
      <w:r w:rsidRPr="00DC2B95">
        <w:tab/>
      </w:r>
      <w:r w:rsidRPr="00DC2B95">
        <w:tab/>
        <w:t>"userId": string()</w:t>
      </w:r>
    </w:p>
    <w:p w14:paraId="3E6520AB" w14:textId="3E647B5C" w:rsidR="0031451E" w:rsidRPr="00DC2B95" w:rsidRDefault="0031451E" w:rsidP="0031451E">
      <w:pPr>
        <w:pStyle w:val="Kd"/>
        <w:ind w:left="1080"/>
      </w:pPr>
      <w:r w:rsidRPr="00DC2B95">
        <w:tab/>
      </w:r>
      <w:r w:rsidRPr="00DC2B95">
        <w:tab/>
      </w:r>
      <w:r w:rsidRPr="00DC2B95">
        <w:tab/>
        <w:t>},</w:t>
      </w:r>
    </w:p>
    <w:p w14:paraId="525796F3" w14:textId="2FDD3DBB" w:rsidR="00B07CD3" w:rsidRPr="00DC2B95" w:rsidRDefault="00F95D04" w:rsidP="00B07CD3">
      <w:pPr>
        <w:pStyle w:val="Kd"/>
        <w:ind w:left="1080"/>
      </w:pPr>
      <w:r w:rsidRPr="00DC2B95">
        <w:tab/>
      </w:r>
      <w:r w:rsidR="0031451E" w:rsidRPr="00DC2B95">
        <w:tab/>
      </w:r>
      <w:r w:rsidR="0031451E" w:rsidRPr="00DC2B95">
        <w:tab/>
        <w:t>"chunk": array(),</w:t>
      </w:r>
    </w:p>
    <w:p w14:paraId="2332D882" w14:textId="55960972" w:rsidR="00F95D04" w:rsidRPr="00DC2B95" w:rsidRDefault="00F95D04" w:rsidP="00B07CD3">
      <w:pPr>
        <w:pStyle w:val="Kd"/>
        <w:ind w:left="1080"/>
      </w:pPr>
      <w:r w:rsidRPr="00DC2B95">
        <w:tab/>
      </w:r>
      <w:r w:rsidRPr="00DC2B95">
        <w:tab/>
        <w:t>}</w:t>
      </w:r>
    </w:p>
    <w:p w14:paraId="41BA8085" w14:textId="77F5446F" w:rsidR="00B07CD3" w:rsidRPr="00DC2B95" w:rsidRDefault="00B07CD3" w:rsidP="00B07CD3">
      <w:pPr>
        <w:pStyle w:val="Kd"/>
        <w:ind w:left="1080"/>
      </w:pPr>
      <w:r w:rsidRPr="00DC2B95">
        <w:tab/>
        <w:t>]</w:t>
      </w:r>
    </w:p>
    <w:p w14:paraId="13F7C7EA" w14:textId="24C67469" w:rsidR="004861C9" w:rsidRPr="00DC2B95" w:rsidRDefault="0031451E" w:rsidP="003A2638">
      <w:pPr>
        <w:pStyle w:val="Kd"/>
        <w:ind w:left="1080"/>
      </w:pPr>
      <w:r w:rsidRPr="00DC2B95">
        <w:t>}</w:t>
      </w:r>
    </w:p>
    <w:p w14:paraId="4678A45B" w14:textId="4E4CD844" w:rsidR="00657CDB" w:rsidRPr="00DC2B95" w:rsidRDefault="00A52B41" w:rsidP="00847680">
      <w:pPr>
        <w:pStyle w:val="Listaszerbekezds"/>
        <w:numPr>
          <w:ilvl w:val="0"/>
          <w:numId w:val="28"/>
        </w:numPr>
      </w:pPr>
      <w:r w:rsidRPr="00DC2B95">
        <w:t>válasz tartalma</w:t>
      </w:r>
    </w:p>
    <w:p w14:paraId="1B83EF2D" w14:textId="593040C8" w:rsidR="00657CDB" w:rsidRPr="00DC2B95" w:rsidRDefault="00657CDB" w:rsidP="00657CDB">
      <w:pPr>
        <w:pStyle w:val="Kd"/>
        <w:ind w:left="1080"/>
      </w:pPr>
      <w:r w:rsidRPr="00DC2B95">
        <w:t>{</w:t>
      </w:r>
    </w:p>
    <w:p w14:paraId="2F7B645F" w14:textId="2B321665" w:rsidR="00657CDB" w:rsidRPr="00DC2B95" w:rsidRDefault="00657CDB" w:rsidP="00657CDB">
      <w:pPr>
        <w:pStyle w:val="Kd"/>
        <w:ind w:left="1080"/>
      </w:pPr>
      <w:r w:rsidRPr="00DC2B95">
        <w:tab/>
        <w:t>"status": "ok"</w:t>
      </w:r>
    </w:p>
    <w:p w14:paraId="71A68182" w14:textId="3B91DD16" w:rsidR="00657CDB" w:rsidRPr="00DC2B95" w:rsidRDefault="00657CDB" w:rsidP="00657CDB">
      <w:pPr>
        <w:pStyle w:val="Kd"/>
        <w:ind w:left="1080"/>
      </w:pPr>
      <w:r w:rsidRPr="00DC2B95">
        <w:tab/>
        <w:t>"profileData": string()</w:t>
      </w:r>
    </w:p>
    <w:p w14:paraId="1BC35117" w14:textId="59B24091" w:rsidR="00657CDB" w:rsidRPr="00DC2B95" w:rsidRDefault="00657CDB" w:rsidP="00657CDB">
      <w:pPr>
        <w:pStyle w:val="Kd"/>
        <w:ind w:left="1080"/>
      </w:pPr>
      <w:r w:rsidRPr="00DC2B95">
        <w:t>}</w:t>
      </w:r>
    </w:p>
    <w:p w14:paraId="4865AE29" w14:textId="1717C013" w:rsidR="00657CDB" w:rsidRPr="00DC2B95" w:rsidRDefault="00F971D3" w:rsidP="002A6800">
      <w:pPr>
        <w:ind w:firstLine="0"/>
        <w:rPr>
          <w:b/>
          <w:bCs/>
        </w:rPr>
      </w:pPr>
      <w:r w:rsidRPr="00DC2B95">
        <w:rPr>
          <w:b/>
          <w:bCs/>
        </w:rPr>
        <w:t>verifikáció</w:t>
      </w:r>
    </w:p>
    <w:p w14:paraId="05305AFE" w14:textId="052F022C" w:rsidR="00F971D3" w:rsidRPr="00DC2B95" w:rsidRDefault="002A6800" w:rsidP="00F971D3">
      <w:pPr>
        <w:pStyle w:val="Listaszerbekezds"/>
        <w:numPr>
          <w:ilvl w:val="0"/>
          <w:numId w:val="28"/>
        </w:numPr>
      </w:pPr>
      <w:r w:rsidRPr="00DC2B95">
        <w:t>végpont</w:t>
      </w:r>
    </w:p>
    <w:p w14:paraId="77730695" w14:textId="70C59DC0" w:rsidR="002A6800" w:rsidRPr="00DC2B95" w:rsidRDefault="002A6800" w:rsidP="002A6800">
      <w:pPr>
        <w:pStyle w:val="Listaszerbekezds"/>
        <w:ind w:left="1080" w:firstLine="0"/>
        <w:rPr>
          <w:b/>
          <w:bCs/>
        </w:rPr>
      </w:pPr>
      <w:r w:rsidRPr="00DC2B95">
        <w:rPr>
          <w:b/>
          <w:bCs/>
        </w:rPr>
        <w:t>/verify</w:t>
      </w:r>
    </w:p>
    <w:p w14:paraId="6841B147" w14:textId="6AD14345" w:rsidR="002A6800" w:rsidRPr="00DC2B95" w:rsidRDefault="002A6800" w:rsidP="002A6800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t>kérés tartalma</w:t>
      </w:r>
    </w:p>
    <w:p w14:paraId="3FF0706E" w14:textId="60356710" w:rsidR="00E41A1E" w:rsidRPr="00DC2B95" w:rsidRDefault="00E41A1E" w:rsidP="00E41A1E">
      <w:pPr>
        <w:pStyle w:val="Kd"/>
        <w:ind w:left="1080"/>
      </w:pPr>
      <w:r w:rsidRPr="00DC2B95">
        <w:t>{</w:t>
      </w:r>
    </w:p>
    <w:p w14:paraId="0615F877" w14:textId="77777777" w:rsidR="00E41A1E" w:rsidRPr="00DC2B95" w:rsidRDefault="00E41A1E" w:rsidP="00E41A1E">
      <w:pPr>
        <w:pStyle w:val="Kd"/>
        <w:ind w:left="1080"/>
      </w:pPr>
      <w:r w:rsidRPr="00DC2B95">
        <w:tab/>
        <w:t>"chunks": [</w:t>
      </w:r>
    </w:p>
    <w:p w14:paraId="13E9B22B" w14:textId="77777777" w:rsidR="00E41A1E" w:rsidRPr="00DC2B95" w:rsidRDefault="00E41A1E" w:rsidP="00E41A1E">
      <w:pPr>
        <w:pStyle w:val="Kd"/>
        <w:ind w:left="1080"/>
      </w:pPr>
      <w:r w:rsidRPr="00DC2B95">
        <w:tab/>
      </w:r>
      <w:r w:rsidRPr="00DC2B95">
        <w:tab/>
        <w:t>{</w:t>
      </w:r>
    </w:p>
    <w:p w14:paraId="0764D34C" w14:textId="77777777" w:rsidR="00E41A1E" w:rsidRPr="00DC2B95" w:rsidRDefault="00E41A1E" w:rsidP="00E41A1E">
      <w:pPr>
        <w:pStyle w:val="Kd"/>
        <w:ind w:left="1080"/>
      </w:pPr>
      <w:r w:rsidRPr="00DC2B95">
        <w:tab/>
      </w:r>
      <w:r w:rsidRPr="00DC2B95">
        <w:tab/>
      </w:r>
      <w:r w:rsidRPr="00DC2B95">
        <w:tab/>
        <w:t>"metadata": {</w:t>
      </w:r>
    </w:p>
    <w:p w14:paraId="420ABC83" w14:textId="77777777" w:rsidR="00E41A1E" w:rsidRPr="00DC2B95" w:rsidRDefault="00E41A1E" w:rsidP="00E41A1E">
      <w:pPr>
        <w:pStyle w:val="Kd"/>
        <w:ind w:left="1080"/>
      </w:pPr>
      <w:r w:rsidRPr="00DC2B95">
        <w:tab/>
      </w:r>
      <w:r w:rsidRPr="00DC2B95">
        <w:tab/>
      </w:r>
      <w:r w:rsidRPr="00DC2B95">
        <w:tab/>
      </w:r>
      <w:r w:rsidRPr="00DC2B95">
        <w:tab/>
        <w:t>"epoch": {</w:t>
      </w:r>
    </w:p>
    <w:p w14:paraId="30EEC662" w14:textId="77777777" w:rsidR="00E41A1E" w:rsidRPr="00DC2B95" w:rsidRDefault="00E41A1E" w:rsidP="00E41A1E">
      <w:pPr>
        <w:pStyle w:val="Kd"/>
        <w:ind w:left="1080"/>
      </w:pPr>
      <w:r w:rsidRPr="00DC2B95">
        <w:tab/>
      </w:r>
      <w:r w:rsidRPr="00DC2B95">
        <w:tab/>
      </w:r>
      <w:r w:rsidRPr="00DC2B95">
        <w:tab/>
      </w:r>
      <w:r w:rsidRPr="00DC2B95">
        <w:tab/>
      </w:r>
      <w:r w:rsidRPr="00DC2B95">
        <w:tab/>
        <w:t>"unit": string(),</w:t>
      </w:r>
    </w:p>
    <w:p w14:paraId="533D5A71" w14:textId="77777777" w:rsidR="00E41A1E" w:rsidRPr="00DC2B95" w:rsidRDefault="00E41A1E" w:rsidP="00E41A1E">
      <w:pPr>
        <w:pStyle w:val="Kd"/>
        <w:ind w:left="1080"/>
      </w:pPr>
      <w:r w:rsidRPr="00DC2B95">
        <w:tab/>
      </w:r>
      <w:r w:rsidRPr="00DC2B95">
        <w:tab/>
      </w:r>
      <w:r w:rsidRPr="00DC2B95">
        <w:tab/>
      </w:r>
      <w:r w:rsidRPr="00DC2B95">
        <w:tab/>
      </w:r>
      <w:r w:rsidRPr="00DC2B95">
        <w:tab/>
        <w:t>"value": integer(),</w:t>
      </w:r>
    </w:p>
    <w:p w14:paraId="73C38DC5" w14:textId="77777777" w:rsidR="00E41A1E" w:rsidRPr="00DC2B95" w:rsidRDefault="00E41A1E" w:rsidP="00E41A1E">
      <w:pPr>
        <w:pStyle w:val="Kd"/>
        <w:ind w:left="1080"/>
      </w:pPr>
      <w:r w:rsidRPr="00DC2B95">
        <w:tab/>
      </w:r>
      <w:r w:rsidRPr="00DC2B95">
        <w:tab/>
      </w:r>
      <w:r w:rsidRPr="00DC2B95">
        <w:tab/>
      </w:r>
      <w:r w:rsidRPr="00DC2B95">
        <w:tab/>
        <w:t>},</w:t>
      </w:r>
    </w:p>
    <w:p w14:paraId="3022ADE9" w14:textId="77777777" w:rsidR="00E41A1E" w:rsidRPr="00DC2B95" w:rsidRDefault="00E41A1E" w:rsidP="00E41A1E">
      <w:pPr>
        <w:pStyle w:val="Kd"/>
        <w:ind w:left="1080"/>
      </w:pPr>
      <w:r w:rsidRPr="00DC2B95">
        <w:tab/>
      </w:r>
      <w:r w:rsidRPr="00DC2B95">
        <w:tab/>
      </w:r>
      <w:r w:rsidRPr="00DC2B95">
        <w:tab/>
      </w:r>
      <w:r w:rsidRPr="00DC2B95">
        <w:tab/>
        <w:t>"sessionId": string(),</w:t>
      </w:r>
    </w:p>
    <w:p w14:paraId="3D769A7D" w14:textId="77777777" w:rsidR="00E41A1E" w:rsidRPr="00DC2B95" w:rsidRDefault="00E41A1E" w:rsidP="00E41A1E">
      <w:pPr>
        <w:pStyle w:val="Kd"/>
        <w:ind w:left="1080"/>
      </w:pPr>
      <w:r w:rsidRPr="00DC2B95">
        <w:tab/>
      </w:r>
      <w:r w:rsidRPr="00DC2B95">
        <w:tab/>
      </w:r>
      <w:r w:rsidRPr="00DC2B95">
        <w:tab/>
      </w:r>
      <w:r w:rsidRPr="00DC2B95">
        <w:tab/>
        <w:t>"streamId": string(),</w:t>
      </w:r>
    </w:p>
    <w:p w14:paraId="0A1174E5" w14:textId="77777777" w:rsidR="00E41A1E" w:rsidRPr="00DC2B95" w:rsidRDefault="00E41A1E" w:rsidP="00E41A1E">
      <w:pPr>
        <w:pStyle w:val="Kd"/>
        <w:ind w:left="1080"/>
      </w:pPr>
      <w:r w:rsidRPr="00DC2B95">
        <w:tab/>
      </w:r>
      <w:r w:rsidRPr="00DC2B95">
        <w:tab/>
      </w:r>
      <w:r w:rsidRPr="00DC2B95">
        <w:tab/>
      </w:r>
      <w:r w:rsidRPr="00DC2B95">
        <w:tab/>
        <w:t>"sequenceNumber": integer(),</w:t>
      </w:r>
    </w:p>
    <w:p w14:paraId="5ABE339B" w14:textId="6DBFAD16" w:rsidR="00E41A1E" w:rsidRPr="00DC2B95" w:rsidRDefault="00E41A1E" w:rsidP="00E41A1E">
      <w:pPr>
        <w:pStyle w:val="Kd"/>
        <w:ind w:left="1080"/>
      </w:pPr>
      <w:r w:rsidRPr="00DC2B95">
        <w:tab/>
      </w:r>
      <w:r w:rsidRPr="00DC2B95">
        <w:tab/>
      </w:r>
      <w:r w:rsidRPr="00DC2B95">
        <w:tab/>
      </w:r>
      <w:r w:rsidRPr="00DC2B95">
        <w:tab/>
        <w:t>"userId": string()</w:t>
      </w:r>
      <w:r w:rsidR="009B500C" w:rsidRPr="00DC2B95">
        <w:t>,</w:t>
      </w:r>
    </w:p>
    <w:p w14:paraId="4DCEA6E9" w14:textId="77777777" w:rsidR="00E41A1E" w:rsidRPr="00DC2B95" w:rsidRDefault="00E41A1E" w:rsidP="00E41A1E">
      <w:pPr>
        <w:pStyle w:val="Kd"/>
        <w:ind w:left="1080"/>
      </w:pPr>
      <w:r w:rsidRPr="00DC2B95">
        <w:tab/>
      </w:r>
      <w:r w:rsidRPr="00DC2B95">
        <w:tab/>
      </w:r>
      <w:r w:rsidRPr="00DC2B95">
        <w:tab/>
        <w:t>},</w:t>
      </w:r>
    </w:p>
    <w:p w14:paraId="0BE61E2D" w14:textId="2A863152" w:rsidR="00E41A1E" w:rsidRPr="00DC2B95" w:rsidRDefault="00E41A1E" w:rsidP="00E41A1E">
      <w:pPr>
        <w:pStyle w:val="Kd"/>
        <w:ind w:left="1080"/>
      </w:pPr>
      <w:r w:rsidRPr="00DC2B95">
        <w:tab/>
      </w:r>
      <w:r w:rsidRPr="00DC2B95">
        <w:tab/>
        <w:t>"chunk": array(),</w:t>
      </w:r>
    </w:p>
    <w:p w14:paraId="16205C8C" w14:textId="77777777" w:rsidR="00E41A1E" w:rsidRPr="00DC2B95" w:rsidRDefault="00E41A1E" w:rsidP="00E41A1E">
      <w:pPr>
        <w:pStyle w:val="Kd"/>
        <w:ind w:left="1080"/>
      </w:pPr>
      <w:r w:rsidRPr="00DC2B95">
        <w:tab/>
      </w:r>
      <w:r w:rsidRPr="00DC2B95">
        <w:tab/>
        <w:t>}</w:t>
      </w:r>
    </w:p>
    <w:p w14:paraId="728B232D" w14:textId="49117E7F" w:rsidR="00E41A1E" w:rsidRPr="00DC2B95" w:rsidRDefault="00E41A1E" w:rsidP="00E41A1E">
      <w:pPr>
        <w:pStyle w:val="Kd"/>
        <w:ind w:left="1080"/>
      </w:pPr>
      <w:r w:rsidRPr="00DC2B95">
        <w:tab/>
        <w:t>]</w:t>
      </w:r>
      <w:r w:rsidR="00302E02" w:rsidRPr="00DC2B95">
        <w:t>,</w:t>
      </w:r>
    </w:p>
    <w:p w14:paraId="5FC5620A" w14:textId="1DE16C76" w:rsidR="00302E02" w:rsidRPr="00DC2B95" w:rsidRDefault="00302E02" w:rsidP="00E41A1E">
      <w:pPr>
        <w:pStyle w:val="Kd"/>
        <w:ind w:left="1080"/>
      </w:pPr>
      <w:r w:rsidRPr="00DC2B95">
        <w:tab/>
        <w:t>"profile": {</w:t>
      </w:r>
    </w:p>
    <w:p w14:paraId="6C0AB6D8" w14:textId="4ED2A70A" w:rsidR="00302E02" w:rsidRPr="00DC2B95" w:rsidRDefault="00302E02" w:rsidP="00E41A1E">
      <w:pPr>
        <w:pStyle w:val="Kd"/>
        <w:ind w:left="1080"/>
      </w:pPr>
      <w:r w:rsidRPr="00DC2B95">
        <w:tab/>
      </w:r>
      <w:r w:rsidRPr="00DC2B95">
        <w:tab/>
      </w:r>
      <w:r w:rsidR="00E5658B" w:rsidRPr="00DC2B95">
        <w:t>"profileId": string(),</w:t>
      </w:r>
    </w:p>
    <w:p w14:paraId="025F05F9" w14:textId="1860ED9F" w:rsidR="00B80058" w:rsidRPr="00DC2B95" w:rsidRDefault="00B80058" w:rsidP="00E41A1E">
      <w:pPr>
        <w:pStyle w:val="Kd"/>
        <w:ind w:left="1080"/>
      </w:pPr>
      <w:r w:rsidRPr="00DC2B95">
        <w:tab/>
      </w:r>
      <w:r w:rsidRPr="00DC2B95">
        <w:tab/>
        <w:t>"userId": string(),</w:t>
      </w:r>
    </w:p>
    <w:p w14:paraId="01BA23E2" w14:textId="6774F3DB" w:rsidR="00E5658B" w:rsidRPr="00DC2B95" w:rsidRDefault="00E5658B" w:rsidP="00E41A1E">
      <w:pPr>
        <w:pStyle w:val="Kd"/>
        <w:ind w:left="1080"/>
      </w:pPr>
      <w:r w:rsidRPr="00DC2B95">
        <w:tab/>
      </w:r>
      <w:r w:rsidRPr="00DC2B95">
        <w:tab/>
        <w:t>"profileData"</w:t>
      </w:r>
      <w:r w:rsidR="00B80058" w:rsidRPr="00DC2B95">
        <w:t>: string()</w:t>
      </w:r>
      <w:r w:rsidR="0004590B" w:rsidRPr="00DC2B95">
        <w:t>,</w:t>
      </w:r>
    </w:p>
    <w:p w14:paraId="3F2EA50E" w14:textId="378A054A" w:rsidR="00302E02" w:rsidRPr="00DC2B95" w:rsidRDefault="00302E02" w:rsidP="00E41A1E">
      <w:pPr>
        <w:pStyle w:val="Kd"/>
        <w:ind w:left="1080"/>
      </w:pPr>
      <w:r w:rsidRPr="00DC2B95">
        <w:tab/>
        <w:t>}</w:t>
      </w:r>
      <w:r w:rsidR="00437F23" w:rsidRPr="00DC2B95">
        <w:t>,</w:t>
      </w:r>
    </w:p>
    <w:p w14:paraId="5ED157A7" w14:textId="2507B50F" w:rsidR="00E41A1E" w:rsidRPr="00DC2B95" w:rsidRDefault="00E41A1E" w:rsidP="00E41A1E">
      <w:pPr>
        <w:pStyle w:val="Kd"/>
        <w:ind w:left="0"/>
      </w:pPr>
      <w:r w:rsidRPr="00DC2B95">
        <w:tab/>
        <w:t xml:space="preserve">  }</w:t>
      </w:r>
    </w:p>
    <w:p w14:paraId="790E982A" w14:textId="2E28552F" w:rsidR="00E41A1E" w:rsidRPr="00DC2B95" w:rsidRDefault="00010B40" w:rsidP="00010B40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t>válasz tartalma</w:t>
      </w:r>
    </w:p>
    <w:p w14:paraId="73D717C0" w14:textId="035BFC61" w:rsidR="00022A6E" w:rsidRPr="00DC2B95" w:rsidRDefault="00022A6E" w:rsidP="00022A6E">
      <w:pPr>
        <w:pStyle w:val="Kd"/>
        <w:ind w:left="1080"/>
      </w:pPr>
      <w:r w:rsidRPr="00DC2B95">
        <w:t>{</w:t>
      </w:r>
    </w:p>
    <w:p w14:paraId="1DB72274" w14:textId="734F14DC" w:rsidR="00022A6E" w:rsidRPr="00DC2B95" w:rsidRDefault="00022A6E" w:rsidP="00022A6E">
      <w:pPr>
        <w:pStyle w:val="Kd"/>
        <w:ind w:left="1080"/>
      </w:pPr>
      <w:r w:rsidRPr="00DC2B95">
        <w:lastRenderedPageBreak/>
        <w:tab/>
        <w:t>"status": "ok",</w:t>
      </w:r>
    </w:p>
    <w:p w14:paraId="15B17FCE" w14:textId="0C29C40E" w:rsidR="00022A6E" w:rsidRPr="00DC2B95" w:rsidRDefault="00022A6E" w:rsidP="00022A6E">
      <w:pPr>
        <w:pStyle w:val="Kd"/>
        <w:ind w:left="1080"/>
      </w:pPr>
      <w:r w:rsidRPr="00DC2B95">
        <w:tab/>
        <w:t xml:space="preserve">"result": </w:t>
      </w:r>
      <w:r w:rsidR="00AD5D8D" w:rsidRPr="00DC2B95">
        <w:t>float()</w:t>
      </w:r>
    </w:p>
    <w:p w14:paraId="5C58A70B" w14:textId="597E2391" w:rsidR="005323BA" w:rsidRPr="00DC2B95" w:rsidRDefault="00022A6E" w:rsidP="00022A6E">
      <w:pPr>
        <w:pStyle w:val="Kd"/>
        <w:ind w:left="1080"/>
      </w:pPr>
      <w:r w:rsidRPr="00DC2B95">
        <w:t>}</w:t>
      </w:r>
    </w:p>
    <w:p w14:paraId="0234FB2B" w14:textId="2917B87A" w:rsidR="008A404A" w:rsidRPr="00DC2B95" w:rsidRDefault="00007BE9" w:rsidP="008A404A">
      <w:pPr>
        <w:ind w:firstLine="0"/>
      </w:pPr>
      <w:r w:rsidRPr="00DC2B95">
        <w:t xml:space="preserve">A kiértékelő szoftver által visszaadott </w:t>
      </w:r>
      <w:r w:rsidR="009A4276" w:rsidRPr="00DC2B95">
        <w:t xml:space="preserve">értékeket (például verifikáció eredménye) </w:t>
      </w:r>
      <w:r w:rsidR="00072535" w:rsidRPr="00DC2B95">
        <w:t>konfigurálható, futás közben cserélhető módon implementáltam</w:t>
      </w:r>
      <w:r w:rsidR="00F80609" w:rsidRPr="00DC2B95">
        <w:t>.</w:t>
      </w:r>
      <w:r w:rsidR="00951244" w:rsidRPr="00DC2B95">
        <w:t xml:space="preserve"> Továbbá az egyes hívások </w:t>
      </w:r>
      <w:r w:rsidR="00647E0F" w:rsidRPr="00DC2B95">
        <w:t xml:space="preserve">kezelése tartalmaznak beépített késleltetést, </w:t>
      </w:r>
      <w:r w:rsidR="00D91878" w:rsidRPr="00DC2B95">
        <w:t>ezzel imitálva a tényleges profil építés</w:t>
      </w:r>
      <w:r w:rsidR="00B77588" w:rsidRPr="00DC2B95">
        <w:t>t</w:t>
      </w:r>
      <w:r w:rsidR="00D91878" w:rsidRPr="00DC2B95">
        <w:t xml:space="preserve"> és verifikáció</w:t>
      </w:r>
      <w:r w:rsidR="00B77588" w:rsidRPr="00DC2B95">
        <w:t>t</w:t>
      </w:r>
      <w:r w:rsidR="00D91878" w:rsidRPr="00DC2B95">
        <w:t xml:space="preserve"> </w:t>
      </w:r>
      <w:r w:rsidR="00B77588" w:rsidRPr="00DC2B95">
        <w:t xml:space="preserve">(ezek ugyanis </w:t>
      </w:r>
      <w:r w:rsidR="00D91878" w:rsidRPr="00DC2B95">
        <w:t>időigényes</w:t>
      </w:r>
      <w:r w:rsidR="00B77588" w:rsidRPr="00DC2B95">
        <w:t xml:space="preserve"> folyamatok)</w:t>
      </w:r>
      <w:r w:rsidR="00D91878" w:rsidRPr="00DC2B95">
        <w:t>.</w:t>
      </w:r>
    </w:p>
    <w:p w14:paraId="7E85B9A4" w14:textId="162BC17D" w:rsidR="00B532E2" w:rsidRPr="00DC2B95" w:rsidRDefault="00B532E2" w:rsidP="00B532E2">
      <w:pPr>
        <w:pStyle w:val="Cmsor2"/>
      </w:pPr>
      <w:bookmarkStart w:id="73" w:name="_Toc119779963"/>
      <w:r w:rsidRPr="00DC2B95">
        <w:t>Konfigurációs lehetőségek</w:t>
      </w:r>
      <w:bookmarkEnd w:id="73"/>
    </w:p>
    <w:p w14:paraId="741139A3" w14:textId="21E39B10" w:rsidR="00115D65" w:rsidRPr="00DC2B95" w:rsidRDefault="0082148C" w:rsidP="00524D7E">
      <w:r w:rsidRPr="00DC2B95">
        <w:t>Ennek a fejezetnek a célja</w:t>
      </w:r>
      <w:r w:rsidR="00524D7E" w:rsidRPr="00DC2B95">
        <w:t xml:space="preserve"> az alkalmazás szerver</w:t>
      </w:r>
      <w:r w:rsidR="00B92941" w:rsidRPr="00DC2B95">
        <w:t xml:space="preserve"> </w:t>
      </w:r>
      <w:r w:rsidR="00524D7E" w:rsidRPr="00DC2B95">
        <w:t xml:space="preserve">és a </w:t>
      </w:r>
      <w:r w:rsidR="00524D7E" w:rsidRPr="00DC2B95">
        <w:rPr>
          <w:i/>
          <w:iCs/>
        </w:rPr>
        <w:t xml:space="preserve">mock </w:t>
      </w:r>
      <w:r w:rsidR="00524D7E" w:rsidRPr="00DC2B95">
        <w:t>kiértékelő szerver konfigurációs lehetőségei</w:t>
      </w:r>
      <w:r w:rsidRPr="00DC2B95">
        <w:t>nek dokumentációja</w:t>
      </w:r>
      <w:r w:rsidR="00524D7E" w:rsidRPr="00DC2B95">
        <w:t>.</w:t>
      </w:r>
    </w:p>
    <w:p w14:paraId="392C6288" w14:textId="77777777" w:rsidR="00301239" w:rsidRPr="00DC2B95" w:rsidRDefault="00115D65" w:rsidP="00FC5689">
      <w:pPr>
        <w:pStyle w:val="Cmsor3"/>
      </w:pPr>
      <w:bookmarkStart w:id="74" w:name="_Toc119779964"/>
      <w:r w:rsidRPr="00DC2B95">
        <w:t>Alkalmazás szerver</w:t>
      </w:r>
      <w:bookmarkEnd w:id="74"/>
    </w:p>
    <w:p w14:paraId="35EF0DE7" w14:textId="13FE8DAE" w:rsidR="00DF7A15" w:rsidRPr="00DC2B95" w:rsidRDefault="00DF7A15" w:rsidP="000401B5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NAME</w:t>
      </w:r>
    </w:p>
    <w:p w14:paraId="54A3C4D7" w14:textId="3DCB49D3" w:rsidR="00AA0A5A" w:rsidRPr="00DC2B95" w:rsidRDefault="005929E9" w:rsidP="00AA0A5A">
      <w:pPr>
        <w:pStyle w:val="Listaszerbekezds"/>
        <w:ind w:left="1080" w:firstLine="0"/>
      </w:pPr>
      <w:r w:rsidRPr="00DC2B95">
        <w:t>Az alkalmazás neve.</w:t>
      </w:r>
    </w:p>
    <w:p w14:paraId="3ADC0715" w14:textId="58848414" w:rsidR="00AA0A5A" w:rsidRPr="00DC2B95" w:rsidRDefault="00AA0A5A" w:rsidP="00AA0A5A">
      <w:pPr>
        <w:pStyle w:val="Listaszerbekezds"/>
        <w:ind w:left="1080" w:firstLine="0"/>
        <w:rPr>
          <w:b/>
          <w:bCs/>
        </w:rPr>
      </w:pPr>
      <w:r w:rsidRPr="00DC2B95">
        <w:t>Alapértelmezett érték</w:t>
      </w:r>
      <w:r w:rsidR="00683870" w:rsidRPr="00DC2B95">
        <w:t>e</w:t>
      </w:r>
      <w:r w:rsidRPr="00DC2B95">
        <w:t>:</w:t>
      </w:r>
      <w:r w:rsidR="00683870" w:rsidRPr="00DC2B95">
        <w:t xml:space="preserve"> „</w:t>
      </w:r>
      <w:r w:rsidR="00683870" w:rsidRPr="00DC2B95">
        <w:rPr>
          <w:b/>
          <w:bCs/>
        </w:rPr>
        <w:t>x11</w:t>
      </w:r>
      <w:r w:rsidR="002A2B94" w:rsidRPr="00DC2B95">
        <w:rPr>
          <w:b/>
          <w:bCs/>
        </w:rPr>
        <w:t>_</w:t>
      </w:r>
      <w:r w:rsidR="00683870" w:rsidRPr="00DC2B95">
        <w:rPr>
          <w:b/>
          <w:bCs/>
        </w:rPr>
        <w:t>sentinel</w:t>
      </w:r>
      <w:r w:rsidR="002A2B94" w:rsidRPr="00DC2B95">
        <w:rPr>
          <w:b/>
          <w:bCs/>
        </w:rPr>
        <w:t>_</w:t>
      </w:r>
      <w:r w:rsidR="00683870" w:rsidRPr="00DC2B95">
        <w:rPr>
          <w:b/>
          <w:bCs/>
        </w:rPr>
        <w:t>server”</w:t>
      </w:r>
    </w:p>
    <w:p w14:paraId="10BDE43F" w14:textId="569887EA" w:rsidR="00DF7A15" w:rsidRPr="00DC2B95" w:rsidRDefault="00DF7A15" w:rsidP="00A82E93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PORT</w:t>
      </w:r>
    </w:p>
    <w:p w14:paraId="34A2FAA5" w14:textId="6638239D" w:rsidR="00A60D74" w:rsidRPr="00DC2B95" w:rsidRDefault="00B013A2" w:rsidP="00A60D74">
      <w:pPr>
        <w:pStyle w:val="Listaszerbekezds"/>
        <w:ind w:left="1080" w:firstLine="0"/>
      </w:pPr>
      <w:r w:rsidRPr="00DC2B95">
        <w:t>A port, amelyen keresztül az alkalmazás elérhető.</w:t>
      </w:r>
    </w:p>
    <w:p w14:paraId="12BB1F72" w14:textId="58B720E6" w:rsidR="00A72192" w:rsidRPr="00DC2B95" w:rsidRDefault="00A72192" w:rsidP="00A60D74">
      <w:pPr>
        <w:pStyle w:val="Listaszerbekezds"/>
        <w:ind w:left="1080" w:firstLine="0"/>
        <w:rPr>
          <w:b/>
          <w:bCs/>
        </w:rPr>
      </w:pPr>
      <w:r w:rsidRPr="00DC2B95">
        <w:t xml:space="preserve">Alapértelmezett értéke: </w:t>
      </w:r>
      <w:r w:rsidRPr="00DC2B95">
        <w:rPr>
          <w:b/>
          <w:bCs/>
        </w:rPr>
        <w:t>80</w:t>
      </w:r>
      <w:r w:rsidR="00A24968" w:rsidRPr="00DC2B95">
        <w:rPr>
          <w:b/>
          <w:bCs/>
        </w:rPr>
        <w:t>8</w:t>
      </w:r>
      <w:r w:rsidRPr="00DC2B95">
        <w:rPr>
          <w:b/>
          <w:bCs/>
        </w:rPr>
        <w:t>1</w:t>
      </w:r>
    </w:p>
    <w:p w14:paraId="0924BE45" w14:textId="7E8DFE19" w:rsidR="00DF7A15" w:rsidRPr="00DC2B95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DB_HOST</w:t>
      </w:r>
    </w:p>
    <w:p w14:paraId="5982C21B" w14:textId="04FC8902" w:rsidR="00AA4449" w:rsidRPr="00DC2B95" w:rsidRDefault="00512990" w:rsidP="0053243D">
      <w:pPr>
        <w:pStyle w:val="Listaszerbekezds"/>
        <w:ind w:left="1080" w:firstLine="0"/>
      </w:pPr>
      <w:r w:rsidRPr="00DC2B95">
        <w:t xml:space="preserve">Az adatbázis </w:t>
      </w:r>
      <w:r w:rsidR="00AA4449" w:rsidRPr="00DC2B95">
        <w:rPr>
          <w:i/>
          <w:iCs/>
        </w:rPr>
        <w:t xml:space="preserve">host </w:t>
      </w:r>
      <w:r w:rsidR="00AA4449" w:rsidRPr="00DC2B95">
        <w:t>neve.</w:t>
      </w:r>
    </w:p>
    <w:p w14:paraId="6720D708" w14:textId="54BD7B5D" w:rsidR="00AA4449" w:rsidRPr="00DC2B95" w:rsidRDefault="00AA4449" w:rsidP="0053243D">
      <w:pPr>
        <w:pStyle w:val="Listaszerbekezds"/>
        <w:ind w:left="1080" w:firstLine="0"/>
        <w:rPr>
          <w:b/>
          <w:bCs/>
        </w:rPr>
      </w:pPr>
      <w:r w:rsidRPr="00DC2B95">
        <w:t xml:space="preserve">Alapértelmezett értéke: </w:t>
      </w:r>
      <w:r w:rsidRPr="00DC2B95">
        <w:rPr>
          <w:b/>
          <w:bCs/>
        </w:rPr>
        <w:t>„db”</w:t>
      </w:r>
    </w:p>
    <w:p w14:paraId="61A400BB" w14:textId="3F7F3D85" w:rsidR="00DF7A15" w:rsidRPr="00DC2B95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DB_USERNAME</w:t>
      </w:r>
    </w:p>
    <w:p w14:paraId="0F67DD74" w14:textId="2A9A8E6A" w:rsidR="00570777" w:rsidRPr="00DC2B95" w:rsidRDefault="00570777" w:rsidP="00570777">
      <w:pPr>
        <w:pStyle w:val="Listaszerbekezds"/>
        <w:ind w:left="1080" w:firstLine="0"/>
      </w:pPr>
      <w:r w:rsidRPr="00DC2B95">
        <w:t>Az alkalmazás szerver által használt adatbázis felhasználó neve.</w:t>
      </w:r>
    </w:p>
    <w:p w14:paraId="06563DBF" w14:textId="4D2E3F63" w:rsidR="00570777" w:rsidRPr="00DC2B95" w:rsidRDefault="00570777" w:rsidP="00570777">
      <w:pPr>
        <w:pStyle w:val="Listaszerbekezds"/>
        <w:ind w:left="1080" w:firstLine="0"/>
        <w:rPr>
          <w:b/>
          <w:bCs/>
        </w:rPr>
      </w:pPr>
      <w:r w:rsidRPr="00DC2B95">
        <w:t xml:space="preserve">Alapértelmezett értéke: </w:t>
      </w:r>
      <w:r w:rsidRPr="00DC2B95">
        <w:rPr>
          <w:b/>
          <w:bCs/>
        </w:rPr>
        <w:t>„xss”</w:t>
      </w:r>
    </w:p>
    <w:p w14:paraId="6BBCF174" w14:textId="02428D57" w:rsidR="00DF7A15" w:rsidRPr="00DC2B95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DB_PASSWORD</w:t>
      </w:r>
    </w:p>
    <w:p w14:paraId="4E34E3F3" w14:textId="570E89A5" w:rsidR="00570777" w:rsidRPr="00DC2B95" w:rsidRDefault="00570777" w:rsidP="00570777">
      <w:pPr>
        <w:pStyle w:val="Listaszerbekezds"/>
        <w:ind w:left="1080" w:firstLine="0"/>
      </w:pPr>
      <w:r w:rsidRPr="00DC2B95">
        <w:t>Az alkalmazás szerver által használt adatbázis felhasználó jelszava.</w:t>
      </w:r>
    </w:p>
    <w:p w14:paraId="63C35ACD" w14:textId="52D1E186" w:rsidR="00570777" w:rsidRPr="00DC2B95" w:rsidRDefault="00570777" w:rsidP="00570777">
      <w:pPr>
        <w:pStyle w:val="Listaszerbekezds"/>
        <w:ind w:left="1080" w:firstLine="0"/>
        <w:rPr>
          <w:b/>
          <w:bCs/>
        </w:rPr>
      </w:pPr>
      <w:r w:rsidRPr="00DC2B95">
        <w:t xml:space="preserve">Alapértelmezett értéke: </w:t>
      </w:r>
      <w:r w:rsidRPr="00DC2B95">
        <w:rPr>
          <w:b/>
          <w:bCs/>
        </w:rPr>
        <w:t>„secret”</w:t>
      </w:r>
    </w:p>
    <w:p w14:paraId="4A87E215" w14:textId="0A7C06E1" w:rsidR="00DF7A15" w:rsidRPr="00DC2B95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DB_PORT</w:t>
      </w:r>
    </w:p>
    <w:p w14:paraId="532089B4" w14:textId="19488617" w:rsidR="00F94AB3" w:rsidRPr="00DC2B95" w:rsidRDefault="00F94AB3" w:rsidP="00F94AB3">
      <w:pPr>
        <w:pStyle w:val="Listaszerbekezds"/>
        <w:ind w:left="1080" w:firstLine="0"/>
      </w:pPr>
      <w:r w:rsidRPr="00DC2B95">
        <w:t>A port, amelyen keresztül az adatbázis elérhető.</w:t>
      </w:r>
    </w:p>
    <w:p w14:paraId="0E4CE5D1" w14:textId="6B8FEC55" w:rsidR="00F94AB3" w:rsidRPr="00DC2B95" w:rsidRDefault="00F94AB3" w:rsidP="00F94AB3">
      <w:pPr>
        <w:pStyle w:val="Listaszerbekezds"/>
        <w:ind w:left="1080" w:firstLine="0"/>
        <w:rPr>
          <w:b/>
          <w:bCs/>
        </w:rPr>
      </w:pPr>
      <w:r w:rsidRPr="00DC2B95">
        <w:lastRenderedPageBreak/>
        <w:t xml:space="preserve">Alapértelmezett értéke: </w:t>
      </w:r>
      <w:r w:rsidRPr="00DC2B95">
        <w:rPr>
          <w:b/>
          <w:bCs/>
        </w:rPr>
        <w:t>5432</w:t>
      </w:r>
    </w:p>
    <w:p w14:paraId="59F90BAE" w14:textId="0B6A6ED2" w:rsidR="00DF7A15" w:rsidRPr="00DC2B95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DB_NAME</w:t>
      </w:r>
    </w:p>
    <w:p w14:paraId="0D2A1E2C" w14:textId="61C188F3" w:rsidR="00F94AB3" w:rsidRPr="00DC2B95" w:rsidRDefault="009A2718" w:rsidP="00F94AB3">
      <w:pPr>
        <w:pStyle w:val="Listaszerbekezds"/>
        <w:ind w:left="1080" w:firstLine="0"/>
      </w:pPr>
      <w:r w:rsidRPr="00DC2B95">
        <w:t>Az alkalmazás szerver által használt adatbázis neve.</w:t>
      </w:r>
    </w:p>
    <w:p w14:paraId="58AFCE48" w14:textId="6D954EAD" w:rsidR="009A2718" w:rsidRPr="00DC2B95" w:rsidRDefault="009A2718" w:rsidP="00F94AB3">
      <w:pPr>
        <w:pStyle w:val="Listaszerbekezds"/>
        <w:ind w:left="1080" w:firstLine="0"/>
      </w:pPr>
      <w:r w:rsidRPr="00DC2B95">
        <w:t xml:space="preserve">Alapértelmezett értéke: </w:t>
      </w:r>
      <w:r w:rsidRPr="00DC2B95">
        <w:rPr>
          <w:b/>
          <w:bCs/>
        </w:rPr>
        <w:t>„xss”</w:t>
      </w:r>
    </w:p>
    <w:p w14:paraId="4241FA10" w14:textId="13F833D8" w:rsidR="00DF7A15" w:rsidRPr="00DC2B95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EVALUATION_SERVICE_HOST</w:t>
      </w:r>
    </w:p>
    <w:p w14:paraId="33E995A6" w14:textId="32944B1B" w:rsidR="009A2718" w:rsidRPr="00DC2B95" w:rsidRDefault="00E11E4A" w:rsidP="009A2718">
      <w:pPr>
        <w:pStyle w:val="Listaszerbekezds"/>
        <w:ind w:left="1080" w:firstLine="0"/>
      </w:pPr>
      <w:r w:rsidRPr="00DC2B95">
        <w:t xml:space="preserve">A kiértékelő szerver </w:t>
      </w:r>
      <w:r w:rsidRPr="00DC2B95">
        <w:rPr>
          <w:i/>
          <w:iCs/>
        </w:rPr>
        <w:t xml:space="preserve">host </w:t>
      </w:r>
      <w:r w:rsidRPr="00DC2B95">
        <w:t>neve.</w:t>
      </w:r>
    </w:p>
    <w:p w14:paraId="7E12211F" w14:textId="57009426" w:rsidR="00E11E4A" w:rsidRPr="00DC2B95" w:rsidRDefault="00DD07AA" w:rsidP="009A2718">
      <w:pPr>
        <w:pStyle w:val="Listaszerbekezds"/>
        <w:ind w:left="1080" w:firstLine="0"/>
        <w:rPr>
          <w:b/>
          <w:bCs/>
        </w:rPr>
      </w:pPr>
      <w:r w:rsidRPr="00DC2B95">
        <w:t xml:space="preserve">Alapértelmezett értéke: </w:t>
      </w:r>
      <w:r w:rsidRPr="00DC2B95">
        <w:rPr>
          <w:b/>
          <w:bCs/>
        </w:rPr>
        <w:t>„evaluation”</w:t>
      </w:r>
    </w:p>
    <w:p w14:paraId="78230835" w14:textId="4C40514B" w:rsidR="00DF7A15" w:rsidRPr="00DC2B95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EVALUATION_SERVICE_PORT</w:t>
      </w:r>
    </w:p>
    <w:p w14:paraId="5A7B7BC4" w14:textId="3EB68CC4" w:rsidR="00DD07AA" w:rsidRPr="00DC2B95" w:rsidRDefault="00DD07AA" w:rsidP="00DD07AA">
      <w:pPr>
        <w:pStyle w:val="Listaszerbekezds"/>
        <w:ind w:left="1080" w:firstLine="0"/>
      </w:pPr>
      <w:r w:rsidRPr="00DC2B95">
        <w:t>A port, amelyen keresztül a kiértékelő szerver elérhető.</w:t>
      </w:r>
    </w:p>
    <w:p w14:paraId="7C4320CD" w14:textId="1AA386CF" w:rsidR="00E843BF" w:rsidRPr="00DC2B95" w:rsidRDefault="00E843BF" w:rsidP="00DD07AA">
      <w:pPr>
        <w:pStyle w:val="Listaszerbekezds"/>
        <w:ind w:left="1080" w:firstLine="0"/>
      </w:pPr>
      <w:r w:rsidRPr="00DC2B95">
        <w:t xml:space="preserve">Alapértelmezett értéke: </w:t>
      </w:r>
      <w:r w:rsidRPr="00DC2B95">
        <w:rPr>
          <w:b/>
          <w:bCs/>
        </w:rPr>
        <w:t>4000</w:t>
      </w:r>
    </w:p>
    <w:p w14:paraId="72FED5A2" w14:textId="7D549B43" w:rsidR="00DF7A15" w:rsidRPr="00DC2B95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MINIMUM_ELAPSED_TIME_FOR_FAILED_PROFILE_REBUILD</w:t>
      </w:r>
    </w:p>
    <w:p w14:paraId="31D5592B" w14:textId="46C7E809" w:rsidR="007929BF" w:rsidRPr="00DC2B95" w:rsidRDefault="007929BF" w:rsidP="007929BF">
      <w:pPr>
        <w:pStyle w:val="Listaszerbekezds"/>
        <w:ind w:left="1080" w:firstLine="0"/>
      </w:pPr>
      <w:r w:rsidRPr="00DC2B95">
        <w:t xml:space="preserve">Az a minimális idő mennyiség </w:t>
      </w:r>
      <w:r w:rsidR="003D0053" w:rsidRPr="00DC2B95">
        <w:t>milliszekundumban</w:t>
      </w:r>
      <w:r w:rsidRPr="00DC2B95">
        <w:t xml:space="preserve"> megadva, amennyi idő után egy sikertelen profil újraépíthető.</w:t>
      </w:r>
    </w:p>
    <w:p w14:paraId="5CFEF492" w14:textId="6DC88BD6" w:rsidR="003D0053" w:rsidRPr="00DC2B95" w:rsidRDefault="003D0053" w:rsidP="007929BF">
      <w:pPr>
        <w:pStyle w:val="Listaszerbekezds"/>
        <w:ind w:left="1080" w:firstLine="0"/>
      </w:pPr>
      <w:r w:rsidRPr="00DC2B95">
        <w:t xml:space="preserve">Alapértelmezett értéke: </w:t>
      </w:r>
      <w:r w:rsidRPr="00DC2B95">
        <w:rPr>
          <w:b/>
          <w:bCs/>
        </w:rPr>
        <w:t xml:space="preserve">3600000 </w:t>
      </w:r>
      <w:r w:rsidRPr="00DC2B95">
        <w:t>(</w:t>
      </w:r>
      <w:r w:rsidR="002B622F" w:rsidRPr="00DC2B95">
        <w:t>1 óra)</w:t>
      </w:r>
    </w:p>
    <w:p w14:paraId="355695C6" w14:textId="52C84D3F" w:rsidR="00DF7A15" w:rsidRPr="00DC2B95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MINIMUM_EVENT_COUNT_FOR_VERIFICATION</w:t>
      </w:r>
    </w:p>
    <w:p w14:paraId="6948587B" w14:textId="798E58D5" w:rsidR="00367B47" w:rsidRPr="00DC2B95" w:rsidRDefault="00B93B5D" w:rsidP="00367B47">
      <w:pPr>
        <w:pStyle w:val="Listaszerbekezds"/>
        <w:ind w:left="1080" w:firstLine="0"/>
      </w:pPr>
      <w:r w:rsidRPr="00DC2B95">
        <w:t>Az a minimális eseményszám, amennyi szükséges egy verifikáció futtatásához.</w:t>
      </w:r>
    </w:p>
    <w:p w14:paraId="64F2CA67" w14:textId="160760CF" w:rsidR="00AF0CBC" w:rsidRPr="00DC2B95" w:rsidRDefault="00AF0CBC" w:rsidP="00367B47">
      <w:pPr>
        <w:pStyle w:val="Listaszerbekezds"/>
        <w:ind w:left="1080" w:firstLine="0"/>
        <w:rPr>
          <w:b/>
          <w:bCs/>
        </w:rPr>
      </w:pPr>
      <w:r w:rsidRPr="00DC2B95">
        <w:t xml:space="preserve">Alapértelmezett értéke: </w:t>
      </w:r>
      <w:r w:rsidRPr="00DC2B95">
        <w:rPr>
          <w:b/>
          <w:bCs/>
        </w:rPr>
        <w:t>7200</w:t>
      </w:r>
    </w:p>
    <w:p w14:paraId="55BC9263" w14:textId="5BDF727D" w:rsidR="00DF7A15" w:rsidRPr="00DC2B95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MINIMUM_EVENT_COUNT_FOR_PROFILE</w:t>
      </w:r>
    </w:p>
    <w:p w14:paraId="4F3F154A" w14:textId="2D8E829F" w:rsidR="00AF0CBC" w:rsidRPr="00DC2B95" w:rsidRDefault="00AF0CBC" w:rsidP="00AF0CBC">
      <w:pPr>
        <w:pStyle w:val="Listaszerbekezds"/>
        <w:numPr>
          <w:ilvl w:val="0"/>
          <w:numId w:val="28"/>
        </w:numPr>
      </w:pPr>
      <w:r w:rsidRPr="00DC2B95">
        <w:t>Az a minimális eseményszám, amennyi szükséges egy profil építés futtatásához.</w:t>
      </w:r>
    </w:p>
    <w:p w14:paraId="26380C5D" w14:textId="1863E1F0" w:rsidR="00AF0CBC" w:rsidRPr="00DC2B95" w:rsidRDefault="00516D34" w:rsidP="00AF0CBC">
      <w:pPr>
        <w:pStyle w:val="Listaszerbekezds"/>
        <w:ind w:left="1080" w:firstLine="0"/>
        <w:rPr>
          <w:b/>
          <w:bCs/>
        </w:rPr>
      </w:pPr>
      <w:r w:rsidRPr="00DC2B95">
        <w:t xml:space="preserve">Alapértelmezett értéke: </w:t>
      </w:r>
      <w:r w:rsidRPr="00DC2B95">
        <w:rPr>
          <w:b/>
          <w:bCs/>
        </w:rPr>
        <w:t>1000000</w:t>
      </w:r>
    </w:p>
    <w:p w14:paraId="303A50C0" w14:textId="3161B4A7" w:rsidR="00FC5689" w:rsidRPr="00DC2B95" w:rsidRDefault="00FC5689" w:rsidP="00FC5689">
      <w:pPr>
        <w:pStyle w:val="Cmsor3"/>
      </w:pPr>
      <w:bookmarkStart w:id="75" w:name="_Toc119779965"/>
      <w:r w:rsidRPr="00DC2B95">
        <w:t>Kiértékelő szerver</w:t>
      </w:r>
      <w:bookmarkEnd w:id="75"/>
    </w:p>
    <w:p w14:paraId="35CEF564" w14:textId="4539A5ED" w:rsidR="00190427" w:rsidRPr="00DC2B95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EVALUATION_PORT</w:t>
      </w:r>
    </w:p>
    <w:p w14:paraId="5079630F" w14:textId="0219E4C4" w:rsidR="006618E2" w:rsidRPr="00DC2B95" w:rsidRDefault="006618E2" w:rsidP="0098338F">
      <w:pPr>
        <w:pStyle w:val="Listaszerbekezds"/>
        <w:ind w:left="1080" w:firstLine="0"/>
      </w:pPr>
      <w:r w:rsidRPr="00DC2B95">
        <w:t xml:space="preserve">A port, amelyen keresztül a kiértékelő szerver </w:t>
      </w:r>
      <w:r w:rsidR="00BC2ACD" w:rsidRPr="00DC2B95">
        <w:t>H</w:t>
      </w:r>
      <w:r w:rsidR="00B96F2F" w:rsidRPr="00DC2B95">
        <w:t>T</w:t>
      </w:r>
      <w:r w:rsidR="00BC2ACD" w:rsidRPr="00DC2B95">
        <w:t>TP kéréseket fogad</w:t>
      </w:r>
      <w:r w:rsidRPr="00DC2B95">
        <w:t>.</w:t>
      </w:r>
    </w:p>
    <w:p w14:paraId="4F9F57DA" w14:textId="78B55C88" w:rsidR="006618E2" w:rsidRPr="00DC2B95" w:rsidRDefault="006618E2" w:rsidP="0098338F">
      <w:pPr>
        <w:pStyle w:val="Listaszerbekezds"/>
        <w:ind w:left="1080" w:firstLine="0"/>
      </w:pPr>
      <w:r w:rsidRPr="00DC2B95">
        <w:t xml:space="preserve">Alapértelmezett értéke: </w:t>
      </w:r>
      <w:r w:rsidRPr="00DC2B95">
        <w:rPr>
          <w:b/>
          <w:bCs/>
        </w:rPr>
        <w:t>4000</w:t>
      </w:r>
    </w:p>
    <w:p w14:paraId="5FA8DAC3" w14:textId="348C9D1F" w:rsidR="00190427" w:rsidRPr="00DC2B95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lastRenderedPageBreak/>
        <w:t>EVALUATION_PROFILE_BUILD_WAIT_TIME</w:t>
      </w:r>
    </w:p>
    <w:p w14:paraId="11746EDA" w14:textId="206909F8" w:rsidR="00A4526F" w:rsidRPr="00DC2B95" w:rsidRDefault="00354050" w:rsidP="00A4526F">
      <w:pPr>
        <w:pStyle w:val="Listaszerbekezds"/>
        <w:ind w:left="1080" w:firstLine="0"/>
      </w:pPr>
      <w:r w:rsidRPr="00DC2B95">
        <w:t>Az a késleltetés milliszekundumban megadva, amennyi időt a kiértékelő szerver vár egy profil építési kérésre való válasz</w:t>
      </w:r>
      <w:r w:rsidR="008E00C5" w:rsidRPr="00DC2B95">
        <w:t>adás</w:t>
      </w:r>
      <w:r w:rsidRPr="00DC2B95">
        <w:t xml:space="preserve"> előtt.</w:t>
      </w:r>
    </w:p>
    <w:p w14:paraId="047E3953" w14:textId="7D11799A" w:rsidR="00EF38CB" w:rsidRPr="00DC2B95" w:rsidRDefault="00EF38CB" w:rsidP="00EF38CB">
      <w:pPr>
        <w:pStyle w:val="Listaszerbekezds"/>
        <w:ind w:left="1080" w:firstLine="0"/>
      </w:pPr>
      <w:r w:rsidRPr="00DC2B95">
        <w:t xml:space="preserve">Alapértelmezett értéke: </w:t>
      </w:r>
      <w:r w:rsidRPr="00DC2B95">
        <w:rPr>
          <w:b/>
          <w:bCs/>
        </w:rPr>
        <w:t>60000</w:t>
      </w:r>
    </w:p>
    <w:p w14:paraId="6BDD5815" w14:textId="5B4D636D" w:rsidR="00190427" w:rsidRPr="00DC2B95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EVALUATION_RESPONSE_DIR</w:t>
      </w:r>
    </w:p>
    <w:p w14:paraId="42EC3DD0" w14:textId="3DE39866" w:rsidR="00507C7C" w:rsidRPr="00DC2B95" w:rsidRDefault="003E4819" w:rsidP="00507C7C">
      <w:pPr>
        <w:pStyle w:val="Listaszerbekezds"/>
        <w:ind w:left="1080" w:firstLine="0"/>
      </w:pPr>
      <w:r w:rsidRPr="00DC2B95">
        <w:t>Annak a mappának az útvonala, ahonnan a kiértékelő szerver</w:t>
      </w:r>
      <w:r w:rsidR="006A0910" w:rsidRPr="00DC2B95">
        <w:t xml:space="preserve"> felolvassa</w:t>
      </w:r>
      <w:r w:rsidRPr="00DC2B95">
        <w:t xml:space="preserve"> a HTTP</w:t>
      </w:r>
      <w:r w:rsidR="006A0910" w:rsidRPr="00DC2B95">
        <w:t xml:space="preserve"> kérésekre adott</w:t>
      </w:r>
      <w:r w:rsidRPr="00DC2B95">
        <w:t xml:space="preserve"> válaszok törzsét (body)</w:t>
      </w:r>
      <w:r w:rsidR="00285E72" w:rsidRPr="00DC2B95">
        <w:t>.</w:t>
      </w:r>
    </w:p>
    <w:p w14:paraId="0C5C2D0F" w14:textId="3BB9D05D" w:rsidR="009467D3" w:rsidRPr="00DC2B95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DC2B95">
        <w:rPr>
          <w:b/>
          <w:bCs/>
        </w:rPr>
        <w:t>EVALUATION_VERIFY_WAIT_TIME</w:t>
      </w:r>
    </w:p>
    <w:p w14:paraId="251736A1" w14:textId="61B0BB77" w:rsidR="002E6C89" w:rsidRPr="00DC2B95" w:rsidRDefault="002E6C89" w:rsidP="002E6C89">
      <w:pPr>
        <w:pStyle w:val="Listaszerbekezds"/>
        <w:ind w:left="1080" w:firstLine="0"/>
      </w:pPr>
      <w:r w:rsidRPr="00DC2B95">
        <w:t xml:space="preserve">Az a késleltetés milliszekundumban megadva, amennyi időt a kiértékelő szerver vár egy </w:t>
      </w:r>
      <w:r w:rsidR="00172B8A" w:rsidRPr="00DC2B95">
        <w:t xml:space="preserve">verifikációs </w:t>
      </w:r>
      <w:r w:rsidRPr="00DC2B95">
        <w:t>kérésre való válasz</w:t>
      </w:r>
      <w:r w:rsidR="008E00C5" w:rsidRPr="00DC2B95">
        <w:t>adás</w:t>
      </w:r>
      <w:r w:rsidRPr="00DC2B95">
        <w:t xml:space="preserve"> előtt.</w:t>
      </w:r>
    </w:p>
    <w:p w14:paraId="627B4E29" w14:textId="4ABC3B0F" w:rsidR="00103630" w:rsidRPr="00DC2B95" w:rsidRDefault="002E6C89" w:rsidP="00CE779F">
      <w:pPr>
        <w:pStyle w:val="Listaszerbekezds"/>
        <w:ind w:left="1080" w:firstLine="0"/>
      </w:pPr>
      <w:r w:rsidRPr="00DC2B95">
        <w:t xml:space="preserve">Alapértelmezett értéke: </w:t>
      </w:r>
      <w:r w:rsidR="000631C0" w:rsidRPr="00DC2B95">
        <w:rPr>
          <w:b/>
          <w:bCs/>
        </w:rPr>
        <w:t>5000</w:t>
      </w:r>
    </w:p>
    <w:p w14:paraId="53619859" w14:textId="5F0537E0" w:rsidR="004F6CFD" w:rsidRPr="00DC2B95" w:rsidRDefault="004F6CFD" w:rsidP="004F6CFD">
      <w:pPr>
        <w:pStyle w:val="Cmsor2"/>
      </w:pPr>
      <w:bookmarkStart w:id="76" w:name="_Toc119779966"/>
      <w:r w:rsidRPr="00DC2B95">
        <w:t>Telepítés</w:t>
      </w:r>
      <w:bookmarkEnd w:id="76"/>
      <w:r w:rsidR="00962145" w:rsidRPr="00DC2B95">
        <w:t xml:space="preserve"> </w:t>
      </w:r>
    </w:p>
    <w:p w14:paraId="3068B8DB" w14:textId="04341F78" w:rsidR="00DE4FD5" w:rsidRPr="00DC2B95" w:rsidRDefault="00962145" w:rsidP="00505FFC">
      <w:r w:rsidRPr="00DC2B95">
        <w:t xml:space="preserve">Az alkalmazás szerver, a PostgreSQL adatbázis és a </w:t>
      </w:r>
      <w:r w:rsidRPr="00DC2B95">
        <w:rPr>
          <w:i/>
          <w:iCs/>
        </w:rPr>
        <w:t xml:space="preserve">mock </w:t>
      </w:r>
      <w:r w:rsidRPr="00DC2B95">
        <w:t>kiértékelő szerver telepítéséhez Docker, illetve docker-compose támogatást implementáltam.</w:t>
      </w:r>
      <w:r w:rsidR="0068724B" w:rsidRPr="00DC2B95">
        <w:t xml:space="preserve"> A</w:t>
      </w:r>
      <w:r w:rsidR="00D42290" w:rsidRPr="00DC2B95">
        <w:t xml:space="preserve">hogyan az a </w:t>
      </w:r>
      <w:r w:rsidR="00C57E28" w:rsidRPr="00DC2B95">
        <w:rPr>
          <w:i/>
          <w:iCs/>
        </w:rPr>
        <w:fldChar w:fldCharType="begin"/>
      </w:r>
      <w:r w:rsidR="00C57E28" w:rsidRPr="00DC2B95">
        <w:rPr>
          <w:i/>
          <w:iCs/>
        </w:rPr>
        <w:instrText xml:space="preserve"> REF _Ref119523638 \h  \* MERGEFORMAT </w:instrText>
      </w:r>
      <w:r w:rsidR="00C57E28" w:rsidRPr="00DC2B95">
        <w:rPr>
          <w:i/>
          <w:iCs/>
        </w:rPr>
      </w:r>
      <w:r w:rsidR="00C57E28" w:rsidRPr="00DC2B95">
        <w:rPr>
          <w:i/>
          <w:iCs/>
        </w:rPr>
        <w:fldChar w:fldCharType="separate"/>
      </w:r>
      <w:r w:rsidR="00C57E28" w:rsidRPr="00DC2B95">
        <w:rPr>
          <w:i/>
          <w:iCs/>
          <w:noProof/>
        </w:rPr>
        <w:t>14</w:t>
      </w:r>
      <w:r w:rsidR="00C57E28" w:rsidRPr="00DC2B95">
        <w:rPr>
          <w:i/>
          <w:iCs/>
        </w:rPr>
        <w:t>. ábrán</w:t>
      </w:r>
      <w:r w:rsidR="00C57E28" w:rsidRPr="00DC2B95">
        <w:rPr>
          <w:i/>
          <w:iCs/>
        </w:rPr>
        <w:fldChar w:fldCharType="end"/>
      </w:r>
      <w:r w:rsidR="00C57E28" w:rsidRPr="00DC2B95">
        <w:t xml:space="preserve"> </w:t>
      </w:r>
      <w:r w:rsidR="00E228B3" w:rsidRPr="00DC2B95">
        <w:t xml:space="preserve">látható, az </w:t>
      </w:r>
      <w:r w:rsidR="0068724B" w:rsidRPr="00DC2B95">
        <w:t>egyes szolgáltatások saját Docker konténerben kerülnek telepítésre, egymástól elkülönítve, de közös Docker hálózaton futnak.</w:t>
      </w:r>
      <w:r w:rsidR="006C2FF1" w:rsidRPr="00DC2B95">
        <w:t xml:space="preserve"> Az alkalmazás szerver az adatbázissal TCP protokollon keresztül kommunikál.</w:t>
      </w:r>
      <w:r w:rsidR="00087A3D" w:rsidRPr="00DC2B95">
        <w:t xml:space="preserve"> Mivel ez a kommunikáció a Docker hálózaton belül megy végbe, ezért </w:t>
      </w:r>
      <w:r w:rsidR="00505FFC" w:rsidRPr="00DC2B95">
        <w:t xml:space="preserve">az adatbázisnak nem szükséges </w:t>
      </w:r>
      <w:r w:rsidR="00000000" w:rsidRPr="00DC2B95">
        <w:rPr>
          <w:noProof/>
        </w:rPr>
        <w:pict w14:anchorId="7A75CC9B">
          <v:shape id="_x0000_s1057" type="#_x0000_t202" style="position:absolute;left:0;text-align:left;margin-left:7.9pt;margin-top:230.9pt;width:425.2pt;height:.05pt;z-index:251672064;mso-position-horizontal-relative:text;mso-position-vertical-relative:text" stroked="f">
            <v:textbox style="mso-next-textbox:#_x0000_s1057;mso-fit-shape-to-text:t" inset="0,0,0,0">
              <w:txbxContent>
                <w:bookmarkStart w:id="77" w:name="_Ref119523638"/>
                <w:p w14:paraId="1437510B" w14:textId="6E687292" w:rsidR="00DE4FD5" w:rsidRPr="00DE4FD5" w:rsidRDefault="00DE4FD5" w:rsidP="00DE4FD5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15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77"/>
                  <w:r>
                    <w:t xml:space="preserve"> </w:t>
                  </w:r>
                  <w:r>
                    <w:rPr>
                      <w:b w:val="0"/>
                      <w:bCs w:val="0"/>
                    </w:rPr>
                    <w:t>A szolgáltatások telepítése</w:t>
                  </w:r>
                </w:p>
              </w:txbxContent>
            </v:textbox>
            <w10:wrap type="topAndBottom"/>
          </v:shape>
        </w:pict>
      </w:r>
      <w:r w:rsidR="00DE4FD5" w:rsidRPr="00DC2B95">
        <w:rPr>
          <w:noProof/>
        </w:rPr>
        <w:drawing>
          <wp:anchor distT="0" distB="0" distL="114300" distR="114300" simplePos="0" relativeHeight="251656192" behindDoc="0" locked="0" layoutInCell="1" allowOverlap="1" wp14:anchorId="177D3124" wp14:editId="4BEC6D1F">
            <wp:simplePos x="0" y="0"/>
            <wp:positionH relativeFrom="column">
              <wp:posOffset>100330</wp:posOffset>
            </wp:positionH>
            <wp:positionV relativeFrom="paragraph">
              <wp:posOffset>643890</wp:posOffset>
            </wp:positionV>
            <wp:extent cx="5400040" cy="2231390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5FFC" w:rsidRPr="00DC2B95">
        <w:t>a hálózaton kívülről érkező</w:t>
      </w:r>
      <w:r w:rsidR="00C9053F" w:rsidRPr="00DC2B95">
        <w:t xml:space="preserve"> kérések fogadására nyitott portot biztosítani</w:t>
      </w:r>
      <w:r w:rsidR="00BE0CB5" w:rsidRPr="00DC2B95">
        <w:t>a. Ennek elsősorban biztonságtechnikai jelentősége van.</w:t>
      </w:r>
      <w:r w:rsidR="00A93DD1" w:rsidRPr="00DC2B95">
        <w:t xml:space="preserve"> Az alkalmazás szerver bár a </w:t>
      </w:r>
      <w:r w:rsidR="00A93DD1" w:rsidRPr="00DC2B95">
        <w:lastRenderedPageBreak/>
        <w:t xml:space="preserve">kiértékelő szerverrel egy </w:t>
      </w:r>
      <w:r w:rsidR="00AD0B47" w:rsidRPr="00DC2B95">
        <w:t xml:space="preserve">Docker hálózatban kerül telepítésre, a két szolgáltatás egymással </w:t>
      </w:r>
      <w:r w:rsidR="00F649C5" w:rsidRPr="00DC2B95">
        <w:t xml:space="preserve">a hálózaton kívül, </w:t>
      </w:r>
      <w:r w:rsidR="00AD0B47" w:rsidRPr="00DC2B95">
        <w:t>HTTP protokollon keresztül</w:t>
      </w:r>
      <w:r w:rsidR="00F649C5" w:rsidRPr="00DC2B95">
        <w:t xml:space="preserve"> kommunikál.</w:t>
      </w:r>
      <w:r w:rsidR="00A158B5" w:rsidRPr="00DC2B95">
        <w:t xml:space="preserve"> Ez</w:t>
      </w:r>
      <w:r w:rsidR="000E3276" w:rsidRPr="00DC2B95">
        <w:t xml:space="preserve">t azért így valósítottam meg, mert a </w:t>
      </w:r>
      <w:r w:rsidR="00196517" w:rsidRPr="00DC2B95">
        <w:t xml:space="preserve">valós funkciókkal rendelkező </w:t>
      </w:r>
      <w:r w:rsidR="000E3276" w:rsidRPr="00DC2B95">
        <w:t xml:space="preserve">kiértékelő szerver </w:t>
      </w:r>
      <w:r w:rsidR="00196517" w:rsidRPr="00DC2B95">
        <w:t>nem része szintén egy ehhez hasonló HTTP API-t nyújt, így az általam elkészített szerver könnyen hozzáilleszthető.</w:t>
      </w:r>
    </w:p>
    <w:p w14:paraId="58403E9A" w14:textId="2C529C6D" w:rsidR="00DE4FD5" w:rsidRPr="00DC2B95" w:rsidRDefault="00D61869" w:rsidP="00962145">
      <w:r w:rsidRPr="00DC2B95">
        <w:t>A telepítés során Docker volume-okat is használnak a szolgáltatások.</w:t>
      </w:r>
      <w:r w:rsidR="0080613B" w:rsidRPr="00DC2B95">
        <w:t xml:space="preserve"> Két</w:t>
      </w:r>
      <w:r w:rsidR="00A719D4" w:rsidRPr="00DC2B95">
        <w:t xml:space="preserve"> volume jön létre a szolgáltatások docker-compose-on keresztül történő elindításakor. Az egyiket az adatbázis használja</w:t>
      </w:r>
      <w:r w:rsidR="00AA4899" w:rsidRPr="00DC2B95">
        <w:t xml:space="preserve"> az adatbázis fájlok tárolására. A más</w:t>
      </w:r>
      <w:r w:rsidR="00C42EE2" w:rsidRPr="00DC2B95">
        <w:t>ikat a kiértékelő szerver használja, ide kerülnek azok a JSON fájlok, amelyeket az egyes kérésekre küld</w:t>
      </w:r>
      <w:r w:rsidR="001C2E98" w:rsidRPr="00DC2B95">
        <w:t>ött válasz törzsét alkotják</w:t>
      </w:r>
      <w:r w:rsidR="00C42EE2" w:rsidRPr="00DC2B95">
        <w:t>.</w:t>
      </w:r>
    </w:p>
    <w:p w14:paraId="54E86955" w14:textId="141238E1" w:rsidR="002F0C9E" w:rsidRPr="00DC2B95" w:rsidRDefault="00B76054" w:rsidP="00962145">
      <w:r w:rsidRPr="00DC2B95">
        <w:t xml:space="preserve">A szolgáltatások </w:t>
      </w:r>
      <w:r w:rsidR="00EC2282" w:rsidRPr="00DC2B95">
        <w:t>telepítéséhez a következő lépésekre van szükség:</w:t>
      </w:r>
    </w:p>
    <w:p w14:paraId="1A1CCB3C" w14:textId="62CE974F" w:rsidR="00EC2282" w:rsidRPr="00DC2B95" w:rsidRDefault="00EC2282" w:rsidP="00EC2282">
      <w:pPr>
        <w:pStyle w:val="Listaszerbekezds"/>
        <w:numPr>
          <w:ilvl w:val="0"/>
          <w:numId w:val="40"/>
        </w:numPr>
      </w:pPr>
      <w:r w:rsidRPr="00DC2B95">
        <w:t>Docker image-ek készítése</w:t>
      </w:r>
      <w:r w:rsidR="00340CAA" w:rsidRPr="00DC2B95">
        <w:t>.</w:t>
      </w:r>
    </w:p>
    <w:p w14:paraId="0F28EC72" w14:textId="08C759D9" w:rsidR="00EC2282" w:rsidRPr="00DC2B95" w:rsidRDefault="00EC2282" w:rsidP="00EC2282">
      <w:pPr>
        <w:pStyle w:val="Listaszerbekezds"/>
        <w:numPr>
          <w:ilvl w:val="0"/>
          <w:numId w:val="40"/>
        </w:numPr>
      </w:pPr>
      <w:r w:rsidRPr="00DC2B95">
        <w:t>Docker hálózat létrehozása</w:t>
      </w:r>
      <w:r w:rsidR="00340CAA" w:rsidRPr="00DC2B95">
        <w:t>.</w:t>
      </w:r>
    </w:p>
    <w:p w14:paraId="0B95BC92" w14:textId="27191856" w:rsidR="00340CAA" w:rsidRPr="00DC2B95" w:rsidRDefault="00340CAA" w:rsidP="00EC2282">
      <w:pPr>
        <w:pStyle w:val="Listaszerbekezds"/>
        <w:numPr>
          <w:ilvl w:val="0"/>
          <w:numId w:val="40"/>
        </w:numPr>
      </w:pPr>
      <w:r w:rsidRPr="00DC2B95">
        <w:t>Docker konténerek elindítása.</w:t>
      </w:r>
    </w:p>
    <w:p w14:paraId="2909558D" w14:textId="7B3881F2" w:rsidR="00EC2282" w:rsidRPr="00DC2B95" w:rsidRDefault="00EC2282" w:rsidP="00EC2282">
      <w:pPr>
        <w:pStyle w:val="Listaszerbekezds"/>
        <w:numPr>
          <w:ilvl w:val="0"/>
          <w:numId w:val="40"/>
        </w:numPr>
      </w:pPr>
      <w:r w:rsidRPr="00DC2B95">
        <w:t>Az adatbázis migrációs szkriptek futtatása</w:t>
      </w:r>
      <w:r w:rsidR="00196D0A" w:rsidRPr="00DC2B95">
        <w:t>, például:</w:t>
      </w:r>
    </w:p>
    <w:p w14:paraId="6035BE2A" w14:textId="11043ECE" w:rsidR="00196D0A" w:rsidRPr="00DC2B95" w:rsidRDefault="00196D0A" w:rsidP="00196D0A">
      <w:pPr>
        <w:pStyle w:val="Kd"/>
      </w:pPr>
      <w:r w:rsidRPr="00DC2B95">
        <w:tab/>
        <w:t xml:space="preserve">  $ docker exec -it x11-sentinel-server_db_1 \</w:t>
      </w:r>
    </w:p>
    <w:p w14:paraId="08CD33B8" w14:textId="751A03E8" w:rsidR="00196D0A" w:rsidRPr="00DC2B95" w:rsidRDefault="00196D0A" w:rsidP="00196D0A">
      <w:pPr>
        <w:pStyle w:val="Kd"/>
      </w:pPr>
      <w:r w:rsidRPr="00DC2B95">
        <w:t xml:space="preserve">    </w:t>
      </w:r>
      <w:r w:rsidRPr="00DC2B95">
        <w:tab/>
        <w:t xml:space="preserve">      psql -h localhost -p 5432 -U postgres \</w:t>
      </w:r>
    </w:p>
    <w:p w14:paraId="41DE10C8" w14:textId="255F4ECE" w:rsidR="00196D0A" w:rsidRPr="00DC2B95" w:rsidRDefault="00196D0A" w:rsidP="00196D0A">
      <w:pPr>
        <w:pStyle w:val="Kd"/>
      </w:pPr>
      <w:r w:rsidRPr="00DC2B95">
        <w:t xml:space="preserve">             -f migration-scripts/01_initialize_db_UP.sql</w:t>
      </w:r>
    </w:p>
    <w:p w14:paraId="4EFC27F8" w14:textId="7E7182BB" w:rsidR="00196D0A" w:rsidRPr="00DC2B95" w:rsidRDefault="00340CAA" w:rsidP="00777E36">
      <w:pPr>
        <w:pStyle w:val="Listaszerbekezds"/>
        <w:numPr>
          <w:ilvl w:val="0"/>
          <w:numId w:val="40"/>
        </w:numPr>
      </w:pPr>
      <w:r w:rsidRPr="00DC2B95">
        <w:t>JSON fájlok másolása a kiértékelő szerver által használt Docker volume-ra.</w:t>
      </w:r>
    </w:p>
    <w:p w14:paraId="72BF0CF9" w14:textId="154B364A" w:rsidR="00C86DB6" w:rsidRPr="00DC2B95" w:rsidRDefault="00C86DB6" w:rsidP="00777E36">
      <w:pPr>
        <w:ind w:firstLine="0"/>
      </w:pPr>
      <w:r w:rsidRPr="00DC2B95">
        <w:t xml:space="preserve">Az egyes </w:t>
      </w:r>
      <w:r w:rsidR="00C919DE" w:rsidRPr="00DC2B95">
        <w:t>lépések részletes dokumentációja a futtatandó kódrészletekkel a projekt</w:t>
      </w:r>
      <w:r w:rsidR="00851F53" w:rsidRPr="00DC2B95">
        <w:t xml:space="preserve"> README.md fájljában került dokumentálásra.</w:t>
      </w:r>
    </w:p>
    <w:p w14:paraId="6C5C2312" w14:textId="68E68429" w:rsidR="000C0CC7" w:rsidRPr="00DC2B95" w:rsidRDefault="000C0CC7" w:rsidP="000C0CC7">
      <w:pPr>
        <w:pStyle w:val="Cmsor1"/>
      </w:pPr>
      <w:bookmarkStart w:id="78" w:name="_Toc119779967"/>
      <w:r w:rsidRPr="00DC2B95">
        <w:lastRenderedPageBreak/>
        <w:t>Webes vékonykliens</w:t>
      </w:r>
      <w:bookmarkEnd w:id="78"/>
    </w:p>
    <w:p w14:paraId="63F72A8E" w14:textId="77777777" w:rsidR="006D7B0A" w:rsidRPr="00DC2B95" w:rsidRDefault="006D7B0A" w:rsidP="006D7B0A">
      <w:r w:rsidRPr="00DC2B95">
        <w:t>A következő fejezetnek a célja a webes vékonykliens program dokumentációja. A leírásban először ismertetem a kliens programmal szemben felállított követelményeket, majd az alkalmazás felépítését. Ezt követően a különböző nézetekről és az azokon megjelenített statisztikákról lesz szó. A fejezetet a konfigurációs lehetőségek bemutatásával és a telepítéssel kapcsolatos tudnivalókkal zárom.</w:t>
      </w:r>
    </w:p>
    <w:p w14:paraId="6E690C95" w14:textId="0D5C502E" w:rsidR="00240DCB" w:rsidRPr="00DC2B95" w:rsidRDefault="00F83E93" w:rsidP="00F83E93">
      <w:pPr>
        <w:pStyle w:val="Cmsor2"/>
      </w:pPr>
      <w:bookmarkStart w:id="79" w:name="_Toc119779968"/>
      <w:r w:rsidRPr="00DC2B95">
        <w:t>Követelmények</w:t>
      </w:r>
      <w:bookmarkEnd w:id="79"/>
    </w:p>
    <w:p w14:paraId="297CBE4B" w14:textId="7CC54DB6" w:rsidR="000660F9" w:rsidRPr="00DC2B95" w:rsidRDefault="000660F9" w:rsidP="00A814E8">
      <w:pPr>
        <w:ind w:left="1440" w:hanging="720"/>
      </w:pPr>
      <w:r w:rsidRPr="00DC2B95">
        <w:t>R1</w:t>
      </w:r>
      <w:r w:rsidRPr="00DC2B95">
        <w:tab/>
      </w:r>
      <w:r w:rsidR="00DD1B20" w:rsidRPr="00DC2B95">
        <w:t xml:space="preserve">A webes vékonykliens alkalmazásnak </w:t>
      </w:r>
      <w:r w:rsidR="008F08BF" w:rsidRPr="00DC2B95">
        <w:t>legyen elérhető egy tetszőleges modern böngészőn keresztül.</w:t>
      </w:r>
    </w:p>
    <w:p w14:paraId="38432C70" w14:textId="18E12A67" w:rsidR="00AE1501" w:rsidRPr="00DC2B95" w:rsidRDefault="00AE1501" w:rsidP="00A814E8">
      <w:pPr>
        <w:ind w:left="1440" w:hanging="720"/>
      </w:pPr>
      <w:r w:rsidRPr="00DC2B95">
        <w:t>R2</w:t>
      </w:r>
      <w:r w:rsidRPr="00DC2B95">
        <w:tab/>
        <w:t xml:space="preserve">Az alkalmazás felülete </w:t>
      </w:r>
      <w:r w:rsidR="00E86DC7" w:rsidRPr="00DC2B95">
        <w:t>legyen reszponzív</w:t>
      </w:r>
      <w:r w:rsidR="00763D2A" w:rsidRPr="00DC2B95">
        <w:t xml:space="preserve">, támogasson különböző </w:t>
      </w:r>
      <w:r w:rsidR="00E86DC7" w:rsidRPr="00DC2B95">
        <w:t>képernyőméreteke</w:t>
      </w:r>
      <w:r w:rsidR="00763D2A" w:rsidRPr="00DC2B95">
        <w:t>t</w:t>
      </w:r>
      <w:r w:rsidR="00E86DC7" w:rsidRPr="00DC2B95">
        <w:t xml:space="preserve">. A legkisebb támogatott </w:t>
      </w:r>
      <w:r w:rsidR="006D6A80" w:rsidRPr="00DC2B95">
        <w:t>felbontás a HD (1280x720 pixel).</w:t>
      </w:r>
    </w:p>
    <w:p w14:paraId="11248065" w14:textId="5623588F" w:rsidR="00C84267" w:rsidRPr="00DC2B95" w:rsidRDefault="00C84267" w:rsidP="00A814E8">
      <w:pPr>
        <w:ind w:left="1440" w:hanging="720"/>
      </w:pPr>
      <w:r w:rsidRPr="00DC2B95">
        <w:t>R3</w:t>
      </w:r>
      <w:r w:rsidRPr="00DC2B95">
        <w:tab/>
        <w:t>Az alkalmazás jelenítse meg az alkalmazás szerver állapotát (elérhető-e).</w:t>
      </w:r>
    </w:p>
    <w:p w14:paraId="3098921D" w14:textId="79657F22" w:rsidR="00860749" w:rsidRPr="00DC2B95" w:rsidRDefault="00860749" w:rsidP="00A814E8">
      <w:pPr>
        <w:ind w:left="1440" w:hanging="720"/>
      </w:pPr>
      <w:r w:rsidRPr="00DC2B95">
        <w:t>R</w:t>
      </w:r>
      <w:r w:rsidR="00C84267" w:rsidRPr="00DC2B95">
        <w:t>4</w:t>
      </w:r>
      <w:r w:rsidRPr="00DC2B95">
        <w:tab/>
      </w:r>
      <w:r w:rsidR="00B83C28" w:rsidRPr="00DC2B95">
        <w:t>Az alkalmazás jelenítsen meg összesített statisztikákat a rendszerben található adatok alapján.</w:t>
      </w:r>
    </w:p>
    <w:p w14:paraId="0DC73EE9" w14:textId="201D4F52" w:rsidR="00B83C28" w:rsidRPr="00DC2B95" w:rsidRDefault="00B83C28" w:rsidP="00A814E8">
      <w:pPr>
        <w:ind w:left="1440" w:hanging="720"/>
      </w:pPr>
      <w:r w:rsidRPr="00DC2B95">
        <w:t>R</w:t>
      </w:r>
      <w:r w:rsidR="00C84267" w:rsidRPr="00DC2B95">
        <w:t>5</w:t>
      </w:r>
      <w:r w:rsidRPr="00DC2B95">
        <w:tab/>
        <w:t xml:space="preserve">A felületen legyen lehetőség </w:t>
      </w:r>
      <w:r w:rsidR="000758A2" w:rsidRPr="00DC2B95">
        <w:t>felhasználók keresésére.</w:t>
      </w:r>
    </w:p>
    <w:p w14:paraId="7BD3B55D" w14:textId="4EC27910" w:rsidR="000758A2" w:rsidRPr="00DC2B95" w:rsidRDefault="000758A2" w:rsidP="00A814E8">
      <w:pPr>
        <w:ind w:left="1440" w:hanging="720"/>
      </w:pPr>
      <w:r w:rsidRPr="00DC2B95">
        <w:t>R</w:t>
      </w:r>
      <w:r w:rsidR="00C84267" w:rsidRPr="00DC2B95">
        <w:t>6</w:t>
      </w:r>
      <w:r w:rsidRPr="00DC2B95">
        <w:tab/>
      </w:r>
      <w:r w:rsidR="00A34655" w:rsidRPr="00DC2B95">
        <w:t>Az alkalmazás egy felhasználó kiválasztása után jelenítsen meg az adott felhasználóhoz tartozó specifikus statisztikákat.</w:t>
      </w:r>
    </w:p>
    <w:p w14:paraId="15AB4CB5" w14:textId="73363081" w:rsidR="002B43D0" w:rsidRPr="00DC2B95" w:rsidRDefault="002B43D0" w:rsidP="00A814E8">
      <w:pPr>
        <w:ind w:left="1440" w:hanging="720"/>
      </w:pPr>
      <w:r w:rsidRPr="00DC2B95">
        <w:t>R7</w:t>
      </w:r>
      <w:r w:rsidRPr="00DC2B95">
        <w:tab/>
        <w:t>Az egyes nézetek esetén a statisztikák bizonyos időközönként automatikusan kerüljenek frissítésre.</w:t>
      </w:r>
    </w:p>
    <w:p w14:paraId="0116C50A" w14:textId="50C11B8E" w:rsidR="002D6DE0" w:rsidRPr="00DC2B95" w:rsidRDefault="002D6DE0" w:rsidP="002D6DE0">
      <w:pPr>
        <w:pStyle w:val="Cmsor2"/>
      </w:pPr>
      <w:bookmarkStart w:id="80" w:name="_Toc119779969"/>
      <w:r w:rsidRPr="00DC2B95">
        <w:t>Az alkalmazás felépítése</w:t>
      </w:r>
      <w:bookmarkEnd w:id="80"/>
    </w:p>
    <w:p w14:paraId="1B4B0854" w14:textId="11675FE9" w:rsidR="008910FD" w:rsidRPr="00DC2B95" w:rsidRDefault="00B637CB" w:rsidP="008910FD">
      <w:r w:rsidRPr="00DC2B95">
        <w:t xml:space="preserve">A webes vékonykliens </w:t>
      </w:r>
      <w:r w:rsidR="00067001" w:rsidRPr="00DC2B95">
        <w:t xml:space="preserve">alapja egy </w:t>
      </w:r>
      <w:r w:rsidRPr="00DC2B95">
        <w:t>React alkalmazás</w:t>
      </w:r>
      <w:r w:rsidR="00067001" w:rsidRPr="00DC2B95">
        <w:t xml:space="preserve">, amely az üzleti logikát és a különböző </w:t>
      </w:r>
      <w:r w:rsidR="003859E6" w:rsidRPr="00DC2B95">
        <w:t>komponensek</w:t>
      </w:r>
      <w:r w:rsidR="00817404" w:rsidRPr="00DC2B95">
        <w:t xml:space="preserve"> felépítését</w:t>
      </w:r>
      <w:r w:rsidR="00297287" w:rsidRPr="00DC2B95">
        <w:t xml:space="preserve"> </w:t>
      </w:r>
      <w:r w:rsidR="00817404" w:rsidRPr="00DC2B95">
        <w:t>(</w:t>
      </w:r>
      <w:r w:rsidR="00067001" w:rsidRPr="00DC2B95">
        <w:t>HTML törzsét</w:t>
      </w:r>
      <w:r w:rsidR="00817404" w:rsidRPr="00DC2B95">
        <w:t>)</w:t>
      </w:r>
      <w:r w:rsidR="00067001" w:rsidRPr="00DC2B95">
        <w:t xml:space="preserve"> nyújtja</w:t>
      </w:r>
      <w:r w:rsidR="0004013F" w:rsidRPr="00DC2B95">
        <w:t xml:space="preserve"> </w:t>
      </w:r>
      <w:r w:rsidR="003859E6" w:rsidRPr="00DC2B95">
        <w:t>Az alkalmazásnak két</w:t>
      </w:r>
      <w:r w:rsidR="00D15F62" w:rsidRPr="00DC2B95">
        <w:t xml:space="preserve"> nézete van. Az egyik</w:t>
      </w:r>
      <w:r w:rsidR="0075486B" w:rsidRPr="00DC2B95">
        <w:t xml:space="preserve">en a szerver állapotával (R3) </w:t>
      </w:r>
      <w:r w:rsidR="00DA11BF" w:rsidRPr="00DC2B95">
        <w:t>kapcsolatos információt és összesített statisztikákat (R4)</w:t>
      </w:r>
      <w:r w:rsidR="00C344B1" w:rsidRPr="00DC2B95">
        <w:t xml:space="preserve"> lehet megtekinteni.</w:t>
      </w:r>
      <w:r w:rsidR="00AA0B66" w:rsidRPr="00DC2B95">
        <w:t xml:space="preserve"> Az</w:t>
      </w:r>
      <w:r w:rsidR="00022932" w:rsidRPr="00DC2B95">
        <w:t xml:space="preserve"> oldal fejlécében található egy kereső</w:t>
      </w:r>
      <w:r w:rsidR="00AA0B66" w:rsidRPr="00DC2B95">
        <w:t>, amel</w:t>
      </w:r>
      <w:r w:rsidR="00022932" w:rsidRPr="00DC2B95">
        <w:t>lyel felhasználókra lehet szűrni (R5).</w:t>
      </w:r>
      <w:r w:rsidR="001D6A60" w:rsidRPr="00DC2B95">
        <w:t xml:space="preserve"> </w:t>
      </w:r>
      <w:r w:rsidR="00D63F18" w:rsidRPr="00DC2B95">
        <w:t xml:space="preserve">A felhasználó azonosítójára kattintva az oldal egy új nézetre navigál, amelyen az adott felhasználóhoz tartozó specifikus tartalmat lehet megtekinteni (R6). </w:t>
      </w:r>
      <w:r w:rsidR="00CD7A08" w:rsidRPr="00DC2B95">
        <w:t xml:space="preserve">Az egyes felületek dizájn elemeinek implementálásához és a </w:t>
      </w:r>
      <w:r w:rsidR="00CD7A08" w:rsidRPr="00DC2B95">
        <w:lastRenderedPageBreak/>
        <w:t xml:space="preserve">tartalom elrendezéséhez </w:t>
      </w:r>
      <w:r w:rsidR="00064C5B" w:rsidRPr="00DC2B95">
        <w:t xml:space="preserve">a </w:t>
      </w:r>
      <w:r w:rsidR="00064C5B" w:rsidRPr="00DC2B95">
        <w:rPr>
          <w:i/>
          <w:iCs/>
        </w:rPr>
        <w:t>Sass</w:t>
      </w:r>
      <w:sdt>
        <w:sdtPr>
          <w:id w:val="255726324"/>
          <w:citation/>
        </w:sdtPr>
        <w:sdtContent>
          <w:r w:rsidR="00064C5B" w:rsidRPr="00DC2B95">
            <w:fldChar w:fldCharType="begin"/>
          </w:r>
          <w:r w:rsidR="00064C5B" w:rsidRPr="00DC2B95">
            <w:instrText xml:space="preserve"> CITATION Sas22 \l 2057 </w:instrText>
          </w:r>
          <w:r w:rsidR="00064C5B" w:rsidRPr="00DC2B95">
            <w:fldChar w:fldCharType="separate"/>
          </w:r>
          <w:r w:rsidR="00064C5B" w:rsidRPr="00DC2B95">
            <w:rPr>
              <w:noProof/>
            </w:rPr>
            <w:t xml:space="preserve"> [14]</w:t>
          </w:r>
          <w:r w:rsidR="00064C5B" w:rsidRPr="00DC2B95">
            <w:fldChar w:fldCharType="end"/>
          </w:r>
        </w:sdtContent>
      </w:sdt>
      <w:r w:rsidR="00064C5B" w:rsidRPr="00DC2B95">
        <w:t xml:space="preserve"> és a </w:t>
      </w:r>
      <w:r w:rsidR="00064C5B" w:rsidRPr="00DC2B95">
        <w:rPr>
          <w:i/>
          <w:iCs/>
        </w:rPr>
        <w:t>Bootstrap</w:t>
      </w:r>
      <w:sdt>
        <w:sdtPr>
          <w:id w:val="-448546693"/>
          <w:citation/>
        </w:sdtPr>
        <w:sdtContent>
          <w:r w:rsidR="00064C5B" w:rsidRPr="00DC2B95">
            <w:fldChar w:fldCharType="begin"/>
          </w:r>
          <w:r w:rsidR="00064C5B" w:rsidRPr="00DC2B95">
            <w:instrText xml:space="preserve"> CITATION Boo22 \l 2057 </w:instrText>
          </w:r>
          <w:r w:rsidR="00064C5B" w:rsidRPr="00DC2B95">
            <w:fldChar w:fldCharType="separate"/>
          </w:r>
          <w:r w:rsidR="00064C5B" w:rsidRPr="00DC2B95">
            <w:rPr>
              <w:noProof/>
            </w:rPr>
            <w:t xml:space="preserve"> [15]</w:t>
          </w:r>
          <w:r w:rsidR="00064C5B" w:rsidRPr="00DC2B95">
            <w:fldChar w:fldCharType="end"/>
          </w:r>
        </w:sdtContent>
      </w:sdt>
      <w:r w:rsidR="00064C5B" w:rsidRPr="00DC2B95">
        <w:t xml:space="preserve"> technológiákat használtam</w:t>
      </w:r>
      <w:r w:rsidR="00273C75" w:rsidRPr="00DC2B95">
        <w:t xml:space="preserve"> (R2)</w:t>
      </w:r>
      <w:r w:rsidR="00064C5B" w:rsidRPr="00DC2B95">
        <w:t>.</w:t>
      </w:r>
      <w:r w:rsidR="006D53CC" w:rsidRPr="00DC2B95">
        <w:t xml:space="preserve"> A statisztikák lekérdezésére az alkalmazás szerver egy HTTP JSON API-t nyújt (ld. </w:t>
      </w:r>
      <w:r w:rsidR="006D53CC" w:rsidRPr="00DC2B95">
        <w:fldChar w:fldCharType="begin"/>
      </w:r>
      <w:r w:rsidR="006D53CC" w:rsidRPr="00DC2B95">
        <w:instrText xml:space="preserve"> REF _Ref119676181 \r \h </w:instrText>
      </w:r>
      <w:r w:rsidR="006D53CC" w:rsidRPr="00DC2B95">
        <w:fldChar w:fldCharType="separate"/>
      </w:r>
      <w:r w:rsidR="006D53CC" w:rsidRPr="00DC2B95">
        <w:t>6.4.3</w:t>
      </w:r>
      <w:r w:rsidR="006D53CC" w:rsidRPr="00DC2B95">
        <w:fldChar w:fldCharType="end"/>
      </w:r>
      <w:r w:rsidR="006D53CC" w:rsidRPr="00DC2B95">
        <w:t>)</w:t>
      </w:r>
      <w:r w:rsidR="00EE4299" w:rsidRPr="00DC2B95">
        <w:t>.</w:t>
      </w:r>
      <w:r w:rsidR="009C1E43" w:rsidRPr="00DC2B95">
        <w:t xml:space="preserve"> </w:t>
      </w:r>
      <w:r w:rsidR="00EE4299" w:rsidRPr="00DC2B95">
        <w:t>A</w:t>
      </w:r>
      <w:r w:rsidR="009C1E43" w:rsidRPr="00DC2B95">
        <w:t xml:space="preserve"> React alkalmazás </w:t>
      </w:r>
      <w:r w:rsidR="00B246B1" w:rsidRPr="00DC2B95">
        <w:t xml:space="preserve">a nézethez szükséges adatokat </w:t>
      </w:r>
      <w:r w:rsidR="009C1E43" w:rsidRPr="00DC2B95">
        <w:t>konfigurálható időközönként periodikusan lekérdez</w:t>
      </w:r>
      <w:r w:rsidR="00EE4299" w:rsidRPr="00DC2B95">
        <w:t xml:space="preserve">i </w:t>
      </w:r>
      <w:r w:rsidR="00265029" w:rsidRPr="00DC2B95">
        <w:t>(R7)</w:t>
      </w:r>
      <w:r w:rsidR="00EE4299" w:rsidRPr="00DC2B95">
        <w:t xml:space="preserve"> és </w:t>
      </w:r>
      <w:r w:rsidR="005542E4" w:rsidRPr="00DC2B95">
        <w:t>újra</w:t>
      </w:r>
      <w:r w:rsidR="00734700" w:rsidRPr="00DC2B95">
        <w:t xml:space="preserve"> </w:t>
      </w:r>
      <w:r w:rsidR="005542E4" w:rsidRPr="00DC2B95">
        <w:t>rendereli a nézethez tartozó komponenseket</w:t>
      </w:r>
      <w:r w:rsidR="009C1E43" w:rsidRPr="00DC2B95">
        <w:t>.</w:t>
      </w:r>
    </w:p>
    <w:p w14:paraId="6191C575" w14:textId="6944DA5F" w:rsidR="002D6DE0" w:rsidRPr="00DC2B95" w:rsidRDefault="002D6DE0" w:rsidP="002D6DE0">
      <w:pPr>
        <w:pStyle w:val="Cmsor2"/>
      </w:pPr>
      <w:bookmarkStart w:id="81" w:name="_Toc119779970"/>
      <w:r w:rsidRPr="00DC2B95">
        <w:t>Összesített statisztikák</w:t>
      </w:r>
      <w:bookmarkEnd w:id="81"/>
    </w:p>
    <w:p w14:paraId="117A6C3F" w14:textId="773B5CFF" w:rsidR="00D075DB" w:rsidRPr="00DC2B95" w:rsidRDefault="00DA07AA" w:rsidP="00D075DB">
      <w:r w:rsidRPr="00DC2B95">
        <w:rPr>
          <w:noProof/>
        </w:rPr>
        <w:pict w14:anchorId="75DC2774">
          <v:shape id="_x0000_s1061" type="#_x0000_t202" style="position:absolute;left:0;text-align:left;margin-left:3.35pt;margin-top:122.25pt;width:425.2pt;height:.05pt;z-index:251674112;mso-position-horizontal-relative:text;mso-position-vertical-relative:text" stroked="f">
            <v:textbox style="mso-fit-shape-to-text:t" inset="0,0,0,0">
              <w:txbxContent>
                <w:p w14:paraId="19E28ACC" w14:textId="45496730" w:rsidR="00DA07AA" w:rsidRPr="00DA07AA" w:rsidRDefault="00DA07AA" w:rsidP="00DA07AA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16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r>
                    <w:rPr>
                      <w:b w:val="0"/>
                      <w:bCs w:val="0"/>
                    </w:rPr>
                    <w:t>Összesített statisztikák</w:t>
                  </w:r>
                </w:p>
              </w:txbxContent>
            </v:textbox>
            <w10:wrap type="topAndBottom"/>
          </v:shape>
        </w:pict>
      </w:r>
      <w:r w:rsidRPr="00DC2B95">
        <w:rPr>
          <w:noProof/>
        </w:rPr>
        <w:drawing>
          <wp:anchor distT="0" distB="0" distL="114300" distR="114300" simplePos="0" relativeHeight="251660288" behindDoc="0" locked="0" layoutInCell="1" allowOverlap="1" wp14:anchorId="078323D5" wp14:editId="48232CC8">
            <wp:simplePos x="0" y="0"/>
            <wp:positionH relativeFrom="column">
              <wp:posOffset>42848</wp:posOffset>
            </wp:positionH>
            <wp:positionV relativeFrom="paragraph">
              <wp:posOffset>604520</wp:posOffset>
            </wp:positionV>
            <wp:extent cx="5400040" cy="890905"/>
            <wp:effectExtent l="0" t="0" r="0" b="0"/>
            <wp:wrapTopAndBottom/>
            <wp:docPr id="17" name="Kép 1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75DB" w:rsidRPr="00DC2B95">
        <w:t>A weboldal betöltésekor az első nézet</w:t>
      </w:r>
      <w:r w:rsidR="00DF57DB" w:rsidRPr="00DC2B95">
        <w:t>,</w:t>
      </w:r>
      <w:r w:rsidR="00D075DB" w:rsidRPr="00DC2B95">
        <w:t xml:space="preserve"> ami a felhasználót fogadja </w:t>
      </w:r>
      <w:r w:rsidR="00D80260" w:rsidRPr="00DC2B95">
        <w:t>az összesített statisztikákat mutatja.</w:t>
      </w:r>
      <w:r w:rsidR="00DF57DB" w:rsidRPr="00DC2B95">
        <w:t xml:space="preserve"> </w:t>
      </w:r>
      <w:r w:rsidRPr="00DC2B95">
        <w:t>Az oldal tetején három panel található. Ezek a szerver elérhetőségét (online / offline), a regisztrált felhasználók számát, illetve az incidensek számát mutatják.</w:t>
      </w:r>
      <w:r w:rsidR="003362E7" w:rsidRPr="00DC2B95">
        <w:t xml:space="preserve"> Incidensnek az olyan felhasználó verifikációk számítanak, amelyek egy megadott küszöbértéknél alacsonyabb pontot érnek el</w:t>
      </w:r>
      <w:r w:rsidR="000E76F1" w:rsidRPr="00DC2B95">
        <w:t>.</w:t>
      </w:r>
    </w:p>
    <w:p w14:paraId="0058F4A1" w14:textId="1DA94683" w:rsidR="00EB5C8C" w:rsidRPr="00335AD7" w:rsidRDefault="00006334" w:rsidP="00D075DB">
      <w:r w:rsidRPr="00DC2B95">
        <w:rPr>
          <w:noProof/>
        </w:rPr>
        <w:pict w14:anchorId="5276A2DF">
          <v:shape id="_x0000_s1062" type="#_x0000_t202" style="position:absolute;left:0;text-align:left;margin-left:-50.35pt;margin-top:302.2pt;width:516.55pt;height:.05pt;z-index:251675136;mso-position-horizontal-relative:text;mso-position-vertical-relative:text" stroked="f">
            <v:textbox style="mso-next-textbox:#_x0000_s1062;mso-fit-shape-to-text:t" inset="0,0,0,0">
              <w:txbxContent>
                <w:p w14:paraId="2C533050" w14:textId="2A949C13" w:rsidR="00006334" w:rsidRPr="00006334" w:rsidRDefault="00006334" w:rsidP="00006334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17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r>
                    <w:rPr>
                      <w:b w:val="0"/>
                      <w:bCs w:val="0"/>
                    </w:rPr>
                    <w:t>Események a dátumok függvényében</w:t>
                  </w:r>
                </w:p>
              </w:txbxContent>
            </v:textbox>
            <w10:wrap type="topAndBottom"/>
          </v:shape>
        </w:pict>
      </w:r>
      <w:r w:rsidR="00E713B2" w:rsidRPr="00DC2B95">
        <w:rPr>
          <w:noProof/>
        </w:rPr>
        <w:drawing>
          <wp:anchor distT="0" distB="0" distL="114300" distR="114300" simplePos="0" relativeHeight="251668480" behindDoc="0" locked="0" layoutInCell="1" allowOverlap="1" wp14:anchorId="61324B8A" wp14:editId="437DD51C">
            <wp:simplePos x="0" y="0"/>
            <wp:positionH relativeFrom="column">
              <wp:posOffset>-639616</wp:posOffset>
            </wp:positionH>
            <wp:positionV relativeFrom="paragraph">
              <wp:posOffset>603250</wp:posOffset>
            </wp:positionV>
            <wp:extent cx="6560185" cy="317754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A4B" w:rsidRPr="00DC2B95">
        <w:t xml:space="preserve">Az oldalon lejjebb </w:t>
      </w:r>
      <w:r w:rsidR="00A15702" w:rsidRPr="00DC2B95">
        <w:t>görgetve</w:t>
      </w:r>
      <w:r w:rsidR="00D42EAD" w:rsidRPr="00DC2B95">
        <w:t xml:space="preserve"> az események</w:t>
      </w:r>
      <w:r w:rsidR="00332F20" w:rsidRPr="00DC2B95">
        <w:t xml:space="preserve">kel kapcsolatos </w:t>
      </w:r>
      <w:r w:rsidR="003A19C4" w:rsidRPr="00DC2B95">
        <w:t xml:space="preserve">grafikont </w:t>
      </w:r>
      <w:r w:rsidR="00332F20" w:rsidRPr="00DC2B95">
        <w:t>tekinthet meg a felhasználó.</w:t>
      </w:r>
      <w:r w:rsidR="003A19C4" w:rsidRPr="00DC2B95">
        <w:t xml:space="preserve"> A grafiko</w:t>
      </w:r>
      <w:r w:rsidR="005763AA" w:rsidRPr="00DC2B95">
        <w:t xml:space="preserve">n X tengelyén </w:t>
      </w:r>
      <w:r w:rsidR="0096006D" w:rsidRPr="00DC2B95">
        <w:t>dátumok találhatóak</w:t>
      </w:r>
      <w:r w:rsidR="00B00FB0" w:rsidRPr="00DC2B95">
        <w:t xml:space="preserve">, az Y tengelyen pedig </w:t>
      </w:r>
      <w:r w:rsidR="00B00FB0" w:rsidRPr="00DC2B95">
        <w:lastRenderedPageBreak/>
        <w:t>az adott dátum</w:t>
      </w:r>
      <w:r w:rsidR="007F562D" w:rsidRPr="00DC2B95">
        <w:t xml:space="preserve">on gyűjtött összes </w:t>
      </w:r>
      <w:r w:rsidR="00B00FB0" w:rsidRPr="00DC2B95">
        <w:t>felhasználói esemény száma.</w:t>
      </w:r>
      <w:r w:rsidR="00D75EF7">
        <w:t xml:space="preserve"> A grafikont </w:t>
      </w:r>
      <w:r w:rsidR="00A05E8C">
        <w:t xml:space="preserve">a </w:t>
      </w:r>
      <w:r w:rsidR="00A05E8C">
        <w:rPr>
          <w:i/>
          <w:iCs/>
        </w:rPr>
        <w:t>chart.js</w:t>
      </w:r>
      <w:sdt>
        <w:sdtPr>
          <w:rPr>
            <w:i/>
            <w:iCs/>
          </w:rPr>
          <w:id w:val="-338388641"/>
          <w:citation/>
        </w:sdtPr>
        <w:sdtContent>
          <w:r w:rsidR="00D1212B">
            <w:rPr>
              <w:i/>
              <w:iCs/>
            </w:rPr>
            <w:fldChar w:fldCharType="begin"/>
          </w:r>
          <w:r w:rsidR="00D1212B">
            <w:rPr>
              <w:i/>
              <w:iCs/>
              <w:lang w:val="en-GB"/>
            </w:rPr>
            <w:instrText xml:space="preserve"> CITATION cha22 \l 2057 </w:instrText>
          </w:r>
          <w:r w:rsidR="00D1212B">
            <w:rPr>
              <w:i/>
              <w:iCs/>
            </w:rPr>
            <w:fldChar w:fldCharType="separate"/>
          </w:r>
          <w:r w:rsidR="00D1212B">
            <w:rPr>
              <w:i/>
              <w:iCs/>
              <w:noProof/>
              <w:lang w:val="en-GB"/>
            </w:rPr>
            <w:t xml:space="preserve"> </w:t>
          </w:r>
          <w:r w:rsidR="00D1212B" w:rsidRPr="00D1212B">
            <w:rPr>
              <w:noProof/>
              <w:lang w:val="en-GB"/>
            </w:rPr>
            <w:t>[16]</w:t>
          </w:r>
          <w:r w:rsidR="00D1212B">
            <w:rPr>
              <w:i/>
              <w:iCs/>
            </w:rPr>
            <w:fldChar w:fldCharType="end"/>
          </w:r>
        </w:sdtContent>
      </w:sdt>
      <w:r w:rsidR="00D1212B">
        <w:rPr>
          <w:i/>
          <w:iCs/>
        </w:rPr>
        <w:t xml:space="preserve"> </w:t>
      </w:r>
      <w:r w:rsidR="00335AD7">
        <w:t xml:space="preserve">JavaScript függvénykönyvtárral felhasználásával </w:t>
      </w:r>
      <w:r w:rsidR="00882C83">
        <w:t>implementáltam.</w:t>
      </w:r>
      <w:r w:rsidR="007A208F">
        <w:t xml:space="preserve"> A grafikon interaktív, a bal egérgombot lenyomva ki lehet jelölni </w:t>
      </w:r>
      <w:r w:rsidR="00F025A1">
        <w:t xml:space="preserve">egy </w:t>
      </w:r>
      <w:r w:rsidR="007A208F">
        <w:t>területet</w:t>
      </w:r>
      <w:r w:rsidR="006C5E52">
        <w:t xml:space="preserve">, </w:t>
      </w:r>
      <w:r w:rsidR="00074A02">
        <w:t>amelyet a program kinagyít.</w:t>
      </w:r>
      <w:r w:rsidR="00650FE5">
        <w:t xml:space="preserve"> A </w:t>
      </w:r>
      <w:r w:rsidR="00036A0A" w:rsidRPr="00036A0A">
        <w:rPr>
          <w:i/>
          <w:iCs/>
        </w:rPr>
        <w:fldChar w:fldCharType="begin"/>
      </w:r>
      <w:r w:rsidR="00036A0A" w:rsidRPr="00036A0A">
        <w:rPr>
          <w:i/>
          <w:iCs/>
        </w:rPr>
        <w:instrText xml:space="preserve"> REF _Ref119684492 \h </w:instrText>
      </w:r>
      <w:r w:rsidR="00036A0A" w:rsidRPr="00036A0A">
        <w:rPr>
          <w:i/>
          <w:iCs/>
        </w:rPr>
      </w:r>
      <w:r w:rsidR="00036A0A">
        <w:rPr>
          <w:i/>
          <w:iCs/>
        </w:rPr>
        <w:instrText xml:space="preserve"> \* MERGEFORMAT </w:instrText>
      </w:r>
      <w:r w:rsidR="00036A0A" w:rsidRPr="00036A0A">
        <w:rPr>
          <w:i/>
          <w:iCs/>
        </w:rPr>
        <w:fldChar w:fldCharType="separate"/>
      </w:r>
      <w:r w:rsidR="00036A0A" w:rsidRPr="00036A0A">
        <w:rPr>
          <w:i/>
          <w:iCs/>
          <w:noProof/>
        </w:rPr>
        <w:t>18</w:t>
      </w:r>
      <w:r w:rsidR="00036A0A" w:rsidRPr="00036A0A">
        <w:rPr>
          <w:i/>
          <w:iCs/>
        </w:rPr>
        <w:t>. ábr</w:t>
      </w:r>
      <w:r w:rsidR="00036A0A" w:rsidRPr="00036A0A">
        <w:rPr>
          <w:i/>
          <w:iCs/>
          <w:lang w:val="en-GB"/>
        </w:rPr>
        <w:t>án</w:t>
      </w:r>
      <w:r w:rsidR="00036A0A" w:rsidRPr="00036A0A">
        <w:rPr>
          <w:i/>
          <w:iCs/>
        </w:rPr>
        <w:fldChar w:fldCharType="end"/>
      </w:r>
      <w:r w:rsidR="00036A0A">
        <w:t xml:space="preserve"> </w:t>
      </w:r>
      <w:r w:rsidR="00650FE5">
        <w:t>egy 10 napos intervallumra való közelítést lehet megtekinteni.</w:t>
      </w:r>
      <w:r w:rsidR="00716FFE">
        <w:t xml:space="preserve"> Miután a felhasználó ráközelít a grafikon egy részére, a </w:t>
      </w:r>
      <w:r w:rsidR="00716FFE" w:rsidRPr="00716FFE">
        <w:rPr>
          <w:i/>
          <w:iCs/>
        </w:rPr>
        <w:t>Ctrl</w:t>
      </w:r>
      <w:r w:rsidR="00716FFE">
        <w:t xml:space="preserve"> billentyű nyomva tartása mellett az egérrel léptetni lehet a grafikont az X tengely mentén.</w:t>
      </w:r>
    </w:p>
    <w:p w14:paraId="350FBAE5" w14:textId="36E7D191" w:rsidR="00E713B2" w:rsidRDefault="00FC034B" w:rsidP="00F70340">
      <w:pPr>
        <w:ind w:firstLine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FF764E2" wp14:editId="4D657C12">
            <wp:simplePos x="0" y="0"/>
            <wp:positionH relativeFrom="column">
              <wp:posOffset>-641350</wp:posOffset>
            </wp:positionH>
            <wp:positionV relativeFrom="paragraph">
              <wp:posOffset>343061</wp:posOffset>
            </wp:positionV>
            <wp:extent cx="6573520" cy="3183890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A0A">
        <w:rPr>
          <w:noProof/>
        </w:rPr>
        <w:pict w14:anchorId="55CCE000">
          <v:shape id="_x0000_s1063" type="#_x0000_t202" style="position:absolute;left:0;text-align:left;margin-left:-50.5pt;margin-top:289.35pt;width:517.6pt;height:.05pt;z-index:251676160;mso-position-horizontal-relative:text;mso-position-vertical-relative:text" stroked="f">
            <v:textbox style="mso-next-textbox:#_x0000_s1063;mso-fit-shape-to-text:t" inset="0,0,0,0">
              <w:txbxContent>
                <w:bookmarkStart w:id="82" w:name="_Ref119684492"/>
                <w:p w14:paraId="2FBA3FE9" w14:textId="73B675EB" w:rsidR="00036A0A" w:rsidRPr="00036A0A" w:rsidRDefault="00036A0A" w:rsidP="00036A0A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18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82"/>
                  <w:r>
                    <w:t xml:space="preserve"> </w:t>
                  </w:r>
                  <w:r>
                    <w:rPr>
                      <w:b w:val="0"/>
                      <w:bCs w:val="0"/>
                    </w:rPr>
                    <w:t>Esemény grafikon ráközelített módban</w:t>
                  </w:r>
                </w:p>
              </w:txbxContent>
            </v:textbox>
            <w10:wrap type="topAndBottom"/>
          </v:shape>
        </w:pict>
      </w:r>
    </w:p>
    <w:p w14:paraId="28161104" w14:textId="079E2238" w:rsidR="00625AF7" w:rsidRDefault="00300A6D" w:rsidP="00625AF7">
      <w:r>
        <w:t xml:space="preserve">Az eseményekkel kapcsolatos információk alatt két táblázat </w:t>
      </w:r>
      <w:r w:rsidR="009075EC">
        <w:t>helyezkedik el</w:t>
      </w:r>
      <w:r>
        <w:t>. Az</w:t>
      </w:r>
      <w:r w:rsidR="00625AF7">
        <w:t xml:space="preserve"> első táblázatban az incidensekkel kapcsolatos adatok találhatóak:</w:t>
      </w:r>
    </w:p>
    <w:p w14:paraId="4EFBD687" w14:textId="5FA39D10" w:rsidR="00625AF7" w:rsidRPr="004E1AC5" w:rsidRDefault="004E1AC5" w:rsidP="004E757A">
      <w:pPr>
        <w:pStyle w:val="Listaszerbekezds"/>
        <w:numPr>
          <w:ilvl w:val="0"/>
          <w:numId w:val="28"/>
        </w:numPr>
      </w:pPr>
      <w:r w:rsidRPr="004E757A">
        <w:rPr>
          <w:b/>
          <w:bCs/>
        </w:rPr>
        <w:t>Date</w:t>
      </w:r>
      <w:r w:rsidR="004E757A">
        <w:rPr>
          <w:b/>
          <w:bCs/>
        </w:rPr>
        <w:t xml:space="preserve">: </w:t>
      </w:r>
      <w:r w:rsidR="004E757A">
        <w:t>Az inciden dátuma.</w:t>
      </w:r>
    </w:p>
    <w:p w14:paraId="0824E989" w14:textId="44EF45B2" w:rsidR="004E757A" w:rsidRPr="004E757A" w:rsidRDefault="004E1AC5" w:rsidP="004E757A">
      <w:pPr>
        <w:pStyle w:val="Listaszerbekezds"/>
        <w:numPr>
          <w:ilvl w:val="0"/>
          <w:numId w:val="28"/>
        </w:numPr>
      </w:pPr>
      <w:r w:rsidRPr="004E757A">
        <w:rPr>
          <w:b/>
          <w:bCs/>
        </w:rPr>
        <w:t>Time</w:t>
      </w:r>
      <w:r w:rsidR="004E757A" w:rsidRPr="004E757A">
        <w:rPr>
          <w:b/>
          <w:bCs/>
        </w:rPr>
        <w:t xml:space="preserve">: </w:t>
      </w:r>
      <w:r w:rsidR="004E757A">
        <w:t>Az incidens ideje.</w:t>
      </w:r>
    </w:p>
    <w:p w14:paraId="42D8F92C" w14:textId="003AEF74" w:rsidR="004E1AC5" w:rsidRPr="004E1AC5" w:rsidRDefault="004E1AC5" w:rsidP="00625AF7">
      <w:pPr>
        <w:pStyle w:val="Listaszerbekezds"/>
        <w:numPr>
          <w:ilvl w:val="0"/>
          <w:numId w:val="28"/>
        </w:numPr>
      </w:pPr>
      <w:r>
        <w:rPr>
          <w:b/>
          <w:bCs/>
        </w:rPr>
        <w:t>Score</w:t>
      </w:r>
      <w:r w:rsidR="004E757A">
        <w:rPr>
          <w:b/>
          <w:bCs/>
        </w:rPr>
        <w:t xml:space="preserve">: </w:t>
      </w:r>
      <w:r w:rsidR="004E757A">
        <w:t>Az incidens verifikációs pontja.</w:t>
      </w:r>
    </w:p>
    <w:p w14:paraId="00D7C57B" w14:textId="3E3CAAFB" w:rsidR="004E1AC5" w:rsidRPr="004E1AC5" w:rsidRDefault="004E1AC5" w:rsidP="00625AF7">
      <w:pPr>
        <w:pStyle w:val="Listaszerbekezds"/>
        <w:numPr>
          <w:ilvl w:val="0"/>
          <w:numId w:val="28"/>
        </w:numPr>
      </w:pPr>
      <w:r>
        <w:rPr>
          <w:b/>
          <w:bCs/>
        </w:rPr>
        <w:t>User ID</w:t>
      </w:r>
      <w:r w:rsidR="004E757A">
        <w:rPr>
          <w:b/>
          <w:bCs/>
        </w:rPr>
        <w:t xml:space="preserve">: </w:t>
      </w:r>
      <w:r w:rsidR="004E757A">
        <w:t>Az incidenshez tartozó felhasználó azonosítója.</w:t>
      </w:r>
    </w:p>
    <w:p w14:paraId="7802E33E" w14:textId="3A16F8EA" w:rsidR="004E1AC5" w:rsidRPr="009F4581" w:rsidRDefault="004E1AC5" w:rsidP="00625AF7">
      <w:pPr>
        <w:pStyle w:val="Listaszerbekezds"/>
        <w:numPr>
          <w:ilvl w:val="0"/>
          <w:numId w:val="28"/>
        </w:numPr>
      </w:pPr>
      <w:r>
        <w:rPr>
          <w:b/>
          <w:bCs/>
        </w:rPr>
        <w:t>Verification ID</w:t>
      </w:r>
      <w:r w:rsidR="004E757A">
        <w:rPr>
          <w:b/>
          <w:bCs/>
        </w:rPr>
        <w:t xml:space="preserve">: </w:t>
      </w:r>
      <w:r w:rsidR="004E757A">
        <w:t>Az incidens azonosítója.</w:t>
      </w:r>
    </w:p>
    <w:p w14:paraId="02B244DD" w14:textId="7363EB66" w:rsidR="00716FFE" w:rsidRDefault="00CF3953" w:rsidP="00CF3953">
      <w:pPr>
        <w:ind w:firstLine="0"/>
      </w:pPr>
      <w:r>
        <w:t>A második táblázatban a felhasználókkal kapcsolatos adatok vannak:</w:t>
      </w:r>
    </w:p>
    <w:p w14:paraId="5B4A979F" w14:textId="34DD18FF" w:rsidR="00CF3953" w:rsidRDefault="008A2C2E" w:rsidP="008A2C2E">
      <w:pPr>
        <w:pStyle w:val="Listaszerbekezds"/>
        <w:numPr>
          <w:ilvl w:val="0"/>
          <w:numId w:val="28"/>
        </w:numPr>
      </w:pPr>
      <w:r>
        <w:rPr>
          <w:b/>
          <w:bCs/>
        </w:rPr>
        <w:t xml:space="preserve">User ID: </w:t>
      </w:r>
      <w:r>
        <w:t>A felhasználó azonosítója.</w:t>
      </w:r>
    </w:p>
    <w:p w14:paraId="2114CA6D" w14:textId="276D4334" w:rsidR="00BF0018" w:rsidRDefault="00BF0018" w:rsidP="008A2C2E">
      <w:pPr>
        <w:pStyle w:val="Listaszerbekezds"/>
        <w:numPr>
          <w:ilvl w:val="0"/>
          <w:numId w:val="28"/>
        </w:numPr>
      </w:pPr>
      <w:r>
        <w:rPr>
          <w:b/>
          <w:bCs/>
        </w:rPr>
        <w:lastRenderedPageBreak/>
        <w:t>Date:</w:t>
      </w:r>
      <w:r w:rsidR="001429BF">
        <w:rPr>
          <w:b/>
          <w:bCs/>
        </w:rPr>
        <w:t xml:space="preserve"> </w:t>
      </w:r>
      <w:r w:rsidR="001429BF">
        <w:t>A felhasználó regisztrációjának dátuma.</w:t>
      </w:r>
    </w:p>
    <w:p w14:paraId="61DA7186" w14:textId="528B5CD7" w:rsidR="00BF0018" w:rsidRPr="00BF0018" w:rsidRDefault="00BF0018" w:rsidP="008A2C2E">
      <w:pPr>
        <w:pStyle w:val="Listaszerbekezds"/>
        <w:numPr>
          <w:ilvl w:val="0"/>
          <w:numId w:val="28"/>
        </w:numPr>
      </w:pPr>
      <w:r>
        <w:rPr>
          <w:b/>
          <w:bCs/>
        </w:rPr>
        <w:t>Time:</w:t>
      </w:r>
      <w:r w:rsidR="001429BF">
        <w:rPr>
          <w:b/>
          <w:bCs/>
        </w:rPr>
        <w:t xml:space="preserve"> </w:t>
      </w:r>
      <w:r w:rsidR="001429BF">
        <w:t>A felhasználó regisztrációjának ideje.</w:t>
      </w:r>
    </w:p>
    <w:p w14:paraId="5C851368" w14:textId="3B050857" w:rsidR="00BF0018" w:rsidRPr="00BF0018" w:rsidRDefault="00BF0018" w:rsidP="008A2C2E">
      <w:pPr>
        <w:pStyle w:val="Listaszerbekezds"/>
        <w:numPr>
          <w:ilvl w:val="0"/>
          <w:numId w:val="28"/>
        </w:numPr>
      </w:pPr>
      <w:r>
        <w:rPr>
          <w:b/>
          <w:bCs/>
        </w:rPr>
        <w:t>Succesful verifications:</w:t>
      </w:r>
      <w:r w:rsidR="001429BF">
        <w:rPr>
          <w:b/>
          <w:bCs/>
        </w:rPr>
        <w:t xml:space="preserve"> </w:t>
      </w:r>
      <w:r w:rsidR="001429BF">
        <w:t>A felhasználó sikeres verifikációinak száma.</w:t>
      </w:r>
    </w:p>
    <w:p w14:paraId="379333F0" w14:textId="0F705BFA" w:rsidR="00AB375C" w:rsidRPr="00AB375C" w:rsidRDefault="007A767D" w:rsidP="00AB375C">
      <w:pPr>
        <w:pStyle w:val="Listaszerbekezds"/>
        <w:numPr>
          <w:ilvl w:val="0"/>
          <w:numId w:val="28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6700FB8" wp14:editId="0E4413B3">
            <wp:simplePos x="0" y="0"/>
            <wp:positionH relativeFrom="column">
              <wp:posOffset>-745215</wp:posOffset>
            </wp:positionH>
            <wp:positionV relativeFrom="paragraph">
              <wp:posOffset>417195</wp:posOffset>
            </wp:positionV>
            <wp:extent cx="6910194" cy="3070746"/>
            <wp:effectExtent l="0" t="0" r="0" b="0"/>
            <wp:wrapTopAndBottom/>
            <wp:docPr id="20" name="Kép 2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194" cy="307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6331">
        <w:rPr>
          <w:noProof/>
        </w:rPr>
        <w:pict w14:anchorId="102E5B93">
          <v:shape id="_x0000_s1064" type="#_x0000_t202" style="position:absolute;left:0;text-align:left;margin-left:-68.35pt;margin-top:279.1pt;width:544.1pt;height:.05pt;z-index:251679232;mso-position-horizontal-relative:text;mso-position-vertical-relative:text" stroked="f">
            <v:textbox style="mso-fit-shape-to-text:t" inset="0,0,0,0">
              <w:txbxContent>
                <w:p w14:paraId="5D7BC78E" w14:textId="5C346FB1" w:rsidR="004B6331" w:rsidRPr="000574B9" w:rsidRDefault="004B6331" w:rsidP="004B6331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19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r w:rsidR="000574B9">
                    <w:rPr>
                      <w:b w:val="0"/>
                      <w:bCs w:val="0"/>
                    </w:rPr>
                    <w:t>Összesített statisztikákat tartalmazó táblázatok</w:t>
                  </w:r>
                </w:p>
              </w:txbxContent>
            </v:textbox>
            <w10:wrap type="topAndBottom"/>
          </v:shape>
        </w:pict>
      </w:r>
      <w:r w:rsidR="00BF0018">
        <w:rPr>
          <w:b/>
          <w:bCs/>
        </w:rPr>
        <w:t>Incidents:</w:t>
      </w:r>
      <w:r w:rsidR="001429BF">
        <w:rPr>
          <w:b/>
          <w:bCs/>
        </w:rPr>
        <w:t xml:space="preserve"> </w:t>
      </w:r>
      <w:r w:rsidR="001429BF">
        <w:t>A felhasználó incidenseinek száma.</w:t>
      </w:r>
    </w:p>
    <w:p w14:paraId="2C2F6D72" w14:textId="1CDF13B0" w:rsidR="00E4278A" w:rsidRPr="004349D3" w:rsidRDefault="00FB190E" w:rsidP="00601380">
      <w:pPr>
        <w:ind w:firstLine="0"/>
      </w:pPr>
      <w:r>
        <w:t>A táblázatok</w:t>
      </w:r>
      <w:r w:rsidR="00AD3814">
        <w:t>at</w:t>
      </w:r>
      <w:r>
        <w:t xml:space="preserve"> a </w:t>
      </w:r>
      <w:r>
        <w:rPr>
          <w:i/>
          <w:iCs/>
        </w:rPr>
        <w:t>react-table</w:t>
      </w:r>
      <w:sdt>
        <w:sdtPr>
          <w:rPr>
            <w:i/>
            <w:iCs/>
          </w:rPr>
          <w:id w:val="-1734606620"/>
          <w:citation/>
        </w:sdtPr>
        <w:sdtContent>
          <w:r w:rsidR="00D119B6">
            <w:rPr>
              <w:i/>
              <w:iCs/>
            </w:rPr>
            <w:fldChar w:fldCharType="begin"/>
          </w:r>
          <w:r w:rsidR="00D119B6">
            <w:rPr>
              <w:i/>
              <w:iCs/>
              <w:lang w:val="en-GB"/>
            </w:rPr>
            <w:instrText xml:space="preserve"> CITATION Rea222 \l 2057 </w:instrText>
          </w:r>
          <w:r w:rsidR="00D119B6">
            <w:rPr>
              <w:i/>
              <w:iCs/>
            </w:rPr>
            <w:fldChar w:fldCharType="separate"/>
          </w:r>
          <w:r w:rsidR="00D119B6">
            <w:rPr>
              <w:i/>
              <w:iCs/>
              <w:noProof/>
              <w:lang w:val="en-GB"/>
            </w:rPr>
            <w:t xml:space="preserve"> </w:t>
          </w:r>
          <w:r w:rsidR="00D119B6" w:rsidRPr="00D119B6">
            <w:rPr>
              <w:noProof/>
              <w:lang w:val="en-GB"/>
            </w:rPr>
            <w:t>[17]</w:t>
          </w:r>
          <w:r w:rsidR="00D119B6">
            <w:rPr>
              <w:i/>
              <w:iCs/>
            </w:rPr>
            <w:fldChar w:fldCharType="end"/>
          </w:r>
        </w:sdtContent>
      </w:sdt>
      <w:r w:rsidR="00D119B6">
        <w:rPr>
          <w:i/>
          <w:iCs/>
        </w:rPr>
        <w:t xml:space="preserve"> </w:t>
      </w:r>
      <w:r w:rsidR="00AD3814">
        <w:t>függvénykönyvtár használatával implementáltam.</w:t>
      </w:r>
      <w:r w:rsidR="009E7DC3">
        <w:t xml:space="preserve"> Mindkét táblázat sorai sorba rendezhetőek az egyes oszlopok értékei szerint</w:t>
      </w:r>
      <w:r w:rsidR="001D2C28">
        <w:t xml:space="preserve">, az </w:t>
      </w:r>
      <w:r w:rsidR="00BB0698">
        <w:t>adott oszlop nevére kattintva a bal egérgombbal.</w:t>
      </w:r>
      <w:r w:rsidR="004349D3">
        <w:t xml:space="preserve"> A</w:t>
      </w:r>
      <w:r w:rsidR="00AD50FA">
        <w:t xml:space="preserve"> táblázat sorai a</w:t>
      </w:r>
      <w:r w:rsidR="004349D3">
        <w:t xml:space="preserve"> </w:t>
      </w:r>
      <w:r w:rsidR="004349D3">
        <w:rPr>
          <w:i/>
          <w:iCs/>
        </w:rPr>
        <w:t xml:space="preserve">Shift </w:t>
      </w:r>
      <w:r w:rsidR="004349D3">
        <w:t xml:space="preserve">billentyűt nyomva tartva </w:t>
      </w:r>
      <w:r w:rsidR="00AD50FA">
        <w:t>több oszlop szerint is rendezhetőek.</w:t>
      </w:r>
    </w:p>
    <w:p w14:paraId="3050F585" w14:textId="23A5BBC5" w:rsidR="002D6DE0" w:rsidRDefault="002D6DE0" w:rsidP="002D6DE0">
      <w:pPr>
        <w:pStyle w:val="Cmsor2"/>
      </w:pPr>
      <w:bookmarkStart w:id="83" w:name="_Toc119779971"/>
      <w:r w:rsidRPr="00DC2B95">
        <w:t>Felhasználó-specifikus statisztikák</w:t>
      </w:r>
      <w:bookmarkEnd w:id="83"/>
    </w:p>
    <w:p w14:paraId="1CEB109A" w14:textId="4D304ECF" w:rsidR="00FD54DB" w:rsidRDefault="004A578A" w:rsidP="00FD54DB">
      <w:r>
        <w:t>A weboldal fejlécében található egy keresőmező, amely segítségével felhasználókra lehet keresni az azonosítójuk alapján.</w:t>
      </w:r>
      <w:r w:rsidR="003C5D37">
        <w:t xml:space="preserve"> A keresőmező automatikus kiegészítéssel van ellátva, azaz ahogy a felhasználó elkezdi begépelni a keresett kifejezést, a keresőmező felajánlja a legjobban illeszkedő találatokat.</w:t>
      </w:r>
      <w:r w:rsidR="00FD54DB">
        <w:t xml:space="preserve"> A keresőmezőben egy felhasználó azonosítójára kattintva </w:t>
      </w:r>
      <w:r w:rsidR="00A81958">
        <w:t>az oldalt nézetet vált és megjeleníti a felhasználó-specifikus statisztikákat.</w:t>
      </w:r>
    </w:p>
    <w:p w14:paraId="514C2D3F" w14:textId="72ECA861" w:rsidR="00417DB1" w:rsidRDefault="00417DB1" w:rsidP="00FD54DB">
      <w:r>
        <w:rPr>
          <w:noProof/>
        </w:rPr>
        <w:lastRenderedPageBreak/>
        <w:pict w14:anchorId="2DEFE20A">
          <v:shape id="_x0000_s1065" type="#_x0000_t202" style="position:absolute;left:0;text-align:left;margin-left:-23.35pt;margin-top:74.75pt;width:484.45pt;height:.05pt;z-index:251682304;mso-position-horizontal-relative:text;mso-position-vertical-relative:text" stroked="f">
            <v:textbox style="mso-fit-shape-to-text:t" inset="0,0,0,0">
              <w:txbxContent>
                <w:p w14:paraId="66BF5400" w14:textId="3C48A1D0" w:rsidR="00417DB1" w:rsidRPr="00417DB1" w:rsidRDefault="00417DB1" w:rsidP="00417DB1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20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r>
                    <w:rPr>
                      <w:b w:val="0"/>
                      <w:bCs w:val="0"/>
                    </w:rPr>
                    <w:t>A keresőmező működés közben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DCE035C" wp14:editId="0B730B2B">
            <wp:simplePos x="0" y="0"/>
            <wp:positionH relativeFrom="column">
              <wp:posOffset>-296545</wp:posOffset>
            </wp:positionH>
            <wp:positionV relativeFrom="paragraph">
              <wp:posOffset>-122555</wp:posOffset>
            </wp:positionV>
            <wp:extent cx="6152515" cy="1014730"/>
            <wp:effectExtent l="0" t="0" r="0" b="0"/>
            <wp:wrapTopAndBottom/>
            <wp:docPr id="21" name="Kép 2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55E">
        <w:t>A</w:t>
      </w:r>
      <w:r w:rsidR="0010591C">
        <w:t xml:space="preserve"> felhasználó-specifikus </w:t>
      </w:r>
      <w:r w:rsidR="00137C5A">
        <w:t>nézet tetején</w:t>
      </w:r>
      <w:r w:rsidR="00967142">
        <w:t xml:space="preserve"> három panel található.</w:t>
      </w:r>
      <w:r w:rsidR="004634FA">
        <w:t xml:space="preserve"> Ezek a következő érték</w:t>
      </w:r>
      <w:r w:rsidR="0053242A">
        <w:t>eket mutatják</w:t>
      </w:r>
      <w:r w:rsidR="004634FA">
        <w:t>:</w:t>
      </w:r>
    </w:p>
    <w:p w14:paraId="7C04908A" w14:textId="7DE998C3" w:rsidR="0030396C" w:rsidRDefault="0030396C" w:rsidP="0030396C">
      <w:pPr>
        <w:pStyle w:val="Listaszerbekezds"/>
        <w:numPr>
          <w:ilvl w:val="0"/>
          <w:numId w:val="28"/>
        </w:numPr>
      </w:pPr>
      <w:r>
        <w:t>A felhasználó azonosítója.</w:t>
      </w:r>
    </w:p>
    <w:p w14:paraId="059665CF" w14:textId="7995F232" w:rsidR="0030396C" w:rsidRDefault="0030396C" w:rsidP="0030396C">
      <w:pPr>
        <w:pStyle w:val="Listaszerbekezds"/>
        <w:numPr>
          <w:ilvl w:val="0"/>
          <w:numId w:val="28"/>
        </w:numPr>
      </w:pPr>
      <w:r>
        <w:t>A felhasználó regisztrációjának dátuma.</w:t>
      </w:r>
    </w:p>
    <w:p w14:paraId="08795A35" w14:textId="7CEF253B" w:rsidR="0030396C" w:rsidRDefault="00100630" w:rsidP="0030396C">
      <w:pPr>
        <w:pStyle w:val="Listaszerbekezds"/>
        <w:numPr>
          <w:ilvl w:val="0"/>
          <w:numId w:val="28"/>
        </w:numPr>
      </w:pPr>
      <w:r>
        <w:rPr>
          <w:noProof/>
        </w:rPr>
        <w:pict w14:anchorId="02CA020F">
          <v:shape id="_x0000_s1066" type="#_x0000_t202" style="position:absolute;left:0;text-align:left;margin-left:-7.35pt;margin-top:114.4pt;width:450.15pt;height:.05pt;z-index:251685376;mso-position-horizontal-relative:text;mso-position-vertical-relative:text" stroked="f">
            <v:textbox style="mso-fit-shape-to-text:t" inset="0,0,0,0">
              <w:txbxContent>
                <w:p w14:paraId="1ABDBD30" w14:textId="6E43F5D2" w:rsidR="00100630" w:rsidRPr="00100630" w:rsidRDefault="00100630" w:rsidP="00100630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D33F2B">
                    <w:rPr>
                      <w:noProof/>
                    </w:rPr>
                    <w:t>21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r>
                    <w:rPr>
                      <w:b w:val="0"/>
                      <w:bCs w:val="0"/>
                    </w:rPr>
                    <w:t>Felhasználó-specifikus statisztikák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24F6D013" wp14:editId="23B99737">
            <wp:simplePos x="0" y="0"/>
            <wp:positionH relativeFrom="column">
              <wp:posOffset>-93791</wp:posOffset>
            </wp:positionH>
            <wp:positionV relativeFrom="paragraph">
              <wp:posOffset>351790</wp:posOffset>
            </wp:positionV>
            <wp:extent cx="5716905" cy="1043940"/>
            <wp:effectExtent l="0" t="0" r="0" b="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96C">
        <w:t>A felhasználó incidenseinek száma.</w:t>
      </w:r>
    </w:p>
    <w:p w14:paraId="59D7EA54" w14:textId="11E85E6A" w:rsidR="00100630" w:rsidRDefault="00100630" w:rsidP="00263D2E">
      <w:r>
        <w:t xml:space="preserve">Az oldal jobb felső sarkában található egy </w:t>
      </w:r>
      <w:r>
        <w:rPr>
          <w:i/>
          <w:iCs/>
        </w:rPr>
        <w:t xml:space="preserve">Back to home </w:t>
      </w:r>
      <w:r>
        <w:t>feliratú gomb, amelyre</w:t>
      </w:r>
      <w:r w:rsidR="00263D2E">
        <w:t xml:space="preserve"> </w:t>
      </w:r>
      <w:r>
        <w:t>kattintva</w:t>
      </w:r>
      <w:r w:rsidR="00263D2E">
        <w:t xml:space="preserve"> a felhasználó visszajut az összesített statisztikákat mutató nézetre.</w:t>
      </w:r>
      <w:r w:rsidR="008173CD">
        <w:t xml:space="preserve"> Az oldalon</w:t>
      </w:r>
      <w:r w:rsidR="00B5222E">
        <w:t xml:space="preserve"> lejjebb görgetve </w:t>
      </w:r>
      <w:r w:rsidR="009310E7">
        <w:t xml:space="preserve">egy hasonló grafikon található, mint az összessített statisztikákat mutató nézeten. </w:t>
      </w:r>
      <w:r w:rsidR="0013658A">
        <w:t>A grafikon X tengelyén dátumok találhatóak, az Y tengelyen pedig a felhasználó által gyűjtött eseményszám.</w:t>
      </w:r>
      <w:r w:rsidR="00EA0932">
        <w:t xml:space="preserve"> Ez a grafikon is interaktív</w:t>
      </w:r>
      <w:r w:rsidR="004045C0">
        <w:t>, nagyítható és az X tengely mentén léptethető.</w:t>
      </w:r>
      <w:r w:rsidR="001E4722">
        <w:t xml:space="preserve"> Az oldal alján egy táblázat található, amelyben a felhasználó incidensei vannak listázva.</w:t>
      </w:r>
      <w:r w:rsidR="007B2434">
        <w:t xml:space="preserve"> A táblázat a következő oszlopokkal rendelkezik:</w:t>
      </w:r>
    </w:p>
    <w:p w14:paraId="701D74A4" w14:textId="77777777" w:rsidR="008A2068" w:rsidRPr="004E1AC5" w:rsidRDefault="008A2068" w:rsidP="008A2068">
      <w:pPr>
        <w:pStyle w:val="Listaszerbekezds"/>
        <w:numPr>
          <w:ilvl w:val="0"/>
          <w:numId w:val="28"/>
        </w:numPr>
      </w:pPr>
      <w:r w:rsidRPr="004E757A">
        <w:rPr>
          <w:b/>
          <w:bCs/>
        </w:rPr>
        <w:t>Date</w:t>
      </w:r>
      <w:r>
        <w:rPr>
          <w:b/>
          <w:bCs/>
        </w:rPr>
        <w:t xml:space="preserve">: </w:t>
      </w:r>
      <w:r>
        <w:t>Az inciden dátuma.</w:t>
      </w:r>
    </w:p>
    <w:p w14:paraId="3510A99F" w14:textId="77777777" w:rsidR="008A2068" w:rsidRPr="004E757A" w:rsidRDefault="008A2068" w:rsidP="008A2068">
      <w:pPr>
        <w:pStyle w:val="Listaszerbekezds"/>
        <w:numPr>
          <w:ilvl w:val="0"/>
          <w:numId w:val="28"/>
        </w:numPr>
      </w:pPr>
      <w:r w:rsidRPr="004E757A">
        <w:rPr>
          <w:b/>
          <w:bCs/>
        </w:rPr>
        <w:t xml:space="preserve">Time: </w:t>
      </w:r>
      <w:r>
        <w:t>Az incidens ideje.</w:t>
      </w:r>
    </w:p>
    <w:p w14:paraId="5B47FDEB" w14:textId="77777777" w:rsidR="008A2068" w:rsidRPr="004E1AC5" w:rsidRDefault="008A2068" w:rsidP="008A2068">
      <w:pPr>
        <w:pStyle w:val="Listaszerbekezds"/>
        <w:numPr>
          <w:ilvl w:val="0"/>
          <w:numId w:val="28"/>
        </w:numPr>
      </w:pPr>
      <w:r>
        <w:rPr>
          <w:b/>
          <w:bCs/>
        </w:rPr>
        <w:t xml:space="preserve">Score: </w:t>
      </w:r>
      <w:r>
        <w:t>Az incidens verifikációs pontja.</w:t>
      </w:r>
    </w:p>
    <w:p w14:paraId="73E5134F" w14:textId="5DABDFF9" w:rsidR="008A2068" w:rsidRPr="004E1AC5" w:rsidRDefault="008A2068" w:rsidP="008A2068">
      <w:pPr>
        <w:pStyle w:val="Listaszerbekezds"/>
        <w:numPr>
          <w:ilvl w:val="0"/>
          <w:numId w:val="28"/>
        </w:numPr>
      </w:pPr>
      <w:r>
        <w:rPr>
          <w:b/>
          <w:bCs/>
        </w:rPr>
        <w:t xml:space="preserve">User ID: </w:t>
      </w:r>
      <w:r>
        <w:t>A felhasználó azonosítója.</w:t>
      </w:r>
    </w:p>
    <w:p w14:paraId="1A7AB278" w14:textId="47DEA9B9" w:rsidR="008A2068" w:rsidRDefault="008A2068" w:rsidP="008A2068">
      <w:pPr>
        <w:pStyle w:val="Listaszerbekezds"/>
        <w:numPr>
          <w:ilvl w:val="0"/>
          <w:numId w:val="28"/>
        </w:numPr>
      </w:pPr>
      <w:r>
        <w:rPr>
          <w:b/>
          <w:bCs/>
        </w:rPr>
        <w:t xml:space="preserve">Verification ID: </w:t>
      </w:r>
      <w:r>
        <w:t>Az incidens azonosítója.</w:t>
      </w:r>
    </w:p>
    <w:p w14:paraId="0C10574D" w14:textId="77777777" w:rsidR="00D33F2B" w:rsidRDefault="00D33F2B" w:rsidP="00263D2E"/>
    <w:p w14:paraId="6A81B09D" w14:textId="052492C7" w:rsidR="007B2434" w:rsidRPr="00100630" w:rsidRDefault="00D33F2B" w:rsidP="00263D2E">
      <w:r>
        <w:rPr>
          <w:noProof/>
        </w:rPr>
        <w:lastRenderedPageBreak/>
        <w:pict w14:anchorId="58FDE38D">
          <v:shape id="_x0000_s1067" type="#_x0000_t202" style="position:absolute;left:0;text-align:left;margin-left:-48.75pt;margin-top:54.25pt;width:516.4pt;height:.05pt;z-index:251688448;mso-position-horizontal-relative:text;mso-position-vertical-relative:text" stroked="f">
            <v:textbox style="mso-fit-shape-to-text:t" inset="0,0,0,0">
              <w:txbxContent>
                <w:p w14:paraId="1F0F70DD" w14:textId="3B1EA01C" w:rsidR="00D33F2B" w:rsidRPr="00D33F2B" w:rsidRDefault="00D33F2B" w:rsidP="00D33F2B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r>
                    <w:rPr>
                      <w:b w:val="0"/>
                      <w:bCs w:val="0"/>
                    </w:rPr>
                    <w:t>A felhasználó incidensei</w:t>
                  </w:r>
                </w:p>
              </w:txbxContent>
            </v:textbox>
            <w10:wrap type="topAndBottom"/>
          </v:shape>
        </w:pict>
      </w:r>
      <w:r w:rsidR="008A2068">
        <w:rPr>
          <w:noProof/>
        </w:rPr>
        <w:drawing>
          <wp:anchor distT="0" distB="0" distL="114300" distR="114300" simplePos="0" relativeHeight="251686912" behindDoc="0" locked="0" layoutInCell="1" allowOverlap="1" wp14:anchorId="46186C66" wp14:editId="4E4F4841">
            <wp:simplePos x="0" y="0"/>
            <wp:positionH relativeFrom="column">
              <wp:posOffset>-619475</wp:posOffset>
            </wp:positionH>
            <wp:positionV relativeFrom="paragraph">
              <wp:posOffset>-566060</wp:posOffset>
            </wp:positionV>
            <wp:extent cx="6558402" cy="1197695"/>
            <wp:effectExtent l="0" t="0" r="0" b="0"/>
            <wp:wrapTopAndBottom/>
            <wp:docPr id="24" name="Kép 2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402" cy="11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E26">
        <w:t xml:space="preserve">Az összesített statisztikákat mutató nézeten található táblázatokhoz hasonlóan ez a táblázat is rendezhető az </w:t>
      </w:r>
      <w:r w:rsidR="00056289">
        <w:t xml:space="preserve">egyes </w:t>
      </w:r>
      <w:r w:rsidR="00883E26">
        <w:t>oszlopok</w:t>
      </w:r>
      <w:r w:rsidR="00056289">
        <w:t>ban található értékek</w:t>
      </w:r>
      <w:r w:rsidR="00883E26">
        <w:t xml:space="preserve"> szerint.</w:t>
      </w:r>
    </w:p>
    <w:p w14:paraId="2CE7B05B" w14:textId="499ED3A5" w:rsidR="002D6DE0" w:rsidRDefault="002D6DE0" w:rsidP="002D6DE0">
      <w:pPr>
        <w:pStyle w:val="Cmsor2"/>
      </w:pPr>
      <w:bookmarkStart w:id="84" w:name="_Toc119779972"/>
      <w:r w:rsidRPr="00DC2B95">
        <w:t>Konfigurációs lehetőségek</w:t>
      </w:r>
      <w:bookmarkEnd w:id="84"/>
    </w:p>
    <w:p w14:paraId="6D2A4139" w14:textId="2B30808B" w:rsidR="0046375A" w:rsidRDefault="00DF6FE1" w:rsidP="0046375A">
      <w:r>
        <w:t xml:space="preserve">Mivel a webes vékonykliens alkalmazás a felhasználó böngészőjében fut, ezért az alkalmazás szerverrel és az adatgyűjtő klienssel ellentétben </w:t>
      </w:r>
      <w:r w:rsidR="00F80ECE">
        <w:t>a konfigurációs paraméterek</w:t>
      </w:r>
      <w:r w:rsidR="006455AC">
        <w:t xml:space="preserve"> nem futási időben kerülnek kiolvasásra, </w:t>
      </w:r>
      <w:r w:rsidR="00503D5E">
        <w:t xml:space="preserve">hanem már a </w:t>
      </w:r>
      <w:r w:rsidR="009E6870">
        <w:t>webes frontend által kiszolgált</w:t>
      </w:r>
      <w:r w:rsidR="00503D5E">
        <w:t xml:space="preserve"> állomány készítésekor (bundling) rendelkezésre kell </w:t>
      </w:r>
      <w:r w:rsidR="00D958C0">
        <w:t>állniuk</w:t>
      </w:r>
      <w:r w:rsidR="00503D5E">
        <w:t>.</w:t>
      </w:r>
      <w:r w:rsidR="00D75AA9">
        <w:t xml:space="preserve"> A konfigurációs paraméterek továbbra is megadhatóak környezeti változókként, </w:t>
      </w:r>
      <w:r w:rsidR="00BC2015">
        <w:t xml:space="preserve">ezeket </w:t>
      </w:r>
      <w:r w:rsidR="00D75AA9">
        <w:t xml:space="preserve">a </w:t>
      </w:r>
      <w:r w:rsidR="00D75AA9">
        <w:rPr>
          <w:i/>
          <w:iCs/>
        </w:rPr>
        <w:t>react-scripts</w:t>
      </w:r>
      <w:r w:rsidR="00BC2015">
        <w:rPr>
          <w:i/>
          <w:iCs/>
        </w:rPr>
        <w:t xml:space="preserve"> </w:t>
      </w:r>
      <w:r w:rsidR="00BC2015">
        <w:t xml:space="preserve">függőség a </w:t>
      </w:r>
      <w:r w:rsidR="00BC2015">
        <w:rPr>
          <w:i/>
          <w:iCs/>
        </w:rPr>
        <w:t xml:space="preserve">bundling </w:t>
      </w:r>
      <w:r w:rsidR="00BC2015">
        <w:t>folyamat részeként feldolgozza és behelyettesíti</w:t>
      </w:r>
      <w:r w:rsidR="0047151B">
        <w:t xml:space="preserve"> azokra a helyekre</w:t>
      </w:r>
      <w:r w:rsidR="00A64201">
        <w:t>,</w:t>
      </w:r>
      <w:r w:rsidR="0047151B">
        <w:t xml:space="preserve"> ahol a forráskód </w:t>
      </w:r>
      <w:r w:rsidR="001F4693">
        <w:t>környezeti változókra hivatkozik</w:t>
      </w:r>
      <w:r w:rsidR="007C3C4C">
        <w:t>.</w:t>
      </w:r>
      <w:r w:rsidR="00AA7641">
        <w:t xml:space="preserve"> A webes vékonykliens a következő konfigurációs paraméterekkel rendelkezik:</w:t>
      </w:r>
    </w:p>
    <w:p w14:paraId="7890AE1A" w14:textId="25A7017D" w:rsidR="001B457F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952264">
        <w:rPr>
          <w:b/>
          <w:bCs/>
        </w:rPr>
        <w:t>APP_SERVER_PORT</w:t>
      </w:r>
    </w:p>
    <w:p w14:paraId="12F0E4D7" w14:textId="2BF797FE" w:rsidR="0095472F" w:rsidRPr="0095472F" w:rsidRDefault="0095472F" w:rsidP="0095472F">
      <w:pPr>
        <w:pStyle w:val="Listaszerbekezds"/>
        <w:ind w:left="1080" w:firstLine="0"/>
        <w:rPr>
          <w:lang w:val="en-GB"/>
        </w:rPr>
      </w:pPr>
      <w:r>
        <w:t>A port</w:t>
      </w:r>
      <w:r w:rsidR="00F75CCF">
        <w:t>,</w:t>
      </w:r>
      <w:r>
        <w:t xml:space="preserve"> amelyen keresztül a kliens alkalmazás elérhető.</w:t>
      </w:r>
    </w:p>
    <w:p w14:paraId="2D324DE1" w14:textId="2760F977" w:rsidR="001B457F" w:rsidRDefault="001B457F" w:rsidP="001B457F">
      <w:pPr>
        <w:pStyle w:val="Listaszerbekezds"/>
        <w:ind w:left="1080" w:firstLine="0"/>
      </w:pPr>
      <w:r>
        <w:t xml:space="preserve">Alapértelmezett értéke: </w:t>
      </w:r>
      <w:r w:rsidRPr="00952264">
        <w:rPr>
          <w:b/>
          <w:bCs/>
        </w:rPr>
        <w:t>3000</w:t>
      </w:r>
    </w:p>
    <w:p w14:paraId="6C894F7E" w14:textId="548EBB72" w:rsidR="001B457F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952264">
        <w:rPr>
          <w:b/>
          <w:bCs/>
        </w:rPr>
        <w:t>REACT_APP_TEST</w:t>
      </w:r>
    </w:p>
    <w:p w14:paraId="02B9EBE5" w14:textId="399D25C4" w:rsidR="00F75CCF" w:rsidRPr="00955D2A" w:rsidRDefault="00955D2A" w:rsidP="00F75CCF">
      <w:pPr>
        <w:pStyle w:val="Listaszerbekezds"/>
        <w:ind w:left="1080" w:firstLine="0"/>
      </w:pPr>
      <w:r>
        <w:t xml:space="preserve">Ha a paraméter értéke </w:t>
      </w:r>
      <w:r w:rsidRPr="00955D2A">
        <w:t>"</w:t>
      </w:r>
      <w:r w:rsidRPr="00955D2A">
        <w:rPr>
          <w:b/>
          <w:bCs/>
        </w:rPr>
        <w:t>true</w:t>
      </w:r>
      <w:r w:rsidRPr="00955D2A">
        <w:t>"</w:t>
      </w:r>
      <w:r>
        <w:t xml:space="preserve">, akkor az alkalmazás </w:t>
      </w:r>
      <w:r w:rsidR="00454E34">
        <w:rPr>
          <w:i/>
          <w:iCs/>
        </w:rPr>
        <w:t xml:space="preserve">bundling </w:t>
      </w:r>
      <w:r w:rsidR="00454E34">
        <w:t xml:space="preserve">folyamata </w:t>
      </w:r>
      <w:r>
        <w:t>teszt profillal kerül</w:t>
      </w:r>
      <w:r w:rsidR="00454E34">
        <w:t xml:space="preserve"> elvégzésre. A webes vékonykliens teszt profiljáról bővebben a </w:t>
      </w:r>
      <w:r w:rsidR="00496B5C">
        <w:fldChar w:fldCharType="begin"/>
      </w:r>
      <w:r w:rsidR="00496B5C">
        <w:instrText xml:space="preserve"> REF _Ref119770610 \r \h </w:instrText>
      </w:r>
      <w:r w:rsidR="00496B5C">
        <w:fldChar w:fldCharType="separate"/>
      </w:r>
      <w:r w:rsidR="00496B5C">
        <w:t>8.1</w:t>
      </w:r>
      <w:r w:rsidR="00496B5C">
        <w:fldChar w:fldCharType="end"/>
      </w:r>
      <w:r w:rsidR="00496B5C">
        <w:t>-es fejezetben lesz szó.</w:t>
      </w:r>
    </w:p>
    <w:p w14:paraId="7DE28DF2" w14:textId="39CAA715" w:rsidR="001B457F" w:rsidRDefault="001B457F" w:rsidP="001B457F">
      <w:pPr>
        <w:pStyle w:val="Listaszerbekezds"/>
        <w:ind w:left="1080" w:firstLine="0"/>
      </w:pPr>
      <w:r>
        <w:t>Alapértelmezett értéke:</w:t>
      </w:r>
      <w:r>
        <w:t xml:space="preserve"> </w:t>
      </w:r>
      <w:r w:rsidRPr="00952264">
        <w:rPr>
          <w:b/>
          <w:bCs/>
        </w:rPr>
        <w:t>false</w:t>
      </w:r>
    </w:p>
    <w:p w14:paraId="6C465212" w14:textId="09662985" w:rsidR="001B457F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952264">
        <w:rPr>
          <w:b/>
          <w:bCs/>
        </w:rPr>
        <w:t>REACT_APP_SENTINEL_SERVER_URL</w:t>
      </w:r>
    </w:p>
    <w:p w14:paraId="2F538645" w14:textId="5801DB4B" w:rsidR="006F5603" w:rsidRPr="006F5603" w:rsidRDefault="006F5603" w:rsidP="006F5603">
      <w:pPr>
        <w:pStyle w:val="Listaszerbekezds"/>
        <w:ind w:left="1080" w:firstLine="0"/>
      </w:pPr>
      <w:r>
        <w:t xml:space="preserve">Az </w:t>
      </w:r>
      <w:r w:rsidR="008E3C8C">
        <w:t xml:space="preserve">az URL, amin keresztül az </w:t>
      </w:r>
      <w:r>
        <w:t xml:space="preserve">alkalmazás szerver </w:t>
      </w:r>
      <w:r w:rsidR="00361A19">
        <w:t xml:space="preserve">által nyújtott HTTPAPI </w:t>
      </w:r>
      <w:r w:rsidR="008E3C8C">
        <w:t>elérhető</w:t>
      </w:r>
      <w:r w:rsidR="00361A19">
        <w:t>.</w:t>
      </w:r>
    </w:p>
    <w:p w14:paraId="776C7B9D" w14:textId="5C5A8130" w:rsidR="001B457F" w:rsidRDefault="001B457F" w:rsidP="001B457F">
      <w:pPr>
        <w:pStyle w:val="Listaszerbekezds"/>
        <w:ind w:left="1080" w:firstLine="0"/>
      </w:pPr>
      <w:r>
        <w:t>Alapértelmezett értéke:</w:t>
      </w:r>
      <w:r>
        <w:t xml:space="preserve"> </w:t>
      </w:r>
      <w:r w:rsidRPr="00952264">
        <w:rPr>
          <w:b/>
          <w:bCs/>
        </w:rPr>
        <w:t>http://localhost:8084/api/1</w:t>
      </w:r>
    </w:p>
    <w:p w14:paraId="3259F6FD" w14:textId="77777777" w:rsidR="001B457F" w:rsidRPr="00952264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952264">
        <w:rPr>
          <w:b/>
          <w:bCs/>
        </w:rPr>
        <w:t>REACT_APP_VERIFICATION_THRESHOLD</w:t>
      </w:r>
    </w:p>
    <w:p w14:paraId="45DA0D59" w14:textId="1B852B87" w:rsidR="00896C7D" w:rsidRDefault="009D62D4" w:rsidP="001B457F">
      <w:pPr>
        <w:pStyle w:val="Listaszerbekezds"/>
        <w:ind w:left="1080" w:firstLine="0"/>
      </w:pPr>
      <w:r>
        <w:lastRenderedPageBreak/>
        <w:t xml:space="preserve">Egy 0.0 és 1.0 közti lebegőpontos szám. </w:t>
      </w:r>
      <w:r w:rsidR="00D90306">
        <w:t xml:space="preserve">Ha egy verifikáció pontja ez alatt a küszöbérték alatt van, akkor incidensnek </w:t>
      </w:r>
      <w:r w:rsidR="00DA5116">
        <w:t>minősül.</w:t>
      </w:r>
    </w:p>
    <w:p w14:paraId="17CF3C3C" w14:textId="3AFE38E9" w:rsidR="001B457F" w:rsidRDefault="001B457F" w:rsidP="001B457F">
      <w:pPr>
        <w:pStyle w:val="Listaszerbekezds"/>
        <w:ind w:left="1080" w:firstLine="0"/>
      </w:pPr>
      <w:r>
        <w:t>Alapértelmezett értéke:</w:t>
      </w:r>
      <w:r>
        <w:t xml:space="preserve"> </w:t>
      </w:r>
      <w:r w:rsidRPr="00952264">
        <w:rPr>
          <w:b/>
          <w:bCs/>
        </w:rPr>
        <w:t>0.5</w:t>
      </w:r>
    </w:p>
    <w:p w14:paraId="78B697CD" w14:textId="764D626E" w:rsidR="00CD2E73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952264">
        <w:rPr>
          <w:b/>
          <w:bCs/>
        </w:rPr>
        <w:t>REACT_APP_QUERY_INTERVAL</w:t>
      </w:r>
    </w:p>
    <w:p w14:paraId="11C61E8F" w14:textId="4EFB51F2" w:rsidR="00573B7A" w:rsidRPr="00B970BE" w:rsidRDefault="004709BA" w:rsidP="00B970BE">
      <w:pPr>
        <w:pStyle w:val="Listaszerbekezds"/>
        <w:ind w:left="1080" w:firstLine="0"/>
        <w:rPr>
          <w:b/>
          <w:bCs/>
        </w:rPr>
      </w:pPr>
      <w:r>
        <w:t xml:space="preserve">A statisztikák </w:t>
      </w:r>
      <w:r w:rsidR="00B970BE" w:rsidRPr="00DC2B95">
        <w:t>lekérdezése periodikusan történik. Ez a konfigurációs paraméter azt adja meg, hogy két lekérdezés között mennyi idő teljen el milliszekundumban.</w:t>
      </w:r>
    </w:p>
    <w:p w14:paraId="04468991" w14:textId="362FFA03" w:rsidR="001B457F" w:rsidRDefault="00CD2E73" w:rsidP="00CD2E73">
      <w:pPr>
        <w:pStyle w:val="Listaszerbekezds"/>
        <w:ind w:left="1080" w:firstLine="0"/>
      </w:pPr>
      <w:r>
        <w:t>Alapértelmezett értéke:</w:t>
      </w:r>
      <w:r>
        <w:t xml:space="preserve"> </w:t>
      </w:r>
      <w:r w:rsidR="001B457F" w:rsidRPr="00952264">
        <w:rPr>
          <w:b/>
          <w:bCs/>
        </w:rPr>
        <w:t>5000</w:t>
      </w:r>
    </w:p>
    <w:p w14:paraId="524C59C7" w14:textId="6FA5B222" w:rsidR="00CD2E73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952264">
        <w:rPr>
          <w:b/>
          <w:bCs/>
        </w:rPr>
        <w:t>REACT_APP_TABLE_QUERY_INTERVAL</w:t>
      </w:r>
    </w:p>
    <w:p w14:paraId="42AFB1FF" w14:textId="66D242A2" w:rsidR="004E1657" w:rsidRPr="004E1657" w:rsidRDefault="004E1657" w:rsidP="004E1657">
      <w:pPr>
        <w:pStyle w:val="Listaszerbekezds"/>
        <w:ind w:left="1080" w:firstLine="0"/>
        <w:rPr>
          <w:b/>
          <w:bCs/>
        </w:rPr>
      </w:pPr>
      <w:r>
        <w:t>A</w:t>
      </w:r>
      <w:r w:rsidR="00804B54">
        <w:t>z oldalon található táblázatok</w:t>
      </w:r>
      <w:r>
        <w:t xml:space="preserve"> </w:t>
      </w:r>
      <w:r w:rsidR="00804B54">
        <w:t xml:space="preserve">adatainak </w:t>
      </w:r>
      <w:r w:rsidRPr="00DC2B95">
        <w:t xml:space="preserve">lekérdezése periodikusan történik. Ez a konfigurációs paraméter azt adja meg, hogy </w:t>
      </w:r>
      <w:r w:rsidR="00EC6CC9">
        <w:t xml:space="preserve">a </w:t>
      </w:r>
      <w:r w:rsidRPr="00DC2B95">
        <w:t>két lekérdezés között mennyi idő teljen el milliszekundumban.</w:t>
      </w:r>
      <w:r w:rsidR="001551D7">
        <w:t xml:space="preserve"> Ez az érték tipikusan nagyobb</w:t>
      </w:r>
      <w:r w:rsidR="001D4D83">
        <w:t>,</w:t>
      </w:r>
      <w:r w:rsidR="001551D7">
        <w:t xml:space="preserve"> mint a többi statisztika lekérdezési periódusa.</w:t>
      </w:r>
      <w:r w:rsidR="001D4D83">
        <w:t xml:space="preserve"> Ezt az magyarázza, hogy míg egy grafikonnál indokolt a gyakori frissítés, egy táblázat esetén ez zavaró lehet (például a</w:t>
      </w:r>
      <w:r w:rsidR="00B616B6">
        <w:t xml:space="preserve"> táblázat sorainak rendezése a táblázat frissítésével </w:t>
      </w:r>
      <w:r w:rsidR="002E68B0">
        <w:t>visszaáll az alapértelmezett helyzetbe).</w:t>
      </w:r>
    </w:p>
    <w:p w14:paraId="350E6E3F" w14:textId="30CFD1E3" w:rsidR="00AA7641" w:rsidRPr="00BC2015" w:rsidRDefault="00CD2E73" w:rsidP="00CD2E73">
      <w:pPr>
        <w:pStyle w:val="Listaszerbekezds"/>
        <w:ind w:left="1080" w:firstLine="0"/>
      </w:pPr>
      <w:r>
        <w:t>Alapértelmezett értéke:</w:t>
      </w:r>
      <w:r>
        <w:t xml:space="preserve"> </w:t>
      </w:r>
      <w:r w:rsidR="001B457F" w:rsidRPr="00952264">
        <w:rPr>
          <w:b/>
          <w:bCs/>
        </w:rPr>
        <w:t>60000</w:t>
      </w:r>
    </w:p>
    <w:p w14:paraId="4F656002" w14:textId="77777777" w:rsidR="002D6DE0" w:rsidRPr="00DC2B95" w:rsidRDefault="002D6DE0" w:rsidP="002D6DE0">
      <w:pPr>
        <w:pStyle w:val="Cmsor2"/>
      </w:pPr>
      <w:bookmarkStart w:id="85" w:name="_Toc119779973"/>
      <w:r w:rsidRPr="00DC2B95">
        <w:t>Telepítés</w:t>
      </w:r>
      <w:bookmarkEnd w:id="85"/>
    </w:p>
    <w:p w14:paraId="1C8BA0C3" w14:textId="6DF6D018" w:rsidR="00F83E93" w:rsidRDefault="00FD676B" w:rsidP="00F83E93">
      <w:r>
        <w:t xml:space="preserve">A webes vékonykliens alkalmazás telepítéséhez </w:t>
      </w:r>
      <w:r w:rsidRPr="00031C35">
        <w:t>Docker</w:t>
      </w:r>
      <w:r>
        <w:rPr>
          <w:i/>
          <w:iCs/>
        </w:rPr>
        <w:t>,</w:t>
      </w:r>
      <w:r>
        <w:t xml:space="preserve"> illetve </w:t>
      </w:r>
      <w:r w:rsidRPr="00031C35">
        <w:t>docker-compose</w:t>
      </w:r>
      <w:r>
        <w:rPr>
          <w:i/>
          <w:iCs/>
        </w:rPr>
        <w:t xml:space="preserve"> </w:t>
      </w:r>
      <w:r>
        <w:t xml:space="preserve">támogatást implementáltam. </w:t>
      </w:r>
      <w:r w:rsidR="00067001" w:rsidRPr="00DC2B95">
        <w:t xml:space="preserve">Az alkalmazás </w:t>
      </w:r>
      <w:r w:rsidR="00067001" w:rsidRPr="00DC2B95">
        <w:rPr>
          <w:i/>
          <w:iCs/>
        </w:rPr>
        <w:t xml:space="preserve">bundling </w:t>
      </w:r>
      <w:r w:rsidR="00067001" w:rsidRPr="00DC2B95">
        <w:t xml:space="preserve">folyamata a </w:t>
      </w:r>
      <w:r w:rsidR="00067001" w:rsidRPr="00DC2B95">
        <w:rPr>
          <w:i/>
          <w:iCs/>
        </w:rPr>
        <w:t xml:space="preserve">react-scripts </w:t>
      </w:r>
      <w:r w:rsidR="00067001" w:rsidRPr="00DC2B95">
        <w:t xml:space="preserve">függőség segítségével kerül elvégzésre. Az összekészített csomag egy Docker konténerben kerül telepítésre, a fájlokat egy </w:t>
      </w:r>
      <w:r w:rsidR="00067001" w:rsidRPr="00DC2B95">
        <w:rPr>
          <w:i/>
          <w:iCs/>
        </w:rPr>
        <w:t>nginx</w:t>
      </w:r>
      <w:sdt>
        <w:sdtPr>
          <w:rPr>
            <w:i/>
            <w:iCs/>
          </w:rPr>
          <w:id w:val="2097590875"/>
          <w:citation/>
        </w:sdtPr>
        <w:sdtContent>
          <w:r w:rsidR="005A729A">
            <w:rPr>
              <w:i/>
              <w:iCs/>
            </w:rPr>
            <w:fldChar w:fldCharType="begin"/>
          </w:r>
          <w:r w:rsidR="005A729A">
            <w:rPr>
              <w:i/>
              <w:iCs/>
              <w:lang w:val="en-GB"/>
            </w:rPr>
            <w:instrText xml:space="preserve"> CITATION ngi22 \l 2057 </w:instrText>
          </w:r>
          <w:r w:rsidR="005A729A">
            <w:rPr>
              <w:i/>
              <w:iCs/>
            </w:rPr>
            <w:fldChar w:fldCharType="separate"/>
          </w:r>
          <w:r w:rsidR="005A729A">
            <w:rPr>
              <w:i/>
              <w:iCs/>
              <w:noProof/>
              <w:lang w:val="en-GB"/>
            </w:rPr>
            <w:t xml:space="preserve"> </w:t>
          </w:r>
          <w:r w:rsidR="005A729A" w:rsidRPr="005A729A">
            <w:rPr>
              <w:noProof/>
              <w:lang w:val="en-GB"/>
            </w:rPr>
            <w:t>[18]</w:t>
          </w:r>
          <w:r w:rsidR="005A729A">
            <w:rPr>
              <w:i/>
              <w:iCs/>
            </w:rPr>
            <w:fldChar w:fldCharType="end"/>
          </w:r>
        </w:sdtContent>
      </w:sdt>
      <w:r w:rsidR="00067001" w:rsidRPr="00DC2B95">
        <w:t xml:space="preserve"> frontend szolgálja ki (R1).</w:t>
      </w:r>
      <w:r w:rsidR="00031C35">
        <w:t xml:space="preserve"> A Docker</w:t>
      </w:r>
      <w:r w:rsidR="005A729A">
        <w:t xml:space="preserve"> </w:t>
      </w:r>
      <w:r w:rsidR="00F92AD0">
        <w:t>image létrehozásához (lokális környezetet feltételező konfigurációs értékekkel) a következő parancs kiadása szükséges:</w:t>
      </w:r>
    </w:p>
    <w:p w14:paraId="309A2387" w14:textId="0A8E24B6" w:rsidR="00F92AD0" w:rsidRDefault="00495A49" w:rsidP="00495A49">
      <w:pPr>
        <w:pStyle w:val="Kd"/>
      </w:pPr>
      <w:r>
        <w:t xml:space="preserve">$ </w:t>
      </w:r>
      <w:r w:rsidR="00F92AD0" w:rsidRPr="00F92AD0">
        <w:t>docker-compose --env-file env.local -f docker-compose.yml build</w:t>
      </w:r>
    </w:p>
    <w:p w14:paraId="5335CF91" w14:textId="3CB9918A" w:rsidR="00F92AD0" w:rsidRDefault="00495A49" w:rsidP="00F92AD0">
      <w:pPr>
        <w:ind w:firstLine="0"/>
      </w:pPr>
      <w:r>
        <w:t>A Docker image alapján készült konténert a következő paranccsal lehet elindítani:</w:t>
      </w:r>
    </w:p>
    <w:p w14:paraId="36113F03" w14:textId="1C81786E" w:rsidR="00495A49" w:rsidRPr="00031C35" w:rsidRDefault="00495A49" w:rsidP="00495A49">
      <w:pPr>
        <w:pStyle w:val="Kd"/>
      </w:pPr>
      <w:r w:rsidRPr="00495A49">
        <w:t>$ docker-compose --env-file env.local -f docker-compose.yml up -d</w:t>
      </w:r>
    </w:p>
    <w:p w14:paraId="2BA2177A" w14:textId="728C0CAF" w:rsidR="00D03B01" w:rsidRPr="00DC2B95" w:rsidRDefault="00B42869" w:rsidP="00D03B01">
      <w:pPr>
        <w:pStyle w:val="Cmsor1"/>
      </w:pPr>
      <w:bookmarkStart w:id="86" w:name="_Toc119779974"/>
      <w:r>
        <w:lastRenderedPageBreak/>
        <w:t>A megoldás tesztelése</w:t>
      </w:r>
      <w:bookmarkEnd w:id="86"/>
    </w:p>
    <w:p w14:paraId="3B10FC09" w14:textId="7D1D0F9F" w:rsidR="000C183B" w:rsidRDefault="000C183B" w:rsidP="000C183B">
      <w:pPr>
        <w:pStyle w:val="Cmsor1"/>
      </w:pPr>
      <w:bookmarkStart w:id="87" w:name="_Toc119779975"/>
      <w:r w:rsidRPr="00DC2B95">
        <w:lastRenderedPageBreak/>
        <w:t>Összefoglal</w:t>
      </w:r>
      <w:r w:rsidR="004973B0" w:rsidRPr="00DC2B95">
        <w:t>ás</w:t>
      </w:r>
      <w:bookmarkEnd w:id="87"/>
    </w:p>
    <w:p w14:paraId="5EED3F3F" w14:textId="1EEE9CAF" w:rsidR="00B71F53" w:rsidRPr="00B71F53" w:rsidRDefault="00B71F53" w:rsidP="00B71F53">
      <w:pPr>
        <w:pStyle w:val="Cmsor2"/>
      </w:pPr>
      <w:bookmarkStart w:id="88" w:name="_Toc119779976"/>
      <w:r>
        <w:t>Az elvégzett munka értékelése</w:t>
      </w:r>
      <w:bookmarkEnd w:id="88"/>
    </w:p>
    <w:p w14:paraId="43565703" w14:textId="6D43F289" w:rsidR="000C183B" w:rsidRPr="00DC2B95" w:rsidRDefault="000C183B" w:rsidP="000C183B">
      <w:r w:rsidRPr="00DC2B95">
        <w:t>A diplomaterv összefoglalása.</w:t>
      </w:r>
    </w:p>
    <w:p w14:paraId="62BC6D2D" w14:textId="6F7F9947" w:rsidR="000C183B" w:rsidRPr="00DC2B95" w:rsidRDefault="000C183B" w:rsidP="000C183B">
      <w:pPr>
        <w:pStyle w:val="Cmsor2"/>
      </w:pPr>
      <w:bookmarkStart w:id="89" w:name="_Toc119779977"/>
      <w:r w:rsidRPr="00DC2B95">
        <w:t>Konklúzió</w:t>
      </w:r>
      <w:bookmarkEnd w:id="89"/>
    </w:p>
    <w:p w14:paraId="0D283DA5" w14:textId="42FDAB55" w:rsidR="000C183B" w:rsidRDefault="000C183B" w:rsidP="000C183B">
      <w:r w:rsidRPr="00DC2B95">
        <w:t xml:space="preserve">A konklúzió </w:t>
      </w:r>
      <w:r w:rsidR="00006517" w:rsidRPr="00DC2B95">
        <w:t>ismertetése.</w:t>
      </w:r>
    </w:p>
    <w:p w14:paraId="7885832A" w14:textId="164F4F7D" w:rsidR="002E5296" w:rsidRPr="00DC2B95" w:rsidRDefault="00A224E0" w:rsidP="00F741E2">
      <w:pPr>
        <w:pStyle w:val="Cmsor2"/>
      </w:pPr>
      <w:bookmarkStart w:id="90" w:name="_Toc119779978"/>
      <w:r>
        <w:t>További fejlesztési javaslatok</w:t>
      </w:r>
      <w:bookmarkEnd w:id="90"/>
    </w:p>
    <w:bookmarkStart w:id="91" w:name="_Toc119779979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Content>
        <w:p w14:paraId="66E4F42D" w14:textId="633F8E41" w:rsidR="009B2EED" w:rsidRPr="00DC2B95" w:rsidRDefault="009B2EED">
          <w:pPr>
            <w:pStyle w:val="Cmsor1"/>
          </w:pPr>
          <w:r w:rsidRPr="00DC2B95">
            <w:t>Irodalomjegyzék</w:t>
          </w:r>
          <w:bookmarkEnd w:id="91"/>
        </w:p>
        <w:sdt>
          <w:sdtPr>
            <w:id w:val="111145805"/>
            <w:bibliography/>
          </w:sdtPr>
          <w:sdtContent>
            <w:p w14:paraId="7A6C6396" w14:textId="77777777" w:rsidR="00D37393" w:rsidRPr="00DC2B95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 w:rsidRPr="00DC2B95">
                <w:fldChar w:fldCharType="begin"/>
              </w:r>
              <w:r w:rsidRPr="00DC2B95">
                <w:instrText>BIBLIOGRAPHY</w:instrText>
              </w:r>
              <w:r w:rsidRPr="00DC2B95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119"/>
              </w:tblGrid>
              <w:tr w:rsidR="00D37393" w:rsidRPr="00DC2B95" w14:paraId="7E939F46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1264F2" w14:textId="4BAE57D5" w:rsidR="00D37393" w:rsidRPr="00DC2B95" w:rsidRDefault="00D37393">
                    <w:pPr>
                      <w:pStyle w:val="Irodalomjegyzk"/>
                    </w:pPr>
                    <w:r w:rsidRPr="00DC2B95"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B7786C" w14:textId="77777777" w:rsidR="00D37393" w:rsidRPr="00DC2B95" w:rsidRDefault="00D37393">
                    <w:pPr>
                      <w:pStyle w:val="Irodalomjegyzk"/>
                    </w:pPr>
                    <w:r w:rsidRPr="00DC2B95">
                      <w:t>„Windowing System,” 13 03 2022. [Online]. Available: https://en.wikipedia.org/wiki/Windowing_system. [Hozzáférés dátuma: 03 05 2022].</w:t>
                    </w:r>
                  </w:p>
                </w:tc>
              </w:tr>
              <w:tr w:rsidR="00D37393" w:rsidRPr="00DC2B95" w14:paraId="7C6D73D8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522AAF" w14:textId="77777777" w:rsidR="00D37393" w:rsidRPr="00DC2B95" w:rsidRDefault="00D37393">
                    <w:pPr>
                      <w:pStyle w:val="Irodalomjegyzk"/>
                    </w:pPr>
                    <w:r w:rsidRPr="00DC2B95"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3C1E90" w14:textId="77777777" w:rsidR="00D37393" w:rsidRPr="00DC2B95" w:rsidRDefault="00D37393">
                    <w:pPr>
                      <w:pStyle w:val="Irodalomjegyzk"/>
                    </w:pPr>
                    <w:r w:rsidRPr="00DC2B95">
                      <w:t>„Wayland Architecture,” wayland, [Online]. Available: https://wayland.freedesktop.org/architecture.html. [Hozzáférés dátuma: 22 10 2022].</w:t>
                    </w:r>
                  </w:p>
                </w:tc>
              </w:tr>
              <w:tr w:rsidR="00D37393" w:rsidRPr="00DC2B95" w14:paraId="061E2904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022586" w14:textId="77777777" w:rsidR="00D37393" w:rsidRPr="00DC2B95" w:rsidRDefault="00D37393">
                    <w:pPr>
                      <w:pStyle w:val="Irodalomjegyzk"/>
                    </w:pPr>
                    <w:r w:rsidRPr="00DC2B95"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66497E" w14:textId="77777777" w:rsidR="00D37393" w:rsidRPr="00DC2B95" w:rsidRDefault="00D37393">
                    <w:pPr>
                      <w:pStyle w:val="Irodalomjegyzk"/>
                    </w:pPr>
                    <w:r w:rsidRPr="00DC2B95">
                      <w:t>„Rust Programming Language,” [Online]. Available: https://en.wikipedia.org/wiki/Rust_(programming_language). [Hozzáférés dátuma: 22 10 2022].</w:t>
                    </w:r>
                  </w:p>
                </w:tc>
              </w:tr>
              <w:tr w:rsidR="00D37393" w:rsidRPr="00DC2B95" w14:paraId="25BF76CC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182172" w14:textId="77777777" w:rsidR="00D37393" w:rsidRPr="00DC2B95" w:rsidRDefault="00D37393">
                    <w:pPr>
                      <w:pStyle w:val="Irodalomjegyzk"/>
                    </w:pPr>
                    <w:r w:rsidRPr="00DC2B95"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C7E596" w14:textId="77777777" w:rsidR="00D37393" w:rsidRPr="00DC2B95" w:rsidRDefault="00D37393">
                    <w:pPr>
                      <w:pStyle w:val="Irodalomjegyzk"/>
                    </w:pPr>
                    <w:r w:rsidRPr="00DC2B95">
                      <w:t>„Rust Benchmarks,” [Online]. Available: https://benchmarksgame-team.pages.debian.net/benchmarksgame/fastest/rust-gpp.html. [Hozzáférés dátuma: 25 10 2022].</w:t>
                    </w:r>
                  </w:p>
                </w:tc>
              </w:tr>
              <w:tr w:rsidR="00D37393" w:rsidRPr="00DC2B95" w14:paraId="144F76ED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3D38A4" w14:textId="77777777" w:rsidR="00D37393" w:rsidRPr="00DC2B95" w:rsidRDefault="00D37393">
                    <w:pPr>
                      <w:pStyle w:val="Irodalomjegyzk"/>
                    </w:pPr>
                    <w:r w:rsidRPr="00DC2B95"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B2BED2" w14:textId="77777777" w:rsidR="00D37393" w:rsidRPr="00DC2B95" w:rsidRDefault="00D37393">
                    <w:pPr>
                      <w:pStyle w:val="Irodalomjegyzk"/>
                    </w:pPr>
                    <w:r w:rsidRPr="00DC2B95">
                      <w:t>„X11 Rust Bindings,” [Online]. Available: https://github.com/psychon/x11rb. [Hozzáférés dátuma: 25 10 2022].</w:t>
                    </w:r>
                  </w:p>
                </w:tc>
              </w:tr>
              <w:tr w:rsidR="00D37393" w:rsidRPr="00DC2B95" w14:paraId="0FD8535E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9226A8" w14:textId="77777777" w:rsidR="00D37393" w:rsidRPr="00DC2B95" w:rsidRDefault="00D37393">
                    <w:pPr>
                      <w:pStyle w:val="Irodalomjegyzk"/>
                    </w:pPr>
                    <w:r w:rsidRPr="00DC2B95"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E1DC96" w14:textId="77777777" w:rsidR="00D37393" w:rsidRPr="00DC2B95" w:rsidRDefault="00D37393">
                    <w:pPr>
                      <w:pStyle w:val="Irodalomjegyzk"/>
                    </w:pPr>
                    <w:r w:rsidRPr="00DC2B95">
                      <w:t>„Erlang System Architecture Introduction,” Ericsson, [Online]. Available: https://www.erlang.org/doc/system_architecture_intro/sys_arch_intro.html. [Hozzáférés dátuma: 22 10 2022].</w:t>
                    </w:r>
                  </w:p>
                </w:tc>
              </w:tr>
              <w:tr w:rsidR="00D37393" w:rsidRPr="00DC2B95" w14:paraId="5F6F78D6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02EDB3" w14:textId="77777777" w:rsidR="00D37393" w:rsidRPr="00DC2B95" w:rsidRDefault="00D37393">
                    <w:pPr>
                      <w:pStyle w:val="Irodalomjegyzk"/>
                    </w:pPr>
                    <w:r w:rsidRPr="00DC2B95"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65E0D8" w14:textId="77777777" w:rsidR="00D37393" w:rsidRPr="00DC2B95" w:rsidRDefault="00D37393">
                    <w:pPr>
                      <w:pStyle w:val="Irodalomjegyzk"/>
                    </w:pPr>
                    <w:r w:rsidRPr="00DC2B95">
                      <w:t>„Erlang Behaviours,” [Online]. Available: https://www.erlang.org/doc/design_principles/des_princ.html#behaviours. [Hozzáférés dátuma: 22 11 2022].</w:t>
                    </w:r>
                  </w:p>
                </w:tc>
              </w:tr>
              <w:tr w:rsidR="00D37393" w:rsidRPr="00DC2B95" w14:paraId="386A3F27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7B96B0" w14:textId="77777777" w:rsidR="00D37393" w:rsidRPr="00DC2B95" w:rsidRDefault="00D37393">
                    <w:pPr>
                      <w:pStyle w:val="Irodalomjegyzk"/>
                    </w:pPr>
                    <w:r w:rsidRPr="00DC2B95"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50CA35" w14:textId="77777777" w:rsidR="00D37393" w:rsidRPr="00DC2B95" w:rsidRDefault="00D37393">
                    <w:pPr>
                      <w:pStyle w:val="Irodalomjegyzk"/>
                    </w:pPr>
                    <w:r w:rsidRPr="00DC2B95">
                      <w:t>„React Tutorial,” [Online]. Available: https://www.simplilearn.com/tutorials/reactjs-tutorial/what-is-reactjs. [Hozzáférés dátuma: 25 10 2022].</w:t>
                    </w:r>
                  </w:p>
                </w:tc>
              </w:tr>
              <w:tr w:rsidR="00D37393" w:rsidRPr="00DC2B95" w14:paraId="491A5DEF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058439" w14:textId="77777777" w:rsidR="00D37393" w:rsidRPr="00DC2B95" w:rsidRDefault="00D37393">
                    <w:pPr>
                      <w:pStyle w:val="Irodalomjegyzk"/>
                    </w:pPr>
                    <w:r w:rsidRPr="00DC2B95"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AE5C5D" w14:textId="77777777" w:rsidR="00D37393" w:rsidRPr="00DC2B95" w:rsidRDefault="00D37393">
                    <w:pPr>
                      <w:pStyle w:val="Irodalomjegyzk"/>
                    </w:pPr>
                    <w:r w:rsidRPr="00DC2B95">
                      <w:t>suckless.org, „slock,” [Online]. Available: https://tools.suckless.org/slock/. [Hozzáférés dátuma: 01 11 202].</w:t>
                    </w:r>
                  </w:p>
                </w:tc>
              </w:tr>
              <w:tr w:rsidR="00D37393" w:rsidRPr="00DC2B95" w14:paraId="4D1C3EB4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92874C" w14:textId="77777777" w:rsidR="00D37393" w:rsidRPr="00DC2B95" w:rsidRDefault="00D37393">
                    <w:pPr>
                      <w:pStyle w:val="Irodalomjegyzk"/>
                    </w:pPr>
                    <w:r w:rsidRPr="00DC2B95"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5D308B" w14:textId="77777777" w:rsidR="00D37393" w:rsidRPr="00DC2B95" w:rsidRDefault="00D37393">
                    <w:pPr>
                      <w:pStyle w:val="Irodalomjegyzk"/>
                    </w:pPr>
                    <w:r w:rsidRPr="00DC2B95">
                      <w:t>„postgresql,” [Online]. Available: https://www.postgresql.org/. [Hozzáférés dátuma: 02 11 2022].</w:t>
                    </w:r>
                  </w:p>
                </w:tc>
              </w:tr>
              <w:tr w:rsidR="00D37393" w:rsidRPr="00DC2B95" w14:paraId="575CC4C4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9E631F" w14:textId="77777777" w:rsidR="00D37393" w:rsidRPr="00DC2B95" w:rsidRDefault="00D37393">
                    <w:pPr>
                      <w:pStyle w:val="Irodalomjegyzk"/>
                    </w:pPr>
                    <w:r w:rsidRPr="00DC2B95"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4D6D0A" w14:textId="77777777" w:rsidR="00D37393" w:rsidRPr="00DC2B95" w:rsidRDefault="00D37393">
                    <w:pPr>
                      <w:pStyle w:val="Irodalomjegyzk"/>
                    </w:pPr>
                    <w:r w:rsidRPr="00DC2B95">
                      <w:t>„psql,” [Online]. Available: https://www.postgresql.org/docs/current/app-psql.html. [Hozzáférés dátuma: 08 11 2022].</w:t>
                    </w:r>
                  </w:p>
                </w:tc>
              </w:tr>
              <w:tr w:rsidR="00D37393" w:rsidRPr="00DC2B95" w14:paraId="52506446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F56C85" w14:textId="77777777" w:rsidR="00D37393" w:rsidRPr="00DC2B95" w:rsidRDefault="00D37393">
                    <w:pPr>
                      <w:pStyle w:val="Irodalomjegyzk"/>
                    </w:pPr>
                    <w:r w:rsidRPr="00DC2B95"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50F194" w14:textId="77777777" w:rsidR="00D37393" w:rsidRPr="00DC2B95" w:rsidRDefault="00D37393">
                    <w:pPr>
                      <w:pStyle w:val="Irodalomjegyzk"/>
                    </w:pPr>
                    <w:r w:rsidRPr="00DC2B95">
                      <w:t>„eql,” [Online]. Available: https://github.com/artemeff/eql. [Hozzáférés dátuma: 08 11 2022].</w:t>
                    </w:r>
                  </w:p>
                </w:tc>
              </w:tr>
              <w:tr w:rsidR="00D37393" w:rsidRPr="00DC2B95" w14:paraId="565427D8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23C365" w14:textId="77777777" w:rsidR="00D37393" w:rsidRPr="00DC2B95" w:rsidRDefault="00D37393">
                    <w:pPr>
                      <w:pStyle w:val="Irodalomjegyzk"/>
                    </w:pPr>
                    <w:r w:rsidRPr="00DC2B95"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0BDE19" w14:textId="77777777" w:rsidR="00D37393" w:rsidRPr="00DC2B95" w:rsidRDefault="00D37393">
                    <w:pPr>
                      <w:pStyle w:val="Irodalomjegyzk"/>
                    </w:pPr>
                    <w:r w:rsidRPr="00DC2B95">
                      <w:t>„cowboy_callback,” [Online]. Available: https://ninenines.eu/docs/en/cowboy/2.5/guide/rest_start.png. [Hozzáférés dátuma: 08 11 2022].</w:t>
                    </w:r>
                  </w:p>
                </w:tc>
              </w:tr>
            </w:tbl>
            <w:p w14:paraId="75895D3C" w14:textId="77777777" w:rsidR="00D37393" w:rsidRPr="00DC2B95" w:rsidRDefault="00D37393">
              <w:pPr>
                <w:divId w:val="1377899152"/>
                <w:rPr>
                  <w:noProof/>
                </w:rPr>
              </w:pPr>
            </w:p>
            <w:p w14:paraId="787848B2" w14:textId="0DBB79C4" w:rsidR="009B2EED" w:rsidRPr="00DC2B95" w:rsidRDefault="009B2EED">
              <w:r w:rsidRPr="00DC2B95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7128C5E" w14:textId="7180058B" w:rsidR="00B50CAA" w:rsidRPr="00DC2B95" w:rsidRDefault="00B50CAA" w:rsidP="00CF0DCF">
      <w:pPr>
        <w:pStyle w:val="Cmsor1"/>
      </w:pPr>
      <w:bookmarkStart w:id="92" w:name="_Toc119779980"/>
      <w:r w:rsidRPr="00DC2B95">
        <w:lastRenderedPageBreak/>
        <w:t>Függelék</w:t>
      </w:r>
      <w:bookmarkEnd w:id="92"/>
    </w:p>
    <w:p w14:paraId="5761A82C" w14:textId="6C9CEEE3" w:rsidR="00CF0DCF" w:rsidRPr="00DC2B95" w:rsidRDefault="005203EB" w:rsidP="00CF0DCF">
      <w:pPr>
        <w:pStyle w:val="Cmsor2"/>
      </w:pPr>
      <w:bookmarkStart w:id="93" w:name="_Ref118106498"/>
      <w:bookmarkStart w:id="94" w:name="_Ref118106500"/>
      <w:bookmarkStart w:id="95" w:name="_Ref118106506"/>
      <w:bookmarkStart w:id="96" w:name="_Toc119779981"/>
      <w:r w:rsidRPr="00DC2B95">
        <w:t>E</w:t>
      </w:r>
      <w:r w:rsidR="00CF0DCF" w:rsidRPr="00DC2B95">
        <w:t>semény séma</w:t>
      </w:r>
      <w:bookmarkEnd w:id="93"/>
      <w:bookmarkEnd w:id="94"/>
      <w:bookmarkEnd w:id="95"/>
      <w:bookmarkEnd w:id="96"/>
    </w:p>
    <w:p w14:paraId="2C75C049" w14:textId="77777777" w:rsidR="00CF0DCF" w:rsidRPr="00DC2B95" w:rsidRDefault="00CF0DCF" w:rsidP="00CF0DCF">
      <w:pPr>
        <w:pStyle w:val="Kd"/>
      </w:pPr>
      <w:r w:rsidRPr="00DC2B95">
        <w:t># Schema</w:t>
      </w:r>
    </w:p>
    <w:p w14:paraId="3C5E7E5F" w14:textId="77777777" w:rsidR="00CF0DCF" w:rsidRPr="00DC2B95" w:rsidRDefault="00CF0DCF" w:rsidP="00CF0DCF">
      <w:pPr>
        <w:pStyle w:val="Kd"/>
      </w:pPr>
    </w:p>
    <w:p w14:paraId="1022D1CA" w14:textId="77777777" w:rsidR="00CF0DCF" w:rsidRPr="00DC2B95" w:rsidRDefault="00CF0DCF" w:rsidP="00CF0DCF">
      <w:pPr>
        <w:pStyle w:val="Kd"/>
      </w:pPr>
      <w:r w:rsidRPr="00DC2B95">
        <w:t>## Event types</w:t>
      </w:r>
    </w:p>
    <w:p w14:paraId="22D6EC9B" w14:textId="77777777" w:rsidR="00CF0DCF" w:rsidRPr="00DC2B95" w:rsidRDefault="00CF0DCF" w:rsidP="00CF0DCF">
      <w:pPr>
        <w:pStyle w:val="Kd"/>
      </w:pPr>
    </w:p>
    <w:p w14:paraId="2A3FAEF5" w14:textId="77777777" w:rsidR="00CF0DCF" w:rsidRPr="00DC2B95" w:rsidRDefault="00CF0DCF" w:rsidP="00CF0DCF">
      <w:pPr>
        <w:pStyle w:val="Kd"/>
      </w:pPr>
      <w:r w:rsidRPr="00DC2B95">
        <w:t>```</w:t>
      </w:r>
    </w:p>
    <w:p w14:paraId="6827ACC4" w14:textId="77777777" w:rsidR="00CF0DCF" w:rsidRPr="00DC2B95" w:rsidRDefault="00CF0DCF" w:rsidP="00CF0DCF">
      <w:pPr>
        <w:pStyle w:val="Kd"/>
      </w:pPr>
      <w:r w:rsidRPr="00DC2B95">
        <w:t>MOTION_EVENT_TYPE = 0;</w:t>
      </w:r>
    </w:p>
    <w:p w14:paraId="551BCB25" w14:textId="77777777" w:rsidR="00CF0DCF" w:rsidRPr="00DC2B95" w:rsidRDefault="00CF0DCF" w:rsidP="00CF0DCF">
      <w:pPr>
        <w:pStyle w:val="Kd"/>
      </w:pPr>
      <w:r w:rsidRPr="00DC2B95">
        <w:t>SCROLL_EVENT_TYPE = 1;</w:t>
      </w:r>
    </w:p>
    <w:p w14:paraId="264D3285" w14:textId="77777777" w:rsidR="00CF0DCF" w:rsidRPr="00DC2B95" w:rsidRDefault="00CF0DCF" w:rsidP="00CF0DCF">
      <w:pPr>
        <w:pStyle w:val="Kd"/>
      </w:pPr>
      <w:r w:rsidRPr="00DC2B95">
        <w:t>TOUCH_BEGIN_EVENT_TYPE = 2;</w:t>
      </w:r>
    </w:p>
    <w:p w14:paraId="7A97D741" w14:textId="77777777" w:rsidR="00CF0DCF" w:rsidRPr="00DC2B95" w:rsidRDefault="00CF0DCF" w:rsidP="00CF0DCF">
      <w:pPr>
        <w:pStyle w:val="Kd"/>
      </w:pPr>
      <w:r w:rsidRPr="00DC2B95">
        <w:t>TOUCH_UPDATE_EVENT_TYPE = 3;</w:t>
      </w:r>
    </w:p>
    <w:p w14:paraId="2E29C8A2" w14:textId="77777777" w:rsidR="00CF0DCF" w:rsidRPr="00DC2B95" w:rsidRDefault="00CF0DCF" w:rsidP="00CF0DCF">
      <w:pPr>
        <w:pStyle w:val="Kd"/>
      </w:pPr>
      <w:r w:rsidRPr="00DC2B95">
        <w:t>TOUCH_END_EVENT_TYPE = 4;</w:t>
      </w:r>
    </w:p>
    <w:p w14:paraId="1402B79C" w14:textId="77777777" w:rsidR="00CF0DCF" w:rsidRPr="00DC2B95" w:rsidRDefault="00CF0DCF" w:rsidP="00CF0DCF">
      <w:pPr>
        <w:pStyle w:val="Kd"/>
      </w:pPr>
      <w:r w:rsidRPr="00DC2B95">
        <w:t>BUTTON_PRESS_EVENT_TYPE = 5;</w:t>
      </w:r>
    </w:p>
    <w:p w14:paraId="474A9D75" w14:textId="77777777" w:rsidR="00CF0DCF" w:rsidRPr="00DC2B95" w:rsidRDefault="00CF0DCF" w:rsidP="00CF0DCF">
      <w:pPr>
        <w:pStyle w:val="Kd"/>
      </w:pPr>
      <w:r w:rsidRPr="00DC2B95">
        <w:t>BUTTON_RELEASE_EVENT_TYPE = 6;</w:t>
      </w:r>
    </w:p>
    <w:p w14:paraId="14877DC7" w14:textId="77777777" w:rsidR="00CF0DCF" w:rsidRPr="00DC2B95" w:rsidRDefault="00CF0DCF" w:rsidP="00CF0DCF">
      <w:pPr>
        <w:pStyle w:val="Kd"/>
      </w:pPr>
      <w:r w:rsidRPr="00DC2B95">
        <w:t>METADATA_CHANGED_EVENT_TYPE = 7;</w:t>
      </w:r>
    </w:p>
    <w:p w14:paraId="2CF100D4" w14:textId="77777777" w:rsidR="00CF0DCF" w:rsidRPr="00DC2B95" w:rsidRDefault="00CF0DCF" w:rsidP="00CF0DCF">
      <w:pPr>
        <w:pStyle w:val="Kd"/>
      </w:pPr>
      <w:r w:rsidRPr="00DC2B95">
        <w:t>```</w:t>
      </w:r>
    </w:p>
    <w:p w14:paraId="34B98E12" w14:textId="77777777" w:rsidR="00CF0DCF" w:rsidRPr="00DC2B95" w:rsidRDefault="00CF0DCF" w:rsidP="00CF0DCF">
      <w:pPr>
        <w:pStyle w:val="Kd"/>
      </w:pPr>
    </w:p>
    <w:p w14:paraId="4D8C2633" w14:textId="77777777" w:rsidR="00CF0DCF" w:rsidRPr="00DC2B95" w:rsidRDefault="00CF0DCF" w:rsidP="00CF0DCF">
      <w:pPr>
        <w:pStyle w:val="Kd"/>
      </w:pPr>
      <w:r w:rsidRPr="00DC2B95">
        <w:t>## Version `20220519T201520Z`</w:t>
      </w:r>
    </w:p>
    <w:p w14:paraId="14A24E51" w14:textId="77777777" w:rsidR="00CF0DCF" w:rsidRPr="00DC2B95" w:rsidRDefault="00CF0DCF" w:rsidP="00CF0DCF">
      <w:pPr>
        <w:pStyle w:val="Kd"/>
      </w:pPr>
    </w:p>
    <w:p w14:paraId="31A34076" w14:textId="77777777" w:rsidR="00CF0DCF" w:rsidRPr="00DC2B95" w:rsidRDefault="00CF0DCF" w:rsidP="00CF0DCF">
      <w:pPr>
        <w:pStyle w:val="Kd"/>
      </w:pPr>
      <w:r w:rsidRPr="00DC2B95">
        <w:t>```</w:t>
      </w:r>
    </w:p>
    <w:p w14:paraId="5EECA9D6" w14:textId="77777777" w:rsidR="00CF0DCF" w:rsidRPr="00DC2B95" w:rsidRDefault="00CF0DCF" w:rsidP="00CF0DCF">
      <w:pPr>
        <w:pStyle w:val="Kd"/>
      </w:pPr>
      <w:r w:rsidRPr="00DC2B95">
        <w:t>{</w:t>
      </w:r>
    </w:p>
    <w:p w14:paraId="383C4EB5" w14:textId="77777777" w:rsidR="00CF0DCF" w:rsidRPr="00DC2B95" w:rsidRDefault="00CF0DCF" w:rsidP="00CF0DCF">
      <w:pPr>
        <w:pStyle w:val="Kd"/>
      </w:pPr>
      <w:r w:rsidRPr="00DC2B95">
        <w:t xml:space="preserve">  MOTION_EVENT_TYPE: {</w:t>
      </w:r>
    </w:p>
    <w:p w14:paraId="7CA45908" w14:textId="77777777" w:rsidR="00CF0DCF" w:rsidRPr="00DC2B95" w:rsidRDefault="00CF0DCF" w:rsidP="00CF0DCF">
      <w:pPr>
        <w:pStyle w:val="Kd"/>
      </w:pPr>
      <w:r w:rsidRPr="00DC2B95">
        <w:t xml:space="preserve">    types: [</w:t>
      </w:r>
    </w:p>
    <w:p w14:paraId="47F87B98" w14:textId="77777777" w:rsidR="00CF0DCF" w:rsidRPr="00DC2B95" w:rsidRDefault="00CF0DCF" w:rsidP="00CF0DCF">
      <w:pPr>
        <w:pStyle w:val="Kd"/>
      </w:pPr>
      <w:r w:rsidRPr="00DC2B95">
        <w:t xml:space="preserve">      'type:type',</w:t>
      </w:r>
    </w:p>
    <w:p w14:paraId="22AA6171" w14:textId="77777777" w:rsidR="00CF0DCF" w:rsidRPr="00DC2B95" w:rsidRDefault="00CF0DCF" w:rsidP="00CF0DCF">
      <w:pPr>
        <w:pStyle w:val="Kd"/>
      </w:pPr>
      <w:r w:rsidRPr="00DC2B95">
        <w:t xml:space="preserve">      't:timestamp:ms',</w:t>
      </w:r>
    </w:p>
    <w:p w14:paraId="7D69031D" w14:textId="77777777" w:rsidR="00CF0DCF" w:rsidRPr="00DC2B95" w:rsidRDefault="00CF0DCF" w:rsidP="00CF0DCF">
      <w:pPr>
        <w:pStyle w:val="Kd"/>
      </w:pPr>
      <w:r w:rsidRPr="00DC2B95">
        <w:t xml:space="preserve">      'xIntegral:integer',</w:t>
      </w:r>
    </w:p>
    <w:p w14:paraId="40A97249" w14:textId="77777777" w:rsidR="00CF0DCF" w:rsidRPr="00DC2B95" w:rsidRDefault="00CF0DCF" w:rsidP="00CF0DCF">
      <w:pPr>
        <w:pStyle w:val="Kd"/>
      </w:pPr>
      <w:r w:rsidRPr="00DC2B95">
        <w:t xml:space="preserve">      'xFraction:integer',</w:t>
      </w:r>
    </w:p>
    <w:p w14:paraId="3F923303" w14:textId="77777777" w:rsidR="00CF0DCF" w:rsidRPr="00DC2B95" w:rsidRDefault="00CF0DCF" w:rsidP="00CF0DCF">
      <w:pPr>
        <w:pStyle w:val="Kd"/>
      </w:pPr>
      <w:r w:rsidRPr="00DC2B95">
        <w:t xml:space="preserve">      'yIntegral:integer',</w:t>
      </w:r>
    </w:p>
    <w:p w14:paraId="66BBC16B" w14:textId="77777777" w:rsidR="00CF0DCF" w:rsidRPr="00DC2B95" w:rsidRDefault="00CF0DCF" w:rsidP="00CF0DCF">
      <w:pPr>
        <w:pStyle w:val="Kd"/>
      </w:pPr>
      <w:r w:rsidRPr="00DC2B95">
        <w:t xml:space="preserve">      'yFraction:integer',</w:t>
      </w:r>
    </w:p>
    <w:p w14:paraId="4BF82313" w14:textId="77777777" w:rsidR="00CF0DCF" w:rsidRPr="00DC2B95" w:rsidRDefault="00CF0DCF" w:rsidP="00CF0DCF">
      <w:pPr>
        <w:pStyle w:val="Kd"/>
      </w:pPr>
      <w:r w:rsidRPr="00DC2B95">
        <w:t xml:space="preserve">      'rootX:integer',</w:t>
      </w:r>
    </w:p>
    <w:p w14:paraId="09667DC0" w14:textId="77777777" w:rsidR="00CF0DCF" w:rsidRPr="00DC2B95" w:rsidRDefault="00CF0DCF" w:rsidP="00CF0DCF">
      <w:pPr>
        <w:pStyle w:val="Kd"/>
      </w:pPr>
      <w:r w:rsidRPr="00DC2B95">
        <w:t xml:space="preserve">      'rootY:integer',</w:t>
      </w:r>
    </w:p>
    <w:p w14:paraId="3BF2ED2A" w14:textId="77777777" w:rsidR="00CF0DCF" w:rsidRPr="00DC2B95" w:rsidRDefault="00CF0DCF" w:rsidP="00CF0DCF">
      <w:pPr>
        <w:pStyle w:val="Kd"/>
      </w:pPr>
      <w:r w:rsidRPr="00DC2B95">
        <w:t xml:space="preserve">    ],</w:t>
      </w:r>
    </w:p>
    <w:p w14:paraId="718149DC" w14:textId="77777777" w:rsidR="00CF0DCF" w:rsidRPr="00DC2B95" w:rsidRDefault="00CF0DCF" w:rsidP="00CF0DCF">
      <w:pPr>
        <w:pStyle w:val="Kd"/>
      </w:pPr>
      <w:r w:rsidRPr="00DC2B95">
        <w:t xml:space="preserve">    name: 'XinputRawMotion',</w:t>
      </w:r>
    </w:p>
    <w:p w14:paraId="07FB6274" w14:textId="77777777" w:rsidR="00CF0DCF" w:rsidRPr="00DC2B95" w:rsidRDefault="00CF0DCF" w:rsidP="00CF0DCF">
      <w:pPr>
        <w:pStyle w:val="Kd"/>
      </w:pPr>
      <w:r w:rsidRPr="00DC2B95">
        <w:t xml:space="preserve">    description: 'Raw motion event',</w:t>
      </w:r>
    </w:p>
    <w:p w14:paraId="51FCB469" w14:textId="77777777" w:rsidR="00CF0DCF" w:rsidRPr="00DC2B95" w:rsidRDefault="00CF0DCF" w:rsidP="00CF0DCF">
      <w:pPr>
        <w:pStyle w:val="Kd"/>
      </w:pPr>
      <w:r w:rsidRPr="00DC2B95">
        <w:t xml:space="preserve">  },</w:t>
      </w:r>
    </w:p>
    <w:p w14:paraId="66A209CB" w14:textId="77777777" w:rsidR="00CF0DCF" w:rsidRPr="00DC2B95" w:rsidRDefault="00CF0DCF" w:rsidP="00CF0DCF">
      <w:pPr>
        <w:pStyle w:val="Kd"/>
      </w:pPr>
    </w:p>
    <w:p w14:paraId="715E8EEE" w14:textId="77777777" w:rsidR="00CF0DCF" w:rsidRPr="00DC2B95" w:rsidRDefault="00CF0DCF" w:rsidP="00CF0DCF">
      <w:pPr>
        <w:pStyle w:val="Kd"/>
      </w:pPr>
      <w:r w:rsidRPr="00DC2B95">
        <w:t xml:space="preserve"> SCROLL_EVENT_TYPE: {</w:t>
      </w:r>
    </w:p>
    <w:p w14:paraId="539E26AA" w14:textId="77777777" w:rsidR="00CF0DCF" w:rsidRPr="00DC2B95" w:rsidRDefault="00CF0DCF" w:rsidP="00CF0DCF">
      <w:pPr>
        <w:pStyle w:val="Kd"/>
      </w:pPr>
      <w:r w:rsidRPr="00DC2B95">
        <w:t xml:space="preserve">    types: [</w:t>
      </w:r>
    </w:p>
    <w:p w14:paraId="753E184E" w14:textId="77777777" w:rsidR="00CF0DCF" w:rsidRPr="00DC2B95" w:rsidRDefault="00CF0DCF" w:rsidP="00CF0DCF">
      <w:pPr>
        <w:pStyle w:val="Kd"/>
      </w:pPr>
      <w:r w:rsidRPr="00DC2B95">
        <w:t xml:space="preserve">      'type:type',</w:t>
      </w:r>
    </w:p>
    <w:p w14:paraId="6A374C4A" w14:textId="77777777" w:rsidR="00CF0DCF" w:rsidRPr="00DC2B95" w:rsidRDefault="00CF0DCF" w:rsidP="00CF0DCF">
      <w:pPr>
        <w:pStyle w:val="Kd"/>
      </w:pPr>
      <w:r w:rsidRPr="00DC2B95">
        <w:t xml:space="preserve">      't:timestamp:ms',</w:t>
      </w:r>
    </w:p>
    <w:p w14:paraId="667698B5" w14:textId="77777777" w:rsidR="00CF0DCF" w:rsidRPr="00DC2B95" w:rsidRDefault="00CF0DCF" w:rsidP="00CF0DCF">
      <w:pPr>
        <w:pStyle w:val="Kd"/>
      </w:pPr>
      <w:r w:rsidRPr="00DC2B95">
        <w:t xml:space="preserve">      'valueIntegral:integer',</w:t>
      </w:r>
    </w:p>
    <w:p w14:paraId="6ECD522F" w14:textId="77777777" w:rsidR="00CF0DCF" w:rsidRPr="00DC2B95" w:rsidRDefault="00CF0DCF" w:rsidP="00CF0DCF">
      <w:pPr>
        <w:pStyle w:val="Kd"/>
      </w:pPr>
      <w:r w:rsidRPr="00DC2B95">
        <w:t xml:space="preserve">      'valueFraction:integer',</w:t>
      </w:r>
    </w:p>
    <w:p w14:paraId="55D6CDA2" w14:textId="77777777" w:rsidR="00CF0DCF" w:rsidRPr="00DC2B95" w:rsidRDefault="00CF0DCF" w:rsidP="00CF0DCF">
      <w:pPr>
        <w:pStyle w:val="Kd"/>
      </w:pPr>
      <w:r w:rsidRPr="00DC2B95">
        <w:t xml:space="preserve">      'rootX:integer',</w:t>
      </w:r>
    </w:p>
    <w:p w14:paraId="2C9BA3BC" w14:textId="77777777" w:rsidR="00CF0DCF" w:rsidRPr="00DC2B95" w:rsidRDefault="00CF0DCF" w:rsidP="00CF0DCF">
      <w:pPr>
        <w:pStyle w:val="Kd"/>
      </w:pPr>
      <w:r w:rsidRPr="00DC2B95">
        <w:t xml:space="preserve">      'rootY:integer',</w:t>
      </w:r>
    </w:p>
    <w:p w14:paraId="69E51BA4" w14:textId="77777777" w:rsidR="00CF0DCF" w:rsidRPr="00DC2B95" w:rsidRDefault="00CF0DCF" w:rsidP="00CF0DCF">
      <w:pPr>
        <w:pStyle w:val="Kd"/>
      </w:pPr>
      <w:r w:rsidRPr="00DC2B95">
        <w:t xml:space="preserve">    ],</w:t>
      </w:r>
    </w:p>
    <w:p w14:paraId="15625333" w14:textId="77777777" w:rsidR="00CF0DCF" w:rsidRPr="00DC2B95" w:rsidRDefault="00CF0DCF" w:rsidP="00CF0DCF">
      <w:pPr>
        <w:pStyle w:val="Kd"/>
      </w:pPr>
      <w:r w:rsidRPr="00DC2B95">
        <w:t xml:space="preserve">    name: 'XinputRawMotion',</w:t>
      </w:r>
    </w:p>
    <w:p w14:paraId="781E7F3A" w14:textId="77777777" w:rsidR="00CF0DCF" w:rsidRPr="00DC2B95" w:rsidRDefault="00CF0DCF" w:rsidP="00CF0DCF">
      <w:pPr>
        <w:pStyle w:val="Kd"/>
      </w:pPr>
      <w:r w:rsidRPr="00DC2B95">
        <w:t xml:space="preserve">    description: 'Scroll event',</w:t>
      </w:r>
    </w:p>
    <w:p w14:paraId="4503BAA6" w14:textId="77777777" w:rsidR="00CF0DCF" w:rsidRPr="00DC2B95" w:rsidRDefault="00CF0DCF" w:rsidP="00CF0DCF">
      <w:pPr>
        <w:pStyle w:val="Kd"/>
      </w:pPr>
      <w:r w:rsidRPr="00DC2B95">
        <w:t xml:space="preserve">  },</w:t>
      </w:r>
    </w:p>
    <w:p w14:paraId="3B1C3F68" w14:textId="77777777" w:rsidR="00CF0DCF" w:rsidRPr="00DC2B95" w:rsidRDefault="00CF0DCF" w:rsidP="00CF0DCF">
      <w:pPr>
        <w:pStyle w:val="Kd"/>
      </w:pPr>
    </w:p>
    <w:p w14:paraId="45B94F19" w14:textId="77777777" w:rsidR="00CF0DCF" w:rsidRPr="00DC2B95" w:rsidRDefault="00CF0DCF" w:rsidP="00CF0DCF">
      <w:pPr>
        <w:pStyle w:val="Kd"/>
      </w:pPr>
      <w:r w:rsidRPr="00DC2B95">
        <w:t xml:space="preserve">  TOUCH_BEGIN_EVENT_TYPE: {</w:t>
      </w:r>
    </w:p>
    <w:p w14:paraId="711C5582" w14:textId="77777777" w:rsidR="00CF0DCF" w:rsidRPr="00DC2B95" w:rsidRDefault="00CF0DCF" w:rsidP="00CF0DCF">
      <w:pPr>
        <w:pStyle w:val="Kd"/>
      </w:pPr>
      <w:r w:rsidRPr="00DC2B95">
        <w:t xml:space="preserve">    types: [</w:t>
      </w:r>
    </w:p>
    <w:p w14:paraId="67095DDA" w14:textId="77777777" w:rsidR="00CF0DCF" w:rsidRPr="00DC2B95" w:rsidRDefault="00CF0DCF" w:rsidP="00CF0DCF">
      <w:pPr>
        <w:pStyle w:val="Kd"/>
      </w:pPr>
      <w:r w:rsidRPr="00DC2B95">
        <w:t xml:space="preserve">      'type:type',</w:t>
      </w:r>
    </w:p>
    <w:p w14:paraId="6D625753" w14:textId="77777777" w:rsidR="00CF0DCF" w:rsidRPr="00DC2B95" w:rsidRDefault="00CF0DCF" w:rsidP="00CF0DCF">
      <w:pPr>
        <w:pStyle w:val="Kd"/>
      </w:pPr>
      <w:r w:rsidRPr="00DC2B95">
        <w:t xml:space="preserve">      't:timestamp:ms',</w:t>
      </w:r>
    </w:p>
    <w:p w14:paraId="70BCF0E7" w14:textId="77777777" w:rsidR="00CF0DCF" w:rsidRPr="00DC2B95" w:rsidRDefault="00CF0DCF" w:rsidP="00CF0DCF">
      <w:pPr>
        <w:pStyle w:val="Kd"/>
      </w:pPr>
      <w:r w:rsidRPr="00DC2B95">
        <w:lastRenderedPageBreak/>
        <w:t xml:space="preserve">      'xIntegral:integer',</w:t>
      </w:r>
    </w:p>
    <w:p w14:paraId="1B72C189" w14:textId="77777777" w:rsidR="00CF0DCF" w:rsidRPr="00DC2B95" w:rsidRDefault="00CF0DCF" w:rsidP="00CF0DCF">
      <w:pPr>
        <w:pStyle w:val="Kd"/>
      </w:pPr>
      <w:r w:rsidRPr="00DC2B95">
        <w:t xml:space="preserve">      'xFraction:integer',</w:t>
      </w:r>
    </w:p>
    <w:p w14:paraId="1C7762BD" w14:textId="77777777" w:rsidR="00CF0DCF" w:rsidRPr="00DC2B95" w:rsidRDefault="00CF0DCF" w:rsidP="00CF0DCF">
      <w:pPr>
        <w:pStyle w:val="Kd"/>
      </w:pPr>
      <w:r w:rsidRPr="00DC2B95">
        <w:t xml:space="preserve">      'yIntegral:integer',</w:t>
      </w:r>
    </w:p>
    <w:p w14:paraId="2B13A874" w14:textId="77777777" w:rsidR="00CF0DCF" w:rsidRPr="00DC2B95" w:rsidRDefault="00CF0DCF" w:rsidP="00CF0DCF">
      <w:pPr>
        <w:pStyle w:val="Kd"/>
      </w:pPr>
      <w:r w:rsidRPr="00DC2B95">
        <w:t xml:space="preserve">      'yFraction:integer',</w:t>
      </w:r>
    </w:p>
    <w:p w14:paraId="2C324208" w14:textId="77777777" w:rsidR="00CF0DCF" w:rsidRPr="00DC2B95" w:rsidRDefault="00CF0DCF" w:rsidP="00CF0DCF">
      <w:pPr>
        <w:pStyle w:val="Kd"/>
      </w:pPr>
      <w:r w:rsidRPr="00DC2B95">
        <w:t xml:space="preserve">      'rootX:integer',</w:t>
      </w:r>
    </w:p>
    <w:p w14:paraId="1F1C0938" w14:textId="77777777" w:rsidR="00CF0DCF" w:rsidRPr="00DC2B95" w:rsidRDefault="00CF0DCF" w:rsidP="00CF0DCF">
      <w:pPr>
        <w:pStyle w:val="Kd"/>
      </w:pPr>
      <w:r w:rsidRPr="00DC2B95">
        <w:t xml:space="preserve">      'rootY:integer',</w:t>
      </w:r>
    </w:p>
    <w:p w14:paraId="119A7ACB" w14:textId="77777777" w:rsidR="00CF0DCF" w:rsidRPr="00DC2B95" w:rsidRDefault="00CF0DCF" w:rsidP="00CF0DCF">
      <w:pPr>
        <w:pStyle w:val="Kd"/>
      </w:pPr>
      <w:r w:rsidRPr="00DC2B95">
        <w:t xml:space="preserve">    ],</w:t>
      </w:r>
    </w:p>
    <w:p w14:paraId="6E65823A" w14:textId="77777777" w:rsidR="00CF0DCF" w:rsidRPr="00DC2B95" w:rsidRDefault="00CF0DCF" w:rsidP="00CF0DCF">
      <w:pPr>
        <w:pStyle w:val="Kd"/>
      </w:pPr>
      <w:r w:rsidRPr="00DC2B95">
        <w:t xml:space="preserve">    name: 'XinputRawTouchBegin',</w:t>
      </w:r>
    </w:p>
    <w:p w14:paraId="4741EC06" w14:textId="77777777" w:rsidR="00CF0DCF" w:rsidRPr="00DC2B95" w:rsidRDefault="00CF0DCF" w:rsidP="00CF0DCF">
      <w:pPr>
        <w:pStyle w:val="Kd"/>
      </w:pPr>
      <w:r w:rsidRPr="00DC2B95">
        <w:t xml:space="preserve">    description: 'Raw touch begin event',</w:t>
      </w:r>
    </w:p>
    <w:p w14:paraId="47086CE2" w14:textId="77777777" w:rsidR="00CF0DCF" w:rsidRPr="00DC2B95" w:rsidRDefault="00CF0DCF" w:rsidP="00CF0DCF">
      <w:pPr>
        <w:pStyle w:val="Kd"/>
      </w:pPr>
      <w:r w:rsidRPr="00DC2B95">
        <w:t xml:space="preserve">  },</w:t>
      </w:r>
    </w:p>
    <w:p w14:paraId="2945F79D" w14:textId="77777777" w:rsidR="00CF0DCF" w:rsidRPr="00DC2B95" w:rsidRDefault="00CF0DCF" w:rsidP="00CF0DCF">
      <w:pPr>
        <w:pStyle w:val="Kd"/>
      </w:pPr>
    </w:p>
    <w:p w14:paraId="7C390FE2" w14:textId="77777777" w:rsidR="00CF0DCF" w:rsidRPr="00DC2B95" w:rsidRDefault="00CF0DCF" w:rsidP="00CF0DCF">
      <w:pPr>
        <w:pStyle w:val="Kd"/>
      </w:pPr>
      <w:r w:rsidRPr="00DC2B95">
        <w:t xml:space="preserve">  TOUCH_UPDATE_EVENT_TYPE: {</w:t>
      </w:r>
    </w:p>
    <w:p w14:paraId="342346BD" w14:textId="77777777" w:rsidR="00CF0DCF" w:rsidRPr="00DC2B95" w:rsidRDefault="00CF0DCF" w:rsidP="00CF0DCF">
      <w:pPr>
        <w:pStyle w:val="Kd"/>
      </w:pPr>
      <w:r w:rsidRPr="00DC2B95">
        <w:t xml:space="preserve">    types: [</w:t>
      </w:r>
    </w:p>
    <w:p w14:paraId="485DA164" w14:textId="77777777" w:rsidR="00CF0DCF" w:rsidRPr="00DC2B95" w:rsidRDefault="00CF0DCF" w:rsidP="00CF0DCF">
      <w:pPr>
        <w:pStyle w:val="Kd"/>
      </w:pPr>
      <w:r w:rsidRPr="00DC2B95">
        <w:t xml:space="preserve">      'type:type',</w:t>
      </w:r>
    </w:p>
    <w:p w14:paraId="4B056646" w14:textId="77777777" w:rsidR="00CF0DCF" w:rsidRPr="00DC2B95" w:rsidRDefault="00CF0DCF" w:rsidP="00CF0DCF">
      <w:pPr>
        <w:pStyle w:val="Kd"/>
      </w:pPr>
      <w:r w:rsidRPr="00DC2B95">
        <w:t xml:space="preserve">      't:timestamp:ms',</w:t>
      </w:r>
    </w:p>
    <w:p w14:paraId="29316951" w14:textId="77777777" w:rsidR="00CF0DCF" w:rsidRPr="00DC2B95" w:rsidRDefault="00CF0DCF" w:rsidP="00CF0DCF">
      <w:pPr>
        <w:pStyle w:val="Kd"/>
      </w:pPr>
      <w:r w:rsidRPr="00DC2B95">
        <w:t xml:space="preserve">      'xIntegral:integer',</w:t>
      </w:r>
    </w:p>
    <w:p w14:paraId="67A212C1" w14:textId="77777777" w:rsidR="00CF0DCF" w:rsidRPr="00DC2B95" w:rsidRDefault="00CF0DCF" w:rsidP="00CF0DCF">
      <w:pPr>
        <w:pStyle w:val="Kd"/>
      </w:pPr>
      <w:r w:rsidRPr="00DC2B95">
        <w:t xml:space="preserve">      'xFraction:integer',</w:t>
      </w:r>
    </w:p>
    <w:p w14:paraId="4FB65725" w14:textId="77777777" w:rsidR="00CF0DCF" w:rsidRPr="00DC2B95" w:rsidRDefault="00CF0DCF" w:rsidP="00CF0DCF">
      <w:pPr>
        <w:pStyle w:val="Kd"/>
      </w:pPr>
      <w:r w:rsidRPr="00DC2B95">
        <w:t xml:space="preserve">      'yIntegral:integer',</w:t>
      </w:r>
    </w:p>
    <w:p w14:paraId="213A08E6" w14:textId="77777777" w:rsidR="00CF0DCF" w:rsidRPr="00DC2B95" w:rsidRDefault="00CF0DCF" w:rsidP="00CF0DCF">
      <w:pPr>
        <w:pStyle w:val="Kd"/>
      </w:pPr>
      <w:r w:rsidRPr="00DC2B95">
        <w:t xml:space="preserve">      'yFraction:integer',</w:t>
      </w:r>
    </w:p>
    <w:p w14:paraId="4A742CF5" w14:textId="77777777" w:rsidR="00CF0DCF" w:rsidRPr="00DC2B95" w:rsidRDefault="00CF0DCF" w:rsidP="00CF0DCF">
      <w:pPr>
        <w:pStyle w:val="Kd"/>
      </w:pPr>
      <w:r w:rsidRPr="00DC2B95">
        <w:t xml:space="preserve">      'rootX:integer',</w:t>
      </w:r>
    </w:p>
    <w:p w14:paraId="65ED7ED4" w14:textId="77777777" w:rsidR="00CF0DCF" w:rsidRPr="00DC2B95" w:rsidRDefault="00CF0DCF" w:rsidP="00CF0DCF">
      <w:pPr>
        <w:pStyle w:val="Kd"/>
      </w:pPr>
      <w:r w:rsidRPr="00DC2B95">
        <w:t xml:space="preserve">      'rootY:integer',</w:t>
      </w:r>
    </w:p>
    <w:p w14:paraId="63278453" w14:textId="77777777" w:rsidR="00CF0DCF" w:rsidRPr="00DC2B95" w:rsidRDefault="00CF0DCF" w:rsidP="00CF0DCF">
      <w:pPr>
        <w:pStyle w:val="Kd"/>
      </w:pPr>
      <w:r w:rsidRPr="00DC2B95">
        <w:t xml:space="preserve">    ],</w:t>
      </w:r>
    </w:p>
    <w:p w14:paraId="7E0C40E9" w14:textId="77777777" w:rsidR="00CF0DCF" w:rsidRPr="00DC2B95" w:rsidRDefault="00CF0DCF" w:rsidP="00CF0DCF">
      <w:pPr>
        <w:pStyle w:val="Kd"/>
      </w:pPr>
      <w:r w:rsidRPr="00DC2B95">
        <w:t xml:space="preserve">    name: 'XinputRawTouchUpdate',</w:t>
      </w:r>
    </w:p>
    <w:p w14:paraId="372325E7" w14:textId="77777777" w:rsidR="00CF0DCF" w:rsidRPr="00DC2B95" w:rsidRDefault="00CF0DCF" w:rsidP="00CF0DCF">
      <w:pPr>
        <w:pStyle w:val="Kd"/>
      </w:pPr>
      <w:r w:rsidRPr="00DC2B95">
        <w:t xml:space="preserve">    description: 'Raw touch update event',</w:t>
      </w:r>
    </w:p>
    <w:p w14:paraId="5A71E11D" w14:textId="77777777" w:rsidR="00CF0DCF" w:rsidRPr="00DC2B95" w:rsidRDefault="00CF0DCF" w:rsidP="00CF0DCF">
      <w:pPr>
        <w:pStyle w:val="Kd"/>
      </w:pPr>
      <w:r w:rsidRPr="00DC2B95">
        <w:t xml:space="preserve">  },</w:t>
      </w:r>
    </w:p>
    <w:p w14:paraId="5DD5F957" w14:textId="77777777" w:rsidR="00CF0DCF" w:rsidRPr="00DC2B95" w:rsidRDefault="00CF0DCF" w:rsidP="00CF0DCF">
      <w:pPr>
        <w:pStyle w:val="Kd"/>
      </w:pPr>
    </w:p>
    <w:p w14:paraId="74CB5658" w14:textId="77777777" w:rsidR="00CF0DCF" w:rsidRPr="00DC2B95" w:rsidRDefault="00CF0DCF" w:rsidP="00CF0DCF">
      <w:pPr>
        <w:pStyle w:val="Kd"/>
      </w:pPr>
      <w:r w:rsidRPr="00DC2B95">
        <w:t xml:space="preserve">  TOUCH_END_EVENT_TYPE: {</w:t>
      </w:r>
    </w:p>
    <w:p w14:paraId="37BC62B5" w14:textId="77777777" w:rsidR="00CF0DCF" w:rsidRPr="00DC2B95" w:rsidRDefault="00CF0DCF" w:rsidP="00CF0DCF">
      <w:pPr>
        <w:pStyle w:val="Kd"/>
      </w:pPr>
      <w:r w:rsidRPr="00DC2B95">
        <w:t xml:space="preserve">    types: [</w:t>
      </w:r>
    </w:p>
    <w:p w14:paraId="51239398" w14:textId="77777777" w:rsidR="00CF0DCF" w:rsidRPr="00DC2B95" w:rsidRDefault="00CF0DCF" w:rsidP="00CF0DCF">
      <w:pPr>
        <w:pStyle w:val="Kd"/>
      </w:pPr>
      <w:r w:rsidRPr="00DC2B95">
        <w:t xml:space="preserve">      'type:type',</w:t>
      </w:r>
    </w:p>
    <w:p w14:paraId="5CE1FFE4" w14:textId="77777777" w:rsidR="00CF0DCF" w:rsidRPr="00DC2B95" w:rsidRDefault="00CF0DCF" w:rsidP="00CF0DCF">
      <w:pPr>
        <w:pStyle w:val="Kd"/>
      </w:pPr>
      <w:r w:rsidRPr="00DC2B95">
        <w:t xml:space="preserve">      't:timestamp:ms',</w:t>
      </w:r>
    </w:p>
    <w:p w14:paraId="6522A737" w14:textId="77777777" w:rsidR="00CF0DCF" w:rsidRPr="00DC2B95" w:rsidRDefault="00CF0DCF" w:rsidP="00CF0DCF">
      <w:pPr>
        <w:pStyle w:val="Kd"/>
      </w:pPr>
      <w:r w:rsidRPr="00DC2B95">
        <w:t xml:space="preserve">      'xIntegral:integer',</w:t>
      </w:r>
    </w:p>
    <w:p w14:paraId="7D75DD91" w14:textId="77777777" w:rsidR="00CF0DCF" w:rsidRPr="00DC2B95" w:rsidRDefault="00CF0DCF" w:rsidP="00CF0DCF">
      <w:pPr>
        <w:pStyle w:val="Kd"/>
      </w:pPr>
      <w:r w:rsidRPr="00DC2B95">
        <w:t xml:space="preserve">      'xFraction:integer',</w:t>
      </w:r>
    </w:p>
    <w:p w14:paraId="2DC1F5CB" w14:textId="77777777" w:rsidR="00CF0DCF" w:rsidRPr="00DC2B95" w:rsidRDefault="00CF0DCF" w:rsidP="00CF0DCF">
      <w:pPr>
        <w:pStyle w:val="Kd"/>
      </w:pPr>
      <w:r w:rsidRPr="00DC2B95">
        <w:t xml:space="preserve">      'yIntegral:integer',</w:t>
      </w:r>
    </w:p>
    <w:p w14:paraId="04FF38CD" w14:textId="77777777" w:rsidR="00CF0DCF" w:rsidRPr="00DC2B95" w:rsidRDefault="00CF0DCF" w:rsidP="00CF0DCF">
      <w:pPr>
        <w:pStyle w:val="Kd"/>
      </w:pPr>
      <w:r w:rsidRPr="00DC2B95">
        <w:t xml:space="preserve">      'yFraction:integer',</w:t>
      </w:r>
    </w:p>
    <w:p w14:paraId="4E32D1F6" w14:textId="77777777" w:rsidR="00CF0DCF" w:rsidRPr="00DC2B95" w:rsidRDefault="00CF0DCF" w:rsidP="00CF0DCF">
      <w:pPr>
        <w:pStyle w:val="Kd"/>
      </w:pPr>
      <w:r w:rsidRPr="00DC2B95">
        <w:t xml:space="preserve">      'rootX:integer',</w:t>
      </w:r>
    </w:p>
    <w:p w14:paraId="0EAD9AC5" w14:textId="77777777" w:rsidR="00CF0DCF" w:rsidRPr="00DC2B95" w:rsidRDefault="00CF0DCF" w:rsidP="00CF0DCF">
      <w:pPr>
        <w:pStyle w:val="Kd"/>
      </w:pPr>
      <w:r w:rsidRPr="00DC2B95">
        <w:t xml:space="preserve">      'rootY:integer',</w:t>
      </w:r>
    </w:p>
    <w:p w14:paraId="35172739" w14:textId="77777777" w:rsidR="00CF0DCF" w:rsidRPr="00DC2B95" w:rsidRDefault="00CF0DCF" w:rsidP="00CF0DCF">
      <w:pPr>
        <w:pStyle w:val="Kd"/>
      </w:pPr>
      <w:r w:rsidRPr="00DC2B95">
        <w:t xml:space="preserve">    ],</w:t>
      </w:r>
    </w:p>
    <w:p w14:paraId="54487D43" w14:textId="77777777" w:rsidR="00CF0DCF" w:rsidRPr="00DC2B95" w:rsidRDefault="00CF0DCF" w:rsidP="00CF0DCF">
      <w:pPr>
        <w:pStyle w:val="Kd"/>
      </w:pPr>
      <w:r w:rsidRPr="00DC2B95">
        <w:t xml:space="preserve">    name: 'XinputRawTouchEnd',</w:t>
      </w:r>
    </w:p>
    <w:p w14:paraId="7BFA5F15" w14:textId="77777777" w:rsidR="00CF0DCF" w:rsidRPr="00DC2B95" w:rsidRDefault="00CF0DCF" w:rsidP="00CF0DCF">
      <w:pPr>
        <w:pStyle w:val="Kd"/>
      </w:pPr>
      <w:r w:rsidRPr="00DC2B95">
        <w:t xml:space="preserve">    description: 'Raw touch end event',</w:t>
      </w:r>
    </w:p>
    <w:p w14:paraId="4F1EB079" w14:textId="77777777" w:rsidR="00CF0DCF" w:rsidRPr="00DC2B95" w:rsidRDefault="00CF0DCF" w:rsidP="00CF0DCF">
      <w:pPr>
        <w:pStyle w:val="Kd"/>
      </w:pPr>
      <w:r w:rsidRPr="00DC2B95">
        <w:t xml:space="preserve">  },</w:t>
      </w:r>
    </w:p>
    <w:p w14:paraId="6764F7EF" w14:textId="77777777" w:rsidR="00CF0DCF" w:rsidRPr="00DC2B95" w:rsidRDefault="00CF0DCF" w:rsidP="00CF0DCF">
      <w:pPr>
        <w:pStyle w:val="Kd"/>
      </w:pPr>
    </w:p>
    <w:p w14:paraId="27886DD5" w14:textId="77777777" w:rsidR="00CF0DCF" w:rsidRPr="00DC2B95" w:rsidRDefault="00CF0DCF" w:rsidP="00CF0DCF">
      <w:pPr>
        <w:pStyle w:val="Kd"/>
      </w:pPr>
      <w:r w:rsidRPr="00DC2B95">
        <w:t xml:space="preserve">  BUTTON_PRESS_EVENT_TYPE: {</w:t>
      </w:r>
    </w:p>
    <w:p w14:paraId="37EA4E55" w14:textId="77777777" w:rsidR="00CF0DCF" w:rsidRPr="00DC2B95" w:rsidRDefault="00CF0DCF" w:rsidP="00CF0DCF">
      <w:pPr>
        <w:pStyle w:val="Kd"/>
      </w:pPr>
      <w:r w:rsidRPr="00DC2B95">
        <w:t xml:space="preserve">    types: [</w:t>
      </w:r>
    </w:p>
    <w:p w14:paraId="32CBF76F" w14:textId="77777777" w:rsidR="00CF0DCF" w:rsidRPr="00DC2B95" w:rsidRDefault="00CF0DCF" w:rsidP="00CF0DCF">
      <w:pPr>
        <w:pStyle w:val="Kd"/>
      </w:pPr>
      <w:r w:rsidRPr="00DC2B95">
        <w:t xml:space="preserve">      'type:type',</w:t>
      </w:r>
    </w:p>
    <w:p w14:paraId="55E02E05" w14:textId="77777777" w:rsidR="00CF0DCF" w:rsidRPr="00DC2B95" w:rsidRDefault="00CF0DCF" w:rsidP="00CF0DCF">
      <w:pPr>
        <w:pStyle w:val="Kd"/>
      </w:pPr>
      <w:r w:rsidRPr="00DC2B95">
        <w:t xml:space="preserve">      't:timestamp:ms',</w:t>
      </w:r>
    </w:p>
    <w:p w14:paraId="145267B6" w14:textId="77777777" w:rsidR="00CF0DCF" w:rsidRPr="00DC2B95" w:rsidRDefault="00CF0DCF" w:rsidP="00CF0DCF">
      <w:pPr>
        <w:pStyle w:val="Kd"/>
      </w:pPr>
      <w:r w:rsidRPr="00DC2B95">
        <w:t xml:space="preserve">      'rootX:integer',</w:t>
      </w:r>
    </w:p>
    <w:p w14:paraId="38616831" w14:textId="77777777" w:rsidR="00CF0DCF" w:rsidRPr="00DC2B95" w:rsidRDefault="00CF0DCF" w:rsidP="00CF0DCF">
      <w:pPr>
        <w:pStyle w:val="Kd"/>
      </w:pPr>
      <w:r w:rsidRPr="00DC2B95">
        <w:t xml:space="preserve">      'rootY:integer',</w:t>
      </w:r>
    </w:p>
    <w:p w14:paraId="0BE6E6B0" w14:textId="77777777" w:rsidR="00CF0DCF" w:rsidRPr="00DC2B95" w:rsidRDefault="00CF0DCF" w:rsidP="00CF0DCF">
      <w:pPr>
        <w:pStyle w:val="Kd"/>
      </w:pPr>
      <w:r w:rsidRPr="00DC2B95">
        <w:t xml:space="preserve">      'detail:integer',</w:t>
      </w:r>
    </w:p>
    <w:p w14:paraId="342C9AF8" w14:textId="77777777" w:rsidR="00CF0DCF" w:rsidRPr="00DC2B95" w:rsidRDefault="00CF0DCF" w:rsidP="00CF0DCF">
      <w:pPr>
        <w:pStyle w:val="Kd"/>
      </w:pPr>
      <w:r w:rsidRPr="00DC2B95">
        <w:t xml:space="preserve">    ],</w:t>
      </w:r>
    </w:p>
    <w:p w14:paraId="2E41FC4E" w14:textId="77777777" w:rsidR="00CF0DCF" w:rsidRPr="00DC2B95" w:rsidRDefault="00CF0DCF" w:rsidP="00CF0DCF">
      <w:pPr>
        <w:pStyle w:val="Kd"/>
      </w:pPr>
      <w:r w:rsidRPr="00DC2B95">
        <w:t xml:space="preserve">    name: 'XinputRawButtonPress',</w:t>
      </w:r>
    </w:p>
    <w:p w14:paraId="3478F881" w14:textId="77777777" w:rsidR="00CF0DCF" w:rsidRPr="00DC2B95" w:rsidRDefault="00CF0DCF" w:rsidP="00CF0DCF">
      <w:pPr>
        <w:pStyle w:val="Kd"/>
      </w:pPr>
      <w:r w:rsidRPr="00DC2B95">
        <w:t xml:space="preserve">    description: 'Raw button press event',</w:t>
      </w:r>
    </w:p>
    <w:p w14:paraId="1FE2413C" w14:textId="77777777" w:rsidR="00CF0DCF" w:rsidRPr="00DC2B95" w:rsidRDefault="00CF0DCF" w:rsidP="00CF0DCF">
      <w:pPr>
        <w:pStyle w:val="Kd"/>
      </w:pPr>
      <w:r w:rsidRPr="00DC2B95">
        <w:t xml:space="preserve">  },</w:t>
      </w:r>
    </w:p>
    <w:p w14:paraId="45ED6281" w14:textId="77777777" w:rsidR="00CF0DCF" w:rsidRPr="00DC2B95" w:rsidRDefault="00CF0DCF" w:rsidP="00CF0DCF">
      <w:pPr>
        <w:pStyle w:val="Kd"/>
      </w:pPr>
    </w:p>
    <w:p w14:paraId="3EE8C22F" w14:textId="77777777" w:rsidR="00CF0DCF" w:rsidRPr="00DC2B95" w:rsidRDefault="00CF0DCF" w:rsidP="00CF0DCF">
      <w:pPr>
        <w:pStyle w:val="Kd"/>
      </w:pPr>
      <w:r w:rsidRPr="00DC2B95">
        <w:t xml:space="preserve">  BUTTON_RELEASE_EVENT_TYPE: {</w:t>
      </w:r>
    </w:p>
    <w:p w14:paraId="026E5E51" w14:textId="77777777" w:rsidR="00CF0DCF" w:rsidRPr="00DC2B95" w:rsidRDefault="00CF0DCF" w:rsidP="00CF0DCF">
      <w:pPr>
        <w:pStyle w:val="Kd"/>
      </w:pPr>
      <w:r w:rsidRPr="00DC2B95">
        <w:t xml:space="preserve">    types: [</w:t>
      </w:r>
    </w:p>
    <w:p w14:paraId="5F2509B6" w14:textId="77777777" w:rsidR="00CF0DCF" w:rsidRPr="00DC2B95" w:rsidRDefault="00CF0DCF" w:rsidP="00CF0DCF">
      <w:pPr>
        <w:pStyle w:val="Kd"/>
      </w:pPr>
      <w:r w:rsidRPr="00DC2B95">
        <w:t xml:space="preserve">      'type:type',</w:t>
      </w:r>
    </w:p>
    <w:p w14:paraId="2AF2857B" w14:textId="77777777" w:rsidR="00CF0DCF" w:rsidRPr="00DC2B95" w:rsidRDefault="00CF0DCF" w:rsidP="00CF0DCF">
      <w:pPr>
        <w:pStyle w:val="Kd"/>
      </w:pPr>
      <w:r w:rsidRPr="00DC2B95">
        <w:t xml:space="preserve">      't:timestamp:ms',</w:t>
      </w:r>
    </w:p>
    <w:p w14:paraId="34F77B8D" w14:textId="77777777" w:rsidR="00CF0DCF" w:rsidRPr="00DC2B95" w:rsidRDefault="00CF0DCF" w:rsidP="00CF0DCF">
      <w:pPr>
        <w:pStyle w:val="Kd"/>
      </w:pPr>
      <w:r w:rsidRPr="00DC2B95">
        <w:t xml:space="preserve">      'rootX:integer',</w:t>
      </w:r>
    </w:p>
    <w:p w14:paraId="154BAF16" w14:textId="77777777" w:rsidR="00CF0DCF" w:rsidRPr="00DC2B95" w:rsidRDefault="00CF0DCF" w:rsidP="00CF0DCF">
      <w:pPr>
        <w:pStyle w:val="Kd"/>
      </w:pPr>
      <w:r w:rsidRPr="00DC2B95">
        <w:t xml:space="preserve">      'rootY:integer',</w:t>
      </w:r>
    </w:p>
    <w:p w14:paraId="138890D3" w14:textId="77777777" w:rsidR="00CF0DCF" w:rsidRPr="00DC2B95" w:rsidRDefault="00CF0DCF" w:rsidP="00CF0DCF">
      <w:pPr>
        <w:pStyle w:val="Kd"/>
      </w:pPr>
      <w:r w:rsidRPr="00DC2B95">
        <w:lastRenderedPageBreak/>
        <w:t xml:space="preserve">      'detail:integer',</w:t>
      </w:r>
    </w:p>
    <w:p w14:paraId="79289A1C" w14:textId="77777777" w:rsidR="00CF0DCF" w:rsidRPr="00DC2B95" w:rsidRDefault="00CF0DCF" w:rsidP="00CF0DCF">
      <w:pPr>
        <w:pStyle w:val="Kd"/>
      </w:pPr>
      <w:r w:rsidRPr="00DC2B95">
        <w:t xml:space="preserve">    ],</w:t>
      </w:r>
    </w:p>
    <w:p w14:paraId="25AD0B80" w14:textId="77777777" w:rsidR="00CF0DCF" w:rsidRPr="00DC2B95" w:rsidRDefault="00CF0DCF" w:rsidP="00CF0DCF">
      <w:pPr>
        <w:pStyle w:val="Kd"/>
      </w:pPr>
      <w:r w:rsidRPr="00DC2B95">
        <w:t xml:space="preserve">    name: 'XinputRawButtonRelease',</w:t>
      </w:r>
    </w:p>
    <w:p w14:paraId="7A9EF38E" w14:textId="77777777" w:rsidR="00CF0DCF" w:rsidRPr="00DC2B95" w:rsidRDefault="00CF0DCF" w:rsidP="00CF0DCF">
      <w:pPr>
        <w:pStyle w:val="Kd"/>
      </w:pPr>
      <w:r w:rsidRPr="00DC2B95">
        <w:t xml:space="preserve">    description: 'Raw button release event',</w:t>
      </w:r>
    </w:p>
    <w:p w14:paraId="3EF2886B" w14:textId="77777777" w:rsidR="00CF0DCF" w:rsidRPr="00DC2B95" w:rsidRDefault="00CF0DCF" w:rsidP="00CF0DCF">
      <w:pPr>
        <w:pStyle w:val="Kd"/>
      </w:pPr>
      <w:r w:rsidRPr="00DC2B95">
        <w:t xml:space="preserve">  },</w:t>
      </w:r>
    </w:p>
    <w:p w14:paraId="79685832" w14:textId="77777777" w:rsidR="00CF0DCF" w:rsidRPr="00DC2B95" w:rsidRDefault="00CF0DCF" w:rsidP="00CF0DCF">
      <w:pPr>
        <w:pStyle w:val="Kd"/>
      </w:pPr>
    </w:p>
    <w:p w14:paraId="330C6283" w14:textId="77777777" w:rsidR="00CF0DCF" w:rsidRPr="00DC2B95" w:rsidRDefault="00CF0DCF" w:rsidP="00CF0DCF">
      <w:pPr>
        <w:pStyle w:val="Kd"/>
      </w:pPr>
      <w:r w:rsidRPr="00DC2B95">
        <w:t xml:space="preserve">  METADATA_CHANGED_EVENT_TYPE: {</w:t>
      </w:r>
    </w:p>
    <w:p w14:paraId="7D2C083D" w14:textId="77777777" w:rsidR="00CF0DCF" w:rsidRPr="00DC2B95" w:rsidRDefault="00CF0DCF" w:rsidP="00CF0DCF">
      <w:pPr>
        <w:pStyle w:val="Kd"/>
      </w:pPr>
      <w:r w:rsidRPr="00DC2B95">
        <w:t xml:space="preserve">    types: [</w:t>
      </w:r>
    </w:p>
    <w:p w14:paraId="1D450566" w14:textId="77777777" w:rsidR="00CF0DCF" w:rsidRPr="00DC2B95" w:rsidRDefault="00CF0DCF" w:rsidP="00CF0DCF">
      <w:pPr>
        <w:pStyle w:val="Kd"/>
      </w:pPr>
      <w:r w:rsidRPr="00DC2B95">
        <w:t xml:space="preserve">      'type:type',</w:t>
      </w:r>
    </w:p>
    <w:p w14:paraId="7BECC9A1" w14:textId="77777777" w:rsidR="00CF0DCF" w:rsidRPr="00DC2B95" w:rsidRDefault="00CF0DCF" w:rsidP="00CF0DCF">
      <w:pPr>
        <w:pStyle w:val="Kd"/>
      </w:pPr>
      <w:r w:rsidRPr="00DC2B95">
        <w:t xml:space="preserve">      't:timestamp:ms',</w:t>
      </w:r>
    </w:p>
    <w:p w14:paraId="460032CE" w14:textId="77777777" w:rsidR="00CF0DCF" w:rsidRPr="00DC2B95" w:rsidRDefault="00CF0DCF" w:rsidP="00CF0DCF">
      <w:pPr>
        <w:pStyle w:val="Kd"/>
      </w:pPr>
      <w:r w:rsidRPr="00DC2B95">
        <w:t xml:space="preserve">      'metadata:object',</w:t>
      </w:r>
    </w:p>
    <w:p w14:paraId="10A9D27E" w14:textId="77777777" w:rsidR="00CF0DCF" w:rsidRPr="00DC2B95" w:rsidRDefault="00CF0DCF" w:rsidP="00CF0DCF">
      <w:pPr>
        <w:pStyle w:val="Kd"/>
      </w:pPr>
      <w:r w:rsidRPr="00DC2B95">
        <w:t xml:space="preserve">    ],</w:t>
      </w:r>
    </w:p>
    <w:p w14:paraId="5DFCF474" w14:textId="77777777" w:rsidR="00CF0DCF" w:rsidRPr="00DC2B95" w:rsidRDefault="00CF0DCF" w:rsidP="00CF0DCF">
      <w:pPr>
        <w:pStyle w:val="Kd"/>
      </w:pPr>
      <w:r w:rsidRPr="00DC2B95">
        <w:t xml:space="preserve">    name: 'MetadataChangedEvent',</w:t>
      </w:r>
    </w:p>
    <w:p w14:paraId="4C3AE752" w14:textId="77777777" w:rsidR="00CF0DCF" w:rsidRPr="00DC2B95" w:rsidRDefault="00CF0DCF" w:rsidP="00CF0DCF">
      <w:pPr>
        <w:pStyle w:val="Kd"/>
      </w:pPr>
      <w:r w:rsidRPr="00DC2B95">
        <w:t xml:space="preserve">    description: 'Metadata changed event',</w:t>
      </w:r>
    </w:p>
    <w:p w14:paraId="0AC9252F" w14:textId="77777777" w:rsidR="00CF0DCF" w:rsidRPr="00DC2B95" w:rsidRDefault="00CF0DCF" w:rsidP="00CF0DCF">
      <w:pPr>
        <w:pStyle w:val="Kd"/>
      </w:pPr>
      <w:r w:rsidRPr="00DC2B95">
        <w:t xml:space="preserve">  },</w:t>
      </w:r>
    </w:p>
    <w:p w14:paraId="7D9FC970" w14:textId="68AE08F2" w:rsidR="00B50CAA" w:rsidRPr="00DC2B95" w:rsidRDefault="00CF0DCF" w:rsidP="00CF0DCF">
      <w:pPr>
        <w:pStyle w:val="Kd"/>
      </w:pPr>
      <w:r w:rsidRPr="00DC2B95">
        <w:t>}</w:t>
      </w:r>
    </w:p>
    <w:sectPr w:rsidR="00B50CAA" w:rsidRPr="00DC2B95" w:rsidSect="00D23BFC">
      <w:headerReference w:type="even" r:id="rId32"/>
      <w:footerReference w:type="default" r:id="rId33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04F4A" w14:textId="77777777" w:rsidR="004325BD" w:rsidRDefault="004325BD">
      <w:r>
        <w:separator/>
      </w:r>
    </w:p>
  </w:endnote>
  <w:endnote w:type="continuationSeparator" w:id="0">
    <w:p w14:paraId="744C3841" w14:textId="77777777" w:rsidR="004325BD" w:rsidRDefault="0043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70349" w14:textId="77777777" w:rsidR="004325BD" w:rsidRDefault="004325BD">
      <w:r>
        <w:separator/>
      </w:r>
    </w:p>
  </w:footnote>
  <w:footnote w:type="continuationSeparator" w:id="0">
    <w:p w14:paraId="70DADD00" w14:textId="77777777" w:rsidR="004325BD" w:rsidRDefault="004325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B555B47"/>
    <w:multiLevelType w:val="hybridMultilevel"/>
    <w:tmpl w:val="D5800A6E"/>
    <w:lvl w:ilvl="0" w:tplc="AAAC0E6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29E6228"/>
    <w:multiLevelType w:val="hybridMultilevel"/>
    <w:tmpl w:val="D5268E02"/>
    <w:lvl w:ilvl="0" w:tplc="4DCAC6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5EE0508"/>
    <w:multiLevelType w:val="multilevel"/>
    <w:tmpl w:val="418E4214"/>
    <w:numStyleLink w:val="tmutatszmozottlista"/>
  </w:abstractNum>
  <w:abstractNum w:abstractNumId="16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B815EAE"/>
    <w:multiLevelType w:val="hybridMultilevel"/>
    <w:tmpl w:val="F2BE24B8"/>
    <w:lvl w:ilvl="0" w:tplc="EFC285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C6E5B2E"/>
    <w:multiLevelType w:val="hybridMultilevel"/>
    <w:tmpl w:val="9C12F8FA"/>
    <w:lvl w:ilvl="0" w:tplc="96FEFF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E522C8"/>
    <w:multiLevelType w:val="hybridMultilevel"/>
    <w:tmpl w:val="2A08D918"/>
    <w:lvl w:ilvl="0" w:tplc="EC0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3620CEF"/>
    <w:multiLevelType w:val="hybridMultilevel"/>
    <w:tmpl w:val="FDB0E90C"/>
    <w:lvl w:ilvl="0" w:tplc="E9421B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0D43507"/>
    <w:multiLevelType w:val="hybridMultilevel"/>
    <w:tmpl w:val="9EE4FE46"/>
    <w:lvl w:ilvl="0" w:tplc="ACC4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2E3112C"/>
    <w:multiLevelType w:val="hybridMultilevel"/>
    <w:tmpl w:val="674E843A"/>
    <w:lvl w:ilvl="0" w:tplc="29C842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5B7191A"/>
    <w:multiLevelType w:val="hybridMultilevel"/>
    <w:tmpl w:val="9A844264"/>
    <w:lvl w:ilvl="0" w:tplc="E53E00A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9B8420B"/>
    <w:multiLevelType w:val="hybridMultilevel"/>
    <w:tmpl w:val="1F5432A8"/>
    <w:lvl w:ilvl="0" w:tplc="9B3493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D623F78"/>
    <w:multiLevelType w:val="hybridMultilevel"/>
    <w:tmpl w:val="1832A2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B779E8"/>
    <w:multiLevelType w:val="hybridMultilevel"/>
    <w:tmpl w:val="A0D6B0CA"/>
    <w:lvl w:ilvl="0" w:tplc="9EB63A64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AC97E7D"/>
    <w:multiLevelType w:val="hybridMultilevel"/>
    <w:tmpl w:val="6DBE7BFE"/>
    <w:lvl w:ilvl="0" w:tplc="59A6C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99C3B84"/>
    <w:multiLevelType w:val="multilevel"/>
    <w:tmpl w:val="3470290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9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737824344">
    <w:abstractNumId w:val="10"/>
  </w:num>
  <w:num w:numId="2" w16cid:durableId="1271746203">
    <w:abstractNumId w:val="38"/>
  </w:num>
  <w:num w:numId="3" w16cid:durableId="705910180">
    <w:abstractNumId w:val="16"/>
  </w:num>
  <w:num w:numId="4" w16cid:durableId="1580359097">
    <w:abstractNumId w:val="26"/>
  </w:num>
  <w:num w:numId="5" w16cid:durableId="831990388">
    <w:abstractNumId w:val="28"/>
  </w:num>
  <w:num w:numId="6" w16cid:durableId="657420776">
    <w:abstractNumId w:val="30"/>
  </w:num>
  <w:num w:numId="7" w16cid:durableId="688288866">
    <w:abstractNumId w:val="23"/>
  </w:num>
  <w:num w:numId="8" w16cid:durableId="2115321555">
    <w:abstractNumId w:val="15"/>
  </w:num>
  <w:num w:numId="9" w16cid:durableId="311830384">
    <w:abstractNumId w:val="24"/>
  </w:num>
  <w:num w:numId="10" w16cid:durableId="554052554">
    <w:abstractNumId w:val="39"/>
  </w:num>
  <w:num w:numId="11" w16cid:durableId="573974416">
    <w:abstractNumId w:val="25"/>
  </w:num>
  <w:num w:numId="12" w16cid:durableId="1542283281">
    <w:abstractNumId w:val="37"/>
  </w:num>
  <w:num w:numId="13" w16cid:durableId="426578083">
    <w:abstractNumId w:val="9"/>
  </w:num>
  <w:num w:numId="14" w16cid:durableId="653416815">
    <w:abstractNumId w:val="7"/>
  </w:num>
  <w:num w:numId="15" w16cid:durableId="367141981">
    <w:abstractNumId w:val="6"/>
  </w:num>
  <w:num w:numId="16" w16cid:durableId="957444004">
    <w:abstractNumId w:val="5"/>
  </w:num>
  <w:num w:numId="17" w16cid:durableId="1042709837">
    <w:abstractNumId w:val="4"/>
  </w:num>
  <w:num w:numId="18" w16cid:durableId="1366783835">
    <w:abstractNumId w:val="8"/>
  </w:num>
  <w:num w:numId="19" w16cid:durableId="351687773">
    <w:abstractNumId w:val="3"/>
  </w:num>
  <w:num w:numId="20" w16cid:durableId="946813913">
    <w:abstractNumId w:val="2"/>
  </w:num>
  <w:num w:numId="21" w16cid:durableId="557474478">
    <w:abstractNumId w:val="1"/>
  </w:num>
  <w:num w:numId="22" w16cid:durableId="1176118798">
    <w:abstractNumId w:val="0"/>
  </w:num>
  <w:num w:numId="23" w16cid:durableId="1669282273">
    <w:abstractNumId w:val="11"/>
  </w:num>
  <w:num w:numId="24" w16cid:durableId="1355304027">
    <w:abstractNumId w:val="22"/>
  </w:num>
  <w:num w:numId="25" w16cid:durableId="1639990617">
    <w:abstractNumId w:val="12"/>
  </w:num>
  <w:num w:numId="26" w16cid:durableId="1179662812">
    <w:abstractNumId w:val="21"/>
  </w:num>
  <w:num w:numId="27" w16cid:durableId="2083288758">
    <w:abstractNumId w:val="35"/>
  </w:num>
  <w:num w:numId="28" w16cid:durableId="666322680">
    <w:abstractNumId w:val="34"/>
  </w:num>
  <w:num w:numId="29" w16cid:durableId="373581707">
    <w:abstractNumId w:val="36"/>
  </w:num>
  <w:num w:numId="30" w16cid:durableId="1322999636">
    <w:abstractNumId w:val="29"/>
  </w:num>
  <w:num w:numId="31" w16cid:durableId="229191628">
    <w:abstractNumId w:val="18"/>
  </w:num>
  <w:num w:numId="32" w16cid:durableId="699008940">
    <w:abstractNumId w:val="19"/>
  </w:num>
  <w:num w:numId="33" w16cid:durableId="1767726749">
    <w:abstractNumId w:val="31"/>
  </w:num>
  <w:num w:numId="34" w16cid:durableId="1561670097">
    <w:abstractNumId w:val="32"/>
  </w:num>
  <w:num w:numId="35" w16cid:durableId="1019501016">
    <w:abstractNumId w:val="17"/>
  </w:num>
  <w:num w:numId="36" w16cid:durableId="1983920937">
    <w:abstractNumId w:val="27"/>
  </w:num>
  <w:num w:numId="37" w16cid:durableId="2063597701">
    <w:abstractNumId w:val="33"/>
  </w:num>
  <w:num w:numId="38" w16cid:durableId="1256136114">
    <w:abstractNumId w:val="20"/>
  </w:num>
  <w:num w:numId="39" w16cid:durableId="1463884843">
    <w:abstractNumId w:val="13"/>
  </w:num>
  <w:num w:numId="40" w16cid:durableId="311063897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0CAA"/>
    <w:rsid w:val="00000BC1"/>
    <w:rsid w:val="0000193C"/>
    <w:rsid w:val="00002158"/>
    <w:rsid w:val="000051C2"/>
    <w:rsid w:val="00005A70"/>
    <w:rsid w:val="000062F4"/>
    <w:rsid w:val="00006334"/>
    <w:rsid w:val="00006381"/>
    <w:rsid w:val="00006517"/>
    <w:rsid w:val="00007342"/>
    <w:rsid w:val="00007A3E"/>
    <w:rsid w:val="00007BE9"/>
    <w:rsid w:val="00010B40"/>
    <w:rsid w:val="0001192F"/>
    <w:rsid w:val="00012189"/>
    <w:rsid w:val="00013636"/>
    <w:rsid w:val="000146FC"/>
    <w:rsid w:val="00015C9A"/>
    <w:rsid w:val="00015D4A"/>
    <w:rsid w:val="00022932"/>
    <w:rsid w:val="00022A6E"/>
    <w:rsid w:val="00022E33"/>
    <w:rsid w:val="00024173"/>
    <w:rsid w:val="000241C5"/>
    <w:rsid w:val="000241CD"/>
    <w:rsid w:val="00024590"/>
    <w:rsid w:val="00025D36"/>
    <w:rsid w:val="00025DDD"/>
    <w:rsid w:val="000273F1"/>
    <w:rsid w:val="000275D1"/>
    <w:rsid w:val="00030230"/>
    <w:rsid w:val="00030783"/>
    <w:rsid w:val="0003143C"/>
    <w:rsid w:val="00031C35"/>
    <w:rsid w:val="0003268E"/>
    <w:rsid w:val="000333B4"/>
    <w:rsid w:val="00033F69"/>
    <w:rsid w:val="0003458A"/>
    <w:rsid w:val="00035C44"/>
    <w:rsid w:val="0003623B"/>
    <w:rsid w:val="00036A0A"/>
    <w:rsid w:val="00036DDB"/>
    <w:rsid w:val="0003757A"/>
    <w:rsid w:val="0004013F"/>
    <w:rsid w:val="000401B5"/>
    <w:rsid w:val="0004134A"/>
    <w:rsid w:val="00041810"/>
    <w:rsid w:val="00042A96"/>
    <w:rsid w:val="00042A9C"/>
    <w:rsid w:val="00042DA5"/>
    <w:rsid w:val="00043D22"/>
    <w:rsid w:val="00043DDB"/>
    <w:rsid w:val="000446C2"/>
    <w:rsid w:val="00044FF2"/>
    <w:rsid w:val="0004540F"/>
    <w:rsid w:val="0004590B"/>
    <w:rsid w:val="00045DDD"/>
    <w:rsid w:val="00046692"/>
    <w:rsid w:val="00047339"/>
    <w:rsid w:val="00047D14"/>
    <w:rsid w:val="0005063C"/>
    <w:rsid w:val="00051DFC"/>
    <w:rsid w:val="000534FA"/>
    <w:rsid w:val="00053F68"/>
    <w:rsid w:val="000541EA"/>
    <w:rsid w:val="00055266"/>
    <w:rsid w:val="00056289"/>
    <w:rsid w:val="00056415"/>
    <w:rsid w:val="000574B9"/>
    <w:rsid w:val="00060149"/>
    <w:rsid w:val="000603A2"/>
    <w:rsid w:val="000622A3"/>
    <w:rsid w:val="000625DD"/>
    <w:rsid w:val="0006306E"/>
    <w:rsid w:val="000631C0"/>
    <w:rsid w:val="00063761"/>
    <w:rsid w:val="00063825"/>
    <w:rsid w:val="00063968"/>
    <w:rsid w:val="00064C5B"/>
    <w:rsid w:val="000658DE"/>
    <w:rsid w:val="00065B32"/>
    <w:rsid w:val="000660F9"/>
    <w:rsid w:val="00066187"/>
    <w:rsid w:val="00067001"/>
    <w:rsid w:val="000671C6"/>
    <w:rsid w:val="00067268"/>
    <w:rsid w:val="000679D4"/>
    <w:rsid w:val="00067FEE"/>
    <w:rsid w:val="000714B8"/>
    <w:rsid w:val="0007223A"/>
    <w:rsid w:val="00072535"/>
    <w:rsid w:val="00074A02"/>
    <w:rsid w:val="00074ABB"/>
    <w:rsid w:val="000758A2"/>
    <w:rsid w:val="0007675B"/>
    <w:rsid w:val="00077EE5"/>
    <w:rsid w:val="00080002"/>
    <w:rsid w:val="000816BF"/>
    <w:rsid w:val="000847F3"/>
    <w:rsid w:val="0008484F"/>
    <w:rsid w:val="00084CE0"/>
    <w:rsid w:val="0008512B"/>
    <w:rsid w:val="000854F1"/>
    <w:rsid w:val="00087A14"/>
    <w:rsid w:val="00087A3D"/>
    <w:rsid w:val="0009009F"/>
    <w:rsid w:val="00092C13"/>
    <w:rsid w:val="00092D76"/>
    <w:rsid w:val="000941A4"/>
    <w:rsid w:val="00094843"/>
    <w:rsid w:val="00095C26"/>
    <w:rsid w:val="00096596"/>
    <w:rsid w:val="0009680E"/>
    <w:rsid w:val="000968FF"/>
    <w:rsid w:val="00096A47"/>
    <w:rsid w:val="00096A5B"/>
    <w:rsid w:val="000971B5"/>
    <w:rsid w:val="000A144D"/>
    <w:rsid w:val="000A1BDA"/>
    <w:rsid w:val="000A2039"/>
    <w:rsid w:val="000A2BD9"/>
    <w:rsid w:val="000A30B6"/>
    <w:rsid w:val="000A3B32"/>
    <w:rsid w:val="000A7483"/>
    <w:rsid w:val="000A7917"/>
    <w:rsid w:val="000A7DC7"/>
    <w:rsid w:val="000A7E4C"/>
    <w:rsid w:val="000B0588"/>
    <w:rsid w:val="000B0B24"/>
    <w:rsid w:val="000B12F7"/>
    <w:rsid w:val="000B158A"/>
    <w:rsid w:val="000B1CEE"/>
    <w:rsid w:val="000B238F"/>
    <w:rsid w:val="000B2611"/>
    <w:rsid w:val="000B2C8D"/>
    <w:rsid w:val="000B3058"/>
    <w:rsid w:val="000B3B44"/>
    <w:rsid w:val="000B4C72"/>
    <w:rsid w:val="000B5382"/>
    <w:rsid w:val="000B53E0"/>
    <w:rsid w:val="000B615D"/>
    <w:rsid w:val="000B689F"/>
    <w:rsid w:val="000B6CE0"/>
    <w:rsid w:val="000C0455"/>
    <w:rsid w:val="000C0CC7"/>
    <w:rsid w:val="000C183B"/>
    <w:rsid w:val="000C18DF"/>
    <w:rsid w:val="000C18E5"/>
    <w:rsid w:val="000C1D5C"/>
    <w:rsid w:val="000C352E"/>
    <w:rsid w:val="000C3972"/>
    <w:rsid w:val="000C3DE9"/>
    <w:rsid w:val="000C44D4"/>
    <w:rsid w:val="000C4863"/>
    <w:rsid w:val="000C4F90"/>
    <w:rsid w:val="000C5135"/>
    <w:rsid w:val="000C5B55"/>
    <w:rsid w:val="000C64D7"/>
    <w:rsid w:val="000C6B03"/>
    <w:rsid w:val="000C6DCA"/>
    <w:rsid w:val="000C6E2F"/>
    <w:rsid w:val="000C6E5F"/>
    <w:rsid w:val="000D1F1E"/>
    <w:rsid w:val="000D266F"/>
    <w:rsid w:val="000D2BA8"/>
    <w:rsid w:val="000D3651"/>
    <w:rsid w:val="000D3D7E"/>
    <w:rsid w:val="000D3F69"/>
    <w:rsid w:val="000D42A8"/>
    <w:rsid w:val="000D48DF"/>
    <w:rsid w:val="000D5713"/>
    <w:rsid w:val="000D5ACC"/>
    <w:rsid w:val="000E01B7"/>
    <w:rsid w:val="000E1263"/>
    <w:rsid w:val="000E2344"/>
    <w:rsid w:val="000E31AA"/>
    <w:rsid w:val="000E3276"/>
    <w:rsid w:val="000E4072"/>
    <w:rsid w:val="000E58CC"/>
    <w:rsid w:val="000E59C1"/>
    <w:rsid w:val="000E749E"/>
    <w:rsid w:val="000E75FD"/>
    <w:rsid w:val="000E763A"/>
    <w:rsid w:val="000E76F1"/>
    <w:rsid w:val="000F1941"/>
    <w:rsid w:val="000F1E31"/>
    <w:rsid w:val="000F3EA7"/>
    <w:rsid w:val="000F3F0D"/>
    <w:rsid w:val="000F4BAD"/>
    <w:rsid w:val="000F6102"/>
    <w:rsid w:val="00100279"/>
    <w:rsid w:val="00100630"/>
    <w:rsid w:val="00103630"/>
    <w:rsid w:val="0010591C"/>
    <w:rsid w:val="00107F3D"/>
    <w:rsid w:val="00110304"/>
    <w:rsid w:val="00110CE5"/>
    <w:rsid w:val="001116B7"/>
    <w:rsid w:val="00112ACC"/>
    <w:rsid w:val="0011389A"/>
    <w:rsid w:val="00113E63"/>
    <w:rsid w:val="0011412C"/>
    <w:rsid w:val="00115462"/>
    <w:rsid w:val="00115941"/>
    <w:rsid w:val="00115D65"/>
    <w:rsid w:val="00117865"/>
    <w:rsid w:val="001215F2"/>
    <w:rsid w:val="00121C0D"/>
    <w:rsid w:val="00121FF3"/>
    <w:rsid w:val="00125123"/>
    <w:rsid w:val="00131C95"/>
    <w:rsid w:val="001329D2"/>
    <w:rsid w:val="00133FF1"/>
    <w:rsid w:val="00134291"/>
    <w:rsid w:val="00134903"/>
    <w:rsid w:val="00136014"/>
    <w:rsid w:val="0013658A"/>
    <w:rsid w:val="001369C3"/>
    <w:rsid w:val="00137C5A"/>
    <w:rsid w:val="0014040F"/>
    <w:rsid w:val="00141DEC"/>
    <w:rsid w:val="001426DB"/>
    <w:rsid w:val="00142907"/>
    <w:rsid w:val="001429BF"/>
    <w:rsid w:val="00143FC7"/>
    <w:rsid w:val="001443D1"/>
    <w:rsid w:val="0014549F"/>
    <w:rsid w:val="00145877"/>
    <w:rsid w:val="00145D31"/>
    <w:rsid w:val="00146399"/>
    <w:rsid w:val="001468B5"/>
    <w:rsid w:val="00147F01"/>
    <w:rsid w:val="00151A98"/>
    <w:rsid w:val="001522F2"/>
    <w:rsid w:val="00153413"/>
    <w:rsid w:val="00153800"/>
    <w:rsid w:val="00154201"/>
    <w:rsid w:val="00155175"/>
    <w:rsid w:val="001551D7"/>
    <w:rsid w:val="001560B5"/>
    <w:rsid w:val="00156965"/>
    <w:rsid w:val="0016072E"/>
    <w:rsid w:val="001637E0"/>
    <w:rsid w:val="0016771F"/>
    <w:rsid w:val="00171054"/>
    <w:rsid w:val="00171813"/>
    <w:rsid w:val="00171970"/>
    <w:rsid w:val="00172B8A"/>
    <w:rsid w:val="00172E08"/>
    <w:rsid w:val="001732BA"/>
    <w:rsid w:val="001735FD"/>
    <w:rsid w:val="001742F2"/>
    <w:rsid w:val="00174B87"/>
    <w:rsid w:val="00175F79"/>
    <w:rsid w:val="001767A7"/>
    <w:rsid w:val="00176CC7"/>
    <w:rsid w:val="00180F3D"/>
    <w:rsid w:val="0018244E"/>
    <w:rsid w:val="001830E7"/>
    <w:rsid w:val="00183F1C"/>
    <w:rsid w:val="00185046"/>
    <w:rsid w:val="00187731"/>
    <w:rsid w:val="00187A1C"/>
    <w:rsid w:val="00190427"/>
    <w:rsid w:val="00191077"/>
    <w:rsid w:val="00191DB9"/>
    <w:rsid w:val="00193286"/>
    <w:rsid w:val="00193968"/>
    <w:rsid w:val="00193E75"/>
    <w:rsid w:val="00194956"/>
    <w:rsid w:val="00195461"/>
    <w:rsid w:val="00195600"/>
    <w:rsid w:val="00196517"/>
    <w:rsid w:val="00196D0A"/>
    <w:rsid w:val="00197475"/>
    <w:rsid w:val="00197B89"/>
    <w:rsid w:val="001A05A6"/>
    <w:rsid w:val="001A1905"/>
    <w:rsid w:val="001A31F0"/>
    <w:rsid w:val="001A3AD4"/>
    <w:rsid w:val="001A3FB5"/>
    <w:rsid w:val="001A4810"/>
    <w:rsid w:val="001A5352"/>
    <w:rsid w:val="001A57BC"/>
    <w:rsid w:val="001A5BB0"/>
    <w:rsid w:val="001A7A4D"/>
    <w:rsid w:val="001B0255"/>
    <w:rsid w:val="001B0E9A"/>
    <w:rsid w:val="001B166B"/>
    <w:rsid w:val="001B1686"/>
    <w:rsid w:val="001B2604"/>
    <w:rsid w:val="001B2766"/>
    <w:rsid w:val="001B457F"/>
    <w:rsid w:val="001B6514"/>
    <w:rsid w:val="001B7047"/>
    <w:rsid w:val="001C0D5C"/>
    <w:rsid w:val="001C1280"/>
    <w:rsid w:val="001C16F1"/>
    <w:rsid w:val="001C1709"/>
    <w:rsid w:val="001C2E98"/>
    <w:rsid w:val="001C362F"/>
    <w:rsid w:val="001C40A1"/>
    <w:rsid w:val="001C4F6E"/>
    <w:rsid w:val="001C5CEB"/>
    <w:rsid w:val="001C62D3"/>
    <w:rsid w:val="001C65F2"/>
    <w:rsid w:val="001C667D"/>
    <w:rsid w:val="001D0303"/>
    <w:rsid w:val="001D08EC"/>
    <w:rsid w:val="001D0CEE"/>
    <w:rsid w:val="001D2C28"/>
    <w:rsid w:val="001D33A6"/>
    <w:rsid w:val="001D3A8B"/>
    <w:rsid w:val="001D43D4"/>
    <w:rsid w:val="001D4D83"/>
    <w:rsid w:val="001D4F78"/>
    <w:rsid w:val="001D588E"/>
    <w:rsid w:val="001D60DA"/>
    <w:rsid w:val="001D6A60"/>
    <w:rsid w:val="001D6DF3"/>
    <w:rsid w:val="001D6E56"/>
    <w:rsid w:val="001D71B9"/>
    <w:rsid w:val="001D751A"/>
    <w:rsid w:val="001E1377"/>
    <w:rsid w:val="001E1552"/>
    <w:rsid w:val="001E227F"/>
    <w:rsid w:val="001E22AC"/>
    <w:rsid w:val="001E2461"/>
    <w:rsid w:val="001E2612"/>
    <w:rsid w:val="001E2D83"/>
    <w:rsid w:val="001E3C7F"/>
    <w:rsid w:val="001E4722"/>
    <w:rsid w:val="001E4A0E"/>
    <w:rsid w:val="001E4C15"/>
    <w:rsid w:val="001E536B"/>
    <w:rsid w:val="001F1AFF"/>
    <w:rsid w:val="001F1D03"/>
    <w:rsid w:val="001F26A1"/>
    <w:rsid w:val="001F3703"/>
    <w:rsid w:val="001F3874"/>
    <w:rsid w:val="001F4693"/>
    <w:rsid w:val="001F4B8F"/>
    <w:rsid w:val="001F4BD7"/>
    <w:rsid w:val="001F50BE"/>
    <w:rsid w:val="001F5DAA"/>
    <w:rsid w:val="001F5DEA"/>
    <w:rsid w:val="0020116D"/>
    <w:rsid w:val="00201185"/>
    <w:rsid w:val="00201F34"/>
    <w:rsid w:val="00202280"/>
    <w:rsid w:val="00202A31"/>
    <w:rsid w:val="00203E00"/>
    <w:rsid w:val="0020420D"/>
    <w:rsid w:val="0020459B"/>
    <w:rsid w:val="0020471F"/>
    <w:rsid w:val="00204865"/>
    <w:rsid w:val="002049BB"/>
    <w:rsid w:val="0020610A"/>
    <w:rsid w:val="00207730"/>
    <w:rsid w:val="00207FE2"/>
    <w:rsid w:val="002102C3"/>
    <w:rsid w:val="0021099D"/>
    <w:rsid w:val="002113E2"/>
    <w:rsid w:val="0021304E"/>
    <w:rsid w:val="0021352E"/>
    <w:rsid w:val="00213DFC"/>
    <w:rsid w:val="00214ECF"/>
    <w:rsid w:val="00215238"/>
    <w:rsid w:val="00217DE7"/>
    <w:rsid w:val="002213DD"/>
    <w:rsid w:val="0022284A"/>
    <w:rsid w:val="00222BA0"/>
    <w:rsid w:val="00224869"/>
    <w:rsid w:val="00225A1F"/>
    <w:rsid w:val="00225EA5"/>
    <w:rsid w:val="00225F65"/>
    <w:rsid w:val="00227347"/>
    <w:rsid w:val="00230DA3"/>
    <w:rsid w:val="0023418F"/>
    <w:rsid w:val="00235335"/>
    <w:rsid w:val="00235A61"/>
    <w:rsid w:val="00236C6B"/>
    <w:rsid w:val="00240DCB"/>
    <w:rsid w:val="00241011"/>
    <w:rsid w:val="0024217A"/>
    <w:rsid w:val="00244785"/>
    <w:rsid w:val="00244E2C"/>
    <w:rsid w:val="00244EFE"/>
    <w:rsid w:val="00245C6E"/>
    <w:rsid w:val="00245D61"/>
    <w:rsid w:val="00246273"/>
    <w:rsid w:val="002476C6"/>
    <w:rsid w:val="00251050"/>
    <w:rsid w:val="00251A79"/>
    <w:rsid w:val="00252983"/>
    <w:rsid w:val="002541AF"/>
    <w:rsid w:val="002541BF"/>
    <w:rsid w:val="002543FB"/>
    <w:rsid w:val="00255CC7"/>
    <w:rsid w:val="00255CCF"/>
    <w:rsid w:val="00260B0B"/>
    <w:rsid w:val="00261052"/>
    <w:rsid w:val="002610BC"/>
    <w:rsid w:val="00261141"/>
    <w:rsid w:val="00261F64"/>
    <w:rsid w:val="002622A0"/>
    <w:rsid w:val="00263D2E"/>
    <w:rsid w:val="00264B4F"/>
    <w:rsid w:val="00265029"/>
    <w:rsid w:val="00265DC3"/>
    <w:rsid w:val="00265F99"/>
    <w:rsid w:val="00266687"/>
    <w:rsid w:val="00267676"/>
    <w:rsid w:val="00267677"/>
    <w:rsid w:val="002679CC"/>
    <w:rsid w:val="00271249"/>
    <w:rsid w:val="00271338"/>
    <w:rsid w:val="00271C7C"/>
    <w:rsid w:val="00272A5B"/>
    <w:rsid w:val="002738F2"/>
    <w:rsid w:val="00273AC1"/>
    <w:rsid w:val="00273B92"/>
    <w:rsid w:val="00273C75"/>
    <w:rsid w:val="00273EA2"/>
    <w:rsid w:val="002800B9"/>
    <w:rsid w:val="0028071C"/>
    <w:rsid w:val="00281E32"/>
    <w:rsid w:val="00281E78"/>
    <w:rsid w:val="00282BB6"/>
    <w:rsid w:val="002838FE"/>
    <w:rsid w:val="00283903"/>
    <w:rsid w:val="00283C8F"/>
    <w:rsid w:val="002841F9"/>
    <w:rsid w:val="0028598C"/>
    <w:rsid w:val="00285E72"/>
    <w:rsid w:val="0028668F"/>
    <w:rsid w:val="00286B66"/>
    <w:rsid w:val="002905F7"/>
    <w:rsid w:val="00291026"/>
    <w:rsid w:val="0029160F"/>
    <w:rsid w:val="002916BB"/>
    <w:rsid w:val="002918EE"/>
    <w:rsid w:val="00292095"/>
    <w:rsid w:val="002928A3"/>
    <w:rsid w:val="00292AB6"/>
    <w:rsid w:val="002931DC"/>
    <w:rsid w:val="00293A4C"/>
    <w:rsid w:val="0029434C"/>
    <w:rsid w:val="0029435A"/>
    <w:rsid w:val="002959D9"/>
    <w:rsid w:val="00295CB2"/>
    <w:rsid w:val="00295EC6"/>
    <w:rsid w:val="00297287"/>
    <w:rsid w:val="00297A58"/>
    <w:rsid w:val="00297F4B"/>
    <w:rsid w:val="002A04AE"/>
    <w:rsid w:val="002A1386"/>
    <w:rsid w:val="002A1769"/>
    <w:rsid w:val="002A1F1A"/>
    <w:rsid w:val="002A2B94"/>
    <w:rsid w:val="002A438A"/>
    <w:rsid w:val="002A4BFC"/>
    <w:rsid w:val="002A6800"/>
    <w:rsid w:val="002A6F2A"/>
    <w:rsid w:val="002B175A"/>
    <w:rsid w:val="002B1951"/>
    <w:rsid w:val="002B1C36"/>
    <w:rsid w:val="002B2EF7"/>
    <w:rsid w:val="002B43D0"/>
    <w:rsid w:val="002B469A"/>
    <w:rsid w:val="002B4AD9"/>
    <w:rsid w:val="002B4C19"/>
    <w:rsid w:val="002B5929"/>
    <w:rsid w:val="002B622F"/>
    <w:rsid w:val="002B7F2C"/>
    <w:rsid w:val="002C16A8"/>
    <w:rsid w:val="002C2979"/>
    <w:rsid w:val="002C2E54"/>
    <w:rsid w:val="002C3A56"/>
    <w:rsid w:val="002C3D74"/>
    <w:rsid w:val="002C4499"/>
    <w:rsid w:val="002C6D9F"/>
    <w:rsid w:val="002C7E96"/>
    <w:rsid w:val="002C7FE2"/>
    <w:rsid w:val="002D0621"/>
    <w:rsid w:val="002D06AB"/>
    <w:rsid w:val="002D260E"/>
    <w:rsid w:val="002D2B22"/>
    <w:rsid w:val="002D2BBD"/>
    <w:rsid w:val="002D2C06"/>
    <w:rsid w:val="002D3031"/>
    <w:rsid w:val="002D3F3D"/>
    <w:rsid w:val="002D3F55"/>
    <w:rsid w:val="002D5953"/>
    <w:rsid w:val="002D6730"/>
    <w:rsid w:val="002D6994"/>
    <w:rsid w:val="002D6BCD"/>
    <w:rsid w:val="002D6DE0"/>
    <w:rsid w:val="002D7DA9"/>
    <w:rsid w:val="002E08E1"/>
    <w:rsid w:val="002E178F"/>
    <w:rsid w:val="002E1D2A"/>
    <w:rsid w:val="002E27A0"/>
    <w:rsid w:val="002E3EA3"/>
    <w:rsid w:val="002E5296"/>
    <w:rsid w:val="002E6471"/>
    <w:rsid w:val="002E68B0"/>
    <w:rsid w:val="002E6B9E"/>
    <w:rsid w:val="002E6C89"/>
    <w:rsid w:val="002E6CB8"/>
    <w:rsid w:val="002E6EE9"/>
    <w:rsid w:val="002E718F"/>
    <w:rsid w:val="002F0033"/>
    <w:rsid w:val="002F0421"/>
    <w:rsid w:val="002F0C9E"/>
    <w:rsid w:val="002F153F"/>
    <w:rsid w:val="002F2EFB"/>
    <w:rsid w:val="002F3A2D"/>
    <w:rsid w:val="002F3DA3"/>
    <w:rsid w:val="002F4BCA"/>
    <w:rsid w:val="002F5E56"/>
    <w:rsid w:val="00300A6D"/>
    <w:rsid w:val="00301239"/>
    <w:rsid w:val="0030143A"/>
    <w:rsid w:val="00301E59"/>
    <w:rsid w:val="00302469"/>
    <w:rsid w:val="00302667"/>
    <w:rsid w:val="003028A6"/>
    <w:rsid w:val="00302BB3"/>
    <w:rsid w:val="00302E02"/>
    <w:rsid w:val="0030396C"/>
    <w:rsid w:val="0030550C"/>
    <w:rsid w:val="0030579D"/>
    <w:rsid w:val="00305E08"/>
    <w:rsid w:val="003068AA"/>
    <w:rsid w:val="00306AA5"/>
    <w:rsid w:val="003075DB"/>
    <w:rsid w:val="00310D26"/>
    <w:rsid w:val="00312186"/>
    <w:rsid w:val="00313013"/>
    <w:rsid w:val="003144D8"/>
    <w:rsid w:val="0031451E"/>
    <w:rsid w:val="003154AD"/>
    <w:rsid w:val="00315584"/>
    <w:rsid w:val="00316AE3"/>
    <w:rsid w:val="00316F52"/>
    <w:rsid w:val="00322CAE"/>
    <w:rsid w:val="00323268"/>
    <w:rsid w:val="0032493D"/>
    <w:rsid w:val="00324DA3"/>
    <w:rsid w:val="00324EDD"/>
    <w:rsid w:val="003256B4"/>
    <w:rsid w:val="00325A02"/>
    <w:rsid w:val="003272D7"/>
    <w:rsid w:val="00330465"/>
    <w:rsid w:val="00330551"/>
    <w:rsid w:val="00330C84"/>
    <w:rsid w:val="00330C9D"/>
    <w:rsid w:val="00332C4D"/>
    <w:rsid w:val="00332F20"/>
    <w:rsid w:val="00334531"/>
    <w:rsid w:val="00334F41"/>
    <w:rsid w:val="00335AD7"/>
    <w:rsid w:val="003362E7"/>
    <w:rsid w:val="00336E7D"/>
    <w:rsid w:val="00340671"/>
    <w:rsid w:val="003406A2"/>
    <w:rsid w:val="00340CAA"/>
    <w:rsid w:val="00341118"/>
    <w:rsid w:val="00341D4F"/>
    <w:rsid w:val="003458F4"/>
    <w:rsid w:val="00345D09"/>
    <w:rsid w:val="00347B04"/>
    <w:rsid w:val="00350AEC"/>
    <w:rsid w:val="00351B97"/>
    <w:rsid w:val="00351CDE"/>
    <w:rsid w:val="00353614"/>
    <w:rsid w:val="00353F89"/>
    <w:rsid w:val="00354050"/>
    <w:rsid w:val="00356985"/>
    <w:rsid w:val="00357E26"/>
    <w:rsid w:val="00360AC3"/>
    <w:rsid w:val="00361A19"/>
    <w:rsid w:val="00361BC0"/>
    <w:rsid w:val="00363127"/>
    <w:rsid w:val="00363510"/>
    <w:rsid w:val="00364892"/>
    <w:rsid w:val="00365C18"/>
    <w:rsid w:val="00365F03"/>
    <w:rsid w:val="0036658A"/>
    <w:rsid w:val="00366BA5"/>
    <w:rsid w:val="00367B47"/>
    <w:rsid w:val="00371FC6"/>
    <w:rsid w:val="0037245E"/>
    <w:rsid w:val="003729F5"/>
    <w:rsid w:val="0037381F"/>
    <w:rsid w:val="00373BD4"/>
    <w:rsid w:val="00373D28"/>
    <w:rsid w:val="00374C1E"/>
    <w:rsid w:val="00375B59"/>
    <w:rsid w:val="00375BCD"/>
    <w:rsid w:val="00376CFA"/>
    <w:rsid w:val="0037782A"/>
    <w:rsid w:val="003826B8"/>
    <w:rsid w:val="00383498"/>
    <w:rsid w:val="003839F6"/>
    <w:rsid w:val="00383B90"/>
    <w:rsid w:val="00383D42"/>
    <w:rsid w:val="00384D34"/>
    <w:rsid w:val="003859E6"/>
    <w:rsid w:val="00386457"/>
    <w:rsid w:val="00386DEB"/>
    <w:rsid w:val="00390843"/>
    <w:rsid w:val="00391D3F"/>
    <w:rsid w:val="00391DCC"/>
    <w:rsid w:val="00392401"/>
    <w:rsid w:val="003932D1"/>
    <w:rsid w:val="00393490"/>
    <w:rsid w:val="00395794"/>
    <w:rsid w:val="00397872"/>
    <w:rsid w:val="003A04A3"/>
    <w:rsid w:val="003A19C4"/>
    <w:rsid w:val="003A1F6C"/>
    <w:rsid w:val="003A2531"/>
    <w:rsid w:val="003A2638"/>
    <w:rsid w:val="003A2642"/>
    <w:rsid w:val="003A376E"/>
    <w:rsid w:val="003A40FA"/>
    <w:rsid w:val="003A4517"/>
    <w:rsid w:val="003A4CDB"/>
    <w:rsid w:val="003A527E"/>
    <w:rsid w:val="003A579B"/>
    <w:rsid w:val="003A6011"/>
    <w:rsid w:val="003A67B1"/>
    <w:rsid w:val="003A6F31"/>
    <w:rsid w:val="003A72FA"/>
    <w:rsid w:val="003A7762"/>
    <w:rsid w:val="003B385B"/>
    <w:rsid w:val="003B4D80"/>
    <w:rsid w:val="003B50E6"/>
    <w:rsid w:val="003B57C4"/>
    <w:rsid w:val="003B6388"/>
    <w:rsid w:val="003B6938"/>
    <w:rsid w:val="003B77D0"/>
    <w:rsid w:val="003B7977"/>
    <w:rsid w:val="003C0FDB"/>
    <w:rsid w:val="003C25C2"/>
    <w:rsid w:val="003C289D"/>
    <w:rsid w:val="003C40F3"/>
    <w:rsid w:val="003C5D37"/>
    <w:rsid w:val="003C5EF1"/>
    <w:rsid w:val="003C60E6"/>
    <w:rsid w:val="003C7340"/>
    <w:rsid w:val="003C7799"/>
    <w:rsid w:val="003C7B65"/>
    <w:rsid w:val="003D0053"/>
    <w:rsid w:val="003D0134"/>
    <w:rsid w:val="003D1879"/>
    <w:rsid w:val="003D1D50"/>
    <w:rsid w:val="003D271D"/>
    <w:rsid w:val="003D2AB0"/>
    <w:rsid w:val="003D3B78"/>
    <w:rsid w:val="003D40DF"/>
    <w:rsid w:val="003D566A"/>
    <w:rsid w:val="003D7160"/>
    <w:rsid w:val="003D71A6"/>
    <w:rsid w:val="003D7B81"/>
    <w:rsid w:val="003D7F9F"/>
    <w:rsid w:val="003E0ED0"/>
    <w:rsid w:val="003E1D77"/>
    <w:rsid w:val="003E1DB0"/>
    <w:rsid w:val="003E2533"/>
    <w:rsid w:val="003E2ECB"/>
    <w:rsid w:val="003E2FC7"/>
    <w:rsid w:val="003E336D"/>
    <w:rsid w:val="003E4255"/>
    <w:rsid w:val="003E4819"/>
    <w:rsid w:val="003E5A20"/>
    <w:rsid w:val="003E6229"/>
    <w:rsid w:val="003E623D"/>
    <w:rsid w:val="003E6442"/>
    <w:rsid w:val="003E70B1"/>
    <w:rsid w:val="003E768E"/>
    <w:rsid w:val="003F0510"/>
    <w:rsid w:val="003F17FB"/>
    <w:rsid w:val="003F2176"/>
    <w:rsid w:val="003F2F6F"/>
    <w:rsid w:val="003F3901"/>
    <w:rsid w:val="003F5425"/>
    <w:rsid w:val="003F5E18"/>
    <w:rsid w:val="003F78A3"/>
    <w:rsid w:val="00400442"/>
    <w:rsid w:val="004004A4"/>
    <w:rsid w:val="0040115F"/>
    <w:rsid w:val="0040148D"/>
    <w:rsid w:val="00401663"/>
    <w:rsid w:val="0040177C"/>
    <w:rsid w:val="00401A45"/>
    <w:rsid w:val="004028A0"/>
    <w:rsid w:val="004045C0"/>
    <w:rsid w:val="00405F2B"/>
    <w:rsid w:val="0040647C"/>
    <w:rsid w:val="00406AA8"/>
    <w:rsid w:val="00406E2E"/>
    <w:rsid w:val="00407EB4"/>
    <w:rsid w:val="00410924"/>
    <w:rsid w:val="00411AF3"/>
    <w:rsid w:val="004122A7"/>
    <w:rsid w:val="0041265A"/>
    <w:rsid w:val="004137DB"/>
    <w:rsid w:val="00413834"/>
    <w:rsid w:val="0041551A"/>
    <w:rsid w:val="004155F8"/>
    <w:rsid w:val="00416D14"/>
    <w:rsid w:val="004175DE"/>
    <w:rsid w:val="00417CC3"/>
    <w:rsid w:val="00417DB1"/>
    <w:rsid w:val="00417F76"/>
    <w:rsid w:val="004200C9"/>
    <w:rsid w:val="00422E73"/>
    <w:rsid w:val="00425368"/>
    <w:rsid w:val="00425C85"/>
    <w:rsid w:val="00425CA3"/>
    <w:rsid w:val="0042693C"/>
    <w:rsid w:val="0043057F"/>
    <w:rsid w:val="00430C47"/>
    <w:rsid w:val="00431B0A"/>
    <w:rsid w:val="004321AD"/>
    <w:rsid w:val="0043229D"/>
    <w:rsid w:val="004325BD"/>
    <w:rsid w:val="00432B0C"/>
    <w:rsid w:val="00433B3C"/>
    <w:rsid w:val="004343F5"/>
    <w:rsid w:val="004349D3"/>
    <w:rsid w:val="00434F79"/>
    <w:rsid w:val="00436BA6"/>
    <w:rsid w:val="00437643"/>
    <w:rsid w:val="00437F23"/>
    <w:rsid w:val="0044111C"/>
    <w:rsid w:val="00441403"/>
    <w:rsid w:val="00441DBB"/>
    <w:rsid w:val="004424A7"/>
    <w:rsid w:val="0044258B"/>
    <w:rsid w:val="00444583"/>
    <w:rsid w:val="00444B68"/>
    <w:rsid w:val="00445550"/>
    <w:rsid w:val="00446F25"/>
    <w:rsid w:val="00447328"/>
    <w:rsid w:val="00447E8B"/>
    <w:rsid w:val="00452301"/>
    <w:rsid w:val="004526EB"/>
    <w:rsid w:val="00452B3B"/>
    <w:rsid w:val="00453752"/>
    <w:rsid w:val="00453F3A"/>
    <w:rsid w:val="00454DB1"/>
    <w:rsid w:val="00454E34"/>
    <w:rsid w:val="004563CE"/>
    <w:rsid w:val="00456AAB"/>
    <w:rsid w:val="004610EC"/>
    <w:rsid w:val="00461130"/>
    <w:rsid w:val="00461CB6"/>
    <w:rsid w:val="004620D7"/>
    <w:rsid w:val="00462153"/>
    <w:rsid w:val="00462818"/>
    <w:rsid w:val="00463191"/>
    <w:rsid w:val="004634FA"/>
    <w:rsid w:val="0046375A"/>
    <w:rsid w:val="00463BC0"/>
    <w:rsid w:val="00463EFD"/>
    <w:rsid w:val="00464377"/>
    <w:rsid w:val="00464A33"/>
    <w:rsid w:val="00464D84"/>
    <w:rsid w:val="00464F03"/>
    <w:rsid w:val="004650B1"/>
    <w:rsid w:val="00465369"/>
    <w:rsid w:val="004664C6"/>
    <w:rsid w:val="004674F1"/>
    <w:rsid w:val="004705F8"/>
    <w:rsid w:val="004709BA"/>
    <w:rsid w:val="00470ACB"/>
    <w:rsid w:val="00470D27"/>
    <w:rsid w:val="0047151B"/>
    <w:rsid w:val="004717AF"/>
    <w:rsid w:val="00472181"/>
    <w:rsid w:val="004731EF"/>
    <w:rsid w:val="00473307"/>
    <w:rsid w:val="00476916"/>
    <w:rsid w:val="004777B4"/>
    <w:rsid w:val="00477873"/>
    <w:rsid w:val="00481592"/>
    <w:rsid w:val="00481A17"/>
    <w:rsid w:val="00481F85"/>
    <w:rsid w:val="0048206C"/>
    <w:rsid w:val="0048280E"/>
    <w:rsid w:val="0048395A"/>
    <w:rsid w:val="004851C7"/>
    <w:rsid w:val="00485548"/>
    <w:rsid w:val="004856F2"/>
    <w:rsid w:val="00485F1C"/>
    <w:rsid w:val="004861C9"/>
    <w:rsid w:val="004869AB"/>
    <w:rsid w:val="004919C6"/>
    <w:rsid w:val="00491D1C"/>
    <w:rsid w:val="00492107"/>
    <w:rsid w:val="00492DA3"/>
    <w:rsid w:val="00494942"/>
    <w:rsid w:val="00495A49"/>
    <w:rsid w:val="00495B8A"/>
    <w:rsid w:val="0049623B"/>
    <w:rsid w:val="00496B5C"/>
    <w:rsid w:val="004973B0"/>
    <w:rsid w:val="00497AE6"/>
    <w:rsid w:val="004A05E3"/>
    <w:rsid w:val="004A09DD"/>
    <w:rsid w:val="004A3FEE"/>
    <w:rsid w:val="004A4FE9"/>
    <w:rsid w:val="004A572D"/>
    <w:rsid w:val="004A578A"/>
    <w:rsid w:val="004A66B6"/>
    <w:rsid w:val="004A7AF4"/>
    <w:rsid w:val="004B17AF"/>
    <w:rsid w:val="004B2051"/>
    <w:rsid w:val="004B25C6"/>
    <w:rsid w:val="004B2680"/>
    <w:rsid w:val="004B2790"/>
    <w:rsid w:val="004B2AA7"/>
    <w:rsid w:val="004B2FC1"/>
    <w:rsid w:val="004B39BD"/>
    <w:rsid w:val="004B514E"/>
    <w:rsid w:val="004B56BC"/>
    <w:rsid w:val="004B5EF8"/>
    <w:rsid w:val="004B6331"/>
    <w:rsid w:val="004B6A70"/>
    <w:rsid w:val="004B71AE"/>
    <w:rsid w:val="004C071D"/>
    <w:rsid w:val="004C18F2"/>
    <w:rsid w:val="004C1E14"/>
    <w:rsid w:val="004C277B"/>
    <w:rsid w:val="004C341B"/>
    <w:rsid w:val="004C3D3F"/>
    <w:rsid w:val="004C3D4C"/>
    <w:rsid w:val="004C7FAD"/>
    <w:rsid w:val="004D0CF9"/>
    <w:rsid w:val="004D13B6"/>
    <w:rsid w:val="004D27BC"/>
    <w:rsid w:val="004D4F71"/>
    <w:rsid w:val="004D727A"/>
    <w:rsid w:val="004D734D"/>
    <w:rsid w:val="004E0BC0"/>
    <w:rsid w:val="004E1657"/>
    <w:rsid w:val="004E1AC5"/>
    <w:rsid w:val="004E3180"/>
    <w:rsid w:val="004E388A"/>
    <w:rsid w:val="004E3E47"/>
    <w:rsid w:val="004E4262"/>
    <w:rsid w:val="004E43C6"/>
    <w:rsid w:val="004E4C25"/>
    <w:rsid w:val="004E50C5"/>
    <w:rsid w:val="004E5D36"/>
    <w:rsid w:val="004E757A"/>
    <w:rsid w:val="004F22A5"/>
    <w:rsid w:val="004F24FE"/>
    <w:rsid w:val="004F2657"/>
    <w:rsid w:val="004F2C3D"/>
    <w:rsid w:val="004F2FEA"/>
    <w:rsid w:val="004F321F"/>
    <w:rsid w:val="004F3F98"/>
    <w:rsid w:val="004F6CFD"/>
    <w:rsid w:val="004F7990"/>
    <w:rsid w:val="004F7B07"/>
    <w:rsid w:val="004F7DE3"/>
    <w:rsid w:val="00500440"/>
    <w:rsid w:val="00500C07"/>
    <w:rsid w:val="00500E5B"/>
    <w:rsid w:val="005011E7"/>
    <w:rsid w:val="00501939"/>
    <w:rsid w:val="00501B38"/>
    <w:rsid w:val="00502557"/>
    <w:rsid w:val="00502632"/>
    <w:rsid w:val="005027FC"/>
    <w:rsid w:val="005028EC"/>
    <w:rsid w:val="00502A30"/>
    <w:rsid w:val="00502AC9"/>
    <w:rsid w:val="00503197"/>
    <w:rsid w:val="005032C4"/>
    <w:rsid w:val="0050352B"/>
    <w:rsid w:val="00503C6F"/>
    <w:rsid w:val="00503D5E"/>
    <w:rsid w:val="0050469C"/>
    <w:rsid w:val="00505FFC"/>
    <w:rsid w:val="00507509"/>
    <w:rsid w:val="00507C7C"/>
    <w:rsid w:val="00507FA1"/>
    <w:rsid w:val="0051081F"/>
    <w:rsid w:val="005113B9"/>
    <w:rsid w:val="00512990"/>
    <w:rsid w:val="00512A9C"/>
    <w:rsid w:val="00513127"/>
    <w:rsid w:val="005132BC"/>
    <w:rsid w:val="005132F8"/>
    <w:rsid w:val="00513CBC"/>
    <w:rsid w:val="00515443"/>
    <w:rsid w:val="00515A95"/>
    <w:rsid w:val="0051622E"/>
    <w:rsid w:val="00516D34"/>
    <w:rsid w:val="00517D27"/>
    <w:rsid w:val="00520085"/>
    <w:rsid w:val="005203EB"/>
    <w:rsid w:val="0052058B"/>
    <w:rsid w:val="005206BB"/>
    <w:rsid w:val="00520DBA"/>
    <w:rsid w:val="005218B1"/>
    <w:rsid w:val="0052377D"/>
    <w:rsid w:val="0052470E"/>
    <w:rsid w:val="00524D7E"/>
    <w:rsid w:val="00525315"/>
    <w:rsid w:val="00526A1B"/>
    <w:rsid w:val="005277C7"/>
    <w:rsid w:val="005323BA"/>
    <w:rsid w:val="0053242A"/>
    <w:rsid w:val="0053243D"/>
    <w:rsid w:val="00533234"/>
    <w:rsid w:val="005334AD"/>
    <w:rsid w:val="0053407E"/>
    <w:rsid w:val="00534574"/>
    <w:rsid w:val="0053665C"/>
    <w:rsid w:val="00536739"/>
    <w:rsid w:val="0053713C"/>
    <w:rsid w:val="00537C1B"/>
    <w:rsid w:val="00537DC4"/>
    <w:rsid w:val="00537F6D"/>
    <w:rsid w:val="005418C1"/>
    <w:rsid w:val="00542FE4"/>
    <w:rsid w:val="005447CA"/>
    <w:rsid w:val="00544886"/>
    <w:rsid w:val="00544E4D"/>
    <w:rsid w:val="00545798"/>
    <w:rsid w:val="00545D26"/>
    <w:rsid w:val="00545ED1"/>
    <w:rsid w:val="005477FB"/>
    <w:rsid w:val="00550984"/>
    <w:rsid w:val="0055194F"/>
    <w:rsid w:val="005524FC"/>
    <w:rsid w:val="00552500"/>
    <w:rsid w:val="00552BDE"/>
    <w:rsid w:val="00553C89"/>
    <w:rsid w:val="005542E4"/>
    <w:rsid w:val="0055654B"/>
    <w:rsid w:val="00556D49"/>
    <w:rsid w:val="005570A4"/>
    <w:rsid w:val="00561688"/>
    <w:rsid w:val="00561E50"/>
    <w:rsid w:val="005626E1"/>
    <w:rsid w:val="00563C73"/>
    <w:rsid w:val="00564416"/>
    <w:rsid w:val="00564535"/>
    <w:rsid w:val="00564BF0"/>
    <w:rsid w:val="00564DBB"/>
    <w:rsid w:val="00565465"/>
    <w:rsid w:val="00565D90"/>
    <w:rsid w:val="00566CC0"/>
    <w:rsid w:val="0057001B"/>
    <w:rsid w:val="00570777"/>
    <w:rsid w:val="00570D18"/>
    <w:rsid w:val="005713E3"/>
    <w:rsid w:val="00571547"/>
    <w:rsid w:val="00572B20"/>
    <w:rsid w:val="00573354"/>
    <w:rsid w:val="00573B7A"/>
    <w:rsid w:val="00575EA9"/>
    <w:rsid w:val="005763AA"/>
    <w:rsid w:val="00576495"/>
    <w:rsid w:val="00576B35"/>
    <w:rsid w:val="00577772"/>
    <w:rsid w:val="00580135"/>
    <w:rsid w:val="00581653"/>
    <w:rsid w:val="005826EB"/>
    <w:rsid w:val="005829ED"/>
    <w:rsid w:val="00583E7B"/>
    <w:rsid w:val="00587993"/>
    <w:rsid w:val="005921FD"/>
    <w:rsid w:val="005929E9"/>
    <w:rsid w:val="00592EFF"/>
    <w:rsid w:val="00593256"/>
    <w:rsid w:val="00593ACB"/>
    <w:rsid w:val="005967D1"/>
    <w:rsid w:val="00597524"/>
    <w:rsid w:val="005A0AD3"/>
    <w:rsid w:val="005A14DA"/>
    <w:rsid w:val="005A1F7A"/>
    <w:rsid w:val="005A28F2"/>
    <w:rsid w:val="005A2DF0"/>
    <w:rsid w:val="005A3F72"/>
    <w:rsid w:val="005A44A4"/>
    <w:rsid w:val="005A45E5"/>
    <w:rsid w:val="005A666E"/>
    <w:rsid w:val="005A729A"/>
    <w:rsid w:val="005B033E"/>
    <w:rsid w:val="005B19F8"/>
    <w:rsid w:val="005B24CD"/>
    <w:rsid w:val="005B3031"/>
    <w:rsid w:val="005B4E1D"/>
    <w:rsid w:val="005B5373"/>
    <w:rsid w:val="005B5BE4"/>
    <w:rsid w:val="005B5F9C"/>
    <w:rsid w:val="005B6389"/>
    <w:rsid w:val="005B7DF2"/>
    <w:rsid w:val="005B7EC7"/>
    <w:rsid w:val="005C0F62"/>
    <w:rsid w:val="005C2F0B"/>
    <w:rsid w:val="005C4186"/>
    <w:rsid w:val="005C51F1"/>
    <w:rsid w:val="005C56CB"/>
    <w:rsid w:val="005C6273"/>
    <w:rsid w:val="005C6953"/>
    <w:rsid w:val="005C71D2"/>
    <w:rsid w:val="005D0884"/>
    <w:rsid w:val="005D104D"/>
    <w:rsid w:val="005D1AA9"/>
    <w:rsid w:val="005D1ACA"/>
    <w:rsid w:val="005D2343"/>
    <w:rsid w:val="005D3443"/>
    <w:rsid w:val="005D4C05"/>
    <w:rsid w:val="005D5541"/>
    <w:rsid w:val="005D590D"/>
    <w:rsid w:val="005D7666"/>
    <w:rsid w:val="005E01E0"/>
    <w:rsid w:val="005E13A4"/>
    <w:rsid w:val="005E1577"/>
    <w:rsid w:val="005E2197"/>
    <w:rsid w:val="005E2654"/>
    <w:rsid w:val="005F1AD1"/>
    <w:rsid w:val="005F1FCC"/>
    <w:rsid w:val="005F2FCE"/>
    <w:rsid w:val="005F3187"/>
    <w:rsid w:val="005F368C"/>
    <w:rsid w:val="005F3EFE"/>
    <w:rsid w:val="005F4945"/>
    <w:rsid w:val="005F573C"/>
    <w:rsid w:val="005F6C8E"/>
    <w:rsid w:val="00601380"/>
    <w:rsid w:val="00601E79"/>
    <w:rsid w:val="006032A2"/>
    <w:rsid w:val="006034C7"/>
    <w:rsid w:val="00604169"/>
    <w:rsid w:val="006052B7"/>
    <w:rsid w:val="00606242"/>
    <w:rsid w:val="00607201"/>
    <w:rsid w:val="00607482"/>
    <w:rsid w:val="006114C2"/>
    <w:rsid w:val="00611BBD"/>
    <w:rsid w:val="006121B6"/>
    <w:rsid w:val="00616371"/>
    <w:rsid w:val="0061708B"/>
    <w:rsid w:val="006174DE"/>
    <w:rsid w:val="0061777F"/>
    <w:rsid w:val="006177F4"/>
    <w:rsid w:val="00617AE6"/>
    <w:rsid w:val="006211BD"/>
    <w:rsid w:val="0062185B"/>
    <w:rsid w:val="006229E6"/>
    <w:rsid w:val="006249AD"/>
    <w:rsid w:val="00624B17"/>
    <w:rsid w:val="00624E7E"/>
    <w:rsid w:val="006257D6"/>
    <w:rsid w:val="0062584F"/>
    <w:rsid w:val="00625AF7"/>
    <w:rsid w:val="00625F28"/>
    <w:rsid w:val="0062633A"/>
    <w:rsid w:val="006275E9"/>
    <w:rsid w:val="00627A54"/>
    <w:rsid w:val="00630A92"/>
    <w:rsid w:val="00630BF9"/>
    <w:rsid w:val="006327EF"/>
    <w:rsid w:val="00633275"/>
    <w:rsid w:val="006332ED"/>
    <w:rsid w:val="00633EA3"/>
    <w:rsid w:val="0063585C"/>
    <w:rsid w:val="00636941"/>
    <w:rsid w:val="0063705B"/>
    <w:rsid w:val="006401A5"/>
    <w:rsid w:val="00641018"/>
    <w:rsid w:val="00641363"/>
    <w:rsid w:val="006417A8"/>
    <w:rsid w:val="006439CD"/>
    <w:rsid w:val="00643B6B"/>
    <w:rsid w:val="0064496B"/>
    <w:rsid w:val="00644C1D"/>
    <w:rsid w:val="006453BD"/>
    <w:rsid w:val="006455AC"/>
    <w:rsid w:val="006459E6"/>
    <w:rsid w:val="006473D6"/>
    <w:rsid w:val="006476FC"/>
    <w:rsid w:val="00647E0F"/>
    <w:rsid w:val="00647E9A"/>
    <w:rsid w:val="00650C7C"/>
    <w:rsid w:val="00650FE5"/>
    <w:rsid w:val="00651CAA"/>
    <w:rsid w:val="00652FDB"/>
    <w:rsid w:val="00653E83"/>
    <w:rsid w:val="0065453F"/>
    <w:rsid w:val="006546BB"/>
    <w:rsid w:val="006547CC"/>
    <w:rsid w:val="006557AC"/>
    <w:rsid w:val="00656953"/>
    <w:rsid w:val="00657CDB"/>
    <w:rsid w:val="00657DE6"/>
    <w:rsid w:val="006618E2"/>
    <w:rsid w:val="0066302C"/>
    <w:rsid w:val="006631D5"/>
    <w:rsid w:val="006642A1"/>
    <w:rsid w:val="006646BE"/>
    <w:rsid w:val="0066504D"/>
    <w:rsid w:val="00665527"/>
    <w:rsid w:val="00665BED"/>
    <w:rsid w:val="0066672E"/>
    <w:rsid w:val="006679BA"/>
    <w:rsid w:val="00667E75"/>
    <w:rsid w:val="00670054"/>
    <w:rsid w:val="00670173"/>
    <w:rsid w:val="00670D30"/>
    <w:rsid w:val="00670DD5"/>
    <w:rsid w:val="00671829"/>
    <w:rsid w:val="00671E60"/>
    <w:rsid w:val="00671F4C"/>
    <w:rsid w:val="006722F1"/>
    <w:rsid w:val="00673660"/>
    <w:rsid w:val="00675281"/>
    <w:rsid w:val="00676217"/>
    <w:rsid w:val="0067643F"/>
    <w:rsid w:val="006772E6"/>
    <w:rsid w:val="00680AF5"/>
    <w:rsid w:val="00681E99"/>
    <w:rsid w:val="0068282C"/>
    <w:rsid w:val="006837DA"/>
    <w:rsid w:val="00683870"/>
    <w:rsid w:val="00684727"/>
    <w:rsid w:val="00684A06"/>
    <w:rsid w:val="00684E49"/>
    <w:rsid w:val="0068724B"/>
    <w:rsid w:val="006872DD"/>
    <w:rsid w:val="00687C26"/>
    <w:rsid w:val="006902D6"/>
    <w:rsid w:val="0069141E"/>
    <w:rsid w:val="00691B67"/>
    <w:rsid w:val="00692605"/>
    <w:rsid w:val="00692C83"/>
    <w:rsid w:val="00693A74"/>
    <w:rsid w:val="006961CF"/>
    <w:rsid w:val="006A055F"/>
    <w:rsid w:val="006A0910"/>
    <w:rsid w:val="006A0A4B"/>
    <w:rsid w:val="006A0C09"/>
    <w:rsid w:val="006A1B7F"/>
    <w:rsid w:val="006A2EE6"/>
    <w:rsid w:val="006A32D9"/>
    <w:rsid w:val="006A3954"/>
    <w:rsid w:val="006A4B4C"/>
    <w:rsid w:val="006A5259"/>
    <w:rsid w:val="006A526E"/>
    <w:rsid w:val="006A636A"/>
    <w:rsid w:val="006B05B4"/>
    <w:rsid w:val="006B1AC8"/>
    <w:rsid w:val="006B2309"/>
    <w:rsid w:val="006B3E7D"/>
    <w:rsid w:val="006B4462"/>
    <w:rsid w:val="006B56F8"/>
    <w:rsid w:val="006B58C0"/>
    <w:rsid w:val="006B5B33"/>
    <w:rsid w:val="006B6448"/>
    <w:rsid w:val="006C03E5"/>
    <w:rsid w:val="006C16DA"/>
    <w:rsid w:val="006C19AC"/>
    <w:rsid w:val="006C1ADA"/>
    <w:rsid w:val="006C2FF1"/>
    <w:rsid w:val="006C4BB6"/>
    <w:rsid w:val="006C5E52"/>
    <w:rsid w:val="006C652F"/>
    <w:rsid w:val="006C7492"/>
    <w:rsid w:val="006C75C2"/>
    <w:rsid w:val="006C7D41"/>
    <w:rsid w:val="006C7F1C"/>
    <w:rsid w:val="006D0F9C"/>
    <w:rsid w:val="006D18E9"/>
    <w:rsid w:val="006D1C46"/>
    <w:rsid w:val="006D2910"/>
    <w:rsid w:val="006D338C"/>
    <w:rsid w:val="006D4B42"/>
    <w:rsid w:val="006D53CC"/>
    <w:rsid w:val="006D6170"/>
    <w:rsid w:val="006D6A80"/>
    <w:rsid w:val="006D73C9"/>
    <w:rsid w:val="006D7B0A"/>
    <w:rsid w:val="006D7B91"/>
    <w:rsid w:val="006E0A9F"/>
    <w:rsid w:val="006E0FBD"/>
    <w:rsid w:val="006E25B4"/>
    <w:rsid w:val="006E3115"/>
    <w:rsid w:val="006E320E"/>
    <w:rsid w:val="006E4E19"/>
    <w:rsid w:val="006E5552"/>
    <w:rsid w:val="006E587B"/>
    <w:rsid w:val="006E66C4"/>
    <w:rsid w:val="006E7645"/>
    <w:rsid w:val="006E76B9"/>
    <w:rsid w:val="006F2A58"/>
    <w:rsid w:val="006F2B73"/>
    <w:rsid w:val="006F35E6"/>
    <w:rsid w:val="006F3BE2"/>
    <w:rsid w:val="006F4619"/>
    <w:rsid w:val="006F4CFF"/>
    <w:rsid w:val="006F512E"/>
    <w:rsid w:val="006F55D0"/>
    <w:rsid w:val="006F5603"/>
    <w:rsid w:val="006F72E5"/>
    <w:rsid w:val="006F781C"/>
    <w:rsid w:val="0070009A"/>
    <w:rsid w:val="00700E3A"/>
    <w:rsid w:val="00701A52"/>
    <w:rsid w:val="00702504"/>
    <w:rsid w:val="007029CC"/>
    <w:rsid w:val="00703393"/>
    <w:rsid w:val="007041FB"/>
    <w:rsid w:val="00705942"/>
    <w:rsid w:val="00706E42"/>
    <w:rsid w:val="00707095"/>
    <w:rsid w:val="0070781B"/>
    <w:rsid w:val="00710E17"/>
    <w:rsid w:val="007114F2"/>
    <w:rsid w:val="007123DE"/>
    <w:rsid w:val="00713CC3"/>
    <w:rsid w:val="00714718"/>
    <w:rsid w:val="007150F8"/>
    <w:rsid w:val="00716F24"/>
    <w:rsid w:val="00716FFE"/>
    <w:rsid w:val="00721B1E"/>
    <w:rsid w:val="00722F71"/>
    <w:rsid w:val="00723182"/>
    <w:rsid w:val="00726E75"/>
    <w:rsid w:val="00730B3C"/>
    <w:rsid w:val="0073259B"/>
    <w:rsid w:val="00734590"/>
    <w:rsid w:val="00734700"/>
    <w:rsid w:val="007347F8"/>
    <w:rsid w:val="0073526B"/>
    <w:rsid w:val="00735A02"/>
    <w:rsid w:val="00740538"/>
    <w:rsid w:val="00740586"/>
    <w:rsid w:val="00740E30"/>
    <w:rsid w:val="007423EA"/>
    <w:rsid w:val="00742733"/>
    <w:rsid w:val="00742D5E"/>
    <w:rsid w:val="00745D89"/>
    <w:rsid w:val="00747EA0"/>
    <w:rsid w:val="0075039A"/>
    <w:rsid w:val="0075282F"/>
    <w:rsid w:val="00753491"/>
    <w:rsid w:val="0075486B"/>
    <w:rsid w:val="00754D3C"/>
    <w:rsid w:val="00754DD8"/>
    <w:rsid w:val="00754E5E"/>
    <w:rsid w:val="00755374"/>
    <w:rsid w:val="00755792"/>
    <w:rsid w:val="00756D62"/>
    <w:rsid w:val="00757CEC"/>
    <w:rsid w:val="0076063F"/>
    <w:rsid w:val="00761328"/>
    <w:rsid w:val="00763D2A"/>
    <w:rsid w:val="007666B3"/>
    <w:rsid w:val="00767FBF"/>
    <w:rsid w:val="00771BC8"/>
    <w:rsid w:val="0077223A"/>
    <w:rsid w:val="00772471"/>
    <w:rsid w:val="0077251B"/>
    <w:rsid w:val="00772888"/>
    <w:rsid w:val="0077319B"/>
    <w:rsid w:val="0077414B"/>
    <w:rsid w:val="00774213"/>
    <w:rsid w:val="00774DEC"/>
    <w:rsid w:val="00774F06"/>
    <w:rsid w:val="00775502"/>
    <w:rsid w:val="00775ADC"/>
    <w:rsid w:val="00777D5C"/>
    <w:rsid w:val="00777E36"/>
    <w:rsid w:val="00782AD8"/>
    <w:rsid w:val="00784188"/>
    <w:rsid w:val="00785E10"/>
    <w:rsid w:val="00791983"/>
    <w:rsid w:val="00791A16"/>
    <w:rsid w:val="0079232B"/>
    <w:rsid w:val="007929BF"/>
    <w:rsid w:val="00793E81"/>
    <w:rsid w:val="007942F6"/>
    <w:rsid w:val="00794E1C"/>
    <w:rsid w:val="00795B7B"/>
    <w:rsid w:val="00796086"/>
    <w:rsid w:val="007974D8"/>
    <w:rsid w:val="00797C29"/>
    <w:rsid w:val="007A0874"/>
    <w:rsid w:val="007A1E4F"/>
    <w:rsid w:val="007A208F"/>
    <w:rsid w:val="007A4D9B"/>
    <w:rsid w:val="007A5022"/>
    <w:rsid w:val="007A5AF2"/>
    <w:rsid w:val="007A6DD0"/>
    <w:rsid w:val="007A767D"/>
    <w:rsid w:val="007B06DF"/>
    <w:rsid w:val="007B0F2C"/>
    <w:rsid w:val="007B1E69"/>
    <w:rsid w:val="007B2434"/>
    <w:rsid w:val="007B2A12"/>
    <w:rsid w:val="007B5842"/>
    <w:rsid w:val="007B5A19"/>
    <w:rsid w:val="007B5CF7"/>
    <w:rsid w:val="007B7A56"/>
    <w:rsid w:val="007C052A"/>
    <w:rsid w:val="007C1B0A"/>
    <w:rsid w:val="007C31DC"/>
    <w:rsid w:val="007C375D"/>
    <w:rsid w:val="007C3C4C"/>
    <w:rsid w:val="007C554D"/>
    <w:rsid w:val="007C5BE6"/>
    <w:rsid w:val="007C603C"/>
    <w:rsid w:val="007C61DC"/>
    <w:rsid w:val="007C660D"/>
    <w:rsid w:val="007C7278"/>
    <w:rsid w:val="007D0373"/>
    <w:rsid w:val="007D483E"/>
    <w:rsid w:val="007D4955"/>
    <w:rsid w:val="007D52D4"/>
    <w:rsid w:val="007D6702"/>
    <w:rsid w:val="007D70AD"/>
    <w:rsid w:val="007D76F6"/>
    <w:rsid w:val="007E08D3"/>
    <w:rsid w:val="007E0B64"/>
    <w:rsid w:val="007E1F9E"/>
    <w:rsid w:val="007E4DC2"/>
    <w:rsid w:val="007E4F4B"/>
    <w:rsid w:val="007E6C4D"/>
    <w:rsid w:val="007E6FA3"/>
    <w:rsid w:val="007F0E1A"/>
    <w:rsid w:val="007F1658"/>
    <w:rsid w:val="007F2B92"/>
    <w:rsid w:val="007F3485"/>
    <w:rsid w:val="007F3EA0"/>
    <w:rsid w:val="007F562D"/>
    <w:rsid w:val="008004CF"/>
    <w:rsid w:val="008006FF"/>
    <w:rsid w:val="00800A3A"/>
    <w:rsid w:val="00801371"/>
    <w:rsid w:val="00801DDB"/>
    <w:rsid w:val="008029F5"/>
    <w:rsid w:val="00802D8F"/>
    <w:rsid w:val="00803710"/>
    <w:rsid w:val="00804B54"/>
    <w:rsid w:val="00804C12"/>
    <w:rsid w:val="00805410"/>
    <w:rsid w:val="008058F3"/>
    <w:rsid w:val="0080613B"/>
    <w:rsid w:val="008073EC"/>
    <w:rsid w:val="00810296"/>
    <w:rsid w:val="00810911"/>
    <w:rsid w:val="00813F38"/>
    <w:rsid w:val="00814171"/>
    <w:rsid w:val="00814233"/>
    <w:rsid w:val="00814E3A"/>
    <w:rsid w:val="00816BCB"/>
    <w:rsid w:val="00817247"/>
    <w:rsid w:val="008173CD"/>
    <w:rsid w:val="00817404"/>
    <w:rsid w:val="0081760C"/>
    <w:rsid w:val="0082148C"/>
    <w:rsid w:val="0082190A"/>
    <w:rsid w:val="00822273"/>
    <w:rsid w:val="008227D1"/>
    <w:rsid w:val="008231B0"/>
    <w:rsid w:val="0082359B"/>
    <w:rsid w:val="00823724"/>
    <w:rsid w:val="00823986"/>
    <w:rsid w:val="00823EB0"/>
    <w:rsid w:val="008250ED"/>
    <w:rsid w:val="008254ED"/>
    <w:rsid w:val="00825D0C"/>
    <w:rsid w:val="00826821"/>
    <w:rsid w:val="00830090"/>
    <w:rsid w:val="008329CC"/>
    <w:rsid w:val="00832EC2"/>
    <w:rsid w:val="0083354F"/>
    <w:rsid w:val="008352F7"/>
    <w:rsid w:val="008368BA"/>
    <w:rsid w:val="00836A13"/>
    <w:rsid w:val="00837638"/>
    <w:rsid w:val="0083773F"/>
    <w:rsid w:val="00840A07"/>
    <w:rsid w:val="00840ED7"/>
    <w:rsid w:val="00840FA8"/>
    <w:rsid w:val="008426F8"/>
    <w:rsid w:val="00842E01"/>
    <w:rsid w:val="00843159"/>
    <w:rsid w:val="00845E83"/>
    <w:rsid w:val="0084622A"/>
    <w:rsid w:val="008465EC"/>
    <w:rsid w:val="0084665A"/>
    <w:rsid w:val="00846813"/>
    <w:rsid w:val="00846E4A"/>
    <w:rsid w:val="008474B9"/>
    <w:rsid w:val="00847680"/>
    <w:rsid w:val="00850242"/>
    <w:rsid w:val="00850447"/>
    <w:rsid w:val="00851F53"/>
    <w:rsid w:val="00852907"/>
    <w:rsid w:val="00852FFB"/>
    <w:rsid w:val="00854BDC"/>
    <w:rsid w:val="008555A7"/>
    <w:rsid w:val="00856411"/>
    <w:rsid w:val="00856450"/>
    <w:rsid w:val="00856BA1"/>
    <w:rsid w:val="00860707"/>
    <w:rsid w:val="00860749"/>
    <w:rsid w:val="00860B38"/>
    <w:rsid w:val="00861B05"/>
    <w:rsid w:val="00862337"/>
    <w:rsid w:val="0086281A"/>
    <w:rsid w:val="00864029"/>
    <w:rsid w:val="00865015"/>
    <w:rsid w:val="00866B5E"/>
    <w:rsid w:val="00867B16"/>
    <w:rsid w:val="00871901"/>
    <w:rsid w:val="0087197B"/>
    <w:rsid w:val="008732DA"/>
    <w:rsid w:val="008738F0"/>
    <w:rsid w:val="00873F41"/>
    <w:rsid w:val="00874DC1"/>
    <w:rsid w:val="008767A0"/>
    <w:rsid w:val="00876AD9"/>
    <w:rsid w:val="00877820"/>
    <w:rsid w:val="008779BE"/>
    <w:rsid w:val="00877EF9"/>
    <w:rsid w:val="00881628"/>
    <w:rsid w:val="00881BF8"/>
    <w:rsid w:val="00882A19"/>
    <w:rsid w:val="00882C83"/>
    <w:rsid w:val="00882FCF"/>
    <w:rsid w:val="00883E26"/>
    <w:rsid w:val="00884B37"/>
    <w:rsid w:val="00884F07"/>
    <w:rsid w:val="0088640F"/>
    <w:rsid w:val="008868A8"/>
    <w:rsid w:val="00887715"/>
    <w:rsid w:val="00887D8D"/>
    <w:rsid w:val="008910FD"/>
    <w:rsid w:val="0089224C"/>
    <w:rsid w:val="0089239D"/>
    <w:rsid w:val="00893D01"/>
    <w:rsid w:val="00896244"/>
    <w:rsid w:val="00896464"/>
    <w:rsid w:val="00896C7D"/>
    <w:rsid w:val="00896C83"/>
    <w:rsid w:val="008971C8"/>
    <w:rsid w:val="00897886"/>
    <w:rsid w:val="008A08F0"/>
    <w:rsid w:val="008A152E"/>
    <w:rsid w:val="008A2068"/>
    <w:rsid w:val="008A2C2E"/>
    <w:rsid w:val="008A32D5"/>
    <w:rsid w:val="008A3589"/>
    <w:rsid w:val="008A3762"/>
    <w:rsid w:val="008A37D7"/>
    <w:rsid w:val="008A404A"/>
    <w:rsid w:val="008A4DB0"/>
    <w:rsid w:val="008A63C4"/>
    <w:rsid w:val="008A64DF"/>
    <w:rsid w:val="008A6C28"/>
    <w:rsid w:val="008A771A"/>
    <w:rsid w:val="008B05BE"/>
    <w:rsid w:val="008B0E5F"/>
    <w:rsid w:val="008B138D"/>
    <w:rsid w:val="008B352F"/>
    <w:rsid w:val="008B44F9"/>
    <w:rsid w:val="008B51E4"/>
    <w:rsid w:val="008C0697"/>
    <w:rsid w:val="008C14DE"/>
    <w:rsid w:val="008C19D4"/>
    <w:rsid w:val="008C33DC"/>
    <w:rsid w:val="008C342A"/>
    <w:rsid w:val="008C5682"/>
    <w:rsid w:val="008C6DD5"/>
    <w:rsid w:val="008C7A2A"/>
    <w:rsid w:val="008D1540"/>
    <w:rsid w:val="008D20E8"/>
    <w:rsid w:val="008D21A5"/>
    <w:rsid w:val="008D55D8"/>
    <w:rsid w:val="008D57F0"/>
    <w:rsid w:val="008D7126"/>
    <w:rsid w:val="008D7217"/>
    <w:rsid w:val="008E00C5"/>
    <w:rsid w:val="008E106D"/>
    <w:rsid w:val="008E1A2F"/>
    <w:rsid w:val="008E1C6B"/>
    <w:rsid w:val="008E223B"/>
    <w:rsid w:val="008E25B1"/>
    <w:rsid w:val="008E2F08"/>
    <w:rsid w:val="008E3C8C"/>
    <w:rsid w:val="008E4561"/>
    <w:rsid w:val="008E45AE"/>
    <w:rsid w:val="008E4CFE"/>
    <w:rsid w:val="008E58CF"/>
    <w:rsid w:val="008E6816"/>
    <w:rsid w:val="008E6CB6"/>
    <w:rsid w:val="008E7228"/>
    <w:rsid w:val="008E76ED"/>
    <w:rsid w:val="008E7AF0"/>
    <w:rsid w:val="008F08BF"/>
    <w:rsid w:val="008F0951"/>
    <w:rsid w:val="008F209E"/>
    <w:rsid w:val="008F2737"/>
    <w:rsid w:val="008F5DAB"/>
    <w:rsid w:val="008F7471"/>
    <w:rsid w:val="00900A51"/>
    <w:rsid w:val="009016BE"/>
    <w:rsid w:val="00901C54"/>
    <w:rsid w:val="00903727"/>
    <w:rsid w:val="00904159"/>
    <w:rsid w:val="00904FEB"/>
    <w:rsid w:val="0090541F"/>
    <w:rsid w:val="009055A1"/>
    <w:rsid w:val="009057CE"/>
    <w:rsid w:val="009074D8"/>
    <w:rsid w:val="009075EC"/>
    <w:rsid w:val="00910C7A"/>
    <w:rsid w:val="009136E0"/>
    <w:rsid w:val="00915DAD"/>
    <w:rsid w:val="009163A1"/>
    <w:rsid w:val="00917CBD"/>
    <w:rsid w:val="00920ED0"/>
    <w:rsid w:val="00922B39"/>
    <w:rsid w:val="00922B57"/>
    <w:rsid w:val="0092310B"/>
    <w:rsid w:val="009233C9"/>
    <w:rsid w:val="0092367C"/>
    <w:rsid w:val="009236EE"/>
    <w:rsid w:val="00925696"/>
    <w:rsid w:val="00925C9C"/>
    <w:rsid w:val="00926914"/>
    <w:rsid w:val="00927384"/>
    <w:rsid w:val="00927AC5"/>
    <w:rsid w:val="009307DD"/>
    <w:rsid w:val="009308BA"/>
    <w:rsid w:val="009310E7"/>
    <w:rsid w:val="00931BD7"/>
    <w:rsid w:val="0093249A"/>
    <w:rsid w:val="009329BD"/>
    <w:rsid w:val="00932A58"/>
    <w:rsid w:val="009336B8"/>
    <w:rsid w:val="00933C01"/>
    <w:rsid w:val="00933E87"/>
    <w:rsid w:val="00934394"/>
    <w:rsid w:val="00935A88"/>
    <w:rsid w:val="00936158"/>
    <w:rsid w:val="009367F3"/>
    <w:rsid w:val="00937064"/>
    <w:rsid w:val="009377F8"/>
    <w:rsid w:val="00940238"/>
    <w:rsid w:val="009409EF"/>
    <w:rsid w:val="00940CB1"/>
    <w:rsid w:val="00940CE1"/>
    <w:rsid w:val="009425DC"/>
    <w:rsid w:val="00942C33"/>
    <w:rsid w:val="00944608"/>
    <w:rsid w:val="009446E0"/>
    <w:rsid w:val="00945808"/>
    <w:rsid w:val="009467D3"/>
    <w:rsid w:val="00946FBC"/>
    <w:rsid w:val="009503FD"/>
    <w:rsid w:val="00951244"/>
    <w:rsid w:val="00952264"/>
    <w:rsid w:val="00952C9B"/>
    <w:rsid w:val="009538A7"/>
    <w:rsid w:val="00954084"/>
    <w:rsid w:val="009541AF"/>
    <w:rsid w:val="0095472F"/>
    <w:rsid w:val="009549B2"/>
    <w:rsid w:val="00955408"/>
    <w:rsid w:val="00955D2A"/>
    <w:rsid w:val="00955D59"/>
    <w:rsid w:val="00956252"/>
    <w:rsid w:val="00957CCB"/>
    <w:rsid w:val="0096006D"/>
    <w:rsid w:val="009600AC"/>
    <w:rsid w:val="00961DF4"/>
    <w:rsid w:val="00962145"/>
    <w:rsid w:val="00964D86"/>
    <w:rsid w:val="00966C44"/>
    <w:rsid w:val="00967142"/>
    <w:rsid w:val="00967637"/>
    <w:rsid w:val="00971343"/>
    <w:rsid w:val="0097167C"/>
    <w:rsid w:val="00971F96"/>
    <w:rsid w:val="00972104"/>
    <w:rsid w:val="00972215"/>
    <w:rsid w:val="009730C4"/>
    <w:rsid w:val="00975057"/>
    <w:rsid w:val="0097562B"/>
    <w:rsid w:val="00975A29"/>
    <w:rsid w:val="00975FF5"/>
    <w:rsid w:val="00976AEB"/>
    <w:rsid w:val="00977FBF"/>
    <w:rsid w:val="00980113"/>
    <w:rsid w:val="0098138B"/>
    <w:rsid w:val="009818D0"/>
    <w:rsid w:val="00982542"/>
    <w:rsid w:val="00982FDA"/>
    <w:rsid w:val="0098338F"/>
    <w:rsid w:val="0098532E"/>
    <w:rsid w:val="00985DD6"/>
    <w:rsid w:val="00985E58"/>
    <w:rsid w:val="00985F0B"/>
    <w:rsid w:val="0098640B"/>
    <w:rsid w:val="00986B77"/>
    <w:rsid w:val="00987B2B"/>
    <w:rsid w:val="009900EE"/>
    <w:rsid w:val="00990198"/>
    <w:rsid w:val="00990ACD"/>
    <w:rsid w:val="00991602"/>
    <w:rsid w:val="00991BAA"/>
    <w:rsid w:val="009938B4"/>
    <w:rsid w:val="009942D9"/>
    <w:rsid w:val="00994E28"/>
    <w:rsid w:val="00996AB2"/>
    <w:rsid w:val="009A0916"/>
    <w:rsid w:val="009A2718"/>
    <w:rsid w:val="009A3172"/>
    <w:rsid w:val="009A39FD"/>
    <w:rsid w:val="009A3D23"/>
    <w:rsid w:val="009A4276"/>
    <w:rsid w:val="009A4A2F"/>
    <w:rsid w:val="009A504F"/>
    <w:rsid w:val="009A601B"/>
    <w:rsid w:val="009A6F4B"/>
    <w:rsid w:val="009B1365"/>
    <w:rsid w:val="009B1AB8"/>
    <w:rsid w:val="009B1FCB"/>
    <w:rsid w:val="009B2EED"/>
    <w:rsid w:val="009B40C1"/>
    <w:rsid w:val="009B417A"/>
    <w:rsid w:val="009B4B51"/>
    <w:rsid w:val="009B4B6B"/>
    <w:rsid w:val="009B500C"/>
    <w:rsid w:val="009B50B0"/>
    <w:rsid w:val="009B5ECC"/>
    <w:rsid w:val="009B7F51"/>
    <w:rsid w:val="009C01DB"/>
    <w:rsid w:val="009C1881"/>
    <w:rsid w:val="009C1C93"/>
    <w:rsid w:val="009C1E43"/>
    <w:rsid w:val="009C3E19"/>
    <w:rsid w:val="009C3FEB"/>
    <w:rsid w:val="009C546C"/>
    <w:rsid w:val="009C5F9A"/>
    <w:rsid w:val="009C6B80"/>
    <w:rsid w:val="009C7FE7"/>
    <w:rsid w:val="009D1AD4"/>
    <w:rsid w:val="009D2CC6"/>
    <w:rsid w:val="009D2FD8"/>
    <w:rsid w:val="009D41FD"/>
    <w:rsid w:val="009D4F2D"/>
    <w:rsid w:val="009D53E4"/>
    <w:rsid w:val="009D5965"/>
    <w:rsid w:val="009D5C09"/>
    <w:rsid w:val="009D5DE8"/>
    <w:rsid w:val="009D6082"/>
    <w:rsid w:val="009D62D4"/>
    <w:rsid w:val="009D7DA9"/>
    <w:rsid w:val="009D7F01"/>
    <w:rsid w:val="009E2705"/>
    <w:rsid w:val="009E310F"/>
    <w:rsid w:val="009E3726"/>
    <w:rsid w:val="009E484A"/>
    <w:rsid w:val="009E59A4"/>
    <w:rsid w:val="009E6870"/>
    <w:rsid w:val="009E6C82"/>
    <w:rsid w:val="009E727F"/>
    <w:rsid w:val="009E7DC3"/>
    <w:rsid w:val="009F4337"/>
    <w:rsid w:val="009F4581"/>
    <w:rsid w:val="009F5093"/>
    <w:rsid w:val="009F5DE1"/>
    <w:rsid w:val="00A0035C"/>
    <w:rsid w:val="00A010DD"/>
    <w:rsid w:val="00A01B5D"/>
    <w:rsid w:val="00A01E5A"/>
    <w:rsid w:val="00A027DB"/>
    <w:rsid w:val="00A02B59"/>
    <w:rsid w:val="00A034C8"/>
    <w:rsid w:val="00A048CA"/>
    <w:rsid w:val="00A04D51"/>
    <w:rsid w:val="00A05E8C"/>
    <w:rsid w:val="00A0795D"/>
    <w:rsid w:val="00A1163A"/>
    <w:rsid w:val="00A12C9B"/>
    <w:rsid w:val="00A13804"/>
    <w:rsid w:val="00A15702"/>
    <w:rsid w:val="00A158B5"/>
    <w:rsid w:val="00A173BC"/>
    <w:rsid w:val="00A17A94"/>
    <w:rsid w:val="00A17E7F"/>
    <w:rsid w:val="00A20A4B"/>
    <w:rsid w:val="00A22113"/>
    <w:rsid w:val="00A224E0"/>
    <w:rsid w:val="00A23649"/>
    <w:rsid w:val="00A236DF"/>
    <w:rsid w:val="00A23AA4"/>
    <w:rsid w:val="00A24968"/>
    <w:rsid w:val="00A256E9"/>
    <w:rsid w:val="00A25A39"/>
    <w:rsid w:val="00A2756D"/>
    <w:rsid w:val="00A27AC7"/>
    <w:rsid w:val="00A27C29"/>
    <w:rsid w:val="00A3075D"/>
    <w:rsid w:val="00A319DF"/>
    <w:rsid w:val="00A31D46"/>
    <w:rsid w:val="00A33F18"/>
    <w:rsid w:val="00A33F7C"/>
    <w:rsid w:val="00A34655"/>
    <w:rsid w:val="00A34CBB"/>
    <w:rsid w:val="00A34DC4"/>
    <w:rsid w:val="00A35FFF"/>
    <w:rsid w:val="00A36440"/>
    <w:rsid w:val="00A3751A"/>
    <w:rsid w:val="00A37C71"/>
    <w:rsid w:val="00A40ED6"/>
    <w:rsid w:val="00A412C4"/>
    <w:rsid w:val="00A4249D"/>
    <w:rsid w:val="00A43525"/>
    <w:rsid w:val="00A4396F"/>
    <w:rsid w:val="00A43DD5"/>
    <w:rsid w:val="00A44101"/>
    <w:rsid w:val="00A44632"/>
    <w:rsid w:val="00A4526F"/>
    <w:rsid w:val="00A454B1"/>
    <w:rsid w:val="00A46B98"/>
    <w:rsid w:val="00A47BBC"/>
    <w:rsid w:val="00A505C6"/>
    <w:rsid w:val="00A50864"/>
    <w:rsid w:val="00A50F6A"/>
    <w:rsid w:val="00A5154A"/>
    <w:rsid w:val="00A51BB0"/>
    <w:rsid w:val="00A52566"/>
    <w:rsid w:val="00A52B41"/>
    <w:rsid w:val="00A52D01"/>
    <w:rsid w:val="00A52E3E"/>
    <w:rsid w:val="00A531AF"/>
    <w:rsid w:val="00A53AC9"/>
    <w:rsid w:val="00A557D3"/>
    <w:rsid w:val="00A56CF4"/>
    <w:rsid w:val="00A57F77"/>
    <w:rsid w:val="00A60359"/>
    <w:rsid w:val="00A6061C"/>
    <w:rsid w:val="00A60D74"/>
    <w:rsid w:val="00A60F16"/>
    <w:rsid w:val="00A6116F"/>
    <w:rsid w:val="00A62441"/>
    <w:rsid w:val="00A63539"/>
    <w:rsid w:val="00A63A9F"/>
    <w:rsid w:val="00A64201"/>
    <w:rsid w:val="00A65216"/>
    <w:rsid w:val="00A65E44"/>
    <w:rsid w:val="00A66A37"/>
    <w:rsid w:val="00A67B7C"/>
    <w:rsid w:val="00A67D15"/>
    <w:rsid w:val="00A70529"/>
    <w:rsid w:val="00A70F09"/>
    <w:rsid w:val="00A719D4"/>
    <w:rsid w:val="00A72192"/>
    <w:rsid w:val="00A73CB5"/>
    <w:rsid w:val="00A772B7"/>
    <w:rsid w:val="00A77857"/>
    <w:rsid w:val="00A7789F"/>
    <w:rsid w:val="00A77A32"/>
    <w:rsid w:val="00A77AF8"/>
    <w:rsid w:val="00A80897"/>
    <w:rsid w:val="00A814E8"/>
    <w:rsid w:val="00A81958"/>
    <w:rsid w:val="00A833CA"/>
    <w:rsid w:val="00A83BED"/>
    <w:rsid w:val="00A83BFF"/>
    <w:rsid w:val="00A83C96"/>
    <w:rsid w:val="00A8638E"/>
    <w:rsid w:val="00A86D39"/>
    <w:rsid w:val="00A87243"/>
    <w:rsid w:val="00A872AB"/>
    <w:rsid w:val="00A9147F"/>
    <w:rsid w:val="00A921F7"/>
    <w:rsid w:val="00A92CBA"/>
    <w:rsid w:val="00A932B5"/>
    <w:rsid w:val="00A93DD1"/>
    <w:rsid w:val="00A94442"/>
    <w:rsid w:val="00A94B5D"/>
    <w:rsid w:val="00A94EBD"/>
    <w:rsid w:val="00A95643"/>
    <w:rsid w:val="00A95B4A"/>
    <w:rsid w:val="00A97121"/>
    <w:rsid w:val="00A9757F"/>
    <w:rsid w:val="00A977FE"/>
    <w:rsid w:val="00AA0A5A"/>
    <w:rsid w:val="00AA0B66"/>
    <w:rsid w:val="00AA2130"/>
    <w:rsid w:val="00AA29AB"/>
    <w:rsid w:val="00AA2E9C"/>
    <w:rsid w:val="00AA4449"/>
    <w:rsid w:val="00AA4600"/>
    <w:rsid w:val="00AA4899"/>
    <w:rsid w:val="00AA4AA8"/>
    <w:rsid w:val="00AA4D2C"/>
    <w:rsid w:val="00AA4FE4"/>
    <w:rsid w:val="00AA7554"/>
    <w:rsid w:val="00AA7641"/>
    <w:rsid w:val="00AB00BE"/>
    <w:rsid w:val="00AB066E"/>
    <w:rsid w:val="00AB0A4E"/>
    <w:rsid w:val="00AB126C"/>
    <w:rsid w:val="00AB224C"/>
    <w:rsid w:val="00AB23C1"/>
    <w:rsid w:val="00AB35F8"/>
    <w:rsid w:val="00AB375C"/>
    <w:rsid w:val="00AB511F"/>
    <w:rsid w:val="00AB60BE"/>
    <w:rsid w:val="00AB647B"/>
    <w:rsid w:val="00AB68D4"/>
    <w:rsid w:val="00AB7738"/>
    <w:rsid w:val="00AC00F1"/>
    <w:rsid w:val="00AC09A3"/>
    <w:rsid w:val="00AC3745"/>
    <w:rsid w:val="00AC4A89"/>
    <w:rsid w:val="00AC68E8"/>
    <w:rsid w:val="00AC6F1A"/>
    <w:rsid w:val="00AC7B54"/>
    <w:rsid w:val="00AC7C49"/>
    <w:rsid w:val="00AD0B47"/>
    <w:rsid w:val="00AD220C"/>
    <w:rsid w:val="00AD34F2"/>
    <w:rsid w:val="00AD3814"/>
    <w:rsid w:val="00AD481E"/>
    <w:rsid w:val="00AD50FA"/>
    <w:rsid w:val="00AD5D8D"/>
    <w:rsid w:val="00AD7184"/>
    <w:rsid w:val="00AD71FA"/>
    <w:rsid w:val="00AD7542"/>
    <w:rsid w:val="00AD788F"/>
    <w:rsid w:val="00AE004E"/>
    <w:rsid w:val="00AE0391"/>
    <w:rsid w:val="00AE05C4"/>
    <w:rsid w:val="00AE0C9B"/>
    <w:rsid w:val="00AE1501"/>
    <w:rsid w:val="00AE1B0E"/>
    <w:rsid w:val="00AE1CF6"/>
    <w:rsid w:val="00AE1DA5"/>
    <w:rsid w:val="00AE3115"/>
    <w:rsid w:val="00AE5465"/>
    <w:rsid w:val="00AE5D42"/>
    <w:rsid w:val="00AE673C"/>
    <w:rsid w:val="00AF007E"/>
    <w:rsid w:val="00AF0CBC"/>
    <w:rsid w:val="00AF1092"/>
    <w:rsid w:val="00AF197B"/>
    <w:rsid w:val="00AF3F35"/>
    <w:rsid w:val="00AF5F22"/>
    <w:rsid w:val="00AF6025"/>
    <w:rsid w:val="00AF660D"/>
    <w:rsid w:val="00AF66DE"/>
    <w:rsid w:val="00AF76DB"/>
    <w:rsid w:val="00AF7772"/>
    <w:rsid w:val="00AF790D"/>
    <w:rsid w:val="00B006FE"/>
    <w:rsid w:val="00B00A48"/>
    <w:rsid w:val="00B00FB0"/>
    <w:rsid w:val="00B013A2"/>
    <w:rsid w:val="00B0140D"/>
    <w:rsid w:val="00B03750"/>
    <w:rsid w:val="00B04001"/>
    <w:rsid w:val="00B046A0"/>
    <w:rsid w:val="00B0500A"/>
    <w:rsid w:val="00B05A26"/>
    <w:rsid w:val="00B07CD3"/>
    <w:rsid w:val="00B10498"/>
    <w:rsid w:val="00B1132E"/>
    <w:rsid w:val="00B11B20"/>
    <w:rsid w:val="00B1259D"/>
    <w:rsid w:val="00B12E5E"/>
    <w:rsid w:val="00B13387"/>
    <w:rsid w:val="00B134D2"/>
    <w:rsid w:val="00B13FD0"/>
    <w:rsid w:val="00B14195"/>
    <w:rsid w:val="00B14669"/>
    <w:rsid w:val="00B1572E"/>
    <w:rsid w:val="00B157D6"/>
    <w:rsid w:val="00B1595B"/>
    <w:rsid w:val="00B15D5C"/>
    <w:rsid w:val="00B162BB"/>
    <w:rsid w:val="00B163E2"/>
    <w:rsid w:val="00B16EF6"/>
    <w:rsid w:val="00B174B4"/>
    <w:rsid w:val="00B17FC5"/>
    <w:rsid w:val="00B20C81"/>
    <w:rsid w:val="00B212C4"/>
    <w:rsid w:val="00B246B1"/>
    <w:rsid w:val="00B24DFA"/>
    <w:rsid w:val="00B25BEF"/>
    <w:rsid w:val="00B26C91"/>
    <w:rsid w:val="00B26F2F"/>
    <w:rsid w:val="00B30491"/>
    <w:rsid w:val="00B321B8"/>
    <w:rsid w:val="00B330AD"/>
    <w:rsid w:val="00B337AC"/>
    <w:rsid w:val="00B35541"/>
    <w:rsid w:val="00B35BF4"/>
    <w:rsid w:val="00B36A50"/>
    <w:rsid w:val="00B37795"/>
    <w:rsid w:val="00B37E92"/>
    <w:rsid w:val="00B4053D"/>
    <w:rsid w:val="00B40C41"/>
    <w:rsid w:val="00B4104A"/>
    <w:rsid w:val="00B41702"/>
    <w:rsid w:val="00B41E64"/>
    <w:rsid w:val="00B42816"/>
    <w:rsid w:val="00B42869"/>
    <w:rsid w:val="00B4296E"/>
    <w:rsid w:val="00B435F7"/>
    <w:rsid w:val="00B438A2"/>
    <w:rsid w:val="00B43D1C"/>
    <w:rsid w:val="00B452E8"/>
    <w:rsid w:val="00B45A79"/>
    <w:rsid w:val="00B46B32"/>
    <w:rsid w:val="00B46D04"/>
    <w:rsid w:val="00B47236"/>
    <w:rsid w:val="00B4787F"/>
    <w:rsid w:val="00B50728"/>
    <w:rsid w:val="00B50924"/>
    <w:rsid w:val="00B509D2"/>
    <w:rsid w:val="00B50CAA"/>
    <w:rsid w:val="00B51AB7"/>
    <w:rsid w:val="00B51BB5"/>
    <w:rsid w:val="00B5222E"/>
    <w:rsid w:val="00B527DC"/>
    <w:rsid w:val="00B52978"/>
    <w:rsid w:val="00B532E2"/>
    <w:rsid w:val="00B54BCB"/>
    <w:rsid w:val="00B55402"/>
    <w:rsid w:val="00B5552A"/>
    <w:rsid w:val="00B55E94"/>
    <w:rsid w:val="00B5732B"/>
    <w:rsid w:val="00B57541"/>
    <w:rsid w:val="00B57CB9"/>
    <w:rsid w:val="00B57D18"/>
    <w:rsid w:val="00B60578"/>
    <w:rsid w:val="00B607AE"/>
    <w:rsid w:val="00B60DD6"/>
    <w:rsid w:val="00B61502"/>
    <w:rsid w:val="00B616B6"/>
    <w:rsid w:val="00B61FE5"/>
    <w:rsid w:val="00B62380"/>
    <w:rsid w:val="00B62742"/>
    <w:rsid w:val="00B62FB2"/>
    <w:rsid w:val="00B637CB"/>
    <w:rsid w:val="00B63EFC"/>
    <w:rsid w:val="00B640CC"/>
    <w:rsid w:val="00B65EB9"/>
    <w:rsid w:val="00B71F53"/>
    <w:rsid w:val="00B72913"/>
    <w:rsid w:val="00B72F61"/>
    <w:rsid w:val="00B73433"/>
    <w:rsid w:val="00B73DBB"/>
    <w:rsid w:val="00B748FC"/>
    <w:rsid w:val="00B76054"/>
    <w:rsid w:val="00B7608B"/>
    <w:rsid w:val="00B76561"/>
    <w:rsid w:val="00B77588"/>
    <w:rsid w:val="00B7770A"/>
    <w:rsid w:val="00B80058"/>
    <w:rsid w:val="00B81394"/>
    <w:rsid w:val="00B81463"/>
    <w:rsid w:val="00B82680"/>
    <w:rsid w:val="00B83C28"/>
    <w:rsid w:val="00B84090"/>
    <w:rsid w:val="00B844E7"/>
    <w:rsid w:val="00B85A24"/>
    <w:rsid w:val="00B85D3F"/>
    <w:rsid w:val="00B85E69"/>
    <w:rsid w:val="00B87391"/>
    <w:rsid w:val="00B879B7"/>
    <w:rsid w:val="00B905E9"/>
    <w:rsid w:val="00B91FE0"/>
    <w:rsid w:val="00B927E8"/>
    <w:rsid w:val="00B92941"/>
    <w:rsid w:val="00B93B5D"/>
    <w:rsid w:val="00B951CE"/>
    <w:rsid w:val="00B95AF7"/>
    <w:rsid w:val="00B967FB"/>
    <w:rsid w:val="00B96880"/>
    <w:rsid w:val="00B96F2F"/>
    <w:rsid w:val="00B970BE"/>
    <w:rsid w:val="00B979D6"/>
    <w:rsid w:val="00BA1322"/>
    <w:rsid w:val="00BA1766"/>
    <w:rsid w:val="00BA1EE4"/>
    <w:rsid w:val="00BA26AA"/>
    <w:rsid w:val="00BA43F8"/>
    <w:rsid w:val="00BA5698"/>
    <w:rsid w:val="00BA7153"/>
    <w:rsid w:val="00BA7A01"/>
    <w:rsid w:val="00BA7A16"/>
    <w:rsid w:val="00BB05A9"/>
    <w:rsid w:val="00BB0698"/>
    <w:rsid w:val="00BB1C0C"/>
    <w:rsid w:val="00BB20C7"/>
    <w:rsid w:val="00BB3927"/>
    <w:rsid w:val="00BB3C7A"/>
    <w:rsid w:val="00BB530E"/>
    <w:rsid w:val="00BB578B"/>
    <w:rsid w:val="00BB6040"/>
    <w:rsid w:val="00BB65B6"/>
    <w:rsid w:val="00BB6B95"/>
    <w:rsid w:val="00BB7023"/>
    <w:rsid w:val="00BC06D7"/>
    <w:rsid w:val="00BC0A8F"/>
    <w:rsid w:val="00BC1674"/>
    <w:rsid w:val="00BC2015"/>
    <w:rsid w:val="00BC2ACD"/>
    <w:rsid w:val="00BC3191"/>
    <w:rsid w:val="00BC374B"/>
    <w:rsid w:val="00BC4B78"/>
    <w:rsid w:val="00BC6074"/>
    <w:rsid w:val="00BC7EDA"/>
    <w:rsid w:val="00BD00E4"/>
    <w:rsid w:val="00BD0B96"/>
    <w:rsid w:val="00BD0D6B"/>
    <w:rsid w:val="00BD1A5E"/>
    <w:rsid w:val="00BD1A6E"/>
    <w:rsid w:val="00BD2559"/>
    <w:rsid w:val="00BD490D"/>
    <w:rsid w:val="00BD4EFE"/>
    <w:rsid w:val="00BD58F8"/>
    <w:rsid w:val="00BD601D"/>
    <w:rsid w:val="00BD66B4"/>
    <w:rsid w:val="00BD7406"/>
    <w:rsid w:val="00BD7E12"/>
    <w:rsid w:val="00BD7F4D"/>
    <w:rsid w:val="00BE0CB5"/>
    <w:rsid w:val="00BE1519"/>
    <w:rsid w:val="00BE3CED"/>
    <w:rsid w:val="00BE6A1E"/>
    <w:rsid w:val="00BE77EC"/>
    <w:rsid w:val="00BE7BD1"/>
    <w:rsid w:val="00BF0018"/>
    <w:rsid w:val="00BF0D2A"/>
    <w:rsid w:val="00BF1645"/>
    <w:rsid w:val="00BF1E27"/>
    <w:rsid w:val="00BF1FD9"/>
    <w:rsid w:val="00BF2DE0"/>
    <w:rsid w:val="00BF367A"/>
    <w:rsid w:val="00BF437E"/>
    <w:rsid w:val="00BF4DCE"/>
    <w:rsid w:val="00BF5118"/>
    <w:rsid w:val="00BF697E"/>
    <w:rsid w:val="00BF7B2B"/>
    <w:rsid w:val="00BF7C7E"/>
    <w:rsid w:val="00C00B3C"/>
    <w:rsid w:val="00C01ED0"/>
    <w:rsid w:val="00C02804"/>
    <w:rsid w:val="00C064D3"/>
    <w:rsid w:val="00C06587"/>
    <w:rsid w:val="00C0699A"/>
    <w:rsid w:val="00C06FE7"/>
    <w:rsid w:val="00C0747C"/>
    <w:rsid w:val="00C106B9"/>
    <w:rsid w:val="00C10EC6"/>
    <w:rsid w:val="00C11897"/>
    <w:rsid w:val="00C12869"/>
    <w:rsid w:val="00C14569"/>
    <w:rsid w:val="00C1785F"/>
    <w:rsid w:val="00C17914"/>
    <w:rsid w:val="00C1795D"/>
    <w:rsid w:val="00C17BC9"/>
    <w:rsid w:val="00C20174"/>
    <w:rsid w:val="00C21BFD"/>
    <w:rsid w:val="00C21E00"/>
    <w:rsid w:val="00C2233C"/>
    <w:rsid w:val="00C22C04"/>
    <w:rsid w:val="00C22C41"/>
    <w:rsid w:val="00C2357E"/>
    <w:rsid w:val="00C2373E"/>
    <w:rsid w:val="00C2686E"/>
    <w:rsid w:val="00C269F0"/>
    <w:rsid w:val="00C27135"/>
    <w:rsid w:val="00C272AF"/>
    <w:rsid w:val="00C27DE5"/>
    <w:rsid w:val="00C30799"/>
    <w:rsid w:val="00C31260"/>
    <w:rsid w:val="00C31C2E"/>
    <w:rsid w:val="00C31D9C"/>
    <w:rsid w:val="00C32AAC"/>
    <w:rsid w:val="00C32C2C"/>
    <w:rsid w:val="00C3343C"/>
    <w:rsid w:val="00C33639"/>
    <w:rsid w:val="00C3392E"/>
    <w:rsid w:val="00C33E81"/>
    <w:rsid w:val="00C344B1"/>
    <w:rsid w:val="00C3574D"/>
    <w:rsid w:val="00C3592A"/>
    <w:rsid w:val="00C368A5"/>
    <w:rsid w:val="00C37475"/>
    <w:rsid w:val="00C37A59"/>
    <w:rsid w:val="00C41CFF"/>
    <w:rsid w:val="00C42EE2"/>
    <w:rsid w:val="00C43845"/>
    <w:rsid w:val="00C446A6"/>
    <w:rsid w:val="00C46706"/>
    <w:rsid w:val="00C4683A"/>
    <w:rsid w:val="00C4749F"/>
    <w:rsid w:val="00C518EA"/>
    <w:rsid w:val="00C52435"/>
    <w:rsid w:val="00C53683"/>
    <w:rsid w:val="00C53ADB"/>
    <w:rsid w:val="00C53F92"/>
    <w:rsid w:val="00C549F5"/>
    <w:rsid w:val="00C54B08"/>
    <w:rsid w:val="00C556B5"/>
    <w:rsid w:val="00C56A70"/>
    <w:rsid w:val="00C57E28"/>
    <w:rsid w:val="00C61AD0"/>
    <w:rsid w:val="00C63730"/>
    <w:rsid w:val="00C63C0A"/>
    <w:rsid w:val="00C64604"/>
    <w:rsid w:val="00C658CB"/>
    <w:rsid w:val="00C67360"/>
    <w:rsid w:val="00C720AE"/>
    <w:rsid w:val="00C737B6"/>
    <w:rsid w:val="00C73DEE"/>
    <w:rsid w:val="00C75791"/>
    <w:rsid w:val="00C76C65"/>
    <w:rsid w:val="00C809C0"/>
    <w:rsid w:val="00C81BF6"/>
    <w:rsid w:val="00C81F63"/>
    <w:rsid w:val="00C83231"/>
    <w:rsid w:val="00C83E1B"/>
    <w:rsid w:val="00C84267"/>
    <w:rsid w:val="00C85F02"/>
    <w:rsid w:val="00C86DB6"/>
    <w:rsid w:val="00C86F75"/>
    <w:rsid w:val="00C87274"/>
    <w:rsid w:val="00C9053F"/>
    <w:rsid w:val="00C917B6"/>
    <w:rsid w:val="00C919DE"/>
    <w:rsid w:val="00C94815"/>
    <w:rsid w:val="00C964C0"/>
    <w:rsid w:val="00CA022F"/>
    <w:rsid w:val="00CA0DB3"/>
    <w:rsid w:val="00CA34ED"/>
    <w:rsid w:val="00CA3B6D"/>
    <w:rsid w:val="00CA45A5"/>
    <w:rsid w:val="00CA4808"/>
    <w:rsid w:val="00CA5F4D"/>
    <w:rsid w:val="00CA6A2D"/>
    <w:rsid w:val="00CB129F"/>
    <w:rsid w:val="00CB20BF"/>
    <w:rsid w:val="00CB3086"/>
    <w:rsid w:val="00CB369B"/>
    <w:rsid w:val="00CB5371"/>
    <w:rsid w:val="00CB657B"/>
    <w:rsid w:val="00CB678A"/>
    <w:rsid w:val="00CC16AE"/>
    <w:rsid w:val="00CC1812"/>
    <w:rsid w:val="00CC1878"/>
    <w:rsid w:val="00CC2118"/>
    <w:rsid w:val="00CC23E1"/>
    <w:rsid w:val="00CC3355"/>
    <w:rsid w:val="00CC35FD"/>
    <w:rsid w:val="00CC52BE"/>
    <w:rsid w:val="00CC555E"/>
    <w:rsid w:val="00CC6D5F"/>
    <w:rsid w:val="00CC74B0"/>
    <w:rsid w:val="00CC7816"/>
    <w:rsid w:val="00CC7D53"/>
    <w:rsid w:val="00CD130A"/>
    <w:rsid w:val="00CD1746"/>
    <w:rsid w:val="00CD1A78"/>
    <w:rsid w:val="00CD2655"/>
    <w:rsid w:val="00CD2E73"/>
    <w:rsid w:val="00CD3084"/>
    <w:rsid w:val="00CD330A"/>
    <w:rsid w:val="00CD5352"/>
    <w:rsid w:val="00CD62E8"/>
    <w:rsid w:val="00CD6BA8"/>
    <w:rsid w:val="00CD7545"/>
    <w:rsid w:val="00CD75C5"/>
    <w:rsid w:val="00CD7A08"/>
    <w:rsid w:val="00CE01AA"/>
    <w:rsid w:val="00CE0FA7"/>
    <w:rsid w:val="00CE1396"/>
    <w:rsid w:val="00CE1C0E"/>
    <w:rsid w:val="00CE2728"/>
    <w:rsid w:val="00CE2819"/>
    <w:rsid w:val="00CE2964"/>
    <w:rsid w:val="00CE31E8"/>
    <w:rsid w:val="00CE33FA"/>
    <w:rsid w:val="00CE4103"/>
    <w:rsid w:val="00CE476F"/>
    <w:rsid w:val="00CE47C3"/>
    <w:rsid w:val="00CE55B8"/>
    <w:rsid w:val="00CE5B2F"/>
    <w:rsid w:val="00CE750A"/>
    <w:rsid w:val="00CE779F"/>
    <w:rsid w:val="00CE7E94"/>
    <w:rsid w:val="00CF0CAE"/>
    <w:rsid w:val="00CF0D86"/>
    <w:rsid w:val="00CF0DCF"/>
    <w:rsid w:val="00CF15F4"/>
    <w:rsid w:val="00CF172C"/>
    <w:rsid w:val="00CF205D"/>
    <w:rsid w:val="00CF233A"/>
    <w:rsid w:val="00CF244F"/>
    <w:rsid w:val="00CF2661"/>
    <w:rsid w:val="00CF3953"/>
    <w:rsid w:val="00CF5B47"/>
    <w:rsid w:val="00CF7C0F"/>
    <w:rsid w:val="00D002E0"/>
    <w:rsid w:val="00D0046F"/>
    <w:rsid w:val="00D0063B"/>
    <w:rsid w:val="00D008F0"/>
    <w:rsid w:val="00D00C6E"/>
    <w:rsid w:val="00D00D65"/>
    <w:rsid w:val="00D00DB8"/>
    <w:rsid w:val="00D01BC3"/>
    <w:rsid w:val="00D03376"/>
    <w:rsid w:val="00D03B01"/>
    <w:rsid w:val="00D03BFE"/>
    <w:rsid w:val="00D04570"/>
    <w:rsid w:val="00D046C6"/>
    <w:rsid w:val="00D04B73"/>
    <w:rsid w:val="00D07335"/>
    <w:rsid w:val="00D075DB"/>
    <w:rsid w:val="00D07885"/>
    <w:rsid w:val="00D103AD"/>
    <w:rsid w:val="00D1183C"/>
    <w:rsid w:val="00D119B6"/>
    <w:rsid w:val="00D11E1E"/>
    <w:rsid w:val="00D1212B"/>
    <w:rsid w:val="00D15F62"/>
    <w:rsid w:val="00D1632F"/>
    <w:rsid w:val="00D16CDD"/>
    <w:rsid w:val="00D218AC"/>
    <w:rsid w:val="00D21E9A"/>
    <w:rsid w:val="00D21F5B"/>
    <w:rsid w:val="00D22146"/>
    <w:rsid w:val="00D22B3E"/>
    <w:rsid w:val="00D23BFC"/>
    <w:rsid w:val="00D23C6B"/>
    <w:rsid w:val="00D2459B"/>
    <w:rsid w:val="00D267E2"/>
    <w:rsid w:val="00D26B9F"/>
    <w:rsid w:val="00D3099C"/>
    <w:rsid w:val="00D33F2B"/>
    <w:rsid w:val="00D34743"/>
    <w:rsid w:val="00D34C5A"/>
    <w:rsid w:val="00D3574C"/>
    <w:rsid w:val="00D36793"/>
    <w:rsid w:val="00D36D37"/>
    <w:rsid w:val="00D36E7F"/>
    <w:rsid w:val="00D37393"/>
    <w:rsid w:val="00D373CA"/>
    <w:rsid w:val="00D37EC8"/>
    <w:rsid w:val="00D40613"/>
    <w:rsid w:val="00D40D70"/>
    <w:rsid w:val="00D4196B"/>
    <w:rsid w:val="00D42290"/>
    <w:rsid w:val="00D429F2"/>
    <w:rsid w:val="00D42EAD"/>
    <w:rsid w:val="00D44069"/>
    <w:rsid w:val="00D45931"/>
    <w:rsid w:val="00D45D60"/>
    <w:rsid w:val="00D47140"/>
    <w:rsid w:val="00D531F0"/>
    <w:rsid w:val="00D5368F"/>
    <w:rsid w:val="00D53B2B"/>
    <w:rsid w:val="00D53F5A"/>
    <w:rsid w:val="00D5485D"/>
    <w:rsid w:val="00D558C1"/>
    <w:rsid w:val="00D5594B"/>
    <w:rsid w:val="00D5657B"/>
    <w:rsid w:val="00D56FC0"/>
    <w:rsid w:val="00D570E3"/>
    <w:rsid w:val="00D57DCF"/>
    <w:rsid w:val="00D57F0E"/>
    <w:rsid w:val="00D6006E"/>
    <w:rsid w:val="00D60087"/>
    <w:rsid w:val="00D60240"/>
    <w:rsid w:val="00D60365"/>
    <w:rsid w:val="00D60527"/>
    <w:rsid w:val="00D60EEE"/>
    <w:rsid w:val="00D61869"/>
    <w:rsid w:val="00D62C7F"/>
    <w:rsid w:val="00D62F0B"/>
    <w:rsid w:val="00D63F18"/>
    <w:rsid w:val="00D64F1C"/>
    <w:rsid w:val="00D65A5C"/>
    <w:rsid w:val="00D6621B"/>
    <w:rsid w:val="00D66565"/>
    <w:rsid w:val="00D66821"/>
    <w:rsid w:val="00D67142"/>
    <w:rsid w:val="00D6753D"/>
    <w:rsid w:val="00D70E3F"/>
    <w:rsid w:val="00D72C53"/>
    <w:rsid w:val="00D7303E"/>
    <w:rsid w:val="00D734B0"/>
    <w:rsid w:val="00D740B3"/>
    <w:rsid w:val="00D74546"/>
    <w:rsid w:val="00D74B74"/>
    <w:rsid w:val="00D753EF"/>
    <w:rsid w:val="00D75AA9"/>
    <w:rsid w:val="00D75EF7"/>
    <w:rsid w:val="00D766D0"/>
    <w:rsid w:val="00D777FA"/>
    <w:rsid w:val="00D77870"/>
    <w:rsid w:val="00D80260"/>
    <w:rsid w:val="00D804C3"/>
    <w:rsid w:val="00D807D8"/>
    <w:rsid w:val="00D81927"/>
    <w:rsid w:val="00D82885"/>
    <w:rsid w:val="00D83F76"/>
    <w:rsid w:val="00D845A6"/>
    <w:rsid w:val="00D84716"/>
    <w:rsid w:val="00D84839"/>
    <w:rsid w:val="00D84C13"/>
    <w:rsid w:val="00D85E10"/>
    <w:rsid w:val="00D869EB"/>
    <w:rsid w:val="00D86BB3"/>
    <w:rsid w:val="00D8785F"/>
    <w:rsid w:val="00D90306"/>
    <w:rsid w:val="00D91878"/>
    <w:rsid w:val="00D92104"/>
    <w:rsid w:val="00D92FEB"/>
    <w:rsid w:val="00D93904"/>
    <w:rsid w:val="00D93CC6"/>
    <w:rsid w:val="00D93F6E"/>
    <w:rsid w:val="00D9506A"/>
    <w:rsid w:val="00D958C0"/>
    <w:rsid w:val="00D95E2C"/>
    <w:rsid w:val="00DA0612"/>
    <w:rsid w:val="00DA0746"/>
    <w:rsid w:val="00DA07AA"/>
    <w:rsid w:val="00DA11BF"/>
    <w:rsid w:val="00DA1A5D"/>
    <w:rsid w:val="00DA2298"/>
    <w:rsid w:val="00DA2AC7"/>
    <w:rsid w:val="00DA2ECB"/>
    <w:rsid w:val="00DA36F0"/>
    <w:rsid w:val="00DA3AEB"/>
    <w:rsid w:val="00DA5116"/>
    <w:rsid w:val="00DA59D2"/>
    <w:rsid w:val="00DA7249"/>
    <w:rsid w:val="00DA769F"/>
    <w:rsid w:val="00DA790B"/>
    <w:rsid w:val="00DB1E03"/>
    <w:rsid w:val="00DB25C4"/>
    <w:rsid w:val="00DB3776"/>
    <w:rsid w:val="00DB6102"/>
    <w:rsid w:val="00DB611C"/>
    <w:rsid w:val="00DB77A0"/>
    <w:rsid w:val="00DB7A8A"/>
    <w:rsid w:val="00DB7F86"/>
    <w:rsid w:val="00DC0DDA"/>
    <w:rsid w:val="00DC233C"/>
    <w:rsid w:val="00DC26AB"/>
    <w:rsid w:val="00DC2B95"/>
    <w:rsid w:val="00DC4562"/>
    <w:rsid w:val="00DC4887"/>
    <w:rsid w:val="00DC48A5"/>
    <w:rsid w:val="00DC6381"/>
    <w:rsid w:val="00DC644A"/>
    <w:rsid w:val="00DC6C00"/>
    <w:rsid w:val="00DD0304"/>
    <w:rsid w:val="00DD05B5"/>
    <w:rsid w:val="00DD07AA"/>
    <w:rsid w:val="00DD08D4"/>
    <w:rsid w:val="00DD0B5F"/>
    <w:rsid w:val="00DD10B8"/>
    <w:rsid w:val="00DD1B20"/>
    <w:rsid w:val="00DD3E73"/>
    <w:rsid w:val="00DD444B"/>
    <w:rsid w:val="00DD45D3"/>
    <w:rsid w:val="00DD476E"/>
    <w:rsid w:val="00DD5EB5"/>
    <w:rsid w:val="00DD6A58"/>
    <w:rsid w:val="00DD6C48"/>
    <w:rsid w:val="00DD72D1"/>
    <w:rsid w:val="00DE05DB"/>
    <w:rsid w:val="00DE08CA"/>
    <w:rsid w:val="00DE19DD"/>
    <w:rsid w:val="00DE3940"/>
    <w:rsid w:val="00DE3F93"/>
    <w:rsid w:val="00DE4AC4"/>
    <w:rsid w:val="00DE4FD5"/>
    <w:rsid w:val="00DE56A3"/>
    <w:rsid w:val="00DE5FE0"/>
    <w:rsid w:val="00DE6C31"/>
    <w:rsid w:val="00DE6EF5"/>
    <w:rsid w:val="00DE7735"/>
    <w:rsid w:val="00DF0150"/>
    <w:rsid w:val="00DF18E2"/>
    <w:rsid w:val="00DF1E19"/>
    <w:rsid w:val="00DF530A"/>
    <w:rsid w:val="00DF57DB"/>
    <w:rsid w:val="00DF598C"/>
    <w:rsid w:val="00DF6FE1"/>
    <w:rsid w:val="00DF7736"/>
    <w:rsid w:val="00DF7A15"/>
    <w:rsid w:val="00DF7BC1"/>
    <w:rsid w:val="00E00731"/>
    <w:rsid w:val="00E01325"/>
    <w:rsid w:val="00E01457"/>
    <w:rsid w:val="00E015A5"/>
    <w:rsid w:val="00E0344E"/>
    <w:rsid w:val="00E03AC2"/>
    <w:rsid w:val="00E03ECC"/>
    <w:rsid w:val="00E06FB3"/>
    <w:rsid w:val="00E070D1"/>
    <w:rsid w:val="00E07EE4"/>
    <w:rsid w:val="00E107EB"/>
    <w:rsid w:val="00E10AE2"/>
    <w:rsid w:val="00E118DA"/>
    <w:rsid w:val="00E11E4A"/>
    <w:rsid w:val="00E1376B"/>
    <w:rsid w:val="00E13845"/>
    <w:rsid w:val="00E14543"/>
    <w:rsid w:val="00E14DE8"/>
    <w:rsid w:val="00E20452"/>
    <w:rsid w:val="00E20536"/>
    <w:rsid w:val="00E228B3"/>
    <w:rsid w:val="00E25077"/>
    <w:rsid w:val="00E25653"/>
    <w:rsid w:val="00E25B60"/>
    <w:rsid w:val="00E31231"/>
    <w:rsid w:val="00E31977"/>
    <w:rsid w:val="00E31AB8"/>
    <w:rsid w:val="00E33535"/>
    <w:rsid w:val="00E33656"/>
    <w:rsid w:val="00E33783"/>
    <w:rsid w:val="00E35089"/>
    <w:rsid w:val="00E35199"/>
    <w:rsid w:val="00E35282"/>
    <w:rsid w:val="00E37614"/>
    <w:rsid w:val="00E40B9A"/>
    <w:rsid w:val="00E41683"/>
    <w:rsid w:val="00E41A1E"/>
    <w:rsid w:val="00E4278A"/>
    <w:rsid w:val="00E42B06"/>
    <w:rsid w:val="00E42F0D"/>
    <w:rsid w:val="00E43009"/>
    <w:rsid w:val="00E431FD"/>
    <w:rsid w:val="00E43260"/>
    <w:rsid w:val="00E4567B"/>
    <w:rsid w:val="00E46324"/>
    <w:rsid w:val="00E46D24"/>
    <w:rsid w:val="00E46FD9"/>
    <w:rsid w:val="00E5076E"/>
    <w:rsid w:val="00E52037"/>
    <w:rsid w:val="00E524B0"/>
    <w:rsid w:val="00E52ECE"/>
    <w:rsid w:val="00E53EA2"/>
    <w:rsid w:val="00E54A6C"/>
    <w:rsid w:val="00E55EF1"/>
    <w:rsid w:val="00E5658B"/>
    <w:rsid w:val="00E57500"/>
    <w:rsid w:val="00E57B4E"/>
    <w:rsid w:val="00E614EE"/>
    <w:rsid w:val="00E63853"/>
    <w:rsid w:val="00E639C9"/>
    <w:rsid w:val="00E63F55"/>
    <w:rsid w:val="00E643AE"/>
    <w:rsid w:val="00E65B33"/>
    <w:rsid w:val="00E67662"/>
    <w:rsid w:val="00E67B50"/>
    <w:rsid w:val="00E67F1F"/>
    <w:rsid w:val="00E705AC"/>
    <w:rsid w:val="00E70E1F"/>
    <w:rsid w:val="00E713B2"/>
    <w:rsid w:val="00E71B4B"/>
    <w:rsid w:val="00E7374E"/>
    <w:rsid w:val="00E73AB5"/>
    <w:rsid w:val="00E73C93"/>
    <w:rsid w:val="00E75E54"/>
    <w:rsid w:val="00E76F84"/>
    <w:rsid w:val="00E777CC"/>
    <w:rsid w:val="00E77EA1"/>
    <w:rsid w:val="00E8034B"/>
    <w:rsid w:val="00E809BF"/>
    <w:rsid w:val="00E81BDC"/>
    <w:rsid w:val="00E8385C"/>
    <w:rsid w:val="00E843BF"/>
    <w:rsid w:val="00E849B3"/>
    <w:rsid w:val="00E86A0C"/>
    <w:rsid w:val="00E86DC7"/>
    <w:rsid w:val="00E87476"/>
    <w:rsid w:val="00E879F2"/>
    <w:rsid w:val="00E87FE3"/>
    <w:rsid w:val="00E907EC"/>
    <w:rsid w:val="00E909C4"/>
    <w:rsid w:val="00E90C51"/>
    <w:rsid w:val="00E91292"/>
    <w:rsid w:val="00E917B9"/>
    <w:rsid w:val="00E93B07"/>
    <w:rsid w:val="00E93DED"/>
    <w:rsid w:val="00E93EA1"/>
    <w:rsid w:val="00E95D1B"/>
    <w:rsid w:val="00E96281"/>
    <w:rsid w:val="00E96330"/>
    <w:rsid w:val="00E969FA"/>
    <w:rsid w:val="00E96AF3"/>
    <w:rsid w:val="00E96B9F"/>
    <w:rsid w:val="00EA0156"/>
    <w:rsid w:val="00EA025A"/>
    <w:rsid w:val="00EA0643"/>
    <w:rsid w:val="00EA0932"/>
    <w:rsid w:val="00EA23D0"/>
    <w:rsid w:val="00EA2487"/>
    <w:rsid w:val="00EA3899"/>
    <w:rsid w:val="00EA5B1B"/>
    <w:rsid w:val="00EA620B"/>
    <w:rsid w:val="00EA6938"/>
    <w:rsid w:val="00EA7060"/>
    <w:rsid w:val="00EA712C"/>
    <w:rsid w:val="00EA7219"/>
    <w:rsid w:val="00EB2C75"/>
    <w:rsid w:val="00EB2D13"/>
    <w:rsid w:val="00EB2D92"/>
    <w:rsid w:val="00EB5C8C"/>
    <w:rsid w:val="00EB5CDF"/>
    <w:rsid w:val="00EB5E69"/>
    <w:rsid w:val="00EB6F82"/>
    <w:rsid w:val="00EB7099"/>
    <w:rsid w:val="00EC1718"/>
    <w:rsid w:val="00EC2282"/>
    <w:rsid w:val="00EC242D"/>
    <w:rsid w:val="00EC2F19"/>
    <w:rsid w:val="00EC3B94"/>
    <w:rsid w:val="00EC4390"/>
    <w:rsid w:val="00EC65C4"/>
    <w:rsid w:val="00EC6CC9"/>
    <w:rsid w:val="00EC6D18"/>
    <w:rsid w:val="00EC770D"/>
    <w:rsid w:val="00ED0A39"/>
    <w:rsid w:val="00ED0CCA"/>
    <w:rsid w:val="00ED22B9"/>
    <w:rsid w:val="00ED55C9"/>
    <w:rsid w:val="00ED5C46"/>
    <w:rsid w:val="00ED5E4E"/>
    <w:rsid w:val="00ED61E0"/>
    <w:rsid w:val="00ED6465"/>
    <w:rsid w:val="00ED7013"/>
    <w:rsid w:val="00ED7B65"/>
    <w:rsid w:val="00EE1660"/>
    <w:rsid w:val="00EE1A1F"/>
    <w:rsid w:val="00EE2264"/>
    <w:rsid w:val="00EE34CA"/>
    <w:rsid w:val="00EE38F7"/>
    <w:rsid w:val="00EE3A7C"/>
    <w:rsid w:val="00EE4299"/>
    <w:rsid w:val="00EE482A"/>
    <w:rsid w:val="00EE4A77"/>
    <w:rsid w:val="00EE7812"/>
    <w:rsid w:val="00EF08D9"/>
    <w:rsid w:val="00EF1025"/>
    <w:rsid w:val="00EF121C"/>
    <w:rsid w:val="00EF1CF3"/>
    <w:rsid w:val="00EF21D5"/>
    <w:rsid w:val="00EF2280"/>
    <w:rsid w:val="00EF22D8"/>
    <w:rsid w:val="00EF27B5"/>
    <w:rsid w:val="00EF31E8"/>
    <w:rsid w:val="00EF38CB"/>
    <w:rsid w:val="00EF5C60"/>
    <w:rsid w:val="00EF6284"/>
    <w:rsid w:val="00EF72A4"/>
    <w:rsid w:val="00F00171"/>
    <w:rsid w:val="00F006CA"/>
    <w:rsid w:val="00F01047"/>
    <w:rsid w:val="00F0145D"/>
    <w:rsid w:val="00F025A1"/>
    <w:rsid w:val="00F03512"/>
    <w:rsid w:val="00F04AEC"/>
    <w:rsid w:val="00F050F9"/>
    <w:rsid w:val="00F060C2"/>
    <w:rsid w:val="00F07454"/>
    <w:rsid w:val="00F13789"/>
    <w:rsid w:val="00F1476A"/>
    <w:rsid w:val="00F14833"/>
    <w:rsid w:val="00F17A94"/>
    <w:rsid w:val="00F2079D"/>
    <w:rsid w:val="00F208D2"/>
    <w:rsid w:val="00F20E36"/>
    <w:rsid w:val="00F20E39"/>
    <w:rsid w:val="00F20FA1"/>
    <w:rsid w:val="00F2114F"/>
    <w:rsid w:val="00F22E5F"/>
    <w:rsid w:val="00F23879"/>
    <w:rsid w:val="00F25435"/>
    <w:rsid w:val="00F27222"/>
    <w:rsid w:val="00F302C4"/>
    <w:rsid w:val="00F30470"/>
    <w:rsid w:val="00F305A2"/>
    <w:rsid w:val="00F31028"/>
    <w:rsid w:val="00F313B0"/>
    <w:rsid w:val="00F322BD"/>
    <w:rsid w:val="00F323E4"/>
    <w:rsid w:val="00F34486"/>
    <w:rsid w:val="00F359FB"/>
    <w:rsid w:val="00F36561"/>
    <w:rsid w:val="00F3784F"/>
    <w:rsid w:val="00F40093"/>
    <w:rsid w:val="00F41230"/>
    <w:rsid w:val="00F42880"/>
    <w:rsid w:val="00F42E68"/>
    <w:rsid w:val="00F434F7"/>
    <w:rsid w:val="00F43B9D"/>
    <w:rsid w:val="00F44384"/>
    <w:rsid w:val="00F461CD"/>
    <w:rsid w:val="00F4693C"/>
    <w:rsid w:val="00F474A4"/>
    <w:rsid w:val="00F4766A"/>
    <w:rsid w:val="00F514F6"/>
    <w:rsid w:val="00F53CAB"/>
    <w:rsid w:val="00F54C11"/>
    <w:rsid w:val="00F55920"/>
    <w:rsid w:val="00F57149"/>
    <w:rsid w:val="00F57E9D"/>
    <w:rsid w:val="00F60C4A"/>
    <w:rsid w:val="00F6181B"/>
    <w:rsid w:val="00F6230B"/>
    <w:rsid w:val="00F6394D"/>
    <w:rsid w:val="00F64848"/>
    <w:rsid w:val="00F649C5"/>
    <w:rsid w:val="00F64EBD"/>
    <w:rsid w:val="00F67B54"/>
    <w:rsid w:val="00F67D58"/>
    <w:rsid w:val="00F70340"/>
    <w:rsid w:val="00F70FAF"/>
    <w:rsid w:val="00F723DA"/>
    <w:rsid w:val="00F72CBB"/>
    <w:rsid w:val="00F72F6A"/>
    <w:rsid w:val="00F7306F"/>
    <w:rsid w:val="00F73F00"/>
    <w:rsid w:val="00F741E2"/>
    <w:rsid w:val="00F75989"/>
    <w:rsid w:val="00F75CCF"/>
    <w:rsid w:val="00F76E24"/>
    <w:rsid w:val="00F77C29"/>
    <w:rsid w:val="00F80609"/>
    <w:rsid w:val="00F80ECE"/>
    <w:rsid w:val="00F80FA5"/>
    <w:rsid w:val="00F824FC"/>
    <w:rsid w:val="00F8253B"/>
    <w:rsid w:val="00F825C9"/>
    <w:rsid w:val="00F837DC"/>
    <w:rsid w:val="00F83E93"/>
    <w:rsid w:val="00F84E60"/>
    <w:rsid w:val="00F867AA"/>
    <w:rsid w:val="00F86B30"/>
    <w:rsid w:val="00F86DF2"/>
    <w:rsid w:val="00F91363"/>
    <w:rsid w:val="00F92323"/>
    <w:rsid w:val="00F92AD0"/>
    <w:rsid w:val="00F93F72"/>
    <w:rsid w:val="00F94AB3"/>
    <w:rsid w:val="00F95600"/>
    <w:rsid w:val="00F95D04"/>
    <w:rsid w:val="00F95D31"/>
    <w:rsid w:val="00F95FFB"/>
    <w:rsid w:val="00F9613F"/>
    <w:rsid w:val="00F96D29"/>
    <w:rsid w:val="00F96D55"/>
    <w:rsid w:val="00F971D3"/>
    <w:rsid w:val="00FA09F7"/>
    <w:rsid w:val="00FA1227"/>
    <w:rsid w:val="00FA1B99"/>
    <w:rsid w:val="00FA2263"/>
    <w:rsid w:val="00FA250B"/>
    <w:rsid w:val="00FA3CA3"/>
    <w:rsid w:val="00FA475A"/>
    <w:rsid w:val="00FA4C7D"/>
    <w:rsid w:val="00FA7402"/>
    <w:rsid w:val="00FB177D"/>
    <w:rsid w:val="00FB1818"/>
    <w:rsid w:val="00FB190E"/>
    <w:rsid w:val="00FB22CF"/>
    <w:rsid w:val="00FB23CA"/>
    <w:rsid w:val="00FB25D0"/>
    <w:rsid w:val="00FB4387"/>
    <w:rsid w:val="00FB5E7C"/>
    <w:rsid w:val="00FB6520"/>
    <w:rsid w:val="00FB73BD"/>
    <w:rsid w:val="00FC02F3"/>
    <w:rsid w:val="00FC034B"/>
    <w:rsid w:val="00FC1589"/>
    <w:rsid w:val="00FC2843"/>
    <w:rsid w:val="00FC2FDB"/>
    <w:rsid w:val="00FC314B"/>
    <w:rsid w:val="00FC39E3"/>
    <w:rsid w:val="00FC41BB"/>
    <w:rsid w:val="00FC4392"/>
    <w:rsid w:val="00FC5689"/>
    <w:rsid w:val="00FC58B8"/>
    <w:rsid w:val="00FC715F"/>
    <w:rsid w:val="00FC78C1"/>
    <w:rsid w:val="00FC7B2F"/>
    <w:rsid w:val="00FD0D35"/>
    <w:rsid w:val="00FD2D9E"/>
    <w:rsid w:val="00FD37A2"/>
    <w:rsid w:val="00FD4825"/>
    <w:rsid w:val="00FD51A0"/>
    <w:rsid w:val="00FD54DB"/>
    <w:rsid w:val="00FD641E"/>
    <w:rsid w:val="00FD676B"/>
    <w:rsid w:val="00FD7311"/>
    <w:rsid w:val="00FE1022"/>
    <w:rsid w:val="00FE15E6"/>
    <w:rsid w:val="00FE201C"/>
    <w:rsid w:val="00FE2090"/>
    <w:rsid w:val="00FE364F"/>
    <w:rsid w:val="00FE4879"/>
    <w:rsid w:val="00FE489B"/>
    <w:rsid w:val="00FE4B54"/>
    <w:rsid w:val="00FE5F90"/>
    <w:rsid w:val="00FE733D"/>
    <w:rsid w:val="00FE7BF6"/>
    <w:rsid w:val="00FE7E7F"/>
    <w:rsid w:val="00FF0208"/>
    <w:rsid w:val="00FF063B"/>
    <w:rsid w:val="00FF54D7"/>
    <w:rsid w:val="00FF6070"/>
    <w:rsid w:val="00FF66A6"/>
    <w:rsid w:val="00FF67E4"/>
    <w:rsid w:val="00FF7743"/>
    <w:rsid w:val="00FF7864"/>
    <w:rsid w:val="00FF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,"/>
  <w14:docId w14:val="4C504870"/>
  <w15:docId w15:val="{AEA109FB-2D9C-4390-8F57-F20803549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Code" w:uiPriority="99"/>
    <w:lsdException w:name="HTML Definition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A35FFF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937064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D53B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D53B2B"/>
    <w:rPr>
      <w:rFonts w:ascii="Courier New" w:hAnsi="Courier New" w:cs="Courier New"/>
    </w:rPr>
  </w:style>
  <w:style w:type="character" w:styleId="HTML-kd">
    <w:name w:val="HTML Code"/>
    <w:basedOn w:val="Bekezdsalapbettpusa"/>
    <w:uiPriority w:val="99"/>
    <w:unhideWhenUsed/>
    <w:rsid w:val="00D53B2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Wik22</b:Tag>
    <b:SourceType>DocumentFromInternetSite</b:SourceType>
    <b:Guid>{2D45C9FE-5873-4078-A38C-89CC30BF6EAF}</b:Guid>
    <b:Title>Windowing System</b:Title>
    <b:Year>2022</b:Year>
    <b:Month>03</b:Month>
    <b:Day>13</b:Day>
    <b:YearAccessed>2022</b:YearAccessed>
    <b:MonthAccessed>05</b:MonthAccessed>
    <b:DayAccessed>03</b:DayAccessed>
    <b:URL>https://en.wikipedia.org/wiki/Windowing_system</b:URL>
    <b:RefOrder>1</b:RefOrder>
  </b:Source>
  <b:Source>
    <b:Tag>erl22</b:Tag>
    <b:SourceType>InternetSite</b:SourceType>
    <b:Guid>{FED800C2-65B0-4406-9601-AB5D59B1C508}</b:Guid>
    <b:Title>Erlang System Architecture Introduction</b:Title>
    <b:ProductionCompany>Ericsson</b:ProductionCompany>
    <b:YearAccessed>2022</b:YearAccessed>
    <b:MonthAccessed>10</b:MonthAccessed>
    <b:DayAccessed>22</b:DayAccessed>
    <b:URL>https://www.erlang.org/doc/system_architecture_intro/sys_arch_intro.html</b:URL>
    <b:RefOrder>6</b:RefOrder>
  </b:Source>
  <b:Source>
    <b:Tag>Way22</b:Tag>
    <b:SourceType>InternetSite</b:SourceType>
    <b:Guid>{9A3928F9-09D1-4445-8721-D3F404418F75}</b:Guid>
    <b:Title>Wayland Architecture</b:Title>
    <b:ProductionCompany>wayland</b:ProductionCompany>
    <b:YearAccessed>2022</b:YearAccessed>
    <b:MonthAccessed>10</b:MonthAccessed>
    <b:DayAccessed>22</b:DayAccessed>
    <b:URL>https://wayland.freedesktop.org/architecture.html</b:URL>
    <b:RefOrder>2</b:RefOrder>
  </b:Source>
  <b:Source>
    <b:Tag>Erl221</b:Tag>
    <b:SourceType>InternetSite</b:SourceType>
    <b:Guid>{EFFF295B-B2E3-47A3-B57D-5DE8C1B90C6F}</b:Guid>
    <b:Title>Erlang Behaviours</b:Title>
    <b:YearAccessed>2022</b:YearAccessed>
    <b:MonthAccessed>11</b:MonthAccessed>
    <b:DayAccessed>22</b:DayAccessed>
    <b:URL>https://www.erlang.org/doc/design_principles/des_princ.html#behaviours</b:URL>
    <b:RefOrder>7</b:RefOrder>
  </b:Source>
  <b:Source>
    <b:Tag>Rus22</b:Tag>
    <b:SourceType>InternetSite</b:SourceType>
    <b:Guid>{744555D7-413A-4774-94F0-3439FD4CBAA2}</b:Guid>
    <b:Title>Rust Programming Language</b:Title>
    <b:YearAccessed>2022</b:YearAccessed>
    <b:MonthAccessed>10</b:MonthAccessed>
    <b:DayAccessed>22</b:DayAccessed>
    <b:URL>https://en.wikipedia.org/wiki/Rust_(programming_language)</b:URL>
    <b:RefOrder>3</b:RefOrder>
  </b:Source>
  <b:Source>
    <b:Tag>Rus221</b:Tag>
    <b:SourceType>InternetSite</b:SourceType>
    <b:Guid>{45509EFB-1EA9-4E94-960A-DB191D0CAB47}</b:Guid>
    <b:Title>Rust Benchmarks</b:Title>
    <b:YearAccessed>2022</b:YearAccessed>
    <b:MonthAccessed>10</b:MonthAccessed>
    <b:DayAccessed>25</b:DayAccessed>
    <b:URL>https://benchmarksgame-team.pages.debian.net/benchmarksgame/fastest/rust-gpp.html</b:URL>
    <b:RefOrder>4</b:RefOrder>
  </b:Source>
  <b:Source>
    <b:Tag>X1122</b:Tag>
    <b:SourceType>InternetSite</b:SourceType>
    <b:Guid>{D0D8BFCE-D969-484E-924B-4770EEF02F03}</b:Guid>
    <b:Title>X11 Rust Bindings</b:Title>
    <b:YearAccessed>2022</b:YearAccessed>
    <b:MonthAccessed>10</b:MonthAccessed>
    <b:DayAccessed>25</b:DayAccessed>
    <b:URL>https://github.com/psychon/x11rb</b:URL>
    <b:RefOrder>5</b:RefOrder>
  </b:Source>
  <b:Source>
    <b:Tag>Rea221</b:Tag>
    <b:SourceType>InternetSite</b:SourceType>
    <b:Guid>{20A2CBC5-BEE6-4525-B126-D94978D3E690}</b:Guid>
    <b:Title>React Tutorial</b:Title>
    <b:YearAccessed>2022</b:YearAccessed>
    <b:MonthAccessed>10</b:MonthAccessed>
    <b:DayAccessed>25</b:DayAccessed>
    <b:URL>https://www.simplilearn.com/tutorials/reactjs-tutorial/what-is-reactjs</b:URL>
    <b:RefOrder>8</b:RefOrder>
  </b:Source>
  <b:Source>
    <b:Tag>suc02</b:Tag>
    <b:SourceType>InternetSite</b:SourceType>
    <b:Guid>{29D65A9C-2BD1-4492-8BF7-D3E963BF9D45}</b:Guid>
    <b:Author>
      <b:Author>
        <b:NameList>
          <b:Person>
            <b:Last>suckless.org</b:Last>
          </b:Person>
        </b:NameList>
      </b:Author>
    </b:Author>
    <b:Title>slock</b:Title>
    <b:YearAccessed>202</b:YearAccessed>
    <b:MonthAccessed>11</b:MonthAccessed>
    <b:DayAccessed>01</b:DayAccessed>
    <b:URL>https://tools.suckless.org/slock/</b:URL>
    <b:RefOrder>10</b:RefOrder>
  </b:Source>
  <b:Source>
    <b:Tag>pos22</b:Tag>
    <b:SourceType>InternetSite</b:SourceType>
    <b:Guid>{64965F06-4F21-4E4C-B7E1-16557AD030C3}</b:Guid>
    <b:Title>postgresql</b:Title>
    <b:YearAccessed>2022</b:YearAccessed>
    <b:MonthAccessed>11</b:MonthAccessed>
    <b:DayAccessed>02</b:DayAccessed>
    <b:URL>https://www.postgresql.org/</b:URL>
    <b:RefOrder>11</b:RefOrder>
  </b:Source>
  <b:Source>
    <b:Tag>psq22</b:Tag>
    <b:SourceType>InternetSite</b:SourceType>
    <b:Guid>{6772F97A-2F39-4B97-A93E-67A65E2E1B67}</b:Guid>
    <b:Title>psql</b:Title>
    <b:YearAccessed>2022</b:YearAccessed>
    <b:MonthAccessed>11</b:MonthAccessed>
    <b:DayAccessed>08</b:DayAccessed>
    <b:URL>https://www.postgresql.org/docs/current/app-psql.html</b:URL>
    <b:RefOrder>12</b:RefOrder>
  </b:Source>
  <b:Source>
    <b:Tag>eql22</b:Tag>
    <b:SourceType>InternetSite</b:SourceType>
    <b:Guid>{88EE5D44-86E1-4339-8BA5-0E898546BD5D}</b:Guid>
    <b:Title>eql</b:Title>
    <b:YearAccessed>2022</b:YearAccessed>
    <b:MonthAccessed>11</b:MonthAccessed>
    <b:DayAccessed>08</b:DayAccessed>
    <b:URL>https://github.com/artemeff/eql</b:URL>
    <b:RefOrder>13</b:RefOrder>
  </b:Source>
  <b:Source>
    <b:Tag>cow22</b:Tag>
    <b:SourceType>InternetSite</b:SourceType>
    <b:Guid>{2351A447-8F4A-47E2-895C-D24686242BD1}</b:Guid>
    <b:Title>cowboy_callback</b:Title>
    <b:YearAccessed>2022</b:YearAccessed>
    <b:MonthAccessed>11</b:MonthAccessed>
    <b:DayAccessed>08</b:DayAccessed>
    <b:URL>https://ninenines.eu/docs/en/cowboy/2.5/guide/rest_start.png</b:URL>
    <b:RefOrder>19</b:RefOrder>
  </b:Source>
  <b:Source>
    <b:Tag>Fig221</b:Tag>
    <b:SourceType>InternetSite</b:SourceType>
    <b:Guid>{35EED3E5-6D47-4958-B5B4-CC9B792F5CB2}</b:Guid>
    <b:Title>Figma</b:Title>
    <b:YearAccessed>2022</b:YearAccessed>
    <b:MonthAccessed>11</b:MonthAccessed>
    <b:DayAccessed>18</b:DayAccessed>
    <b:URL>https://www.figma.com/</b:URL>
    <b:RefOrder>9</b:RefOrder>
  </b:Source>
  <b:Source>
    <b:Tag>Sas22</b:Tag>
    <b:SourceType>InternetSite</b:SourceType>
    <b:Guid>{9947C4D4-8826-4070-A90A-5E557D0BB866}</b:Guid>
    <b:Title>Sass</b:Title>
    <b:YearAccessed>2022</b:YearAccessed>
    <b:MonthAccessed>11</b:MonthAccessed>
    <b:DayAccessed>18</b:DayAccessed>
    <b:URL>https://sass-lang.com/</b:URL>
    <b:RefOrder>14</b:RefOrder>
  </b:Source>
  <b:Source>
    <b:Tag>Boo22</b:Tag>
    <b:SourceType>InternetSite</b:SourceType>
    <b:Guid>{44D43034-0B8A-4EFC-88EB-4277F9BA5292}</b:Guid>
    <b:Title>Bootstrap</b:Title>
    <b:YearAccessed>2022</b:YearAccessed>
    <b:MonthAccessed>11</b:MonthAccessed>
    <b:DayAccessed>18</b:DayAccessed>
    <b:URL>https://getbootstrap.com/</b:URL>
    <b:RefOrder>15</b:RefOrder>
  </b:Source>
  <b:Source>
    <b:Tag>cha22</b:Tag>
    <b:SourceType>InternetSite</b:SourceType>
    <b:Guid>{B1CBFDD8-B362-4F73-8542-E433CC4F9DF4}</b:Guid>
    <b:Title>chart.js</b:Title>
    <b:YearAccessed>2022</b:YearAccessed>
    <b:MonthAccessed>11</b:MonthAccessed>
    <b:DayAccessed>18</b:DayAccessed>
    <b:URL>https://www.chartjs.org/</b:URL>
    <b:RefOrder>16</b:RefOrder>
  </b:Source>
  <b:Source>
    <b:Tag>Rea222</b:Tag>
    <b:SourceType>InternetSite</b:SourceType>
    <b:Guid>{2FAAEA3B-9911-4F49-8CBB-1DF62336CBA1}</b:Guid>
    <b:Title>React table</b:Title>
    <b:YearAccessed>2022</b:YearAccessed>
    <b:MonthAccessed>11</b:MonthAccessed>
    <b:DayAccessed>18</b:DayAccessed>
    <b:URL>https://www.npmjs.com/package/react-table</b:URL>
    <b:RefOrder>17</b:RefOrder>
  </b:Source>
  <b:Source>
    <b:Tag>ngi22</b:Tag>
    <b:SourceType>InternetSite</b:SourceType>
    <b:Guid>{4778F8A8-906D-4B6A-B305-A6BAD137EF5D}</b:Guid>
    <b:Title>nginx</b:Title>
    <b:YearAccessed>2022</b:YearAccessed>
    <b:MonthAccessed>11</b:MonthAccessed>
    <b:DayAccessed>19</b:DayAccessed>
    <b:URL>https://www.nginx.com/</b:URL>
    <b:RefOrder>18</b:RefOrder>
  </b:Source>
</b:Sources>
</file>

<file path=customXml/itemProps1.xml><?xml version="1.0" encoding="utf-8"?>
<ds:datastoreItem xmlns:ds="http://schemas.openxmlformats.org/officeDocument/2006/customXml" ds:itemID="{76E48972-9F89-4CD3-9D50-4AD26BDEE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60575</TotalTime>
  <Pages>78</Pages>
  <Words>13305</Words>
  <Characters>91807</Characters>
  <Application>Microsoft Office Word</Application>
  <DocSecurity>0</DocSecurity>
  <Lines>765</Lines>
  <Paragraphs>209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104903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/>
  <cp:lastModifiedBy>Sándor Dávid</cp:lastModifiedBy>
  <cp:revision>1681</cp:revision>
  <cp:lastPrinted>2022-11-16T20:05:00Z</cp:lastPrinted>
  <dcterms:created xsi:type="dcterms:W3CDTF">2015-10-19T08:48:00Z</dcterms:created>
  <dcterms:modified xsi:type="dcterms:W3CDTF">2022-11-19T18:51:00Z</dcterms:modified>
</cp:coreProperties>
</file>