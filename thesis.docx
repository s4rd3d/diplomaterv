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B419B" w14:textId="77777777" w:rsidR="00816BCB" w:rsidRPr="003A6F31" w:rsidRDefault="00816BCB" w:rsidP="00816BCB">
      <w:pPr>
        <w:pStyle w:val="Nyilatkozatcm"/>
      </w:pPr>
      <w:r w:rsidRPr="003A6F31">
        <w:t>FELADATKIÍRÁS</w:t>
      </w:r>
    </w:p>
    <w:p w14:paraId="5AC09C77" w14:textId="77777777" w:rsidR="00816BCB" w:rsidRPr="003A6F31" w:rsidRDefault="00D37EC8" w:rsidP="003A4CDB">
      <w:r w:rsidRPr="003A6F31">
        <w:t xml:space="preserve">Az elektronikusan beadott változatban ez az oldal törlendő. A nyomtatott változatban ennek az oldalnak a helyére a diplomaterv portálról letöltött, jóváhagyott feladatkiírást kell befűzni. </w:t>
      </w:r>
    </w:p>
    <w:p w14:paraId="2A3F742C" w14:textId="77777777" w:rsidR="0063585C" w:rsidRPr="003A6F31" w:rsidRDefault="00816BCB" w:rsidP="00D429F2">
      <w:pPr>
        <w:pStyle w:val="Cmlaplog"/>
      </w:pPr>
      <w:r w:rsidRPr="003A6F31">
        <w:br w:type="page"/>
      </w:r>
      <w:r w:rsidR="009D2FD8" w:rsidRPr="003A6F31">
        <w:rPr>
          <w:noProof/>
          <w:lang w:eastAsia="hu-HU"/>
        </w:rPr>
        <w:lastRenderedPageBreak/>
        <w:drawing>
          <wp:inline distT="0" distB="0" distL="0" distR="0" wp14:anchorId="75FFBEFA" wp14:editId="6F4E6F3C">
            <wp:extent cx="1931035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87E3" w14:textId="77777777" w:rsidR="004851C7" w:rsidRPr="003A6F31" w:rsidRDefault="004851C7" w:rsidP="00D429F2">
      <w:pPr>
        <w:pStyle w:val="Cmlapegyetem"/>
      </w:pPr>
      <w:r w:rsidRPr="003A6F31">
        <w:t>Budapesti Műszaki és Gazdaságtudományi Egyetem</w:t>
      </w:r>
    </w:p>
    <w:p w14:paraId="6261E961" w14:textId="77777777" w:rsidR="004851C7" w:rsidRPr="003A6F31" w:rsidRDefault="004851C7" w:rsidP="00D429F2">
      <w:pPr>
        <w:pStyle w:val="Cmlapkarstanszk"/>
      </w:pPr>
      <w:r w:rsidRPr="003A6F31">
        <w:t>Villamosmérnöki és Informatikai Kar</w:t>
      </w:r>
    </w:p>
    <w:p w14:paraId="614306E0" w14:textId="77777777" w:rsidR="004851C7" w:rsidRPr="003A6F31" w:rsidRDefault="00000000" w:rsidP="00D429F2">
      <w:pPr>
        <w:pStyle w:val="Cmlapkarstanszk"/>
      </w:pPr>
      <w:fldSimple w:instr=" DOCPROPERTY  Company  \* MERGEFORMAT ">
        <w:r w:rsidR="003E2ECB" w:rsidRPr="003A6F31">
          <w:t>Automatizálási és Alkalmazott Informatikai Tanszék</w:t>
        </w:r>
      </w:fldSimple>
    </w:p>
    <w:p w14:paraId="636BBB01" w14:textId="77777777" w:rsidR="004851C7" w:rsidRPr="003A6F31" w:rsidRDefault="004851C7"/>
    <w:p w14:paraId="36F20A54" w14:textId="77777777" w:rsidR="004851C7" w:rsidRPr="003A6F31" w:rsidRDefault="004851C7"/>
    <w:p w14:paraId="7E8300BE" w14:textId="77777777" w:rsidR="004851C7" w:rsidRPr="003A6F31" w:rsidRDefault="004851C7"/>
    <w:p w14:paraId="02C07D20" w14:textId="77777777" w:rsidR="004851C7" w:rsidRPr="003A6F31" w:rsidRDefault="004851C7"/>
    <w:p w14:paraId="2D8CF118" w14:textId="77777777" w:rsidR="004851C7" w:rsidRPr="003A6F31" w:rsidRDefault="004851C7"/>
    <w:p w14:paraId="1309EF9A" w14:textId="77777777" w:rsidR="004851C7" w:rsidRPr="003A6F31" w:rsidRDefault="004851C7"/>
    <w:p w14:paraId="7F39B52B" w14:textId="77777777" w:rsidR="004851C7" w:rsidRPr="003A6F31" w:rsidRDefault="004851C7"/>
    <w:p w14:paraId="63E824BC" w14:textId="6C0CDB53" w:rsidR="0063585C" w:rsidRPr="003A6F31" w:rsidRDefault="00D45931" w:rsidP="00171054">
      <w:pPr>
        <w:pStyle w:val="Cmlapszerz"/>
        <w:rPr>
          <w:noProof w:val="0"/>
        </w:rPr>
      </w:pPr>
      <w:r w:rsidRPr="003A6F31">
        <w:rPr>
          <w:noProof w:val="0"/>
        </w:rPr>
        <w:t>Sándor Dávid</w:t>
      </w:r>
    </w:p>
    <w:p w14:paraId="5BD632B6" w14:textId="5DB28037" w:rsidR="0063585C" w:rsidRPr="003A6F31" w:rsidRDefault="00D45931">
      <w:pPr>
        <w:pStyle w:val="Cm"/>
      </w:pPr>
      <w:r w:rsidRPr="003A6F31">
        <w:t>Biometrikus Autentikációs megoldás fejlesztése</w:t>
      </w:r>
    </w:p>
    <w:p w14:paraId="436457F8" w14:textId="77777777" w:rsidR="00630A92" w:rsidRPr="003A6F31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7B8F957D" w14:textId="77777777" w:rsidR="00630A92" w:rsidRPr="003A6F31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E66D8CA" w14:textId="77777777" w:rsidR="00630A92" w:rsidRPr="003A6F31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A97AB4D" w14:textId="77777777" w:rsidR="00630A92" w:rsidRPr="003A6F31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79394B9" w14:textId="77777777" w:rsidR="00630A92" w:rsidRPr="003A6F31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3BD3853" w14:textId="77777777" w:rsidR="00630A92" w:rsidRPr="003A6F31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D26AE0E" w14:textId="77777777" w:rsidR="00630A92" w:rsidRPr="003A6F31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B8CDBB4" w14:textId="77777777" w:rsidR="00630A92" w:rsidRPr="003A6F31" w:rsidRDefault="00630A92" w:rsidP="00D45931">
      <w:pPr>
        <w:keepLines/>
        <w:spacing w:after="0"/>
        <w:ind w:firstLine="0"/>
        <w:rPr>
          <w:smallCaps/>
        </w:rPr>
      </w:pPr>
    </w:p>
    <w:p w14:paraId="05D54636" w14:textId="77777777" w:rsidR="00630A92" w:rsidRPr="003A6F31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61F33379" w14:textId="77777777" w:rsidR="00630A92" w:rsidRPr="003A6F31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7BF499DC" w14:textId="77777777" w:rsidR="00630A92" w:rsidRPr="003A6F31" w:rsidRDefault="00630A92" w:rsidP="00D45931">
      <w:pPr>
        <w:keepLines/>
        <w:spacing w:after="0"/>
        <w:ind w:firstLine="0"/>
        <w:jc w:val="center"/>
        <w:rPr>
          <w:smallCaps/>
        </w:rPr>
      </w:pPr>
      <w:r w:rsidRPr="003A6F31">
        <w:rPr>
          <w:smallCaps/>
        </w:rPr>
        <w:t>Konzulens</w:t>
      </w:r>
    </w:p>
    <w:p w14:paraId="64E69399" w14:textId="77777777" w:rsidR="00D45931" w:rsidRPr="003A6F31" w:rsidRDefault="00D45931" w:rsidP="00630A92">
      <w:pPr>
        <w:pStyle w:val="Cmlapszerz"/>
        <w:rPr>
          <w:noProof w:val="0"/>
        </w:rPr>
      </w:pPr>
      <w:r w:rsidRPr="003A6F31">
        <w:rPr>
          <w:noProof w:val="0"/>
        </w:rPr>
        <w:t>Dr. Kővári Bence</w:t>
      </w:r>
    </w:p>
    <w:p w14:paraId="71BF7A9D" w14:textId="3A0CA515" w:rsidR="00630A92" w:rsidRPr="003A6F31" w:rsidRDefault="00D45931" w:rsidP="00630A92">
      <w:pPr>
        <w:pStyle w:val="Cmlapszerz"/>
        <w:rPr>
          <w:noProof w:val="0"/>
        </w:rPr>
      </w:pPr>
      <w:r w:rsidRPr="003A6F31">
        <w:rPr>
          <w:noProof w:val="0"/>
        </w:rPr>
        <w:t>Golda Bence</w:t>
      </w:r>
      <w:r w:rsidR="00630A92" w:rsidRPr="003A6F31">
        <w:rPr>
          <w:noProof w:val="0"/>
        </w:rPr>
        <w:fldChar w:fldCharType="begin"/>
      </w:r>
      <w:r w:rsidR="00630A92" w:rsidRPr="003A6F31">
        <w:rPr>
          <w:noProof w:val="0"/>
        </w:rPr>
        <w:instrText xml:space="preserve"> DOCPROPERTY "Manager"  \* MERGEFORMAT </w:instrText>
      </w:r>
      <w:r w:rsidR="00630A92" w:rsidRPr="003A6F31">
        <w:rPr>
          <w:noProof w:val="0"/>
        </w:rPr>
        <w:fldChar w:fldCharType="end"/>
      </w:r>
    </w:p>
    <w:p w14:paraId="59CFD63D" w14:textId="1A01EA0B" w:rsidR="0063585C" w:rsidRPr="003A6F31" w:rsidRDefault="00630A92" w:rsidP="00630A92">
      <w:pPr>
        <w:spacing w:after="0"/>
        <w:ind w:firstLine="0"/>
        <w:jc w:val="center"/>
      </w:pPr>
      <w:r w:rsidRPr="003A6F31">
        <w:t>BUDAPEST, 20</w:t>
      </w:r>
      <w:r w:rsidR="00D45931" w:rsidRPr="003A6F31">
        <w:t>22</w:t>
      </w:r>
    </w:p>
    <w:p w14:paraId="155AD015" w14:textId="77777777" w:rsidR="0063585C" w:rsidRPr="003A6F31" w:rsidRDefault="0063585C" w:rsidP="00B96880">
      <w:pPr>
        <w:pStyle w:val="Fejezetcmtartalomjegyzknlkl"/>
        <w:rPr>
          <w:noProof w:val="0"/>
        </w:rPr>
      </w:pPr>
      <w:r w:rsidRPr="003A6F31">
        <w:rPr>
          <w:noProof w:val="0"/>
        </w:rPr>
        <w:lastRenderedPageBreak/>
        <w:t>Tartalomjegyzék</w:t>
      </w:r>
    </w:p>
    <w:p w14:paraId="4FA56FE4" w14:textId="3089312A" w:rsidR="00975A29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 w:rsidRPr="003A6F31">
        <w:fldChar w:fldCharType="begin"/>
      </w:r>
      <w:r w:rsidRPr="003A6F31">
        <w:instrText xml:space="preserve"> TOC \o "1-3" \h \z \u </w:instrText>
      </w:r>
      <w:r w:rsidRPr="003A6F31">
        <w:fldChar w:fldCharType="separate"/>
      </w:r>
      <w:hyperlink w:anchor="_Toc119525148" w:history="1">
        <w:r w:rsidR="00975A29" w:rsidRPr="00E809B1">
          <w:rPr>
            <w:rStyle w:val="Hiperhivatkozs"/>
            <w:noProof/>
          </w:rPr>
          <w:t>Összefoglaló</w:t>
        </w:r>
        <w:r w:rsidR="00975A29">
          <w:rPr>
            <w:noProof/>
            <w:webHidden/>
          </w:rPr>
          <w:tab/>
        </w:r>
        <w:r w:rsidR="00975A29">
          <w:rPr>
            <w:noProof/>
            <w:webHidden/>
          </w:rPr>
          <w:fldChar w:fldCharType="begin"/>
        </w:r>
        <w:r w:rsidR="00975A29">
          <w:rPr>
            <w:noProof/>
            <w:webHidden/>
          </w:rPr>
          <w:instrText xml:space="preserve"> PAGEREF _Toc119525148 \h </w:instrText>
        </w:r>
        <w:r w:rsidR="00975A29">
          <w:rPr>
            <w:noProof/>
            <w:webHidden/>
          </w:rPr>
        </w:r>
        <w:r w:rsidR="00975A29">
          <w:rPr>
            <w:noProof/>
            <w:webHidden/>
          </w:rPr>
          <w:fldChar w:fldCharType="separate"/>
        </w:r>
        <w:r w:rsidR="00975A29">
          <w:rPr>
            <w:noProof/>
            <w:webHidden/>
          </w:rPr>
          <w:t>7</w:t>
        </w:r>
        <w:r w:rsidR="00975A29">
          <w:rPr>
            <w:noProof/>
            <w:webHidden/>
          </w:rPr>
          <w:fldChar w:fldCharType="end"/>
        </w:r>
      </w:hyperlink>
    </w:p>
    <w:p w14:paraId="18C26E4C" w14:textId="4EFA6911" w:rsidR="00975A29" w:rsidRDefault="00975A29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19525149" w:history="1">
        <w:r w:rsidRPr="00E809B1">
          <w:rPr>
            <w:rStyle w:val="Hiperhivatkozs"/>
            <w:noProof/>
          </w:rPr>
          <w:t>Abstract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60E25BC" w14:textId="73EA21D6" w:rsidR="00975A29" w:rsidRDefault="00975A29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19525150" w:history="1">
        <w:r w:rsidRPr="00E809B1">
          <w:rPr>
            <w:rStyle w:val="Hiperhivatkozs"/>
            <w:noProof/>
          </w:rPr>
          <w:t>1 Bevezetés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7CA8C1E" w14:textId="39ACD672" w:rsidR="00975A29" w:rsidRDefault="00975A2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525151" w:history="1">
        <w:r w:rsidRPr="00E809B1">
          <w:rPr>
            <w:rStyle w:val="Hiperhivatkozs"/>
            <w:noProof/>
          </w:rPr>
          <w:t>1.1 Motiváció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06E2740" w14:textId="7DD99204" w:rsidR="00975A29" w:rsidRDefault="00975A2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525152" w:history="1">
        <w:r w:rsidRPr="00E809B1">
          <w:rPr>
            <w:rStyle w:val="Hiperhivatkozs"/>
            <w:noProof/>
          </w:rPr>
          <w:t>1.2 A dolgozat szerkezete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CE49F9D" w14:textId="7880F7B2" w:rsidR="00975A29" w:rsidRDefault="00975A29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19525153" w:history="1">
        <w:r w:rsidRPr="00E809B1">
          <w:rPr>
            <w:rStyle w:val="Hiperhivatkozs"/>
            <w:noProof/>
          </w:rPr>
          <w:t>2 Háttérismeretek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9CC09F3" w14:textId="2C269444" w:rsidR="00975A29" w:rsidRDefault="00975A2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525154" w:history="1">
        <w:r w:rsidRPr="00E809B1">
          <w:rPr>
            <w:rStyle w:val="Hiperhivatkozs"/>
            <w:noProof/>
          </w:rPr>
          <w:t>2.1 Biometrikus autentikáció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3A686CC" w14:textId="69AA1C44" w:rsidR="00975A29" w:rsidRDefault="00975A2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525155" w:history="1">
        <w:r w:rsidRPr="00E809B1">
          <w:rPr>
            <w:rStyle w:val="Hiperhivatkozs"/>
            <w:noProof/>
          </w:rPr>
          <w:t>2.2 Folyamatos autentikáció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68DF995" w14:textId="0E45299F" w:rsidR="00975A29" w:rsidRDefault="00975A2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525156" w:history="1">
        <w:r w:rsidRPr="00E809B1">
          <w:rPr>
            <w:rStyle w:val="Hiperhivatkozs"/>
            <w:noProof/>
          </w:rPr>
          <w:t>2.3 Unix-szerű grafikus felhasználói felületek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FAC88D2" w14:textId="5E5F9E2F" w:rsidR="00975A29" w:rsidRDefault="00975A2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525157" w:history="1">
        <w:r w:rsidRPr="00E809B1">
          <w:rPr>
            <w:rStyle w:val="Hiperhivatkozs"/>
            <w:noProof/>
          </w:rPr>
          <w:t>2.4 Megjelenítő protokollok [1]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909A2E7" w14:textId="262EB7ED" w:rsidR="00975A29" w:rsidRDefault="00975A2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525158" w:history="1">
        <w:r w:rsidRPr="00E809B1">
          <w:rPr>
            <w:rStyle w:val="Hiperhivatkozs"/>
            <w:noProof/>
          </w:rPr>
          <w:t>2.4.1 X Window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1BB3DC0" w14:textId="0A9F8464" w:rsidR="00975A29" w:rsidRDefault="00975A2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525159" w:history="1">
        <w:r w:rsidRPr="00E809B1">
          <w:rPr>
            <w:rStyle w:val="Hiperhivatkozs"/>
            <w:noProof/>
          </w:rPr>
          <w:t>2.4.2 Wayland [2]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73CD3AE" w14:textId="7E0EA6D3" w:rsidR="00975A29" w:rsidRDefault="00975A2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525160" w:history="1">
        <w:r w:rsidRPr="00E809B1">
          <w:rPr>
            <w:rStyle w:val="Hiperhivatkozs"/>
            <w:noProof/>
          </w:rPr>
          <w:t>2.5 Rust [3]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3918764" w14:textId="5DC78284" w:rsidR="00975A29" w:rsidRDefault="00975A2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525161" w:history="1">
        <w:r w:rsidRPr="00E809B1">
          <w:rPr>
            <w:rStyle w:val="Hiperhivatkozs"/>
            <w:noProof/>
          </w:rPr>
          <w:t>2.6 Erlang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103BE40" w14:textId="2A7C448A" w:rsidR="00975A29" w:rsidRDefault="00975A2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525162" w:history="1">
        <w:r w:rsidRPr="00E809B1">
          <w:rPr>
            <w:rStyle w:val="Hiperhivatkozs"/>
            <w:noProof/>
          </w:rPr>
          <w:t>2.6.1 Típusok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7A67C90" w14:textId="5EB95B04" w:rsidR="00975A29" w:rsidRDefault="00975A2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525163" w:history="1">
        <w:r w:rsidRPr="00E809B1">
          <w:rPr>
            <w:rStyle w:val="Hiperhivatkozs"/>
            <w:noProof/>
          </w:rPr>
          <w:t>2.6.2 Modulok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9055596" w14:textId="181699DF" w:rsidR="00975A29" w:rsidRDefault="00975A2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525164" w:history="1">
        <w:r w:rsidRPr="00E809B1">
          <w:rPr>
            <w:rStyle w:val="Hiperhivatkozs"/>
            <w:noProof/>
          </w:rPr>
          <w:t>2.7 React [8]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CB13AF4" w14:textId="4892B211" w:rsidR="00975A29" w:rsidRDefault="00975A29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19525165" w:history="1">
        <w:r w:rsidRPr="00E809B1">
          <w:rPr>
            <w:rStyle w:val="Hiperhivatkozs"/>
            <w:noProof/>
          </w:rPr>
          <w:t>3 Kapcsolódó munka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62F65DB" w14:textId="3CC3D5D4" w:rsidR="00975A29" w:rsidRDefault="00975A2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525166" w:history="1">
        <w:r w:rsidRPr="00E809B1">
          <w:rPr>
            <w:rStyle w:val="Hiperhivatkozs"/>
            <w:noProof/>
          </w:rPr>
          <w:t>3.1 Megjelenítő protokollok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3633369" w14:textId="4F8CF702" w:rsidR="00975A29" w:rsidRDefault="00975A2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525167" w:history="1">
        <w:r w:rsidRPr="00E809B1">
          <w:rPr>
            <w:rStyle w:val="Hiperhivatkozs"/>
            <w:noProof/>
          </w:rPr>
          <w:t>3.1.1 Kutatás és prototípus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FB82D77" w14:textId="146690E8" w:rsidR="00975A29" w:rsidRDefault="00975A2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525168" w:history="1">
        <w:r w:rsidRPr="00E809B1">
          <w:rPr>
            <w:rStyle w:val="Hiperhivatkozs"/>
            <w:noProof/>
          </w:rPr>
          <w:t>3.1.2 Konklúzió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7B524C5" w14:textId="63119E74" w:rsidR="00975A29" w:rsidRDefault="00975A2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525169" w:history="1">
        <w:r w:rsidRPr="00E809B1">
          <w:rPr>
            <w:rStyle w:val="Hiperhivatkozs"/>
            <w:noProof/>
          </w:rPr>
          <w:t>3.2 Adatbázis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B505AD4" w14:textId="64BAC2F1" w:rsidR="00975A29" w:rsidRDefault="00975A2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525170" w:history="1">
        <w:r w:rsidRPr="00E809B1">
          <w:rPr>
            <w:rStyle w:val="Hiperhivatkozs"/>
            <w:noProof/>
          </w:rPr>
          <w:t>3.3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4B958DF" w14:textId="1C2E333F" w:rsidR="00975A29" w:rsidRDefault="00975A29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19525171" w:history="1">
        <w:r w:rsidRPr="00E809B1">
          <w:rPr>
            <w:rStyle w:val="Hiperhivatkozs"/>
            <w:noProof/>
          </w:rPr>
          <w:t>4 A megoldás felépítése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5934565" w14:textId="1E2CC903" w:rsidR="00975A29" w:rsidRDefault="00975A2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525172" w:history="1">
        <w:r w:rsidRPr="00E809B1">
          <w:rPr>
            <w:rStyle w:val="Hiperhivatkozs"/>
            <w:noProof/>
          </w:rPr>
          <w:t>4.1 Architektúra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DD9FA1F" w14:textId="034172C0" w:rsidR="00975A29" w:rsidRDefault="00975A2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525173" w:history="1">
        <w:r w:rsidRPr="00E809B1">
          <w:rPr>
            <w:rStyle w:val="Hiperhivatkozs"/>
            <w:noProof/>
          </w:rPr>
          <w:t>4.2 Komponensek kommunikációja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E5D6D92" w14:textId="223DC2EC" w:rsidR="00975A29" w:rsidRDefault="00975A29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19525174" w:history="1">
        <w:r w:rsidRPr="00E809B1">
          <w:rPr>
            <w:rStyle w:val="Hiperhivatkozs"/>
            <w:noProof/>
          </w:rPr>
          <w:t>5 Linux kliens alkalmazás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141730C" w14:textId="39E03265" w:rsidR="00975A29" w:rsidRDefault="00975A2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525175" w:history="1">
        <w:r w:rsidRPr="00E809B1">
          <w:rPr>
            <w:rStyle w:val="Hiperhivatkozs"/>
            <w:noProof/>
          </w:rPr>
          <w:t>5.1 Követelmények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6E77A9D" w14:textId="402D9467" w:rsidR="00975A29" w:rsidRDefault="00975A2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525176" w:history="1">
        <w:r w:rsidRPr="00E809B1">
          <w:rPr>
            <w:rStyle w:val="Hiperhivatkozs"/>
            <w:noProof/>
          </w:rPr>
          <w:t>5.2 Az alkalmazás felépítése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957980C" w14:textId="4E60CCBD" w:rsidR="00975A29" w:rsidRDefault="00975A2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525177" w:history="1">
        <w:r w:rsidRPr="00E809B1">
          <w:rPr>
            <w:rStyle w:val="Hiperhivatkozs"/>
            <w:noProof/>
          </w:rPr>
          <w:t>5.3 Adatgyűjtő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070FB59" w14:textId="627AC651" w:rsidR="00975A29" w:rsidRDefault="00975A2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525178" w:history="1">
        <w:r w:rsidRPr="00E809B1">
          <w:rPr>
            <w:rStyle w:val="Hiperhivatkozs"/>
            <w:noProof/>
          </w:rPr>
          <w:t>5.3.1 Platform specifikus metaadatok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96749E3" w14:textId="5BE4480C" w:rsidR="00975A29" w:rsidRDefault="00975A2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525179" w:history="1">
        <w:r w:rsidRPr="00E809B1">
          <w:rPr>
            <w:rStyle w:val="Hiperhivatkozs"/>
            <w:noProof/>
          </w:rPr>
          <w:t>5.4 A felhasználó státusza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A8A9163" w14:textId="7274C31F" w:rsidR="00975A29" w:rsidRDefault="00975A2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525180" w:history="1">
        <w:r w:rsidRPr="00E809B1">
          <w:rPr>
            <w:rStyle w:val="Hiperhivatkozs"/>
            <w:noProof/>
          </w:rPr>
          <w:t>5.5 Konfigurációs lehetőségek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0F849A0" w14:textId="6FECDAEF" w:rsidR="00975A29" w:rsidRDefault="00975A2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525181" w:history="1">
        <w:r w:rsidRPr="00E809B1">
          <w:rPr>
            <w:rStyle w:val="Hiperhivatkozs"/>
            <w:noProof/>
          </w:rPr>
          <w:t>5.6 Telepítés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02D3D9D" w14:textId="02E71858" w:rsidR="00975A29" w:rsidRDefault="00975A29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19525182" w:history="1">
        <w:r w:rsidRPr="00E809B1">
          <w:rPr>
            <w:rStyle w:val="Hiperhivatkozs"/>
            <w:noProof/>
          </w:rPr>
          <w:t>6 Az alkalmazás szerver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72A19C9B" w14:textId="21D44F04" w:rsidR="00975A29" w:rsidRDefault="00975A2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525183" w:history="1">
        <w:r w:rsidRPr="00E809B1">
          <w:rPr>
            <w:rStyle w:val="Hiperhivatkozs"/>
            <w:noProof/>
          </w:rPr>
          <w:t>6.1 Követelmények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D01D32E" w14:textId="039936DA" w:rsidR="00975A29" w:rsidRDefault="00975A2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525184" w:history="1">
        <w:r w:rsidRPr="00E809B1">
          <w:rPr>
            <w:rStyle w:val="Hiperhivatkozs"/>
            <w:noProof/>
          </w:rPr>
          <w:t>6.2 Az alkalmazás felépítése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A0F62B5" w14:textId="4A637A22" w:rsidR="00975A29" w:rsidRDefault="00975A2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525185" w:history="1">
        <w:r w:rsidRPr="00E809B1">
          <w:rPr>
            <w:rStyle w:val="Hiperhivatkozs"/>
            <w:noProof/>
          </w:rPr>
          <w:t>6.3 Üzleti logikai réteg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0B4A68D0" w14:textId="58754946" w:rsidR="00975A29" w:rsidRDefault="00975A2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525186" w:history="1">
        <w:r w:rsidRPr="00E809B1">
          <w:rPr>
            <w:rStyle w:val="Hiperhivatkozs"/>
            <w:noProof/>
          </w:rPr>
          <w:t>6.3.1 Események feldolgozása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40A3A9BC" w14:textId="1FB0DF51" w:rsidR="00975A29" w:rsidRDefault="00975A2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525187" w:history="1">
        <w:r w:rsidRPr="00E809B1">
          <w:rPr>
            <w:rStyle w:val="Hiperhivatkozs"/>
            <w:noProof/>
          </w:rPr>
          <w:t>6.3.2 Profil építés és verifikáció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61B377A6" w14:textId="3F3457E7" w:rsidR="00975A29" w:rsidRDefault="00975A2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525188" w:history="1">
        <w:r w:rsidRPr="00E809B1">
          <w:rPr>
            <w:rStyle w:val="Hiperhivatkozs"/>
            <w:noProof/>
          </w:rPr>
          <w:t>6.3.3 A felhasználó státusza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3D01F9CA" w14:textId="7226F560" w:rsidR="00975A29" w:rsidRDefault="00975A2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525189" w:history="1">
        <w:r w:rsidRPr="00E809B1">
          <w:rPr>
            <w:rStyle w:val="Hiperhivatkozs"/>
            <w:noProof/>
          </w:rPr>
          <w:t>6.4 HTTP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0FD89619" w14:textId="49BD65F1" w:rsidR="00975A29" w:rsidRDefault="00975A2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525190" w:history="1">
        <w:r w:rsidRPr="00E809B1">
          <w:rPr>
            <w:rStyle w:val="Hiperhivatkozs"/>
            <w:noProof/>
          </w:rPr>
          <w:t>6.4.1 Adatgyűjtő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0302FD26" w14:textId="49F5ADE3" w:rsidR="00975A29" w:rsidRDefault="00975A2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525191" w:history="1">
        <w:r w:rsidRPr="00E809B1">
          <w:rPr>
            <w:rStyle w:val="Hiperhivatkozs"/>
            <w:noProof/>
          </w:rPr>
          <w:t>6.4.2 Státusz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24B659E5" w14:textId="3E6EA9DC" w:rsidR="00975A29" w:rsidRDefault="00975A2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525192" w:history="1">
        <w:r w:rsidRPr="00E809B1">
          <w:rPr>
            <w:rStyle w:val="Hiperhivatkozs"/>
            <w:noProof/>
          </w:rPr>
          <w:t>6.4.3 Statisztikák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02A37DCA" w14:textId="1B9E2EA1" w:rsidR="00975A29" w:rsidRDefault="00975A2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525193" w:history="1">
        <w:r w:rsidRPr="00E809B1">
          <w:rPr>
            <w:rStyle w:val="Hiperhivatkozs"/>
            <w:noProof/>
          </w:rPr>
          <w:t>6.5 Adatbázis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551D5F76" w14:textId="0F32D0FA" w:rsidR="00975A29" w:rsidRDefault="00975A2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525194" w:history="1">
        <w:r w:rsidRPr="00E809B1">
          <w:rPr>
            <w:rStyle w:val="Hiperhivatkozs"/>
            <w:noProof/>
          </w:rPr>
          <w:t>6.5.1 Séma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62E40ABC" w14:textId="0EBEBDAE" w:rsidR="00975A29" w:rsidRDefault="00975A2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525195" w:history="1">
        <w:r w:rsidRPr="00E809B1">
          <w:rPr>
            <w:rStyle w:val="Hiperhivatkozs"/>
            <w:noProof/>
          </w:rPr>
          <w:t>6.5.2 Telepítés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617CA91C" w14:textId="7F244CE3" w:rsidR="00975A29" w:rsidRDefault="00975A2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525196" w:history="1">
        <w:r w:rsidRPr="00E809B1">
          <w:rPr>
            <w:rStyle w:val="Hiperhivatkozs"/>
            <w:noProof/>
          </w:rPr>
          <w:t>6.5.3 Lekérdezések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067076B6" w14:textId="68F6E15B" w:rsidR="00975A29" w:rsidRDefault="00975A2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525197" w:history="1">
        <w:r w:rsidRPr="00E809B1">
          <w:rPr>
            <w:rStyle w:val="Hiperhivatkozs"/>
            <w:noProof/>
          </w:rPr>
          <w:t>6.6 Kiértékelő szerver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2386C7EF" w14:textId="7153DDE4" w:rsidR="00975A29" w:rsidRDefault="00975A2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525198" w:history="1">
        <w:r w:rsidRPr="00E809B1">
          <w:rPr>
            <w:rStyle w:val="Hiperhivatkozs"/>
            <w:noProof/>
          </w:rPr>
          <w:t>6.7 Konfigurációs lehetőségek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04B0EEEC" w14:textId="4CD39CA9" w:rsidR="00975A29" w:rsidRDefault="00975A2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525199" w:history="1">
        <w:r w:rsidRPr="00E809B1">
          <w:rPr>
            <w:rStyle w:val="Hiperhivatkozs"/>
            <w:noProof/>
          </w:rPr>
          <w:t>6.7.1 Alkalmazás szerver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12CA9812" w14:textId="4E5E256E" w:rsidR="00975A29" w:rsidRDefault="00975A2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525200" w:history="1">
        <w:r w:rsidRPr="00E809B1">
          <w:rPr>
            <w:rStyle w:val="Hiperhivatkozs"/>
            <w:noProof/>
          </w:rPr>
          <w:t>6.7.2 Kiértékelő szerver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0138B732" w14:textId="09117E2E" w:rsidR="00975A29" w:rsidRDefault="00975A2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525201" w:history="1">
        <w:r w:rsidRPr="00E809B1">
          <w:rPr>
            <w:rStyle w:val="Hiperhivatkozs"/>
            <w:noProof/>
          </w:rPr>
          <w:t>6.8 Telepítés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77D8A5AB" w14:textId="2CC1D44D" w:rsidR="00975A29" w:rsidRDefault="00975A29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19525202" w:history="1">
        <w:r w:rsidRPr="00E809B1">
          <w:rPr>
            <w:rStyle w:val="Hiperhivatkozs"/>
            <w:noProof/>
          </w:rPr>
          <w:t>7 Webes vékonykliens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4D588D47" w14:textId="74EA6587" w:rsidR="00975A29" w:rsidRDefault="00975A29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19525203" w:history="1">
        <w:r w:rsidRPr="00E809B1">
          <w:rPr>
            <w:rStyle w:val="Hiperhivatkozs"/>
            <w:noProof/>
          </w:rPr>
          <w:t>8 Elvégzett munka értékelése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5930C16C" w14:textId="5CE5A074" w:rsidR="00975A29" w:rsidRDefault="00975A2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525204" w:history="1">
        <w:r w:rsidRPr="00E809B1">
          <w:rPr>
            <w:rStyle w:val="Hiperhivatkozs"/>
            <w:noProof/>
          </w:rPr>
          <w:t>8.1 Tesztelés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3E7923E7" w14:textId="641F401C" w:rsidR="00975A29" w:rsidRDefault="00975A29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19525205" w:history="1">
        <w:r w:rsidRPr="00E809B1">
          <w:rPr>
            <w:rStyle w:val="Hiperhivatkozs"/>
            <w:noProof/>
          </w:rPr>
          <w:t>9 Összefoglalás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48631C53" w14:textId="41EC8AAA" w:rsidR="00975A29" w:rsidRDefault="00975A2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525206" w:history="1">
        <w:r w:rsidRPr="00E809B1">
          <w:rPr>
            <w:rStyle w:val="Hiperhivatkozs"/>
            <w:noProof/>
          </w:rPr>
          <w:t>9.1 Konklúzió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1D4279F7" w14:textId="69544691" w:rsidR="00975A29" w:rsidRDefault="00975A29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19525207" w:history="1">
        <w:r w:rsidRPr="00E809B1">
          <w:rPr>
            <w:rStyle w:val="Hiperhivatkozs"/>
            <w:noProof/>
          </w:rPr>
          <w:t>10 Köszönetnyilvánítás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1A4DBC18" w14:textId="0F482076" w:rsidR="00975A29" w:rsidRDefault="00975A29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19525208" w:history="1">
        <w:r w:rsidRPr="00E809B1">
          <w:rPr>
            <w:rStyle w:val="Hiperhivatkozs"/>
            <w:noProof/>
          </w:rPr>
          <w:t>11 Irodalomjegyzék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3335A383" w14:textId="1AAA7C0D" w:rsidR="00975A29" w:rsidRDefault="00975A29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19525209" w:history="1">
        <w:r w:rsidRPr="00E809B1">
          <w:rPr>
            <w:rStyle w:val="Hiperhivatkozs"/>
            <w:noProof/>
          </w:rPr>
          <w:t>12 Függelék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2BCE944F" w14:textId="506DDEE6" w:rsidR="00975A29" w:rsidRDefault="00975A2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525210" w:history="1">
        <w:r w:rsidRPr="00E809B1">
          <w:rPr>
            <w:rStyle w:val="Hiperhivatkozs"/>
            <w:noProof/>
          </w:rPr>
          <w:t>12.1 Esemény séma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2F1C6BA0" w14:textId="6002B82C" w:rsidR="00975A29" w:rsidRDefault="00975A2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525211" w:history="1">
        <w:r w:rsidRPr="00E809B1">
          <w:rPr>
            <w:rStyle w:val="Hiperhivatkozs"/>
            <w:noProof/>
          </w:rPr>
          <w:t>12.2 Alkalmazás szerver docker-compose.yml fájl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_Toc119525211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597B17CD" w14:textId="70599331" w:rsidR="0063585C" w:rsidRPr="003A6F31" w:rsidRDefault="00730B3C" w:rsidP="00043D22">
      <w:r w:rsidRPr="003A6F31">
        <w:rPr>
          <w:b/>
          <w:bCs/>
        </w:rPr>
        <w:lastRenderedPageBreak/>
        <w:fldChar w:fldCharType="end"/>
      </w:r>
    </w:p>
    <w:p w14:paraId="624D007E" w14:textId="77777777" w:rsidR="00681E99" w:rsidRPr="003A6F31" w:rsidRDefault="00681E99" w:rsidP="00854BDC">
      <w:pPr>
        <w:pStyle w:val="Nyilatkozatcm"/>
      </w:pPr>
      <w:r w:rsidRPr="003A6F31">
        <w:lastRenderedPageBreak/>
        <w:t>Hallgatói nyilatkozat</w:t>
      </w:r>
    </w:p>
    <w:p w14:paraId="3F18C6A1" w14:textId="3D0972E9" w:rsidR="00681E99" w:rsidRPr="003A6F31" w:rsidRDefault="00681E99" w:rsidP="005E01E0">
      <w:pPr>
        <w:pStyle w:val="Nyilatkozatszveg"/>
      </w:pPr>
      <w:r w:rsidRPr="003A6F31">
        <w:t xml:space="preserve">Alulírott </w:t>
      </w:r>
      <w:r w:rsidR="007423EA" w:rsidRPr="003A6F31">
        <w:rPr>
          <w:b/>
          <w:bCs/>
        </w:rPr>
        <w:t>Sándor Dávid</w:t>
      </w:r>
      <w:r w:rsidRPr="003A6F31">
        <w:t>, szigorló hallgató kijelentem, hogy ezt a diplomatervet meg nem engedett segítség nélkül, saját magam készítettem, csak a megadott forrásokat (szakirodalom, eszközök stb.) használtam fel. Minden olyan részt, melyet szó szerint, vagy azonos értelemben, de átfogalmazva más forrásból átvettem, egyértelműen, a forrás megadásával megjelöltem.</w:t>
      </w:r>
    </w:p>
    <w:p w14:paraId="3488D4B2" w14:textId="77777777" w:rsidR="00681E99" w:rsidRPr="003A6F31" w:rsidRDefault="00681E99" w:rsidP="005E01E0">
      <w:pPr>
        <w:pStyle w:val="Nyilatkozatszveg"/>
      </w:pPr>
      <w:r w:rsidRPr="003A6F31">
        <w:t>Hozzájárulok, hogy a jel</w:t>
      </w:r>
      <w:r w:rsidR="00630A92" w:rsidRPr="003A6F31">
        <w:t>en munkám alapadatait (szerző</w:t>
      </w:r>
      <w:r w:rsidRPr="003A6F31">
        <w:t>, cím, angol és magyar nyelvű tartalmi kivonat, készítés éve, konzulens(</w:t>
      </w:r>
      <w:proofErr w:type="spellStart"/>
      <w:r w:rsidRPr="003A6F31">
        <w:t>ek</w:t>
      </w:r>
      <w:proofErr w:type="spellEnd"/>
      <w:r w:rsidRPr="003A6F31">
        <w:t xml:space="preserve">) neve) a BME VIK nyilvánosan hozzáférhető elektronikus formában, a munka teljes szövegét pedig az egyetem belső hálózatán keresztül (vagy </w:t>
      </w:r>
      <w:r w:rsidR="00730B3C" w:rsidRPr="003A6F31">
        <w:t>hitelesített</w:t>
      </w:r>
      <w:r w:rsidRPr="003A6F31">
        <w:t xml:space="preserve"> felhasználók számára) </w:t>
      </w:r>
      <w:proofErr w:type="spellStart"/>
      <w:r w:rsidRPr="003A6F31">
        <w:t>közzétegye</w:t>
      </w:r>
      <w:proofErr w:type="spellEnd"/>
      <w:r w:rsidRPr="003A6F31">
        <w:t xml:space="preserve">. Kijelentem, hogy a benyújtott munka és annak elektronikus verziója megegyezik. Dékáni engedéllyel titkosított diplomatervek esetén a dolgozat szövege csak 3 év </w:t>
      </w:r>
      <w:r w:rsidR="002D7DA9" w:rsidRPr="003A6F31">
        <w:t>eltelte után</w:t>
      </w:r>
      <w:r w:rsidRPr="003A6F31">
        <w:t xml:space="preserve"> válik hozzáférhetővé.</w:t>
      </w:r>
    </w:p>
    <w:p w14:paraId="00549213" w14:textId="7D6E97B8" w:rsidR="00681E99" w:rsidRPr="003A6F31" w:rsidRDefault="00681E99" w:rsidP="00681E99">
      <w:pPr>
        <w:pStyle w:val="Nyilatkozatkeltezs"/>
      </w:pPr>
      <w:r w:rsidRPr="003A6F31">
        <w:t xml:space="preserve">Kelt: Budapest, </w:t>
      </w:r>
      <w:r w:rsidR="00630A92" w:rsidRPr="003A6F31">
        <w:t>20</w:t>
      </w:r>
      <w:r w:rsidR="00680AF5" w:rsidRPr="003A6F31">
        <w:t>22</w:t>
      </w:r>
      <w:r w:rsidR="00630A92" w:rsidRPr="003A6F31">
        <w:t xml:space="preserve">. </w:t>
      </w:r>
      <w:r w:rsidR="00680AF5" w:rsidRPr="003A6F31">
        <w:t>04</w:t>
      </w:r>
      <w:r w:rsidR="00630A92" w:rsidRPr="003A6F31">
        <w:t xml:space="preserve">. </w:t>
      </w:r>
      <w:r w:rsidR="00680AF5" w:rsidRPr="003A6F31">
        <w:t>21</w:t>
      </w:r>
    </w:p>
    <w:p w14:paraId="47749B79" w14:textId="77777777" w:rsidR="00681E99" w:rsidRPr="003A6F31" w:rsidRDefault="005E01E0" w:rsidP="00854BDC">
      <w:pPr>
        <w:pStyle w:val="Nyilatkozatalrs"/>
        <w:rPr>
          <w:noProof w:val="0"/>
        </w:rPr>
      </w:pPr>
      <w:r w:rsidRPr="003A6F31">
        <w:rPr>
          <w:noProof w:val="0"/>
        </w:rPr>
        <w:tab/>
      </w:r>
      <w:r w:rsidR="00854BDC" w:rsidRPr="003A6F31">
        <w:rPr>
          <w:noProof w:val="0"/>
        </w:rPr>
        <w:t>...</w:t>
      </w:r>
      <w:r w:rsidRPr="003A6F31">
        <w:rPr>
          <w:noProof w:val="0"/>
        </w:rPr>
        <w:t>…………………………………………….</w:t>
      </w:r>
    </w:p>
    <w:p w14:paraId="5F7D501E" w14:textId="75C0A685" w:rsidR="005E01E0" w:rsidRPr="003A6F31" w:rsidRDefault="00630A92" w:rsidP="00630A92">
      <w:pPr>
        <w:pStyle w:val="Nyilatkozatalrs"/>
        <w:ind w:firstLine="634"/>
        <w:rPr>
          <w:noProof w:val="0"/>
        </w:rPr>
      </w:pPr>
      <w:r w:rsidRPr="003A6F31">
        <w:rPr>
          <w:noProof w:val="0"/>
        </w:rPr>
        <w:t xml:space="preserve">                        </w:t>
      </w:r>
      <w:r w:rsidR="00680AF5" w:rsidRPr="003A6F31">
        <w:rPr>
          <w:noProof w:val="0"/>
        </w:rPr>
        <w:t>Sándor Dávid</w:t>
      </w:r>
    </w:p>
    <w:p w14:paraId="65776AFC" w14:textId="77777777" w:rsidR="00854BDC" w:rsidRPr="003A6F31" w:rsidRDefault="00854BDC" w:rsidP="00854BDC">
      <w:pPr>
        <w:pStyle w:val="Nyilatkozatszveg"/>
      </w:pPr>
    </w:p>
    <w:p w14:paraId="31502874" w14:textId="77777777" w:rsidR="00681E99" w:rsidRPr="003A6F31" w:rsidRDefault="00681E99" w:rsidP="00267677">
      <w:pPr>
        <w:sectPr w:rsidR="00681E99" w:rsidRPr="003A6F31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6B2CBAFC" w14:textId="77777777" w:rsidR="0063585C" w:rsidRPr="003A6F31" w:rsidRDefault="0063585C" w:rsidP="00816BCB">
      <w:pPr>
        <w:pStyle w:val="Fejezetcimszmozsnlkl"/>
      </w:pPr>
      <w:bookmarkStart w:id="0" w:name="_Toc119525148"/>
      <w:r w:rsidRPr="003A6F31">
        <w:lastRenderedPageBreak/>
        <w:t>Összefoglaló</w:t>
      </w:r>
      <w:bookmarkEnd w:id="0"/>
    </w:p>
    <w:p w14:paraId="2E0E5560" w14:textId="77777777" w:rsidR="00630A92" w:rsidRPr="003A6F31" w:rsidRDefault="00630A92" w:rsidP="00630A92">
      <w:r w:rsidRPr="003A6F31">
        <w:t xml:space="preserve">A szakdolgozat, vagy diplomaterv elkészítése minden egyetemi hallgató életében egy fontos mérföldkő. Lehetőséget ad arra, hogy az egyetemi évei során megtanultakat kamatoztassa és eredményeit szélesebb közönség előtt bemutassa, s mérnöki rátermettségét bizonyítsa. </w:t>
      </w:r>
      <w:r w:rsidR="0003623B" w:rsidRPr="003A6F31">
        <w:t xml:space="preserve">Fontos azonban, hogy a dolgozat elkészítésének folyamata számos csapdát is rejt magában. Rossz időgazdálkodás, hiányos szövegszerkesztési ismeretek, illetve a dolgozat készítéséhez nélkülözhetetlen „műfaji” szabályok ismeretének hiánya könnyen oda vezethetnek, hogy egy egyébként jelentős időbefektetéssel készült kiemelkedő szoftver is csak gyengébb minősítést kapjon a gyenge minőségű dolgozat miatt. </w:t>
      </w:r>
    </w:p>
    <w:p w14:paraId="76EE1937" w14:textId="77777777" w:rsidR="0003623B" w:rsidRPr="003A6F31" w:rsidRDefault="0003623B" w:rsidP="00630A92">
      <w:r w:rsidRPr="003A6F31">
        <w:t xml:space="preserve">E dokumentum – amellett, hogy egy általános szerkesztési keretet ad a dolgozatodnak – összefoglalja a szakdolgozat/diplomaterv írás írott és íratlan szabályait. Összeszedjük a Word kezelésének legfontosabb részeit (címsorok, ábrák, irodalomjegyzék stb.), a dolgozat felépítésének általános tartalmi és szerkezeti irányelveit. </w:t>
      </w:r>
      <w:r w:rsidR="005334AD" w:rsidRPr="003A6F31">
        <w:t>Bár mindenkire igazítható sablon természetesen nem létezik, megadjuk azokat az általános arányokat, oldalszámokat, amelyek betartásával jó eséllyel készíthetsz egy színvonalas dolgozatot. A részletes és pontokba szedett elvárás-lista nem csupán a dolgozat írásakor, de akár más dolgozatok értékelésekor is kiváló támpontként szolgálhat.</w:t>
      </w:r>
    </w:p>
    <w:p w14:paraId="274A4EEA" w14:textId="77777777" w:rsidR="005334AD" w:rsidRPr="003A6F31" w:rsidRDefault="005334AD" w:rsidP="00630A92">
      <w:r w:rsidRPr="003A6F31">
        <w:t>Az itt átadott ismeretek és szemléletmód nem csupán az aktuális feladatod leküzdésében segíthet, de hosszútávon is számos praktikus fogással bővítheti a szövegszerkesztési és dokumentumkészítési eszköztáradat.</w:t>
      </w:r>
    </w:p>
    <w:p w14:paraId="68C22B44" w14:textId="77777777" w:rsidR="0063585C" w:rsidRPr="003A6F31" w:rsidRDefault="0063585C" w:rsidP="00816BCB">
      <w:pPr>
        <w:pStyle w:val="Fejezetcimszmozsnlkl"/>
      </w:pPr>
      <w:bookmarkStart w:id="1" w:name="_Toc119525149"/>
      <w:proofErr w:type="spellStart"/>
      <w:r w:rsidRPr="003A6F31">
        <w:lastRenderedPageBreak/>
        <w:t>Abstract</w:t>
      </w:r>
      <w:bookmarkEnd w:id="1"/>
      <w:proofErr w:type="spellEnd"/>
    </w:p>
    <w:p w14:paraId="7C02BBBF" w14:textId="77777777" w:rsidR="005334AD" w:rsidRPr="003A6F31" w:rsidRDefault="00692605" w:rsidP="005334AD">
      <w:r w:rsidRPr="003A6F31">
        <w:t>Ide jön a</w:t>
      </w:r>
      <w:r w:rsidR="000A7483" w:rsidRPr="003A6F31">
        <w:t xml:space="preserve"> ½-</w:t>
      </w:r>
      <w:r w:rsidR="00D23BFC" w:rsidRPr="003A6F31">
        <w:t>1 oldalas a</w:t>
      </w:r>
      <w:r w:rsidRPr="003A6F31">
        <w:t>ngol nyelvű összefoglaló</w:t>
      </w:r>
      <w:r w:rsidR="000A7483" w:rsidRPr="003A6F31">
        <w:t>, amelynek szövege a</w:t>
      </w:r>
      <w:r w:rsidR="002D0621" w:rsidRPr="003A6F31">
        <w:t xml:space="preserve"> Diplomaterv</w:t>
      </w:r>
      <w:r w:rsidR="000A7483" w:rsidRPr="003A6F31">
        <w:t xml:space="preserve"> Portálra külön is feltöltésre kerül</w:t>
      </w:r>
      <w:r w:rsidRPr="003A6F31">
        <w:t>.</w:t>
      </w:r>
      <w:r w:rsidR="005334AD" w:rsidRPr="003A6F31">
        <w:t xml:space="preserve"> Ez a magyar nyelvű összefoglaló angolra fordított változata.</w:t>
      </w:r>
    </w:p>
    <w:p w14:paraId="0FE98BBF" w14:textId="290054A9" w:rsidR="001A57BC" w:rsidRPr="003A6F31" w:rsidRDefault="003F5425" w:rsidP="006A1B7F">
      <w:pPr>
        <w:pStyle w:val="Cmsor1"/>
      </w:pPr>
      <w:bookmarkStart w:id="2" w:name="_Toc332797397"/>
      <w:bookmarkStart w:id="3" w:name="_Toc119525150"/>
      <w:r w:rsidRPr="003A6F31">
        <w:lastRenderedPageBreak/>
        <w:t>Bevezetés</w:t>
      </w:r>
      <w:bookmarkEnd w:id="2"/>
      <w:bookmarkEnd w:id="3"/>
    </w:p>
    <w:p w14:paraId="0CBC9D62" w14:textId="276A8AB2" w:rsidR="002D260E" w:rsidRPr="003A6F31" w:rsidRDefault="002D260E" w:rsidP="002D260E">
      <w:r w:rsidRPr="003A6F31">
        <w:t>A feladat bemutatása.</w:t>
      </w:r>
    </w:p>
    <w:p w14:paraId="2E4C205A" w14:textId="1104465E" w:rsidR="002D260E" w:rsidRPr="003A6F31" w:rsidRDefault="002D260E" w:rsidP="009D6082">
      <w:pPr>
        <w:pStyle w:val="Cmsor2"/>
      </w:pPr>
      <w:bookmarkStart w:id="4" w:name="_Toc119525151"/>
      <w:r w:rsidRPr="003A6F31">
        <w:t>Motiváció</w:t>
      </w:r>
      <w:bookmarkEnd w:id="4"/>
    </w:p>
    <w:p w14:paraId="6C0C4B2E" w14:textId="7B66FB05" w:rsidR="002D260E" w:rsidRPr="003A6F31" w:rsidRDefault="002D260E" w:rsidP="002D260E">
      <w:r w:rsidRPr="003A6F31">
        <w:t>A motiváció ismertetése.</w:t>
      </w:r>
    </w:p>
    <w:p w14:paraId="62D79D59" w14:textId="1A964C64" w:rsidR="002D260E" w:rsidRPr="003A6F31" w:rsidRDefault="002D260E" w:rsidP="009D6082">
      <w:pPr>
        <w:pStyle w:val="Cmsor2"/>
      </w:pPr>
      <w:bookmarkStart w:id="5" w:name="_Toc119525152"/>
      <w:r w:rsidRPr="003A6F31">
        <w:t>A dolgozat szerkezete</w:t>
      </w:r>
      <w:bookmarkEnd w:id="5"/>
    </w:p>
    <w:p w14:paraId="12FD6715" w14:textId="3CCAB487" w:rsidR="002D260E" w:rsidRPr="003A6F31" w:rsidRDefault="002D260E" w:rsidP="002D260E">
      <w:r w:rsidRPr="003A6F31">
        <w:t>A dolgozat szerkezetének bemutatása.</w:t>
      </w:r>
    </w:p>
    <w:p w14:paraId="67B8AB75" w14:textId="49DEE403" w:rsidR="00877820" w:rsidRPr="003A6F31" w:rsidRDefault="009D6082" w:rsidP="005334AD">
      <w:pPr>
        <w:pStyle w:val="Cmsor1"/>
      </w:pPr>
      <w:bookmarkStart w:id="6" w:name="_Toc119525153"/>
      <w:r w:rsidRPr="003A6F31">
        <w:lastRenderedPageBreak/>
        <w:t>Háttérismeretek</w:t>
      </w:r>
      <w:bookmarkEnd w:id="6"/>
    </w:p>
    <w:p w14:paraId="06DE1372" w14:textId="1E91E931" w:rsidR="00A872AB" w:rsidRPr="003A6F31" w:rsidRDefault="00A872AB" w:rsidP="00A872AB">
      <w:r w:rsidRPr="003A6F31">
        <w:t>A</w:t>
      </w:r>
      <w:r w:rsidR="00C37475" w:rsidRPr="003A6F31">
        <w:t xml:space="preserve">z alábbi fejezetben olyan témakörök, fogalmak, technológiák kerülnek bemutatásra, amelyek a diplomaterv </w:t>
      </w:r>
      <w:r w:rsidR="00B927E8" w:rsidRPr="003A6F31">
        <w:t>értelmezését segítik</w:t>
      </w:r>
      <w:r w:rsidR="00C37475" w:rsidRPr="003A6F31">
        <w:t xml:space="preserve">. </w:t>
      </w:r>
      <w:r w:rsidR="00B927E8" w:rsidRPr="003A6F31">
        <w:t xml:space="preserve">A fejezetnek nem célja az adott témakörök részletes dokumentációja, a hangsúly minden esetben a </w:t>
      </w:r>
      <w:r w:rsidR="000D48DF" w:rsidRPr="003A6F31">
        <w:t>diplomaterv megértéséhez elengedhetetlen</w:t>
      </w:r>
      <w:r w:rsidR="00B748FC" w:rsidRPr="003A6F31">
        <w:t xml:space="preserve">ül fontos </w:t>
      </w:r>
      <w:r w:rsidR="00CF172C" w:rsidRPr="003A6F31">
        <w:t xml:space="preserve">fogalmak </w:t>
      </w:r>
      <w:r w:rsidR="00B748FC" w:rsidRPr="003A6F31">
        <w:t>bemutatásán van.</w:t>
      </w:r>
      <w:r w:rsidR="00B17FC5" w:rsidRPr="003A6F31">
        <w:t xml:space="preserve"> Amennyiben az Olvasó </w:t>
      </w:r>
      <w:r w:rsidR="00580135" w:rsidRPr="003A6F31">
        <w:t>egy adott témakörhöz kapcsolódó további szakirodalmat keres, ajánlom az irodalomjegyzékben összegyűjtött források, hivatkozások</w:t>
      </w:r>
      <w:r w:rsidR="00401A45" w:rsidRPr="003A6F31">
        <w:t xml:space="preserve"> </w:t>
      </w:r>
      <w:r w:rsidR="004137DB" w:rsidRPr="003A6F31">
        <w:t>tanulmányozását</w:t>
      </w:r>
      <w:r w:rsidR="00401A45" w:rsidRPr="003A6F31">
        <w:t>.</w:t>
      </w:r>
    </w:p>
    <w:p w14:paraId="067B0468" w14:textId="59931EBB" w:rsidR="00444B68" w:rsidRPr="003A6F31" w:rsidRDefault="00444B68" w:rsidP="00AB647B">
      <w:pPr>
        <w:pStyle w:val="Cmsor2"/>
      </w:pPr>
      <w:bookmarkStart w:id="7" w:name="_Toc119525154"/>
      <w:proofErr w:type="spellStart"/>
      <w:r w:rsidRPr="003A6F31">
        <w:t>Biometri</w:t>
      </w:r>
      <w:r w:rsidR="007114F2" w:rsidRPr="003A6F31">
        <w:t>kus</w:t>
      </w:r>
      <w:proofErr w:type="spellEnd"/>
      <w:r w:rsidR="007114F2" w:rsidRPr="003A6F31">
        <w:t xml:space="preserve"> </w:t>
      </w:r>
      <w:proofErr w:type="spellStart"/>
      <w:r w:rsidR="007114F2" w:rsidRPr="003A6F31">
        <w:t>autentikáció</w:t>
      </w:r>
      <w:bookmarkEnd w:id="7"/>
      <w:proofErr w:type="spellEnd"/>
    </w:p>
    <w:p w14:paraId="00E20255" w14:textId="61B9E114" w:rsidR="008231B0" w:rsidRPr="003A6F31" w:rsidRDefault="008779BE" w:rsidP="00AB647B">
      <w:r w:rsidRPr="003A6F31">
        <w:t xml:space="preserve">A </w:t>
      </w:r>
      <w:proofErr w:type="spellStart"/>
      <w:r w:rsidRPr="003A6F31">
        <w:t>biometrikus</w:t>
      </w:r>
      <w:proofErr w:type="spellEnd"/>
      <w:r w:rsidRPr="003A6F31">
        <w:t xml:space="preserve"> </w:t>
      </w:r>
      <w:proofErr w:type="spellStart"/>
      <w:r w:rsidRPr="003A6F31">
        <w:t>autentikáció</w:t>
      </w:r>
      <w:proofErr w:type="spellEnd"/>
      <w:r w:rsidR="00E10AE2" w:rsidRPr="003A6F31">
        <w:t xml:space="preserve"> </w:t>
      </w:r>
      <w:r w:rsidR="0061708B" w:rsidRPr="003A6F31">
        <w:t xml:space="preserve">alatt </w:t>
      </w:r>
      <w:r w:rsidR="000D2BA8" w:rsidRPr="003A6F31">
        <w:t xml:space="preserve">a </w:t>
      </w:r>
      <w:r w:rsidR="0061708B" w:rsidRPr="003A6F31">
        <w:t>hitelesítési mechanizmusok</w:t>
      </w:r>
      <w:r w:rsidR="000D2BA8" w:rsidRPr="003A6F31">
        <w:t>nak egy olyan családját</w:t>
      </w:r>
      <w:r w:rsidR="0061708B" w:rsidRPr="003A6F31">
        <w:t xml:space="preserve"> értjük, amelyek alapjául</w:t>
      </w:r>
      <w:r w:rsidR="00B36A50" w:rsidRPr="003A6F31">
        <w:t xml:space="preserve"> </w:t>
      </w:r>
      <w:r w:rsidR="00214ECF" w:rsidRPr="003A6F31">
        <w:t>valamilyen biológiai megkülönböztető jel, vagy</w:t>
      </w:r>
      <w:r w:rsidR="009A0916" w:rsidRPr="003A6F31">
        <w:t xml:space="preserve"> viselkedésbeli karakterisztika szolgál.</w:t>
      </w:r>
      <w:r w:rsidR="00A63A9F" w:rsidRPr="003A6F31">
        <w:t xml:space="preserve"> Általánosságban a </w:t>
      </w:r>
      <w:proofErr w:type="spellStart"/>
      <w:r w:rsidR="00A63A9F" w:rsidRPr="003A6F31">
        <w:t>biometrikus</w:t>
      </w:r>
      <w:proofErr w:type="spellEnd"/>
      <w:r w:rsidR="00A63A9F" w:rsidRPr="003A6F31">
        <w:t xml:space="preserve"> </w:t>
      </w:r>
      <w:proofErr w:type="spellStart"/>
      <w:r w:rsidR="00A63A9F" w:rsidRPr="003A6F31">
        <w:t>autentikációs</w:t>
      </w:r>
      <w:proofErr w:type="spellEnd"/>
      <w:r w:rsidR="00A63A9F" w:rsidRPr="003A6F31">
        <w:t xml:space="preserve"> megoldásokról elmondható, hogy az azonosítás alapjául </w:t>
      </w:r>
      <w:r w:rsidR="00572B20" w:rsidRPr="003A6F31">
        <w:t xml:space="preserve">hasznát információt </w:t>
      </w:r>
      <w:r w:rsidR="00A63A9F" w:rsidRPr="003A6F31">
        <w:t>nehezebb ellopni vagy hamisítani</w:t>
      </w:r>
      <w:r w:rsidR="00572B20" w:rsidRPr="003A6F31">
        <w:t>, mint a klasszikus</w:t>
      </w:r>
      <w:r w:rsidR="004B2051" w:rsidRPr="003A6F31">
        <w:t xml:space="preserve"> jelszó alapú</w:t>
      </w:r>
      <w:r w:rsidR="00CC7816" w:rsidRPr="003A6F31">
        <w:t xml:space="preserve"> megoldások esetén</w:t>
      </w:r>
      <w:r w:rsidR="00C61AD0" w:rsidRPr="003A6F31">
        <w:t>.</w:t>
      </w:r>
    </w:p>
    <w:p w14:paraId="451157D0" w14:textId="32FC9D00" w:rsidR="00AB647B" w:rsidRPr="003A6F31" w:rsidRDefault="006E0FBD" w:rsidP="00AB647B">
      <w:r w:rsidRPr="003A6F31">
        <w:t xml:space="preserve">Ez részben annak köszönhető, hogy a klasszikus hitelesítési megoldások determinisztikusak, azaz például egy jelszó esetén 100%-os karakteregyezés szükséges a sikeres hitelesítéshez. Ezzel ellentétben a </w:t>
      </w:r>
      <w:proofErr w:type="spellStart"/>
      <w:r w:rsidRPr="003A6F31">
        <w:t>biometrikus</w:t>
      </w:r>
      <w:proofErr w:type="spellEnd"/>
      <w:r w:rsidRPr="003A6F31">
        <w:t xml:space="preserve"> megoldások </w:t>
      </w:r>
      <w:proofErr w:type="spellStart"/>
      <w:r w:rsidRPr="003A6F31">
        <w:t>probabillisztikusak</w:t>
      </w:r>
      <w:proofErr w:type="spellEnd"/>
      <w:r w:rsidRPr="003A6F31">
        <w:t xml:space="preserve"> (valószínűségi alapon működnek). </w:t>
      </w:r>
      <w:r w:rsidR="008231B0" w:rsidRPr="003A6F31">
        <w:t xml:space="preserve">Egy jelszavas hitelesítés esetén a rendszer </w:t>
      </w:r>
      <w:r w:rsidR="008231B0" w:rsidRPr="003A6F31">
        <w:rPr>
          <w:i/>
          <w:iCs/>
        </w:rPr>
        <w:t>mindenkit</w:t>
      </w:r>
      <w:r w:rsidR="008231B0" w:rsidRPr="003A6F31">
        <w:t xml:space="preserve"> beenged, aki a helyes jelszót adja meg, tehát tulajdonképpen bárki, aki el tudja lopni,</w:t>
      </w:r>
      <w:r w:rsidR="00172E08" w:rsidRPr="003A6F31">
        <w:t xml:space="preserve"> vagy</w:t>
      </w:r>
      <w:r w:rsidR="008231B0" w:rsidRPr="003A6F31">
        <w:t xml:space="preserve"> fel tudja törni a jelszót kérdés nélkül hozzáfér a rendszerhez.</w:t>
      </w:r>
      <w:r w:rsidR="003E5A20" w:rsidRPr="003A6F31">
        <w:t xml:space="preserve"> Ezzel szemben egy </w:t>
      </w:r>
      <w:proofErr w:type="spellStart"/>
      <w:r w:rsidR="003E5A20" w:rsidRPr="003A6F31">
        <w:t>biometrikus</w:t>
      </w:r>
      <w:proofErr w:type="spellEnd"/>
      <w:r w:rsidR="003E5A20" w:rsidRPr="003A6F31">
        <w:t xml:space="preserve"> </w:t>
      </w:r>
      <w:proofErr w:type="spellStart"/>
      <w:r w:rsidR="003E5A20" w:rsidRPr="003A6F31">
        <w:t>autentikációs</w:t>
      </w:r>
      <w:proofErr w:type="spellEnd"/>
      <w:r w:rsidR="003E5A20" w:rsidRPr="003A6F31">
        <w:t xml:space="preserve"> </w:t>
      </w:r>
      <w:r w:rsidR="00976AEB" w:rsidRPr="003A6F31">
        <w:t>eredménye egy százalékos érték</w:t>
      </w:r>
      <w:r w:rsidR="003E5A20" w:rsidRPr="003A6F31">
        <w:t xml:space="preserve">, </w:t>
      </w:r>
      <w:r w:rsidR="00976AEB" w:rsidRPr="003A6F31">
        <w:t xml:space="preserve">azaz </w:t>
      </w:r>
      <w:r w:rsidR="003E5A20" w:rsidRPr="003A6F31">
        <w:t>mennyire valószínű az, hogy a felhasználó tényleg az</w:t>
      </w:r>
      <w:r w:rsidR="00DC4887" w:rsidRPr="003A6F31">
        <w:t>,</w:t>
      </w:r>
      <w:r w:rsidR="003E5A20" w:rsidRPr="003A6F31">
        <w:t xml:space="preserve"> akinek mondja magát.</w:t>
      </w:r>
    </w:p>
    <w:p w14:paraId="19EC6865" w14:textId="0BAD2B40" w:rsidR="00DC4887" w:rsidRPr="003A6F31" w:rsidRDefault="00033F69" w:rsidP="00AB647B">
      <w:r w:rsidRPr="003A6F31">
        <w:t>A</w:t>
      </w:r>
      <w:r w:rsidR="00B15D5C" w:rsidRPr="003A6F31">
        <w:t>z ilyen megoldások alapjául szolgáló</w:t>
      </w:r>
      <w:r w:rsidRPr="003A6F31">
        <w:t xml:space="preserve"> </w:t>
      </w:r>
      <w:proofErr w:type="spellStart"/>
      <w:r w:rsidRPr="003A6F31">
        <w:t>biometriákat</w:t>
      </w:r>
      <w:proofErr w:type="spellEnd"/>
      <w:r w:rsidRPr="003A6F31">
        <w:t xml:space="preserve"> alapvetően két nagyobb</w:t>
      </w:r>
      <w:r w:rsidR="00B15D5C" w:rsidRPr="003A6F31">
        <w:t xml:space="preserve"> csoportra lehet osztani</w:t>
      </w:r>
      <w:r w:rsidR="00EA620B" w:rsidRPr="003A6F31">
        <w:t>:</w:t>
      </w:r>
    </w:p>
    <w:p w14:paraId="0D60F69E" w14:textId="242A6186" w:rsidR="00310D26" w:rsidRPr="003A6F31" w:rsidRDefault="00310D26" w:rsidP="00310D26">
      <w:pPr>
        <w:pStyle w:val="Listaszerbekezds"/>
        <w:numPr>
          <w:ilvl w:val="0"/>
          <w:numId w:val="33"/>
        </w:numPr>
        <w:rPr>
          <w:b/>
          <w:bCs/>
        </w:rPr>
      </w:pPr>
      <w:r w:rsidRPr="003A6F31">
        <w:rPr>
          <w:b/>
          <w:bCs/>
        </w:rPr>
        <w:t>Fiziológiai (statikus)</w:t>
      </w:r>
    </w:p>
    <w:p w14:paraId="08EC10C6" w14:textId="29412701" w:rsidR="00310D26" w:rsidRPr="003A6F31" w:rsidRDefault="00310D26" w:rsidP="00310D26">
      <w:pPr>
        <w:pStyle w:val="Listaszerbekezds"/>
        <w:ind w:left="1080" w:firstLine="0"/>
      </w:pPr>
      <w:r w:rsidRPr="003A6F31">
        <w:t>A felhasználó fizikai karakterisztikáit használják, például újlenyomat, retina, arc formája, vénák szerkezete.</w:t>
      </w:r>
    </w:p>
    <w:p w14:paraId="0B02B09F" w14:textId="28B749AA" w:rsidR="00310D26" w:rsidRPr="003A6F31" w:rsidRDefault="00310D26" w:rsidP="00310D26">
      <w:pPr>
        <w:pStyle w:val="Listaszerbekezds"/>
        <w:numPr>
          <w:ilvl w:val="0"/>
          <w:numId w:val="33"/>
        </w:numPr>
        <w:rPr>
          <w:b/>
          <w:bCs/>
        </w:rPr>
      </w:pPr>
      <w:r w:rsidRPr="003A6F31">
        <w:rPr>
          <w:b/>
          <w:bCs/>
        </w:rPr>
        <w:t>Viselkedés alapú (dinamikus)</w:t>
      </w:r>
    </w:p>
    <w:p w14:paraId="1A91CF9C" w14:textId="0F84856B" w:rsidR="0055654B" w:rsidRPr="003A6F31" w:rsidRDefault="0055654B" w:rsidP="0055654B">
      <w:pPr>
        <w:ind w:left="1080" w:firstLine="0"/>
        <w:rPr>
          <w:b/>
          <w:bCs/>
        </w:rPr>
      </w:pPr>
      <w:r w:rsidRPr="003A6F31">
        <w:t xml:space="preserve">A felhasználó viselkedési karakterisztikáit használják, például kézírás, beszéd, mozgás, billentyű leütések ritmikája, </w:t>
      </w:r>
      <w:r w:rsidR="00D740B3" w:rsidRPr="003A6F31">
        <w:rPr>
          <w:b/>
          <w:bCs/>
        </w:rPr>
        <w:t>kurzor</w:t>
      </w:r>
      <w:r w:rsidRPr="003A6F31">
        <w:rPr>
          <w:b/>
          <w:bCs/>
        </w:rPr>
        <w:t>mozgás.</w:t>
      </w:r>
    </w:p>
    <w:p w14:paraId="3F08970F" w14:textId="4A1C3E34" w:rsidR="00D869EB" w:rsidRPr="003A6F31" w:rsidRDefault="006B05B4" w:rsidP="00D869EB">
      <w:pPr>
        <w:pStyle w:val="Cmsor2"/>
      </w:pPr>
      <w:bookmarkStart w:id="8" w:name="_Toc119525155"/>
      <w:r w:rsidRPr="003A6F31">
        <w:lastRenderedPageBreak/>
        <w:t>Folyamatos</w:t>
      </w:r>
      <w:r w:rsidR="00A67D15" w:rsidRPr="003A6F31">
        <w:t xml:space="preserve"> </w:t>
      </w:r>
      <w:proofErr w:type="spellStart"/>
      <w:r w:rsidR="00A67D15" w:rsidRPr="003A6F31">
        <w:t>autentikáció</w:t>
      </w:r>
      <w:bookmarkEnd w:id="8"/>
      <w:proofErr w:type="spellEnd"/>
    </w:p>
    <w:p w14:paraId="49D09798" w14:textId="2153185D" w:rsidR="00A35FFF" w:rsidRPr="003A6F31" w:rsidRDefault="00A35FFF" w:rsidP="00A35FFF">
      <w:pPr>
        <w:keepNext/>
      </w:pPr>
      <w:r w:rsidRPr="003A6F31">
        <w:rPr>
          <w:noProof/>
        </w:rPr>
        <w:drawing>
          <wp:anchor distT="0" distB="0" distL="114300" distR="114300" simplePos="0" relativeHeight="251652608" behindDoc="0" locked="0" layoutInCell="1" allowOverlap="1" wp14:anchorId="1FDD3A39" wp14:editId="35E7B9E2">
            <wp:simplePos x="0" y="0"/>
            <wp:positionH relativeFrom="column">
              <wp:posOffset>-635</wp:posOffset>
            </wp:positionH>
            <wp:positionV relativeFrom="paragraph">
              <wp:posOffset>1968288</wp:posOffset>
            </wp:positionV>
            <wp:extent cx="5391785" cy="1747520"/>
            <wp:effectExtent l="0" t="0" r="0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869EB" w:rsidRPr="003A6F31">
        <w:t xml:space="preserve">A folyamatos </w:t>
      </w:r>
      <w:proofErr w:type="spellStart"/>
      <w:r w:rsidR="00D869EB" w:rsidRPr="003A6F31">
        <w:t>autentikáció</w:t>
      </w:r>
      <w:proofErr w:type="spellEnd"/>
      <w:r w:rsidR="00D869EB" w:rsidRPr="003A6F31">
        <w:t xml:space="preserve"> egy olyan hitelesítési módszer</w:t>
      </w:r>
      <w:r w:rsidR="00DC4562" w:rsidRPr="003A6F31">
        <w:t>, ahol a felhasználó személyazonosságát valós időben lehet megerősíteni.</w:t>
      </w:r>
      <w:r w:rsidR="00597524" w:rsidRPr="003A6F31">
        <w:t xml:space="preserve"> </w:t>
      </w:r>
      <w:r w:rsidR="00225A1F" w:rsidRPr="003A6F31">
        <w:t xml:space="preserve">A klasszikus statikus </w:t>
      </w:r>
      <w:proofErr w:type="spellStart"/>
      <w:r w:rsidR="00225A1F" w:rsidRPr="003A6F31">
        <w:t>autentikációtól</w:t>
      </w:r>
      <w:proofErr w:type="spellEnd"/>
      <w:r w:rsidR="00225A1F" w:rsidRPr="003A6F31">
        <w:t xml:space="preserve"> (például egy jelszó megadása) abban tér el, hogy a felhasználót a teljes munkamenet során, folyamatosan ellenőrzi. </w:t>
      </w:r>
      <w:r w:rsidR="00846E4A" w:rsidRPr="003A6F31">
        <w:t>A</w:t>
      </w:r>
      <w:r w:rsidR="00332C4D" w:rsidRPr="003A6F31">
        <w:t xml:space="preserve"> folyamatos </w:t>
      </w:r>
      <w:proofErr w:type="spellStart"/>
      <w:r w:rsidR="00332C4D" w:rsidRPr="003A6F31">
        <w:t>autentikációs</w:t>
      </w:r>
      <w:proofErr w:type="spellEnd"/>
      <w:r w:rsidR="00332C4D" w:rsidRPr="003A6F31">
        <w:t xml:space="preserve"> módszerek alapja leggyakrabban viselkedési minták vagy </w:t>
      </w:r>
      <w:proofErr w:type="spellStart"/>
      <w:r w:rsidR="00332C4D" w:rsidRPr="003A6F31">
        <w:t>biometriák</w:t>
      </w:r>
      <w:proofErr w:type="spellEnd"/>
      <w:r w:rsidR="00332C4D" w:rsidRPr="003A6F31">
        <w:t xml:space="preserve"> szoktak lenni.</w:t>
      </w:r>
      <w:r w:rsidR="00597524" w:rsidRPr="003A6F31">
        <w:t xml:space="preserve"> Előnye, hogy a munkafolyamat megszakítása nélkül tud működni, a felhasználó számára láthatatlan módon.</w:t>
      </w:r>
    </w:p>
    <w:bookmarkStart w:id="9" w:name="_Ref119166986"/>
    <w:bookmarkStart w:id="10" w:name="_Ref117854021"/>
    <w:p w14:paraId="266A3856" w14:textId="677C7A80" w:rsidR="00794E1C" w:rsidRPr="003A6F31" w:rsidRDefault="00A35FFF" w:rsidP="00A35FFF">
      <w:pPr>
        <w:pStyle w:val="Kpalrs"/>
        <w:rPr>
          <w:b w:val="0"/>
          <w:bCs w:val="0"/>
        </w:rPr>
      </w:pPr>
      <w:r w:rsidRPr="003A6F31">
        <w:fldChar w:fldCharType="begin"/>
      </w:r>
      <w:r w:rsidRPr="003A6F31">
        <w:instrText xml:space="preserve"> SEQ ábra \* ARABIC </w:instrText>
      </w:r>
      <w:r w:rsidRPr="003A6F31">
        <w:fldChar w:fldCharType="separate"/>
      </w:r>
      <w:r w:rsidR="00DE4FD5" w:rsidRPr="003A6F31">
        <w:rPr>
          <w:noProof/>
        </w:rPr>
        <w:t>1</w:t>
      </w:r>
      <w:r w:rsidRPr="003A6F31">
        <w:fldChar w:fldCharType="end"/>
      </w:r>
      <w:r w:rsidRPr="003A6F31">
        <w:t>. ábra</w:t>
      </w:r>
      <w:bookmarkEnd w:id="9"/>
      <w:r w:rsidRPr="003A6F31">
        <w:t xml:space="preserve"> </w:t>
      </w:r>
      <w:r w:rsidRPr="003A6F31">
        <w:rPr>
          <w:b w:val="0"/>
          <w:bCs w:val="0"/>
        </w:rPr>
        <w:t xml:space="preserve">A folyamatos </w:t>
      </w:r>
      <w:proofErr w:type="spellStart"/>
      <w:r w:rsidRPr="003A6F31">
        <w:rPr>
          <w:b w:val="0"/>
          <w:bCs w:val="0"/>
        </w:rPr>
        <w:t>autentikáció</w:t>
      </w:r>
      <w:bookmarkEnd w:id="10"/>
      <w:proofErr w:type="spellEnd"/>
    </w:p>
    <w:p w14:paraId="2A358B95" w14:textId="72223B5C" w:rsidR="009C3E19" w:rsidRPr="003A6F31" w:rsidRDefault="00A35FFF" w:rsidP="009C3E19">
      <w:r w:rsidRPr="003A6F31">
        <w:t xml:space="preserve">A folyamatos </w:t>
      </w:r>
      <w:proofErr w:type="spellStart"/>
      <w:r w:rsidRPr="003A6F31">
        <w:t>autentikáció</w:t>
      </w:r>
      <w:proofErr w:type="spellEnd"/>
      <w:r w:rsidRPr="003A6F31">
        <w:t xml:space="preserve"> </w:t>
      </w:r>
      <w:r w:rsidR="003E1D77" w:rsidRPr="003A6F31">
        <w:t>működéséről ad egy áttekintő képet az</w:t>
      </w:r>
      <w:r w:rsidR="00E25B60" w:rsidRPr="003A6F31">
        <w:rPr>
          <w:i/>
          <w:iCs/>
        </w:rPr>
        <w:t xml:space="preserve"> </w:t>
      </w:r>
      <w:r w:rsidR="00273EA2" w:rsidRPr="003A6F31">
        <w:rPr>
          <w:i/>
          <w:iCs/>
        </w:rPr>
        <w:fldChar w:fldCharType="begin"/>
      </w:r>
      <w:r w:rsidR="00273EA2" w:rsidRPr="003A6F31">
        <w:rPr>
          <w:i/>
          <w:iCs/>
        </w:rPr>
        <w:instrText xml:space="preserve"> REF _Ref119166986 \h  \* MERGEFORMAT </w:instrText>
      </w:r>
      <w:r w:rsidR="00273EA2" w:rsidRPr="003A6F31">
        <w:rPr>
          <w:i/>
          <w:iCs/>
        </w:rPr>
      </w:r>
      <w:r w:rsidR="00273EA2" w:rsidRPr="003A6F31">
        <w:rPr>
          <w:i/>
          <w:iCs/>
        </w:rPr>
        <w:fldChar w:fldCharType="separate"/>
      </w:r>
      <w:r w:rsidR="00043D22" w:rsidRPr="003A6F31">
        <w:rPr>
          <w:i/>
          <w:iCs/>
          <w:noProof/>
        </w:rPr>
        <w:t>1.</w:t>
      </w:r>
      <w:r w:rsidR="00043D22" w:rsidRPr="003A6F31">
        <w:rPr>
          <w:i/>
          <w:iCs/>
        </w:rPr>
        <w:t xml:space="preserve"> ábra</w:t>
      </w:r>
      <w:r w:rsidR="00273EA2" w:rsidRPr="003A6F31">
        <w:rPr>
          <w:i/>
          <w:iCs/>
        </w:rPr>
        <w:fldChar w:fldCharType="end"/>
      </w:r>
      <w:bookmarkStart w:id="11" w:name="_Toc332797398"/>
      <w:r w:rsidR="00814233" w:rsidRPr="003A6F31">
        <w:rPr>
          <w:i/>
          <w:iCs/>
        </w:rPr>
        <w:t xml:space="preserve">. </w:t>
      </w:r>
      <w:r w:rsidR="00624B17" w:rsidRPr="003A6F31">
        <w:t>A felhasználó</w:t>
      </w:r>
      <w:r w:rsidR="00B73DBB" w:rsidRPr="003A6F31">
        <w:t xml:space="preserve"> valamilyen munkamenetet végez (például banki tranzakció).</w:t>
      </w:r>
      <w:r w:rsidR="0044111C" w:rsidRPr="003A6F31">
        <w:t xml:space="preserve"> Bizonyos időközönként </w:t>
      </w:r>
      <w:r w:rsidR="0092367C" w:rsidRPr="003A6F31">
        <w:t xml:space="preserve">a háttérben </w:t>
      </w:r>
      <w:r w:rsidR="000658DE" w:rsidRPr="003A6F31">
        <w:t xml:space="preserve">a felhasználó </w:t>
      </w:r>
      <w:r w:rsidR="00A833CA" w:rsidRPr="003A6F31">
        <w:t>személye</w:t>
      </w:r>
      <w:r w:rsidR="0093249A" w:rsidRPr="003A6F31">
        <w:t xml:space="preserve"> </w:t>
      </w:r>
      <w:r w:rsidR="00AF197B" w:rsidRPr="003A6F31">
        <w:t xml:space="preserve">ellenőrzésre kerül, a folyamatos </w:t>
      </w:r>
      <w:proofErr w:type="spellStart"/>
      <w:r w:rsidR="00AF197B" w:rsidRPr="003A6F31">
        <w:t>autentikáció</w:t>
      </w:r>
      <w:proofErr w:type="spellEnd"/>
      <w:r w:rsidR="00AF197B" w:rsidRPr="003A6F31">
        <w:t xml:space="preserve"> alapjául szolgáló</w:t>
      </w:r>
      <w:r w:rsidR="008F0951" w:rsidRPr="003A6F31">
        <w:t xml:space="preserve"> módszer (például viselkedési </w:t>
      </w:r>
      <w:proofErr w:type="spellStart"/>
      <w:r w:rsidR="008F0951" w:rsidRPr="003A6F31">
        <w:t>biometriák</w:t>
      </w:r>
      <w:proofErr w:type="spellEnd"/>
      <w:r w:rsidR="008F0951" w:rsidRPr="003A6F31">
        <w:t>)</w:t>
      </w:r>
      <w:r w:rsidR="00D6006E" w:rsidRPr="003A6F31">
        <w:t xml:space="preserve"> alapján.</w:t>
      </w:r>
      <w:r w:rsidR="006557AC" w:rsidRPr="003A6F31">
        <w:t xml:space="preserve"> Amennyiben az ellenőrzés sikeres, úgy a felhasználó megszakítás nélkül folytathatja a munkamenetet, nem érzékel semmit a háttérben futó </w:t>
      </w:r>
      <w:proofErr w:type="spellStart"/>
      <w:r w:rsidR="006557AC" w:rsidRPr="003A6F31">
        <w:t>autentikációból</w:t>
      </w:r>
      <w:proofErr w:type="spellEnd"/>
      <w:r w:rsidR="006557AC" w:rsidRPr="003A6F31">
        <w:t>.</w:t>
      </w:r>
      <w:r w:rsidR="004F7990" w:rsidRPr="003A6F31">
        <w:t xml:space="preserve"> Amennyiben az ellenő</w:t>
      </w:r>
      <w:r w:rsidR="009E3726" w:rsidRPr="003A6F31">
        <w:t>r</w:t>
      </w:r>
      <w:r w:rsidR="004F7990" w:rsidRPr="003A6F31">
        <w:t xml:space="preserve">zés eredménye nem meggyőző, </w:t>
      </w:r>
      <w:r w:rsidR="009E3726" w:rsidRPr="003A6F31">
        <w:t>ilye</w:t>
      </w:r>
      <w:r w:rsidR="00A83BED" w:rsidRPr="003A6F31">
        <w:t>nkor általában egy klasszikus egy faktoros azonosítási módszert szoktak alkalmazni (például PIN kód, vagy jelszó megadása).</w:t>
      </w:r>
      <w:r w:rsidR="000C5135" w:rsidRPr="003A6F31">
        <w:t xml:space="preserve"> Ha így sikerült azonosítania magát a felhasználónak, akkor visszatérhet a munkamenethez, ha nem, akkor pedig a munkamenet zárolásra kerül</w:t>
      </w:r>
      <w:r w:rsidR="005B3031" w:rsidRPr="003A6F31">
        <w:t xml:space="preserve"> (például tranzakció megszakítása, kijelentkeztetés a banki felületről)</w:t>
      </w:r>
      <w:r w:rsidR="000C5135" w:rsidRPr="003A6F31">
        <w:t>.</w:t>
      </w:r>
    </w:p>
    <w:p w14:paraId="1E0989EE" w14:textId="77777777" w:rsidR="009C3E19" w:rsidRPr="003A6F31" w:rsidRDefault="009C3E19">
      <w:pPr>
        <w:spacing w:after="0" w:line="240" w:lineRule="auto"/>
        <w:ind w:firstLine="0"/>
        <w:jc w:val="left"/>
      </w:pPr>
      <w:r w:rsidRPr="003A6F31">
        <w:br w:type="page"/>
      </w:r>
    </w:p>
    <w:p w14:paraId="46E7193C" w14:textId="1619F626" w:rsidR="00A43525" w:rsidRPr="003A6F31" w:rsidRDefault="00A43525" w:rsidP="00A43525">
      <w:pPr>
        <w:pStyle w:val="Cmsor2"/>
      </w:pPr>
      <w:bookmarkStart w:id="12" w:name="_Toc119525156"/>
      <w:r w:rsidRPr="003A6F31">
        <w:lastRenderedPageBreak/>
        <w:t>Unix-szerű grafikus felhasználói felületek</w:t>
      </w:r>
      <w:bookmarkEnd w:id="12"/>
    </w:p>
    <w:p w14:paraId="76B9C08C" w14:textId="1EB65C39" w:rsidR="000D266F" w:rsidRPr="003A6F31" w:rsidRDefault="00000000" w:rsidP="000D266F">
      <w:r w:rsidRPr="003A6F31">
        <w:pict w14:anchorId="53A65872">
          <v:shapetype id="_x0000_t202" coordsize="21600,21600" o:spt="202" path="m,l,21600r21600,l21600,xe">
            <v:stroke joinstyle="miter"/>
            <v:path gradientshapeok="t" o:connecttype="rect"/>
          </v:shapetype>
          <v:shape id="_x0000_s1033" type="#_x0000_t202" style="position:absolute;left:0;text-align:left;margin-left:68.15pt;margin-top:445.2pt;width:314.55pt;height:32.5pt;z-index:251659776" stroked="f">
            <v:textbox style="mso-next-textbox:#_x0000_s1033" inset="0,0,0,0">
              <w:txbxContent>
                <w:p w14:paraId="2F9BE9F4" w14:textId="11B95168" w:rsidR="00386457" w:rsidRPr="00CD2961" w:rsidRDefault="00386457" w:rsidP="00A35FFF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DE4FD5">
                    <w:rPr>
                      <w:noProof/>
                    </w:rPr>
                    <w:t>2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</w:t>
                  </w:r>
                  <w:r w:rsidR="00601E79">
                    <w:t>á</w:t>
                  </w:r>
                  <w:r>
                    <w:t xml:space="preserve">bra </w:t>
                  </w:r>
                  <w:r w:rsidRPr="00601E79">
                    <w:t>A GUI felépítése</w:t>
                  </w:r>
                </w:p>
              </w:txbxContent>
            </v:textbox>
            <w10:wrap type="topAndBottom"/>
          </v:shape>
        </w:pict>
      </w:r>
      <w:r w:rsidR="00392401" w:rsidRPr="003A6F31">
        <w:rPr>
          <w:noProof/>
        </w:rPr>
        <w:drawing>
          <wp:anchor distT="0" distB="0" distL="114300" distR="114300" simplePos="0" relativeHeight="251646464" behindDoc="0" locked="0" layoutInCell="1" allowOverlap="1" wp14:anchorId="7ED7CBAD" wp14:editId="39529E1F">
            <wp:simplePos x="0" y="0"/>
            <wp:positionH relativeFrom="column">
              <wp:posOffset>825288</wp:posOffset>
            </wp:positionH>
            <wp:positionV relativeFrom="paragraph">
              <wp:posOffset>1669838</wp:posOffset>
            </wp:positionV>
            <wp:extent cx="4046220" cy="3970020"/>
            <wp:effectExtent l="0" t="0" r="0" b="0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3525" w:rsidRPr="003A6F31">
        <w:t>A Unix-szerű operációs rendszerek esetén a grafikus felhasználói felület (amennyiben a rendszer egyáltalán rendelkezik GUI-</w:t>
      </w:r>
      <w:proofErr w:type="spellStart"/>
      <w:r w:rsidR="00A43525" w:rsidRPr="003A6F31">
        <w:t>val</w:t>
      </w:r>
      <w:proofErr w:type="spellEnd"/>
      <w:r w:rsidR="00A43525" w:rsidRPr="003A6F31">
        <w:t xml:space="preserve"> (</w:t>
      </w:r>
      <w:proofErr w:type="spellStart"/>
      <w:r w:rsidR="00A43525" w:rsidRPr="003A6F31">
        <w:t>Graphical</w:t>
      </w:r>
      <w:proofErr w:type="spellEnd"/>
      <w:r w:rsidR="00A43525" w:rsidRPr="003A6F31">
        <w:t xml:space="preserve"> </w:t>
      </w:r>
      <w:proofErr w:type="spellStart"/>
      <w:r w:rsidR="00A43525" w:rsidRPr="003A6F31">
        <w:t>User</w:t>
      </w:r>
      <w:proofErr w:type="spellEnd"/>
      <w:r w:rsidR="00A43525" w:rsidRPr="003A6F31">
        <w:t xml:space="preserve"> </w:t>
      </w:r>
      <w:proofErr w:type="spellStart"/>
      <w:r w:rsidR="00A43525" w:rsidRPr="003A6F31">
        <w:t>Interface</w:t>
      </w:r>
      <w:proofErr w:type="spellEnd"/>
      <w:r w:rsidR="00A43525" w:rsidRPr="003A6F31">
        <w:t xml:space="preserve">)) meglehetősen összetett. Egy GUI általában több különböző komponensből áll, például (a teljeség igénye nélkül): </w:t>
      </w:r>
      <w:r w:rsidR="00B1132E" w:rsidRPr="003A6F31">
        <w:t xml:space="preserve">asztali környezet, </w:t>
      </w:r>
      <w:r w:rsidR="00A43525" w:rsidRPr="003A6F31">
        <w:t xml:space="preserve">ablakozó szoftver, </w:t>
      </w:r>
      <w:proofErr w:type="spellStart"/>
      <w:r w:rsidR="00A43525" w:rsidRPr="003A6F31">
        <w:t>widget</w:t>
      </w:r>
      <w:proofErr w:type="spellEnd"/>
      <w:r w:rsidR="00A43525" w:rsidRPr="003A6F31">
        <w:t xml:space="preserve"> könyvtárak, bemeneti / kimeneti eszközök,</w:t>
      </w:r>
      <w:r w:rsidR="00B1132E" w:rsidRPr="003A6F31">
        <w:t xml:space="preserve"> megjelenítő </w:t>
      </w:r>
      <w:proofErr w:type="gramStart"/>
      <w:r w:rsidR="00B1132E" w:rsidRPr="003A6F31">
        <w:t>szerver,</w:t>
      </w:r>
      <w:proofErr w:type="gramEnd"/>
      <w:r w:rsidR="00A43525" w:rsidRPr="003A6F31">
        <w:t xml:space="preserve"> stb. </w:t>
      </w:r>
      <w:r w:rsidR="000D266F" w:rsidRPr="003A6F31">
        <w:t>A következő ábra betekintést nyújt egy tipikus GUI felépítésébe:</w:t>
      </w:r>
    </w:p>
    <w:p w14:paraId="725B7675" w14:textId="20F27847" w:rsidR="00BD7406" w:rsidRPr="003A6F31" w:rsidRDefault="005D0884" w:rsidP="00BD7406">
      <w:r w:rsidRPr="003A6F31">
        <w:t xml:space="preserve">A felhasználó elsősorban az </w:t>
      </w:r>
      <w:r w:rsidRPr="003A6F31">
        <w:rPr>
          <w:b/>
          <w:bCs/>
        </w:rPr>
        <w:t>asztali környezettel</w:t>
      </w:r>
      <w:r w:rsidR="00B03750" w:rsidRPr="003A6F31">
        <w:rPr>
          <w:b/>
          <w:bCs/>
        </w:rPr>
        <w:t xml:space="preserve"> </w:t>
      </w:r>
      <w:r w:rsidR="00B03750" w:rsidRPr="003A6F31">
        <w:t>(</w:t>
      </w:r>
      <w:proofErr w:type="spellStart"/>
      <w:r w:rsidR="00B03750" w:rsidRPr="003A6F31">
        <w:t>desktop</w:t>
      </w:r>
      <w:proofErr w:type="spellEnd"/>
      <w:r w:rsidR="00B03750" w:rsidRPr="003A6F31">
        <w:t xml:space="preserve"> </w:t>
      </w:r>
      <w:proofErr w:type="spellStart"/>
      <w:r w:rsidR="00B03750" w:rsidRPr="003A6F31">
        <w:t>environment</w:t>
      </w:r>
      <w:proofErr w:type="spellEnd"/>
      <w:r w:rsidR="00B03750" w:rsidRPr="003A6F31">
        <w:t>)</w:t>
      </w:r>
      <w:r w:rsidRPr="003A6F31">
        <w:t xml:space="preserve"> lép interakcióba.</w:t>
      </w:r>
      <w:r w:rsidR="00392401" w:rsidRPr="003A6F31">
        <w:t xml:space="preserve"> </w:t>
      </w:r>
      <w:r w:rsidR="00B03750" w:rsidRPr="003A6F31">
        <w:t xml:space="preserve">A legtöbb grafikus interfésszel rendelkező Linux disztribúció valamilyen asztali környezetet használ. Jelenleg a legelterjedtebb asztali környezetek közé tartozik a GNOME, a </w:t>
      </w:r>
      <w:proofErr w:type="gramStart"/>
      <w:r w:rsidR="00B03750" w:rsidRPr="003A6F31">
        <w:t>KDE</w:t>
      </w:r>
      <w:proofErr w:type="gramEnd"/>
      <w:r w:rsidR="00B03750" w:rsidRPr="003A6F31">
        <w:t xml:space="preserve"> illetve a </w:t>
      </w:r>
      <w:proofErr w:type="spellStart"/>
      <w:r w:rsidR="00B03750" w:rsidRPr="003A6F31">
        <w:t>Xfce</w:t>
      </w:r>
      <w:proofErr w:type="spellEnd"/>
      <w:r w:rsidR="00B03750" w:rsidRPr="003A6F31">
        <w:t xml:space="preserve">. Ezek a szoftverek különböző GUI elemeket biztosítanak (ikonok, </w:t>
      </w:r>
      <w:proofErr w:type="spellStart"/>
      <w:r w:rsidR="00B03750" w:rsidRPr="003A6F31">
        <w:t>widget</w:t>
      </w:r>
      <w:proofErr w:type="spellEnd"/>
      <w:r w:rsidR="00B03750" w:rsidRPr="003A6F31">
        <w:t xml:space="preserve">-ek, háttérképek), interfészeket nyújtanak grafikus felületek programozására. </w:t>
      </w:r>
      <w:r w:rsidR="004A3FEE" w:rsidRPr="003A6F31">
        <w:t>Az asztali környezetek gyakran nem csak felületet és külalakot nyújtanak, sokszor tartalmaznak saját fájlkezelőt, beállítóprogramot, levelezőklienst és egyéb felhasználói programokat.</w:t>
      </w:r>
      <w:r w:rsidR="004004A4" w:rsidRPr="003A6F31">
        <w:t xml:space="preserve"> </w:t>
      </w:r>
      <w:proofErr w:type="spellStart"/>
      <w:r w:rsidR="00B03750" w:rsidRPr="003A6F31">
        <w:t>Architekturálisan</w:t>
      </w:r>
      <w:proofErr w:type="spellEnd"/>
      <w:r w:rsidR="00B03750" w:rsidRPr="003A6F31">
        <w:t xml:space="preserve"> egy magasabb absztrakciós szinten </w:t>
      </w:r>
      <w:r w:rsidR="00B03750" w:rsidRPr="003A6F31">
        <w:lastRenderedPageBreak/>
        <w:t>helyezkednek el, mint a megjelenítő szerver, nem kommunikálnak közvetlenül a kernellel.</w:t>
      </w:r>
    </w:p>
    <w:p w14:paraId="10FCFB56" w14:textId="1B556BB7" w:rsidR="00D845A6" w:rsidRPr="003A6F31" w:rsidRDefault="00D845A6" w:rsidP="00BD7406">
      <w:r w:rsidRPr="003A6F31">
        <w:t xml:space="preserve">Az </w:t>
      </w:r>
      <w:r w:rsidRPr="003A6F31">
        <w:rPr>
          <w:b/>
          <w:bCs/>
        </w:rPr>
        <w:t>ablakozó szoftver</w:t>
      </w:r>
      <w:r w:rsidRPr="003A6F31">
        <w:t xml:space="preserve"> (</w:t>
      </w:r>
      <w:proofErr w:type="spellStart"/>
      <w:r w:rsidRPr="003A6F31">
        <w:t>window</w:t>
      </w:r>
      <w:proofErr w:type="spellEnd"/>
      <w:r w:rsidRPr="003A6F31">
        <w:t xml:space="preserve"> </w:t>
      </w:r>
      <w:proofErr w:type="spellStart"/>
      <w:r w:rsidRPr="003A6F31">
        <w:t>manager</w:t>
      </w:r>
      <w:proofErr w:type="spellEnd"/>
      <w:r w:rsidRPr="003A6F31">
        <w:t xml:space="preserve">) olyan </w:t>
      </w:r>
      <w:r w:rsidR="007E4DC2" w:rsidRPr="003A6F31">
        <w:t>szoftver</w:t>
      </w:r>
      <w:r w:rsidRPr="003A6F31">
        <w:t>, amely egy ablakrendszerben az ablakok elhelyezését és megjelenését vezérli egy grafikus felhasználói felületen. Ez lehet egy asztali környezet része vagy önállóan is használható.</w:t>
      </w:r>
    </w:p>
    <w:p w14:paraId="29418388" w14:textId="3A6E7ED8" w:rsidR="00BD7406" w:rsidRPr="003A6F31" w:rsidRDefault="00BD7406" w:rsidP="00BD7406">
      <w:r w:rsidRPr="003A6F31">
        <w:t xml:space="preserve">Azt a szoftvert, ami a különböző GUI komponenseket összefogja és lehetővé teszi, hogy ezek hatékonyan együttműködjenek </w:t>
      </w:r>
      <w:r w:rsidRPr="003A6F31">
        <w:rPr>
          <w:b/>
          <w:bCs/>
        </w:rPr>
        <w:t>megjelenítő szervernek</w:t>
      </w:r>
      <w:r w:rsidRPr="003A6F31">
        <w:t xml:space="preserve"> (display server) hívják. A megjelenítő szerver kezeli az alsóbb szintű funkciókat, közvetlenül kommunikál a kernellel (ezen keresztül pedig a hardver erőforrásokkal). A képernyőre való rajzolást és a bemeneti / kimeneti eszközök adatainak továbbítását a grafikus alkalmazások felé szintén a megjelenítő szerver végzi. A többi felsőbb szintű komponenst egymással integrálja, interfészeket biztosít, amelyeken keresztül az alsóbb szintű funkciók elérhetővé válnak.</w:t>
      </w:r>
    </w:p>
    <w:p w14:paraId="3C04EA74" w14:textId="4E11E569" w:rsidR="00BD7406" w:rsidRPr="003A6F31" w:rsidRDefault="00BD7406" w:rsidP="00BD7406">
      <w:r w:rsidRPr="003A6F31">
        <w:t xml:space="preserve">A megjelenítő szerver kliensének tekintünk általában minden grafikus felülettel rendelkező alkalmazást, de természetesen GUI nélküli programok is lehetnek kliens alkalmazások. A megjelenítő szerver a klienseivel a </w:t>
      </w:r>
      <w:r w:rsidRPr="003A6F31">
        <w:rPr>
          <w:b/>
          <w:bCs/>
        </w:rPr>
        <w:t>megjelenítő protokollon</w:t>
      </w:r>
      <w:r w:rsidRPr="003A6F31">
        <w:t xml:space="preserve"> (display </w:t>
      </w:r>
      <w:proofErr w:type="spellStart"/>
      <w:r w:rsidRPr="003A6F31">
        <w:t>protocol</w:t>
      </w:r>
      <w:proofErr w:type="spellEnd"/>
      <w:r w:rsidRPr="003A6F31">
        <w:t>) keresztül kommunikál.</w:t>
      </w:r>
    </w:p>
    <w:p w14:paraId="64A8978F" w14:textId="05156465" w:rsidR="00A872AB" w:rsidRPr="003A6F31" w:rsidRDefault="00A872AB" w:rsidP="00601E79">
      <w:pPr>
        <w:pStyle w:val="Cmsor2"/>
      </w:pPr>
      <w:bookmarkStart w:id="13" w:name="_Toc119525157"/>
      <w:r w:rsidRPr="003A6F31">
        <w:t>Megjelenít</w:t>
      </w:r>
      <w:r w:rsidR="00E96330" w:rsidRPr="003A6F31">
        <w:t>ő</w:t>
      </w:r>
      <w:r w:rsidRPr="003A6F31">
        <w:t xml:space="preserve"> protokollok</w:t>
      </w:r>
      <w:sdt>
        <w:sdtPr>
          <w:id w:val="82421343"/>
          <w:citation/>
        </w:sdtPr>
        <w:sdtContent>
          <w:r w:rsidR="00A23AA4" w:rsidRPr="003A6F31">
            <w:fldChar w:fldCharType="begin"/>
          </w:r>
          <w:r w:rsidR="009D1AD4" w:rsidRPr="003A6F31">
            <w:instrText xml:space="preserve">CITATION Wik22 \l 2057 </w:instrText>
          </w:r>
          <w:r w:rsidR="00A23AA4" w:rsidRPr="003A6F31">
            <w:fldChar w:fldCharType="separate"/>
          </w:r>
          <w:r w:rsidR="00D37393" w:rsidRPr="003A6F31">
            <w:rPr>
              <w:noProof/>
            </w:rPr>
            <w:t xml:space="preserve"> [1]</w:t>
          </w:r>
          <w:r w:rsidR="00A23AA4" w:rsidRPr="003A6F31">
            <w:fldChar w:fldCharType="end"/>
          </w:r>
        </w:sdtContent>
      </w:sdt>
      <w:bookmarkEnd w:id="13"/>
    </w:p>
    <w:p w14:paraId="65B931C0" w14:textId="3F36F554" w:rsidR="00E52ECE" w:rsidRPr="003A6F31" w:rsidRDefault="003B4D80" w:rsidP="00E52ECE">
      <w:r w:rsidRPr="003A6F31">
        <w:t>Linux rendszerek esetén t</w:t>
      </w:r>
      <w:r w:rsidR="00EB7099" w:rsidRPr="003A6F31">
        <w:t>öbbféle megjelenít</w:t>
      </w:r>
      <w:r w:rsidR="00E96330" w:rsidRPr="003A6F31">
        <w:t>ő</w:t>
      </w:r>
      <w:r w:rsidR="00EB7099" w:rsidRPr="003A6F31">
        <w:t xml:space="preserve"> protokollal találkozhatunk és egy adott protokollhoz általában többféle implementáció </w:t>
      </w:r>
      <w:r w:rsidRPr="003A6F31">
        <w:t xml:space="preserve">is </w:t>
      </w:r>
      <w:r w:rsidR="00EB7099" w:rsidRPr="003A6F31">
        <w:t>létezik.</w:t>
      </w:r>
      <w:r w:rsidR="004F2FEA" w:rsidRPr="003A6F31">
        <w:t xml:space="preserve"> Az idők során két</w:t>
      </w:r>
      <w:r w:rsidR="00EB7099" w:rsidRPr="003A6F31">
        <w:t xml:space="preserve"> </w:t>
      </w:r>
      <w:r w:rsidR="004F2FEA" w:rsidRPr="003A6F31">
        <w:t>megjelenít</w:t>
      </w:r>
      <w:r w:rsidR="00E96330" w:rsidRPr="003A6F31">
        <w:t>ő</w:t>
      </w:r>
      <w:r w:rsidR="004F2FEA" w:rsidRPr="003A6F31">
        <w:t xml:space="preserve"> protokoll terjedt el nagyobb körben, az X </w:t>
      </w:r>
      <w:proofErr w:type="spellStart"/>
      <w:r w:rsidR="004F2FEA" w:rsidRPr="003A6F31">
        <w:t>Window</w:t>
      </w:r>
      <w:proofErr w:type="spellEnd"/>
      <w:r w:rsidR="004F2FEA" w:rsidRPr="003A6F31">
        <w:t xml:space="preserve"> System, illetve a </w:t>
      </w:r>
      <w:proofErr w:type="spellStart"/>
      <w:r w:rsidR="004F2FEA" w:rsidRPr="003A6F31">
        <w:t>Wayland</w:t>
      </w:r>
      <w:proofErr w:type="spellEnd"/>
      <w:r w:rsidR="004F2FEA" w:rsidRPr="003A6F31">
        <w:t xml:space="preserve"> </w:t>
      </w:r>
      <w:proofErr w:type="spellStart"/>
      <w:r w:rsidR="004F2FEA" w:rsidRPr="003A6F31">
        <w:t>protocoll</w:t>
      </w:r>
      <w:proofErr w:type="spellEnd"/>
      <w:r w:rsidR="004F2FEA" w:rsidRPr="003A6F31">
        <w:t>.</w:t>
      </w:r>
      <w:r w:rsidR="00A31D46" w:rsidRPr="003A6F31">
        <w:t xml:space="preserve"> Mivel a legnépszerűbb grafikus interfésszel rendelkező Linux disztribúciók LTS (Long Term </w:t>
      </w:r>
      <w:proofErr w:type="spellStart"/>
      <w:r w:rsidR="00A31D46" w:rsidRPr="003A6F31">
        <w:t>Support</w:t>
      </w:r>
      <w:proofErr w:type="spellEnd"/>
      <w:r w:rsidR="00A31D46" w:rsidRPr="003A6F31">
        <w:t>) verziója szinte kivétel nélkül a fent említett megjelenít</w:t>
      </w:r>
      <w:r w:rsidR="00E96330" w:rsidRPr="003A6F31">
        <w:t>ő</w:t>
      </w:r>
      <w:r w:rsidR="00A31D46" w:rsidRPr="003A6F31">
        <w:t xml:space="preserve"> protokollok egyikét használja, ezért a diplomaterv során további megjelenít</w:t>
      </w:r>
      <w:r w:rsidR="00E96330" w:rsidRPr="003A6F31">
        <w:t>ő</w:t>
      </w:r>
      <w:r w:rsidR="00A31D46" w:rsidRPr="003A6F31">
        <w:t xml:space="preserve"> protokollokkal nem foglalkoztam.</w:t>
      </w:r>
    </w:p>
    <w:p w14:paraId="29338C0E" w14:textId="028824DE" w:rsidR="00A872AB" w:rsidRPr="003A6F31" w:rsidRDefault="00A872AB" w:rsidP="00601E79">
      <w:pPr>
        <w:pStyle w:val="Cmsor3"/>
      </w:pPr>
      <w:bookmarkStart w:id="14" w:name="_Toc119525158"/>
      <w:r w:rsidRPr="003A6F31">
        <w:t xml:space="preserve">X </w:t>
      </w:r>
      <w:proofErr w:type="spellStart"/>
      <w:r w:rsidRPr="003A6F31">
        <w:t>Window</w:t>
      </w:r>
      <w:proofErr w:type="spellEnd"/>
      <w:r w:rsidRPr="003A6F31">
        <w:t xml:space="preserve"> System</w:t>
      </w:r>
      <w:bookmarkEnd w:id="14"/>
    </w:p>
    <w:p w14:paraId="6FB79E1E" w14:textId="63A1A938" w:rsidR="00390843" w:rsidRPr="003A6F31" w:rsidRDefault="001443D1" w:rsidP="00390843">
      <w:r w:rsidRPr="003A6F31">
        <w:t xml:space="preserve">Az X </w:t>
      </w:r>
      <w:proofErr w:type="spellStart"/>
      <w:r w:rsidRPr="003A6F31">
        <w:t>Window</w:t>
      </w:r>
      <w:proofErr w:type="spellEnd"/>
      <w:r w:rsidRPr="003A6F31">
        <w:t xml:space="preserve"> System (X11, helyenként csak X) egy </w:t>
      </w:r>
      <w:r w:rsidR="0049623B" w:rsidRPr="003A6F31">
        <w:t xml:space="preserve">nyílt forráskódú </w:t>
      </w:r>
      <w:r w:rsidRPr="003A6F31">
        <w:t>megjelenítő protokoll</w:t>
      </w:r>
      <w:r w:rsidR="00B134D2" w:rsidRPr="003A6F31">
        <w:t xml:space="preserve"> készlet</w:t>
      </w:r>
      <w:r w:rsidR="006453BD" w:rsidRPr="003A6F31">
        <w:t>,</w:t>
      </w:r>
      <w:r w:rsidR="004C277B" w:rsidRPr="003A6F31">
        <w:t xml:space="preserve"> amely Unix-szerű rendszerekhez készült. </w:t>
      </w:r>
      <w:r w:rsidR="00C81F63" w:rsidRPr="003A6F31">
        <w:t>A protokollt 1984-ben kezdték el kifejleszteni és jelenleg a 11-es verziónál tart (innen ered az X11 kifejezés).</w:t>
      </w:r>
      <w:r w:rsidR="00B134D2" w:rsidRPr="003A6F31">
        <w:t xml:space="preserve"> </w:t>
      </w:r>
      <w:r w:rsidR="00BD00E4" w:rsidRPr="003A6F31">
        <w:t xml:space="preserve">Maga a </w:t>
      </w:r>
      <w:r w:rsidR="0049623B" w:rsidRPr="003A6F31">
        <w:t xml:space="preserve">protokoll egy szöveges leírás, ami </w:t>
      </w:r>
      <w:r w:rsidR="00EA7060" w:rsidRPr="003A6F31">
        <w:t>publikusan elérhető.</w:t>
      </w:r>
      <w:r w:rsidR="00BD00E4" w:rsidRPr="003A6F31">
        <w:t xml:space="preserve"> </w:t>
      </w:r>
      <w:r w:rsidR="00207730" w:rsidRPr="003A6F31">
        <w:t>A protokollhoz t</w:t>
      </w:r>
      <w:r w:rsidR="00BD00E4" w:rsidRPr="003A6F31">
        <w:t xml:space="preserve">artozik egy </w:t>
      </w:r>
      <w:r w:rsidR="00207730" w:rsidRPr="003A6F31">
        <w:t xml:space="preserve">szerveroldali </w:t>
      </w:r>
      <w:r w:rsidR="00BD00E4" w:rsidRPr="003A6F31">
        <w:t>referencia implementáció, amit X.Org Server-</w:t>
      </w:r>
      <w:proofErr w:type="spellStart"/>
      <w:r w:rsidR="00BD00E4" w:rsidRPr="003A6F31">
        <w:lastRenderedPageBreak/>
        <w:t>nek</w:t>
      </w:r>
      <w:proofErr w:type="spellEnd"/>
      <w:r w:rsidR="00BD00E4" w:rsidRPr="003A6F31">
        <w:t xml:space="preserve"> hívnak.</w:t>
      </w:r>
      <w:r w:rsidR="00A60F16" w:rsidRPr="003A6F31">
        <w:t xml:space="preserve"> A protokollt megvalósító elterjedtebb </w:t>
      </w:r>
      <w:r w:rsidR="0024217A" w:rsidRPr="003A6F31">
        <w:t xml:space="preserve">C-ben implementált </w:t>
      </w:r>
      <w:r w:rsidR="00A60F16" w:rsidRPr="003A6F31">
        <w:t xml:space="preserve">kliensoldali könyvtárak az </w:t>
      </w:r>
      <w:proofErr w:type="spellStart"/>
      <w:r w:rsidR="00A60F16" w:rsidRPr="003A6F31">
        <w:t>Xlib</w:t>
      </w:r>
      <w:proofErr w:type="spellEnd"/>
      <w:r w:rsidR="00A60F16" w:rsidRPr="003A6F31">
        <w:t xml:space="preserve"> és az XCB.</w:t>
      </w:r>
    </w:p>
    <w:p w14:paraId="3D6865A5" w14:textId="08084B2A" w:rsidR="00D62C7F" w:rsidRPr="003A6F31" w:rsidRDefault="00000000" w:rsidP="00197B89">
      <w:r w:rsidRPr="003A6F31">
        <w:pict w14:anchorId="47A4F2C5">
          <v:shape id="_x0000_s1026" type="#_x0000_t202" style="position:absolute;left:0;text-align:left;margin-left:76.1pt;margin-top:277.3pt;width:244.85pt;height:35.25pt;z-index:251657728" stroked="f">
            <v:textbox style="mso-next-textbox:#_x0000_s1026;mso-fit-shape-to-text:t" inset="0,0,0,0">
              <w:txbxContent>
                <w:p w14:paraId="1E0250AD" w14:textId="0841E4AA" w:rsidR="00D62C7F" w:rsidRPr="00464A33" w:rsidRDefault="00D62C7F" w:rsidP="00A35FFF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Figure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043D22">
                    <w:rPr>
                      <w:noProof/>
                    </w:rPr>
                    <w:t>1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</w:t>
                  </w:r>
                  <w:r w:rsidR="00464A33">
                    <w:t xml:space="preserve">ábra Az X </w:t>
                  </w:r>
                  <w:proofErr w:type="spellStart"/>
                  <w:r w:rsidR="00464A33">
                    <w:t>Window</w:t>
                  </w:r>
                  <w:proofErr w:type="spellEnd"/>
                  <w:r w:rsidR="00464A33">
                    <w:t xml:space="preserve"> System architektúrája</w:t>
                  </w:r>
                </w:p>
              </w:txbxContent>
            </v:textbox>
            <w10:wrap type="topAndBottom"/>
          </v:shape>
        </w:pict>
      </w:r>
      <w:r w:rsidRPr="003A6F31">
        <w:pict w14:anchorId="019F121A">
          <v:shape id="_x0000_s1035" type="#_x0000_t202" style="position:absolute;left:0;text-align:left;margin-left:76.1pt;margin-top:277.3pt;width:244.85pt;height:35.25pt;z-index:251660800" stroked="f">
            <v:textbox style="mso-next-textbox:#_x0000_s1035;mso-fit-shape-to-text:t" inset="0,0,0,0">
              <w:txbxContent>
                <w:p w14:paraId="4E860F5D" w14:textId="212CA244" w:rsidR="00601E79" w:rsidRPr="00E93E0B" w:rsidRDefault="00601E79" w:rsidP="00A35FFF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DE4FD5">
                    <w:rPr>
                      <w:noProof/>
                    </w:rPr>
                    <w:t>3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ábra Az X </w:t>
                  </w:r>
                  <w:proofErr w:type="spellStart"/>
                  <w:r>
                    <w:t>Window</w:t>
                  </w:r>
                  <w:proofErr w:type="spellEnd"/>
                  <w:r>
                    <w:t xml:space="preserve"> System architektúrája</w:t>
                  </w:r>
                </w:p>
              </w:txbxContent>
            </v:textbox>
            <w10:wrap type="topAndBottom"/>
          </v:shape>
        </w:pict>
      </w:r>
      <w:r w:rsidR="00D62C7F" w:rsidRPr="003A6F31">
        <w:rPr>
          <w:noProof/>
        </w:rPr>
        <w:drawing>
          <wp:anchor distT="0" distB="0" distL="114300" distR="114300" simplePos="0" relativeHeight="251640320" behindDoc="0" locked="0" layoutInCell="1" allowOverlap="1" wp14:anchorId="3D2C9177" wp14:editId="7E4FC149">
            <wp:simplePos x="0" y="0"/>
            <wp:positionH relativeFrom="column">
              <wp:posOffset>966470</wp:posOffset>
            </wp:positionH>
            <wp:positionV relativeFrom="paragraph">
              <wp:posOffset>1206215</wp:posOffset>
            </wp:positionV>
            <wp:extent cx="3109595" cy="2258695"/>
            <wp:effectExtent l="0" t="0" r="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595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5643" w:rsidRPr="003A6F31">
        <w:t xml:space="preserve">Architektúráját tekintve az X </w:t>
      </w:r>
      <w:proofErr w:type="spellStart"/>
      <w:r w:rsidR="00A95643" w:rsidRPr="003A6F31">
        <w:t>Window</w:t>
      </w:r>
      <w:proofErr w:type="spellEnd"/>
      <w:r w:rsidR="00A95643" w:rsidRPr="003A6F31">
        <w:t xml:space="preserve"> System egy kliens-szerver architektúrát valósít meg.</w:t>
      </w:r>
      <w:r w:rsidR="004563CE" w:rsidRPr="003A6F31">
        <w:t xml:space="preserve"> Az X szerver vezérli a fizikai megjelenítő készülékeket és feldolgozza a bemeneti eszközöktől érkező adatokat. </w:t>
      </w:r>
      <w:r w:rsidR="003E2FC7" w:rsidRPr="003A6F31">
        <w:t>Az X kliensek olyan alkalmazások</w:t>
      </w:r>
      <w:r w:rsidR="00B212C4" w:rsidRPr="003A6F31">
        <w:t>,</w:t>
      </w:r>
      <w:r w:rsidR="003E2FC7" w:rsidRPr="003A6F31">
        <w:t xml:space="preserve"> amelyek az X szerveren keresztül szeretnének interakcióba lépni a bemeneti / kimeneti eszközökkel.</w:t>
      </w:r>
      <w:r w:rsidR="00EF22D8" w:rsidRPr="003A6F31">
        <w:t xml:space="preserve"> </w:t>
      </w:r>
      <w:r w:rsidR="009C546C" w:rsidRPr="003A6F31">
        <w:t xml:space="preserve">A rendszerhez tartozik még egy komponens, a </w:t>
      </w:r>
      <w:proofErr w:type="spellStart"/>
      <w:r w:rsidR="009C546C" w:rsidRPr="003A6F31">
        <w:t>kompozitor</w:t>
      </w:r>
      <w:proofErr w:type="spellEnd"/>
      <w:r w:rsidR="009C546C" w:rsidRPr="003A6F31">
        <w:t xml:space="preserve">. </w:t>
      </w:r>
      <w:r w:rsidR="001F3703" w:rsidRPr="003A6F31">
        <w:t xml:space="preserve">A </w:t>
      </w:r>
      <w:proofErr w:type="spellStart"/>
      <w:r w:rsidR="001F3703" w:rsidRPr="003A6F31">
        <w:t>kompozitor</w:t>
      </w:r>
      <w:proofErr w:type="spellEnd"/>
      <w:r w:rsidR="001F3703" w:rsidRPr="003A6F31">
        <w:t xml:space="preserve"> feladata, hogy a különböző ablakok elrendezését vezérelje a képernyőn.</w:t>
      </w:r>
    </w:p>
    <w:p w14:paraId="53E0B21C" w14:textId="3CF34328" w:rsidR="00F44384" w:rsidRPr="003A6F31" w:rsidRDefault="008D55D8" w:rsidP="008D55D8">
      <w:r w:rsidRPr="003A6F31">
        <w:t xml:space="preserve">Bizonyos kifejezéseket az X </w:t>
      </w:r>
      <w:proofErr w:type="spellStart"/>
      <w:r w:rsidRPr="003A6F31">
        <w:t>Window</w:t>
      </w:r>
      <w:proofErr w:type="spellEnd"/>
      <w:r w:rsidRPr="003A6F31">
        <w:t xml:space="preserve"> System árnyaltabban használ a közbeszédhez képest, a legfontosabbak ezek közül a következők:</w:t>
      </w:r>
    </w:p>
    <w:p w14:paraId="18F15E91" w14:textId="5A22A1B7" w:rsidR="008D55D8" w:rsidRPr="003A6F31" w:rsidRDefault="008D55D8" w:rsidP="008D55D8">
      <w:pPr>
        <w:pStyle w:val="Listaszerbekezds"/>
        <w:numPr>
          <w:ilvl w:val="0"/>
          <w:numId w:val="28"/>
        </w:numPr>
      </w:pPr>
      <w:proofErr w:type="spellStart"/>
      <w:r w:rsidRPr="003A6F31">
        <w:rPr>
          <w:b/>
          <w:bCs/>
        </w:rPr>
        <w:t>device</w:t>
      </w:r>
      <w:proofErr w:type="spellEnd"/>
      <w:r w:rsidRPr="003A6F31">
        <w:rPr>
          <w:b/>
          <w:bCs/>
        </w:rPr>
        <w:t xml:space="preserve"> (eszköz) </w:t>
      </w:r>
      <w:r w:rsidRPr="003A6F31">
        <w:t xml:space="preserve">– </w:t>
      </w:r>
      <w:r w:rsidR="00512A9C" w:rsidRPr="003A6F31">
        <w:t>Dedikált vagy alaplapra integrált videókártya.</w:t>
      </w:r>
    </w:p>
    <w:p w14:paraId="7DA2C0FE" w14:textId="4172A006" w:rsidR="00512A9C" w:rsidRPr="003A6F31" w:rsidRDefault="00512A9C" w:rsidP="008D55D8">
      <w:pPr>
        <w:pStyle w:val="Listaszerbekezds"/>
        <w:numPr>
          <w:ilvl w:val="0"/>
          <w:numId w:val="28"/>
        </w:numPr>
      </w:pPr>
      <w:r w:rsidRPr="003A6F31">
        <w:rPr>
          <w:b/>
          <w:bCs/>
        </w:rPr>
        <w:t xml:space="preserve">monitor </w:t>
      </w:r>
      <w:r w:rsidRPr="003A6F31">
        <w:t>–</w:t>
      </w:r>
      <w:r w:rsidRPr="003A6F31">
        <w:rPr>
          <w:b/>
          <w:bCs/>
        </w:rPr>
        <w:t xml:space="preserve"> </w:t>
      </w:r>
      <w:r w:rsidRPr="003A6F31">
        <w:t>Fizikai megjelenítő eszköz.</w:t>
      </w:r>
    </w:p>
    <w:p w14:paraId="49EB9DDE" w14:textId="77777777" w:rsidR="003D566A" w:rsidRPr="003A6F31" w:rsidRDefault="00512A9C" w:rsidP="008D55D8">
      <w:pPr>
        <w:pStyle w:val="Listaszerbekezds"/>
        <w:numPr>
          <w:ilvl w:val="0"/>
          <w:numId w:val="28"/>
        </w:numPr>
      </w:pPr>
      <w:proofErr w:type="spellStart"/>
      <w:r w:rsidRPr="003A6F31">
        <w:rPr>
          <w:b/>
          <w:bCs/>
        </w:rPr>
        <w:t>screen</w:t>
      </w:r>
      <w:proofErr w:type="spellEnd"/>
      <w:r w:rsidRPr="003A6F31">
        <w:rPr>
          <w:b/>
          <w:bCs/>
        </w:rPr>
        <w:t xml:space="preserve"> (képernyő) </w:t>
      </w:r>
      <w:r w:rsidRPr="003A6F31">
        <w:t>– Egy olyan terület</w:t>
      </w:r>
      <w:r w:rsidR="000B238F" w:rsidRPr="003A6F31">
        <w:t>,</w:t>
      </w:r>
      <w:r w:rsidRPr="003A6F31">
        <w:t xml:space="preserve"> amelyre grafikus tartalmat lehet </w:t>
      </w:r>
      <w:proofErr w:type="spellStart"/>
      <w:r w:rsidRPr="003A6F31">
        <w:t>renderelni</w:t>
      </w:r>
      <w:proofErr w:type="spellEnd"/>
      <w:r w:rsidRPr="003A6F31">
        <w:t>.</w:t>
      </w:r>
      <w:r w:rsidR="006E76B9" w:rsidRPr="003A6F31">
        <w:t xml:space="preserve"> Ez egyszerre több </w:t>
      </w:r>
      <w:r w:rsidR="000B238F" w:rsidRPr="003A6F31">
        <w:t>monitoron is</w:t>
      </w:r>
      <w:r w:rsidR="00670D30" w:rsidRPr="003A6F31">
        <w:t xml:space="preserve"> megjelenhet (akár duplikálva, akár kiterjesztve)</w:t>
      </w:r>
      <w:r w:rsidR="00C64604" w:rsidRPr="003A6F31">
        <w:t>.</w:t>
      </w:r>
    </w:p>
    <w:p w14:paraId="6571CB30" w14:textId="33188161" w:rsidR="00512A9C" w:rsidRPr="003A6F31" w:rsidRDefault="003D566A" w:rsidP="008D55D8">
      <w:pPr>
        <w:pStyle w:val="Listaszerbekezds"/>
        <w:numPr>
          <w:ilvl w:val="0"/>
          <w:numId w:val="28"/>
        </w:numPr>
      </w:pPr>
      <w:r w:rsidRPr="003A6F31">
        <w:rPr>
          <w:b/>
          <w:bCs/>
        </w:rPr>
        <w:t xml:space="preserve">display (kijelző) </w:t>
      </w:r>
      <w:r w:rsidRPr="003A6F31">
        <w:t xml:space="preserve">– </w:t>
      </w:r>
      <w:r w:rsidR="00DA2ECB" w:rsidRPr="003A6F31">
        <w:t>Képernyők gyűjteménye, amely gyakran több monitort foglal magába.</w:t>
      </w:r>
      <w:r w:rsidR="00624E7E" w:rsidRPr="003A6F31">
        <w:t xml:space="preserve"> A Linux-alapú számítógépek általában képesek arra, hogy több kijelzővel rendelkezzenek egyidejűleg. Ezek között a felhasználó egy speciális billentyűkombinációval, például a </w:t>
      </w:r>
      <w:proofErr w:type="spellStart"/>
      <w:r w:rsidR="00624E7E" w:rsidRPr="003A6F31">
        <w:t>control</w:t>
      </w:r>
      <w:proofErr w:type="spellEnd"/>
      <w:r w:rsidR="00624E7E" w:rsidRPr="003A6F31">
        <w:t>-alt-funkcióbillentyűvel válthat, átkapcsolva az összes monitort az egyik kijelző képernyőinek megjelenítéséről a másik kijelző képernyőire.</w:t>
      </w:r>
    </w:p>
    <w:p w14:paraId="4E282900" w14:textId="3B8DE486" w:rsidR="00197B89" w:rsidRPr="003A6F31" w:rsidRDefault="00197B89" w:rsidP="00197B89">
      <w:r w:rsidRPr="003A6F31">
        <w:lastRenderedPageBreak/>
        <w:t>Az X protokoll négy különböző üzenet típust definiál</w:t>
      </w:r>
      <w:r w:rsidR="008D7126" w:rsidRPr="003A6F31">
        <w:t>, amelyeknek a szerver és a kliensek közti kommunikációban van szerepe. A protokoll a következő üzenet típusokat különbözteti meg:</w:t>
      </w:r>
    </w:p>
    <w:p w14:paraId="4D84C72A" w14:textId="3E6A046C" w:rsidR="008D7126" w:rsidRPr="003A6F31" w:rsidRDefault="00462818" w:rsidP="008D7126">
      <w:pPr>
        <w:pStyle w:val="Listaszerbekezds"/>
        <w:numPr>
          <w:ilvl w:val="0"/>
          <w:numId w:val="28"/>
        </w:numPr>
      </w:pPr>
      <w:proofErr w:type="spellStart"/>
      <w:r w:rsidRPr="003A6F31">
        <w:rPr>
          <w:b/>
          <w:bCs/>
        </w:rPr>
        <w:t>request</w:t>
      </w:r>
      <w:proofErr w:type="spellEnd"/>
      <w:r w:rsidRPr="003A6F31">
        <w:rPr>
          <w:b/>
          <w:bCs/>
        </w:rPr>
        <w:t xml:space="preserve"> </w:t>
      </w:r>
      <w:r w:rsidRPr="003A6F31">
        <w:t xml:space="preserve">– A kliens küldi a szervernek. Egy </w:t>
      </w:r>
      <w:proofErr w:type="spellStart"/>
      <w:r w:rsidRPr="003A6F31">
        <w:t>request</w:t>
      </w:r>
      <w:proofErr w:type="spellEnd"/>
      <w:r w:rsidRPr="003A6F31">
        <w:t xml:space="preserve"> sokféle információt tartalmazhat, mint például egy új ablak </w:t>
      </w:r>
      <w:proofErr w:type="spellStart"/>
      <w:r w:rsidRPr="003A6F31">
        <w:t>létehozását</w:t>
      </w:r>
      <w:proofErr w:type="spellEnd"/>
      <w:r w:rsidRPr="003A6F31">
        <w:t>, vagy a kurzor pozíciójának lekérdezését.</w:t>
      </w:r>
    </w:p>
    <w:p w14:paraId="043870F0" w14:textId="6F7198DB" w:rsidR="00462818" w:rsidRPr="003A6F31" w:rsidRDefault="00462818" w:rsidP="008D7126">
      <w:pPr>
        <w:pStyle w:val="Listaszerbekezds"/>
        <w:numPr>
          <w:ilvl w:val="0"/>
          <w:numId w:val="28"/>
        </w:numPr>
      </w:pPr>
      <w:proofErr w:type="spellStart"/>
      <w:r w:rsidRPr="003A6F31">
        <w:rPr>
          <w:b/>
          <w:bCs/>
        </w:rPr>
        <w:t>reply</w:t>
      </w:r>
      <w:proofErr w:type="spellEnd"/>
      <w:r w:rsidRPr="003A6F31">
        <w:rPr>
          <w:b/>
          <w:bCs/>
        </w:rPr>
        <w:t xml:space="preserve"> </w:t>
      </w:r>
      <w:r w:rsidRPr="003A6F31">
        <w:t>– A szerver küldi a kliensek.</w:t>
      </w:r>
      <w:r w:rsidR="009D5DE8" w:rsidRPr="003A6F31">
        <w:t xml:space="preserve"> A </w:t>
      </w:r>
      <w:proofErr w:type="spellStart"/>
      <w:r w:rsidR="009D5DE8" w:rsidRPr="003A6F31">
        <w:t>reply</w:t>
      </w:r>
      <w:proofErr w:type="spellEnd"/>
      <w:r w:rsidR="009D5DE8" w:rsidRPr="003A6F31">
        <w:t xml:space="preserve"> üzenetek a </w:t>
      </w:r>
      <w:proofErr w:type="spellStart"/>
      <w:r w:rsidR="009D5DE8" w:rsidRPr="003A6F31">
        <w:t>request</w:t>
      </w:r>
      <w:proofErr w:type="spellEnd"/>
      <w:r w:rsidR="009D5DE8" w:rsidRPr="003A6F31">
        <w:t xml:space="preserve"> üzenetek hatására jönnek létre és a kliens által kért információt tartalmazzák.</w:t>
      </w:r>
    </w:p>
    <w:p w14:paraId="7401F275" w14:textId="6F8968EC" w:rsidR="0009009F" w:rsidRPr="003A6F31" w:rsidRDefault="0009009F" w:rsidP="008D7126">
      <w:pPr>
        <w:pStyle w:val="Listaszerbekezds"/>
        <w:numPr>
          <w:ilvl w:val="0"/>
          <w:numId w:val="28"/>
        </w:numPr>
      </w:pPr>
      <w:proofErr w:type="spellStart"/>
      <w:r w:rsidRPr="003A6F31">
        <w:rPr>
          <w:b/>
          <w:bCs/>
        </w:rPr>
        <w:t>event</w:t>
      </w:r>
      <w:proofErr w:type="spellEnd"/>
      <w:r w:rsidRPr="003A6F31">
        <w:rPr>
          <w:b/>
          <w:bCs/>
        </w:rPr>
        <w:t xml:space="preserve"> </w:t>
      </w:r>
      <w:r w:rsidRPr="003A6F31">
        <w:t xml:space="preserve">– A szerver küldi a kliensnek. </w:t>
      </w:r>
      <w:r w:rsidR="00B046A0" w:rsidRPr="003A6F31">
        <w:t>Az ilyen típusú üzeneteket általában nem közvetlenül a kliens váltja ki.</w:t>
      </w:r>
      <w:r w:rsidR="00B55E94" w:rsidRPr="003A6F31">
        <w:t xml:space="preserve"> Sokféle típusú </w:t>
      </w:r>
      <w:proofErr w:type="spellStart"/>
      <w:r w:rsidR="00B55E94" w:rsidRPr="003A6F31">
        <w:t>event</w:t>
      </w:r>
      <w:proofErr w:type="spellEnd"/>
      <w:r w:rsidR="00B55E94" w:rsidRPr="003A6F31">
        <w:t xml:space="preserve"> üzenet létezik, ilyen például a bemeneti eszközök (például billentyűzet vagy egér) által generált események.</w:t>
      </w:r>
    </w:p>
    <w:p w14:paraId="78369378" w14:textId="75701CD6" w:rsidR="0009009F" w:rsidRPr="003A6F31" w:rsidRDefault="0009009F" w:rsidP="008D7126">
      <w:pPr>
        <w:pStyle w:val="Listaszerbekezds"/>
        <w:numPr>
          <w:ilvl w:val="0"/>
          <w:numId w:val="28"/>
        </w:numPr>
      </w:pPr>
      <w:proofErr w:type="spellStart"/>
      <w:r w:rsidRPr="003A6F31">
        <w:rPr>
          <w:b/>
          <w:bCs/>
        </w:rPr>
        <w:t>error</w:t>
      </w:r>
      <w:proofErr w:type="spellEnd"/>
      <w:r w:rsidRPr="003A6F31">
        <w:rPr>
          <w:b/>
          <w:bCs/>
        </w:rPr>
        <w:t xml:space="preserve"> </w:t>
      </w:r>
      <w:r w:rsidRPr="003A6F31">
        <w:t>–</w:t>
      </w:r>
      <w:r w:rsidR="001E22AC" w:rsidRPr="003A6F31">
        <w:t xml:space="preserve"> A szerver küldi a kliensnek.</w:t>
      </w:r>
      <w:r w:rsidR="008A32D5" w:rsidRPr="003A6F31">
        <w:t xml:space="preserve"> Hasonlóan működnek az </w:t>
      </w:r>
      <w:proofErr w:type="spellStart"/>
      <w:r w:rsidR="008A32D5" w:rsidRPr="003A6F31">
        <w:t>event</w:t>
      </w:r>
      <w:proofErr w:type="spellEnd"/>
      <w:r w:rsidR="008A32D5" w:rsidRPr="003A6F31">
        <w:t xml:space="preserve"> típusú üzenetekhez, valamilyen hib</w:t>
      </w:r>
      <w:r w:rsidR="0003268E" w:rsidRPr="003A6F31">
        <w:t>a fennállását jelzik.</w:t>
      </w:r>
    </w:p>
    <w:p w14:paraId="0F75FF9E" w14:textId="5002A870" w:rsidR="00A872AB" w:rsidRPr="003A6F31" w:rsidRDefault="00A872AB" w:rsidP="00601E79">
      <w:pPr>
        <w:pStyle w:val="Cmsor3"/>
      </w:pPr>
      <w:bookmarkStart w:id="15" w:name="_Toc119525159"/>
      <w:proofErr w:type="spellStart"/>
      <w:r w:rsidRPr="003A6F31">
        <w:t>Wayland</w:t>
      </w:r>
      <w:proofErr w:type="spellEnd"/>
      <w:sdt>
        <w:sdtPr>
          <w:id w:val="-356893056"/>
          <w:citation/>
        </w:sdtPr>
        <w:sdtContent>
          <w:r w:rsidR="008426F8" w:rsidRPr="003A6F31">
            <w:fldChar w:fldCharType="begin"/>
          </w:r>
          <w:r w:rsidR="008426F8" w:rsidRPr="003A6F31">
            <w:instrText xml:space="preserve"> CITATION Way22 \l 2057 </w:instrText>
          </w:r>
          <w:r w:rsidR="008426F8" w:rsidRPr="003A6F31">
            <w:fldChar w:fldCharType="separate"/>
          </w:r>
          <w:r w:rsidR="00D37393" w:rsidRPr="003A6F31">
            <w:rPr>
              <w:noProof/>
            </w:rPr>
            <w:t xml:space="preserve"> [2]</w:t>
          </w:r>
          <w:r w:rsidR="008426F8" w:rsidRPr="003A6F31">
            <w:fldChar w:fldCharType="end"/>
          </w:r>
        </w:sdtContent>
      </w:sdt>
      <w:bookmarkEnd w:id="15"/>
    </w:p>
    <w:p w14:paraId="14E351F1" w14:textId="2E488F07" w:rsidR="00CE2819" w:rsidRPr="003A6F31" w:rsidRDefault="00561E50" w:rsidP="00CE2819">
      <w:r w:rsidRPr="003A6F31">
        <w:t xml:space="preserve">A </w:t>
      </w:r>
      <w:proofErr w:type="spellStart"/>
      <w:r w:rsidRPr="003A6F31">
        <w:t>Wayland</w:t>
      </w:r>
      <w:proofErr w:type="spellEnd"/>
      <w:r w:rsidRPr="003A6F31">
        <w:t xml:space="preserve"> egy ingyenes, nyílt forráskódú </w:t>
      </w:r>
      <w:r w:rsidR="00B844E7" w:rsidRPr="003A6F31">
        <w:t>megjelenítő</w:t>
      </w:r>
      <w:r w:rsidRPr="003A6F31">
        <w:t xml:space="preserve"> protokoll</w:t>
      </w:r>
      <w:r w:rsidR="002D6730" w:rsidRPr="003A6F31">
        <w:t xml:space="preserve">. A </w:t>
      </w:r>
      <w:proofErr w:type="spellStart"/>
      <w:r w:rsidR="002D6730" w:rsidRPr="003A6F31">
        <w:t>Wayland</w:t>
      </w:r>
      <w:proofErr w:type="spellEnd"/>
      <w:r w:rsidR="002D6730" w:rsidRPr="003A6F31">
        <w:t xml:space="preserve"> projekt célja, hogy leváltsa az X </w:t>
      </w:r>
      <w:proofErr w:type="spellStart"/>
      <w:r w:rsidR="002D6730" w:rsidRPr="003A6F31">
        <w:t>Window</w:t>
      </w:r>
      <w:proofErr w:type="spellEnd"/>
      <w:r w:rsidR="002D6730" w:rsidRPr="003A6F31">
        <w:t xml:space="preserve"> System-</w:t>
      </w:r>
      <w:proofErr w:type="spellStart"/>
      <w:r w:rsidR="002D6730" w:rsidRPr="003A6F31">
        <w:t>et</w:t>
      </w:r>
      <w:proofErr w:type="spellEnd"/>
      <w:r w:rsidR="002D6730" w:rsidRPr="003A6F31">
        <w:t xml:space="preserve"> egy modernebb</w:t>
      </w:r>
      <w:r w:rsidR="00146399" w:rsidRPr="003A6F31">
        <w:t>, egyszerűbb és</w:t>
      </w:r>
      <w:r w:rsidR="002D6730" w:rsidRPr="003A6F31">
        <w:t xml:space="preserve"> biztonságosabb protokollra.</w:t>
      </w:r>
      <w:r w:rsidR="008A6C28" w:rsidRPr="003A6F31">
        <w:t xml:space="preserve"> A protokollt 2008-ban kezdték el fejleszteni</w:t>
      </w:r>
      <w:r w:rsidR="00FC39E3" w:rsidRPr="003A6F31">
        <w:t xml:space="preserve"> és a mai napig aktívan dolgoznak rajta.</w:t>
      </w:r>
      <w:r w:rsidR="00B844E7" w:rsidRPr="003A6F31">
        <w:t xml:space="preserve"> Az X </w:t>
      </w:r>
      <w:proofErr w:type="spellStart"/>
      <w:r w:rsidR="00B844E7" w:rsidRPr="003A6F31">
        <w:t>Window</w:t>
      </w:r>
      <w:proofErr w:type="spellEnd"/>
      <w:r w:rsidR="00B844E7" w:rsidRPr="003A6F31">
        <w:t xml:space="preserve"> System-</w:t>
      </w:r>
      <w:proofErr w:type="spellStart"/>
      <w:r w:rsidR="00B844E7" w:rsidRPr="003A6F31">
        <w:t>hez</w:t>
      </w:r>
      <w:proofErr w:type="spellEnd"/>
      <w:r w:rsidR="00B844E7" w:rsidRPr="003A6F31">
        <w:t xml:space="preserve"> hasonlóan a </w:t>
      </w:r>
      <w:proofErr w:type="spellStart"/>
      <w:r w:rsidR="00B844E7" w:rsidRPr="003A6F31">
        <w:t>Wayland</w:t>
      </w:r>
      <w:proofErr w:type="spellEnd"/>
      <w:r w:rsidR="00B844E7" w:rsidRPr="003A6F31">
        <w:t xml:space="preserve"> protokoll is egy szerver-kliens architektúrát követ. Ellentétben az </w:t>
      </w:r>
      <w:r w:rsidR="00DA3AEB" w:rsidRPr="003A6F31">
        <w:t>X-szel</w:t>
      </w:r>
      <w:r w:rsidR="00B844E7" w:rsidRPr="003A6F31">
        <w:t xml:space="preserve"> a </w:t>
      </w:r>
      <w:proofErr w:type="spellStart"/>
      <w:r w:rsidR="00B844E7" w:rsidRPr="003A6F31">
        <w:t>Wayland</w:t>
      </w:r>
      <w:proofErr w:type="spellEnd"/>
      <w:r w:rsidR="00B844E7" w:rsidRPr="003A6F31">
        <w:t xml:space="preserve"> esetében a megjelenítő szervert </w:t>
      </w:r>
      <w:proofErr w:type="spellStart"/>
      <w:r w:rsidR="00B844E7" w:rsidRPr="003A6F31">
        <w:t>kompozitornak</w:t>
      </w:r>
      <w:proofErr w:type="spellEnd"/>
      <w:r w:rsidR="00B844E7" w:rsidRPr="003A6F31">
        <w:t xml:space="preserve"> hívják. Ez abból az alapvető </w:t>
      </w:r>
      <w:proofErr w:type="spellStart"/>
      <w:r w:rsidR="00B844E7" w:rsidRPr="003A6F31">
        <w:t>architektúrális</w:t>
      </w:r>
      <w:proofErr w:type="spellEnd"/>
      <w:r w:rsidR="00B844E7" w:rsidRPr="003A6F31">
        <w:t xml:space="preserve"> különbségből ered, hogy</w:t>
      </w:r>
      <w:r w:rsidR="009236EE" w:rsidRPr="003A6F31">
        <w:t xml:space="preserve"> a </w:t>
      </w:r>
      <w:proofErr w:type="spellStart"/>
      <w:r w:rsidR="009236EE" w:rsidRPr="003A6F31">
        <w:t>Wayland</w:t>
      </w:r>
      <w:proofErr w:type="spellEnd"/>
      <w:r w:rsidR="009236EE" w:rsidRPr="003A6F31">
        <w:t xml:space="preserve"> esetében a megjelenítő szerver és a </w:t>
      </w:r>
      <w:proofErr w:type="spellStart"/>
      <w:r w:rsidR="009236EE" w:rsidRPr="003A6F31">
        <w:t>kompozitor</w:t>
      </w:r>
      <w:proofErr w:type="spellEnd"/>
      <w:r w:rsidR="009236EE" w:rsidRPr="003A6F31">
        <w:t xml:space="preserve"> egy komponensként funkcionál.</w:t>
      </w:r>
      <w:r w:rsidR="00DA3AEB" w:rsidRPr="003A6F31">
        <w:t xml:space="preserve"> A protokollhoz tartozik egy szerveroldali referencia implementáció C-ben, a</w:t>
      </w:r>
      <w:r w:rsidR="00897886" w:rsidRPr="003A6F31">
        <w:t>mit</w:t>
      </w:r>
      <w:r w:rsidR="00DA3AEB" w:rsidRPr="003A6F31">
        <w:t xml:space="preserve"> </w:t>
      </w:r>
      <w:proofErr w:type="spellStart"/>
      <w:r w:rsidR="00DA3AEB" w:rsidRPr="003A6F31">
        <w:t>Weston</w:t>
      </w:r>
      <w:proofErr w:type="spellEnd"/>
      <w:r w:rsidR="00DA3AEB" w:rsidRPr="003A6F31">
        <w:t xml:space="preserve"> </w:t>
      </w:r>
      <w:proofErr w:type="spellStart"/>
      <w:r w:rsidR="00DA3AEB" w:rsidRPr="003A6F31">
        <w:t>kompozitor</w:t>
      </w:r>
      <w:r w:rsidR="00897886" w:rsidRPr="003A6F31">
        <w:t>nak</w:t>
      </w:r>
      <w:proofErr w:type="spellEnd"/>
      <w:r w:rsidR="00897886" w:rsidRPr="003A6F31">
        <w:t xml:space="preserve"> hívnak</w:t>
      </w:r>
      <w:r w:rsidR="00DA3AEB" w:rsidRPr="003A6F31">
        <w:t>.</w:t>
      </w:r>
      <w:r w:rsidR="00A010DD" w:rsidRPr="003A6F31">
        <w:t xml:space="preserve"> A legnépszerűbb kliensoldali könyvtár a </w:t>
      </w:r>
      <w:proofErr w:type="spellStart"/>
      <w:r w:rsidR="00A010DD" w:rsidRPr="003A6F31">
        <w:t>libwayland</w:t>
      </w:r>
      <w:proofErr w:type="spellEnd"/>
      <w:r w:rsidR="00A010DD" w:rsidRPr="003A6F31">
        <w:t xml:space="preserve"> szintén C-ben lett implementálva</w:t>
      </w:r>
      <w:r w:rsidR="003272D7" w:rsidRPr="003A6F31">
        <w:t>.</w:t>
      </w:r>
    </w:p>
    <w:p w14:paraId="30A3D8DC" w14:textId="79D22659" w:rsidR="00534574" w:rsidRPr="003A6F31" w:rsidRDefault="00000000" w:rsidP="00CE2819">
      <w:r w:rsidRPr="003A6F31">
        <w:lastRenderedPageBreak/>
        <w:pict w14:anchorId="3912378C">
          <v:shape id="_x0000_s1028" type="#_x0000_t202" style="position:absolute;left:0;text-align:left;margin-left:72.6pt;margin-top:355.55pt;width:251.95pt;height:35.25pt;z-index:251658752" stroked="f">
            <v:textbox style="mso-next-textbox:#_x0000_s1028;mso-fit-shape-to-text:t" inset="0,0,0,0">
              <w:txbxContent>
                <w:p w14:paraId="0AE9D09A" w14:textId="420860AA" w:rsidR="00647E9A" w:rsidRPr="00647E9A" w:rsidRDefault="00647E9A" w:rsidP="00A35FFF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Figure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043D22">
                    <w:rPr>
                      <w:noProof/>
                    </w:rPr>
                    <w:t>2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ábra Egy esemény feldolgozása </w:t>
                  </w:r>
                  <w:r w:rsidR="004321AD">
                    <w:t xml:space="preserve">az </w:t>
                  </w:r>
                  <w:r>
                    <w:t>X-</w:t>
                  </w:r>
                  <w:proofErr w:type="spellStart"/>
                  <w:r>
                    <w:t>szen</w:t>
                  </w:r>
                  <w:proofErr w:type="spellEnd"/>
                  <w:r>
                    <w:t>.</w:t>
                  </w:r>
                </w:p>
              </w:txbxContent>
            </v:textbox>
            <w10:wrap type="topAndBottom"/>
          </v:shape>
        </w:pict>
      </w:r>
      <w:r w:rsidRPr="003A6F31">
        <w:pict w14:anchorId="52DFCCF1">
          <v:shape id="_x0000_s1036" type="#_x0000_t202" style="position:absolute;left:0;text-align:left;margin-left:72.6pt;margin-top:355.55pt;width:251.95pt;height:35.25pt;z-index:251661824" stroked="f">
            <v:textbox style="mso-next-textbox:#_x0000_s1036;mso-fit-shape-to-text:t" inset="0,0,0,0">
              <w:txbxContent>
                <w:p w14:paraId="0E7F93E3" w14:textId="614F43C0" w:rsidR="00601E79" w:rsidRPr="00647E9A" w:rsidRDefault="00601E79" w:rsidP="00A35FFF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DE4FD5">
                    <w:rPr>
                      <w:noProof/>
                    </w:rPr>
                    <w:t>4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Egy esemény feldolgozása az X-</w:t>
                  </w:r>
                  <w:proofErr w:type="spellStart"/>
                  <w:r>
                    <w:t>szen</w:t>
                  </w:r>
                  <w:proofErr w:type="spellEnd"/>
                  <w:r>
                    <w:t>.</w:t>
                  </w:r>
                </w:p>
              </w:txbxContent>
            </v:textbox>
            <w10:wrap type="topAndBottom"/>
          </v:shape>
        </w:pict>
      </w:r>
      <w:r w:rsidR="004869AB" w:rsidRPr="003A6F31">
        <w:rPr>
          <w:noProof/>
        </w:rPr>
        <w:drawing>
          <wp:anchor distT="0" distB="0" distL="114300" distR="114300" simplePos="0" relativeHeight="251638272" behindDoc="0" locked="0" layoutInCell="1" allowOverlap="1" wp14:anchorId="09C966EA" wp14:editId="3D97A989">
            <wp:simplePos x="0" y="0"/>
            <wp:positionH relativeFrom="column">
              <wp:posOffset>922461</wp:posOffset>
            </wp:positionH>
            <wp:positionV relativeFrom="paragraph">
              <wp:posOffset>1411216</wp:posOffset>
            </wp:positionV>
            <wp:extent cx="3200148" cy="3047832"/>
            <wp:effectExtent l="0" t="0" r="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148" cy="3047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34574" w:rsidRPr="003A6F31">
        <w:t xml:space="preserve">A legjobb módja annak, hogy összehasonlítsuk a </w:t>
      </w:r>
      <w:proofErr w:type="spellStart"/>
      <w:r w:rsidR="00534574" w:rsidRPr="003A6F31">
        <w:t>Wayland</w:t>
      </w:r>
      <w:proofErr w:type="spellEnd"/>
      <w:r w:rsidR="00534574" w:rsidRPr="003A6F31">
        <w:t xml:space="preserve"> és az X </w:t>
      </w:r>
      <w:proofErr w:type="spellStart"/>
      <w:r w:rsidR="00534574" w:rsidRPr="003A6F31">
        <w:t>Window</w:t>
      </w:r>
      <w:proofErr w:type="spellEnd"/>
      <w:r w:rsidR="00534574" w:rsidRPr="003A6F31">
        <w:t xml:space="preserve"> System architektúráját és megértsük a különbségeket az, ha végig követjük egy bemeneti eszköz által </w:t>
      </w:r>
      <w:r w:rsidR="00777D5C" w:rsidRPr="003A6F31">
        <w:t>generált</w:t>
      </w:r>
      <w:r w:rsidR="00534574" w:rsidRPr="003A6F31">
        <w:t xml:space="preserve"> esemény útját egészen addig, </w:t>
      </w:r>
      <w:r w:rsidR="009730C4" w:rsidRPr="003A6F31">
        <w:t>ameddig az esemény által kiváltott változás megjelenik a képernyőn.</w:t>
      </w:r>
      <w:r w:rsidR="00E06FB3" w:rsidRPr="003A6F31">
        <w:t xml:space="preserve"> Az X esetében ez a következőképpen zajlik le:</w:t>
      </w:r>
    </w:p>
    <w:p w14:paraId="4762D083" w14:textId="06D7AB43" w:rsidR="004869AB" w:rsidRPr="003A6F31" w:rsidRDefault="004F24FE" w:rsidP="00AB066E">
      <w:pPr>
        <w:pStyle w:val="Listaszerbekezds"/>
        <w:numPr>
          <w:ilvl w:val="0"/>
          <w:numId w:val="30"/>
        </w:numPr>
      </w:pPr>
      <w:r w:rsidRPr="003A6F31">
        <w:t xml:space="preserve">A kernel kap egy eseményt egy bemeneti eszköztől és elküldi az X szervernek </w:t>
      </w:r>
      <w:r w:rsidR="006961CF" w:rsidRPr="003A6F31">
        <w:t>a bemeneti vezérlőn (</w:t>
      </w:r>
      <w:proofErr w:type="spellStart"/>
      <w:r w:rsidRPr="003A6F31">
        <w:t>evdev</w:t>
      </w:r>
      <w:proofErr w:type="spellEnd"/>
      <w:r w:rsidRPr="003A6F31">
        <w:t xml:space="preserve"> driver</w:t>
      </w:r>
      <w:r w:rsidR="006961CF" w:rsidRPr="003A6F31">
        <w:t>)</w:t>
      </w:r>
      <w:r w:rsidRPr="003A6F31">
        <w:t xml:space="preserve"> keresztül.</w:t>
      </w:r>
      <w:r w:rsidR="006961CF" w:rsidRPr="003A6F31">
        <w:t xml:space="preserve"> </w:t>
      </w:r>
      <w:r w:rsidR="00896244" w:rsidRPr="003A6F31">
        <w:t xml:space="preserve">A különböző eszközspecifikus eseményprotokollok lefordítását az </w:t>
      </w:r>
      <w:proofErr w:type="spellStart"/>
      <w:r w:rsidR="00896244" w:rsidRPr="003A6F31">
        <w:t>evdev</w:t>
      </w:r>
      <w:proofErr w:type="spellEnd"/>
      <w:r w:rsidR="00896244" w:rsidRPr="003A6F31">
        <w:t xml:space="preserve"> szabványra a kernel végzi el.</w:t>
      </w:r>
    </w:p>
    <w:p w14:paraId="2B445FBD" w14:textId="020FB2B2" w:rsidR="00AB066E" w:rsidRPr="003A6F31" w:rsidRDefault="00363127" w:rsidP="00AB066E">
      <w:pPr>
        <w:pStyle w:val="Listaszerbekezds"/>
        <w:numPr>
          <w:ilvl w:val="0"/>
          <w:numId w:val="30"/>
        </w:numPr>
      </w:pPr>
      <w:r w:rsidRPr="003A6F31">
        <w:t xml:space="preserve">Az X szerver meghatározza, hogy </w:t>
      </w:r>
      <w:r w:rsidR="0098640B" w:rsidRPr="003A6F31">
        <w:t xml:space="preserve">melyik ablakot </w:t>
      </w:r>
      <w:r w:rsidR="009377F8" w:rsidRPr="003A6F31">
        <w:t xml:space="preserve">érintette az esemény és elküldi azoknak az X klienseknek, amelyek az adott ablakban a kérdéses eseményre </w:t>
      </w:r>
      <w:r w:rsidR="00364892" w:rsidRPr="003A6F31">
        <w:t>feliratkoztak</w:t>
      </w:r>
      <w:r w:rsidR="009377F8" w:rsidRPr="003A6F31">
        <w:t>.</w:t>
      </w:r>
    </w:p>
    <w:p w14:paraId="68084D81" w14:textId="4DCBBDFC" w:rsidR="00AB066E" w:rsidRPr="003A6F31" w:rsidRDefault="005447CA" w:rsidP="00AB066E">
      <w:pPr>
        <w:pStyle w:val="Listaszerbekezds"/>
        <w:numPr>
          <w:ilvl w:val="0"/>
          <w:numId w:val="30"/>
        </w:numPr>
      </w:pPr>
      <w:r w:rsidRPr="003A6F31">
        <w:t xml:space="preserve">A kliensek feldolgozzák az eseményt és eldöntik, hogy mit tegyenek. Sokszor egy bemeneti esemény hatására </w:t>
      </w:r>
      <w:r w:rsidR="006F35E6" w:rsidRPr="003A6F31">
        <w:t xml:space="preserve">a felhasználói felületnek meg kell változnia, például </w:t>
      </w:r>
      <w:r w:rsidR="0036658A" w:rsidRPr="003A6F31">
        <w:t xml:space="preserve">a felhasználó egy hivatkozás felé viszi a kurzort, vagy bepipál egy </w:t>
      </w:r>
      <w:proofErr w:type="spellStart"/>
      <w:r w:rsidR="0036658A" w:rsidRPr="003A6F31">
        <w:t>checkbox</w:t>
      </w:r>
      <w:proofErr w:type="spellEnd"/>
      <w:r w:rsidR="0036658A" w:rsidRPr="003A6F31">
        <w:t>-ot.</w:t>
      </w:r>
      <w:r w:rsidR="000A7DC7" w:rsidRPr="003A6F31">
        <w:t xml:space="preserve"> Az esemény feldolgozása után a kliens egy </w:t>
      </w:r>
      <w:proofErr w:type="spellStart"/>
      <w:r w:rsidR="000A7DC7" w:rsidRPr="003A6F31">
        <w:t>renderelési</w:t>
      </w:r>
      <w:proofErr w:type="spellEnd"/>
      <w:r w:rsidR="000A7DC7" w:rsidRPr="003A6F31">
        <w:t xml:space="preserve"> kérést (</w:t>
      </w:r>
      <w:proofErr w:type="spellStart"/>
      <w:r w:rsidR="000A7DC7" w:rsidRPr="003A6F31">
        <w:t>request</w:t>
      </w:r>
      <w:proofErr w:type="spellEnd"/>
      <w:r w:rsidR="000A7DC7" w:rsidRPr="003A6F31">
        <w:t xml:space="preserve"> típusú üzenet) küld a szervernek.</w:t>
      </w:r>
      <w:r w:rsidRPr="003A6F31">
        <w:t xml:space="preserve"> </w:t>
      </w:r>
    </w:p>
    <w:p w14:paraId="5567A675" w14:textId="437E28D7" w:rsidR="00AB066E" w:rsidRPr="003A6F31" w:rsidRDefault="001B2604" w:rsidP="00AB066E">
      <w:pPr>
        <w:pStyle w:val="Listaszerbekezds"/>
        <w:numPr>
          <w:ilvl w:val="0"/>
          <w:numId w:val="30"/>
        </w:numPr>
      </w:pPr>
      <w:r w:rsidRPr="003A6F31">
        <w:t xml:space="preserve">Az X szerver megkapja a </w:t>
      </w:r>
      <w:proofErr w:type="spellStart"/>
      <w:r w:rsidRPr="003A6F31">
        <w:t>renderelési</w:t>
      </w:r>
      <w:proofErr w:type="spellEnd"/>
      <w:r w:rsidRPr="003A6F31">
        <w:t xml:space="preserve"> kérést </w:t>
      </w:r>
      <w:r w:rsidR="00F34486" w:rsidRPr="003A6F31">
        <w:t xml:space="preserve">és </w:t>
      </w:r>
      <w:r w:rsidR="00BC3191" w:rsidRPr="003A6F31">
        <w:t xml:space="preserve">egy </w:t>
      </w:r>
      <w:r w:rsidRPr="003A6F31">
        <w:t>illesztőprogram</w:t>
      </w:r>
      <w:r w:rsidR="00BC3191" w:rsidRPr="003A6F31">
        <w:t>on keresztül szól a hardvernek, hogy az</w:t>
      </w:r>
      <w:r w:rsidRPr="003A6F31">
        <w:t xml:space="preserve"> végezze el a </w:t>
      </w:r>
      <w:proofErr w:type="spellStart"/>
      <w:r w:rsidRPr="003A6F31">
        <w:t>renderelést</w:t>
      </w:r>
      <w:proofErr w:type="spellEnd"/>
      <w:r w:rsidRPr="003A6F31">
        <w:t>.</w:t>
      </w:r>
      <w:r w:rsidR="00F7306F" w:rsidRPr="003A6F31">
        <w:t xml:space="preserve"> Az X szerver </w:t>
      </w:r>
      <w:r w:rsidR="00F7306F" w:rsidRPr="003A6F31">
        <w:lastRenderedPageBreak/>
        <w:t>továbbá</w:t>
      </w:r>
      <w:r w:rsidR="001215F2" w:rsidRPr="003A6F31">
        <w:t xml:space="preserve"> kiszámítja a </w:t>
      </w:r>
      <w:proofErr w:type="spellStart"/>
      <w:r w:rsidR="001215F2" w:rsidRPr="003A6F31">
        <w:t>rend</w:t>
      </w:r>
      <w:r w:rsidR="00043DDB" w:rsidRPr="003A6F31">
        <w:t>erelés</w:t>
      </w:r>
      <w:proofErr w:type="spellEnd"/>
      <w:r w:rsidR="00043DDB" w:rsidRPr="003A6F31">
        <w:t xml:space="preserve"> határoló régióját és elküldi ezt a </w:t>
      </w:r>
      <w:proofErr w:type="spellStart"/>
      <w:r w:rsidR="00043DDB" w:rsidRPr="003A6F31">
        <w:t>kompozitornak</w:t>
      </w:r>
      <w:proofErr w:type="spellEnd"/>
      <w:r w:rsidR="00043DDB" w:rsidRPr="003A6F31">
        <w:t xml:space="preserve"> egy káreseménynek (</w:t>
      </w:r>
      <w:proofErr w:type="spellStart"/>
      <w:r w:rsidR="00043DDB" w:rsidRPr="003A6F31">
        <w:t>damage</w:t>
      </w:r>
      <w:proofErr w:type="spellEnd"/>
      <w:r w:rsidR="00043DDB" w:rsidRPr="003A6F31">
        <w:t xml:space="preserve"> </w:t>
      </w:r>
      <w:proofErr w:type="spellStart"/>
      <w:r w:rsidR="00043DDB" w:rsidRPr="003A6F31">
        <w:t>event</w:t>
      </w:r>
      <w:proofErr w:type="spellEnd"/>
      <w:r w:rsidR="00043DDB" w:rsidRPr="003A6F31">
        <w:t xml:space="preserve">) nevezett üzenetben. Erre azért van szükség, mert a </w:t>
      </w:r>
      <w:proofErr w:type="spellStart"/>
      <w:r w:rsidR="00043DDB" w:rsidRPr="003A6F31">
        <w:t>kompozitornak</w:t>
      </w:r>
      <w:proofErr w:type="spellEnd"/>
      <w:r w:rsidR="00043DDB" w:rsidRPr="003A6F31">
        <w:t xml:space="preserve"> a bemeneti esemény hatására lehet, hogy bizonyos effekteket kell alkalmaznia</w:t>
      </w:r>
      <w:r w:rsidR="001468B5" w:rsidRPr="003A6F31">
        <w:t xml:space="preserve"> (forgatás, skálázás, </w:t>
      </w:r>
      <w:proofErr w:type="spellStart"/>
      <w:r w:rsidR="001468B5" w:rsidRPr="003A6F31">
        <w:t>stb</w:t>
      </w:r>
      <w:proofErr w:type="spellEnd"/>
      <w:r w:rsidR="001468B5" w:rsidRPr="003A6F31">
        <w:t>)</w:t>
      </w:r>
      <w:r w:rsidR="00E76F84" w:rsidRPr="003A6F31">
        <w:t>.</w:t>
      </w:r>
    </w:p>
    <w:p w14:paraId="4BF90F66" w14:textId="06E1B8C0" w:rsidR="00AB066E" w:rsidRPr="003A6F31" w:rsidRDefault="00463191" w:rsidP="00AB066E">
      <w:pPr>
        <w:pStyle w:val="Listaszerbekezds"/>
        <w:numPr>
          <w:ilvl w:val="0"/>
          <w:numId w:val="30"/>
        </w:numPr>
      </w:pPr>
      <w:r w:rsidRPr="003A6F31">
        <w:t xml:space="preserve">A káreseményből a </w:t>
      </w:r>
      <w:proofErr w:type="spellStart"/>
      <w:r w:rsidRPr="003A6F31">
        <w:t>kompozitor</w:t>
      </w:r>
      <w:proofErr w:type="spellEnd"/>
      <w:r w:rsidRPr="003A6F31">
        <w:t xml:space="preserve"> megtudja, hogy valami megváltozott az ablakban és az</w:t>
      </w:r>
      <w:r w:rsidR="007F3EA0" w:rsidRPr="003A6F31">
        <w:t xml:space="preserve"> képernyőnek azt a részét újra </w:t>
      </w:r>
      <w:r w:rsidRPr="003A6F31">
        <w:t>kell komponálnia</w:t>
      </w:r>
      <w:r w:rsidR="007F3EA0" w:rsidRPr="003A6F31">
        <w:t xml:space="preserve">, ahol az ablak </w:t>
      </w:r>
      <w:r w:rsidR="00092D76" w:rsidRPr="003A6F31">
        <w:t>megváltozott</w:t>
      </w:r>
      <w:r w:rsidRPr="003A6F31">
        <w:t>.</w:t>
      </w:r>
      <w:r w:rsidR="00F20E36" w:rsidRPr="003A6F31">
        <w:t xml:space="preserve"> Miután ezt megtette, a </w:t>
      </w:r>
      <w:proofErr w:type="spellStart"/>
      <w:r w:rsidR="00F20E36" w:rsidRPr="003A6F31">
        <w:t>kompozitor</w:t>
      </w:r>
      <w:proofErr w:type="spellEnd"/>
      <w:r w:rsidR="00F20E36" w:rsidRPr="003A6F31">
        <w:t xml:space="preserve"> küld egy </w:t>
      </w:r>
      <w:proofErr w:type="spellStart"/>
      <w:r w:rsidR="00F20E36" w:rsidRPr="003A6F31">
        <w:t>renderelési</w:t>
      </w:r>
      <w:proofErr w:type="spellEnd"/>
      <w:r w:rsidR="00F20E36" w:rsidRPr="003A6F31">
        <w:t xml:space="preserve"> kérést az X szervernek.</w:t>
      </w:r>
    </w:p>
    <w:p w14:paraId="0BB36F8B" w14:textId="03250394" w:rsidR="006C7492" w:rsidRPr="003A6F31" w:rsidRDefault="00F84E60" w:rsidP="006C7492">
      <w:pPr>
        <w:pStyle w:val="Listaszerbekezds"/>
        <w:numPr>
          <w:ilvl w:val="0"/>
          <w:numId w:val="30"/>
        </w:numPr>
      </w:pPr>
      <w:r w:rsidRPr="003A6F31">
        <w:t xml:space="preserve">Az X szerver megkapja a </w:t>
      </w:r>
      <w:proofErr w:type="spellStart"/>
      <w:r w:rsidRPr="003A6F31">
        <w:t>renderelési</w:t>
      </w:r>
      <w:proofErr w:type="spellEnd"/>
      <w:r w:rsidRPr="003A6F31">
        <w:t xml:space="preserve"> kérést a </w:t>
      </w:r>
      <w:proofErr w:type="spellStart"/>
      <w:r w:rsidRPr="003A6F31">
        <w:t>kompozitortól</w:t>
      </w:r>
      <w:proofErr w:type="spellEnd"/>
      <w:r w:rsidRPr="003A6F31">
        <w:t xml:space="preserve"> és végrehajtja azt.</w:t>
      </w:r>
    </w:p>
    <w:p w14:paraId="2CCF28B7" w14:textId="09079CFC" w:rsidR="00955408" w:rsidRPr="003A6F31" w:rsidRDefault="006C7492" w:rsidP="00955408">
      <w:pPr>
        <w:ind w:firstLine="0"/>
      </w:pPr>
      <w:r w:rsidRPr="003A6F31">
        <w:t xml:space="preserve">A </w:t>
      </w:r>
      <w:proofErr w:type="spellStart"/>
      <w:r w:rsidRPr="003A6F31">
        <w:t>Wayland</w:t>
      </w:r>
      <w:proofErr w:type="spellEnd"/>
      <w:r w:rsidRPr="003A6F31">
        <w:t xml:space="preserve"> protokoll esetén a </w:t>
      </w:r>
      <w:proofErr w:type="spellStart"/>
      <w:r w:rsidRPr="003A6F31">
        <w:t>kompozitor</w:t>
      </w:r>
      <w:proofErr w:type="spellEnd"/>
      <w:r w:rsidRPr="003A6F31">
        <w:t xml:space="preserve"> és a </w:t>
      </w:r>
      <w:proofErr w:type="spellStart"/>
      <w:r w:rsidRPr="003A6F31">
        <w:t>megjlenítő</w:t>
      </w:r>
      <w:proofErr w:type="spellEnd"/>
      <w:r w:rsidRPr="003A6F31">
        <w:t xml:space="preserve"> szerver</w:t>
      </w:r>
      <w:r w:rsidR="00630BF9" w:rsidRPr="003A6F31">
        <w:t xml:space="preserve"> egy és ugyanaz a komponens</w:t>
      </w:r>
      <w:r w:rsidR="000971B5" w:rsidRPr="003A6F31">
        <w:t xml:space="preserve">. Ez lehetővé teszi, hogy a </w:t>
      </w:r>
      <w:proofErr w:type="spellStart"/>
      <w:r w:rsidR="000971B5" w:rsidRPr="003A6F31">
        <w:t>kompozitor</w:t>
      </w:r>
      <w:proofErr w:type="spellEnd"/>
      <w:r w:rsidR="000971B5" w:rsidRPr="003A6F31">
        <w:t xml:space="preserve"> közvetlenül a klienseknek küldje a bemeneti eseményeket és fordítva a kliensek közvetlenül a </w:t>
      </w:r>
      <w:proofErr w:type="spellStart"/>
      <w:r w:rsidR="000971B5" w:rsidRPr="003A6F31">
        <w:t>kompozitornak</w:t>
      </w:r>
      <w:proofErr w:type="spellEnd"/>
      <w:r w:rsidR="000971B5" w:rsidRPr="003A6F31">
        <w:t xml:space="preserve"> küldik a káreseményeket. Ugyanez a folyamat a </w:t>
      </w:r>
      <w:proofErr w:type="spellStart"/>
      <w:r w:rsidR="000971B5" w:rsidRPr="003A6F31">
        <w:t>Wayland</w:t>
      </w:r>
      <w:proofErr w:type="spellEnd"/>
      <w:r w:rsidR="000971B5" w:rsidRPr="003A6F31">
        <w:t xml:space="preserve"> esetében a következőképpen zajlik le:</w:t>
      </w:r>
    </w:p>
    <w:p w14:paraId="5FBFCAFC" w14:textId="1597FEDA" w:rsidR="00991602" w:rsidRPr="003A6F31" w:rsidRDefault="00000000" w:rsidP="00991602">
      <w:pPr>
        <w:spacing w:after="0" w:line="240" w:lineRule="auto"/>
        <w:ind w:firstLine="0"/>
        <w:jc w:val="left"/>
      </w:pPr>
      <w:r w:rsidRPr="003A6F31">
        <w:pict w14:anchorId="0BDD108A">
          <v:shape id="_x0000_s1038" type="#_x0000_t202" style="position:absolute;margin-left:112.4pt;margin-top:249.25pt;width:216.6pt;height:25.65pt;z-index:251662848" stroked="f">
            <v:textbox style="mso-next-textbox:#_x0000_s1038" inset="0,0,0,0">
              <w:txbxContent>
                <w:p w14:paraId="3AD02805" w14:textId="0607C092" w:rsidR="00705942" w:rsidRPr="006E4AF9" w:rsidRDefault="00705942" w:rsidP="00A35FFF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DE4FD5">
                    <w:rPr>
                      <w:noProof/>
                    </w:rPr>
                    <w:t>5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ábra Egy esemény feldolgozása </w:t>
                  </w:r>
                  <w:proofErr w:type="spellStart"/>
                  <w:r>
                    <w:t>Wayland</w:t>
                  </w:r>
                  <w:proofErr w:type="spellEnd"/>
                  <w:r>
                    <w:t>-en.</w:t>
                  </w:r>
                </w:p>
              </w:txbxContent>
            </v:textbox>
            <w10:wrap type="topAndBottom"/>
          </v:shape>
        </w:pict>
      </w:r>
      <w:r w:rsidR="00705942" w:rsidRPr="003A6F31">
        <w:rPr>
          <w:noProof/>
        </w:rPr>
        <w:drawing>
          <wp:anchor distT="0" distB="0" distL="114300" distR="114300" simplePos="0" relativeHeight="251644416" behindDoc="0" locked="0" layoutInCell="1" allowOverlap="1" wp14:anchorId="1768D72D" wp14:editId="0CF54B33">
            <wp:simplePos x="0" y="0"/>
            <wp:positionH relativeFrom="column">
              <wp:posOffset>1780540</wp:posOffset>
            </wp:positionH>
            <wp:positionV relativeFrom="paragraph">
              <wp:posOffset>184785</wp:posOffset>
            </wp:positionV>
            <wp:extent cx="1899920" cy="2978785"/>
            <wp:effectExtent l="0" t="0" r="0" b="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9E1798" w14:textId="46EDEF82" w:rsidR="00AB066E" w:rsidRPr="003A6F31" w:rsidRDefault="00AB066E" w:rsidP="00991602">
      <w:pPr>
        <w:spacing w:after="0" w:line="240" w:lineRule="auto"/>
        <w:ind w:firstLine="0"/>
        <w:jc w:val="left"/>
      </w:pPr>
    </w:p>
    <w:p w14:paraId="4813F0B2" w14:textId="7DE664B3" w:rsidR="00CA34ED" w:rsidRPr="003A6F31" w:rsidRDefault="00805410" w:rsidP="00CA34ED">
      <w:pPr>
        <w:pStyle w:val="Listaszerbekezds"/>
        <w:numPr>
          <w:ilvl w:val="0"/>
          <w:numId w:val="31"/>
        </w:numPr>
      </w:pPr>
      <w:r w:rsidRPr="003A6F31">
        <w:t xml:space="preserve">A kernel kap egy eseményt egy bemeneti eszköztől és elküldi a </w:t>
      </w:r>
      <w:proofErr w:type="spellStart"/>
      <w:r w:rsidRPr="003A6F31">
        <w:t>Wayland</w:t>
      </w:r>
      <w:proofErr w:type="spellEnd"/>
      <w:r w:rsidRPr="003A6F31">
        <w:t xml:space="preserve"> </w:t>
      </w:r>
      <w:proofErr w:type="spellStart"/>
      <w:r w:rsidRPr="003A6F31">
        <w:t>kompozitornak</w:t>
      </w:r>
      <w:proofErr w:type="spellEnd"/>
      <w:r w:rsidRPr="003A6F31">
        <w:t xml:space="preserve"> a bemeneti vezérlőn keresztül.</w:t>
      </w:r>
    </w:p>
    <w:p w14:paraId="35FF38A8" w14:textId="436A9AD6" w:rsidR="006C03E5" w:rsidRPr="003A6F31" w:rsidRDefault="00DA59D2" w:rsidP="00CA34ED">
      <w:pPr>
        <w:pStyle w:val="Listaszerbekezds"/>
        <w:numPr>
          <w:ilvl w:val="0"/>
          <w:numId w:val="31"/>
        </w:numPr>
      </w:pPr>
      <w:r w:rsidRPr="003A6F31">
        <w:t xml:space="preserve">A </w:t>
      </w:r>
      <w:proofErr w:type="spellStart"/>
      <w:r w:rsidRPr="003A6F31">
        <w:t>kompozitor</w:t>
      </w:r>
      <w:proofErr w:type="spellEnd"/>
      <w:r w:rsidRPr="003A6F31">
        <w:t xml:space="preserve"> </w:t>
      </w:r>
      <w:r w:rsidR="00D64F1C" w:rsidRPr="003A6F31">
        <w:t xml:space="preserve">meghatározza, hogy melyik ablakot érintette az </w:t>
      </w:r>
      <w:proofErr w:type="spellStart"/>
      <w:r w:rsidR="00D64F1C" w:rsidRPr="003A6F31">
        <w:t>adottt</w:t>
      </w:r>
      <w:proofErr w:type="spellEnd"/>
      <w:r w:rsidR="00D64F1C" w:rsidRPr="003A6F31">
        <w:t xml:space="preserve"> esemény</w:t>
      </w:r>
      <w:r w:rsidR="0028668F" w:rsidRPr="003A6F31">
        <w:t xml:space="preserve"> és tájékoztatja erről az érintett klienseket</w:t>
      </w:r>
      <w:r w:rsidR="00D64F1C" w:rsidRPr="003A6F31">
        <w:t>.</w:t>
      </w:r>
      <w:r w:rsidR="00D74B74" w:rsidRPr="003A6F31">
        <w:t xml:space="preserve"> A </w:t>
      </w:r>
      <w:proofErr w:type="spellStart"/>
      <w:r w:rsidR="00D74B74" w:rsidRPr="003A6F31">
        <w:t>kompozitor</w:t>
      </w:r>
      <w:proofErr w:type="spellEnd"/>
      <w:r w:rsidR="00D74B74" w:rsidRPr="003A6F31">
        <w:t xml:space="preserve"> érti a </w:t>
      </w:r>
      <w:r w:rsidR="00D74B74" w:rsidRPr="003A6F31">
        <w:lastRenderedPageBreak/>
        <w:t>különböző effekteket, transzformációkat, amikkel az egyes elemek rendelkezhetnek</w:t>
      </w:r>
      <w:r w:rsidR="00D92104" w:rsidRPr="003A6F31">
        <w:t>,</w:t>
      </w:r>
      <w:r w:rsidR="00D74B74" w:rsidRPr="003A6F31">
        <w:t xml:space="preserve"> így képes </w:t>
      </w:r>
      <w:r w:rsidR="00D92104" w:rsidRPr="003A6F31">
        <w:t xml:space="preserve">az ablak-lokális – képernyő-lokális koordináták fordítására. </w:t>
      </w:r>
      <w:r w:rsidR="00F006CA" w:rsidRPr="003A6F31">
        <w:t xml:space="preserve">Ezáltal a </w:t>
      </w:r>
      <w:proofErr w:type="spellStart"/>
      <w:r w:rsidR="00F006CA" w:rsidRPr="003A6F31">
        <w:t>kompozitor</w:t>
      </w:r>
      <w:proofErr w:type="spellEnd"/>
      <w:r w:rsidR="00F006CA" w:rsidRPr="003A6F31">
        <w:t xml:space="preserve"> pontosan meg tudja határozni, hogy melyik ablakot érintette az adott esemény, feleslegessé válik az X-es </w:t>
      </w:r>
      <w:proofErr w:type="spellStart"/>
      <w:r w:rsidR="00F006CA" w:rsidRPr="003A6F31">
        <w:t>acrcitektúrában</w:t>
      </w:r>
      <w:proofErr w:type="spellEnd"/>
      <w:r w:rsidR="00F006CA" w:rsidRPr="003A6F31">
        <w:t xml:space="preserve"> a 4-es és az 5-ös lépés.</w:t>
      </w:r>
    </w:p>
    <w:p w14:paraId="6BC2E6CC" w14:textId="2AB3BD6B" w:rsidR="00BE3CED" w:rsidRPr="003A6F31" w:rsidRDefault="00BE3CED" w:rsidP="00CA34ED">
      <w:pPr>
        <w:pStyle w:val="Listaszerbekezds"/>
        <w:numPr>
          <w:ilvl w:val="0"/>
          <w:numId w:val="31"/>
        </w:numPr>
      </w:pPr>
      <w:r w:rsidRPr="003A6F31">
        <w:t>Az X-es architektúrához hasonlóan a kliens megkapja az eseményt és feldolgozza azt.</w:t>
      </w:r>
      <w:r w:rsidR="00EC242D" w:rsidRPr="003A6F31">
        <w:t xml:space="preserve"> Egy újabb különbség a protokollok között, hogy a </w:t>
      </w:r>
      <w:proofErr w:type="spellStart"/>
      <w:r w:rsidR="00EC242D" w:rsidRPr="003A6F31">
        <w:t>Wayland</w:t>
      </w:r>
      <w:proofErr w:type="spellEnd"/>
      <w:r w:rsidR="00EC242D" w:rsidRPr="003A6F31">
        <w:t xml:space="preserve"> esetén a </w:t>
      </w:r>
      <w:proofErr w:type="spellStart"/>
      <w:r w:rsidR="00EC242D" w:rsidRPr="003A6F31">
        <w:t>renderelés</w:t>
      </w:r>
      <w:proofErr w:type="spellEnd"/>
      <w:r w:rsidR="00EC242D" w:rsidRPr="003A6F31">
        <w:t xml:space="preserve"> kliens oldal</w:t>
      </w:r>
      <w:r w:rsidR="00CE01AA" w:rsidRPr="003A6F31">
        <w:t>on</w:t>
      </w:r>
      <w:r w:rsidR="00EC242D" w:rsidRPr="003A6F31">
        <w:t xml:space="preserve"> történik</w:t>
      </w:r>
      <w:r w:rsidR="003A40FA" w:rsidRPr="003A6F31">
        <w:t xml:space="preserve"> (gyakorlatban a kliens a </w:t>
      </w:r>
      <w:proofErr w:type="spellStart"/>
      <w:r w:rsidR="003A40FA" w:rsidRPr="003A6F31">
        <w:t>kompozitorral</w:t>
      </w:r>
      <w:proofErr w:type="spellEnd"/>
      <w:r w:rsidR="003A40FA" w:rsidRPr="003A6F31">
        <w:t xml:space="preserve"> megosztott közös videómemória pufferbe </w:t>
      </w:r>
      <w:proofErr w:type="spellStart"/>
      <w:r w:rsidR="003A40FA" w:rsidRPr="003A6F31">
        <w:t>renderel</w:t>
      </w:r>
      <w:proofErr w:type="spellEnd"/>
      <w:r w:rsidR="003A40FA" w:rsidRPr="003A6F31">
        <w:t>).</w:t>
      </w:r>
      <w:r w:rsidR="002F3DA3" w:rsidRPr="003A6F31">
        <w:t xml:space="preserve"> Végezetül a kliens értesíti a </w:t>
      </w:r>
      <w:proofErr w:type="spellStart"/>
      <w:r w:rsidR="002F3DA3" w:rsidRPr="003A6F31">
        <w:t>kompozitort</w:t>
      </w:r>
      <w:proofErr w:type="spellEnd"/>
      <w:r w:rsidR="002F3DA3" w:rsidRPr="003A6F31">
        <w:t>, hogy jelezze, hogy a felhasználói felületen változás történt</w:t>
      </w:r>
      <w:r w:rsidR="00013636" w:rsidRPr="003A6F31">
        <w:t xml:space="preserve"> (káresemény)</w:t>
      </w:r>
      <w:r w:rsidR="002F3DA3" w:rsidRPr="003A6F31">
        <w:t>.</w:t>
      </w:r>
    </w:p>
    <w:p w14:paraId="4C76790D" w14:textId="4175C75B" w:rsidR="00CD5352" w:rsidRPr="003A6F31" w:rsidRDefault="00987B2B" w:rsidP="00CA34ED">
      <w:pPr>
        <w:pStyle w:val="Listaszerbekezds"/>
        <w:numPr>
          <w:ilvl w:val="0"/>
          <w:numId w:val="31"/>
        </w:numPr>
      </w:pPr>
      <w:r w:rsidRPr="003A6F31">
        <w:t xml:space="preserve">A </w:t>
      </w:r>
      <w:proofErr w:type="spellStart"/>
      <w:r w:rsidRPr="003A6F31">
        <w:t>kompozitor</w:t>
      </w:r>
      <w:proofErr w:type="spellEnd"/>
      <w:r w:rsidRPr="003A6F31">
        <w:t xml:space="preserve"> összegyűjti a kliensektől a káreseményeket és újra összeállítja a képernyőt.</w:t>
      </w:r>
    </w:p>
    <w:p w14:paraId="6378DD18" w14:textId="1FC35F39" w:rsidR="00CA34ED" w:rsidRPr="003A6F31" w:rsidRDefault="005D590D" w:rsidP="006B56F8">
      <w:r w:rsidRPr="003A6F31">
        <w:t xml:space="preserve">Az X </w:t>
      </w:r>
      <w:proofErr w:type="spellStart"/>
      <w:r w:rsidRPr="003A6F31">
        <w:t>Window</w:t>
      </w:r>
      <w:proofErr w:type="spellEnd"/>
      <w:r w:rsidRPr="003A6F31">
        <w:t xml:space="preserve"> System architektúráj</w:t>
      </w:r>
      <w:r w:rsidR="000051C2" w:rsidRPr="003A6F31">
        <w:t xml:space="preserve">ában a </w:t>
      </w:r>
      <w:proofErr w:type="spellStart"/>
      <w:r w:rsidR="000051C2" w:rsidRPr="003A6F31">
        <w:t>kompozitor</w:t>
      </w:r>
      <w:proofErr w:type="spellEnd"/>
      <w:r w:rsidR="000051C2" w:rsidRPr="003A6F31">
        <w:t xml:space="preserve"> felelős azért, hogy mindent megjelenítsen</w:t>
      </w:r>
      <w:r w:rsidRPr="003A6F31">
        <w:t xml:space="preserve"> </w:t>
      </w:r>
      <w:r w:rsidR="000051C2" w:rsidRPr="003A6F31">
        <w:t>a képernyőn, de ezt mégis az X szerveren keresztül kell tennie.</w:t>
      </w:r>
      <w:r w:rsidR="008B44F9" w:rsidRPr="003A6F31">
        <w:t xml:space="preserve"> Lényegében az X szerver egy közvetítő szerepet játszik a kliensek és a </w:t>
      </w:r>
      <w:proofErr w:type="spellStart"/>
      <w:r w:rsidR="008B44F9" w:rsidRPr="003A6F31">
        <w:t>kompozitor</w:t>
      </w:r>
      <w:proofErr w:type="spellEnd"/>
      <w:r w:rsidR="008B44F9" w:rsidRPr="003A6F31">
        <w:t xml:space="preserve">, illetve a </w:t>
      </w:r>
      <w:proofErr w:type="spellStart"/>
      <w:r w:rsidR="008B44F9" w:rsidRPr="003A6F31">
        <w:t>kompozitor</w:t>
      </w:r>
      <w:proofErr w:type="spellEnd"/>
      <w:r w:rsidR="008B44F9" w:rsidRPr="003A6F31">
        <w:t xml:space="preserve"> és a hardver között.</w:t>
      </w:r>
      <w:r w:rsidR="00374C1E" w:rsidRPr="003A6F31">
        <w:t xml:space="preserve"> A </w:t>
      </w:r>
      <w:proofErr w:type="spellStart"/>
      <w:r w:rsidR="00374C1E" w:rsidRPr="003A6F31">
        <w:t>Wayland</w:t>
      </w:r>
      <w:proofErr w:type="spellEnd"/>
      <w:r w:rsidR="00374C1E" w:rsidRPr="003A6F31">
        <w:t xml:space="preserve"> protokoll</w:t>
      </w:r>
      <w:r w:rsidR="00145D31" w:rsidRPr="003A6F31">
        <w:t>ban</w:t>
      </w:r>
      <w:r w:rsidR="00374C1E" w:rsidRPr="003A6F31">
        <w:t xml:space="preserve"> azáltal, hogy a </w:t>
      </w:r>
      <w:proofErr w:type="spellStart"/>
      <w:r w:rsidR="00374C1E" w:rsidRPr="003A6F31">
        <w:t>meglejelenítő</w:t>
      </w:r>
      <w:proofErr w:type="spellEnd"/>
      <w:r w:rsidR="00374C1E" w:rsidRPr="003A6F31">
        <w:t xml:space="preserve"> szerver</w:t>
      </w:r>
      <w:r w:rsidR="00145D31" w:rsidRPr="003A6F31">
        <w:t xml:space="preserve"> helyére lép a </w:t>
      </w:r>
      <w:proofErr w:type="spellStart"/>
      <w:r w:rsidR="00145D31" w:rsidRPr="003A6F31">
        <w:t>kompozitor</w:t>
      </w:r>
      <w:proofErr w:type="spellEnd"/>
      <w:r w:rsidR="00145D31" w:rsidRPr="003A6F31">
        <w:t xml:space="preserve"> lényegesen csökkent a rendszer komplexitása, illetve a kommunikációs többlet.</w:t>
      </w:r>
    </w:p>
    <w:p w14:paraId="1F1A96D3" w14:textId="1593C397" w:rsidR="00A872AB" w:rsidRPr="003A6F31" w:rsidRDefault="00A872AB" w:rsidP="00A872AB">
      <w:pPr>
        <w:pStyle w:val="Cmsor2"/>
      </w:pPr>
      <w:bookmarkStart w:id="16" w:name="_Ref117964284"/>
      <w:bookmarkStart w:id="17" w:name="_Toc119525160"/>
      <w:proofErr w:type="spellStart"/>
      <w:r w:rsidRPr="003A6F31">
        <w:t>Rust</w:t>
      </w:r>
      <w:proofErr w:type="spellEnd"/>
      <w:sdt>
        <w:sdtPr>
          <w:id w:val="-1372915768"/>
          <w:citation/>
        </w:sdtPr>
        <w:sdtContent>
          <w:r w:rsidR="00ED22B9" w:rsidRPr="003A6F31">
            <w:fldChar w:fldCharType="begin"/>
          </w:r>
          <w:r w:rsidR="00ED22B9" w:rsidRPr="003A6F31">
            <w:instrText xml:space="preserve"> CITATION Rus22 \l 2057 </w:instrText>
          </w:r>
          <w:r w:rsidR="00ED22B9" w:rsidRPr="003A6F31">
            <w:fldChar w:fldCharType="separate"/>
          </w:r>
          <w:r w:rsidR="00D37393" w:rsidRPr="003A6F31">
            <w:rPr>
              <w:noProof/>
            </w:rPr>
            <w:t xml:space="preserve"> [3]</w:t>
          </w:r>
          <w:r w:rsidR="00ED22B9" w:rsidRPr="003A6F31">
            <w:fldChar w:fldCharType="end"/>
          </w:r>
        </w:sdtContent>
      </w:sdt>
      <w:bookmarkEnd w:id="16"/>
      <w:bookmarkEnd w:id="17"/>
    </w:p>
    <w:p w14:paraId="17AA99E4" w14:textId="6E8A58F3" w:rsidR="00500E5B" w:rsidRPr="003A6F31" w:rsidRDefault="00DD0304" w:rsidP="0018244E">
      <w:r w:rsidRPr="003A6F31">
        <w:t xml:space="preserve">A </w:t>
      </w:r>
      <w:proofErr w:type="spellStart"/>
      <w:r w:rsidRPr="003A6F31">
        <w:t>Rust</w:t>
      </w:r>
      <w:proofErr w:type="spellEnd"/>
      <w:r w:rsidRPr="003A6F31">
        <w:t xml:space="preserve"> egy viszonylag új általános célú programozási nyelv. Az els</w:t>
      </w:r>
      <w:r w:rsidR="00DD10B8" w:rsidRPr="003A6F31">
        <w:t>ő stabil verziója 2014-ben jelent meg.</w:t>
      </w:r>
      <w:r w:rsidR="000816BF" w:rsidRPr="003A6F31">
        <w:t xml:space="preserve"> A nyelv</w:t>
      </w:r>
      <w:r w:rsidR="00A60359" w:rsidRPr="003A6F31">
        <w:t xml:space="preserve"> megalkotásakor </w:t>
      </w:r>
      <w:r w:rsidR="00432B0C" w:rsidRPr="003A6F31">
        <w:t xml:space="preserve">a hangsúly a teljesítményen, a </w:t>
      </w:r>
      <w:proofErr w:type="spellStart"/>
      <w:r w:rsidR="00432B0C" w:rsidRPr="003A6F31">
        <w:t>konkurrencia</w:t>
      </w:r>
      <w:proofErr w:type="spellEnd"/>
      <w:r w:rsidR="00432B0C" w:rsidRPr="003A6F31">
        <w:t xml:space="preserve"> támogatásán és a biztonságon volt.</w:t>
      </w:r>
      <w:r w:rsidR="000F6102" w:rsidRPr="003A6F31">
        <w:t xml:space="preserve"> </w:t>
      </w:r>
      <w:r w:rsidR="00283C8F" w:rsidRPr="003A6F31">
        <w:t>Leggyakrabban rendszerszintű programozásra szokták használni, de magasabb szinten is népszerűnek számít.</w:t>
      </w:r>
      <w:r w:rsidR="00E35089" w:rsidRPr="003A6F31">
        <w:t xml:space="preserve"> Alapvetően a nyelv a C-re és a C++-</w:t>
      </w:r>
      <w:proofErr w:type="spellStart"/>
      <w:r w:rsidR="00E35089" w:rsidRPr="003A6F31">
        <w:t>ra</w:t>
      </w:r>
      <w:proofErr w:type="spellEnd"/>
      <w:r w:rsidR="00E35089" w:rsidRPr="003A6F31">
        <w:t xml:space="preserve"> épít, de más nyelvekből is vesz át </w:t>
      </w:r>
      <w:r w:rsidR="00802D8F" w:rsidRPr="003A6F31">
        <w:t>jól bevált ötleteket.</w:t>
      </w:r>
      <w:r w:rsidR="00477873" w:rsidRPr="003A6F31">
        <w:t xml:space="preserve"> A </w:t>
      </w:r>
      <w:proofErr w:type="spellStart"/>
      <w:r w:rsidR="00477873" w:rsidRPr="003A6F31">
        <w:t>Rust</w:t>
      </w:r>
      <w:proofErr w:type="spellEnd"/>
      <w:r w:rsidR="00477873" w:rsidRPr="003A6F31">
        <w:t xml:space="preserve"> egy kompilált nyelv, ami </w:t>
      </w:r>
      <w:r w:rsidR="002A04AE" w:rsidRPr="003A6F31">
        <w:t xml:space="preserve">betartatja </w:t>
      </w:r>
      <w:r w:rsidR="00477873" w:rsidRPr="003A6F31">
        <w:t>memóriabizto</w:t>
      </w:r>
      <w:r w:rsidR="00C1785F" w:rsidRPr="003A6F31">
        <w:t>nság</w:t>
      </w:r>
      <w:r w:rsidR="008E6816" w:rsidRPr="003A6F31">
        <w:t>ot</w:t>
      </w:r>
      <w:r w:rsidR="00C1785F" w:rsidRPr="003A6F31">
        <w:t xml:space="preserve"> </w:t>
      </w:r>
      <w:r w:rsidR="00BB1C0C" w:rsidRPr="003A6F31">
        <w:t>(tehát minden</w:t>
      </w:r>
      <w:r w:rsidR="009057CE" w:rsidRPr="003A6F31">
        <w:t xml:space="preserve"> hivatkozás érvényes memória területre mutat)</w:t>
      </w:r>
      <w:r w:rsidR="00E01457" w:rsidRPr="003A6F31">
        <w:t xml:space="preserve"> </w:t>
      </w:r>
      <w:proofErr w:type="spellStart"/>
      <w:r w:rsidR="00E01457" w:rsidRPr="003A6F31">
        <w:rPr>
          <w:i/>
          <w:iCs/>
        </w:rPr>
        <w:t>garbage</w:t>
      </w:r>
      <w:proofErr w:type="spellEnd"/>
      <w:r w:rsidR="00E01457" w:rsidRPr="003A6F31">
        <w:rPr>
          <w:i/>
          <w:iCs/>
        </w:rPr>
        <w:t xml:space="preserve"> </w:t>
      </w:r>
      <w:proofErr w:type="spellStart"/>
      <w:r w:rsidR="00E01457" w:rsidRPr="003A6F31">
        <w:rPr>
          <w:i/>
          <w:iCs/>
        </w:rPr>
        <w:t>collector</w:t>
      </w:r>
      <w:proofErr w:type="spellEnd"/>
      <w:r w:rsidR="00E01457" w:rsidRPr="003A6F31">
        <w:rPr>
          <w:i/>
          <w:iCs/>
        </w:rPr>
        <w:t xml:space="preserve"> </w:t>
      </w:r>
      <w:r w:rsidR="00E01457" w:rsidRPr="003A6F31">
        <w:t>mechanizmus használata nélkül.</w:t>
      </w:r>
      <w:r w:rsidR="00A1163A" w:rsidRPr="003A6F31">
        <w:t xml:space="preserve"> A memóriabiztonság betartására, illetve a versenykörülmények elkerülésére</w:t>
      </w:r>
      <w:r w:rsidR="00330C9D" w:rsidRPr="003A6F31">
        <w:t xml:space="preserve"> a </w:t>
      </w:r>
      <w:proofErr w:type="spellStart"/>
      <w:r w:rsidR="00330C9D" w:rsidRPr="003A6F31">
        <w:t>Rust</w:t>
      </w:r>
      <w:proofErr w:type="spellEnd"/>
      <w:r w:rsidR="00330C9D" w:rsidRPr="003A6F31">
        <w:t xml:space="preserve"> a </w:t>
      </w:r>
      <w:r w:rsidR="00194956" w:rsidRPr="003A6F31">
        <w:t>tulajdonos</w:t>
      </w:r>
      <w:r w:rsidR="007B06DF" w:rsidRPr="003A6F31">
        <w:t>sági</w:t>
      </w:r>
      <w:r w:rsidR="00194956" w:rsidRPr="003A6F31">
        <w:t xml:space="preserve"> mechanizmust (</w:t>
      </w:r>
      <w:proofErr w:type="spellStart"/>
      <w:r w:rsidR="00194956" w:rsidRPr="003A6F31">
        <w:t>ownership</w:t>
      </w:r>
      <w:proofErr w:type="spellEnd"/>
      <w:r w:rsidR="00194956" w:rsidRPr="003A6F31">
        <w:t xml:space="preserve">) használja, ami </w:t>
      </w:r>
      <w:r w:rsidR="005A2DF0" w:rsidRPr="003A6F31">
        <w:t xml:space="preserve">leegyszerűsítve </w:t>
      </w:r>
      <w:r w:rsidR="00194956" w:rsidRPr="003A6F31">
        <w:t xml:space="preserve">az objektumok élettartamának </w:t>
      </w:r>
      <w:r w:rsidR="006C7F1C" w:rsidRPr="003A6F31">
        <w:t xml:space="preserve">követését </w:t>
      </w:r>
      <w:r w:rsidR="00194956" w:rsidRPr="003A6F31">
        <w:t>és a változók hatóköré</w:t>
      </w:r>
      <w:r w:rsidR="002E3EA3" w:rsidRPr="003A6F31">
        <w:t>nek</w:t>
      </w:r>
      <w:r w:rsidR="00194956" w:rsidRPr="003A6F31">
        <w:t xml:space="preserve"> (</w:t>
      </w:r>
      <w:proofErr w:type="spellStart"/>
      <w:r w:rsidR="00194956" w:rsidRPr="003A6F31">
        <w:t>scope</w:t>
      </w:r>
      <w:proofErr w:type="spellEnd"/>
      <w:r w:rsidR="00194956" w:rsidRPr="003A6F31">
        <w:t xml:space="preserve">) </w:t>
      </w:r>
      <w:r w:rsidR="009A39FD" w:rsidRPr="003A6F31">
        <w:t>ellenőrzését jelenti fordítási időben.</w:t>
      </w:r>
    </w:p>
    <w:p w14:paraId="5EE6D56A" w14:textId="65DC662B" w:rsidR="00C518EA" w:rsidRPr="003A6F31" w:rsidRDefault="009E59A4" w:rsidP="00C518EA">
      <w:r w:rsidRPr="003A6F31">
        <w:lastRenderedPageBreak/>
        <w:t xml:space="preserve">A diplomaterv </w:t>
      </w:r>
      <w:r w:rsidR="0021099D" w:rsidRPr="003A6F31">
        <w:t xml:space="preserve">implementálása során az adatgyűjtő és </w:t>
      </w:r>
      <w:r w:rsidR="004D0CF9" w:rsidRPr="003A6F31">
        <w:t xml:space="preserve">munkamenet zároló </w:t>
      </w:r>
      <w:r w:rsidR="0021099D" w:rsidRPr="003A6F31">
        <w:t>kliens</w:t>
      </w:r>
      <w:r w:rsidR="0098138B" w:rsidRPr="003A6F31">
        <w:t xml:space="preserve">t </w:t>
      </w:r>
      <w:proofErr w:type="spellStart"/>
      <w:r w:rsidR="0098138B" w:rsidRPr="003A6F31">
        <w:t>Rust</w:t>
      </w:r>
      <w:proofErr w:type="spellEnd"/>
      <w:r w:rsidR="0098138B" w:rsidRPr="003A6F31">
        <w:t xml:space="preserve"> nyelven készítettem el.</w:t>
      </w:r>
      <w:r w:rsidR="00F67B54" w:rsidRPr="003A6F31">
        <w:t xml:space="preserve"> </w:t>
      </w:r>
      <w:r w:rsidR="0077414B" w:rsidRPr="003A6F31">
        <w:t>A választásban</w:t>
      </w:r>
      <w:r w:rsidR="00371FC6" w:rsidRPr="003A6F31">
        <w:t xml:space="preserve"> több szempont is szerepet játszott.</w:t>
      </w:r>
      <w:r w:rsidR="000A2BD9" w:rsidRPr="003A6F31">
        <w:t xml:space="preserve"> Egyrészt </w:t>
      </w:r>
      <w:r w:rsidR="001E4C15" w:rsidRPr="003A6F31">
        <w:t>a</w:t>
      </w:r>
      <w:r w:rsidR="00856450" w:rsidRPr="003A6F31">
        <w:t xml:space="preserve"> kliens</w:t>
      </w:r>
      <w:r w:rsidR="001E4C15" w:rsidRPr="003A6F31">
        <w:t xml:space="preserve"> alkalmazás </w:t>
      </w:r>
      <w:r w:rsidR="008E45AE" w:rsidRPr="003A6F31">
        <w:t xml:space="preserve">jellegét figyelembe véve </w:t>
      </w:r>
      <w:r w:rsidR="004B39BD" w:rsidRPr="003A6F31">
        <w:t xml:space="preserve">a </w:t>
      </w:r>
      <w:r w:rsidR="000A2BD9" w:rsidRPr="003A6F31">
        <w:t xml:space="preserve">biztonságtechnikai </w:t>
      </w:r>
      <w:r w:rsidR="004B39BD" w:rsidRPr="003A6F31">
        <w:t xml:space="preserve">szempontok </w:t>
      </w:r>
      <w:r w:rsidR="00035C44" w:rsidRPr="003A6F31">
        <w:t xml:space="preserve">meglehetősen </w:t>
      </w:r>
      <w:proofErr w:type="spellStart"/>
      <w:r w:rsidR="00035C44" w:rsidRPr="003A6F31">
        <w:t>fontos</w:t>
      </w:r>
      <w:r w:rsidR="00CE750A" w:rsidRPr="003A6F31">
        <w:t>a</w:t>
      </w:r>
      <w:r w:rsidR="00035C44" w:rsidRPr="003A6F31">
        <w:t>k</w:t>
      </w:r>
      <w:proofErr w:type="spellEnd"/>
      <w:r w:rsidR="004B39BD" w:rsidRPr="003A6F31">
        <w:t>.</w:t>
      </w:r>
      <w:r w:rsidR="00F6181B" w:rsidRPr="003A6F31">
        <w:t xml:space="preserve"> E</w:t>
      </w:r>
      <w:r w:rsidR="00035C44" w:rsidRPr="003A6F31">
        <w:t xml:space="preserve">bből kifolyólag </w:t>
      </w:r>
      <w:r w:rsidR="00BD1A5E" w:rsidRPr="003A6F31">
        <w:t xml:space="preserve">a </w:t>
      </w:r>
      <w:r w:rsidR="00035C44" w:rsidRPr="003A6F31">
        <w:t>kompilált nyelv</w:t>
      </w:r>
      <w:r w:rsidR="00BD1A5E" w:rsidRPr="003A6F31">
        <w:t xml:space="preserve">ek </w:t>
      </w:r>
      <w:r w:rsidR="00542FE4" w:rsidRPr="003A6F31">
        <w:t>előnyt élveznek az interpretált nyelvekkel szemben, nehezebb a program működését futás közben módosítani.</w:t>
      </w:r>
      <w:r w:rsidR="00202280" w:rsidRPr="003A6F31">
        <w:t xml:space="preserve"> Másrészt a </w:t>
      </w:r>
      <w:proofErr w:type="spellStart"/>
      <w:r w:rsidR="00202280" w:rsidRPr="003A6F31">
        <w:t>Rust</w:t>
      </w:r>
      <w:proofErr w:type="spellEnd"/>
      <w:r w:rsidR="00202280" w:rsidRPr="003A6F31">
        <w:t xml:space="preserve"> nyelv</w:t>
      </w:r>
      <w:r w:rsidR="00CE47C3" w:rsidRPr="003A6F31">
        <w:t xml:space="preserve"> </w:t>
      </w:r>
      <w:r w:rsidR="008A4DB0" w:rsidRPr="003A6F31">
        <w:t xml:space="preserve">teljesítményét tekintve nem sokkal marad el a </w:t>
      </w:r>
      <w:r w:rsidR="00B435F7" w:rsidRPr="003A6F31">
        <w:t>C/</w:t>
      </w:r>
      <w:r w:rsidR="008A4DB0" w:rsidRPr="003A6F31">
        <w:t>C++-</w:t>
      </w:r>
      <w:proofErr w:type="spellStart"/>
      <w:r w:rsidR="008A4DB0" w:rsidRPr="003A6F31">
        <w:t>tól</w:t>
      </w:r>
      <w:proofErr w:type="spellEnd"/>
      <w:sdt>
        <w:sdtPr>
          <w:id w:val="-511452692"/>
          <w:citation/>
        </w:sdtPr>
        <w:sdtContent>
          <w:r w:rsidR="00B435F7" w:rsidRPr="003A6F31">
            <w:fldChar w:fldCharType="begin"/>
          </w:r>
          <w:r w:rsidR="00B435F7" w:rsidRPr="003A6F31">
            <w:instrText xml:space="preserve"> CITATION Rus221 \l 2057 </w:instrText>
          </w:r>
          <w:r w:rsidR="00B435F7" w:rsidRPr="003A6F31">
            <w:fldChar w:fldCharType="separate"/>
          </w:r>
          <w:r w:rsidR="00D37393" w:rsidRPr="003A6F31">
            <w:rPr>
              <w:noProof/>
            </w:rPr>
            <w:t xml:space="preserve"> [4]</w:t>
          </w:r>
          <w:r w:rsidR="00B435F7" w:rsidRPr="003A6F31">
            <w:fldChar w:fldCharType="end"/>
          </w:r>
        </w:sdtContent>
      </w:sdt>
      <w:r w:rsidR="008A4DB0" w:rsidRPr="003A6F31">
        <w:t>, ugyanakkor a használata (legalábbis számomra) meglehetősen könnyeb</w:t>
      </w:r>
      <w:r w:rsidR="005626E1" w:rsidRPr="003A6F31">
        <w:t>.</w:t>
      </w:r>
      <w:r w:rsidR="00C518EA" w:rsidRPr="003A6F31">
        <w:t xml:space="preserve"> </w:t>
      </w:r>
      <w:r w:rsidR="00B0500A" w:rsidRPr="003A6F31">
        <w:t xml:space="preserve">Természetesen az is egy nyomós érv volt, hogy </w:t>
      </w:r>
      <w:r w:rsidR="00EF2280" w:rsidRPr="003A6F31">
        <w:t>a nyelvhez elérhető X11 protokoll</w:t>
      </w:r>
      <w:r w:rsidR="00D103AD" w:rsidRPr="003A6F31">
        <w:t xml:space="preserve"> implementáció</w:t>
      </w:r>
      <w:sdt>
        <w:sdtPr>
          <w:id w:val="-1334604224"/>
          <w:citation/>
        </w:sdtPr>
        <w:sdtContent>
          <w:r w:rsidR="0067643F" w:rsidRPr="003A6F31">
            <w:fldChar w:fldCharType="begin"/>
          </w:r>
          <w:r w:rsidR="0067643F" w:rsidRPr="003A6F31">
            <w:instrText xml:space="preserve"> CITATION X1122 \l 2057 </w:instrText>
          </w:r>
          <w:r w:rsidR="0067643F" w:rsidRPr="003A6F31">
            <w:fldChar w:fldCharType="separate"/>
          </w:r>
          <w:r w:rsidR="00D37393" w:rsidRPr="003A6F31">
            <w:rPr>
              <w:noProof/>
            </w:rPr>
            <w:t xml:space="preserve"> [5]</w:t>
          </w:r>
          <w:r w:rsidR="0067643F" w:rsidRPr="003A6F31">
            <w:fldChar w:fldCharType="end"/>
          </w:r>
        </w:sdtContent>
      </w:sdt>
      <w:r w:rsidR="00D103AD" w:rsidRPr="003A6F31">
        <w:t>, amelyet az XML protokoll leírásból generáltak, nem pedig egy már más nyelven készült, meglévő implementációhoz tartalmaz</w:t>
      </w:r>
      <w:r w:rsidR="0055194F" w:rsidRPr="003A6F31">
        <w:t xml:space="preserve"> burkoló kódot.</w:t>
      </w:r>
      <w:r w:rsidR="009016BE" w:rsidRPr="003A6F31">
        <w:t xml:space="preserve"> Végső soron pedig az új, korszerű technológiával való megismerkedés is szerepet játszott a döntésben.</w:t>
      </w:r>
    </w:p>
    <w:p w14:paraId="4B93FC09" w14:textId="553B6965" w:rsidR="00A872AB" w:rsidRPr="003A6F31" w:rsidRDefault="00A872AB" w:rsidP="00A872AB">
      <w:pPr>
        <w:pStyle w:val="Cmsor2"/>
      </w:pPr>
      <w:bookmarkStart w:id="18" w:name="_Ref118312830"/>
      <w:bookmarkStart w:id="19" w:name="_Toc119525161"/>
      <w:proofErr w:type="spellStart"/>
      <w:r w:rsidRPr="003A6F31">
        <w:t>Erlang</w:t>
      </w:r>
      <w:bookmarkEnd w:id="18"/>
      <w:bookmarkEnd w:id="19"/>
      <w:proofErr w:type="spellEnd"/>
    </w:p>
    <w:p w14:paraId="27077902" w14:textId="132928BB" w:rsidR="00A557D3" w:rsidRPr="003A6F31" w:rsidRDefault="00EE4A77" w:rsidP="00EE4A77">
      <w:r w:rsidRPr="003A6F31">
        <w:t xml:space="preserve">Az </w:t>
      </w:r>
      <w:proofErr w:type="spellStart"/>
      <w:r w:rsidRPr="003A6F31">
        <w:t>Erlang</w:t>
      </w:r>
      <w:proofErr w:type="spellEnd"/>
      <w:r w:rsidRPr="003A6F31">
        <w:t xml:space="preserve"> egy univerzális, konkurens, funkcionális programozási nyelv és futási időben </w:t>
      </w:r>
      <w:proofErr w:type="spellStart"/>
      <w:r w:rsidRPr="003A6F31">
        <w:rPr>
          <w:i/>
          <w:iCs/>
        </w:rPr>
        <w:t>garbage</w:t>
      </w:r>
      <w:proofErr w:type="spellEnd"/>
      <w:r w:rsidRPr="003A6F31">
        <w:rPr>
          <w:i/>
          <w:iCs/>
        </w:rPr>
        <w:t xml:space="preserve"> </w:t>
      </w:r>
      <w:proofErr w:type="spellStart"/>
      <w:r w:rsidRPr="003A6F31">
        <w:rPr>
          <w:i/>
          <w:iCs/>
        </w:rPr>
        <w:t>collection</w:t>
      </w:r>
      <w:proofErr w:type="spellEnd"/>
      <w:r w:rsidRPr="003A6F31">
        <w:t xml:space="preserve"> mechanizmussal ellátott környezet. Az </w:t>
      </w:r>
      <w:proofErr w:type="spellStart"/>
      <w:r w:rsidRPr="003A6F31">
        <w:t>Erlang</w:t>
      </w:r>
      <w:proofErr w:type="spellEnd"/>
      <w:r w:rsidRPr="003A6F31">
        <w:t xml:space="preserve"> és az </w:t>
      </w:r>
      <w:proofErr w:type="spellStart"/>
      <w:r w:rsidRPr="003A6F31">
        <w:t>Erlang</w:t>
      </w:r>
      <w:proofErr w:type="spellEnd"/>
      <w:r w:rsidRPr="003A6F31">
        <w:t xml:space="preserve">/OTP (Open Telecom Platform) kifejezést sokszor felcserélhető módon használják. Az </w:t>
      </w:r>
      <w:proofErr w:type="spellStart"/>
      <w:r w:rsidRPr="003A6F31">
        <w:t>Erlang</w:t>
      </w:r>
      <w:proofErr w:type="spellEnd"/>
      <w:r w:rsidRPr="003A6F31">
        <w:t xml:space="preserve">/OTP az </w:t>
      </w:r>
      <w:proofErr w:type="spellStart"/>
      <w:r w:rsidRPr="003A6F31">
        <w:t>Erlang</w:t>
      </w:r>
      <w:proofErr w:type="spellEnd"/>
      <w:r w:rsidRPr="003A6F31">
        <w:t xml:space="preserve"> környezetből, számos </w:t>
      </w:r>
      <w:r w:rsidR="003D7F9F" w:rsidRPr="003A6F31">
        <w:t>„</w:t>
      </w:r>
      <w:proofErr w:type="spellStart"/>
      <w:r w:rsidRPr="003A6F31">
        <w:t>off-the-shelf</w:t>
      </w:r>
      <w:proofErr w:type="spellEnd"/>
      <w:r w:rsidR="003D7F9F" w:rsidRPr="003A6F31">
        <w:t>”</w:t>
      </w:r>
      <w:r w:rsidRPr="003A6F31">
        <w:t xml:space="preserve"> </w:t>
      </w:r>
      <w:proofErr w:type="spellStart"/>
      <w:r w:rsidRPr="003A6F31">
        <w:t>Erlang</w:t>
      </w:r>
      <w:proofErr w:type="spellEnd"/>
      <w:r w:rsidRPr="003A6F31">
        <w:t xml:space="preserve"> könyvtárból és tervezési mintából (viselkedésleíró sablon) áll. </w:t>
      </w:r>
      <w:r w:rsidR="006D18E9" w:rsidRPr="003A6F31">
        <w:t xml:space="preserve">A diplomamunkám során az alkalmazás szervert </w:t>
      </w:r>
      <w:proofErr w:type="spellStart"/>
      <w:r w:rsidR="006D18E9" w:rsidRPr="003A6F31">
        <w:t>Erlang</w:t>
      </w:r>
      <w:proofErr w:type="spellEnd"/>
      <w:r w:rsidR="006D18E9" w:rsidRPr="003A6F31">
        <w:t xml:space="preserve"> nyelven </w:t>
      </w:r>
      <w:r w:rsidR="001C667D" w:rsidRPr="003A6F31">
        <w:t>implementáltam</w:t>
      </w:r>
      <w:r w:rsidR="006D18E9" w:rsidRPr="003A6F31">
        <w:t xml:space="preserve">. </w:t>
      </w:r>
      <w:r w:rsidRPr="003A6F31">
        <w:t xml:space="preserve">Az </w:t>
      </w:r>
      <w:proofErr w:type="spellStart"/>
      <w:r w:rsidRPr="003A6F31">
        <w:t>Erlangot</w:t>
      </w:r>
      <w:proofErr w:type="spellEnd"/>
      <w:r w:rsidRPr="003A6F31">
        <w:t xml:space="preserve"> a következő jellemvonásokkal rendelkező rendszerek megalkotására tervezték:</w:t>
      </w:r>
    </w:p>
    <w:p w14:paraId="6C3CB696" w14:textId="77777777" w:rsidR="00A557D3" w:rsidRPr="003A6F31" w:rsidRDefault="00EE4A77" w:rsidP="00A557D3">
      <w:pPr>
        <w:pStyle w:val="Listaszerbekezds"/>
        <w:numPr>
          <w:ilvl w:val="0"/>
          <w:numId w:val="28"/>
        </w:numPr>
      </w:pPr>
      <w:r w:rsidRPr="003A6F31">
        <w:rPr>
          <w:b/>
          <w:bCs/>
        </w:rPr>
        <w:t>Elosztottság</w:t>
      </w:r>
      <w:r w:rsidRPr="003A6F31">
        <w:t xml:space="preserve">: A nyelv magas szinten támogatja a moduláris és </w:t>
      </w:r>
      <w:proofErr w:type="spellStart"/>
      <w:r w:rsidRPr="003A6F31">
        <w:t>konkurrens</w:t>
      </w:r>
      <w:proofErr w:type="spellEnd"/>
      <w:r w:rsidRPr="003A6F31">
        <w:t xml:space="preserve"> programozást.</w:t>
      </w:r>
    </w:p>
    <w:p w14:paraId="1016E61E" w14:textId="084FE1A5" w:rsidR="00A557D3" w:rsidRPr="003A6F31" w:rsidRDefault="00EE4A77" w:rsidP="00A557D3">
      <w:pPr>
        <w:pStyle w:val="Listaszerbekezds"/>
        <w:numPr>
          <w:ilvl w:val="0"/>
          <w:numId w:val="28"/>
        </w:numPr>
      </w:pPr>
      <w:r w:rsidRPr="003A6F31">
        <w:rPr>
          <w:b/>
          <w:bCs/>
        </w:rPr>
        <w:t>Hibatűrés</w:t>
      </w:r>
      <w:r w:rsidRPr="003A6F31">
        <w:t xml:space="preserve">: Az </w:t>
      </w:r>
      <w:proofErr w:type="spellStart"/>
      <w:r w:rsidRPr="003A6F31">
        <w:t>Erlang</w:t>
      </w:r>
      <w:proofErr w:type="spellEnd"/>
      <w:r w:rsidRPr="003A6F31">
        <w:t xml:space="preserve"> számos eszközt és tervezési irányelvet (</w:t>
      </w:r>
      <w:r w:rsidR="00A557D3" w:rsidRPr="003A6F31">
        <w:t>„</w:t>
      </w:r>
      <w:proofErr w:type="spellStart"/>
      <w:r w:rsidRPr="003A6F31">
        <w:t>Let-it-crash</w:t>
      </w:r>
      <w:proofErr w:type="spellEnd"/>
      <w:r w:rsidRPr="003A6F31">
        <w:t>”, felügyeleti fa) biztosít, amellyel a hibák előfordulása és a rendszerre gyakorolt hatása minimalizálható.</w:t>
      </w:r>
    </w:p>
    <w:p w14:paraId="0751A880" w14:textId="7A144343" w:rsidR="00A557D3" w:rsidRPr="003A6F31" w:rsidRDefault="00EE4A77" w:rsidP="00A557D3">
      <w:pPr>
        <w:pStyle w:val="Listaszerbekezds"/>
        <w:numPr>
          <w:ilvl w:val="0"/>
          <w:numId w:val="28"/>
        </w:numPr>
      </w:pPr>
      <w:r w:rsidRPr="003A6F31">
        <w:rPr>
          <w:b/>
          <w:bCs/>
        </w:rPr>
        <w:t>Magas rendelkezésre állás</w:t>
      </w:r>
      <w:r w:rsidRPr="003A6F31">
        <w:t xml:space="preserve">: Az </w:t>
      </w:r>
      <w:proofErr w:type="spellStart"/>
      <w:r w:rsidRPr="003A6F31">
        <w:t>Erlang</w:t>
      </w:r>
      <w:proofErr w:type="spellEnd"/>
      <w:r w:rsidRPr="003A6F31">
        <w:t xml:space="preserve"> folyamatok izolációjából következően</w:t>
      </w:r>
      <w:r w:rsidR="00433B3C" w:rsidRPr="003A6F31">
        <w:t>,</w:t>
      </w:r>
      <w:r w:rsidRPr="003A6F31">
        <w:t xml:space="preserve"> ha egy folyamat hibába ütközik és leáll, az a rendszernek csak egy kisebb, elkülönített részében fog szolgáltatás kiesést okozni.</w:t>
      </w:r>
    </w:p>
    <w:p w14:paraId="46247A8E" w14:textId="59924E31" w:rsidR="00A557D3" w:rsidRPr="003A6F31" w:rsidRDefault="00EE4A77" w:rsidP="00A557D3">
      <w:pPr>
        <w:pStyle w:val="Listaszerbekezds"/>
        <w:numPr>
          <w:ilvl w:val="0"/>
          <w:numId w:val="28"/>
        </w:numPr>
      </w:pPr>
      <w:r w:rsidRPr="003A6F31">
        <w:rPr>
          <w:b/>
          <w:bCs/>
        </w:rPr>
        <w:t xml:space="preserve">Laza valós </w:t>
      </w:r>
      <w:proofErr w:type="spellStart"/>
      <w:r w:rsidRPr="003A6F31">
        <w:rPr>
          <w:b/>
          <w:bCs/>
        </w:rPr>
        <w:t>idejűség</w:t>
      </w:r>
      <w:proofErr w:type="spellEnd"/>
      <w:r w:rsidRPr="003A6F31">
        <w:t xml:space="preserve"> (</w:t>
      </w:r>
      <w:proofErr w:type="spellStart"/>
      <w:r w:rsidRPr="003A6F31">
        <w:t>Soft</w:t>
      </w:r>
      <w:proofErr w:type="spellEnd"/>
      <w:r w:rsidRPr="003A6F31">
        <w:t xml:space="preserve"> </w:t>
      </w:r>
      <w:proofErr w:type="spellStart"/>
      <w:r w:rsidRPr="003A6F31">
        <w:t>real-time</w:t>
      </w:r>
      <w:proofErr w:type="spellEnd"/>
      <w:r w:rsidRPr="003A6F31">
        <w:t xml:space="preserve">): Az </w:t>
      </w:r>
      <w:proofErr w:type="spellStart"/>
      <w:r w:rsidRPr="003A6F31">
        <w:t>Erlangot</w:t>
      </w:r>
      <w:proofErr w:type="spellEnd"/>
      <w:r w:rsidRPr="003A6F31">
        <w:t xml:space="preserve"> eredetileg telekommunikációs rendszerek létrehozására alkották meg, így a valós</w:t>
      </w:r>
      <w:r w:rsidR="007974D8" w:rsidRPr="003A6F31">
        <w:t xml:space="preserve"> </w:t>
      </w:r>
      <w:r w:rsidRPr="003A6F31">
        <w:t>idejű</w:t>
      </w:r>
      <w:r w:rsidR="007974D8" w:rsidRPr="003A6F31">
        <w:t xml:space="preserve"> működés</w:t>
      </w:r>
      <w:r w:rsidRPr="003A6F31">
        <w:t xml:space="preserve"> egy alapvető kritérium volt a kezdetektől fogva.</w:t>
      </w:r>
    </w:p>
    <w:p w14:paraId="08230B87" w14:textId="5D29E9FA" w:rsidR="00A557D3" w:rsidRPr="003A6F31" w:rsidRDefault="00EE4A77" w:rsidP="00A557D3">
      <w:pPr>
        <w:pStyle w:val="Listaszerbekezds"/>
        <w:numPr>
          <w:ilvl w:val="0"/>
          <w:numId w:val="28"/>
        </w:numPr>
      </w:pPr>
      <w:r w:rsidRPr="003A6F31">
        <w:rPr>
          <w:b/>
          <w:bCs/>
        </w:rPr>
        <w:lastRenderedPageBreak/>
        <w:t>Kód cserélése futásidőben</w:t>
      </w:r>
      <w:r w:rsidRPr="003A6F31">
        <w:t xml:space="preserve"> (Hot </w:t>
      </w:r>
      <w:proofErr w:type="spellStart"/>
      <w:r w:rsidRPr="003A6F31">
        <w:t>swapping</w:t>
      </w:r>
      <w:proofErr w:type="spellEnd"/>
      <w:r w:rsidRPr="003A6F31">
        <w:t xml:space="preserve">): Az </w:t>
      </w:r>
      <w:proofErr w:type="spellStart"/>
      <w:r w:rsidRPr="003A6F31">
        <w:t>Erlang</w:t>
      </w:r>
      <w:proofErr w:type="spellEnd"/>
      <w:r w:rsidRPr="003A6F31">
        <w:t>/OTP-ben található tervezési minták generikus módon támogatják egy futó folyamat kódjának frissítését anélkül, hogy a folyamatot le kéne állítani.</w:t>
      </w:r>
    </w:p>
    <w:p w14:paraId="174D8EA9" w14:textId="2EB1749B" w:rsidR="003A72FA" w:rsidRPr="003A6F31" w:rsidRDefault="003A72FA" w:rsidP="003A72FA">
      <w:pPr>
        <w:pStyle w:val="Cmsor3"/>
      </w:pPr>
      <w:bookmarkStart w:id="20" w:name="_Toc119525162"/>
      <w:r w:rsidRPr="003A6F31">
        <w:t>Típusok</w:t>
      </w:r>
      <w:bookmarkEnd w:id="20"/>
    </w:p>
    <w:p w14:paraId="7D2EDF41" w14:textId="7E8FC0F1" w:rsidR="005206BB" w:rsidRPr="003A6F31" w:rsidRDefault="00EE4A77" w:rsidP="003A72FA">
      <w:r w:rsidRPr="003A6F31">
        <w:t xml:space="preserve">A következő leírásban az </w:t>
      </w:r>
      <w:proofErr w:type="spellStart"/>
      <w:r w:rsidRPr="003A6F31">
        <w:t>Erlang</w:t>
      </w:r>
      <w:proofErr w:type="spellEnd"/>
      <w:r w:rsidRPr="003A6F31">
        <w:t xml:space="preserve"> nyelv adattípusairól, illetve egyedi típusok specifikálásáról lesz szó. Az </w:t>
      </w:r>
      <w:proofErr w:type="spellStart"/>
      <w:r w:rsidRPr="003A6F31">
        <w:t>Erlang</w:t>
      </w:r>
      <w:proofErr w:type="spellEnd"/>
      <w:r w:rsidRPr="003A6F31">
        <w:t xml:space="preserve"> egy dinamikusan erősen típusos (</w:t>
      </w:r>
      <w:proofErr w:type="spellStart"/>
      <w:r w:rsidRPr="003A6F31">
        <w:t>dinamically</w:t>
      </w:r>
      <w:proofErr w:type="spellEnd"/>
      <w:r w:rsidRPr="003A6F31">
        <w:t xml:space="preserve"> </w:t>
      </w:r>
      <w:proofErr w:type="spellStart"/>
      <w:r w:rsidRPr="003A6F31">
        <w:t>strongly</w:t>
      </w:r>
      <w:proofErr w:type="spellEnd"/>
      <w:r w:rsidRPr="003A6F31">
        <w:t xml:space="preserve"> </w:t>
      </w:r>
      <w:proofErr w:type="spellStart"/>
      <w:r w:rsidRPr="003A6F31">
        <w:t>typed</w:t>
      </w:r>
      <w:proofErr w:type="spellEnd"/>
      <w:r w:rsidRPr="003A6F31">
        <w:t>), egyszeri értékadást használó programozási nyelv</w:t>
      </w:r>
      <w:sdt>
        <w:sdtPr>
          <w:id w:val="-962736670"/>
          <w:citation/>
        </w:sdtPr>
        <w:sdtContent>
          <w:r w:rsidR="00FF7864" w:rsidRPr="003A6F31">
            <w:fldChar w:fldCharType="begin"/>
          </w:r>
          <w:r w:rsidR="00FF7864" w:rsidRPr="003A6F31">
            <w:instrText xml:space="preserve"> CITATION erl22 \l 2057 </w:instrText>
          </w:r>
          <w:r w:rsidR="00FF7864" w:rsidRPr="003A6F31">
            <w:fldChar w:fldCharType="separate"/>
          </w:r>
          <w:r w:rsidR="00D37393" w:rsidRPr="003A6F31">
            <w:rPr>
              <w:noProof/>
            </w:rPr>
            <w:t xml:space="preserve"> [6]</w:t>
          </w:r>
          <w:r w:rsidR="00FF7864" w:rsidRPr="003A6F31">
            <w:fldChar w:fldCharType="end"/>
          </w:r>
        </w:sdtContent>
      </w:sdt>
      <w:r w:rsidRPr="003A6F31">
        <w:t xml:space="preserve">. Több alap adattípust definiál, ilyenek például az integer, </w:t>
      </w:r>
      <w:proofErr w:type="spellStart"/>
      <w:r w:rsidRPr="003A6F31">
        <w:t>binary</w:t>
      </w:r>
      <w:proofErr w:type="spellEnd"/>
      <w:r w:rsidRPr="003A6F31">
        <w:t xml:space="preserve"> vagy az atom. A beépített adattípusok felhasználásával lehetséges saját típusok specifikálása. A típus specifikációnak többek közt dokumentációs célja van, továbbá nagy mértékben növeli a kód olvashatóságát és plusz információval látja el a hiba detektáló eszközöket (például </w:t>
      </w:r>
      <w:proofErr w:type="spellStart"/>
      <w:r w:rsidRPr="003A6F31">
        <w:t>Dialyzer</w:t>
      </w:r>
      <w:proofErr w:type="spellEnd"/>
      <w:r w:rsidRPr="003A6F31">
        <w:t>). Egy típus specifikálásának a következő a szintaxisa:</w:t>
      </w:r>
    </w:p>
    <w:p w14:paraId="60A0D9B0" w14:textId="77777777" w:rsidR="005206BB" w:rsidRPr="003A6F31" w:rsidRDefault="00EE4A77" w:rsidP="005206BB">
      <w:pPr>
        <w:pStyle w:val="Kd"/>
      </w:pPr>
      <w:r w:rsidRPr="003A6F31">
        <w:t xml:space="preserve"> -</w:t>
      </w:r>
      <w:proofErr w:type="spellStart"/>
      <w:r w:rsidRPr="003A6F31">
        <w:t>type</w:t>
      </w:r>
      <w:proofErr w:type="spellEnd"/>
      <w:r w:rsidRPr="003A6F31">
        <w:t xml:space="preserve"> </w:t>
      </w:r>
      <w:proofErr w:type="spellStart"/>
      <w:proofErr w:type="gramStart"/>
      <w:r w:rsidRPr="003A6F31">
        <w:t>name</w:t>
      </w:r>
      <w:proofErr w:type="spellEnd"/>
      <w:r w:rsidRPr="003A6F31">
        <w:t>(</w:t>
      </w:r>
      <w:proofErr w:type="gramEnd"/>
      <w:r w:rsidRPr="003A6F31">
        <w:t xml:space="preserve">) :: </w:t>
      </w:r>
      <w:proofErr w:type="spellStart"/>
      <w:r w:rsidRPr="003A6F31">
        <w:t>datatype</w:t>
      </w:r>
      <w:proofErr w:type="spellEnd"/>
      <w:r w:rsidRPr="003A6F31">
        <w:t>()</w:t>
      </w:r>
    </w:p>
    <w:p w14:paraId="5EDE8858" w14:textId="07E1E253" w:rsidR="002B1951" w:rsidRPr="003A6F31" w:rsidRDefault="00EE4A77" w:rsidP="003A72FA">
      <w:r w:rsidRPr="003A6F31">
        <w:t xml:space="preserve">A </w:t>
      </w:r>
      <w:r w:rsidRPr="003A6F31">
        <w:rPr>
          <w:i/>
          <w:iCs/>
        </w:rPr>
        <w:t>-</w:t>
      </w:r>
      <w:proofErr w:type="spellStart"/>
      <w:r w:rsidRPr="003A6F31">
        <w:rPr>
          <w:i/>
          <w:iCs/>
        </w:rPr>
        <w:t>type</w:t>
      </w:r>
      <w:proofErr w:type="spellEnd"/>
      <w:r w:rsidRPr="003A6F31">
        <w:t xml:space="preserve"> kulcsszó jelzi egy modulban, hogy típus specifikáció következik. A </w:t>
      </w:r>
      <w:proofErr w:type="spellStart"/>
      <w:r w:rsidRPr="003A6F31">
        <w:t>name</w:t>
      </w:r>
      <w:proofErr w:type="spellEnd"/>
      <w:r w:rsidRPr="003A6F31">
        <w:t xml:space="preserve"> a specifikált típus neve, ezzel a névvel lehet hivatkozni a típusra a modulon belül, a modulon kívül (amennyiben exportálásra kerül a típus) a </w:t>
      </w:r>
      <w:proofErr w:type="spellStart"/>
      <w:proofErr w:type="gramStart"/>
      <w:r w:rsidRPr="003A6F31">
        <w:t>modulnév:típusnév</w:t>
      </w:r>
      <w:proofErr w:type="spellEnd"/>
      <w:proofErr w:type="gramEnd"/>
      <w:r w:rsidRPr="003A6F31">
        <w:t xml:space="preserve">() szintaxissal lehet hivatkozni a specifikált típusra. A </w:t>
      </w:r>
      <w:proofErr w:type="spellStart"/>
      <w:r w:rsidRPr="003A6F31">
        <w:t>datatype</w:t>
      </w:r>
      <w:proofErr w:type="spellEnd"/>
      <w:r w:rsidRPr="003A6F31">
        <w:t xml:space="preserve"> a specifikált típus leírása, ami lehet egy beépített adat típus, egy másik specifikált típus, egy atom vagy integer típusú érték (pl.: </w:t>
      </w:r>
      <w:r w:rsidR="006A3954" w:rsidRPr="003A6F31">
        <w:t>„</w:t>
      </w:r>
      <w:proofErr w:type="spellStart"/>
      <w:r w:rsidRPr="003A6F31">
        <w:t>foo</w:t>
      </w:r>
      <w:proofErr w:type="spellEnd"/>
      <w:r w:rsidRPr="003A6F31">
        <w:t>” vagy 21), vagy ezek tetszőlegesen vett uniója. Példa egy típus specifikációra:</w:t>
      </w:r>
    </w:p>
    <w:p w14:paraId="63970254" w14:textId="77777777" w:rsidR="002B1951" w:rsidRPr="003A6F31" w:rsidRDefault="00EE4A77" w:rsidP="002B1951">
      <w:pPr>
        <w:pStyle w:val="Kd"/>
      </w:pPr>
      <w:r w:rsidRPr="003A6F31">
        <w:t>-</w:t>
      </w:r>
      <w:proofErr w:type="spellStart"/>
      <w:r w:rsidRPr="003A6F31">
        <w:t>type</w:t>
      </w:r>
      <w:proofErr w:type="spellEnd"/>
      <w:r w:rsidRPr="003A6F31">
        <w:t xml:space="preserve"> </w:t>
      </w:r>
      <w:proofErr w:type="spellStart"/>
      <w:proofErr w:type="gramStart"/>
      <w:r w:rsidRPr="003A6F31">
        <w:t>mytype</w:t>
      </w:r>
      <w:proofErr w:type="spellEnd"/>
      <w:r w:rsidRPr="003A6F31">
        <w:t>(</w:t>
      </w:r>
      <w:proofErr w:type="gramEnd"/>
      <w:r w:rsidRPr="003A6F31">
        <w:t xml:space="preserve">) :: </w:t>
      </w:r>
      <w:proofErr w:type="spellStart"/>
      <w:r w:rsidRPr="003A6F31">
        <w:t>boolean</w:t>
      </w:r>
      <w:proofErr w:type="spellEnd"/>
      <w:r w:rsidRPr="003A6F31">
        <w:t xml:space="preserve">() | </w:t>
      </w:r>
      <w:proofErr w:type="spellStart"/>
      <w:r w:rsidRPr="003A6F31">
        <w:t>undefined</w:t>
      </w:r>
      <w:proofErr w:type="spellEnd"/>
    </w:p>
    <w:p w14:paraId="32FE5904" w14:textId="77777777" w:rsidR="005B19F8" w:rsidRPr="003A6F31" w:rsidRDefault="00EE4A77" w:rsidP="003A72FA">
      <w:r w:rsidRPr="003A6F31">
        <w:t xml:space="preserve">A </w:t>
      </w:r>
      <w:proofErr w:type="spellStart"/>
      <w:r w:rsidRPr="003A6F31">
        <w:rPr>
          <w:i/>
          <w:iCs/>
        </w:rPr>
        <w:t>mytype</w:t>
      </w:r>
      <w:proofErr w:type="spellEnd"/>
      <w:r w:rsidRPr="003A6F31">
        <w:t xml:space="preserve"> nevezetű típus ennek értelmében olyan adattípust definiál, amely vagy egy </w:t>
      </w:r>
      <w:proofErr w:type="spellStart"/>
      <w:r w:rsidRPr="003A6F31">
        <w:rPr>
          <w:i/>
          <w:iCs/>
        </w:rPr>
        <w:t>boolean</w:t>
      </w:r>
      <w:proofErr w:type="spellEnd"/>
      <w:r w:rsidRPr="003A6F31">
        <w:t xml:space="preserve"> értéket vesz fel, vagy az </w:t>
      </w:r>
      <w:proofErr w:type="spellStart"/>
      <w:r w:rsidRPr="003A6F31">
        <w:rPr>
          <w:i/>
          <w:iCs/>
        </w:rPr>
        <w:t>undefined</w:t>
      </w:r>
      <w:proofErr w:type="spellEnd"/>
      <w:r w:rsidRPr="003A6F31">
        <w:t xml:space="preserve"> atom értékét.</w:t>
      </w:r>
    </w:p>
    <w:p w14:paraId="1F39C030" w14:textId="18680754" w:rsidR="005B19F8" w:rsidRPr="003A6F31" w:rsidRDefault="00EE4A77" w:rsidP="005B19F8">
      <w:pPr>
        <w:pStyle w:val="Cmsor3"/>
      </w:pPr>
      <w:bookmarkStart w:id="21" w:name="_Toc119525163"/>
      <w:r w:rsidRPr="003A6F31">
        <w:t>Modulok</w:t>
      </w:r>
      <w:bookmarkEnd w:id="21"/>
    </w:p>
    <w:p w14:paraId="639CC6A9" w14:textId="58E9E5AA" w:rsidR="005D1AA9" w:rsidRPr="003A6F31" w:rsidRDefault="00EE4A77" w:rsidP="003A72FA">
      <w:r w:rsidRPr="003A6F31">
        <w:t xml:space="preserve">Egy </w:t>
      </w:r>
      <w:proofErr w:type="spellStart"/>
      <w:r w:rsidRPr="003A6F31">
        <w:t>Erlang</w:t>
      </w:r>
      <w:proofErr w:type="spellEnd"/>
      <w:r w:rsidRPr="003A6F31">
        <w:t xml:space="preserve"> alkalmazásban a kód modulokra van osztva. Egy modulban található kódot két fő részre lehet bontani, a modullal kapcsolatos attribútumok deklarálására (például típus specifikációk vagy exportált függvények listája) és függvény deklarációkra. Gyakran előfordul, hogy két modul strukturálisan nagyon hasonlít egymásra, ugyanazokat a mintákat követik. Ilyenek például a felügyeleti modulok, amelyek általában csak abban térnek el, hogy milyen </w:t>
      </w:r>
      <w:proofErr w:type="spellStart"/>
      <w:r w:rsidRPr="003A6F31">
        <w:t>Erlang</w:t>
      </w:r>
      <w:proofErr w:type="spellEnd"/>
      <w:r w:rsidRPr="003A6F31">
        <w:t xml:space="preserve"> folyamatokat felügyelnek. Ezeknek a gyakori strukturális mintáknak a formalizálására létre lehet hozni </w:t>
      </w:r>
      <w:r w:rsidRPr="003A6F31">
        <w:lastRenderedPageBreak/>
        <w:t xml:space="preserve">úgynevezett viselkedés leíró modulokat. Ezáltal szét lehet választani a kódot egy </w:t>
      </w:r>
      <w:proofErr w:type="spellStart"/>
      <w:r w:rsidRPr="003A6F31">
        <w:t>újrahasználható</w:t>
      </w:r>
      <w:proofErr w:type="spellEnd"/>
      <w:r w:rsidRPr="003A6F31">
        <w:t>, generikus részre (viselkedés leíró modul) és egy specifikus részre (</w:t>
      </w:r>
      <w:proofErr w:type="spellStart"/>
      <w:r w:rsidRPr="003A6F31">
        <w:t>callback</w:t>
      </w:r>
      <w:proofErr w:type="spellEnd"/>
      <w:r w:rsidRPr="003A6F31">
        <w:t xml:space="preserve"> modul). Az </w:t>
      </w:r>
      <w:proofErr w:type="spellStart"/>
      <w:r w:rsidRPr="003A6F31">
        <w:t>Erlang</w:t>
      </w:r>
      <w:proofErr w:type="spellEnd"/>
      <w:r w:rsidRPr="003A6F31">
        <w:t xml:space="preserve">/OTP-ben vannak előre definiált, beépített viselkedések (például </w:t>
      </w:r>
      <w:proofErr w:type="spellStart"/>
      <w:r w:rsidRPr="003A6F31">
        <w:t>gen_server</w:t>
      </w:r>
      <w:proofErr w:type="spellEnd"/>
      <w:r w:rsidRPr="003A6F31">
        <w:t>), de van lehetőségünk saját viselkedés leíró modulokat definiálni</w:t>
      </w:r>
      <w:sdt>
        <w:sdtPr>
          <w:id w:val="-1310238150"/>
          <w:citation/>
        </w:sdtPr>
        <w:sdtContent>
          <w:r w:rsidR="00E35199" w:rsidRPr="003A6F31">
            <w:fldChar w:fldCharType="begin"/>
          </w:r>
          <w:r w:rsidR="00E35199" w:rsidRPr="003A6F31">
            <w:instrText xml:space="preserve"> CITATION Erl221 \l 2057 </w:instrText>
          </w:r>
          <w:r w:rsidR="00E35199" w:rsidRPr="003A6F31">
            <w:fldChar w:fldCharType="separate"/>
          </w:r>
          <w:r w:rsidR="00D37393" w:rsidRPr="003A6F31">
            <w:rPr>
              <w:noProof/>
            </w:rPr>
            <w:t xml:space="preserve"> [7]</w:t>
          </w:r>
          <w:r w:rsidR="00E35199" w:rsidRPr="003A6F31">
            <w:fldChar w:fldCharType="end"/>
          </w:r>
        </w:sdtContent>
      </w:sdt>
      <w:r w:rsidRPr="003A6F31">
        <w:t xml:space="preserve">. Egy ilyen generikus modulban deklarálhatunk olyan függvényeket, amelyeknek az implementációja kötelező azoknak a </w:t>
      </w:r>
      <w:proofErr w:type="spellStart"/>
      <w:r w:rsidRPr="003A6F31">
        <w:t>callback</w:t>
      </w:r>
      <w:proofErr w:type="spellEnd"/>
      <w:r w:rsidRPr="003A6F31">
        <w:t xml:space="preserve"> moduloknak, amelyek megvalósítják ezt a viselkedést. Egy </w:t>
      </w:r>
      <w:proofErr w:type="spellStart"/>
      <w:r w:rsidRPr="003A6F31">
        <w:t>callback</w:t>
      </w:r>
      <w:proofErr w:type="spellEnd"/>
      <w:r w:rsidRPr="003A6F31">
        <w:t xml:space="preserve"> függvény deklarációja a következőképpen néz ki:</w:t>
      </w:r>
    </w:p>
    <w:p w14:paraId="1DBDC7C8" w14:textId="77777777" w:rsidR="005D1AA9" w:rsidRPr="003A6F31" w:rsidRDefault="00EE4A77" w:rsidP="005D1AA9">
      <w:pPr>
        <w:pStyle w:val="Kd"/>
      </w:pPr>
      <w:r w:rsidRPr="003A6F31">
        <w:t>-</w:t>
      </w:r>
      <w:proofErr w:type="spellStart"/>
      <w:r w:rsidRPr="003A6F31">
        <w:t>callback</w:t>
      </w:r>
      <w:proofErr w:type="spellEnd"/>
      <w:r w:rsidRPr="003A6F31">
        <w:t xml:space="preserve"> </w:t>
      </w:r>
      <w:proofErr w:type="spellStart"/>
      <w:proofErr w:type="gramStart"/>
      <w:r w:rsidRPr="003A6F31">
        <w:t>FunctionName</w:t>
      </w:r>
      <w:proofErr w:type="spellEnd"/>
      <w:r w:rsidRPr="003A6F31">
        <w:t>(</w:t>
      </w:r>
      <w:proofErr w:type="gramEnd"/>
      <w:r w:rsidRPr="003A6F31">
        <w:t xml:space="preserve">Arg1, Arg2, ..., </w:t>
      </w:r>
      <w:proofErr w:type="spellStart"/>
      <w:r w:rsidRPr="003A6F31">
        <w:t>ArgN</w:t>
      </w:r>
      <w:proofErr w:type="spellEnd"/>
      <w:r w:rsidRPr="003A6F31">
        <w:t xml:space="preserve">) -&gt; </w:t>
      </w:r>
      <w:proofErr w:type="spellStart"/>
      <w:r w:rsidRPr="003A6F31">
        <w:t>Res</w:t>
      </w:r>
      <w:proofErr w:type="spellEnd"/>
      <w:r w:rsidRPr="003A6F31">
        <w:t>.</w:t>
      </w:r>
    </w:p>
    <w:p w14:paraId="41062AF1" w14:textId="77777777" w:rsidR="005D1AA9" w:rsidRPr="003A6F31" w:rsidRDefault="00EE4A77" w:rsidP="003A72FA">
      <w:r w:rsidRPr="003A6F31">
        <w:t xml:space="preserve">A </w:t>
      </w:r>
      <w:proofErr w:type="spellStart"/>
      <w:r w:rsidRPr="003A6F31">
        <w:t>FunctionName</w:t>
      </w:r>
      <w:proofErr w:type="spellEnd"/>
      <w:r w:rsidRPr="003A6F31">
        <w:t xml:space="preserve"> a </w:t>
      </w:r>
      <w:proofErr w:type="spellStart"/>
      <w:r w:rsidRPr="003A6F31">
        <w:t>callback</w:t>
      </w:r>
      <w:proofErr w:type="spellEnd"/>
      <w:r w:rsidRPr="003A6F31">
        <w:t xml:space="preserve"> függvény neve, az </w:t>
      </w:r>
      <w:proofErr w:type="spellStart"/>
      <w:r w:rsidRPr="003A6F31">
        <w:t>ArgX</w:t>
      </w:r>
      <w:proofErr w:type="spellEnd"/>
      <w:r w:rsidRPr="003A6F31">
        <w:t xml:space="preserve"> az X-edik argumentum típusa, a </w:t>
      </w:r>
      <w:proofErr w:type="spellStart"/>
      <w:r w:rsidRPr="003A6F31">
        <w:t>Res</w:t>
      </w:r>
      <w:proofErr w:type="spellEnd"/>
      <w:r w:rsidRPr="003A6F31">
        <w:t xml:space="preserve"> pedig az eredmény típusa. Lehetőség van opcionális </w:t>
      </w:r>
      <w:proofErr w:type="spellStart"/>
      <w:r w:rsidRPr="003A6F31">
        <w:t>callback</w:t>
      </w:r>
      <w:proofErr w:type="spellEnd"/>
      <w:r w:rsidRPr="003A6F31">
        <w:t xml:space="preserve"> metódusok megadására is, ekkor az -</w:t>
      </w:r>
      <w:proofErr w:type="spellStart"/>
      <w:r w:rsidRPr="003A6F31">
        <w:t>optional_callback</w:t>
      </w:r>
      <w:proofErr w:type="spellEnd"/>
      <w:r w:rsidRPr="003A6F31">
        <w:t xml:space="preserve"> kulcsszót kell használni. A viselkedést megvalósító modulban, a következő modul attribútummal tudjuk jelezni az </w:t>
      </w:r>
      <w:proofErr w:type="spellStart"/>
      <w:r w:rsidRPr="003A6F31">
        <w:t>Erlang</w:t>
      </w:r>
      <w:proofErr w:type="spellEnd"/>
      <w:r w:rsidRPr="003A6F31">
        <w:t xml:space="preserve"> fordítóprogramjának, hogy ez egy </w:t>
      </w:r>
      <w:proofErr w:type="spellStart"/>
      <w:r w:rsidRPr="003A6F31">
        <w:t>callback</w:t>
      </w:r>
      <w:proofErr w:type="spellEnd"/>
      <w:r w:rsidRPr="003A6F31">
        <w:t xml:space="preserve"> modul:</w:t>
      </w:r>
    </w:p>
    <w:p w14:paraId="7C4C6978" w14:textId="77777777" w:rsidR="005D1AA9" w:rsidRPr="003A6F31" w:rsidRDefault="00EE4A77" w:rsidP="005D1AA9">
      <w:pPr>
        <w:pStyle w:val="Kd"/>
      </w:pPr>
      <w:r w:rsidRPr="003A6F31">
        <w:t>-</w:t>
      </w:r>
      <w:proofErr w:type="spellStart"/>
      <w:proofErr w:type="gramStart"/>
      <w:r w:rsidRPr="003A6F31">
        <w:t>behaviour</w:t>
      </w:r>
      <w:proofErr w:type="spellEnd"/>
      <w:r w:rsidRPr="003A6F31">
        <w:t>(</w:t>
      </w:r>
      <w:proofErr w:type="spellStart"/>
      <w:proofErr w:type="gramEnd"/>
      <w:r w:rsidRPr="003A6F31">
        <w:t>Behaviour</w:t>
      </w:r>
      <w:proofErr w:type="spellEnd"/>
      <w:r w:rsidRPr="003A6F31">
        <w:t>)</w:t>
      </w:r>
    </w:p>
    <w:p w14:paraId="634734B6" w14:textId="2E6BE567" w:rsidR="00EE4A77" w:rsidRPr="003A6F31" w:rsidRDefault="00EE4A77" w:rsidP="003A72FA">
      <w:r w:rsidRPr="003A6F31">
        <w:t xml:space="preserve">A </w:t>
      </w:r>
      <w:proofErr w:type="spellStart"/>
      <w:r w:rsidRPr="003A6F31">
        <w:t>Behaviour</w:t>
      </w:r>
      <w:proofErr w:type="spellEnd"/>
      <w:r w:rsidRPr="003A6F31">
        <w:t xml:space="preserve"> </w:t>
      </w:r>
      <w:proofErr w:type="spellStart"/>
      <w:r w:rsidRPr="003A6F31">
        <w:t>Erlang</w:t>
      </w:r>
      <w:proofErr w:type="spellEnd"/>
      <w:r w:rsidRPr="003A6F31">
        <w:t xml:space="preserve"> atom egy modul neve kell, hogy legyen. Így a fordítóprogram felismeri, hogy ez egy </w:t>
      </w:r>
      <w:proofErr w:type="spellStart"/>
      <w:r w:rsidRPr="003A6F31">
        <w:t>callback</w:t>
      </w:r>
      <w:proofErr w:type="spellEnd"/>
      <w:r w:rsidRPr="003A6F31">
        <w:t xml:space="preserve"> modul és jelezni fogja, ha valamelyik </w:t>
      </w:r>
      <w:proofErr w:type="spellStart"/>
      <w:r w:rsidRPr="003A6F31">
        <w:t>callback</w:t>
      </w:r>
      <w:proofErr w:type="spellEnd"/>
      <w:r w:rsidRPr="003A6F31">
        <w:t xml:space="preserve"> metódus nem került implementálásra.</w:t>
      </w:r>
    </w:p>
    <w:p w14:paraId="6D10D25C" w14:textId="470074D1" w:rsidR="008A3762" w:rsidRPr="003A6F31" w:rsidRDefault="00A872AB" w:rsidP="003B57C4">
      <w:pPr>
        <w:pStyle w:val="Cmsor2"/>
      </w:pPr>
      <w:bookmarkStart w:id="22" w:name="_Toc119525164"/>
      <w:proofErr w:type="spellStart"/>
      <w:r w:rsidRPr="003A6F31">
        <w:t>React</w:t>
      </w:r>
      <w:proofErr w:type="spellEnd"/>
      <w:sdt>
        <w:sdtPr>
          <w:id w:val="-722976166"/>
          <w:citation/>
        </w:sdtPr>
        <w:sdtContent>
          <w:r w:rsidR="006E5552" w:rsidRPr="003A6F31">
            <w:fldChar w:fldCharType="begin"/>
          </w:r>
          <w:r w:rsidR="006E5552" w:rsidRPr="003A6F31">
            <w:instrText xml:space="preserve"> CITATION Rea221 \l 2057 </w:instrText>
          </w:r>
          <w:r w:rsidR="006E5552" w:rsidRPr="003A6F31">
            <w:fldChar w:fldCharType="separate"/>
          </w:r>
          <w:r w:rsidR="00D37393" w:rsidRPr="003A6F31">
            <w:rPr>
              <w:noProof/>
            </w:rPr>
            <w:t xml:space="preserve"> [8]</w:t>
          </w:r>
          <w:r w:rsidR="006E5552" w:rsidRPr="003A6F31">
            <w:fldChar w:fldCharType="end"/>
          </w:r>
        </w:sdtContent>
      </w:sdt>
      <w:bookmarkEnd w:id="22"/>
    </w:p>
    <w:p w14:paraId="64DBA011" w14:textId="19341412" w:rsidR="000B0588" w:rsidRPr="003A6F31" w:rsidRDefault="000B0588" w:rsidP="000B0588">
      <w:r w:rsidRPr="003A6F31">
        <w:t xml:space="preserve">A </w:t>
      </w:r>
      <w:proofErr w:type="spellStart"/>
      <w:r w:rsidRPr="003A6F31">
        <w:t>React</w:t>
      </w:r>
      <w:proofErr w:type="spellEnd"/>
      <w:r w:rsidRPr="003A6F31">
        <w:t xml:space="preserve"> egy deklaratív, komponens alapú JavaScript könyvtár, amelyet felhasználói felületek létrehozásához készítettek. A </w:t>
      </w:r>
      <w:r w:rsidR="00C446A6" w:rsidRPr="003A6F31">
        <w:t xml:space="preserve">kódot a Facebook és egy </w:t>
      </w:r>
      <w:r w:rsidRPr="003A6F31">
        <w:t xml:space="preserve">nyílt forráskódú </w:t>
      </w:r>
      <w:r w:rsidR="00C446A6" w:rsidRPr="003A6F31">
        <w:t xml:space="preserve">fejlesztői közösség </w:t>
      </w:r>
      <w:r w:rsidR="00BD0B96" w:rsidRPr="003A6F31">
        <w:t>tartja karban</w:t>
      </w:r>
      <w:r w:rsidRPr="003A6F31">
        <w:t>.</w:t>
      </w:r>
      <w:r w:rsidR="001560B5" w:rsidRPr="003A6F31">
        <w:t xml:space="preserve"> A könyvtár 2013-ban jelent meg először és mára az egyik legelterjedtebb </w:t>
      </w:r>
      <w:r w:rsidR="008C33DC" w:rsidRPr="003A6F31">
        <w:t>frontend-könyvtár lett a webfejlesztésben.</w:t>
      </w:r>
      <w:r w:rsidR="00C4749F" w:rsidRPr="003A6F31">
        <w:t xml:space="preserve"> </w:t>
      </w:r>
      <w:r w:rsidR="00D5657B" w:rsidRPr="003A6F31">
        <w:t>Főbb jel</w:t>
      </w:r>
      <w:r w:rsidR="00CC23E1" w:rsidRPr="003A6F31">
        <w:t xml:space="preserve">lemzői, az újrahasznosítható komponensek, </w:t>
      </w:r>
      <w:r w:rsidR="00E91292" w:rsidRPr="003A6F31">
        <w:t>a</w:t>
      </w:r>
      <w:r w:rsidR="005570A4" w:rsidRPr="003A6F31">
        <w:t>z egymásba ágyazott</w:t>
      </w:r>
      <w:r w:rsidR="00E91292" w:rsidRPr="003A6F31">
        <w:t xml:space="preserve"> komponensek közti egyirányú adatáramlás</w:t>
      </w:r>
      <w:r w:rsidR="005570A4" w:rsidRPr="003A6F31">
        <w:t xml:space="preserve"> (a szülő komponen</w:t>
      </w:r>
      <w:r w:rsidR="000679D4" w:rsidRPr="003A6F31">
        <w:t>stől a gyerek felé)</w:t>
      </w:r>
      <w:r w:rsidR="005B5F9C" w:rsidRPr="003A6F31">
        <w:t xml:space="preserve">, illetve a virtuális DOM (Data </w:t>
      </w:r>
      <w:proofErr w:type="spellStart"/>
      <w:r w:rsidR="005B5F9C" w:rsidRPr="003A6F31">
        <w:t>Object</w:t>
      </w:r>
      <w:proofErr w:type="spellEnd"/>
      <w:r w:rsidR="005B5F9C" w:rsidRPr="003A6F31">
        <w:t xml:space="preserve"> </w:t>
      </w:r>
      <w:proofErr w:type="spellStart"/>
      <w:r w:rsidR="005B5F9C" w:rsidRPr="003A6F31">
        <w:t>Model</w:t>
      </w:r>
      <w:proofErr w:type="spellEnd"/>
      <w:r w:rsidR="005B5F9C" w:rsidRPr="003A6F31">
        <w:t>) használata.</w:t>
      </w:r>
      <w:r w:rsidR="00151A98" w:rsidRPr="003A6F31">
        <w:t xml:space="preserve"> A virtuális DOM összehasonlítja a komponensek korábbi állapotát és csak a megváltozott elemeket frissíti a valódi DOM-ban, ezzel </w:t>
      </w:r>
      <w:r w:rsidR="00DA0612" w:rsidRPr="003A6F31">
        <w:t>növelve az oldal teljesítményét.</w:t>
      </w:r>
      <w:r w:rsidR="00DD72D1" w:rsidRPr="003A6F31">
        <w:t xml:space="preserve"> A komponens könyvtár a népszerűségét </w:t>
      </w:r>
      <w:r w:rsidR="002C16A8" w:rsidRPr="003A6F31">
        <w:t xml:space="preserve">többek között </w:t>
      </w:r>
      <w:r w:rsidR="00DD72D1" w:rsidRPr="003A6F31">
        <w:t>a</w:t>
      </w:r>
      <w:r w:rsidR="004526EB" w:rsidRPr="003A6F31">
        <w:t xml:space="preserve"> meredek tanulási görbének és a</w:t>
      </w:r>
      <w:r w:rsidR="00740586" w:rsidRPr="003A6F31">
        <w:t xml:space="preserve"> széleskörű </w:t>
      </w:r>
      <w:r w:rsidR="002C16A8" w:rsidRPr="003A6F31">
        <w:t>felhasználhatóság</w:t>
      </w:r>
      <w:r w:rsidR="003729F5" w:rsidRPr="003A6F31">
        <w:t>ának köszönheti</w:t>
      </w:r>
      <w:r w:rsidR="00E91292" w:rsidRPr="003A6F31">
        <w:t xml:space="preserve"> </w:t>
      </w:r>
      <w:r w:rsidRPr="003A6F31">
        <w:t xml:space="preserve">A </w:t>
      </w:r>
      <w:proofErr w:type="spellStart"/>
      <w:r w:rsidRPr="003A6F31">
        <w:t>React-et</w:t>
      </w:r>
      <w:proofErr w:type="spellEnd"/>
      <w:r w:rsidRPr="003A6F31">
        <w:t xml:space="preserve"> gyakran használják valamilyen ráépülő keretrendszerrel (pl. Next.js</w:t>
      </w:r>
      <w:r w:rsidR="002D5953" w:rsidRPr="003A6F31">
        <w:t xml:space="preserve">, </w:t>
      </w:r>
      <w:proofErr w:type="spellStart"/>
      <w:r w:rsidRPr="003A6F31">
        <w:t>Gatsby</w:t>
      </w:r>
      <w:proofErr w:type="spellEnd"/>
      <w:r w:rsidR="002D5953" w:rsidRPr="003A6F31">
        <w:t>, CRA</w:t>
      </w:r>
      <w:r w:rsidRPr="003A6F31">
        <w:t>). Többek közt alkalmas SPA-k (</w:t>
      </w:r>
      <w:proofErr w:type="spellStart"/>
      <w:r w:rsidRPr="003A6F31">
        <w:t>Single</w:t>
      </w:r>
      <w:proofErr w:type="spellEnd"/>
      <w:r w:rsidRPr="003A6F31">
        <w:t xml:space="preserve"> Page </w:t>
      </w:r>
      <w:proofErr w:type="spellStart"/>
      <w:r w:rsidRPr="003A6F31">
        <w:t>Application</w:t>
      </w:r>
      <w:proofErr w:type="spellEnd"/>
      <w:r w:rsidRPr="003A6F31">
        <w:t xml:space="preserve">), mobil alkalmazások vagy szerver oldali </w:t>
      </w:r>
      <w:proofErr w:type="spellStart"/>
      <w:r w:rsidRPr="003A6F31">
        <w:t>renderelést</w:t>
      </w:r>
      <w:proofErr w:type="spellEnd"/>
      <w:r w:rsidRPr="003A6F31">
        <w:t xml:space="preserve"> használó weboldalak elkészítéséhez.</w:t>
      </w:r>
      <w:r w:rsidR="009B417A" w:rsidRPr="003A6F31">
        <w:t xml:space="preserve"> </w:t>
      </w:r>
      <w:r w:rsidR="00A94EBD" w:rsidRPr="003A6F31">
        <w:t xml:space="preserve">A diplomamunkám során </w:t>
      </w:r>
      <w:r w:rsidR="00A94EBD" w:rsidRPr="003A6F31">
        <w:lastRenderedPageBreak/>
        <w:t xml:space="preserve">a </w:t>
      </w:r>
      <w:r w:rsidR="0037245E" w:rsidRPr="003A6F31">
        <w:t>webes vékonykliens alkalmazás</w:t>
      </w:r>
      <w:r w:rsidR="006257D6" w:rsidRPr="003A6F31">
        <w:t xml:space="preserve"> </w:t>
      </w:r>
      <w:r w:rsidR="00297F4B" w:rsidRPr="003A6F31">
        <w:t xml:space="preserve">felhasználói felületének és üzleti logikájának </w:t>
      </w:r>
      <w:r w:rsidR="006257D6" w:rsidRPr="003A6F31">
        <w:t xml:space="preserve">implementálása során </w:t>
      </w:r>
      <w:proofErr w:type="spellStart"/>
      <w:r w:rsidR="006257D6" w:rsidRPr="003A6F31">
        <w:t>Reac</w:t>
      </w:r>
      <w:r w:rsidR="00312186" w:rsidRPr="003A6F31">
        <w:t>t</w:t>
      </w:r>
      <w:r w:rsidR="006257D6" w:rsidRPr="003A6F31">
        <w:t>-et</w:t>
      </w:r>
      <w:proofErr w:type="spellEnd"/>
      <w:r w:rsidR="006257D6" w:rsidRPr="003A6F31">
        <w:t xml:space="preserve"> használtam.</w:t>
      </w:r>
    </w:p>
    <w:p w14:paraId="288A7EBD" w14:textId="2846895A" w:rsidR="002841F9" w:rsidRPr="003A6F31" w:rsidRDefault="006B2309" w:rsidP="005334AD">
      <w:pPr>
        <w:pStyle w:val="Cmsor1"/>
      </w:pPr>
      <w:bookmarkStart w:id="23" w:name="_Toc119525165"/>
      <w:bookmarkEnd w:id="11"/>
      <w:r w:rsidRPr="003A6F31">
        <w:lastRenderedPageBreak/>
        <w:t>Kapcsolódó munka</w:t>
      </w:r>
      <w:bookmarkEnd w:id="23"/>
    </w:p>
    <w:p w14:paraId="642CD127" w14:textId="02254DDB" w:rsidR="00502A30" w:rsidRPr="003A6F31" w:rsidRDefault="009C1881" w:rsidP="00502A30">
      <w:r w:rsidRPr="003A6F31">
        <w:t>Ebben a fejezetben az elkészült megoldáshoz vezető kapcsolódó munkámat (irodalomkutatás, prototípusok készítése) fogom bemutatni és a felmerülő tervezői döntéseket megindokolni.</w:t>
      </w:r>
    </w:p>
    <w:p w14:paraId="7A4BCFA8" w14:textId="3F69DD02" w:rsidR="006B2309" w:rsidRPr="003A6F31" w:rsidRDefault="00714718" w:rsidP="006B2309">
      <w:pPr>
        <w:pStyle w:val="Cmsor2"/>
      </w:pPr>
      <w:bookmarkStart w:id="24" w:name="_Toc119525166"/>
      <w:r w:rsidRPr="003A6F31">
        <w:t>Megjelenítő protokollok</w:t>
      </w:r>
      <w:bookmarkEnd w:id="24"/>
    </w:p>
    <w:p w14:paraId="77731A96" w14:textId="52E78E94" w:rsidR="00187A1C" w:rsidRPr="003A6F31" w:rsidRDefault="000E01B7" w:rsidP="00187A1C">
      <w:r w:rsidRPr="003A6F31">
        <w:t>A natív Linux-</w:t>
      </w:r>
      <w:proofErr w:type="spellStart"/>
      <w:r w:rsidRPr="003A6F31">
        <w:t>on</w:t>
      </w:r>
      <w:proofErr w:type="spellEnd"/>
      <w:r w:rsidRPr="003A6F31">
        <w:t xml:space="preserve"> futó adatgyűjtő kliens alkalmazás </w:t>
      </w:r>
      <w:r w:rsidR="00B967FB" w:rsidRPr="003A6F31">
        <w:t xml:space="preserve">tervezésekor az egyik alapvető kritérium </w:t>
      </w:r>
      <w:r w:rsidR="00F313B0" w:rsidRPr="003A6F31">
        <w:t>a</w:t>
      </w:r>
      <w:r w:rsidR="00B967FB" w:rsidRPr="003A6F31">
        <w:t xml:space="preserve"> minél nagyobb felhasznál</w:t>
      </w:r>
      <w:r w:rsidR="00F313B0" w:rsidRPr="003A6F31">
        <w:t>ói csoport támogatása volt.</w:t>
      </w:r>
      <w:r w:rsidR="00C76C65" w:rsidRPr="003A6F31">
        <w:t xml:space="preserve"> Tekintve a Linux disztribúciók változatos és sokszínű világát </w:t>
      </w:r>
      <w:r w:rsidR="00F03512" w:rsidRPr="003A6F31">
        <w:t>ennek a követelménynek korántsem triviális eleget tenni.</w:t>
      </w:r>
      <w:r w:rsidR="00F31028" w:rsidRPr="003A6F31">
        <w:t xml:space="preserve"> Ahhoz, hogy minél több disztribúciót (és verziót) támogatni tudjon az alkalmazás, annál kernel-közelebbi szinten kell implementálni a klienst.</w:t>
      </w:r>
      <w:r w:rsidR="00AD788F" w:rsidRPr="003A6F31">
        <w:t xml:space="preserve"> </w:t>
      </w:r>
      <w:r w:rsidR="00915DAD" w:rsidRPr="003A6F31">
        <w:t>V</w:t>
      </w:r>
      <w:r w:rsidR="006032A2" w:rsidRPr="003A6F31">
        <w:t xml:space="preserve">alószínűleg nagyban megkönnyítené az implementációt, ha </w:t>
      </w:r>
      <w:r w:rsidR="00915DAD" w:rsidRPr="003A6F31">
        <w:t>a</w:t>
      </w:r>
      <w:r w:rsidR="002A1F1A" w:rsidRPr="003A6F31">
        <w:t>z adatgyűjtő</w:t>
      </w:r>
      <w:r w:rsidR="00915DAD" w:rsidRPr="003A6F31">
        <w:t xml:space="preserve"> kliens</w:t>
      </w:r>
      <w:r w:rsidR="00740E30" w:rsidRPr="003A6F31">
        <w:t xml:space="preserve">t az </w:t>
      </w:r>
      <w:r w:rsidR="00AA4FE4" w:rsidRPr="003A6F31">
        <w:t xml:space="preserve">asztali környezetek </w:t>
      </w:r>
      <w:r w:rsidR="00740E30" w:rsidRPr="003A6F31">
        <w:t>szintjén készíteném el és például</w:t>
      </w:r>
      <w:r w:rsidR="00915DAD" w:rsidRPr="003A6F31">
        <w:t xml:space="preserve"> GNOME-specifikus lenne</w:t>
      </w:r>
      <w:r w:rsidR="00740E30" w:rsidRPr="003A6F31">
        <w:t>.</w:t>
      </w:r>
      <w:r w:rsidR="00AA4FE4" w:rsidRPr="003A6F31">
        <w:t xml:space="preserve"> Ugyanakkor ezzel a felhasználóknak egy jelentős hányadát kizárnám, például akik</w:t>
      </w:r>
      <w:r w:rsidR="00430C47" w:rsidRPr="003A6F31">
        <w:t xml:space="preserve"> KDE-t vagy </w:t>
      </w:r>
      <w:proofErr w:type="spellStart"/>
      <w:r w:rsidR="00A3751A" w:rsidRPr="003A6F31">
        <w:t>Xfce</w:t>
      </w:r>
      <w:proofErr w:type="spellEnd"/>
      <w:r w:rsidR="00430C47" w:rsidRPr="003A6F31">
        <w:t>-t használnak.</w:t>
      </w:r>
      <w:r w:rsidR="00AA4FE4" w:rsidRPr="003A6F31">
        <w:t xml:space="preserve"> </w:t>
      </w:r>
      <w:r w:rsidR="002F2EFB" w:rsidRPr="003A6F31">
        <w:t xml:space="preserve">A logikus döntés tehát, hogy egy absztrakciós szinttel alacsonyabban, a megjelenítő </w:t>
      </w:r>
      <w:r w:rsidR="00706E42" w:rsidRPr="003A6F31">
        <w:t>protokollok</w:t>
      </w:r>
      <w:r w:rsidR="00500440" w:rsidRPr="003A6F31">
        <w:t xml:space="preserve"> </w:t>
      </w:r>
      <w:r w:rsidR="002F2EFB" w:rsidRPr="003A6F31">
        <w:t>szintjén készüljön el az alkalmazás.</w:t>
      </w:r>
    </w:p>
    <w:p w14:paraId="44A0B203" w14:textId="0C8BD74A" w:rsidR="00500440" w:rsidRPr="003A6F31" w:rsidRDefault="00FA1B99" w:rsidP="00187A1C">
      <w:r w:rsidRPr="003A6F31">
        <w:t xml:space="preserve">A megjelenítő protokollok </w:t>
      </w:r>
      <w:r w:rsidR="00DA790B" w:rsidRPr="003A6F31">
        <w:t xml:space="preserve">esetében </w:t>
      </w:r>
      <w:r w:rsidRPr="003A6F31">
        <w:t xml:space="preserve">már nem áll fent a „bőség zavara”, </w:t>
      </w:r>
      <w:r w:rsidR="000F3F0D" w:rsidRPr="003A6F31">
        <w:t xml:space="preserve">a </w:t>
      </w:r>
      <w:proofErr w:type="spellStart"/>
      <w:r w:rsidR="000F3F0D" w:rsidRPr="003A6F31">
        <w:t>Wayland</w:t>
      </w:r>
      <w:proofErr w:type="spellEnd"/>
      <w:r w:rsidR="000F3F0D" w:rsidRPr="003A6F31">
        <w:t xml:space="preserve"> protokoll és az X </w:t>
      </w:r>
      <w:proofErr w:type="spellStart"/>
      <w:r w:rsidR="000F3F0D" w:rsidRPr="003A6F31">
        <w:t>Window</w:t>
      </w:r>
      <w:proofErr w:type="spellEnd"/>
      <w:r w:rsidR="000F3F0D" w:rsidRPr="003A6F31">
        <w:t xml:space="preserve"> System között kell választani.</w:t>
      </w:r>
      <w:r w:rsidR="00C63C0A" w:rsidRPr="003A6F31">
        <w:t xml:space="preserve"> Az </w:t>
      </w:r>
      <w:r w:rsidR="00411AF3" w:rsidRPr="003A6F31">
        <w:t>X-</w:t>
      </w:r>
      <w:proofErr w:type="spellStart"/>
      <w:r w:rsidR="00411AF3" w:rsidRPr="003A6F31">
        <w:t>szet</w:t>
      </w:r>
      <w:proofErr w:type="spellEnd"/>
      <w:r w:rsidR="00C63C0A" w:rsidRPr="003A6F31">
        <w:t xml:space="preserve"> 1984-ben</w:t>
      </w:r>
      <w:r w:rsidR="00DD45D3" w:rsidRPr="003A6F31">
        <w:t xml:space="preserve"> kezdték el fejleszteni és a legújabb nagy verzió kiadása 1987-ben történt</w:t>
      </w:r>
      <w:r w:rsidR="004343F5" w:rsidRPr="003A6F31">
        <w:t xml:space="preserve"> (kisebb verzió</w:t>
      </w:r>
      <w:r w:rsidR="007A5AF2" w:rsidRPr="003A6F31">
        <w:t xml:space="preserve"> frissítések</w:t>
      </w:r>
      <w:r w:rsidR="00AC7C49" w:rsidRPr="003A6F31">
        <w:t xml:space="preserve"> jelentek meg</w:t>
      </w:r>
      <w:r w:rsidR="007A5AF2" w:rsidRPr="003A6F31">
        <w:t>, jelenleg a legfrissebb az X11R7.7 2012-ben lett kiadva)</w:t>
      </w:r>
      <w:r w:rsidR="00DD45D3" w:rsidRPr="003A6F31">
        <w:t>.</w:t>
      </w:r>
      <w:r w:rsidR="003D71A6" w:rsidRPr="003A6F31">
        <w:t xml:space="preserve"> Az idők során számos kritika érte az X </w:t>
      </w:r>
      <w:proofErr w:type="spellStart"/>
      <w:r w:rsidR="003D71A6" w:rsidRPr="003A6F31">
        <w:t>Window</w:t>
      </w:r>
      <w:proofErr w:type="spellEnd"/>
      <w:r w:rsidR="003D71A6" w:rsidRPr="003A6F31">
        <w:t xml:space="preserve"> System-</w:t>
      </w:r>
      <w:proofErr w:type="spellStart"/>
      <w:r w:rsidR="003D71A6" w:rsidRPr="003A6F31">
        <w:t>et</w:t>
      </w:r>
      <w:proofErr w:type="spellEnd"/>
      <w:r w:rsidR="003D71A6" w:rsidRPr="003A6F31">
        <w:t>. Leggyakrabban az elavultság, a biztonságtechnikai hiányosságok és a teljesítmén</w:t>
      </w:r>
      <w:r w:rsidR="00EB6F82" w:rsidRPr="003A6F31">
        <w:t>y azok a szempontok</w:t>
      </w:r>
      <w:r w:rsidR="001A3AD4" w:rsidRPr="003A6F31">
        <w:t>,</w:t>
      </w:r>
      <w:r w:rsidR="00EB6F82" w:rsidRPr="003A6F31">
        <w:t xml:space="preserve"> amelyek mentén kritikák</w:t>
      </w:r>
      <w:r w:rsidR="00C02804" w:rsidRPr="003A6F31">
        <w:t>at fogalmaznak meg a protokollal szemben.</w:t>
      </w:r>
      <w:r w:rsidR="003D71A6" w:rsidRPr="003A6F31">
        <w:t xml:space="preserve"> </w:t>
      </w:r>
      <w:r w:rsidR="006401A5" w:rsidRPr="003A6F31">
        <w:t xml:space="preserve">Ugyanakkor sok Linux disztribúció a mai napig </w:t>
      </w:r>
      <w:r w:rsidR="00E96B9F" w:rsidRPr="003A6F31">
        <w:t>alapértelmezetten az X.Org-ot használja megjelenítő szervernek</w:t>
      </w:r>
      <w:r w:rsidR="0065453F" w:rsidRPr="003A6F31">
        <w:t xml:space="preserve"> és</w:t>
      </w:r>
      <w:r w:rsidR="00E070D1" w:rsidRPr="003A6F31">
        <w:t xml:space="preserve"> mint opcionális választás szinte mindegyikben megtalálható.</w:t>
      </w:r>
    </w:p>
    <w:p w14:paraId="489F4C2E" w14:textId="053CB921" w:rsidR="008A37D7" w:rsidRPr="003A6F31" w:rsidRDefault="00E31AB8" w:rsidP="00187A1C">
      <w:r w:rsidRPr="003A6F31">
        <w:t xml:space="preserve">A </w:t>
      </w:r>
      <w:proofErr w:type="spellStart"/>
      <w:r w:rsidRPr="003A6F31">
        <w:t>Wayland</w:t>
      </w:r>
      <w:proofErr w:type="spellEnd"/>
      <w:r w:rsidRPr="003A6F31">
        <w:t xml:space="preserve"> protokollt</w:t>
      </w:r>
      <w:r w:rsidR="008A37D7" w:rsidRPr="003A6F31">
        <w:t xml:space="preserve"> 2008-ban kezdték el fejleszteni</w:t>
      </w:r>
      <w:r w:rsidR="00F359FB" w:rsidRPr="003A6F31">
        <w:t xml:space="preserve"> </w:t>
      </w:r>
      <w:r w:rsidR="002738F2" w:rsidRPr="003A6F31">
        <w:t>(többen az X.org szerver fejlesztő csapatából)</w:t>
      </w:r>
      <w:r w:rsidR="008C19D4" w:rsidRPr="003A6F31">
        <w:t xml:space="preserve"> és a mai napig aktívan dolgoznak rajta</w:t>
      </w:r>
      <w:r w:rsidR="00C41CFF" w:rsidRPr="003A6F31">
        <w:t>. A projekt</w:t>
      </w:r>
      <w:r w:rsidR="00272A5B" w:rsidRPr="003A6F31">
        <w:t>re „következő generációs” megjelenítő</w:t>
      </w:r>
      <w:r w:rsidR="00C41CFF" w:rsidRPr="003A6F31">
        <w:t xml:space="preserve"> </w:t>
      </w:r>
      <w:r w:rsidR="00272A5B" w:rsidRPr="003A6F31">
        <w:t xml:space="preserve">szerverként hivatkoznak és </w:t>
      </w:r>
      <w:r w:rsidR="00C41CFF" w:rsidRPr="003A6F31">
        <w:t>célja,</w:t>
      </w:r>
      <w:r w:rsidR="008A37D7" w:rsidRPr="003A6F31">
        <w:t xml:space="preserve"> hogy leváltsa az X </w:t>
      </w:r>
      <w:proofErr w:type="spellStart"/>
      <w:r w:rsidR="008A37D7" w:rsidRPr="003A6F31">
        <w:t>Window</w:t>
      </w:r>
      <w:proofErr w:type="spellEnd"/>
      <w:r w:rsidR="008A37D7" w:rsidRPr="003A6F31">
        <w:t xml:space="preserve"> System-</w:t>
      </w:r>
      <w:proofErr w:type="spellStart"/>
      <w:r w:rsidR="008A37D7" w:rsidRPr="003A6F31">
        <w:t>et</w:t>
      </w:r>
      <w:proofErr w:type="spellEnd"/>
      <w:r w:rsidR="008A37D7" w:rsidRPr="003A6F31">
        <w:t xml:space="preserve"> egy modernebb, egyszerűbb és biztonságosabb protokollra.</w:t>
      </w:r>
      <w:r w:rsidR="00565D90" w:rsidRPr="003A6F31">
        <w:t xml:space="preserve"> Több nagyobb felhasználóbázissal rendelkező Linux disztribúció </w:t>
      </w:r>
      <w:r w:rsidR="008C342A" w:rsidRPr="003A6F31">
        <w:t>(például: Debian, Ubuntu</w:t>
      </w:r>
      <w:r w:rsidR="00096596" w:rsidRPr="003A6F31">
        <w:t xml:space="preserve">, </w:t>
      </w:r>
      <w:proofErr w:type="spellStart"/>
      <w:r w:rsidR="00096596" w:rsidRPr="003A6F31">
        <w:t>Fedora</w:t>
      </w:r>
      <w:proofErr w:type="spellEnd"/>
      <w:r w:rsidR="008C342A" w:rsidRPr="003A6F31">
        <w:t xml:space="preserve">) </w:t>
      </w:r>
      <w:r w:rsidR="007A0874" w:rsidRPr="003A6F31">
        <w:t xml:space="preserve">elkezdett </w:t>
      </w:r>
      <w:r w:rsidR="00565D90" w:rsidRPr="003A6F31">
        <w:t>átáll</w:t>
      </w:r>
      <w:r w:rsidR="007A0874" w:rsidRPr="003A6F31">
        <w:t>ni</w:t>
      </w:r>
      <w:r w:rsidR="00565D90" w:rsidRPr="003A6F31">
        <w:t xml:space="preserve"> a </w:t>
      </w:r>
      <w:proofErr w:type="spellStart"/>
      <w:r w:rsidR="00565D90" w:rsidRPr="003A6F31">
        <w:t>Wayland</w:t>
      </w:r>
      <w:proofErr w:type="spellEnd"/>
      <w:r w:rsidR="00565D90" w:rsidRPr="003A6F31">
        <w:t>-re, mint alapértelmezett megjelenítő protokoll</w:t>
      </w:r>
      <w:r w:rsidR="008C342A" w:rsidRPr="003A6F31">
        <w:t xml:space="preserve"> (legalábbis a </w:t>
      </w:r>
      <w:r w:rsidR="008C342A" w:rsidRPr="003A6F31">
        <w:lastRenderedPageBreak/>
        <w:t>GNOME asztali környezetet használó verziók)</w:t>
      </w:r>
      <w:r w:rsidR="00565D90" w:rsidRPr="003A6F31">
        <w:t>.</w:t>
      </w:r>
      <w:r w:rsidR="00822273" w:rsidRPr="003A6F31">
        <w:t xml:space="preserve"> Mivel a </w:t>
      </w:r>
      <w:proofErr w:type="spellStart"/>
      <w:r w:rsidR="00822273" w:rsidRPr="003A6F31">
        <w:t>Wayland</w:t>
      </w:r>
      <w:proofErr w:type="spellEnd"/>
      <w:r w:rsidR="00822273" w:rsidRPr="003A6F31">
        <w:t xml:space="preserve"> protokoll modernebb és a jövőben minden bizonnyal át fogja venni az X </w:t>
      </w:r>
      <w:proofErr w:type="spellStart"/>
      <w:r w:rsidR="00822273" w:rsidRPr="003A6F31">
        <w:t>Window</w:t>
      </w:r>
      <w:proofErr w:type="spellEnd"/>
      <w:r w:rsidR="00822273" w:rsidRPr="003A6F31">
        <w:t xml:space="preserve"> System helyét és az adatgyűjtő kliens alkalmazást </w:t>
      </w:r>
      <w:r w:rsidR="00CD1746" w:rsidRPr="003A6F31">
        <w:t xml:space="preserve">alapvetően </w:t>
      </w:r>
      <w:r w:rsidR="00822273" w:rsidRPr="003A6F31">
        <w:t>időtálló</w:t>
      </w:r>
      <w:r w:rsidR="00CD1746" w:rsidRPr="003A6F31">
        <w:t xml:space="preserve"> módon terveztem implementálni, ezért a </w:t>
      </w:r>
      <w:proofErr w:type="spellStart"/>
      <w:r w:rsidR="00CD1746" w:rsidRPr="003A6F31">
        <w:t>Wayland</w:t>
      </w:r>
      <w:proofErr w:type="spellEnd"/>
      <w:r w:rsidR="00CD1746" w:rsidRPr="003A6F31">
        <w:t xml:space="preserve"> tűnt a jó választásnak.</w:t>
      </w:r>
    </w:p>
    <w:p w14:paraId="2EAEF80C" w14:textId="66CA9066" w:rsidR="00BB530E" w:rsidRPr="003A6F31" w:rsidRDefault="00BB530E" w:rsidP="00BB530E">
      <w:pPr>
        <w:pStyle w:val="Cmsor3"/>
      </w:pPr>
      <w:bookmarkStart w:id="25" w:name="_Toc119525167"/>
      <w:r w:rsidRPr="003A6F31">
        <w:t>Kutatás és prototípus</w:t>
      </w:r>
      <w:bookmarkEnd w:id="25"/>
    </w:p>
    <w:p w14:paraId="25EBBCEE" w14:textId="77777777" w:rsidR="00EC4390" w:rsidRPr="003A6F31" w:rsidRDefault="006A636A" w:rsidP="00D57DCF">
      <w:r w:rsidRPr="003A6F31">
        <w:t xml:space="preserve">Az adatgyűjtő alkalmazást tehát kezdetben egy </w:t>
      </w:r>
      <w:proofErr w:type="spellStart"/>
      <w:r w:rsidRPr="003A6F31">
        <w:t>Wayland</w:t>
      </w:r>
      <w:proofErr w:type="spellEnd"/>
      <w:r w:rsidRPr="003A6F31">
        <w:t xml:space="preserve"> kliens alkalmazás formájában próbáltam meg elkészíteni.</w:t>
      </w:r>
      <w:r w:rsidR="007123DE" w:rsidRPr="003A6F31">
        <w:t xml:space="preserve"> </w:t>
      </w:r>
      <w:r w:rsidR="001C4F6E" w:rsidRPr="003A6F31">
        <w:t xml:space="preserve">Első lépésként egy implementációs nyelvet kellett választanom. </w:t>
      </w:r>
      <w:r w:rsidR="007123DE" w:rsidRPr="003A6F31">
        <w:t xml:space="preserve">Ahogy korábban már említettem a </w:t>
      </w:r>
      <w:proofErr w:type="spellStart"/>
      <w:r w:rsidR="007123DE" w:rsidRPr="003A6F31">
        <w:t>Wayland</w:t>
      </w:r>
      <w:proofErr w:type="spellEnd"/>
      <w:r w:rsidR="007123DE" w:rsidRPr="003A6F31">
        <w:t xml:space="preserve"> alapvetően egy protokoll, ami XML fájlok formájában van dokumentálva.</w:t>
      </w:r>
      <w:r w:rsidR="00E67F1F" w:rsidRPr="003A6F31">
        <w:t xml:space="preserve"> A protokollhoz tartozik egy szerveroldali referencia implementáció</w:t>
      </w:r>
      <w:r w:rsidR="00015D4A" w:rsidRPr="003A6F31">
        <w:t xml:space="preserve"> (</w:t>
      </w:r>
      <w:proofErr w:type="spellStart"/>
      <w:r w:rsidR="00015D4A" w:rsidRPr="003A6F31">
        <w:t>Weston</w:t>
      </w:r>
      <w:proofErr w:type="spellEnd"/>
      <w:r w:rsidR="00015D4A" w:rsidRPr="003A6F31">
        <w:t>),</w:t>
      </w:r>
      <w:r w:rsidR="00E67F1F" w:rsidRPr="003A6F31">
        <w:t xml:space="preserve"> illetve egy kliens oldali könyvtár</w:t>
      </w:r>
      <w:r w:rsidR="00265F99" w:rsidRPr="003A6F31">
        <w:t xml:space="preserve"> (</w:t>
      </w:r>
      <w:proofErr w:type="spellStart"/>
      <w:r w:rsidR="00265F99" w:rsidRPr="003A6F31">
        <w:t>libwayland</w:t>
      </w:r>
      <w:proofErr w:type="spellEnd"/>
      <w:r w:rsidR="00265F99" w:rsidRPr="003A6F31">
        <w:t>), amely C-ben lett implementálva.</w:t>
      </w:r>
      <w:r w:rsidR="00015D4A" w:rsidRPr="003A6F31">
        <w:t xml:space="preserve"> Kliens oldalon több programozási nyelvhez is készült implementáció</w:t>
      </w:r>
      <w:r w:rsidR="001C4F6E" w:rsidRPr="003A6F31">
        <w:t xml:space="preserve"> (amelyeket túlnyomó részt az XML fájlokból generáltak)</w:t>
      </w:r>
      <w:r w:rsidR="00015D4A" w:rsidRPr="003A6F31">
        <w:t xml:space="preserve">, illetve a </w:t>
      </w:r>
      <w:proofErr w:type="spellStart"/>
      <w:r w:rsidR="00015D4A" w:rsidRPr="003A6F31">
        <w:t>libwayland-hez</w:t>
      </w:r>
      <w:proofErr w:type="spellEnd"/>
      <w:r w:rsidR="00015D4A" w:rsidRPr="003A6F31">
        <w:t xml:space="preserve"> is </w:t>
      </w:r>
      <w:r w:rsidR="001C4F6E" w:rsidRPr="003A6F31">
        <w:t xml:space="preserve">elérhető </w:t>
      </w:r>
      <w:r w:rsidR="000B158A" w:rsidRPr="003A6F31">
        <w:t xml:space="preserve">több olyan nyelvi </w:t>
      </w:r>
      <w:r w:rsidR="001C4F6E" w:rsidRPr="003A6F31">
        <w:t>burkoló</w:t>
      </w:r>
      <w:r w:rsidR="000B158A" w:rsidRPr="003A6F31">
        <w:t xml:space="preserve"> </w:t>
      </w:r>
      <w:r w:rsidR="00CF5B47" w:rsidRPr="003A6F31">
        <w:t>könyvtár</w:t>
      </w:r>
      <w:r w:rsidR="000B158A" w:rsidRPr="003A6F31">
        <w:t>, ami a C-ben implementált függvények hívását teszi lehetővé másik programozási nyelvekből.</w:t>
      </w:r>
      <w:r w:rsidR="0062633A" w:rsidRPr="003A6F31">
        <w:t xml:space="preserve"> </w:t>
      </w:r>
      <w:r w:rsidR="00A97121" w:rsidRPr="003A6F31">
        <w:t xml:space="preserve">Mivel a kezdeti célom egy prototípus gyors implementációja volt, ezért </w:t>
      </w:r>
      <w:r w:rsidR="00996AB2" w:rsidRPr="003A6F31">
        <w:t xml:space="preserve">a </w:t>
      </w:r>
      <w:proofErr w:type="spellStart"/>
      <w:r w:rsidR="00AD7184" w:rsidRPr="003A6F31">
        <w:t>P</w:t>
      </w:r>
      <w:r w:rsidR="00996AB2" w:rsidRPr="003A6F31">
        <w:t>y</w:t>
      </w:r>
      <w:r w:rsidR="00AD7184" w:rsidRPr="003A6F31">
        <w:t>W</w:t>
      </w:r>
      <w:r w:rsidR="00996AB2" w:rsidRPr="003A6F31">
        <w:t>ayland-et</w:t>
      </w:r>
      <w:proofErr w:type="spellEnd"/>
      <w:r w:rsidR="00996AB2" w:rsidRPr="003A6F31">
        <w:t xml:space="preserve">, </w:t>
      </w:r>
      <w:r w:rsidR="00A97121" w:rsidRPr="003A6F31">
        <w:t>egy Python nyelvhez készült burkoló könyvtárat választottam.</w:t>
      </w:r>
    </w:p>
    <w:p w14:paraId="5E2DE117" w14:textId="04E37AD4" w:rsidR="00225F65" w:rsidRPr="003A6F31" w:rsidRDefault="00417F76" w:rsidP="00D57DCF">
      <w:r w:rsidRPr="003A6F31">
        <w:t xml:space="preserve">A Python-ban </w:t>
      </w:r>
      <w:r w:rsidR="006211BD" w:rsidRPr="003A6F31">
        <w:t xml:space="preserve">implementált </w:t>
      </w:r>
      <w:r w:rsidRPr="003A6F31">
        <w:t xml:space="preserve">prototípus elkészítésével </w:t>
      </w:r>
      <w:r w:rsidR="00007342" w:rsidRPr="003A6F31">
        <w:t xml:space="preserve">relatíve </w:t>
      </w:r>
      <w:r w:rsidRPr="003A6F31">
        <w:t>gyorsan</w:t>
      </w:r>
      <w:r w:rsidR="00A0035C" w:rsidRPr="003A6F31">
        <w:t xml:space="preserve"> falba ütköztem.</w:t>
      </w:r>
      <w:r w:rsidR="0043229D" w:rsidRPr="003A6F31">
        <w:t xml:space="preserve"> Alapvetően </w:t>
      </w:r>
      <w:r w:rsidR="00665527" w:rsidRPr="003A6F31">
        <w:t xml:space="preserve">azt a konklúziót szűrtem le a prototípus implementálása során, hogy a </w:t>
      </w:r>
      <w:proofErr w:type="spellStart"/>
      <w:r w:rsidR="00665527" w:rsidRPr="003A6F31">
        <w:t>Wayland</w:t>
      </w:r>
      <w:proofErr w:type="spellEnd"/>
      <w:r w:rsidR="00665527" w:rsidRPr="003A6F31">
        <w:t xml:space="preserve"> protokoll </w:t>
      </w:r>
      <w:r w:rsidR="004175DE" w:rsidRPr="003A6F31">
        <w:t xml:space="preserve">a </w:t>
      </w:r>
      <w:r w:rsidR="00665527" w:rsidRPr="003A6F31">
        <w:t>jelenleg</w:t>
      </w:r>
      <w:r w:rsidR="004175DE" w:rsidRPr="003A6F31">
        <w:t xml:space="preserve">i formájában nem </w:t>
      </w:r>
      <w:r w:rsidR="0066302C" w:rsidRPr="003A6F31">
        <w:t xml:space="preserve">összeegyeztethető </w:t>
      </w:r>
      <w:r w:rsidR="004175DE" w:rsidRPr="003A6F31">
        <w:t xml:space="preserve">az általam </w:t>
      </w:r>
      <w:r w:rsidR="0066302C" w:rsidRPr="003A6F31">
        <w:t>elkészíteni kívánt adatgyűjtő alkalmazás</w:t>
      </w:r>
      <w:r w:rsidR="00FA2263" w:rsidRPr="003A6F31">
        <w:t xml:space="preserve"> követelményeivel.</w:t>
      </w:r>
      <w:r w:rsidR="00A86D39" w:rsidRPr="003A6F31">
        <w:t xml:space="preserve"> Mielőtt bővebben kifejteném</w:t>
      </w:r>
      <w:r w:rsidR="00F323E4" w:rsidRPr="003A6F31">
        <w:t>, hogy miért jutottam erre a következtetésre röviden ismertetném a legfontosabb követelményeit az adatgyűjtő kliensnek.</w:t>
      </w:r>
      <w:r w:rsidR="00D5594B" w:rsidRPr="003A6F31">
        <w:t xml:space="preserve"> Ahogy azt korábban említettem az egyik fontos követelmény a felhasználók minél szélesebb körének támogatása.</w:t>
      </w:r>
      <w:r w:rsidR="008F2737" w:rsidRPr="003A6F31">
        <w:t xml:space="preserve"> Ezen kívül a funkcionalitás szempontjából az alkalmazásnak képesnek kell lennie arra, hogy a háttérben, </w:t>
      </w:r>
      <w:r w:rsidR="00C67360" w:rsidRPr="003A6F31">
        <w:t>grafikus felhasználó felület nélkül fusson. Továbbá minden egér képességgel rendelkező bemeneti eszköz</w:t>
      </w:r>
      <w:r w:rsidR="0006306E" w:rsidRPr="003A6F31">
        <w:t xml:space="preserve"> (egér, </w:t>
      </w:r>
      <w:proofErr w:type="spellStart"/>
      <w:r w:rsidR="0006306E" w:rsidRPr="003A6F31">
        <w:t>touchpad</w:t>
      </w:r>
      <w:proofErr w:type="spellEnd"/>
      <w:r w:rsidR="0006306E" w:rsidRPr="003A6F31">
        <w:t xml:space="preserve">, </w:t>
      </w:r>
      <w:proofErr w:type="spellStart"/>
      <w:proofErr w:type="gramStart"/>
      <w:r w:rsidR="0006306E" w:rsidRPr="003A6F31">
        <w:t>trackpoint</w:t>
      </w:r>
      <w:proofErr w:type="spellEnd"/>
      <w:r w:rsidR="0006306E" w:rsidRPr="003A6F31">
        <w:t>,</w:t>
      </w:r>
      <w:proofErr w:type="gramEnd"/>
      <w:r w:rsidR="0006306E" w:rsidRPr="003A6F31">
        <w:t xml:space="preserve"> stb.)</w:t>
      </w:r>
      <w:r w:rsidR="00C67360" w:rsidRPr="003A6F31">
        <w:t xml:space="preserve"> által generált </w:t>
      </w:r>
      <w:r w:rsidR="00B62742" w:rsidRPr="003A6F31">
        <w:t xml:space="preserve">kurzor mozgás </w:t>
      </w:r>
      <w:r w:rsidR="00C67360" w:rsidRPr="003A6F31">
        <w:t>eseményt fel tudjon dolgozni</w:t>
      </w:r>
      <w:r w:rsidR="00094843" w:rsidRPr="003A6F31">
        <w:t>.</w:t>
      </w:r>
    </w:p>
    <w:p w14:paraId="744037C3" w14:textId="44A812C5" w:rsidR="00030230" w:rsidRPr="003A6F31" w:rsidRDefault="00D046C6" w:rsidP="00030230">
      <w:r w:rsidRPr="003A6F31">
        <w:t>A</w:t>
      </w:r>
      <w:r w:rsidR="00A37C71" w:rsidRPr="003A6F31">
        <w:t xml:space="preserve"> </w:t>
      </w:r>
      <w:proofErr w:type="spellStart"/>
      <w:r w:rsidR="00A37C71" w:rsidRPr="003A6F31">
        <w:t>Wayland</w:t>
      </w:r>
      <w:proofErr w:type="spellEnd"/>
      <w:r w:rsidR="00A37C71" w:rsidRPr="003A6F31">
        <w:t xml:space="preserve"> protokoll esetén a</w:t>
      </w:r>
      <w:r w:rsidRPr="003A6F31">
        <w:t>z ablakok az X-</w:t>
      </w:r>
      <w:proofErr w:type="spellStart"/>
      <w:r w:rsidRPr="003A6F31">
        <w:t>hez</w:t>
      </w:r>
      <w:proofErr w:type="spellEnd"/>
      <w:r w:rsidRPr="003A6F31">
        <w:t xml:space="preserve"> hasonlóan hierarchikusan helyezkednek el</w:t>
      </w:r>
      <w:r w:rsidR="00AE0C9B" w:rsidRPr="003A6F31">
        <w:t>, a tartalmazási fa gyökerében egy speciális ablak található, amit gyökér ablaknak (</w:t>
      </w:r>
      <w:proofErr w:type="spellStart"/>
      <w:r w:rsidR="00AE0C9B" w:rsidRPr="003A6F31">
        <w:t>root</w:t>
      </w:r>
      <w:proofErr w:type="spellEnd"/>
      <w:r w:rsidR="00AE0C9B" w:rsidRPr="003A6F31">
        <w:t xml:space="preserve"> </w:t>
      </w:r>
      <w:proofErr w:type="spellStart"/>
      <w:r w:rsidR="00AE0C9B" w:rsidRPr="003A6F31">
        <w:t>window</w:t>
      </w:r>
      <w:proofErr w:type="spellEnd"/>
      <w:r w:rsidR="00AE0C9B" w:rsidRPr="003A6F31">
        <w:t>) neveznek.</w:t>
      </w:r>
      <w:r w:rsidR="004705F8" w:rsidRPr="003A6F31">
        <w:t xml:space="preserve"> Az egyik központi probléma, amivel találkoztam az volt, hogy a </w:t>
      </w:r>
      <w:proofErr w:type="spellStart"/>
      <w:r w:rsidR="004705F8" w:rsidRPr="003A6F31">
        <w:t>Wayland</w:t>
      </w:r>
      <w:proofErr w:type="spellEnd"/>
      <w:r w:rsidR="004705F8" w:rsidRPr="003A6F31">
        <w:t xml:space="preserve"> esetében nincs lehetőség kliens oldalon a gyökér ablak</w:t>
      </w:r>
      <w:r w:rsidR="00B14195" w:rsidRPr="003A6F31">
        <w:t xml:space="preserve"> </w:t>
      </w:r>
      <w:r w:rsidR="004705F8" w:rsidRPr="003A6F31">
        <w:t>eseményeire feliratkozni.</w:t>
      </w:r>
      <w:r w:rsidR="00D84839" w:rsidRPr="003A6F31">
        <w:t xml:space="preserve"> Ennek alapvetően biztonságtechnikai okai vannak</w:t>
      </w:r>
      <w:r w:rsidR="003932D1" w:rsidRPr="003A6F31">
        <w:t xml:space="preserve">, a </w:t>
      </w:r>
      <w:proofErr w:type="spellStart"/>
      <w:r w:rsidR="003932D1" w:rsidRPr="003A6F31">
        <w:t>Wayland</w:t>
      </w:r>
      <w:proofErr w:type="spellEnd"/>
      <w:r w:rsidR="003932D1" w:rsidRPr="003A6F31">
        <w:t xml:space="preserve"> </w:t>
      </w:r>
      <w:r w:rsidR="003932D1" w:rsidRPr="003A6F31">
        <w:lastRenderedPageBreak/>
        <w:t>kliensek egymástól izolált környezetben futnak</w:t>
      </w:r>
      <w:r w:rsidR="00FD2D9E" w:rsidRPr="003A6F31">
        <w:t xml:space="preserve"> és nem férhetnek hozzá a többi folyamat adataihoz.</w:t>
      </w:r>
      <w:r w:rsidR="006B6448" w:rsidRPr="003A6F31">
        <w:t xml:space="preserve"> Egy olyan klienst el tudtam készíteni, ami létrehoz egy alkalmazás ablakot és</w:t>
      </w:r>
      <w:r w:rsidR="00CC16AE" w:rsidRPr="003A6F31">
        <w:t xml:space="preserve"> amikor fókuszba kerül az ablak (a felhasználó az ablak területére mozgatja a kurzort) el </w:t>
      </w:r>
      <w:r w:rsidR="00000000" w:rsidRPr="003A6F31">
        <w:rPr>
          <w:noProof/>
        </w:rPr>
        <w:pict w14:anchorId="61E34645">
          <v:shape id="_x0000_s1040" type="#_x0000_t202" style="position:absolute;left:0;text-align:left;margin-left:.25pt;margin-top:329.9pt;width:425.2pt;height:35.25pt;z-index:251663872;mso-position-horizontal-relative:text;mso-position-vertical-relative:text" stroked="f">
            <v:textbox style="mso-next-textbox:#_x0000_s1040;mso-fit-shape-to-text:t" inset="0,0,0,0">
              <w:txbxContent>
                <w:p w14:paraId="670BA439" w14:textId="0FA0B1C7" w:rsidR="004674F1" w:rsidRPr="00A167FC" w:rsidRDefault="00000000" w:rsidP="00A35FFF">
                  <w:pPr>
                    <w:pStyle w:val="Kpalrs"/>
                    <w:rPr>
                      <w:sz w:val="24"/>
                      <w:szCs w:val="24"/>
                    </w:rPr>
                  </w:pPr>
                  <w:fldSimple w:instr=" SEQ ábra \* ARABIC ">
                    <w:r w:rsidR="00DE4FD5">
                      <w:rPr>
                        <w:noProof/>
                      </w:rPr>
                      <w:t>6</w:t>
                    </w:r>
                  </w:fldSimple>
                  <w:r w:rsidR="004674F1">
                    <w:t>. ábra A prototípus kliens működés közben.</w:t>
                  </w:r>
                </w:p>
              </w:txbxContent>
            </v:textbox>
            <w10:wrap type="topAndBottom"/>
          </v:shape>
        </w:pict>
      </w:r>
      <w:r w:rsidR="000241C5" w:rsidRPr="003A6F31">
        <w:rPr>
          <w:noProof/>
        </w:rPr>
        <w:drawing>
          <wp:anchor distT="0" distB="0" distL="114300" distR="114300" simplePos="0" relativeHeight="251642368" behindDoc="0" locked="0" layoutInCell="1" allowOverlap="1" wp14:anchorId="3442C3BB" wp14:editId="54B70986">
            <wp:simplePos x="0" y="0"/>
            <wp:positionH relativeFrom="column">
              <wp:posOffset>3175</wp:posOffset>
            </wp:positionH>
            <wp:positionV relativeFrom="paragraph">
              <wp:posOffset>1198880</wp:posOffset>
            </wp:positionV>
            <wp:extent cx="5400040" cy="2933700"/>
            <wp:effectExtent l="0" t="0" r="0" b="0"/>
            <wp:wrapTopAndBottom/>
            <wp:docPr id="2" name="Kép 2" descr="Nincs elérhető leírá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incs elérhető leírás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C16AE" w:rsidRPr="003A6F31">
        <w:t>kezdi gyűjteni az egér mozgás adatokat.</w:t>
      </w:r>
    </w:p>
    <w:p w14:paraId="3DF65FCE" w14:textId="60429FA2" w:rsidR="000241C5" w:rsidRPr="003A6F31" w:rsidRDefault="00636941" w:rsidP="000714B8">
      <w:r w:rsidRPr="003A6F31">
        <w:t>Felmerült még ötletként egy teljesképernyős „</w:t>
      </w:r>
      <w:proofErr w:type="spellStart"/>
      <w:r w:rsidRPr="003A6F31">
        <w:t>overlay</w:t>
      </w:r>
      <w:proofErr w:type="spellEnd"/>
      <w:r w:rsidRPr="003A6F31">
        <w:t xml:space="preserve">” alkalmazás ablak készítése, de </w:t>
      </w:r>
      <w:r w:rsidR="003C5EF1" w:rsidRPr="003A6F31">
        <w:t>ez több szempontból sem</w:t>
      </w:r>
      <w:r w:rsidR="00E431FD" w:rsidRPr="003A6F31">
        <w:t xml:space="preserve"> tűnt jó iránynak.</w:t>
      </w:r>
      <w:r w:rsidR="00917CBD" w:rsidRPr="003A6F31">
        <w:t xml:space="preserve"> Egyrészt</w:t>
      </w:r>
      <w:r w:rsidR="003C5EF1" w:rsidRPr="003A6F31">
        <w:t xml:space="preserve"> </w:t>
      </w:r>
      <w:r w:rsidR="00917CBD" w:rsidRPr="003A6F31">
        <w:t>a kurzor mozgás események elkapása csak akkor működik, amikor az ablak fókuszban van, így amikor a felhasználó egy másik ablakra vált</w:t>
      </w:r>
      <w:r w:rsidR="00B25BEF" w:rsidRPr="003A6F31">
        <w:t>ana megállna az adatgyűjtés. Erre megoldás lehetne az explicit fókusz kérése (</w:t>
      </w:r>
      <w:proofErr w:type="spellStart"/>
      <w:r w:rsidR="00B25BEF" w:rsidRPr="003A6F31">
        <w:t>focus</w:t>
      </w:r>
      <w:proofErr w:type="spellEnd"/>
      <w:r w:rsidR="00B25BEF" w:rsidRPr="003A6F31">
        <w:t xml:space="preserve"> </w:t>
      </w:r>
      <w:proofErr w:type="spellStart"/>
      <w:r w:rsidR="00B25BEF" w:rsidRPr="003A6F31">
        <w:t>grab</w:t>
      </w:r>
      <w:proofErr w:type="spellEnd"/>
      <w:r w:rsidR="00B25BEF" w:rsidRPr="003A6F31">
        <w:t xml:space="preserve">), de a </w:t>
      </w:r>
      <w:proofErr w:type="spellStart"/>
      <w:r w:rsidR="00B25BEF" w:rsidRPr="003A6F31">
        <w:t>Wayland</w:t>
      </w:r>
      <w:proofErr w:type="spellEnd"/>
      <w:r w:rsidR="00B25BEF" w:rsidRPr="003A6F31">
        <w:t xml:space="preserve"> esetében erre csak </w:t>
      </w:r>
      <w:r w:rsidR="00814171" w:rsidRPr="003A6F31">
        <w:t>felugró ablak (</w:t>
      </w:r>
      <w:proofErr w:type="spellStart"/>
      <w:r w:rsidR="00814171" w:rsidRPr="003A6F31">
        <w:t>popup</w:t>
      </w:r>
      <w:proofErr w:type="spellEnd"/>
      <w:r w:rsidR="00814171" w:rsidRPr="003A6F31">
        <w:t>)</w:t>
      </w:r>
      <w:r w:rsidR="00B25BEF" w:rsidRPr="003A6F31">
        <w:t xml:space="preserve"> jellegű, rövid élettartamú ablakok esetében van lehetőség.</w:t>
      </w:r>
      <w:r w:rsidR="00917CBD" w:rsidRPr="003A6F31">
        <w:t xml:space="preserve"> </w:t>
      </w:r>
      <w:r w:rsidR="00771BC8" w:rsidRPr="003A6F31">
        <w:t xml:space="preserve">Továbbá egy ilyen </w:t>
      </w:r>
      <w:r w:rsidR="004D4F71" w:rsidRPr="003A6F31">
        <w:t xml:space="preserve">megoldás </w:t>
      </w:r>
      <w:r w:rsidR="00131C95" w:rsidRPr="003A6F31">
        <w:t>ellentmond</w:t>
      </w:r>
      <w:r w:rsidR="00771BC8" w:rsidRPr="003A6F31">
        <w:t>ana</w:t>
      </w:r>
      <w:r w:rsidR="00131C95" w:rsidRPr="003A6F31">
        <w:t xml:space="preserve"> annak a követelménynek, hogy az alkalmazás a háttérben fusson, grafikus felhasználói felület nélkül.</w:t>
      </w:r>
    </w:p>
    <w:p w14:paraId="45986582" w14:textId="5A66889B" w:rsidR="004B2FC1" w:rsidRPr="003A6F31" w:rsidRDefault="006476FC" w:rsidP="004B2FC1">
      <w:pPr>
        <w:pStyle w:val="Cmsor3"/>
      </w:pPr>
      <w:bookmarkStart w:id="26" w:name="_Toc119525168"/>
      <w:r w:rsidRPr="003A6F31">
        <w:t>Konklúzió</w:t>
      </w:r>
      <w:bookmarkEnd w:id="26"/>
    </w:p>
    <w:p w14:paraId="7D0DDFE8" w14:textId="01031AD1" w:rsidR="00245D61" w:rsidRPr="003A6F31" w:rsidRDefault="00E13845" w:rsidP="00D57DCF">
      <w:r w:rsidRPr="003A6F31">
        <w:t xml:space="preserve">A sikertelen próbálkozás után visszatértem a </w:t>
      </w:r>
      <w:proofErr w:type="spellStart"/>
      <w:r w:rsidRPr="003A6F31">
        <w:t>Wayland</w:t>
      </w:r>
      <w:proofErr w:type="spellEnd"/>
      <w:r w:rsidRPr="003A6F31">
        <w:t>-el kapcsolatos kutatáshoz és elkezdtem mások által készített alkalmazások forráskódját tanulmányozni. Elsősorban olyan alkalmazásokra koncentráltam</w:t>
      </w:r>
      <w:r w:rsidR="00BF7C7E" w:rsidRPr="003A6F31">
        <w:t>,</w:t>
      </w:r>
      <w:r w:rsidRPr="003A6F31">
        <w:t xml:space="preserve"> amelyeknél nagy valószínűséggel felmerült az a probléma, amibe én is belefutottam. </w:t>
      </w:r>
      <w:r w:rsidR="00BF7C7E" w:rsidRPr="003A6F31">
        <w:t xml:space="preserve">Többnyire olyan szoftverek forráskódját néztem meg, amelyek képernyő megosztással, </w:t>
      </w:r>
      <w:r w:rsidR="00207FE2" w:rsidRPr="003A6F31">
        <w:t>távoli asztal elérés (</w:t>
      </w:r>
      <w:proofErr w:type="spellStart"/>
      <w:r w:rsidR="00BF7C7E" w:rsidRPr="003A6F31">
        <w:t>remote</w:t>
      </w:r>
      <w:proofErr w:type="spellEnd"/>
      <w:r w:rsidR="00BF7C7E" w:rsidRPr="003A6F31">
        <w:t xml:space="preserve"> </w:t>
      </w:r>
      <w:proofErr w:type="spellStart"/>
      <w:r w:rsidR="00BF7C7E" w:rsidRPr="003A6F31">
        <w:t>desktop</w:t>
      </w:r>
      <w:proofErr w:type="spellEnd"/>
      <w:r w:rsidR="00207FE2" w:rsidRPr="003A6F31">
        <w:t>)</w:t>
      </w:r>
      <w:r w:rsidR="00BF7C7E" w:rsidRPr="003A6F31">
        <w:t xml:space="preserve"> funkcióval vagy egér / billentyűzet emulálással foglalkoznak.</w:t>
      </w:r>
      <w:r w:rsidR="00A65216" w:rsidRPr="003A6F31">
        <w:t xml:space="preserve"> Ezenkívül egy </w:t>
      </w:r>
      <w:r w:rsidR="00A65216" w:rsidRPr="003A6F31">
        <w:lastRenderedPageBreak/>
        <w:t xml:space="preserve">GNOME asztali környezethez készült </w:t>
      </w:r>
      <w:proofErr w:type="spellStart"/>
      <w:r w:rsidR="00A65216" w:rsidRPr="003A6F31">
        <w:t>widgetet</w:t>
      </w:r>
      <w:proofErr w:type="spellEnd"/>
      <w:r w:rsidR="00A65216" w:rsidRPr="003A6F31">
        <w:t xml:space="preserve"> is tanulmányoztam, amely kurzor követéssel foglalkozik (</w:t>
      </w:r>
      <w:proofErr w:type="spellStart"/>
      <w:r w:rsidR="00B20C81" w:rsidRPr="003A6F31">
        <w:t>xeyes</w:t>
      </w:r>
      <w:proofErr w:type="spellEnd"/>
      <w:r w:rsidR="00B20C81" w:rsidRPr="003A6F31">
        <w:t>).</w:t>
      </w:r>
      <w:r w:rsidR="00B1259D" w:rsidRPr="003A6F31">
        <w:t xml:space="preserve"> A kutatás sajnos kiábrándító eredményeket hozott.</w:t>
      </w:r>
      <w:r w:rsidR="003F2176" w:rsidRPr="003A6F31">
        <w:t xml:space="preserve"> Általánosságban három különböző </w:t>
      </w:r>
      <w:r w:rsidR="00A51BB0" w:rsidRPr="003A6F31">
        <w:t xml:space="preserve">típusú </w:t>
      </w:r>
      <w:r w:rsidR="00461CB6" w:rsidRPr="003A6F31">
        <w:t>működéssel találkoztam az említett szoftvereknél:</w:t>
      </w:r>
    </w:p>
    <w:p w14:paraId="12660AE9" w14:textId="1833F2ED" w:rsidR="00461CB6" w:rsidRPr="003A6F31" w:rsidRDefault="00461CB6" w:rsidP="00461CB6">
      <w:pPr>
        <w:pStyle w:val="Listaszerbekezds"/>
        <w:numPr>
          <w:ilvl w:val="0"/>
          <w:numId w:val="32"/>
        </w:numPr>
      </w:pPr>
      <w:r w:rsidRPr="003A6F31">
        <w:t xml:space="preserve">Az alkalmazás egyáltalán nem támogatja a </w:t>
      </w:r>
      <w:proofErr w:type="spellStart"/>
      <w:r w:rsidRPr="003A6F31">
        <w:t>Wayland</w:t>
      </w:r>
      <w:proofErr w:type="spellEnd"/>
      <w:r w:rsidRPr="003A6F31">
        <w:t xml:space="preserve"> protokollt.</w:t>
      </w:r>
    </w:p>
    <w:p w14:paraId="1BFB356F" w14:textId="0E416995" w:rsidR="00B640CC" w:rsidRPr="003A6F31" w:rsidRDefault="00B640CC" w:rsidP="00461CB6">
      <w:pPr>
        <w:pStyle w:val="Listaszerbekezds"/>
        <w:numPr>
          <w:ilvl w:val="0"/>
          <w:numId w:val="32"/>
        </w:numPr>
      </w:pPr>
      <w:r w:rsidRPr="003A6F31">
        <w:t>A</w:t>
      </w:r>
      <w:r w:rsidR="002D2BBD" w:rsidRPr="003A6F31">
        <w:t xml:space="preserve">z alkalmazás </w:t>
      </w:r>
      <w:r w:rsidRPr="003A6F31">
        <w:t xml:space="preserve">kísérleti jelleggel, részlegesen támogatja a </w:t>
      </w:r>
      <w:proofErr w:type="spellStart"/>
      <w:r w:rsidRPr="003A6F31">
        <w:t>Wayland</w:t>
      </w:r>
      <w:proofErr w:type="spellEnd"/>
      <w:r w:rsidRPr="003A6F31">
        <w:t xml:space="preserve"> protokollt, azaz bizonyos funkciók nem elérhetőek a szoftverben </w:t>
      </w:r>
      <w:proofErr w:type="spellStart"/>
      <w:r w:rsidRPr="003A6F31">
        <w:t>Wayland</w:t>
      </w:r>
      <w:proofErr w:type="spellEnd"/>
      <w:r w:rsidRPr="003A6F31">
        <w:t xml:space="preserve"> alatt.</w:t>
      </w:r>
    </w:p>
    <w:p w14:paraId="6F6A1205" w14:textId="200ADA7F" w:rsidR="00E43260" w:rsidRPr="003A6F31" w:rsidRDefault="001F5DEA" w:rsidP="00E43260">
      <w:pPr>
        <w:pStyle w:val="Listaszerbekezds"/>
        <w:numPr>
          <w:ilvl w:val="0"/>
          <w:numId w:val="32"/>
        </w:numPr>
      </w:pPr>
      <w:r w:rsidRPr="003A6F31">
        <w:t xml:space="preserve">Az alkalmazás valamilyen megszorítások mellett támogatja a </w:t>
      </w:r>
      <w:proofErr w:type="spellStart"/>
      <w:r w:rsidRPr="003A6F31">
        <w:t>Wayland-et</w:t>
      </w:r>
      <w:proofErr w:type="spellEnd"/>
      <w:r w:rsidRPr="003A6F31">
        <w:t>, például csak GNOME asztali környezeten működik.</w:t>
      </w:r>
    </w:p>
    <w:p w14:paraId="7CC0CD22" w14:textId="77777777" w:rsidR="008E4CFE" w:rsidRPr="003A6F31" w:rsidRDefault="00E43260" w:rsidP="00E43260">
      <w:pPr>
        <w:ind w:firstLine="0"/>
      </w:pPr>
      <w:r w:rsidRPr="003A6F31">
        <w:t>Lényegében azt a problémát figyeltem meg</w:t>
      </w:r>
      <w:r w:rsidR="00AA2130" w:rsidRPr="003A6F31">
        <w:t xml:space="preserve">, hogy </w:t>
      </w:r>
      <w:r w:rsidR="0016771F" w:rsidRPr="003A6F31">
        <w:t xml:space="preserve">az alap </w:t>
      </w:r>
      <w:proofErr w:type="spellStart"/>
      <w:r w:rsidR="0016771F" w:rsidRPr="003A6F31">
        <w:t>Wayland</w:t>
      </w:r>
      <w:proofErr w:type="spellEnd"/>
      <w:r w:rsidR="0016771F" w:rsidRPr="003A6F31">
        <w:t xml:space="preserve"> protokoll meglehetősen karcsú</w:t>
      </w:r>
      <w:r w:rsidR="003B7977" w:rsidRPr="003A6F31">
        <w:t xml:space="preserve"> és nem biztosít interfészeket olyan </w:t>
      </w:r>
      <w:r w:rsidR="005C6273" w:rsidRPr="003A6F31">
        <w:t>feladatokhoz, mint a képernyőfelvétel vagy a bementi eszköz emuláció.</w:t>
      </w:r>
      <w:r w:rsidR="00261F64" w:rsidRPr="003A6F31">
        <w:t xml:space="preserve"> </w:t>
      </w:r>
      <w:r w:rsidR="00DE6EF5" w:rsidRPr="003A6F31">
        <w:t xml:space="preserve">Az ilyen esetekben általában a fejlesztők protokoll kiegészítéseket hoznak létre, amelyet az általuk használt </w:t>
      </w:r>
      <w:proofErr w:type="spellStart"/>
      <w:r w:rsidR="00DE6EF5" w:rsidRPr="003A6F31">
        <w:t>kompozitor</w:t>
      </w:r>
      <w:proofErr w:type="spellEnd"/>
      <w:r w:rsidR="00DE6EF5" w:rsidRPr="003A6F31">
        <w:t xml:space="preserve"> implementál és ezután már képes a megfelelő interfészeket nyújtani. Ezért </w:t>
      </w:r>
      <w:r w:rsidR="009F4337" w:rsidRPr="003A6F31">
        <w:t xml:space="preserve">áll fent az a helyzet is például, hogy a csak GNOME asztali környezetet támogató szolgáltatások képesek támogatni a </w:t>
      </w:r>
      <w:proofErr w:type="spellStart"/>
      <w:r w:rsidR="009F4337" w:rsidRPr="003A6F31">
        <w:t>Wayland-et</w:t>
      </w:r>
      <w:proofErr w:type="spellEnd"/>
      <w:r w:rsidR="009F4337" w:rsidRPr="003A6F31">
        <w:t xml:space="preserve">, mert a GNOME által használt </w:t>
      </w:r>
      <w:proofErr w:type="spellStart"/>
      <w:r w:rsidR="009F4337" w:rsidRPr="003A6F31">
        <w:t>Wayland</w:t>
      </w:r>
      <w:proofErr w:type="spellEnd"/>
      <w:r w:rsidR="009F4337" w:rsidRPr="003A6F31">
        <w:t xml:space="preserve"> </w:t>
      </w:r>
      <w:proofErr w:type="spellStart"/>
      <w:r w:rsidR="009F4337" w:rsidRPr="003A6F31">
        <w:t>kompozitor</w:t>
      </w:r>
      <w:proofErr w:type="spellEnd"/>
      <w:r w:rsidR="009F4337" w:rsidRPr="003A6F31">
        <w:t xml:space="preserve"> implementáció (Mutter) implementál bizonyos protokoll kiegészítéseket, amelyek ezt lehetővé teszik.</w:t>
      </w:r>
      <w:r w:rsidR="00FF67E4" w:rsidRPr="003A6F31">
        <w:t xml:space="preserve"> A helyzet viszont </w:t>
      </w:r>
      <w:r w:rsidR="00840ED7" w:rsidRPr="003A6F31">
        <w:t xml:space="preserve">még </w:t>
      </w:r>
      <w:r w:rsidR="00FF67E4" w:rsidRPr="003A6F31">
        <w:t>ennél is bonyolultabb, ugy</w:t>
      </w:r>
      <w:r w:rsidR="00BA1EE4" w:rsidRPr="003A6F31">
        <w:t xml:space="preserve">anis különböző </w:t>
      </w:r>
      <w:proofErr w:type="spellStart"/>
      <w:r w:rsidR="00BA1EE4" w:rsidRPr="003A6F31">
        <w:t>Wayland</w:t>
      </w:r>
      <w:proofErr w:type="spellEnd"/>
      <w:r w:rsidR="00BA1EE4" w:rsidRPr="003A6F31">
        <w:t xml:space="preserve"> </w:t>
      </w:r>
      <w:proofErr w:type="spellStart"/>
      <w:r w:rsidR="00BA1EE4" w:rsidRPr="003A6F31">
        <w:t>kompozitor</w:t>
      </w:r>
      <w:proofErr w:type="spellEnd"/>
      <w:r w:rsidR="00BA1EE4" w:rsidRPr="003A6F31">
        <w:t xml:space="preserve"> implementációk különböző protokollt kiegészítéseket definiálnak, amelyek egymással általában nem kompatibilisek.</w:t>
      </w:r>
      <w:r w:rsidR="00053F68" w:rsidRPr="003A6F31">
        <w:t xml:space="preserve"> Tehát ahhoz, hogy egy olyan alkalmazást készítsek, ami minden </w:t>
      </w:r>
      <w:proofErr w:type="spellStart"/>
      <w:r w:rsidR="00053F68" w:rsidRPr="003A6F31">
        <w:t>Wayland-et</w:t>
      </w:r>
      <w:proofErr w:type="spellEnd"/>
      <w:r w:rsidR="00053F68" w:rsidRPr="003A6F31">
        <w:t xml:space="preserve"> használó disztribúción működik vagy az alap protokollt </w:t>
      </w:r>
      <w:r w:rsidR="001F4B8F" w:rsidRPr="003A6F31">
        <w:t xml:space="preserve">kellene csak használnom, vagy a különböző asztali környezetekhez </w:t>
      </w:r>
      <w:r w:rsidR="0086281A" w:rsidRPr="003A6F31">
        <w:t>implementálni az általuk nyújtott interfészeket</w:t>
      </w:r>
      <w:r w:rsidR="001E2612" w:rsidRPr="003A6F31">
        <w:t>.</w:t>
      </w:r>
    </w:p>
    <w:p w14:paraId="2EF1E69B" w14:textId="6EB49031" w:rsidR="00325A02" w:rsidRPr="003A6F31" w:rsidRDefault="005F573C" w:rsidP="008E4CFE">
      <w:r w:rsidRPr="003A6F31">
        <w:t>A</w:t>
      </w:r>
      <w:r w:rsidR="001E2612" w:rsidRPr="003A6F31">
        <w:t>z alap protokollon belül nincs lehetőség globális kurzor információ lekérdezésére, a különböző protokoll kiegészítések, amelyekkel ezt meg lehetne tenni pedig jelenleg nem állnak még rendelkezésre</w:t>
      </w:r>
      <w:r w:rsidRPr="003A6F31">
        <w:t>.</w:t>
      </w:r>
      <w:r w:rsidR="001E2612" w:rsidRPr="003A6F31">
        <w:t xml:space="preserve"> </w:t>
      </w:r>
      <w:r w:rsidRPr="003A6F31">
        <w:t>E</w:t>
      </w:r>
      <w:r w:rsidR="001E2612" w:rsidRPr="003A6F31">
        <w:t>zért</w:t>
      </w:r>
      <w:r w:rsidR="006A2EE6" w:rsidRPr="003A6F31">
        <w:t xml:space="preserve"> arra jutottam, hogy a </w:t>
      </w:r>
      <w:proofErr w:type="spellStart"/>
      <w:r w:rsidR="006A2EE6" w:rsidRPr="003A6F31">
        <w:t>Wayland</w:t>
      </w:r>
      <w:proofErr w:type="spellEnd"/>
      <w:r w:rsidR="006A2EE6" w:rsidRPr="003A6F31">
        <w:t xml:space="preserve"> protokoll jelenleg</w:t>
      </w:r>
      <w:r w:rsidR="00BD0D6B" w:rsidRPr="003A6F31">
        <w:t>i állapotában</w:t>
      </w:r>
      <w:r w:rsidR="006A2EE6" w:rsidRPr="003A6F31">
        <w:t xml:space="preserve"> nem </w:t>
      </w:r>
      <w:r w:rsidR="00BD0D6B" w:rsidRPr="003A6F31">
        <w:t xml:space="preserve">összeegyeztethető </w:t>
      </w:r>
      <w:r w:rsidR="006A2EE6" w:rsidRPr="003A6F31">
        <w:t xml:space="preserve">az </w:t>
      </w:r>
      <w:r w:rsidR="00BD0D6B" w:rsidRPr="003A6F31">
        <w:t>adatgyűjtő kliens alkalmazás előzetes követelményeivel.</w:t>
      </w:r>
      <w:r w:rsidR="000B6CE0" w:rsidRPr="003A6F31">
        <w:t xml:space="preserve"> </w:t>
      </w:r>
      <w:r w:rsidR="00E31977" w:rsidRPr="003A6F31">
        <w:t xml:space="preserve">A probléma különben nem egyedi, sok alkalmazás esetében </w:t>
      </w:r>
      <w:r w:rsidR="00A7789F" w:rsidRPr="003A6F31">
        <w:t>megfigyelhető</w:t>
      </w:r>
      <w:r w:rsidR="00E57B4E" w:rsidRPr="003A6F31">
        <w:t>, hogy</w:t>
      </w:r>
      <w:r w:rsidR="00A7789F" w:rsidRPr="003A6F31">
        <w:t xml:space="preserve"> </w:t>
      </w:r>
      <w:r w:rsidR="00E31977" w:rsidRPr="003A6F31">
        <w:t>nehézkes az X-</w:t>
      </w:r>
      <w:proofErr w:type="spellStart"/>
      <w:r w:rsidR="00E31977" w:rsidRPr="003A6F31">
        <w:t>ről</w:t>
      </w:r>
      <w:proofErr w:type="spellEnd"/>
      <w:r w:rsidR="00E31977" w:rsidRPr="003A6F31">
        <w:t xml:space="preserve"> való átállás </w:t>
      </w:r>
      <w:proofErr w:type="spellStart"/>
      <w:r w:rsidR="00E31977" w:rsidRPr="003A6F31">
        <w:t>Wayland</w:t>
      </w:r>
      <w:proofErr w:type="spellEnd"/>
      <w:r w:rsidR="00E31977" w:rsidRPr="003A6F31">
        <w:t>-re.</w:t>
      </w:r>
      <w:r w:rsidR="00C11897" w:rsidRPr="003A6F31">
        <w:t xml:space="preserve"> Én a továbbiakban </w:t>
      </w:r>
      <w:r w:rsidR="00B37795" w:rsidRPr="003A6F31">
        <w:t xml:space="preserve">a kliens alkalmazás implementálása során </w:t>
      </w:r>
      <w:r w:rsidR="00C11897" w:rsidRPr="003A6F31">
        <w:t xml:space="preserve">visszatértem az X </w:t>
      </w:r>
      <w:proofErr w:type="spellStart"/>
      <w:r w:rsidR="00C11897" w:rsidRPr="003A6F31">
        <w:t>Window</w:t>
      </w:r>
      <w:proofErr w:type="spellEnd"/>
      <w:r w:rsidR="00C11897" w:rsidRPr="003A6F31">
        <w:t xml:space="preserve"> System protokollhoz</w:t>
      </w:r>
      <w:r w:rsidR="00B37795" w:rsidRPr="003A6F31">
        <w:t>.</w:t>
      </w:r>
    </w:p>
    <w:p w14:paraId="200CA59C" w14:textId="17913BD2" w:rsidR="00193286" w:rsidRPr="003A6F31" w:rsidRDefault="00193286" w:rsidP="00193286">
      <w:pPr>
        <w:pStyle w:val="Cmsor2"/>
      </w:pPr>
      <w:bookmarkStart w:id="27" w:name="_Toc119525169"/>
      <w:r w:rsidRPr="003A6F31">
        <w:lastRenderedPageBreak/>
        <w:t>Adatbázis</w:t>
      </w:r>
      <w:bookmarkEnd w:id="27"/>
    </w:p>
    <w:p w14:paraId="7D8BA64A" w14:textId="0E0C6B0A" w:rsidR="00B60DD6" w:rsidRPr="003A6F31" w:rsidRDefault="00E643AE" w:rsidP="00193286">
      <w:r w:rsidRPr="003A6F31">
        <w:t>A</w:t>
      </w:r>
      <w:r w:rsidR="0014040F" w:rsidRPr="003A6F31">
        <w:t>z alkalmazás szerver tervezés</w:t>
      </w:r>
      <w:r w:rsidR="00850242" w:rsidRPr="003A6F31">
        <w:t>i folyamatának</w:t>
      </w:r>
      <w:r w:rsidR="0014040F" w:rsidRPr="003A6F31">
        <w:t xml:space="preserve"> egy fontos</w:t>
      </w:r>
      <w:r w:rsidR="00942C33" w:rsidRPr="003A6F31">
        <w:t xml:space="preserve"> </w:t>
      </w:r>
      <w:r w:rsidR="00AF007E" w:rsidRPr="003A6F31">
        <w:t>része volt az adatbázissal</w:t>
      </w:r>
      <w:r w:rsidR="00801DDB" w:rsidRPr="003A6F31">
        <w:t xml:space="preserve"> kapcsolatos kérdések eldöntése.</w:t>
      </w:r>
      <w:r w:rsidR="00633EA3" w:rsidRPr="003A6F31">
        <w:t xml:space="preserve"> Az </w:t>
      </w:r>
      <w:r w:rsidR="00564DBB" w:rsidRPr="003A6F31">
        <w:t>első eldöntendő kérdés az adatbázis típusá</w:t>
      </w:r>
      <w:r w:rsidR="00C106B9" w:rsidRPr="003A6F31">
        <w:t xml:space="preserve">nak </w:t>
      </w:r>
      <w:r w:rsidR="002B4AD9" w:rsidRPr="003A6F31">
        <w:t>ki</w:t>
      </w:r>
      <w:r w:rsidR="00C106B9" w:rsidRPr="003A6F31">
        <w:t>választása volt.</w:t>
      </w:r>
      <w:r w:rsidR="002B4AD9" w:rsidRPr="003A6F31">
        <w:t xml:space="preserve"> </w:t>
      </w:r>
      <w:r w:rsidR="00E20452" w:rsidRPr="003A6F31">
        <w:t xml:space="preserve">Felmerültek a relációs adatbázisokon kívül a </w:t>
      </w:r>
      <w:proofErr w:type="spellStart"/>
      <w:r w:rsidR="00E20452" w:rsidRPr="003A6F31">
        <w:t>NoSQL</w:t>
      </w:r>
      <w:proofErr w:type="spellEnd"/>
      <w:r w:rsidR="00E20452" w:rsidRPr="003A6F31">
        <w:t xml:space="preserve"> adatbázisok és az idősoros adatbázis</w:t>
      </w:r>
      <w:r w:rsidR="00643B6B" w:rsidRPr="003A6F31">
        <w:t>ok</w:t>
      </w:r>
      <w:r w:rsidR="00E20452" w:rsidRPr="003A6F31">
        <w:t>.</w:t>
      </w:r>
      <w:r w:rsidR="004A4FE9" w:rsidRPr="003A6F31">
        <w:t xml:space="preserve"> A dimenziók</w:t>
      </w:r>
      <w:r w:rsidR="00B60DD6" w:rsidRPr="003A6F31">
        <w:t>,</w:t>
      </w:r>
      <w:r w:rsidR="004A4FE9" w:rsidRPr="003A6F31">
        <w:t xml:space="preserve"> amelyek mentén a döntés megszületett</w:t>
      </w:r>
      <w:r w:rsidR="00B60DD6" w:rsidRPr="003A6F31">
        <w:t xml:space="preserve"> a következők voltak:</w:t>
      </w:r>
    </w:p>
    <w:p w14:paraId="0CFF9891" w14:textId="54ECC86F" w:rsidR="00B60DD6" w:rsidRPr="003A6F31" w:rsidRDefault="00B60DD6" w:rsidP="00B60DD6">
      <w:pPr>
        <w:pStyle w:val="Listaszerbekezds"/>
        <w:numPr>
          <w:ilvl w:val="0"/>
          <w:numId w:val="28"/>
        </w:numPr>
      </w:pPr>
      <w:r w:rsidRPr="003A6F31">
        <w:t>az</w:t>
      </w:r>
      <w:r w:rsidR="004A4FE9" w:rsidRPr="003A6F31">
        <w:t xml:space="preserve"> adatmodell illeszkedése az egyes adatbázis típusokhoz</w:t>
      </w:r>
    </w:p>
    <w:p w14:paraId="1AD23A1F" w14:textId="5A4F5173" w:rsidR="00B60DD6" w:rsidRPr="003A6F31" w:rsidRDefault="00316AE3" w:rsidP="00B60DD6">
      <w:pPr>
        <w:pStyle w:val="Listaszerbekezds"/>
        <w:numPr>
          <w:ilvl w:val="0"/>
          <w:numId w:val="28"/>
        </w:numPr>
      </w:pPr>
      <w:r w:rsidRPr="003A6F31">
        <w:t>az adatbázisok teljesítménye és skálázhatósága</w:t>
      </w:r>
    </w:p>
    <w:p w14:paraId="78D59D7C" w14:textId="3EA82132" w:rsidR="00316AE3" w:rsidRPr="003A6F31" w:rsidRDefault="00BF2DE0" w:rsidP="00B60DD6">
      <w:pPr>
        <w:pStyle w:val="Listaszerbekezds"/>
        <w:numPr>
          <w:ilvl w:val="0"/>
          <w:numId w:val="28"/>
        </w:numPr>
      </w:pPr>
      <w:proofErr w:type="spellStart"/>
      <w:r w:rsidRPr="003A6F31">
        <w:t>Erlang</w:t>
      </w:r>
      <w:proofErr w:type="spellEnd"/>
      <w:r w:rsidRPr="003A6F31">
        <w:t xml:space="preserve"> nyelvhez elérhető illesztőprogramok</w:t>
      </w:r>
    </w:p>
    <w:p w14:paraId="530E4FAF" w14:textId="665D96D5" w:rsidR="00BF2DE0" w:rsidRPr="003A6F31" w:rsidRDefault="00BF2DE0" w:rsidP="00B60DD6">
      <w:pPr>
        <w:pStyle w:val="Listaszerbekezds"/>
        <w:numPr>
          <w:ilvl w:val="0"/>
          <w:numId w:val="28"/>
        </w:numPr>
      </w:pPr>
      <w:r w:rsidRPr="003A6F31">
        <w:t>személyes tapasztalat</w:t>
      </w:r>
    </w:p>
    <w:p w14:paraId="36AB3BD0" w14:textId="3732CE58" w:rsidR="00193286" w:rsidRPr="003A6F31" w:rsidRDefault="00CF0CAE" w:rsidP="00B62FB2">
      <w:pPr>
        <w:ind w:firstLine="0"/>
      </w:pPr>
      <w:r w:rsidRPr="003A6F31">
        <w:t>Ezek alapján</w:t>
      </w:r>
      <w:r w:rsidR="00C46706" w:rsidRPr="003A6F31">
        <w:t xml:space="preserve"> </w:t>
      </w:r>
      <w:r w:rsidRPr="003A6F31">
        <w:t xml:space="preserve">végül a relációs adatbázisok </w:t>
      </w:r>
      <w:r w:rsidR="00406AA8" w:rsidRPr="003A6F31">
        <w:t>mellett döntöttem</w:t>
      </w:r>
      <w:r w:rsidR="004717AF" w:rsidRPr="003A6F31">
        <w:t xml:space="preserve">, </w:t>
      </w:r>
      <w:r w:rsidR="00CF7C0F" w:rsidRPr="003A6F31">
        <w:t xml:space="preserve">pontosabban a </w:t>
      </w:r>
      <w:proofErr w:type="spellStart"/>
      <w:r w:rsidR="00CF7C0F" w:rsidRPr="003A6F31">
        <w:t>Postgr</w:t>
      </w:r>
      <w:r w:rsidR="00D36E7F" w:rsidRPr="003A6F31">
        <w:t>e</w:t>
      </w:r>
      <w:r w:rsidR="00CF7C0F" w:rsidRPr="003A6F31">
        <w:t>SQL</w:t>
      </w:r>
      <w:proofErr w:type="spellEnd"/>
      <w:r w:rsidR="00CF7C0F" w:rsidRPr="003A6F31">
        <w:t xml:space="preserve"> mellett.</w:t>
      </w:r>
      <w:r w:rsidR="00B62FB2" w:rsidRPr="003A6F31">
        <w:t xml:space="preserve"> </w:t>
      </w:r>
      <w:r w:rsidR="00193286" w:rsidRPr="003A6F31">
        <w:t>Az adatbázis táblák és a különböző lekérdezések létrehozásához kezdetben egy ORM (</w:t>
      </w:r>
      <w:proofErr w:type="spellStart"/>
      <w:r w:rsidR="00193286" w:rsidRPr="003A6F31">
        <w:t>Object-Relational</w:t>
      </w:r>
      <w:proofErr w:type="spellEnd"/>
      <w:r w:rsidR="00193286" w:rsidRPr="003A6F31">
        <w:t xml:space="preserve"> </w:t>
      </w:r>
      <w:proofErr w:type="spellStart"/>
      <w:r w:rsidR="00193286" w:rsidRPr="003A6F31">
        <w:t>Mapping</w:t>
      </w:r>
      <w:proofErr w:type="spellEnd"/>
      <w:r w:rsidR="00193286" w:rsidRPr="003A6F31">
        <w:t xml:space="preserve">) szoftvert szerettem volna használni. Ezt végül elvetettem, ugyanis egyrészt az ORM szoftverek használata sokszor egy extra komplexitást vezet be a rendszerbe. Másrészt (ami nyomósabb indok volt) a jelenleg elérhető </w:t>
      </w:r>
      <w:proofErr w:type="spellStart"/>
      <w:r w:rsidR="00193286" w:rsidRPr="003A6F31">
        <w:t>Erlang</w:t>
      </w:r>
      <w:proofErr w:type="spellEnd"/>
      <w:r w:rsidR="00193286" w:rsidRPr="003A6F31">
        <w:t xml:space="preserve"> nyelvhez készült ORM szoftverek nem bizonyultak kellőképpen naprakésznek és </w:t>
      </w:r>
      <w:proofErr w:type="spellStart"/>
      <w:r w:rsidR="00193286" w:rsidRPr="003A6F31">
        <w:t>testreszabhatónak</w:t>
      </w:r>
      <w:proofErr w:type="spellEnd"/>
      <w:r w:rsidR="00193286" w:rsidRPr="003A6F31">
        <w:t xml:space="preserve">. </w:t>
      </w:r>
    </w:p>
    <w:p w14:paraId="0F8D315B" w14:textId="00EB96CE" w:rsidR="00193286" w:rsidRDefault="00DF0150" w:rsidP="00E57500">
      <w:pPr>
        <w:pStyle w:val="Cmsor2"/>
      </w:pPr>
      <w:bookmarkStart w:id="28" w:name="_Toc119525170"/>
      <w:bookmarkEnd w:id="28"/>
      <w:r>
        <w:t>C-ben implementált adatgyűjtő</w:t>
      </w:r>
    </w:p>
    <w:p w14:paraId="69050D63" w14:textId="4666912F" w:rsidR="00DF0150" w:rsidRPr="00DF0150" w:rsidRDefault="000D1F1E" w:rsidP="00DF0150">
      <w:r>
        <w:t>A natív Linux-</w:t>
      </w:r>
      <w:proofErr w:type="spellStart"/>
      <w:r>
        <w:t>on</w:t>
      </w:r>
      <w:proofErr w:type="spellEnd"/>
      <w:r>
        <w:t xml:space="preserve"> futó adatgyűjtő kliens program tervezés</w:t>
      </w:r>
      <w:r w:rsidR="00BA1766">
        <w:t>i</w:t>
      </w:r>
      <w:r w:rsidR="006327EF">
        <w:t xml:space="preserve"> fázisában </w:t>
      </w:r>
      <w:r w:rsidR="00CD1A78">
        <w:t>rendelkezésemre állt egy régebbi céges implementáció, amely C-ben készült</w:t>
      </w:r>
      <w:r w:rsidR="008A771A">
        <w:t xml:space="preserve"> el. E</w:t>
      </w:r>
      <w:r w:rsidR="003839F6">
        <w:t xml:space="preserve">z a </w:t>
      </w:r>
      <w:r w:rsidR="00F67D58">
        <w:t>program</w:t>
      </w:r>
      <w:r w:rsidR="00BD1A6E">
        <w:t xml:space="preserve"> az X </w:t>
      </w:r>
      <w:proofErr w:type="spellStart"/>
      <w:r w:rsidR="00BD1A6E">
        <w:t>Window</w:t>
      </w:r>
      <w:proofErr w:type="spellEnd"/>
      <w:r w:rsidR="00BD1A6E">
        <w:t xml:space="preserve"> System megjelenítő protokollhoz készült</w:t>
      </w:r>
      <w:r w:rsidR="00B527DC">
        <w:t xml:space="preserve"> és</w:t>
      </w:r>
      <w:r w:rsidR="00BD1A6E">
        <w:t xml:space="preserve"> </w:t>
      </w:r>
      <w:r w:rsidR="00B527DC">
        <w:t xml:space="preserve">az </w:t>
      </w:r>
      <w:proofErr w:type="spellStart"/>
      <w:r w:rsidR="00B527DC">
        <w:t>Xlib</w:t>
      </w:r>
      <w:proofErr w:type="spellEnd"/>
      <w:r w:rsidR="00B527DC">
        <w:t xml:space="preserve"> kliens oldali könyvtárt használja.</w:t>
      </w:r>
      <w:r w:rsidR="005C2F0B">
        <w:t xml:space="preserve"> A céges implementáció funkcionalitását tekintve az általam </w:t>
      </w:r>
      <w:r w:rsidR="00E33535">
        <w:t>készített megoldás funkcióinak csak egy részhalmazával rendelkezik, például nem tud</w:t>
      </w:r>
      <w:r w:rsidR="00876AD9">
        <w:t xml:space="preserve"> munkamenetet zárolni, </w:t>
      </w:r>
      <w:r w:rsidR="00803710">
        <w:t xml:space="preserve">az eseményeknek nincs kidolgozott sémája, nincs felhasználó </w:t>
      </w:r>
      <w:proofErr w:type="gramStart"/>
      <w:r w:rsidR="00803710">
        <w:t>kezelés,</w:t>
      </w:r>
      <w:proofErr w:type="gramEnd"/>
      <w:r w:rsidR="00803710">
        <w:t xml:space="preserve"> stb. </w:t>
      </w:r>
      <w:r w:rsidR="006C4BB6">
        <w:t xml:space="preserve">Mindezek mellett </w:t>
      </w:r>
      <w:r w:rsidR="009336B8">
        <w:t xml:space="preserve">a megjelenítő protokoll használatára, </w:t>
      </w:r>
      <w:r w:rsidR="002D3F3D">
        <w:t>a megjelenítő szerverrel való kommunikációra eg</w:t>
      </w:r>
      <w:r w:rsidR="00FD0D35">
        <w:t xml:space="preserve">y jó példát nyújt, amelyből az általam készített </w:t>
      </w:r>
      <w:proofErr w:type="spellStart"/>
      <w:r w:rsidR="00FD0D35">
        <w:t>Rust</w:t>
      </w:r>
      <w:proofErr w:type="spellEnd"/>
      <w:r w:rsidR="00FD0D35">
        <w:t>-os implementáció során is merítettem.</w:t>
      </w:r>
    </w:p>
    <w:p w14:paraId="549AC510" w14:textId="1C5800D7" w:rsidR="006B2309" w:rsidRPr="003A6F31" w:rsidRDefault="00D77870" w:rsidP="006B2309">
      <w:pPr>
        <w:pStyle w:val="Cmsor1"/>
      </w:pPr>
      <w:bookmarkStart w:id="29" w:name="_Ref119158992"/>
      <w:bookmarkStart w:id="30" w:name="_Ref119159029"/>
      <w:bookmarkStart w:id="31" w:name="_Toc119525171"/>
      <w:r w:rsidRPr="003A6F31">
        <w:lastRenderedPageBreak/>
        <w:t xml:space="preserve">A </w:t>
      </w:r>
      <w:r w:rsidR="00702504" w:rsidRPr="003A6F31">
        <w:t>megoldás</w:t>
      </w:r>
      <w:r w:rsidR="007E6C4D" w:rsidRPr="003A6F31">
        <w:t xml:space="preserve"> felépítése</w:t>
      </w:r>
      <w:bookmarkEnd w:id="29"/>
      <w:bookmarkEnd w:id="30"/>
      <w:bookmarkEnd w:id="31"/>
    </w:p>
    <w:p w14:paraId="09B1A4F7" w14:textId="236C1AC9" w:rsidR="00D77870" w:rsidRPr="003A6F31" w:rsidRDefault="00D16CDD" w:rsidP="00D77870">
      <w:r w:rsidRPr="003A6F31">
        <w:t>Ebben a</w:t>
      </w:r>
      <w:r w:rsidR="003E2533" w:rsidRPr="003A6F31">
        <w:t xml:space="preserve"> fejezetben ismertetem a </w:t>
      </w:r>
      <w:r w:rsidR="008767A0" w:rsidRPr="003A6F31">
        <w:t>megoldás (</w:t>
      </w:r>
      <w:proofErr w:type="spellStart"/>
      <w:r w:rsidR="008767A0" w:rsidRPr="003A6F31">
        <w:t>sollution</w:t>
      </w:r>
      <w:proofErr w:type="spellEnd"/>
      <w:r w:rsidR="008767A0" w:rsidRPr="003A6F31">
        <w:t>)</w:t>
      </w:r>
      <w:r w:rsidR="003E2533" w:rsidRPr="003A6F31">
        <w:t xml:space="preserve"> architektúráját, a </w:t>
      </w:r>
      <w:r w:rsidR="0008484F" w:rsidRPr="003A6F31">
        <w:t>megoldást</w:t>
      </w:r>
      <w:r w:rsidR="003E2533" w:rsidRPr="003A6F31">
        <w:t xml:space="preserve"> felépítő</w:t>
      </w:r>
      <w:r w:rsidR="00935A88" w:rsidRPr="003A6F31">
        <w:t xml:space="preserve"> alkalmazások kapcsolatait és határait</w:t>
      </w:r>
      <w:r w:rsidR="0075282F" w:rsidRPr="003A6F31">
        <w:t>.</w:t>
      </w:r>
      <w:r w:rsidR="009074D8" w:rsidRPr="003A6F31">
        <w:t xml:space="preserve"> A fejezet célja egy absztrakt képet nyújtani</w:t>
      </w:r>
      <w:r w:rsidR="005F6C8E" w:rsidRPr="003A6F31">
        <w:t xml:space="preserve"> a megoldás</w:t>
      </w:r>
      <w:r w:rsidR="00A236DF" w:rsidRPr="003A6F31">
        <w:t xml:space="preserve"> felépítéséről, az egyes komponenseket feketedobozként kezelve</w:t>
      </w:r>
      <w:r w:rsidR="00A95B4A" w:rsidRPr="003A6F31">
        <w:t xml:space="preserve">. A fejezetnek nem célja az alkalmazások részletes belső működésének </w:t>
      </w:r>
      <w:r w:rsidR="00823986" w:rsidRPr="003A6F31">
        <w:t>ismertetése</w:t>
      </w:r>
      <w:r w:rsidR="00A95B4A" w:rsidRPr="003A6F31">
        <w:t xml:space="preserve">, </w:t>
      </w:r>
      <w:r w:rsidR="001D43D4" w:rsidRPr="003A6F31">
        <w:t xml:space="preserve">ezek a </w:t>
      </w:r>
      <w:r w:rsidR="00823986" w:rsidRPr="003A6F31">
        <w:t>leírások a további fejezet</w:t>
      </w:r>
      <w:r w:rsidR="00F00171" w:rsidRPr="003A6F31">
        <w:t>e</w:t>
      </w:r>
      <w:r w:rsidR="00823986" w:rsidRPr="003A6F31">
        <w:t>kben találhatóak.</w:t>
      </w:r>
    </w:p>
    <w:p w14:paraId="0BDC1BF0" w14:textId="07687D8D" w:rsidR="007E6C4D" w:rsidRPr="003A6F31" w:rsidRDefault="006439CD" w:rsidP="007E6C4D">
      <w:pPr>
        <w:pStyle w:val="Cmsor2"/>
      </w:pPr>
      <w:bookmarkStart w:id="32" w:name="_Toc119525172"/>
      <w:r w:rsidRPr="003A6F31">
        <w:t>Architektúra</w:t>
      </w:r>
      <w:bookmarkEnd w:id="32"/>
    </w:p>
    <w:p w14:paraId="5A45C538" w14:textId="7535C0B6" w:rsidR="00CC74B0" w:rsidRPr="003A6F31" w:rsidRDefault="009446E0" w:rsidP="009446E0">
      <w:r w:rsidRPr="003A6F31">
        <w:t xml:space="preserve">A </w:t>
      </w:r>
      <w:r w:rsidR="00C720AE" w:rsidRPr="003A6F31">
        <w:rPr>
          <w:i/>
          <w:iCs/>
        </w:rPr>
        <w:fldChar w:fldCharType="begin"/>
      </w:r>
      <w:r w:rsidR="00C720AE" w:rsidRPr="003A6F31">
        <w:rPr>
          <w:i/>
          <w:iCs/>
        </w:rPr>
        <w:instrText xml:space="preserve"> REF _Ref117772767 \h  \* MERGEFORMAT </w:instrText>
      </w:r>
      <w:r w:rsidR="00C720AE" w:rsidRPr="003A6F31">
        <w:rPr>
          <w:i/>
          <w:iCs/>
        </w:rPr>
      </w:r>
      <w:r w:rsidR="00C720AE" w:rsidRPr="003A6F31">
        <w:rPr>
          <w:i/>
          <w:iCs/>
        </w:rPr>
        <w:fldChar w:fldCharType="separate"/>
      </w:r>
      <w:r w:rsidR="00043D22" w:rsidRPr="003A6F31">
        <w:rPr>
          <w:i/>
          <w:iCs/>
          <w:noProof/>
        </w:rPr>
        <w:t>7.</w:t>
      </w:r>
      <w:r w:rsidR="00043D22" w:rsidRPr="003A6F31">
        <w:rPr>
          <w:i/>
          <w:iCs/>
        </w:rPr>
        <w:t xml:space="preserve"> ábra</w:t>
      </w:r>
      <w:r w:rsidR="00043D22" w:rsidRPr="003A6F31">
        <w:t xml:space="preserve"> A megoldás architektúrája</w:t>
      </w:r>
      <w:r w:rsidR="00C720AE" w:rsidRPr="003A6F31">
        <w:rPr>
          <w:i/>
          <w:iCs/>
        </w:rPr>
        <w:fldChar w:fldCharType="end"/>
      </w:r>
      <w:r w:rsidR="00BA5698" w:rsidRPr="003A6F31">
        <w:rPr>
          <w:i/>
          <w:iCs/>
        </w:rPr>
        <w:t xml:space="preserve"> </w:t>
      </w:r>
      <w:r w:rsidR="005A28F2" w:rsidRPr="003A6F31">
        <w:t xml:space="preserve">a </w:t>
      </w:r>
      <w:r w:rsidR="00E25077" w:rsidRPr="003A6F31">
        <w:t>megoldás</w:t>
      </w:r>
      <w:r w:rsidR="005A28F2" w:rsidRPr="003A6F31">
        <w:t xml:space="preserve"> felépítését egy képzeletbeli vállalat</w:t>
      </w:r>
      <w:r w:rsidR="00CE2728" w:rsidRPr="003A6F31">
        <w:t xml:space="preserve"> példáján keresztül mutatja be.</w:t>
      </w:r>
      <w:r w:rsidR="00D60527" w:rsidRPr="003A6F31">
        <w:t xml:space="preserve"> A vállalatnál dolgoznak alkalmazottak</w:t>
      </w:r>
      <w:r w:rsidR="00281E78" w:rsidRPr="003A6F31">
        <w:t xml:space="preserve">, illetve vannak </w:t>
      </w:r>
      <w:r w:rsidR="009900EE" w:rsidRPr="003A6F31">
        <w:t xml:space="preserve">más / </w:t>
      </w:r>
      <w:r w:rsidR="00281E78" w:rsidRPr="003A6F31">
        <w:t xml:space="preserve">magasabb, pozícióban dolgozó </w:t>
      </w:r>
      <w:r w:rsidR="00910C7A" w:rsidRPr="003A6F31">
        <w:t xml:space="preserve">emberek, például </w:t>
      </w:r>
      <w:r w:rsidR="007D6702" w:rsidRPr="003A6F31">
        <w:t xml:space="preserve">menedzsment tagok vagy </w:t>
      </w:r>
      <w:r w:rsidR="00910C7A" w:rsidRPr="003A6F31">
        <w:t xml:space="preserve">a biztonsági vezető (CSO, </w:t>
      </w:r>
      <w:proofErr w:type="spellStart"/>
      <w:r w:rsidR="00910C7A" w:rsidRPr="003A6F31">
        <w:t>Chief</w:t>
      </w:r>
      <w:proofErr w:type="spellEnd"/>
      <w:r w:rsidR="00910C7A" w:rsidRPr="003A6F31">
        <w:t xml:space="preserve"> </w:t>
      </w:r>
      <w:proofErr w:type="spellStart"/>
      <w:r w:rsidR="00910C7A" w:rsidRPr="003A6F31">
        <w:t>Security</w:t>
      </w:r>
      <w:proofErr w:type="spellEnd"/>
      <w:r w:rsidR="00910C7A" w:rsidRPr="003A6F31">
        <w:t xml:space="preserve"> </w:t>
      </w:r>
      <w:proofErr w:type="spellStart"/>
      <w:r w:rsidR="00910C7A" w:rsidRPr="003A6F31">
        <w:t>Officer</w:t>
      </w:r>
      <w:proofErr w:type="spellEnd"/>
      <w:r w:rsidR="00910C7A" w:rsidRPr="003A6F31">
        <w:t>).</w:t>
      </w:r>
      <w:r w:rsidR="009900EE" w:rsidRPr="003A6F31">
        <w:t xml:space="preserve"> </w:t>
      </w:r>
      <w:r w:rsidR="00A40ED6" w:rsidRPr="003A6F31">
        <w:t xml:space="preserve">Az alkalmazottak </w:t>
      </w:r>
      <w:r w:rsidR="00A9147F" w:rsidRPr="003A6F31">
        <w:t>teljes köréből jelenleg csak az a részhalmaz a</w:t>
      </w:r>
      <w:r w:rsidR="00A027DB" w:rsidRPr="003A6F31">
        <w:t xml:space="preserve"> releváns, akik valamilyen Linux disztribúciót használnak munkavégzéshez.</w:t>
      </w:r>
      <w:r w:rsidR="00E73C93" w:rsidRPr="003A6F31">
        <w:t xml:space="preserve"> Az alkalmazottak számítógépére </w:t>
      </w:r>
      <w:r w:rsidR="00845E83" w:rsidRPr="003A6F31">
        <w:t xml:space="preserve">kerül telepítésre az </w:t>
      </w:r>
      <w:r w:rsidR="00845E83" w:rsidRPr="003A6F31">
        <w:rPr>
          <w:b/>
          <w:bCs/>
        </w:rPr>
        <w:t>adatgyűjtő kliens</w:t>
      </w:r>
      <w:r w:rsidR="00845E83" w:rsidRPr="003A6F31">
        <w:t xml:space="preserve"> alkalmazás.</w:t>
      </w:r>
      <w:r w:rsidR="00AC7B54" w:rsidRPr="003A6F31">
        <w:t xml:space="preserve"> Ez az alkalmazás a háttérben fut, </w:t>
      </w:r>
      <w:r w:rsidR="00117865" w:rsidRPr="003A6F31">
        <w:t>az alkalmazottak</w:t>
      </w:r>
      <w:r w:rsidR="005C0F62" w:rsidRPr="003A6F31">
        <w:t xml:space="preserve"> számára</w:t>
      </w:r>
      <w:r w:rsidR="00EF21D5" w:rsidRPr="003A6F31">
        <w:t xml:space="preserve"> transzparens módon (nincs semmilyen teendőjük vele, nem akadályozza őket a munkavégzésben).</w:t>
      </w:r>
      <w:r w:rsidR="002C2979" w:rsidRPr="003A6F31">
        <w:t xml:space="preserve"> </w:t>
      </w:r>
      <w:r w:rsidR="00D3099C" w:rsidRPr="003A6F31">
        <w:t xml:space="preserve">A vállalat alkalmazottjai </w:t>
      </w:r>
      <w:r w:rsidR="002E6CB8" w:rsidRPr="003A6F31">
        <w:t>a napi teendőik során</w:t>
      </w:r>
      <w:r w:rsidR="000D5ACC" w:rsidRPr="003A6F31">
        <w:t xml:space="preserve"> kurzormozgás adatokat generálnak, amit a kliens alkalmazás </w:t>
      </w:r>
      <w:r w:rsidR="00896C83" w:rsidRPr="003A6F31">
        <w:t xml:space="preserve">továbbít az </w:t>
      </w:r>
      <w:r w:rsidR="00896C83" w:rsidRPr="003A6F31">
        <w:rPr>
          <w:b/>
          <w:bCs/>
        </w:rPr>
        <w:t>alkalmazás szervernek</w:t>
      </w:r>
      <w:r w:rsidR="00896C83" w:rsidRPr="003A6F31">
        <w:t>.</w:t>
      </w:r>
      <w:r w:rsidR="00AB60BE" w:rsidRPr="003A6F31">
        <w:t xml:space="preserve"> A szerver</w:t>
      </w:r>
      <w:r w:rsidR="005A44A4" w:rsidRPr="003A6F31">
        <w:t xml:space="preserve">en a beérkező adatok </w:t>
      </w:r>
      <w:r w:rsidR="00ED5C46" w:rsidRPr="003A6F31">
        <w:t>különféle ellenőrzéseken mennek keresztül</w:t>
      </w:r>
      <w:r w:rsidR="003E623D" w:rsidRPr="003A6F31">
        <w:t xml:space="preserve">, </w:t>
      </w:r>
      <w:r w:rsidR="00CA3B6D" w:rsidRPr="003A6F31">
        <w:t xml:space="preserve">ezután a szerver egy </w:t>
      </w:r>
      <w:r w:rsidR="00CA3B6D" w:rsidRPr="003A6F31">
        <w:rPr>
          <w:b/>
          <w:bCs/>
        </w:rPr>
        <w:t>adatbázisba</w:t>
      </w:r>
      <w:r w:rsidR="00CA3B6D" w:rsidRPr="003A6F31">
        <w:t xml:space="preserve"> </w:t>
      </w:r>
      <w:r w:rsidR="00FF0208" w:rsidRPr="003A6F31">
        <w:t>ment</w:t>
      </w:r>
      <w:r w:rsidR="00CA3B6D" w:rsidRPr="003A6F31">
        <w:t xml:space="preserve">i a </w:t>
      </w:r>
      <w:r w:rsidR="00842E01" w:rsidRPr="003A6F31">
        <w:t>kurzor</w:t>
      </w:r>
      <w:r w:rsidR="00CA3B6D" w:rsidRPr="003A6F31">
        <w:t>mozgás</w:t>
      </w:r>
      <w:r w:rsidR="00520DBA" w:rsidRPr="003A6F31">
        <w:t xml:space="preserve"> </w:t>
      </w:r>
      <w:r w:rsidR="00CA3B6D" w:rsidRPr="003A6F31">
        <w:t>adatokat.</w:t>
      </w:r>
      <w:r w:rsidR="00D22146" w:rsidRPr="003A6F31">
        <w:t xml:space="preserve"> </w:t>
      </w:r>
      <w:r w:rsidR="00F80FA5" w:rsidRPr="003A6F31">
        <w:t xml:space="preserve">Miután egy alkalmazotthoz kellő mennyiségű </w:t>
      </w:r>
      <w:r w:rsidR="00E1376B" w:rsidRPr="003A6F31">
        <w:t>mozgás adat gyűlt össze</w:t>
      </w:r>
      <w:r w:rsidR="002918EE" w:rsidRPr="003A6F31">
        <w:t xml:space="preserve">, a szerver egy </w:t>
      </w:r>
      <w:r w:rsidR="00201185" w:rsidRPr="003A6F31">
        <w:t xml:space="preserve">hívást indít a </w:t>
      </w:r>
      <w:r w:rsidR="00FB22CF" w:rsidRPr="003A6F31">
        <w:rPr>
          <w:b/>
          <w:bCs/>
        </w:rPr>
        <w:t>kiértékelő szoftver</w:t>
      </w:r>
      <w:r w:rsidR="00FB22CF" w:rsidRPr="003A6F31">
        <w:t xml:space="preserve"> felé, amely egy </w:t>
      </w:r>
      <w:proofErr w:type="spellStart"/>
      <w:r w:rsidR="00FB22CF" w:rsidRPr="003A6F31">
        <w:t>biometrikus</w:t>
      </w:r>
      <w:proofErr w:type="spellEnd"/>
      <w:r w:rsidR="00FB22CF" w:rsidRPr="003A6F31">
        <w:t xml:space="preserve"> profilt épít </w:t>
      </w:r>
      <w:r w:rsidR="006F2A58" w:rsidRPr="003A6F31">
        <w:t>az adatokból.</w:t>
      </w:r>
      <w:r w:rsidR="00E87476" w:rsidRPr="003A6F31">
        <w:t xml:space="preserve"> A kiértékelő szoftver nem része a diplomamunkának, ezt egy külső szolgáltatásként használja az alkalmazás.</w:t>
      </w:r>
      <w:r w:rsidR="00261141" w:rsidRPr="003A6F31">
        <w:t xml:space="preserve"> </w:t>
      </w:r>
      <w:r w:rsidR="00DA769F" w:rsidRPr="003A6F31">
        <w:t xml:space="preserve">Amennyiben </w:t>
      </w:r>
      <w:r w:rsidR="00261141" w:rsidRPr="003A6F31">
        <w:t xml:space="preserve">egy </w:t>
      </w:r>
      <w:r w:rsidR="00DA769F" w:rsidRPr="003A6F31">
        <w:t xml:space="preserve">alkalmazott már rendelkezik </w:t>
      </w:r>
      <w:proofErr w:type="spellStart"/>
      <w:r w:rsidR="00DA769F" w:rsidRPr="003A6F31">
        <w:t>biometrikus</w:t>
      </w:r>
      <w:proofErr w:type="spellEnd"/>
      <w:r w:rsidR="00DA769F" w:rsidRPr="003A6F31">
        <w:t xml:space="preserve"> profillal, az újonnan generált kurzormozgás adatokat</w:t>
      </w:r>
      <w:r w:rsidR="004919C6" w:rsidRPr="003A6F31">
        <w:t xml:space="preserve"> a kiértékelő szoftver </w:t>
      </w:r>
      <w:r w:rsidR="002543FB" w:rsidRPr="003A6F31">
        <w:t>verifikálja</w:t>
      </w:r>
      <w:r w:rsidR="003A67B1" w:rsidRPr="003A6F31">
        <w:t xml:space="preserve"> (azaz eldönti, hogy </w:t>
      </w:r>
      <w:r w:rsidR="00000BC1" w:rsidRPr="003A6F31">
        <w:t xml:space="preserve">mennyire valószínű az, hogy </w:t>
      </w:r>
      <w:r w:rsidR="003A67B1" w:rsidRPr="003A6F31">
        <w:t xml:space="preserve">az új mozgás adat </w:t>
      </w:r>
      <w:r w:rsidR="00000BC1" w:rsidRPr="003A6F31">
        <w:t>az adott felhasználótól származik és nem valaki mástól).</w:t>
      </w:r>
      <w:r w:rsidR="004C1E14" w:rsidRPr="003A6F31">
        <w:t xml:space="preserve"> </w:t>
      </w:r>
      <w:r w:rsidR="00345D09" w:rsidRPr="003A6F31">
        <w:t xml:space="preserve">Az alkalmazás szerver a verifikáció eredményét </w:t>
      </w:r>
      <w:r w:rsidR="00B57541" w:rsidRPr="003A6F31">
        <w:t>továbbítja a kliens alkalmazások</w:t>
      </w:r>
      <w:r w:rsidR="00D3574C" w:rsidRPr="003A6F31">
        <w:t xml:space="preserve">nak, amelyek az adott konfigurációtól függően </w:t>
      </w:r>
      <w:r w:rsidR="00EE34CA" w:rsidRPr="003A6F31">
        <w:t>képesek a munkamenet felfüggesztésére (azaz a felhasználó kizárására), amennyiben a verifikáció eredménye nem megfelelő.</w:t>
      </w:r>
    </w:p>
    <w:p w14:paraId="328C5365" w14:textId="5522ACF9" w:rsidR="00A048CA" w:rsidRPr="003A6F31" w:rsidRDefault="008B05BE" w:rsidP="00A048CA">
      <w:pPr>
        <w:ind w:firstLine="0"/>
      </w:pPr>
      <w:r w:rsidRPr="003A6F31">
        <w:rPr>
          <w:noProof/>
        </w:rPr>
        <w:lastRenderedPageBreak/>
        <w:drawing>
          <wp:anchor distT="0" distB="0" distL="114300" distR="114300" simplePos="0" relativeHeight="251648512" behindDoc="0" locked="0" layoutInCell="1" allowOverlap="1" wp14:anchorId="46D61397" wp14:editId="3188E6C0">
            <wp:simplePos x="0" y="0"/>
            <wp:positionH relativeFrom="column">
              <wp:posOffset>-268605</wp:posOffset>
            </wp:positionH>
            <wp:positionV relativeFrom="paragraph">
              <wp:posOffset>230505</wp:posOffset>
            </wp:positionV>
            <wp:extent cx="5726430" cy="7321550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732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3A6F31">
        <w:rPr>
          <w:noProof/>
        </w:rPr>
        <w:pict w14:anchorId="7A360882">
          <v:shape id="_x0000_s1042" type="#_x0000_t202" style="position:absolute;left:0;text-align:left;margin-left:-.05pt;margin-top:599.15pt;width:425.05pt;height:35.25pt;z-index:251664896;mso-position-horizontal-relative:text;mso-position-vertical-relative:text" stroked="f">
            <v:textbox style="mso-next-textbox:#_x0000_s1042;mso-fit-shape-to-text:t" inset="0,0,0,0">
              <w:txbxContent>
                <w:bookmarkStart w:id="33" w:name="_Ref117772767"/>
                <w:p w14:paraId="05F15C8A" w14:textId="7DBAC7E5" w:rsidR="0020116D" w:rsidRPr="0020116D" w:rsidRDefault="0020116D" w:rsidP="00A35FFF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DE4FD5">
                    <w:rPr>
                      <w:noProof/>
                    </w:rPr>
                    <w:t>7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ábra A </w:t>
                  </w:r>
                  <w:r w:rsidR="008D20E8">
                    <w:t>megoldás</w:t>
                  </w:r>
                  <w:r>
                    <w:t xml:space="preserve"> architektúrája</w:t>
                  </w:r>
                  <w:bookmarkEnd w:id="33"/>
                </w:p>
              </w:txbxContent>
            </v:textbox>
            <w10:wrap type="topAndBottom"/>
          </v:shape>
        </w:pict>
      </w:r>
    </w:p>
    <w:p w14:paraId="2E52C0D2" w14:textId="77777777" w:rsidR="00A048CA" w:rsidRPr="003A6F31" w:rsidRDefault="00A048CA">
      <w:pPr>
        <w:spacing w:after="0" w:line="240" w:lineRule="auto"/>
        <w:ind w:firstLine="0"/>
        <w:jc w:val="left"/>
      </w:pPr>
      <w:r w:rsidRPr="003A6F31">
        <w:br w:type="page"/>
      </w:r>
    </w:p>
    <w:p w14:paraId="0E0765DB" w14:textId="3896C3D2" w:rsidR="006439CD" w:rsidRPr="003A6F31" w:rsidRDefault="008B05BE" w:rsidP="00A22113">
      <w:pPr>
        <w:spacing w:after="0" w:line="240" w:lineRule="auto"/>
        <w:jc w:val="left"/>
      </w:pPr>
      <w:r w:rsidRPr="003A6F31">
        <w:lastRenderedPageBreak/>
        <w:t>A vállalatnál dolgoz</w:t>
      </w:r>
      <w:r w:rsidR="00CC1812" w:rsidRPr="003A6F31">
        <w:t>nak</w:t>
      </w:r>
      <w:r w:rsidRPr="003A6F31">
        <w:t xml:space="preserve"> egyéb, nem alkalmazotti pozícióban dolgozó személyek,</w:t>
      </w:r>
      <w:r w:rsidR="00A048CA" w:rsidRPr="003A6F31">
        <w:t xml:space="preserve"> </w:t>
      </w:r>
      <w:r w:rsidRPr="003A6F31">
        <w:t>akik</w:t>
      </w:r>
      <w:r w:rsidR="00A048CA" w:rsidRPr="003A6F31">
        <w:t xml:space="preserve"> szeretnének</w:t>
      </w:r>
      <w:r w:rsidR="00B337AC" w:rsidRPr="003A6F31">
        <w:t xml:space="preserve"> egy képet kapni</w:t>
      </w:r>
      <w:r w:rsidR="00FA3CA3" w:rsidRPr="003A6F31">
        <w:t xml:space="preserve"> rendszer működéséről</w:t>
      </w:r>
      <w:r w:rsidR="005D7666" w:rsidRPr="003A6F31">
        <w:t>. Ezt a webes vékonykliens alkalmazáson keresztül tehetik meg, amelynek az eléréséhez elegendő egy webböngésző.</w:t>
      </w:r>
      <w:r w:rsidR="00B163E2" w:rsidRPr="003A6F31">
        <w:t xml:space="preserve"> Itt különféle </w:t>
      </w:r>
      <w:r w:rsidR="00A5154A" w:rsidRPr="003A6F31">
        <w:t xml:space="preserve">statisztikákat tudnak </w:t>
      </w:r>
      <w:r w:rsidR="00425C85" w:rsidRPr="003A6F31">
        <w:t xml:space="preserve">elérni a rendszer aktuális állapotával kapcsolatban, mint például a felhasználok </w:t>
      </w:r>
      <w:r w:rsidR="00F20E39" w:rsidRPr="003A6F31">
        <w:t>adatai</w:t>
      </w:r>
      <w:r w:rsidR="00425C85" w:rsidRPr="003A6F31">
        <w:t xml:space="preserve">, </w:t>
      </w:r>
      <w:r w:rsidR="00991BAA" w:rsidRPr="003A6F31">
        <w:t>biztonsági incidensek</w:t>
      </w:r>
      <w:r w:rsidR="00F20E39" w:rsidRPr="003A6F31">
        <w:t xml:space="preserve"> vagy a gyűjtött adat</w:t>
      </w:r>
      <w:r w:rsidR="00F54C11" w:rsidRPr="003A6F31">
        <w:t xml:space="preserve"> mennyiségének időbe</w:t>
      </w:r>
      <w:r w:rsidR="000241CD" w:rsidRPr="003A6F31">
        <w:t>l</w:t>
      </w:r>
      <w:r w:rsidR="00F54C11" w:rsidRPr="003A6F31">
        <w:t>i eloszlása.</w:t>
      </w:r>
      <w:r w:rsidR="00060149" w:rsidRPr="003A6F31">
        <w:t xml:space="preserve"> </w:t>
      </w:r>
      <w:r w:rsidR="00F434F7" w:rsidRPr="003A6F31">
        <w:t>A vékonykliens alkalmazáson l</w:t>
      </w:r>
      <w:r w:rsidR="00060149" w:rsidRPr="003A6F31">
        <w:t>ehetőség</w:t>
      </w:r>
      <w:r w:rsidR="00E75E54" w:rsidRPr="003A6F31">
        <w:t xml:space="preserve"> </w:t>
      </w:r>
      <w:r w:rsidR="00060149" w:rsidRPr="003A6F31">
        <w:t>van a rendszer</w:t>
      </w:r>
      <w:r w:rsidR="005132BC" w:rsidRPr="003A6F31">
        <w:t>rel</w:t>
      </w:r>
      <w:r w:rsidR="00060149" w:rsidRPr="003A6F31">
        <w:t xml:space="preserve"> </w:t>
      </w:r>
      <w:r w:rsidR="00D267E2" w:rsidRPr="003A6F31">
        <w:t>kapcsolatos statisztikák</w:t>
      </w:r>
      <w:r w:rsidR="00CA0DB3" w:rsidRPr="003A6F31">
        <w:t>,</w:t>
      </w:r>
      <w:r w:rsidR="00D267E2" w:rsidRPr="003A6F31">
        <w:t xml:space="preserve"> illetve felhasználóspecifikus statisztikák böngészésére.</w:t>
      </w:r>
    </w:p>
    <w:p w14:paraId="2216A5D7" w14:textId="4EEB79D0" w:rsidR="00395794" w:rsidRPr="003A6F31" w:rsidRDefault="00B60578" w:rsidP="00395794">
      <w:pPr>
        <w:pStyle w:val="Cmsor2"/>
      </w:pPr>
      <w:bookmarkStart w:id="34" w:name="_Toc119525173"/>
      <w:r w:rsidRPr="003A6F31">
        <w:t>Komponensek kommunikációja</w:t>
      </w:r>
      <w:bookmarkEnd w:id="34"/>
    </w:p>
    <w:p w14:paraId="1ED1F579" w14:textId="053F760D" w:rsidR="00FB73BD" w:rsidRPr="003A6F31" w:rsidRDefault="00464D84" w:rsidP="00D66565">
      <w:r w:rsidRPr="003A6F31">
        <w:rPr>
          <w:noProof/>
        </w:rPr>
        <w:drawing>
          <wp:anchor distT="0" distB="0" distL="114300" distR="114300" simplePos="0" relativeHeight="251649536" behindDoc="0" locked="0" layoutInCell="1" allowOverlap="1" wp14:anchorId="4F7B7D97" wp14:editId="6C092545">
            <wp:simplePos x="0" y="0"/>
            <wp:positionH relativeFrom="column">
              <wp:posOffset>93980</wp:posOffset>
            </wp:positionH>
            <wp:positionV relativeFrom="paragraph">
              <wp:posOffset>2517775</wp:posOffset>
            </wp:positionV>
            <wp:extent cx="5391785" cy="3495040"/>
            <wp:effectExtent l="0" t="0" r="0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 w:rsidRPr="003A6F31">
        <w:rPr>
          <w:noProof/>
        </w:rPr>
        <w:pict w14:anchorId="23F770F1">
          <v:shape id="_x0000_s1044" type="#_x0000_t202" style="position:absolute;left:0;text-align:left;margin-left:10.6pt;margin-top:475.8pt;width:424.55pt;height:35.25pt;z-index:251665920;mso-position-horizontal-relative:text;mso-position-vertical-relative:text" stroked="f">
            <v:textbox style="mso-next-textbox:#_x0000_s1044;mso-fit-shape-to-text:t" inset="0,0,0,0">
              <w:txbxContent>
                <w:bookmarkStart w:id="35" w:name="_Ref117854562"/>
                <w:p w14:paraId="66B49CD3" w14:textId="122B9BA6" w:rsidR="0089224C" w:rsidRPr="0089224C" w:rsidRDefault="0089224C" w:rsidP="00A35FFF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DE4FD5">
                    <w:rPr>
                      <w:noProof/>
                    </w:rPr>
                    <w:t>8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</w:t>
                  </w:r>
                  <w:bookmarkEnd w:id="35"/>
                  <w:r>
                    <w:t xml:space="preserve"> Komponensek kommunikációja</w:t>
                  </w:r>
                </w:p>
              </w:txbxContent>
            </v:textbox>
            <w10:wrap type="topAndBottom"/>
          </v:shape>
        </w:pict>
      </w:r>
      <w:r w:rsidR="00884F07" w:rsidRPr="003A6F31">
        <w:t xml:space="preserve">A </w:t>
      </w:r>
      <w:r w:rsidR="00A63539" w:rsidRPr="003A6F31">
        <w:rPr>
          <w:i/>
          <w:iCs/>
        </w:rPr>
        <w:fldChar w:fldCharType="begin"/>
      </w:r>
      <w:r w:rsidR="00A63539" w:rsidRPr="003A6F31">
        <w:rPr>
          <w:i/>
          <w:iCs/>
        </w:rPr>
        <w:instrText xml:space="preserve"> REF _Ref117854562 \h  \* MERGEFORMAT </w:instrText>
      </w:r>
      <w:r w:rsidR="00A63539" w:rsidRPr="003A6F31">
        <w:rPr>
          <w:i/>
          <w:iCs/>
        </w:rPr>
      </w:r>
      <w:r w:rsidR="00A63539" w:rsidRPr="003A6F31">
        <w:rPr>
          <w:i/>
          <w:iCs/>
        </w:rPr>
        <w:fldChar w:fldCharType="separate"/>
      </w:r>
      <w:r w:rsidR="00043D22" w:rsidRPr="003A6F31">
        <w:rPr>
          <w:i/>
          <w:iCs/>
          <w:noProof/>
        </w:rPr>
        <w:t>8.</w:t>
      </w:r>
      <w:r w:rsidR="00043D22" w:rsidRPr="003A6F31">
        <w:rPr>
          <w:i/>
          <w:iCs/>
        </w:rPr>
        <w:t xml:space="preserve"> ábra</w:t>
      </w:r>
      <w:r w:rsidR="00A63539" w:rsidRPr="003A6F31">
        <w:rPr>
          <w:i/>
          <w:iCs/>
        </w:rPr>
        <w:fldChar w:fldCharType="end"/>
      </w:r>
      <w:r w:rsidR="00884F07" w:rsidRPr="003A6F31">
        <w:rPr>
          <w:i/>
          <w:iCs/>
        </w:rPr>
        <w:t xml:space="preserve"> </w:t>
      </w:r>
      <w:r w:rsidR="00CB20BF" w:rsidRPr="003A6F31">
        <w:t xml:space="preserve">az alkalmazás komponensek </w:t>
      </w:r>
      <w:r w:rsidR="004E50C5" w:rsidRPr="003A6F31">
        <w:t>egymással való kommunikációja látható.</w:t>
      </w:r>
      <w:r w:rsidR="00FB25D0" w:rsidRPr="003A6F31">
        <w:t xml:space="preserve"> A</w:t>
      </w:r>
      <w:r w:rsidR="00A454B1" w:rsidRPr="003A6F31">
        <w:t xml:space="preserve"> kliens szoftverek, az adatbázis, illetve a kiértékelő szoftver egymással nem kommunikálnak</w:t>
      </w:r>
      <w:r w:rsidR="0030143A" w:rsidRPr="003A6F31">
        <w:t>, csak az alkalmazás szerverrel.</w:t>
      </w:r>
      <w:r w:rsidR="007F1658" w:rsidRPr="003A6F31">
        <w:t xml:space="preserve"> A kommunikáció az alkalmazás komponensek között HTTP / HTTPS protokollon keresztül történik</w:t>
      </w:r>
      <w:r w:rsidR="00A52566" w:rsidRPr="003A6F31">
        <w:t xml:space="preserve">. Az </w:t>
      </w:r>
      <w:r w:rsidR="000D5713" w:rsidRPr="003A6F31">
        <w:t xml:space="preserve">egyes HTTP / HTTPS kérések során az </w:t>
      </w:r>
      <w:r w:rsidR="00A52566" w:rsidRPr="003A6F31">
        <w:t>adatok JSON fájlformátumba</w:t>
      </w:r>
      <w:r w:rsidR="000D5713" w:rsidRPr="003A6F31">
        <w:t>n utaznak.</w:t>
      </w:r>
      <w:r w:rsidR="00C17BC9" w:rsidRPr="003A6F31">
        <w:t xml:space="preserve"> Az alkalmazás szerver által nyújtott API (</w:t>
      </w:r>
      <w:proofErr w:type="spellStart"/>
      <w:r w:rsidR="00C17BC9" w:rsidRPr="003A6F31">
        <w:t>Application</w:t>
      </w:r>
      <w:proofErr w:type="spellEnd"/>
      <w:r w:rsidR="00C17BC9" w:rsidRPr="003A6F31">
        <w:t xml:space="preserve"> </w:t>
      </w:r>
      <w:proofErr w:type="spellStart"/>
      <w:r w:rsidR="00C17BC9" w:rsidRPr="003A6F31">
        <w:t>Programming</w:t>
      </w:r>
      <w:proofErr w:type="spellEnd"/>
      <w:r w:rsidR="00C17BC9" w:rsidRPr="003A6F31">
        <w:t xml:space="preserve"> </w:t>
      </w:r>
      <w:proofErr w:type="spellStart"/>
      <w:r w:rsidR="00C17BC9" w:rsidRPr="003A6F31">
        <w:t>Interface</w:t>
      </w:r>
      <w:proofErr w:type="spellEnd"/>
      <w:r w:rsidR="00C17BC9" w:rsidRPr="003A6F31">
        <w:t>) részletes dokumentációja a</w:t>
      </w:r>
      <w:r w:rsidR="003458F4" w:rsidRPr="003A6F31">
        <w:t xml:space="preserve"> </w:t>
      </w:r>
      <w:r w:rsidR="003458F4" w:rsidRPr="003A6F31">
        <w:rPr>
          <w:i/>
          <w:iCs/>
        </w:rPr>
        <w:fldChar w:fldCharType="begin"/>
      </w:r>
      <w:r w:rsidR="003458F4" w:rsidRPr="003A6F31">
        <w:rPr>
          <w:i/>
          <w:iCs/>
        </w:rPr>
        <w:instrText xml:space="preserve"> REF _Ref117780786 \h  \* MERGEFORMAT </w:instrText>
      </w:r>
      <w:r w:rsidR="003458F4" w:rsidRPr="003A6F31">
        <w:rPr>
          <w:i/>
          <w:iCs/>
        </w:rPr>
      </w:r>
      <w:r w:rsidR="003458F4" w:rsidRPr="003A6F31">
        <w:rPr>
          <w:i/>
          <w:iCs/>
        </w:rPr>
        <w:fldChar w:fldCharType="separate"/>
      </w:r>
      <w:r w:rsidR="00043D22" w:rsidRPr="003A6F31">
        <w:rPr>
          <w:i/>
          <w:iCs/>
        </w:rPr>
        <w:t>Az alkalmazás</w:t>
      </w:r>
      <w:r w:rsidR="00043D22" w:rsidRPr="003A6F31">
        <w:t xml:space="preserve"> szerver</w:t>
      </w:r>
      <w:r w:rsidR="003458F4" w:rsidRPr="003A6F31">
        <w:rPr>
          <w:i/>
          <w:iCs/>
        </w:rPr>
        <w:fldChar w:fldCharType="end"/>
      </w:r>
      <w:r w:rsidR="003458F4" w:rsidRPr="003A6F31">
        <w:rPr>
          <w:i/>
          <w:iCs/>
        </w:rPr>
        <w:t xml:space="preserve"> </w:t>
      </w:r>
      <w:r w:rsidR="007B5A19" w:rsidRPr="003A6F31">
        <w:t>olvasható.</w:t>
      </w:r>
      <w:r w:rsidR="00360AC3" w:rsidRPr="003A6F31">
        <w:t xml:space="preserve"> Az alkalmazás szerver az adatbázissal TCP protokollon keresztül kommunikál, a</w:t>
      </w:r>
      <w:r w:rsidR="004424A7" w:rsidRPr="003A6F31">
        <w:t>z adatbázis</w:t>
      </w:r>
      <w:r w:rsidR="00360AC3" w:rsidRPr="003A6F31">
        <w:t xml:space="preserve"> lekérdezés</w:t>
      </w:r>
      <w:r w:rsidR="004424A7" w:rsidRPr="003A6F31">
        <w:t>ek</w:t>
      </w:r>
      <w:r w:rsidR="00360AC3" w:rsidRPr="003A6F31">
        <w:t xml:space="preserve"> SQL</w:t>
      </w:r>
      <w:r w:rsidR="004424A7" w:rsidRPr="003A6F31">
        <w:t xml:space="preserve"> nyelven vannak megfogalmazva</w:t>
      </w:r>
      <w:r w:rsidR="00360AC3" w:rsidRPr="003A6F31">
        <w:t>.</w:t>
      </w:r>
    </w:p>
    <w:p w14:paraId="3179FE63" w14:textId="44D437AB" w:rsidR="000C0CC7" w:rsidRPr="003A6F31" w:rsidRDefault="000C0CC7" w:rsidP="000C0CC7">
      <w:pPr>
        <w:pStyle w:val="Cmsor1"/>
      </w:pPr>
      <w:bookmarkStart w:id="36" w:name="_Toc119525174"/>
      <w:r w:rsidRPr="003A6F31">
        <w:lastRenderedPageBreak/>
        <w:t>Linux kliens alkalmazás</w:t>
      </w:r>
      <w:bookmarkEnd w:id="36"/>
    </w:p>
    <w:p w14:paraId="1C6870D7" w14:textId="485F5442" w:rsidR="006D73C9" w:rsidRPr="003A6F31" w:rsidRDefault="00363510" w:rsidP="006D73C9">
      <w:r w:rsidRPr="003A6F31">
        <w:t xml:space="preserve">Ennek a fejezetnek a célja </w:t>
      </w:r>
      <w:r w:rsidR="00BF5118" w:rsidRPr="003A6F31">
        <w:t xml:space="preserve">a natív </w:t>
      </w:r>
      <w:r w:rsidR="0062584F" w:rsidRPr="003A6F31">
        <w:t>L</w:t>
      </w:r>
      <w:r w:rsidR="00BF5118" w:rsidRPr="003A6F31">
        <w:t>inux kliens kurzormozgás adatgyűjtő és munkamenet zároló alkalmazás</w:t>
      </w:r>
      <w:r w:rsidR="00D373CA" w:rsidRPr="003A6F31">
        <w:t xml:space="preserve"> részletes dokumentációja, a felmerülő tervezői döntések megindok</w:t>
      </w:r>
      <w:r w:rsidR="00F70FAF" w:rsidRPr="003A6F31">
        <w:t>l</w:t>
      </w:r>
      <w:r w:rsidR="00D373CA" w:rsidRPr="003A6F31">
        <w:t>ása.</w:t>
      </w:r>
    </w:p>
    <w:p w14:paraId="0C303D53" w14:textId="1FDCFD92" w:rsidR="004B17AF" w:rsidRPr="003A6F31" w:rsidRDefault="004B17AF" w:rsidP="004B17AF">
      <w:pPr>
        <w:pStyle w:val="Cmsor2"/>
      </w:pPr>
      <w:bookmarkStart w:id="37" w:name="_Toc119525175"/>
      <w:r w:rsidRPr="003A6F31">
        <w:t>Követelmények</w:t>
      </w:r>
      <w:bookmarkEnd w:id="37"/>
    </w:p>
    <w:p w14:paraId="7BF88D06" w14:textId="56A1F7D7" w:rsidR="004B17AF" w:rsidRPr="003A6F31" w:rsidRDefault="00BF4DCE" w:rsidP="004B17AF">
      <w:r w:rsidRPr="003A6F31">
        <w:t>Az alkalmazás tervezése során</w:t>
      </w:r>
      <w:r w:rsidR="00AD7542" w:rsidRPr="003A6F31">
        <w:t xml:space="preserve"> több előzetes követelmény merült fel</w:t>
      </w:r>
      <w:r w:rsidR="007C7278" w:rsidRPr="003A6F31">
        <w:t>, amelyek befolyásolták a tervezői döntéseket. Ezek a következők voltak:</w:t>
      </w:r>
    </w:p>
    <w:p w14:paraId="7EABA33A" w14:textId="77777777" w:rsidR="0003143C" w:rsidRPr="003A6F31" w:rsidRDefault="0003143C" w:rsidP="0003143C">
      <w:pPr>
        <w:ind w:left="720" w:hanging="720"/>
      </w:pPr>
      <w:r w:rsidRPr="003A6F31">
        <w:t>R1</w:t>
      </w:r>
      <w:r w:rsidRPr="003A6F31">
        <w:tab/>
      </w:r>
      <w:r w:rsidR="004122A7" w:rsidRPr="003A6F31">
        <w:t xml:space="preserve">Az </w:t>
      </w:r>
      <w:r w:rsidR="002E6EE9" w:rsidRPr="003A6F31">
        <w:t xml:space="preserve">alkalmazás </w:t>
      </w:r>
      <w:r w:rsidR="006C7D41" w:rsidRPr="003A6F31">
        <w:t xml:space="preserve">legyen </w:t>
      </w:r>
      <w:r w:rsidR="002E6EE9" w:rsidRPr="003A6F31">
        <w:t>képes</w:t>
      </w:r>
      <w:r w:rsidR="00D00DB8" w:rsidRPr="003A6F31">
        <w:t xml:space="preserve"> GUI-</w:t>
      </w:r>
      <w:proofErr w:type="spellStart"/>
      <w:r w:rsidR="00D00DB8" w:rsidRPr="003A6F31">
        <w:t>val</w:t>
      </w:r>
      <w:proofErr w:type="spellEnd"/>
      <w:r w:rsidR="00D00DB8" w:rsidRPr="003A6F31">
        <w:t xml:space="preserve"> rendelkező natív Linux operáci</w:t>
      </w:r>
      <w:r w:rsidR="0050469C" w:rsidRPr="003A6F31">
        <w:t>ós rendszeren kurzormozgás adatot gyűjteni különböző beviteli eszközöktől.</w:t>
      </w:r>
    </w:p>
    <w:p w14:paraId="0612722E" w14:textId="304809F6" w:rsidR="00F4693C" w:rsidRPr="003A6F31" w:rsidRDefault="0003143C" w:rsidP="0003143C">
      <w:pPr>
        <w:ind w:left="720" w:hanging="720"/>
      </w:pPr>
      <w:r w:rsidRPr="003A6F31">
        <w:t>R2</w:t>
      </w:r>
      <w:r w:rsidRPr="003A6F31">
        <w:tab/>
      </w:r>
      <w:r w:rsidR="00F4693C" w:rsidRPr="003A6F31">
        <w:t>Az alkalmazás el tudja küldeni a gyűjtött adatokat az alkalmazás szervernek.</w:t>
      </w:r>
    </w:p>
    <w:p w14:paraId="227455BB" w14:textId="48A432AE" w:rsidR="00866B5E" w:rsidRPr="003A6F31" w:rsidRDefault="0003143C" w:rsidP="0003143C">
      <w:pPr>
        <w:ind w:left="720" w:hanging="720"/>
      </w:pPr>
      <w:r w:rsidRPr="003A6F31">
        <w:t>R3</w:t>
      </w:r>
      <w:r w:rsidRPr="003A6F31">
        <w:tab/>
      </w:r>
      <w:r w:rsidR="00F4693C" w:rsidRPr="003A6F31">
        <w:t xml:space="preserve">Az alkalmazás </w:t>
      </w:r>
      <w:r w:rsidR="0082359B" w:rsidRPr="003A6F31">
        <w:t>le tudja kérdezni az aktuális felhasználó státuszát az alkalmazásszervertől</w:t>
      </w:r>
      <w:r w:rsidRPr="003A6F31">
        <w:t>.</w:t>
      </w:r>
    </w:p>
    <w:p w14:paraId="5E391613" w14:textId="3B796831" w:rsidR="008C14DE" w:rsidRPr="003A6F31" w:rsidRDefault="008C14DE" w:rsidP="0003143C">
      <w:pPr>
        <w:ind w:left="720" w:hanging="720"/>
      </w:pPr>
      <w:r w:rsidRPr="003A6F31">
        <w:t>R4</w:t>
      </w:r>
      <w:r w:rsidRPr="003A6F31">
        <w:tab/>
        <w:t>Az alkalmazás meg tudja jeleníteni valamilyen formában a felhasználó státuszát.</w:t>
      </w:r>
    </w:p>
    <w:p w14:paraId="08B26DDA" w14:textId="5C7D885D" w:rsidR="00CD75C5" w:rsidRPr="003A6F31" w:rsidRDefault="004200C9" w:rsidP="004200C9">
      <w:pPr>
        <w:ind w:firstLine="0"/>
      </w:pPr>
      <w:r w:rsidRPr="003A6F31">
        <w:t>R5</w:t>
      </w:r>
      <w:r w:rsidRPr="003A6F31">
        <w:tab/>
      </w:r>
      <w:r w:rsidR="00CD75C5" w:rsidRPr="003A6F31">
        <w:t>Az alkalmazás rendelkezzen munkamenet zároló funkcionalitással.</w:t>
      </w:r>
    </w:p>
    <w:p w14:paraId="152AB152" w14:textId="020E62C6" w:rsidR="00456AAB" w:rsidRPr="003A6F31" w:rsidRDefault="004200C9" w:rsidP="004200C9">
      <w:pPr>
        <w:ind w:left="720" w:hanging="720"/>
      </w:pPr>
      <w:r w:rsidRPr="003A6F31">
        <w:t>R6</w:t>
      </w:r>
      <w:r w:rsidRPr="003A6F31">
        <w:tab/>
      </w:r>
      <w:r w:rsidR="00456AAB" w:rsidRPr="003A6F31">
        <w:t>Az alkalmazás képes platform specifikus metaadatok gyűjtésére és azok elküldésére az alkalmazás szervernek.</w:t>
      </w:r>
    </w:p>
    <w:p w14:paraId="75F29D11" w14:textId="5E561F7C" w:rsidR="008E4561" w:rsidRPr="003A6F31" w:rsidRDefault="00DC0DDA" w:rsidP="00DC0DDA">
      <w:pPr>
        <w:ind w:left="720" w:hanging="720"/>
      </w:pPr>
      <w:r w:rsidRPr="003A6F31">
        <w:t>R7</w:t>
      </w:r>
      <w:r w:rsidRPr="003A6F31">
        <w:tab/>
      </w:r>
      <w:r w:rsidR="008E4561" w:rsidRPr="003A6F31">
        <w:t>Az alkalmazásnak felhasználói felület nélkül, a háttérben kell tudnia futni, a felhasználó munkamenetének megzavarása nélkül.</w:t>
      </w:r>
    </w:p>
    <w:p w14:paraId="1C692D61" w14:textId="5C42AD27" w:rsidR="004122A7" w:rsidRPr="003A6F31" w:rsidRDefault="008738F0" w:rsidP="008738F0">
      <w:pPr>
        <w:ind w:left="720" w:hanging="720"/>
      </w:pPr>
      <w:r w:rsidRPr="003A6F31">
        <w:t>R8</w:t>
      </w:r>
      <w:r w:rsidRPr="003A6F31">
        <w:tab/>
      </w:r>
      <w:r w:rsidR="004122A7" w:rsidRPr="003A6F31">
        <w:t>Az alkalmazásnak lehetőség szerint minél nagyobb felhasználói bázist kell tudnia támogatni.</w:t>
      </w:r>
    </w:p>
    <w:p w14:paraId="0FA73356" w14:textId="77FCEF23" w:rsidR="004122A7" w:rsidRPr="003A6F31" w:rsidRDefault="00D04B73" w:rsidP="00D04B73">
      <w:pPr>
        <w:ind w:left="720" w:hanging="720"/>
      </w:pPr>
      <w:r w:rsidRPr="003A6F31">
        <w:t>R9</w:t>
      </w:r>
      <w:r w:rsidRPr="003A6F31">
        <w:tab/>
      </w:r>
      <w:r w:rsidR="00AF3F35" w:rsidRPr="003A6F31">
        <w:t>Az alkalmazás könnyen konfigurálható legyen környezeti változók és / vagy parancssori argumentumok használatával.</w:t>
      </w:r>
    </w:p>
    <w:p w14:paraId="193B70B0" w14:textId="35BCA9E8" w:rsidR="00F77C29" w:rsidRPr="003A6F31" w:rsidRDefault="009307DD" w:rsidP="00B1595B">
      <w:pPr>
        <w:pStyle w:val="Cmsor2"/>
      </w:pPr>
      <w:bookmarkStart w:id="38" w:name="_Toc119525176"/>
      <w:r w:rsidRPr="003A6F31">
        <w:t xml:space="preserve">Az alkalmazás </w:t>
      </w:r>
      <w:r w:rsidR="001B0E9A" w:rsidRPr="003A6F31">
        <w:t>felépítése</w:t>
      </w:r>
      <w:bookmarkEnd w:id="38"/>
    </w:p>
    <w:p w14:paraId="3F55E6BC" w14:textId="4094952A" w:rsidR="009307DD" w:rsidRPr="003A6F31" w:rsidRDefault="00494942" w:rsidP="009307DD">
      <w:r w:rsidRPr="003A6F31">
        <w:t xml:space="preserve">A </w:t>
      </w:r>
      <w:r w:rsidR="00171970" w:rsidRPr="003A6F31">
        <w:rPr>
          <w:i/>
          <w:iCs/>
        </w:rPr>
        <w:t>R8</w:t>
      </w:r>
      <w:r w:rsidR="00171970" w:rsidRPr="003A6F31">
        <w:t>-as követelmény</w:t>
      </w:r>
      <w:r w:rsidR="00C81BF6" w:rsidRPr="003A6F31">
        <w:t xml:space="preserve"> </w:t>
      </w:r>
      <w:r w:rsidR="00351B97" w:rsidRPr="003A6F31">
        <w:t xml:space="preserve">értelmében, </w:t>
      </w:r>
      <w:r w:rsidR="00195600" w:rsidRPr="003A6F31">
        <w:t xml:space="preserve">a </w:t>
      </w:r>
      <w:r w:rsidR="00195600" w:rsidRPr="003A6F31">
        <w:rPr>
          <w:i/>
          <w:iCs/>
        </w:rPr>
        <w:fldChar w:fldCharType="begin"/>
      </w:r>
      <w:r w:rsidR="00195600" w:rsidRPr="003A6F31">
        <w:rPr>
          <w:i/>
          <w:iCs/>
        </w:rPr>
        <w:instrText xml:space="preserve"> REF _Ref117953898 \r \h  \* MERGEFORMAT </w:instrText>
      </w:r>
      <w:r w:rsidR="00195600" w:rsidRPr="003A6F31">
        <w:rPr>
          <w:i/>
          <w:iCs/>
        </w:rPr>
      </w:r>
      <w:r w:rsidR="00195600" w:rsidRPr="003A6F31">
        <w:rPr>
          <w:i/>
          <w:iCs/>
        </w:rPr>
        <w:fldChar w:fldCharType="separate"/>
      </w:r>
      <w:r w:rsidR="00043D22" w:rsidRPr="003A6F31">
        <w:rPr>
          <w:b/>
          <w:bCs/>
          <w:i/>
          <w:iCs/>
        </w:rPr>
        <w:t>Hiba! A hivatkozási forrás nem található.</w:t>
      </w:r>
      <w:r w:rsidR="00195600" w:rsidRPr="003A6F31">
        <w:rPr>
          <w:i/>
          <w:iCs/>
        </w:rPr>
        <w:fldChar w:fldCharType="end"/>
      </w:r>
      <w:r w:rsidR="00195600" w:rsidRPr="003A6F31">
        <w:t>-es fejezetben kifejtett</w:t>
      </w:r>
      <w:r w:rsidR="00452301" w:rsidRPr="003A6F31">
        <w:t>ek szerint a kliens alkalmazás</w:t>
      </w:r>
      <w:r w:rsidR="00F1476A" w:rsidRPr="003A6F31">
        <w:t xml:space="preserve"> </w:t>
      </w:r>
      <w:proofErr w:type="spellStart"/>
      <w:r w:rsidR="00F1476A" w:rsidRPr="003A6F31">
        <w:t>a</w:t>
      </w:r>
      <w:r w:rsidR="00297A58" w:rsidRPr="003A6F31">
        <w:t>rchitektúrálisan</w:t>
      </w:r>
      <w:proofErr w:type="spellEnd"/>
      <w:r w:rsidR="00297A58" w:rsidRPr="003A6F31">
        <w:t xml:space="preserve"> a</w:t>
      </w:r>
      <w:r w:rsidR="00F1476A" w:rsidRPr="003A6F31">
        <w:t xml:space="preserve"> megjelenítő pr</w:t>
      </w:r>
      <w:r w:rsidR="00297A58" w:rsidRPr="003A6F31">
        <w:t>otokollok szintjén készült el</w:t>
      </w:r>
      <w:r w:rsidR="005C56CB" w:rsidRPr="003A6F31">
        <w:t xml:space="preserve">, </w:t>
      </w:r>
      <w:r w:rsidR="00795B7B" w:rsidRPr="003A6F31">
        <w:t>azon belül is az X</w:t>
      </w:r>
      <w:r w:rsidR="00351CDE" w:rsidRPr="003A6F31">
        <w:t xml:space="preserve"> </w:t>
      </w:r>
      <w:proofErr w:type="spellStart"/>
      <w:r w:rsidR="00351CDE" w:rsidRPr="003A6F31">
        <w:t>Window</w:t>
      </w:r>
      <w:proofErr w:type="spellEnd"/>
      <w:r w:rsidR="00351CDE" w:rsidRPr="003A6F31">
        <w:t xml:space="preserve"> System protokollt támogató </w:t>
      </w:r>
      <w:r w:rsidR="000968FF" w:rsidRPr="003A6F31">
        <w:t>rendszerekre.</w:t>
      </w:r>
      <w:r w:rsidR="00707095" w:rsidRPr="003A6F31">
        <w:t xml:space="preserve"> </w:t>
      </w:r>
      <w:r w:rsidR="00E46FD9" w:rsidRPr="003A6F31">
        <w:t xml:space="preserve">Implementációs nyelvként a </w:t>
      </w:r>
      <w:proofErr w:type="spellStart"/>
      <w:r w:rsidR="00E46FD9" w:rsidRPr="003A6F31">
        <w:t>Rust</w:t>
      </w:r>
      <w:proofErr w:type="spellEnd"/>
      <w:r w:rsidR="00E46FD9" w:rsidRPr="003A6F31">
        <w:t xml:space="preserve">-ot </w:t>
      </w:r>
      <w:proofErr w:type="spellStart"/>
      <w:r w:rsidR="00E46FD9" w:rsidRPr="003A6F31">
        <w:t>válaszottam</w:t>
      </w:r>
      <w:proofErr w:type="spellEnd"/>
      <w:r w:rsidR="00E46FD9" w:rsidRPr="003A6F31">
        <w:t xml:space="preserve">, ennek az indoklása a </w:t>
      </w:r>
      <w:r w:rsidR="005A666E" w:rsidRPr="003A6F31">
        <w:rPr>
          <w:i/>
          <w:iCs/>
        </w:rPr>
        <w:lastRenderedPageBreak/>
        <w:fldChar w:fldCharType="begin"/>
      </w:r>
      <w:r w:rsidR="005A666E" w:rsidRPr="003A6F31">
        <w:rPr>
          <w:i/>
          <w:iCs/>
        </w:rPr>
        <w:instrText xml:space="preserve"> REF _Ref117964284 \r \h  \* MERGEFORMAT </w:instrText>
      </w:r>
      <w:r w:rsidR="005A666E" w:rsidRPr="003A6F31">
        <w:rPr>
          <w:i/>
          <w:iCs/>
        </w:rPr>
      </w:r>
      <w:r w:rsidR="005A666E" w:rsidRPr="003A6F31">
        <w:rPr>
          <w:i/>
          <w:iCs/>
        </w:rPr>
        <w:fldChar w:fldCharType="separate"/>
      </w:r>
      <w:r w:rsidR="00043D22" w:rsidRPr="003A6F31">
        <w:rPr>
          <w:i/>
          <w:iCs/>
        </w:rPr>
        <w:t>2.5</w:t>
      </w:r>
      <w:r w:rsidR="005A666E" w:rsidRPr="003A6F31">
        <w:rPr>
          <w:i/>
          <w:iCs/>
        </w:rPr>
        <w:fldChar w:fldCharType="end"/>
      </w:r>
      <w:r w:rsidR="005A666E" w:rsidRPr="003A6F31">
        <w:t>-ös fejezetben olvasható</w:t>
      </w:r>
      <w:r w:rsidR="004E3E47" w:rsidRPr="003A6F31">
        <w:t>.</w:t>
      </w:r>
      <w:r w:rsidR="00336E7D" w:rsidRPr="003A6F31">
        <w:t xml:space="preserve"> Ahhoz, hogy a felhasználó által</w:t>
      </w:r>
      <w:r w:rsidR="008250ED" w:rsidRPr="003A6F31">
        <w:t xml:space="preserve"> generált kurzormozgás eseményeket</w:t>
      </w:r>
      <w:r w:rsidR="00CD3084" w:rsidRPr="003A6F31">
        <w:t xml:space="preserve"> a kliens program </w:t>
      </w:r>
      <w:r w:rsidR="00FD37A2" w:rsidRPr="003A6F31">
        <w:t>el tudja kapni szükséges a felhasználó számítógépén futó megjelenítő szerverrel történő kommunikáció.</w:t>
      </w:r>
      <w:r w:rsidR="00CF2661" w:rsidRPr="003A6F31">
        <w:t xml:space="preserve"> Ezt a program a megjelenítő protokollon keresztül tudja megtenni. A </w:t>
      </w:r>
      <w:proofErr w:type="spellStart"/>
      <w:r w:rsidR="00CF2661" w:rsidRPr="003A6F31">
        <w:t>Rust</w:t>
      </w:r>
      <w:proofErr w:type="spellEnd"/>
      <w:r w:rsidR="00CF2661" w:rsidRPr="003A6F31">
        <w:t xml:space="preserve"> nyelvhez elérhető több X11 implementáció is. Én a </w:t>
      </w:r>
      <w:r w:rsidR="00CF2661" w:rsidRPr="003A6F31">
        <w:rPr>
          <w:b/>
          <w:bCs/>
        </w:rPr>
        <w:t xml:space="preserve">x11rb </w:t>
      </w:r>
      <w:r w:rsidR="00CF2661" w:rsidRPr="003A6F31">
        <w:t>nevű modult használtam, amely</w:t>
      </w:r>
      <w:r w:rsidR="00BF0D2A" w:rsidRPr="003A6F31">
        <w:t>nek a kódját a protokoll XML leírása alapján generálták</w:t>
      </w:r>
      <w:r w:rsidR="000C5B55" w:rsidRPr="003A6F31">
        <w:t xml:space="preserve"> (azaz nem egy már meglévő, p</w:t>
      </w:r>
      <w:r w:rsidR="00AF1092" w:rsidRPr="003A6F31">
        <w:t>éldául</w:t>
      </w:r>
      <w:r w:rsidR="000C5B55" w:rsidRPr="003A6F31">
        <w:t xml:space="preserve"> C-ben írt implementációhoz ad burkoló függvényeket).</w:t>
      </w:r>
    </w:p>
    <w:p w14:paraId="5442AACA" w14:textId="5C4B3B4E" w:rsidR="005F4945" w:rsidRPr="003A6F31" w:rsidRDefault="005F4945" w:rsidP="009307DD">
      <w:r w:rsidRPr="003A6F31">
        <w:t>Az alkalmazás</w:t>
      </w:r>
      <w:r w:rsidR="00EB2D13" w:rsidRPr="003A6F31">
        <w:t xml:space="preserve"> a</w:t>
      </w:r>
      <w:r w:rsidR="00FB6520" w:rsidRPr="003A6F31">
        <w:t>lapvetően többszálú</w:t>
      </w:r>
      <w:r w:rsidR="00024173" w:rsidRPr="003A6F31">
        <w:t xml:space="preserve">, a program indulásakor </w:t>
      </w:r>
      <w:r w:rsidR="001B166B" w:rsidRPr="003A6F31">
        <w:t xml:space="preserve">két szálat indít. Az egyik az </w:t>
      </w:r>
      <w:r w:rsidR="001B166B" w:rsidRPr="003A6F31">
        <w:rPr>
          <w:i/>
          <w:iCs/>
        </w:rPr>
        <w:t>R1</w:t>
      </w:r>
      <w:r w:rsidR="001B166B" w:rsidRPr="003A6F31">
        <w:t>,</w:t>
      </w:r>
      <w:r w:rsidR="001B166B" w:rsidRPr="003A6F31">
        <w:rPr>
          <w:i/>
          <w:iCs/>
        </w:rPr>
        <w:t xml:space="preserve"> R2</w:t>
      </w:r>
      <w:r w:rsidR="001B166B" w:rsidRPr="003A6F31">
        <w:t>,</w:t>
      </w:r>
      <w:r w:rsidR="001B166B" w:rsidRPr="003A6F31">
        <w:rPr>
          <w:i/>
          <w:iCs/>
        </w:rPr>
        <w:t xml:space="preserve"> R6 </w:t>
      </w:r>
      <w:r w:rsidR="001B166B" w:rsidRPr="003A6F31">
        <w:t xml:space="preserve">követelmények </w:t>
      </w:r>
      <w:r w:rsidR="00E849B3" w:rsidRPr="003A6F31">
        <w:t>által leírt funkcionalitás valós</w:t>
      </w:r>
      <w:r w:rsidR="00AF660D" w:rsidRPr="003A6F31">
        <w:t>ítja meg</w:t>
      </w:r>
      <w:r w:rsidR="005C6953" w:rsidRPr="003A6F31">
        <w:t xml:space="preserve">, </w:t>
      </w:r>
      <w:r w:rsidR="00AF660D" w:rsidRPr="003A6F31">
        <w:t xml:space="preserve">azaz a kurzormozgás </w:t>
      </w:r>
      <w:r w:rsidR="005C6953" w:rsidRPr="003A6F31">
        <w:t>adatok és platformspecifikus metaadatok gyűjtését és továbbítását az alkalmazás szerverre.</w:t>
      </w:r>
      <w:r w:rsidR="00836A13" w:rsidRPr="003A6F31">
        <w:t xml:space="preserve"> A másik szál</w:t>
      </w:r>
      <w:r w:rsidR="000C64D7" w:rsidRPr="003A6F31">
        <w:t xml:space="preserve"> az </w:t>
      </w:r>
      <w:r w:rsidR="000C64D7" w:rsidRPr="003A6F31">
        <w:rPr>
          <w:i/>
          <w:iCs/>
        </w:rPr>
        <w:t>R3</w:t>
      </w:r>
      <w:r w:rsidR="000C64D7" w:rsidRPr="003A6F31">
        <w:t xml:space="preserve">, </w:t>
      </w:r>
      <w:r w:rsidR="000C64D7" w:rsidRPr="003A6F31">
        <w:rPr>
          <w:i/>
          <w:iCs/>
        </w:rPr>
        <w:t>R4</w:t>
      </w:r>
      <w:r w:rsidR="000C64D7" w:rsidRPr="003A6F31">
        <w:t xml:space="preserve">, </w:t>
      </w:r>
      <w:r w:rsidR="000C64D7" w:rsidRPr="003A6F31">
        <w:rPr>
          <w:i/>
          <w:iCs/>
        </w:rPr>
        <w:t xml:space="preserve">R5 </w:t>
      </w:r>
      <w:r w:rsidR="000C64D7" w:rsidRPr="003A6F31">
        <w:t>követelményeket elégíti ki, azaz</w:t>
      </w:r>
      <w:r w:rsidR="00F3784F" w:rsidRPr="003A6F31">
        <w:t xml:space="preserve"> a felhasználó státuszának lekérdezését és megjelenítését</w:t>
      </w:r>
      <w:r w:rsidR="00B05A26" w:rsidRPr="003A6F31">
        <w:t>,</w:t>
      </w:r>
      <w:r w:rsidR="00F3784F" w:rsidRPr="003A6F31">
        <w:t xml:space="preserve"> </w:t>
      </w:r>
      <w:r w:rsidR="000C6E5F" w:rsidRPr="003A6F31">
        <w:t>illetve,</w:t>
      </w:r>
      <w:r w:rsidR="00F3784F" w:rsidRPr="003A6F31">
        <w:t xml:space="preserve"> ha szükséges, akkor a munkamenet zárolását.</w:t>
      </w:r>
      <w:r w:rsidR="000C6E5F" w:rsidRPr="003A6F31">
        <w:t xml:space="preserve"> A</w:t>
      </w:r>
      <w:r w:rsidR="00DE7735" w:rsidRPr="003A6F31">
        <w:t xml:space="preserve"> kliens alkalmazás</w:t>
      </w:r>
      <w:r w:rsidR="00C964C0" w:rsidRPr="003A6F31">
        <w:t xml:space="preserve"> </w:t>
      </w:r>
      <w:proofErr w:type="spellStart"/>
      <w:r w:rsidR="00C964C0" w:rsidRPr="003A6F31">
        <w:t>build-elési</w:t>
      </w:r>
      <w:proofErr w:type="spellEnd"/>
      <w:r w:rsidR="00C964C0" w:rsidRPr="003A6F31">
        <w:t xml:space="preserve"> folyamatának eredménye egy</w:t>
      </w:r>
      <w:r w:rsidR="00267676" w:rsidRPr="003A6F31">
        <w:t xml:space="preserve"> futtatható állomány,</w:t>
      </w:r>
      <w:r w:rsidR="007F3485" w:rsidRPr="003A6F31">
        <w:t xml:space="preserve"> amely</w:t>
      </w:r>
      <w:r w:rsidR="00D36D37" w:rsidRPr="003A6F31">
        <w:t xml:space="preserve">et </w:t>
      </w:r>
      <w:r w:rsidR="0097562B" w:rsidRPr="003A6F31">
        <w:t xml:space="preserve">egy </w:t>
      </w:r>
      <w:r w:rsidR="00975057" w:rsidRPr="003A6F31">
        <w:t xml:space="preserve">Linux </w:t>
      </w:r>
      <w:r w:rsidR="00D36D37" w:rsidRPr="003A6F31">
        <w:t xml:space="preserve">parancssorból </w:t>
      </w:r>
      <w:r w:rsidR="00E43009" w:rsidRPr="003A6F31">
        <w:t>el lehet indítani</w:t>
      </w:r>
      <w:r w:rsidR="005F368C" w:rsidRPr="003A6F31">
        <w:t xml:space="preserve"> leválasztott (</w:t>
      </w:r>
      <w:proofErr w:type="spellStart"/>
      <w:r w:rsidR="005F368C" w:rsidRPr="003A6F31">
        <w:t>detached</w:t>
      </w:r>
      <w:proofErr w:type="spellEnd"/>
      <w:r w:rsidR="005F368C" w:rsidRPr="003A6F31">
        <w:t xml:space="preserve">) módban, </w:t>
      </w:r>
      <w:r w:rsidR="004777B4" w:rsidRPr="003A6F31">
        <w:t xml:space="preserve">ezzel kielégítve az </w:t>
      </w:r>
      <w:r w:rsidR="004777B4" w:rsidRPr="003A6F31">
        <w:rPr>
          <w:i/>
          <w:iCs/>
        </w:rPr>
        <w:t>R7</w:t>
      </w:r>
      <w:r w:rsidR="004777B4" w:rsidRPr="003A6F31">
        <w:t>-es követelményt.</w:t>
      </w:r>
      <w:r w:rsidR="00F40093" w:rsidRPr="003A6F31">
        <w:t xml:space="preserve"> Az alkalmazást</w:t>
      </w:r>
      <w:r w:rsidR="00BC0A8F" w:rsidRPr="003A6F31">
        <w:t xml:space="preserve"> környezeti változókkal és parancssori argumentumokkal egyaránt lehet konfigurálni</w:t>
      </w:r>
      <w:r w:rsidR="001D33A6" w:rsidRPr="003A6F31">
        <w:t xml:space="preserve"> (</w:t>
      </w:r>
      <w:r w:rsidR="001D33A6" w:rsidRPr="003A6F31">
        <w:rPr>
          <w:i/>
          <w:iCs/>
        </w:rPr>
        <w:t>R9</w:t>
      </w:r>
      <w:r w:rsidR="001D33A6" w:rsidRPr="003A6F31">
        <w:t>).</w:t>
      </w:r>
    </w:p>
    <w:p w14:paraId="79A643AE" w14:textId="5562E6D9" w:rsidR="00CF233A" w:rsidRPr="003A6F31" w:rsidRDefault="00CF233A" w:rsidP="006D6170">
      <w:pPr>
        <w:pStyle w:val="Cmsor2"/>
      </w:pPr>
      <w:bookmarkStart w:id="39" w:name="_Toc119525177"/>
      <w:r w:rsidRPr="003A6F31">
        <w:t>Adatgyűjt</w:t>
      </w:r>
      <w:r w:rsidR="006D6170" w:rsidRPr="003A6F31">
        <w:t>ő</w:t>
      </w:r>
      <w:bookmarkEnd w:id="39"/>
    </w:p>
    <w:p w14:paraId="034052AF" w14:textId="77777777" w:rsidR="0070009A" w:rsidRPr="003A6F31" w:rsidRDefault="00125123" w:rsidP="00FB73BD">
      <w:r w:rsidRPr="003A6F31">
        <w:t>A kliens alkalmazás</w:t>
      </w:r>
      <w:r w:rsidR="00A73CB5" w:rsidRPr="003A6F31">
        <w:t xml:space="preserve"> egyik alapvető funkcionális követelménye</w:t>
      </w:r>
      <w:r w:rsidR="003D1D50" w:rsidRPr="003A6F31">
        <w:t xml:space="preserve"> a felhasználó által kreált kurzormozgás </w:t>
      </w:r>
      <w:r w:rsidR="005B033E" w:rsidRPr="003A6F31">
        <w:t>adatok</w:t>
      </w:r>
      <w:r w:rsidR="00867B16" w:rsidRPr="003A6F31">
        <w:t>, illetve platform specifikus metaadatok gyűjtése</w:t>
      </w:r>
      <w:r w:rsidR="00EE3A7C" w:rsidRPr="003A6F31">
        <w:t xml:space="preserve"> és elküldése az alkalmazás szerverre.</w:t>
      </w:r>
      <w:r w:rsidR="00837638" w:rsidRPr="003A6F31">
        <w:t xml:space="preserve"> </w:t>
      </w:r>
      <w:r w:rsidR="00C12869" w:rsidRPr="003A6F31">
        <w:t>Az</w:t>
      </w:r>
      <w:r w:rsidR="00EA5B1B" w:rsidRPr="003A6F31">
        <w:t xml:space="preserve"> </w:t>
      </w:r>
      <w:r w:rsidR="0083773F" w:rsidRPr="003A6F31">
        <w:t xml:space="preserve">alkalmazásnak ezt a funkcionalitását egy különálló </w:t>
      </w:r>
      <w:proofErr w:type="spellStart"/>
      <w:r w:rsidR="0083773F" w:rsidRPr="003A6F31">
        <w:t>Rust</w:t>
      </w:r>
      <w:proofErr w:type="spellEnd"/>
      <w:r w:rsidR="0083773F" w:rsidRPr="003A6F31">
        <w:t xml:space="preserve"> modulban készítettem el.</w:t>
      </w:r>
    </w:p>
    <w:p w14:paraId="76FA9B15" w14:textId="533F3400" w:rsidR="002A6F2A" w:rsidRPr="003A6F31" w:rsidRDefault="00FB73BD" w:rsidP="00FB73BD">
      <w:r w:rsidRPr="003A6F31">
        <w:t>Az adatgyűjtő egy eseményfolyam szerű viselkedést implementál (</w:t>
      </w:r>
      <w:proofErr w:type="spellStart"/>
      <w:r w:rsidRPr="003A6F31">
        <w:t>data</w:t>
      </w:r>
      <w:proofErr w:type="spellEnd"/>
      <w:r w:rsidRPr="003A6F31">
        <w:t xml:space="preserve"> streaming). A program az indulásakor generál egy egyedi azonosítót, </w:t>
      </w:r>
      <w:r w:rsidR="002A6F2A" w:rsidRPr="003A6F31">
        <w:t xml:space="preserve">amit </w:t>
      </w:r>
      <w:r w:rsidRPr="003A6F31">
        <w:t>az adatfolyam azonosít</w:t>
      </w:r>
      <w:r w:rsidR="002A6F2A" w:rsidRPr="003A6F31">
        <w:t>ására használ</w:t>
      </w:r>
      <w:r w:rsidRPr="003A6F31">
        <w:t>.</w:t>
      </w:r>
      <w:r w:rsidR="00710E17" w:rsidRPr="003A6F31">
        <w:t xml:space="preserve"> A küldött adat legkisebb atomi építőelem</w:t>
      </w:r>
      <w:r w:rsidR="00BB6040" w:rsidRPr="003A6F31">
        <w:t>e</w:t>
      </w:r>
      <w:r w:rsidR="00710E17" w:rsidRPr="003A6F31">
        <w:t xml:space="preserve"> az esemény (</w:t>
      </w:r>
      <w:proofErr w:type="spellStart"/>
      <w:r w:rsidR="00710E17" w:rsidRPr="003A6F31">
        <w:t>event</w:t>
      </w:r>
      <w:proofErr w:type="spellEnd"/>
      <w:r w:rsidR="00710E17" w:rsidRPr="003A6F31">
        <w:t xml:space="preserve">). Ez lehet a felhasználó által kreált </w:t>
      </w:r>
      <w:r w:rsidR="003C289D" w:rsidRPr="003A6F31">
        <w:t xml:space="preserve">esemény (például az egér mozgatása, kattintás, </w:t>
      </w:r>
      <w:proofErr w:type="gramStart"/>
      <w:r w:rsidR="003C289D" w:rsidRPr="003A6F31">
        <w:t>görgetés,</w:t>
      </w:r>
      <w:proofErr w:type="gramEnd"/>
      <w:r w:rsidR="003C289D" w:rsidRPr="003A6F31">
        <w:t xml:space="preserve"> stb.) vagy más egyedi esemény (például platformspecifikus meta</w:t>
      </w:r>
      <w:r w:rsidR="00740538" w:rsidRPr="003A6F31">
        <w:t>adat</w:t>
      </w:r>
      <w:r w:rsidR="003C289D" w:rsidRPr="003A6F31">
        <w:t>ok</w:t>
      </w:r>
      <w:r w:rsidR="00740538" w:rsidRPr="003A6F31">
        <w:t xml:space="preserve"> </w:t>
      </w:r>
      <w:r w:rsidR="002B5929" w:rsidRPr="003A6F31">
        <w:t>változása</w:t>
      </w:r>
      <w:r w:rsidR="003C289D" w:rsidRPr="003A6F31">
        <w:t>).</w:t>
      </w:r>
      <w:r w:rsidR="00656953" w:rsidRPr="003A6F31">
        <w:t xml:space="preserve"> Mivel az</w:t>
      </w:r>
      <w:r w:rsidR="00C549F5" w:rsidRPr="003A6F31">
        <w:t xml:space="preserve"> adatgyűjtő az</w:t>
      </w:r>
      <w:r w:rsidR="00656953" w:rsidRPr="003A6F31">
        <w:t xml:space="preserve"> alkalmazás szerverrel HTTPS protokollon keresztül kommunikál,</w:t>
      </w:r>
      <w:r w:rsidR="00710E17" w:rsidRPr="003A6F31">
        <w:t xml:space="preserve"> ezért</w:t>
      </w:r>
      <w:r w:rsidR="00012189" w:rsidRPr="003A6F31">
        <w:t xml:space="preserve"> nem lehet</w:t>
      </w:r>
      <w:r w:rsidR="000E749E" w:rsidRPr="003A6F31">
        <w:t xml:space="preserve"> (és nem is </w:t>
      </w:r>
      <w:r w:rsidR="005A14DA" w:rsidRPr="003A6F31">
        <w:t xml:space="preserve">lenne </w:t>
      </w:r>
      <w:r w:rsidR="000E749E" w:rsidRPr="003A6F31">
        <w:t>praktikus)</w:t>
      </w:r>
      <w:r w:rsidR="005A14DA" w:rsidRPr="003A6F31">
        <w:t xml:space="preserve"> tetszőleges mennyiségű eseményt egy üzenetben elküldeni. Ezért a kliens az eseményeket</w:t>
      </w:r>
      <w:r w:rsidR="00D766D0" w:rsidRPr="003A6F31">
        <w:t xml:space="preserve"> </w:t>
      </w:r>
      <w:r w:rsidR="001C65F2" w:rsidRPr="003A6F31">
        <w:t xml:space="preserve">nagyobb csoportokban </w:t>
      </w:r>
      <w:r w:rsidR="00D766D0" w:rsidRPr="003A6F31">
        <w:t>(</w:t>
      </w:r>
      <w:proofErr w:type="spellStart"/>
      <w:r w:rsidR="00D766D0" w:rsidRPr="003A6F31">
        <w:t>chunk</w:t>
      </w:r>
      <w:proofErr w:type="spellEnd"/>
      <w:r w:rsidR="00D766D0" w:rsidRPr="003A6F31">
        <w:t>) küldi el a szervernek.</w:t>
      </w:r>
      <w:r w:rsidR="0070009A" w:rsidRPr="003A6F31">
        <w:t xml:space="preserve"> Ezeknek az entitásoknak a kapcsolatáról nyújt egy áttekintő képet a </w:t>
      </w:r>
      <w:r w:rsidR="00B50924" w:rsidRPr="003A6F31">
        <w:rPr>
          <w:i/>
          <w:iCs/>
        </w:rPr>
        <w:fldChar w:fldCharType="begin"/>
      </w:r>
      <w:r w:rsidR="00B50924" w:rsidRPr="003A6F31">
        <w:rPr>
          <w:i/>
          <w:iCs/>
        </w:rPr>
        <w:instrText xml:space="preserve"> REF _Ref118056474 \h  \* MERGEFORMAT </w:instrText>
      </w:r>
      <w:r w:rsidR="00B50924" w:rsidRPr="003A6F31">
        <w:rPr>
          <w:i/>
          <w:iCs/>
        </w:rPr>
      </w:r>
      <w:r w:rsidR="00B50924" w:rsidRPr="003A6F31">
        <w:rPr>
          <w:i/>
          <w:iCs/>
        </w:rPr>
        <w:fldChar w:fldCharType="separate"/>
      </w:r>
      <w:r w:rsidR="00043D22" w:rsidRPr="003A6F31">
        <w:rPr>
          <w:i/>
          <w:iCs/>
          <w:noProof/>
        </w:rPr>
        <w:t>9.</w:t>
      </w:r>
      <w:r w:rsidR="00043D22" w:rsidRPr="003A6F31">
        <w:rPr>
          <w:i/>
          <w:iCs/>
        </w:rPr>
        <w:t xml:space="preserve"> ábra</w:t>
      </w:r>
      <w:r w:rsidR="00B50924" w:rsidRPr="003A6F31">
        <w:rPr>
          <w:i/>
          <w:iCs/>
        </w:rPr>
        <w:fldChar w:fldCharType="end"/>
      </w:r>
      <w:r w:rsidR="0070009A" w:rsidRPr="003A6F31">
        <w:t>.</w:t>
      </w:r>
    </w:p>
    <w:p w14:paraId="68779AE5" w14:textId="3F6F960F" w:rsidR="00005A70" w:rsidRPr="003A6F31" w:rsidRDefault="00000000" w:rsidP="000671C6">
      <w:r w:rsidRPr="003A6F31">
        <w:rPr>
          <w:noProof/>
        </w:rPr>
        <w:lastRenderedPageBreak/>
        <w:pict w14:anchorId="003AC652">
          <v:shape id="_x0000_s1045" type="#_x0000_t202" style="position:absolute;left:0;text-align:left;margin-left:0;margin-top:106.85pt;width:425.05pt;height:34pt;z-index:251666944;mso-position-horizontal-relative:text;mso-position-vertical-relative:text" stroked="f">
            <v:textbox style="mso-next-textbox:#_x0000_s1045" inset="0,0,0,0">
              <w:txbxContent>
                <w:bookmarkStart w:id="40" w:name="_Ref118056474"/>
                <w:p w14:paraId="69D6F6F4" w14:textId="4493F625" w:rsidR="00B50924" w:rsidRPr="00B50924" w:rsidRDefault="00B50924" w:rsidP="00B50924">
                  <w:pPr>
                    <w:pStyle w:val="Kpalrs"/>
                    <w:rPr>
                      <w:b w:val="0"/>
                      <w:bCs w:val="0"/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DE4FD5">
                    <w:rPr>
                      <w:noProof/>
                    </w:rPr>
                    <w:t>9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</w:t>
                  </w:r>
                  <w:bookmarkEnd w:id="40"/>
                  <w:r>
                    <w:t xml:space="preserve"> </w:t>
                  </w:r>
                  <w:r>
                    <w:rPr>
                      <w:b w:val="0"/>
                      <w:bCs w:val="0"/>
                    </w:rPr>
                    <w:t>Az adatfolyam felépítése</w:t>
                  </w:r>
                </w:p>
              </w:txbxContent>
            </v:textbox>
            <w10:wrap type="topAndBottom"/>
          </v:shape>
        </w:pict>
      </w:r>
      <w:r w:rsidR="00B50924" w:rsidRPr="003A6F31">
        <w:rPr>
          <w:noProof/>
        </w:rPr>
        <w:drawing>
          <wp:anchor distT="0" distB="0" distL="114300" distR="114300" simplePos="0" relativeHeight="251636224" behindDoc="0" locked="0" layoutInCell="1" allowOverlap="1" wp14:anchorId="454C5F8A" wp14:editId="5DD132D3">
            <wp:simplePos x="0" y="0"/>
            <wp:positionH relativeFrom="column">
              <wp:posOffset>0</wp:posOffset>
            </wp:positionH>
            <wp:positionV relativeFrom="paragraph">
              <wp:posOffset>-176954</wp:posOffset>
            </wp:positionV>
            <wp:extent cx="5398135" cy="1476375"/>
            <wp:effectExtent l="0" t="0" r="0" b="0"/>
            <wp:wrapTopAndBottom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A0643" w:rsidRPr="003A6F31">
        <w:t>A modul tartalmaz struktúrát, amelyben</w:t>
      </w:r>
      <w:r w:rsidR="006B5B33" w:rsidRPr="003A6F31">
        <w:t xml:space="preserve"> a</w:t>
      </w:r>
      <w:r w:rsidR="00801371" w:rsidRPr="003A6F31">
        <w:t>z adatgyűjtő állapota kerül eltárolásra</w:t>
      </w:r>
      <w:r w:rsidR="006B5B33" w:rsidRPr="003A6F31">
        <w:t>, illetve egy eseményhurkot, amelyben</w:t>
      </w:r>
      <w:r w:rsidR="00B72913" w:rsidRPr="003A6F31">
        <w:t xml:space="preserve"> </w:t>
      </w:r>
      <w:r w:rsidR="00904159" w:rsidRPr="003A6F31">
        <w:t xml:space="preserve">a </w:t>
      </w:r>
      <w:r w:rsidR="00D44069" w:rsidRPr="003A6F31">
        <w:t>nyers események kerülnek feldolgozásra.</w:t>
      </w:r>
      <w:r w:rsidR="004C3D4C" w:rsidRPr="003A6F31">
        <w:t xml:space="preserve"> A</w:t>
      </w:r>
      <w:r w:rsidR="00B35541" w:rsidRPr="003A6F31">
        <w:t xml:space="preserve"> </w:t>
      </w:r>
      <w:r w:rsidR="00464377" w:rsidRPr="003A6F31">
        <w:t>következő kód részlet</w:t>
      </w:r>
      <w:r w:rsidR="00A173BC" w:rsidRPr="003A6F31">
        <w:t>ben a struktúra definíciója látható:</w:t>
      </w:r>
    </w:p>
    <w:p w14:paraId="39BAE4FE" w14:textId="77777777" w:rsidR="00BB20C7" w:rsidRPr="003A6F31" w:rsidRDefault="00BB20C7" w:rsidP="00BB20C7">
      <w:pPr>
        <w:pStyle w:val="Kd"/>
      </w:pPr>
      <w:proofErr w:type="spellStart"/>
      <w:r w:rsidRPr="003A6F31">
        <w:t>struct</w:t>
      </w:r>
      <w:proofErr w:type="spellEnd"/>
      <w:r w:rsidRPr="003A6F31">
        <w:t xml:space="preserve"> </w:t>
      </w:r>
      <w:proofErr w:type="spellStart"/>
      <w:r w:rsidRPr="003A6F31">
        <w:t>State</w:t>
      </w:r>
      <w:proofErr w:type="spellEnd"/>
      <w:r w:rsidRPr="003A6F31">
        <w:t xml:space="preserve"> {</w:t>
      </w:r>
    </w:p>
    <w:p w14:paraId="51EFBB6A" w14:textId="77777777" w:rsidR="00BB20C7" w:rsidRPr="003A6F31" w:rsidRDefault="00BB20C7" w:rsidP="00BB20C7">
      <w:pPr>
        <w:pStyle w:val="Kd"/>
      </w:pPr>
      <w:r w:rsidRPr="003A6F31">
        <w:t xml:space="preserve">    </w:t>
      </w:r>
      <w:proofErr w:type="spellStart"/>
      <w:r w:rsidRPr="003A6F31">
        <w:t>buffer</w:t>
      </w:r>
      <w:proofErr w:type="spellEnd"/>
      <w:r w:rsidRPr="003A6F31">
        <w:t xml:space="preserve">: </w:t>
      </w:r>
      <w:proofErr w:type="spellStart"/>
      <w:r w:rsidRPr="003A6F31">
        <w:t>Vec</w:t>
      </w:r>
      <w:proofErr w:type="spellEnd"/>
      <w:r w:rsidRPr="003A6F31">
        <w:t>&lt;</w:t>
      </w:r>
      <w:proofErr w:type="spellStart"/>
      <w:r w:rsidRPr="003A6F31">
        <w:t>EventType</w:t>
      </w:r>
      <w:proofErr w:type="spellEnd"/>
      <w:r w:rsidRPr="003A6F31">
        <w:t>&gt;,</w:t>
      </w:r>
    </w:p>
    <w:p w14:paraId="74F5B4DC" w14:textId="77777777" w:rsidR="00BB20C7" w:rsidRPr="003A6F31" w:rsidRDefault="00BB20C7" w:rsidP="00BB20C7">
      <w:pPr>
        <w:pStyle w:val="Kd"/>
      </w:pPr>
      <w:r w:rsidRPr="003A6F31">
        <w:t xml:space="preserve">    </w:t>
      </w:r>
      <w:proofErr w:type="spellStart"/>
      <w:r w:rsidRPr="003A6F31">
        <w:t>buffer_size_limit</w:t>
      </w:r>
      <w:proofErr w:type="spellEnd"/>
      <w:r w:rsidRPr="003A6F31">
        <w:t xml:space="preserve">: </w:t>
      </w:r>
      <w:proofErr w:type="spellStart"/>
      <w:r w:rsidRPr="003A6F31">
        <w:t>usize</w:t>
      </w:r>
      <w:proofErr w:type="spellEnd"/>
      <w:r w:rsidRPr="003A6F31">
        <w:t>,</w:t>
      </w:r>
    </w:p>
    <w:p w14:paraId="11285695" w14:textId="77777777" w:rsidR="00BB20C7" w:rsidRPr="003A6F31" w:rsidRDefault="00BB20C7" w:rsidP="00BB20C7">
      <w:pPr>
        <w:pStyle w:val="Kd"/>
      </w:pPr>
      <w:r w:rsidRPr="003A6F31">
        <w:t xml:space="preserve">    </w:t>
      </w:r>
      <w:proofErr w:type="spellStart"/>
      <w:r w:rsidRPr="003A6F31">
        <w:t>api_key_name</w:t>
      </w:r>
      <w:proofErr w:type="spellEnd"/>
      <w:r w:rsidRPr="003A6F31">
        <w:t xml:space="preserve">: </w:t>
      </w:r>
      <w:proofErr w:type="spellStart"/>
      <w:r w:rsidRPr="003A6F31">
        <w:t>String</w:t>
      </w:r>
      <w:proofErr w:type="spellEnd"/>
      <w:r w:rsidRPr="003A6F31">
        <w:t>,</w:t>
      </w:r>
    </w:p>
    <w:p w14:paraId="538E52F1" w14:textId="77777777" w:rsidR="00BB20C7" w:rsidRPr="003A6F31" w:rsidRDefault="00BB20C7" w:rsidP="00BB20C7">
      <w:pPr>
        <w:pStyle w:val="Kd"/>
      </w:pPr>
      <w:r w:rsidRPr="003A6F31">
        <w:t xml:space="preserve">    </w:t>
      </w:r>
      <w:proofErr w:type="spellStart"/>
      <w:r w:rsidRPr="003A6F31">
        <w:t>api_key_value</w:t>
      </w:r>
      <w:proofErr w:type="spellEnd"/>
      <w:r w:rsidRPr="003A6F31">
        <w:t xml:space="preserve">: </w:t>
      </w:r>
      <w:proofErr w:type="spellStart"/>
      <w:r w:rsidRPr="003A6F31">
        <w:t>String</w:t>
      </w:r>
      <w:proofErr w:type="spellEnd"/>
      <w:r w:rsidRPr="003A6F31">
        <w:t>,</w:t>
      </w:r>
    </w:p>
    <w:p w14:paraId="1610C5F7" w14:textId="77777777" w:rsidR="00BB20C7" w:rsidRPr="003A6F31" w:rsidRDefault="00BB20C7" w:rsidP="00BB20C7">
      <w:pPr>
        <w:pStyle w:val="Kd"/>
      </w:pPr>
      <w:r w:rsidRPr="003A6F31">
        <w:t xml:space="preserve">    </w:t>
      </w:r>
      <w:proofErr w:type="spellStart"/>
      <w:r w:rsidRPr="003A6F31">
        <w:t>submit_url</w:t>
      </w:r>
      <w:proofErr w:type="spellEnd"/>
      <w:r w:rsidRPr="003A6F31">
        <w:t xml:space="preserve">: </w:t>
      </w:r>
      <w:proofErr w:type="spellStart"/>
      <w:r w:rsidRPr="003A6F31">
        <w:t>String</w:t>
      </w:r>
      <w:proofErr w:type="spellEnd"/>
      <w:r w:rsidRPr="003A6F31">
        <w:t>,</w:t>
      </w:r>
    </w:p>
    <w:p w14:paraId="1C87431D" w14:textId="77777777" w:rsidR="00BB20C7" w:rsidRPr="003A6F31" w:rsidRDefault="00BB20C7" w:rsidP="00BB20C7">
      <w:pPr>
        <w:pStyle w:val="Kd"/>
      </w:pPr>
      <w:r w:rsidRPr="003A6F31">
        <w:t xml:space="preserve">    </w:t>
      </w:r>
      <w:proofErr w:type="spellStart"/>
      <w:r w:rsidRPr="003A6F31">
        <w:t>epoch</w:t>
      </w:r>
      <w:proofErr w:type="spellEnd"/>
      <w:r w:rsidRPr="003A6F31">
        <w:t>: u64,</w:t>
      </w:r>
    </w:p>
    <w:p w14:paraId="0C2673B9" w14:textId="77777777" w:rsidR="00BB20C7" w:rsidRPr="003A6F31" w:rsidRDefault="00BB20C7" w:rsidP="00BB20C7">
      <w:pPr>
        <w:pStyle w:val="Kd"/>
      </w:pPr>
      <w:r w:rsidRPr="003A6F31">
        <w:t xml:space="preserve">    </w:t>
      </w:r>
      <w:proofErr w:type="spellStart"/>
      <w:r w:rsidRPr="003A6F31">
        <w:t>session_id</w:t>
      </w:r>
      <w:proofErr w:type="spellEnd"/>
      <w:r w:rsidRPr="003A6F31">
        <w:t xml:space="preserve">: </w:t>
      </w:r>
      <w:proofErr w:type="spellStart"/>
      <w:r w:rsidRPr="003A6F31">
        <w:t>String</w:t>
      </w:r>
      <w:proofErr w:type="spellEnd"/>
      <w:r w:rsidRPr="003A6F31">
        <w:t>,</w:t>
      </w:r>
    </w:p>
    <w:p w14:paraId="3A323EEC" w14:textId="77777777" w:rsidR="00BB20C7" w:rsidRPr="003A6F31" w:rsidRDefault="00BB20C7" w:rsidP="00BB20C7">
      <w:pPr>
        <w:pStyle w:val="Kd"/>
      </w:pPr>
      <w:r w:rsidRPr="003A6F31">
        <w:t xml:space="preserve">    </w:t>
      </w:r>
      <w:proofErr w:type="spellStart"/>
      <w:r w:rsidRPr="003A6F31">
        <w:t>stream_id</w:t>
      </w:r>
      <w:proofErr w:type="spellEnd"/>
      <w:r w:rsidRPr="003A6F31">
        <w:t xml:space="preserve">: </w:t>
      </w:r>
      <w:proofErr w:type="spellStart"/>
      <w:r w:rsidRPr="003A6F31">
        <w:t>String</w:t>
      </w:r>
      <w:proofErr w:type="spellEnd"/>
      <w:r w:rsidRPr="003A6F31">
        <w:t>,</w:t>
      </w:r>
    </w:p>
    <w:p w14:paraId="34A4BED9" w14:textId="77777777" w:rsidR="00BB20C7" w:rsidRPr="003A6F31" w:rsidRDefault="00BB20C7" w:rsidP="00BB20C7">
      <w:pPr>
        <w:pStyle w:val="Kd"/>
      </w:pPr>
      <w:r w:rsidRPr="003A6F31">
        <w:t xml:space="preserve">    </w:t>
      </w:r>
      <w:proofErr w:type="spellStart"/>
      <w:r w:rsidRPr="003A6F31">
        <w:t>sequence_number</w:t>
      </w:r>
      <w:proofErr w:type="spellEnd"/>
      <w:r w:rsidRPr="003A6F31">
        <w:t>: u64,</w:t>
      </w:r>
    </w:p>
    <w:p w14:paraId="2F3A5FE1" w14:textId="77777777" w:rsidR="00BB20C7" w:rsidRPr="003A6F31" w:rsidRDefault="00BB20C7" w:rsidP="00BB20C7">
      <w:pPr>
        <w:pStyle w:val="Kd"/>
      </w:pPr>
      <w:r w:rsidRPr="003A6F31">
        <w:t xml:space="preserve">    </w:t>
      </w:r>
      <w:proofErr w:type="spellStart"/>
      <w:r w:rsidRPr="003A6F31">
        <w:t>user_id</w:t>
      </w:r>
      <w:proofErr w:type="spellEnd"/>
      <w:r w:rsidRPr="003A6F31">
        <w:t xml:space="preserve">: </w:t>
      </w:r>
      <w:proofErr w:type="spellStart"/>
      <w:r w:rsidRPr="003A6F31">
        <w:t>String</w:t>
      </w:r>
      <w:proofErr w:type="spellEnd"/>
      <w:r w:rsidRPr="003A6F31">
        <w:t>,</w:t>
      </w:r>
    </w:p>
    <w:p w14:paraId="6F47DFD5" w14:textId="519144FF" w:rsidR="00BB20C7" w:rsidRPr="003A6F31" w:rsidRDefault="00BB20C7" w:rsidP="00BB20C7">
      <w:pPr>
        <w:pStyle w:val="Kd"/>
      </w:pPr>
      <w:r w:rsidRPr="003A6F31">
        <w:t>}</w:t>
      </w:r>
    </w:p>
    <w:p w14:paraId="4D10D975" w14:textId="1F52DB87" w:rsidR="00BB20C7" w:rsidRPr="003A6F31" w:rsidRDefault="00804C12" w:rsidP="00964D86">
      <w:pPr>
        <w:ind w:firstLine="0"/>
      </w:pPr>
      <w:r w:rsidRPr="003A6F31">
        <w:t>A struktúra egyes mezőinek jelentése a következő:</w:t>
      </w:r>
    </w:p>
    <w:p w14:paraId="7826DF23" w14:textId="2298A829" w:rsidR="00D45D60" w:rsidRPr="003A6F31" w:rsidRDefault="00D45D60" w:rsidP="00D45D60">
      <w:pPr>
        <w:pStyle w:val="Listaszerbekezds"/>
        <w:numPr>
          <w:ilvl w:val="0"/>
          <w:numId w:val="28"/>
        </w:numPr>
      </w:pPr>
      <w:proofErr w:type="spellStart"/>
      <w:r w:rsidRPr="003A6F31">
        <w:rPr>
          <w:b/>
          <w:bCs/>
        </w:rPr>
        <w:t>buffer</w:t>
      </w:r>
      <w:proofErr w:type="spellEnd"/>
      <w:r w:rsidRPr="003A6F31">
        <w:rPr>
          <w:b/>
          <w:bCs/>
        </w:rPr>
        <w:t xml:space="preserve">: </w:t>
      </w:r>
      <w:r w:rsidR="00985F0B" w:rsidRPr="003A6F31">
        <w:t>Esemény puffer, ideiglenesen ebben az adatstruktúrában kerülnek eltárolásra a feldolgozott események</w:t>
      </w:r>
      <w:r w:rsidR="0040148D" w:rsidRPr="003A6F31">
        <w:t>, mielőtt a kliens elküldi az alkalmazás szervernek.</w:t>
      </w:r>
    </w:p>
    <w:p w14:paraId="29FDEB8D" w14:textId="532A6CA7" w:rsidR="00D45D60" w:rsidRPr="003A6F31" w:rsidRDefault="0028071C" w:rsidP="00D45D60">
      <w:pPr>
        <w:pStyle w:val="Listaszerbekezds"/>
        <w:numPr>
          <w:ilvl w:val="0"/>
          <w:numId w:val="28"/>
        </w:numPr>
      </w:pPr>
      <w:proofErr w:type="spellStart"/>
      <w:r w:rsidRPr="003A6F31">
        <w:rPr>
          <w:b/>
          <w:bCs/>
        </w:rPr>
        <w:t>buffer_size_limit</w:t>
      </w:r>
      <w:proofErr w:type="spellEnd"/>
      <w:r w:rsidRPr="003A6F31">
        <w:rPr>
          <w:b/>
          <w:bCs/>
        </w:rPr>
        <w:t xml:space="preserve">: </w:t>
      </w:r>
      <w:r w:rsidR="00922B57" w:rsidRPr="003A6F31">
        <w:t>Felső korlát az esemény puffer</w:t>
      </w:r>
      <w:r w:rsidR="00DF530A" w:rsidRPr="003A6F31">
        <w:t xml:space="preserve"> méretére. Amennyibben </w:t>
      </w:r>
      <w:r w:rsidR="00F867AA" w:rsidRPr="003A6F31">
        <w:t>a puffer mérete eléri ezt a korlátot</w:t>
      </w:r>
      <w:r w:rsidR="00CD130A" w:rsidRPr="003A6F31">
        <w:t xml:space="preserve"> a</w:t>
      </w:r>
      <w:r w:rsidR="00330465" w:rsidRPr="003A6F31">
        <w:t xml:space="preserve"> kliens elküldi az eseményeket.</w:t>
      </w:r>
    </w:p>
    <w:p w14:paraId="599006B8" w14:textId="06507BE7" w:rsidR="00D45D60" w:rsidRPr="003A6F31" w:rsidRDefault="008E223B" w:rsidP="00D45D60">
      <w:pPr>
        <w:pStyle w:val="Listaszerbekezds"/>
        <w:numPr>
          <w:ilvl w:val="0"/>
          <w:numId w:val="28"/>
        </w:numPr>
      </w:pPr>
      <w:proofErr w:type="spellStart"/>
      <w:r w:rsidRPr="003A6F31">
        <w:rPr>
          <w:b/>
          <w:bCs/>
        </w:rPr>
        <w:t>api_key_name</w:t>
      </w:r>
      <w:proofErr w:type="spellEnd"/>
      <w:r w:rsidRPr="003A6F31">
        <w:rPr>
          <w:b/>
          <w:bCs/>
        </w:rPr>
        <w:t>:</w:t>
      </w:r>
      <w:r w:rsidRPr="003A6F31">
        <w:t xml:space="preserve"> </w:t>
      </w:r>
      <w:r w:rsidR="00860B38" w:rsidRPr="003A6F31">
        <w:t>Egyedi API kulcs</w:t>
      </w:r>
      <w:r w:rsidR="0004540F" w:rsidRPr="003A6F31">
        <w:t xml:space="preserve"> neve, ami</w:t>
      </w:r>
      <w:r w:rsidR="001A4810" w:rsidRPr="003A6F31">
        <w:t xml:space="preserve">t a kliens </w:t>
      </w:r>
      <w:r w:rsidR="00E907EC" w:rsidRPr="003A6F31">
        <w:t xml:space="preserve">hozzáfűz </w:t>
      </w:r>
      <w:r w:rsidR="001A4810" w:rsidRPr="003A6F31">
        <w:t>a HTTP kérések</w:t>
      </w:r>
      <w:r w:rsidR="00CD330A" w:rsidRPr="003A6F31">
        <w:t xml:space="preserve"> fejlécéhez.</w:t>
      </w:r>
      <w:r w:rsidR="001A7A4D" w:rsidRPr="003A6F31">
        <w:t xml:space="preserve"> </w:t>
      </w:r>
      <w:r w:rsidR="00A01E5A" w:rsidRPr="003A6F31">
        <w:t xml:space="preserve">Ennek az a </w:t>
      </w:r>
      <w:r w:rsidR="00BD7F4D" w:rsidRPr="003A6F31">
        <w:t>szerepe, hogy az alkalmazás szerveren azonosítsa a klienst.</w:t>
      </w:r>
    </w:p>
    <w:p w14:paraId="58ADF54E" w14:textId="7F6C7D70" w:rsidR="00CC1878" w:rsidRPr="003A6F31" w:rsidRDefault="00CC1878" w:rsidP="00D45D60">
      <w:pPr>
        <w:pStyle w:val="Listaszerbekezds"/>
        <w:numPr>
          <w:ilvl w:val="0"/>
          <w:numId w:val="28"/>
        </w:numPr>
      </w:pPr>
      <w:proofErr w:type="spellStart"/>
      <w:r w:rsidRPr="003A6F31">
        <w:rPr>
          <w:b/>
          <w:bCs/>
        </w:rPr>
        <w:t>api_key_value</w:t>
      </w:r>
      <w:proofErr w:type="spellEnd"/>
      <w:r w:rsidRPr="003A6F31">
        <w:rPr>
          <w:b/>
          <w:bCs/>
        </w:rPr>
        <w:t xml:space="preserve">: </w:t>
      </w:r>
      <w:r w:rsidRPr="003A6F31">
        <w:t>Egyedi API kulcs értéke.</w:t>
      </w:r>
    </w:p>
    <w:p w14:paraId="00153078" w14:textId="013ECBAE" w:rsidR="004B5EF8" w:rsidRPr="003A6F31" w:rsidRDefault="004B5EF8" w:rsidP="00D45D60">
      <w:pPr>
        <w:pStyle w:val="Listaszerbekezds"/>
        <w:numPr>
          <w:ilvl w:val="0"/>
          <w:numId w:val="28"/>
        </w:numPr>
      </w:pPr>
      <w:proofErr w:type="spellStart"/>
      <w:r w:rsidRPr="003A6F31">
        <w:rPr>
          <w:b/>
          <w:bCs/>
        </w:rPr>
        <w:t>submit_url</w:t>
      </w:r>
      <w:proofErr w:type="spellEnd"/>
      <w:r w:rsidRPr="003A6F31">
        <w:rPr>
          <w:b/>
          <w:bCs/>
        </w:rPr>
        <w:t>:</w:t>
      </w:r>
      <w:r w:rsidRPr="003A6F31">
        <w:t xml:space="preserve"> </w:t>
      </w:r>
      <w:r w:rsidR="002C2E54" w:rsidRPr="003A6F31">
        <w:t>Az alkalmazás szerveren található végpont elérhetősége, amelyre az adatokat küldeni kell.</w:t>
      </w:r>
    </w:p>
    <w:p w14:paraId="61188C81" w14:textId="7330D5C1" w:rsidR="00537F6D" w:rsidRPr="003A6F31" w:rsidRDefault="00537F6D" w:rsidP="00D45D60">
      <w:pPr>
        <w:pStyle w:val="Listaszerbekezds"/>
        <w:numPr>
          <w:ilvl w:val="0"/>
          <w:numId w:val="28"/>
        </w:numPr>
      </w:pPr>
      <w:proofErr w:type="spellStart"/>
      <w:r w:rsidRPr="003A6F31">
        <w:rPr>
          <w:b/>
          <w:bCs/>
        </w:rPr>
        <w:t>epoch</w:t>
      </w:r>
      <w:proofErr w:type="spellEnd"/>
      <w:r w:rsidRPr="003A6F31">
        <w:rPr>
          <w:b/>
          <w:bCs/>
        </w:rPr>
        <w:t>:</w:t>
      </w:r>
      <w:r w:rsidRPr="003A6F31">
        <w:t xml:space="preserve"> </w:t>
      </w:r>
      <w:r w:rsidR="000B2C8D" w:rsidRPr="003A6F31">
        <w:t xml:space="preserve">Unix </w:t>
      </w:r>
      <w:r w:rsidR="00BC7EDA" w:rsidRPr="003A6F31">
        <w:t>idő</w:t>
      </w:r>
      <w:r w:rsidR="0009680E" w:rsidRPr="003A6F31">
        <w:t>bélyeg,</w:t>
      </w:r>
      <w:r w:rsidR="00BC7EDA" w:rsidRPr="003A6F31">
        <w:t xml:space="preserve"> a</w:t>
      </w:r>
      <w:r w:rsidR="006D0F9C" w:rsidRPr="003A6F31">
        <w:t>z adatgyűjtő kliens indulásának pillanatában</w:t>
      </w:r>
      <w:r w:rsidR="005826EB" w:rsidRPr="003A6F31">
        <w:t xml:space="preserve"> kerül rögzítésre</w:t>
      </w:r>
      <w:r w:rsidR="00110304" w:rsidRPr="003A6F31">
        <w:t>.</w:t>
      </w:r>
    </w:p>
    <w:p w14:paraId="33854B98" w14:textId="04F1B564" w:rsidR="00E77EA1" w:rsidRPr="003A6F31" w:rsidRDefault="00E77EA1" w:rsidP="00D45D60">
      <w:pPr>
        <w:pStyle w:val="Listaszerbekezds"/>
        <w:numPr>
          <w:ilvl w:val="0"/>
          <w:numId w:val="28"/>
        </w:numPr>
      </w:pPr>
      <w:proofErr w:type="spellStart"/>
      <w:r w:rsidRPr="003A6F31">
        <w:rPr>
          <w:b/>
          <w:bCs/>
        </w:rPr>
        <w:lastRenderedPageBreak/>
        <w:t>session_id</w:t>
      </w:r>
      <w:proofErr w:type="spellEnd"/>
      <w:r w:rsidRPr="003A6F31">
        <w:rPr>
          <w:b/>
          <w:bCs/>
        </w:rPr>
        <w:t>:</w:t>
      </w:r>
      <w:r w:rsidRPr="003A6F31">
        <w:t xml:space="preserve"> </w:t>
      </w:r>
      <w:r w:rsidR="004A09DD" w:rsidRPr="003A6F31">
        <w:t xml:space="preserve">A felhasználó </w:t>
      </w:r>
      <w:r w:rsidR="00877EF9" w:rsidRPr="003A6F31">
        <w:t>munkamenetének azonosítója.</w:t>
      </w:r>
      <w:r w:rsidR="00801371" w:rsidRPr="003A6F31">
        <w:t xml:space="preserve"> </w:t>
      </w:r>
      <w:r w:rsidR="00324EDD" w:rsidRPr="003A6F31">
        <w:t xml:space="preserve">Unix-szerű operációs rendszereken ez </w:t>
      </w:r>
      <w:r w:rsidR="006F55D0" w:rsidRPr="003A6F31">
        <w:t xml:space="preserve">megfelel </w:t>
      </w:r>
      <w:r w:rsidR="00324EDD" w:rsidRPr="003A6F31">
        <w:t xml:space="preserve">a </w:t>
      </w:r>
      <w:proofErr w:type="spellStart"/>
      <w:r w:rsidR="00324EDD" w:rsidRPr="003A6F31">
        <w:rPr>
          <w:i/>
          <w:iCs/>
        </w:rPr>
        <w:t>who</w:t>
      </w:r>
      <w:proofErr w:type="spellEnd"/>
      <w:r w:rsidR="0040177C" w:rsidRPr="003A6F31">
        <w:rPr>
          <w:i/>
          <w:iCs/>
        </w:rPr>
        <w:t xml:space="preserve"> </w:t>
      </w:r>
      <w:r w:rsidR="0040177C" w:rsidRPr="003A6F31">
        <w:t xml:space="preserve">parancs </w:t>
      </w:r>
      <w:r w:rsidR="008868A8" w:rsidRPr="003A6F31">
        <w:t xml:space="preserve">kimenetének, </w:t>
      </w:r>
      <w:r w:rsidR="00121C0D" w:rsidRPr="003A6F31">
        <w:t>ami tartalmazza a bejelentkezett felhasználó azonosítóját, illetve a munkamenet kezdetének idejét.</w:t>
      </w:r>
    </w:p>
    <w:p w14:paraId="47C85DEC" w14:textId="45849505" w:rsidR="005A3F72" w:rsidRPr="003A6F31" w:rsidRDefault="005A3F72" w:rsidP="00D45D60">
      <w:pPr>
        <w:pStyle w:val="Listaszerbekezds"/>
        <w:numPr>
          <w:ilvl w:val="0"/>
          <w:numId w:val="28"/>
        </w:numPr>
      </w:pPr>
      <w:proofErr w:type="spellStart"/>
      <w:r w:rsidRPr="003A6F31">
        <w:rPr>
          <w:b/>
          <w:bCs/>
        </w:rPr>
        <w:t>stream_id</w:t>
      </w:r>
      <w:proofErr w:type="spellEnd"/>
      <w:r w:rsidRPr="003A6F31">
        <w:rPr>
          <w:b/>
          <w:bCs/>
        </w:rPr>
        <w:t>:</w:t>
      </w:r>
      <w:r w:rsidRPr="003A6F31">
        <w:t xml:space="preserve"> A</w:t>
      </w:r>
      <w:r w:rsidR="00AE5D42" w:rsidRPr="003A6F31">
        <w:t>z adatfolyam egyedi azonosít</w:t>
      </w:r>
      <w:r w:rsidR="007A1E4F" w:rsidRPr="003A6F31">
        <w:t xml:space="preserve">ója. </w:t>
      </w:r>
      <w:r w:rsidR="00800A3A" w:rsidRPr="003A6F31">
        <w:t xml:space="preserve">A </w:t>
      </w:r>
      <w:r w:rsidR="00391DCC" w:rsidRPr="003A6F31">
        <w:t>kliens</w:t>
      </w:r>
      <w:r w:rsidR="00800A3A" w:rsidRPr="003A6F31">
        <w:t xml:space="preserve"> az indulásakor generálja.</w:t>
      </w:r>
    </w:p>
    <w:p w14:paraId="162E3B9E" w14:textId="6EF5CE22" w:rsidR="00391DCC" w:rsidRPr="003A6F31" w:rsidRDefault="00BF437E" w:rsidP="00D45D60">
      <w:pPr>
        <w:pStyle w:val="Listaszerbekezds"/>
        <w:numPr>
          <w:ilvl w:val="0"/>
          <w:numId w:val="28"/>
        </w:numPr>
      </w:pPr>
      <w:proofErr w:type="spellStart"/>
      <w:r w:rsidRPr="003A6F31">
        <w:rPr>
          <w:b/>
          <w:bCs/>
        </w:rPr>
        <w:t>sequence_number</w:t>
      </w:r>
      <w:proofErr w:type="spellEnd"/>
      <w:r w:rsidRPr="003A6F31">
        <w:rPr>
          <w:b/>
          <w:bCs/>
        </w:rPr>
        <w:t xml:space="preserve">: </w:t>
      </w:r>
      <w:r w:rsidR="00393490" w:rsidRPr="003A6F31">
        <w:t>Szigorúan monoton növekvő</w:t>
      </w:r>
      <w:r w:rsidR="00971343" w:rsidRPr="003A6F31">
        <w:t xml:space="preserve"> egész szám, </w:t>
      </w:r>
      <w:r w:rsidR="00077EE5" w:rsidRPr="003A6F31">
        <w:t>amellyel az adatcsomagok (</w:t>
      </w:r>
      <w:proofErr w:type="spellStart"/>
      <w:r w:rsidR="00077EE5" w:rsidRPr="003A6F31">
        <w:t>chunk</w:t>
      </w:r>
      <w:proofErr w:type="spellEnd"/>
      <w:r w:rsidR="00077EE5" w:rsidRPr="003A6F31">
        <w:t xml:space="preserve">) vannak ellátva. Célja, hogy az adatfolyam </w:t>
      </w:r>
      <w:r w:rsidR="00A34CBB" w:rsidRPr="003A6F31">
        <w:t>reproduká</w:t>
      </w:r>
      <w:r w:rsidR="00FE5F90" w:rsidRPr="003A6F31">
        <w:t>l</w:t>
      </w:r>
      <w:r w:rsidR="00A34CBB" w:rsidRPr="003A6F31">
        <w:t xml:space="preserve">ható </w:t>
      </w:r>
      <w:r w:rsidR="0007675B" w:rsidRPr="003A6F31">
        <w:t>l</w:t>
      </w:r>
      <w:r w:rsidR="00FE5F90" w:rsidRPr="003A6F31">
        <w:t>egyen szerver oldalon.</w:t>
      </w:r>
    </w:p>
    <w:p w14:paraId="66F1CE68" w14:textId="0E511DBE" w:rsidR="00CA6A2D" w:rsidRPr="003A6F31" w:rsidRDefault="00CA6A2D" w:rsidP="00D45D60">
      <w:pPr>
        <w:pStyle w:val="Listaszerbekezds"/>
        <w:numPr>
          <w:ilvl w:val="0"/>
          <w:numId w:val="28"/>
        </w:numPr>
      </w:pPr>
      <w:proofErr w:type="spellStart"/>
      <w:r w:rsidRPr="003A6F31">
        <w:rPr>
          <w:b/>
          <w:bCs/>
        </w:rPr>
        <w:t>user_id</w:t>
      </w:r>
      <w:proofErr w:type="spellEnd"/>
      <w:r w:rsidRPr="003A6F31">
        <w:rPr>
          <w:b/>
          <w:bCs/>
        </w:rPr>
        <w:t>:</w:t>
      </w:r>
      <w:r w:rsidRPr="003A6F31">
        <w:t xml:space="preserve"> A felhasználó egyedi azonosítója.</w:t>
      </w:r>
    </w:p>
    <w:p w14:paraId="58EECD66" w14:textId="78F63317" w:rsidR="00964D86" w:rsidRPr="003A6F31" w:rsidRDefault="00964D86" w:rsidP="00C21BFD">
      <w:pPr>
        <w:ind w:firstLine="0"/>
      </w:pPr>
    </w:p>
    <w:p w14:paraId="1437E0B6" w14:textId="77777777" w:rsidR="008329CC" w:rsidRPr="003A6F31" w:rsidRDefault="00405F2B" w:rsidP="00964D86">
      <w:pPr>
        <w:rPr>
          <w:color w:val="000000"/>
          <w:shd w:val="clear" w:color="auto" w:fill="FFFFFF"/>
        </w:rPr>
      </w:pPr>
      <w:r w:rsidRPr="003A6F31">
        <w:t xml:space="preserve">A feldolgozott események tehát egy ideiglenes pufferben kerülnek eltárolásra. </w:t>
      </w:r>
      <w:r w:rsidR="001D6DF3" w:rsidRPr="003A6F31">
        <w:t xml:space="preserve">Amikor ez a puffer megtelik, vagy </w:t>
      </w:r>
      <w:r w:rsidR="009C5F9A" w:rsidRPr="003A6F31">
        <w:t xml:space="preserve">egy (konfigurálható) időtartamig nem </w:t>
      </w:r>
      <w:r w:rsidR="00D57F0E" w:rsidRPr="003A6F31">
        <w:t xml:space="preserve">érkezik </w:t>
      </w:r>
      <w:r w:rsidR="009C5F9A" w:rsidRPr="003A6F31">
        <w:t>új esemény</w:t>
      </w:r>
      <w:r w:rsidR="009A6F4B" w:rsidRPr="003A6F31">
        <w:t xml:space="preserve"> a kliens elküldi a</w:t>
      </w:r>
      <w:r w:rsidR="009C5F9A" w:rsidRPr="003A6F31">
        <w:t xml:space="preserve"> </w:t>
      </w:r>
      <w:r w:rsidR="00F91363" w:rsidRPr="003A6F31">
        <w:t>puffer tartalmát az alkalmazás szerverre, majd üríti a puffer tartalmát.</w:t>
      </w:r>
      <w:r w:rsidR="00FE489B" w:rsidRPr="003A6F31">
        <w:t xml:space="preserve"> </w:t>
      </w:r>
      <w:r w:rsidR="003C60E6" w:rsidRPr="003A6F31">
        <w:t xml:space="preserve">A különböző </w:t>
      </w:r>
      <w:r w:rsidR="00C269F0" w:rsidRPr="003A6F31">
        <w:t xml:space="preserve">eseményekre a kliens egy </w:t>
      </w:r>
      <w:r w:rsidR="005F1AD1" w:rsidRPr="003A6F31">
        <w:t>nem blokkoló</w:t>
      </w:r>
      <w:r w:rsidR="00C269F0" w:rsidRPr="003A6F31">
        <w:t xml:space="preserve"> eseményhurokban várakozik</w:t>
      </w:r>
      <w:r w:rsidR="00244EFE" w:rsidRPr="003A6F31">
        <w:t xml:space="preserve">. Ennek az implementálására a </w:t>
      </w:r>
      <w:proofErr w:type="spellStart"/>
      <w:r w:rsidR="00244EFE" w:rsidRPr="003A6F31">
        <w:t>Rust</w:t>
      </w:r>
      <w:proofErr w:type="spellEnd"/>
      <w:r w:rsidR="00244EFE" w:rsidRPr="003A6F31">
        <w:t xml:space="preserve"> </w:t>
      </w:r>
      <w:r w:rsidR="008F209E" w:rsidRPr="003A6F31">
        <w:t>szálak közti</w:t>
      </w:r>
      <w:r w:rsidR="00E8034B" w:rsidRPr="003A6F31">
        <w:t xml:space="preserve"> kommunikác</w:t>
      </w:r>
      <w:r w:rsidR="0069141E" w:rsidRPr="003A6F31">
        <w:t xml:space="preserve">iót támogató </w:t>
      </w:r>
      <w:proofErr w:type="spellStart"/>
      <w:r w:rsidR="0069141E" w:rsidRPr="003A6F31">
        <w:rPr>
          <w:i/>
          <w:iCs/>
        </w:rPr>
        <w:t>mspc</w:t>
      </w:r>
      <w:proofErr w:type="spellEnd"/>
      <w:r w:rsidR="0069141E" w:rsidRPr="003A6F31">
        <w:rPr>
          <w:i/>
          <w:iCs/>
        </w:rPr>
        <w:t xml:space="preserve"> </w:t>
      </w:r>
      <w:r w:rsidR="0069141E" w:rsidRPr="003A6F31">
        <w:t>(</w:t>
      </w:r>
      <w:proofErr w:type="gramStart"/>
      <w:r w:rsidR="0069141E" w:rsidRPr="003A6F31">
        <w:t>m</w:t>
      </w:r>
      <w:r w:rsidR="0069141E" w:rsidRPr="003A6F31">
        <w:rPr>
          <w:color w:val="000000"/>
          <w:shd w:val="clear" w:color="auto" w:fill="FFFFFF"/>
        </w:rPr>
        <w:t>ulti-producer</w:t>
      </w:r>
      <w:proofErr w:type="gramEnd"/>
      <w:r w:rsidR="0069141E" w:rsidRPr="003A6F31">
        <w:rPr>
          <w:color w:val="000000"/>
          <w:shd w:val="clear" w:color="auto" w:fill="FFFFFF"/>
        </w:rPr>
        <w:t xml:space="preserve">, </w:t>
      </w:r>
      <w:proofErr w:type="spellStart"/>
      <w:r w:rsidR="0069141E" w:rsidRPr="003A6F31">
        <w:rPr>
          <w:color w:val="000000"/>
          <w:shd w:val="clear" w:color="auto" w:fill="FFFFFF"/>
        </w:rPr>
        <w:t>single</w:t>
      </w:r>
      <w:proofErr w:type="spellEnd"/>
      <w:r w:rsidR="0069141E" w:rsidRPr="003A6F31">
        <w:rPr>
          <w:color w:val="000000"/>
          <w:shd w:val="clear" w:color="auto" w:fill="FFFFFF"/>
        </w:rPr>
        <w:t>-consumer) modulját használtam.</w:t>
      </w:r>
    </w:p>
    <w:p w14:paraId="369EA378" w14:textId="2E58AEBE" w:rsidR="006417A8" w:rsidRPr="003A6F31" w:rsidRDefault="008329CC" w:rsidP="004664C6">
      <w:pPr>
        <w:rPr>
          <w:color w:val="000000"/>
          <w:shd w:val="clear" w:color="auto" w:fill="FFFFFF"/>
        </w:rPr>
      </w:pPr>
      <w:r w:rsidRPr="003A6F31">
        <w:rPr>
          <w:color w:val="000000"/>
          <w:shd w:val="clear" w:color="auto" w:fill="FFFFFF"/>
        </w:rPr>
        <w:t xml:space="preserve">A felhasználó által kreált nyers X11 események egy külön szálon </w:t>
      </w:r>
      <w:r w:rsidR="00D734B0" w:rsidRPr="003A6F31">
        <w:rPr>
          <w:color w:val="000000"/>
          <w:shd w:val="clear" w:color="auto" w:fill="FFFFFF"/>
        </w:rPr>
        <w:t xml:space="preserve">kerülnek feldolgozásra, majd </w:t>
      </w:r>
      <w:r w:rsidR="003F2F6F" w:rsidRPr="003A6F31">
        <w:rPr>
          <w:color w:val="000000"/>
          <w:shd w:val="clear" w:color="auto" w:fill="FFFFFF"/>
        </w:rPr>
        <w:t>a program továbbítja a feldolgozott esemény</w:t>
      </w:r>
      <w:r w:rsidR="00121FF3" w:rsidRPr="003A6F31">
        <w:rPr>
          <w:color w:val="000000"/>
          <w:shd w:val="clear" w:color="auto" w:fill="FFFFFF"/>
        </w:rPr>
        <w:t>eket a fő eseményhuroknak.</w:t>
      </w:r>
      <w:r w:rsidR="00145877" w:rsidRPr="003A6F31">
        <w:rPr>
          <w:color w:val="000000"/>
          <w:shd w:val="clear" w:color="auto" w:fill="FFFFFF"/>
        </w:rPr>
        <w:t xml:space="preserve"> Ez</w:t>
      </w:r>
      <w:r w:rsidR="00791A16" w:rsidRPr="003A6F31">
        <w:rPr>
          <w:color w:val="000000"/>
          <w:shd w:val="clear" w:color="auto" w:fill="FFFFFF"/>
        </w:rPr>
        <w:t xml:space="preserve"> a </w:t>
      </w:r>
      <w:r w:rsidR="00145877" w:rsidRPr="003A6F31">
        <w:rPr>
          <w:color w:val="000000"/>
          <w:shd w:val="clear" w:color="auto" w:fill="FFFFFF"/>
        </w:rPr>
        <w:t>szál</w:t>
      </w:r>
      <w:r w:rsidR="00791A16" w:rsidRPr="003A6F31">
        <w:rPr>
          <w:color w:val="000000"/>
          <w:shd w:val="clear" w:color="auto" w:fill="FFFFFF"/>
        </w:rPr>
        <w:t xml:space="preserve"> </w:t>
      </w:r>
      <w:r w:rsidR="00145877" w:rsidRPr="003A6F31">
        <w:rPr>
          <w:color w:val="000000"/>
          <w:shd w:val="clear" w:color="auto" w:fill="FFFFFF"/>
        </w:rPr>
        <w:t>először</w:t>
      </w:r>
      <w:r w:rsidR="00340671" w:rsidRPr="003A6F31">
        <w:rPr>
          <w:color w:val="000000"/>
          <w:shd w:val="clear" w:color="auto" w:fill="FFFFFF"/>
        </w:rPr>
        <w:t xml:space="preserve"> </w:t>
      </w:r>
      <w:r w:rsidR="00791A16" w:rsidRPr="003A6F31">
        <w:rPr>
          <w:color w:val="000000"/>
          <w:shd w:val="clear" w:color="auto" w:fill="FFFFFF"/>
        </w:rPr>
        <w:t>kialakítja a kapcsolatot az megjelenítő szerverrel</w:t>
      </w:r>
      <w:r w:rsidR="00175F79" w:rsidRPr="003A6F31">
        <w:rPr>
          <w:color w:val="000000"/>
          <w:shd w:val="clear" w:color="auto" w:fill="FFFFFF"/>
        </w:rPr>
        <w:t xml:space="preserve">, majd </w:t>
      </w:r>
      <w:r w:rsidR="00B61502" w:rsidRPr="003A6F31">
        <w:rPr>
          <w:color w:val="000000"/>
          <w:shd w:val="clear" w:color="auto" w:fill="FFFFFF"/>
        </w:rPr>
        <w:t xml:space="preserve">kér egy referenciát </w:t>
      </w:r>
      <w:r w:rsidR="00CD6BA8" w:rsidRPr="003A6F31">
        <w:rPr>
          <w:color w:val="000000"/>
          <w:shd w:val="clear" w:color="auto" w:fill="FFFFFF"/>
        </w:rPr>
        <w:t xml:space="preserve">a </w:t>
      </w:r>
      <w:r w:rsidR="002931DC" w:rsidRPr="003A6F31">
        <w:rPr>
          <w:color w:val="000000"/>
          <w:shd w:val="clear" w:color="auto" w:fill="FFFFFF"/>
        </w:rPr>
        <w:t>tartalmazási fa gyökerében található ablakra (</w:t>
      </w:r>
      <w:proofErr w:type="spellStart"/>
      <w:r w:rsidR="002931DC" w:rsidRPr="003A6F31">
        <w:rPr>
          <w:color w:val="000000"/>
          <w:shd w:val="clear" w:color="auto" w:fill="FFFFFF"/>
        </w:rPr>
        <w:t>root</w:t>
      </w:r>
      <w:proofErr w:type="spellEnd"/>
      <w:r w:rsidR="002931DC" w:rsidRPr="003A6F31">
        <w:rPr>
          <w:color w:val="000000"/>
          <w:shd w:val="clear" w:color="auto" w:fill="FFFFFF"/>
        </w:rPr>
        <w:t xml:space="preserve"> </w:t>
      </w:r>
      <w:proofErr w:type="spellStart"/>
      <w:r w:rsidR="002931DC" w:rsidRPr="003A6F31">
        <w:rPr>
          <w:color w:val="000000"/>
          <w:shd w:val="clear" w:color="auto" w:fill="FFFFFF"/>
        </w:rPr>
        <w:t>window</w:t>
      </w:r>
      <w:proofErr w:type="spellEnd"/>
      <w:r w:rsidR="002931DC" w:rsidRPr="003A6F31">
        <w:rPr>
          <w:color w:val="000000"/>
          <w:shd w:val="clear" w:color="auto" w:fill="FFFFFF"/>
        </w:rPr>
        <w:t>).</w:t>
      </w:r>
      <w:r w:rsidR="00C3343C" w:rsidRPr="003A6F31">
        <w:rPr>
          <w:color w:val="000000"/>
          <w:shd w:val="clear" w:color="auto" w:fill="FFFFFF"/>
        </w:rPr>
        <w:t xml:space="preserve"> </w:t>
      </w:r>
      <w:r w:rsidR="00292095" w:rsidRPr="003A6F31">
        <w:rPr>
          <w:color w:val="000000"/>
          <w:shd w:val="clear" w:color="auto" w:fill="FFFFFF"/>
        </w:rPr>
        <w:t>Ezután lekérdezi a megjelenítő szervertől azokat a beviteli eszközöket, amelyek rendelkeznek</w:t>
      </w:r>
      <w:r w:rsidR="00476916" w:rsidRPr="003A6F31">
        <w:rPr>
          <w:color w:val="000000"/>
          <w:shd w:val="clear" w:color="auto" w:fill="FFFFFF"/>
        </w:rPr>
        <w:t xml:space="preserve"> kurzor</w:t>
      </w:r>
      <w:r w:rsidR="006E587B" w:rsidRPr="003A6F31">
        <w:rPr>
          <w:color w:val="000000"/>
          <w:shd w:val="clear" w:color="auto" w:fill="FFFFFF"/>
        </w:rPr>
        <w:t xml:space="preserve"> </w:t>
      </w:r>
      <w:r w:rsidR="0077251B" w:rsidRPr="003A6F31">
        <w:rPr>
          <w:color w:val="000000"/>
          <w:shd w:val="clear" w:color="auto" w:fill="FFFFFF"/>
        </w:rPr>
        <w:t xml:space="preserve">mozgatási </w:t>
      </w:r>
      <w:r w:rsidR="006E587B" w:rsidRPr="003A6F31">
        <w:rPr>
          <w:color w:val="000000"/>
          <w:shd w:val="clear" w:color="auto" w:fill="FFFFFF"/>
        </w:rPr>
        <w:t xml:space="preserve">képességgel </w:t>
      </w:r>
      <w:r w:rsidR="0077251B" w:rsidRPr="003A6F31">
        <w:rPr>
          <w:color w:val="000000"/>
          <w:shd w:val="clear" w:color="auto" w:fill="FFFFFF"/>
        </w:rPr>
        <w:t xml:space="preserve">(például USB egér, </w:t>
      </w:r>
      <w:proofErr w:type="spellStart"/>
      <w:r w:rsidR="0077251B" w:rsidRPr="003A6F31">
        <w:rPr>
          <w:color w:val="000000"/>
          <w:shd w:val="clear" w:color="auto" w:fill="FFFFFF"/>
        </w:rPr>
        <w:t>touchpad</w:t>
      </w:r>
      <w:proofErr w:type="spellEnd"/>
      <w:r w:rsidR="0077251B" w:rsidRPr="003A6F31">
        <w:rPr>
          <w:color w:val="000000"/>
          <w:shd w:val="clear" w:color="auto" w:fill="FFFFFF"/>
        </w:rPr>
        <w:t xml:space="preserve">, érintőképernyő, </w:t>
      </w:r>
      <w:proofErr w:type="spellStart"/>
      <w:r w:rsidR="0077251B" w:rsidRPr="003A6F31">
        <w:rPr>
          <w:color w:val="000000"/>
          <w:shd w:val="clear" w:color="auto" w:fill="FFFFFF"/>
        </w:rPr>
        <w:t>stb</w:t>
      </w:r>
      <w:proofErr w:type="spellEnd"/>
      <w:r w:rsidR="0077251B" w:rsidRPr="003A6F31">
        <w:rPr>
          <w:color w:val="000000"/>
          <w:shd w:val="clear" w:color="auto" w:fill="FFFFFF"/>
        </w:rPr>
        <w:t>).</w:t>
      </w:r>
      <w:r w:rsidR="00B321B8" w:rsidRPr="003A6F31">
        <w:rPr>
          <w:color w:val="000000"/>
          <w:shd w:val="clear" w:color="auto" w:fill="FFFFFF"/>
        </w:rPr>
        <w:t xml:space="preserve"> </w:t>
      </w:r>
      <w:r w:rsidR="009F5DE1" w:rsidRPr="003A6F31">
        <w:rPr>
          <w:color w:val="000000"/>
          <w:shd w:val="clear" w:color="auto" w:fill="FFFFFF"/>
        </w:rPr>
        <w:t>Ezt követően</w:t>
      </w:r>
      <w:r w:rsidR="00611BBD" w:rsidRPr="003A6F31">
        <w:rPr>
          <w:color w:val="000000"/>
          <w:shd w:val="clear" w:color="auto" w:fill="FFFFFF"/>
        </w:rPr>
        <w:t xml:space="preserve"> kliens a beviteli eszközök azonosítójával különböző esemény maszkok</w:t>
      </w:r>
      <w:r w:rsidR="00F0145D" w:rsidRPr="003A6F31">
        <w:rPr>
          <w:color w:val="000000"/>
          <w:shd w:val="clear" w:color="auto" w:fill="FFFFFF"/>
        </w:rPr>
        <w:t xml:space="preserve">at regisztrál a </w:t>
      </w:r>
      <w:proofErr w:type="spellStart"/>
      <w:r w:rsidR="00F0145D" w:rsidRPr="003A6F31">
        <w:rPr>
          <w:i/>
          <w:iCs/>
          <w:color w:val="000000"/>
          <w:shd w:val="clear" w:color="auto" w:fill="FFFFFF"/>
        </w:rPr>
        <w:t>root</w:t>
      </w:r>
      <w:proofErr w:type="spellEnd"/>
      <w:r w:rsidR="00F0145D" w:rsidRPr="003A6F31">
        <w:rPr>
          <w:i/>
          <w:iCs/>
          <w:color w:val="000000"/>
          <w:shd w:val="clear" w:color="auto" w:fill="FFFFFF"/>
        </w:rPr>
        <w:t xml:space="preserve"> </w:t>
      </w:r>
      <w:proofErr w:type="spellStart"/>
      <w:r w:rsidR="00F0145D" w:rsidRPr="003A6F31">
        <w:rPr>
          <w:i/>
          <w:iCs/>
          <w:color w:val="000000"/>
          <w:shd w:val="clear" w:color="auto" w:fill="FFFFFF"/>
        </w:rPr>
        <w:t>window</w:t>
      </w:r>
      <w:proofErr w:type="spellEnd"/>
      <w:r w:rsidR="00F0145D" w:rsidRPr="003A6F31">
        <w:rPr>
          <w:color w:val="000000"/>
          <w:shd w:val="clear" w:color="auto" w:fill="FFFFFF"/>
        </w:rPr>
        <w:t xml:space="preserve"> elemre.</w:t>
      </w:r>
      <w:r w:rsidR="00286B66" w:rsidRPr="003A6F31">
        <w:rPr>
          <w:color w:val="000000"/>
          <w:shd w:val="clear" w:color="auto" w:fill="FFFFFF"/>
        </w:rPr>
        <w:t xml:space="preserve"> Innentől kezdve, ha valamelyik beviteli eszköz </w:t>
      </w:r>
      <w:r w:rsidR="009B5ECC" w:rsidRPr="003A6F31">
        <w:rPr>
          <w:color w:val="000000"/>
          <w:shd w:val="clear" w:color="auto" w:fill="FFFFFF"/>
        </w:rPr>
        <w:t>kibocsájt egy</w:t>
      </w:r>
      <w:r w:rsidR="00617AE6" w:rsidRPr="003A6F31">
        <w:rPr>
          <w:color w:val="000000"/>
          <w:shd w:val="clear" w:color="auto" w:fill="FFFFFF"/>
        </w:rPr>
        <w:t xml:space="preserve"> regisztrált esemény típust, akkor azt a </w:t>
      </w:r>
      <w:r w:rsidR="000C6B03" w:rsidRPr="003A6F31">
        <w:rPr>
          <w:color w:val="000000"/>
          <w:shd w:val="clear" w:color="auto" w:fill="FFFFFF"/>
        </w:rPr>
        <w:t>megjelenítő szerver a kliens program felé is h</w:t>
      </w:r>
      <w:r w:rsidR="00115941" w:rsidRPr="003A6F31">
        <w:rPr>
          <w:color w:val="000000"/>
          <w:shd w:val="clear" w:color="auto" w:fill="FFFFFF"/>
        </w:rPr>
        <w:t>i</w:t>
      </w:r>
      <w:r w:rsidR="000C6B03" w:rsidRPr="003A6F31">
        <w:rPr>
          <w:color w:val="000000"/>
          <w:shd w:val="clear" w:color="auto" w:fill="FFFFFF"/>
        </w:rPr>
        <w:t>rdetni fogja.</w:t>
      </w:r>
      <w:r w:rsidR="00DA2AC7" w:rsidRPr="003A6F31">
        <w:rPr>
          <w:color w:val="000000"/>
          <w:shd w:val="clear" w:color="auto" w:fill="FFFFFF"/>
        </w:rPr>
        <w:t xml:space="preserve"> Ezután a </w:t>
      </w:r>
      <w:r w:rsidR="00AB126C" w:rsidRPr="003A6F31">
        <w:rPr>
          <w:color w:val="000000"/>
          <w:shd w:val="clear" w:color="auto" w:fill="FFFFFF"/>
        </w:rPr>
        <w:t xml:space="preserve">szál </w:t>
      </w:r>
      <w:r w:rsidR="00DA2AC7" w:rsidRPr="003A6F31">
        <w:rPr>
          <w:color w:val="000000"/>
          <w:shd w:val="clear" w:color="auto" w:fill="FFFFFF"/>
        </w:rPr>
        <w:t>egy hurokban nem blokkoló várakozásba kezd</w:t>
      </w:r>
      <w:r w:rsidR="00986B77" w:rsidRPr="003A6F31">
        <w:rPr>
          <w:color w:val="000000"/>
          <w:shd w:val="clear" w:color="auto" w:fill="FFFFFF"/>
        </w:rPr>
        <w:t xml:space="preserve"> a nyers X eseményekre.</w:t>
      </w:r>
      <w:r w:rsidR="00AB00BE" w:rsidRPr="003A6F31">
        <w:rPr>
          <w:color w:val="000000"/>
          <w:shd w:val="clear" w:color="auto" w:fill="FFFFFF"/>
        </w:rPr>
        <w:t xml:space="preserve"> Amennyiben érkezik egy új esemény, a program </w:t>
      </w:r>
      <w:r w:rsidR="00FF7743" w:rsidRPr="003A6F31">
        <w:rPr>
          <w:color w:val="000000"/>
          <w:shd w:val="clear" w:color="auto" w:fill="FFFFFF"/>
        </w:rPr>
        <w:t xml:space="preserve">kinyeri belőle a releváns információkat (például koordináták, időbélyeg, </w:t>
      </w:r>
      <w:proofErr w:type="spellStart"/>
      <w:r w:rsidR="00FF7743" w:rsidRPr="003A6F31">
        <w:rPr>
          <w:color w:val="000000"/>
          <w:shd w:val="clear" w:color="auto" w:fill="FFFFFF"/>
        </w:rPr>
        <w:t>stb</w:t>
      </w:r>
      <w:proofErr w:type="spellEnd"/>
      <w:r w:rsidR="00FF7743" w:rsidRPr="003A6F31">
        <w:rPr>
          <w:color w:val="000000"/>
          <w:shd w:val="clear" w:color="auto" w:fill="FFFFFF"/>
        </w:rPr>
        <w:t xml:space="preserve">) és </w:t>
      </w:r>
      <w:r w:rsidR="00564535" w:rsidRPr="003A6F31">
        <w:rPr>
          <w:color w:val="000000"/>
          <w:shd w:val="clear" w:color="auto" w:fill="FFFFFF"/>
        </w:rPr>
        <w:t>a feldolgozott eseményt továbbítja a fő eseményhuroknak.</w:t>
      </w:r>
      <w:r w:rsidR="006417A8" w:rsidRPr="003A6F31">
        <w:rPr>
          <w:color w:val="000000"/>
          <w:shd w:val="clear" w:color="auto" w:fill="FFFFFF"/>
        </w:rPr>
        <w:t xml:space="preserve"> A jelenleg támogatott X események listája a következő:</w:t>
      </w:r>
    </w:p>
    <w:p w14:paraId="1296746F" w14:textId="08253138" w:rsidR="00882FCF" w:rsidRPr="003A6F31" w:rsidRDefault="00882FCF" w:rsidP="00882FCF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r w:rsidRPr="003A6F31">
        <w:rPr>
          <w:b/>
          <w:bCs/>
          <w:color w:val="000000"/>
          <w:shd w:val="clear" w:color="auto" w:fill="FFFFFF"/>
        </w:rPr>
        <w:lastRenderedPageBreak/>
        <w:t>MOTION_EVENT_TYPE</w:t>
      </w:r>
      <w:r w:rsidR="00592EFF" w:rsidRPr="003A6F31">
        <w:rPr>
          <w:b/>
          <w:bCs/>
          <w:color w:val="000000"/>
          <w:shd w:val="clear" w:color="auto" w:fill="FFFFFF"/>
        </w:rPr>
        <w:t xml:space="preserve">: </w:t>
      </w:r>
      <w:r w:rsidR="00592EFF" w:rsidRPr="003A6F31">
        <w:rPr>
          <w:color w:val="000000"/>
          <w:shd w:val="clear" w:color="auto" w:fill="FFFFFF"/>
        </w:rPr>
        <w:t>Kurzor mozgás esemény</w:t>
      </w:r>
      <w:r w:rsidR="000B5382" w:rsidRPr="003A6F31">
        <w:rPr>
          <w:color w:val="000000"/>
          <w:shd w:val="clear" w:color="auto" w:fill="FFFFFF"/>
        </w:rPr>
        <w:t>.</w:t>
      </w:r>
    </w:p>
    <w:p w14:paraId="30FD789A" w14:textId="5F074A7E" w:rsidR="00882FCF" w:rsidRPr="003A6F31" w:rsidRDefault="00882FCF" w:rsidP="00882FCF">
      <w:pPr>
        <w:pStyle w:val="Listaszerbekezds"/>
        <w:numPr>
          <w:ilvl w:val="0"/>
          <w:numId w:val="28"/>
        </w:numPr>
        <w:rPr>
          <w:b/>
          <w:bCs/>
          <w:color w:val="000000"/>
          <w:shd w:val="clear" w:color="auto" w:fill="FFFFFF"/>
        </w:rPr>
      </w:pPr>
      <w:r w:rsidRPr="003A6F31">
        <w:rPr>
          <w:b/>
          <w:bCs/>
          <w:color w:val="000000"/>
          <w:shd w:val="clear" w:color="auto" w:fill="FFFFFF"/>
        </w:rPr>
        <w:t>SCROLL_EVENT_TYPE</w:t>
      </w:r>
      <w:r w:rsidR="000B5382" w:rsidRPr="003A6F31">
        <w:rPr>
          <w:b/>
          <w:bCs/>
          <w:color w:val="000000"/>
          <w:shd w:val="clear" w:color="auto" w:fill="FFFFFF"/>
        </w:rPr>
        <w:t xml:space="preserve">: </w:t>
      </w:r>
      <w:r w:rsidR="000B5382" w:rsidRPr="003A6F31">
        <w:rPr>
          <w:color w:val="000000"/>
          <w:shd w:val="clear" w:color="auto" w:fill="FFFFFF"/>
        </w:rPr>
        <w:t>Görgetés esemény.</w:t>
      </w:r>
    </w:p>
    <w:p w14:paraId="07088138" w14:textId="2639991E" w:rsidR="00882FCF" w:rsidRPr="003A6F31" w:rsidRDefault="00882FCF" w:rsidP="00882FCF">
      <w:pPr>
        <w:pStyle w:val="Listaszerbekezds"/>
        <w:numPr>
          <w:ilvl w:val="0"/>
          <w:numId w:val="28"/>
        </w:numPr>
        <w:rPr>
          <w:b/>
          <w:bCs/>
          <w:color w:val="000000"/>
          <w:shd w:val="clear" w:color="auto" w:fill="FFFFFF"/>
        </w:rPr>
      </w:pPr>
      <w:r w:rsidRPr="003A6F31">
        <w:rPr>
          <w:b/>
          <w:bCs/>
          <w:color w:val="000000"/>
          <w:shd w:val="clear" w:color="auto" w:fill="FFFFFF"/>
        </w:rPr>
        <w:t>TOUCH_BEGIN_EVENT_TYPE</w:t>
      </w:r>
      <w:r w:rsidR="000B5382" w:rsidRPr="003A6F31">
        <w:rPr>
          <w:b/>
          <w:bCs/>
          <w:color w:val="000000"/>
          <w:shd w:val="clear" w:color="auto" w:fill="FFFFFF"/>
        </w:rPr>
        <w:t xml:space="preserve">: </w:t>
      </w:r>
      <w:r w:rsidR="00316F52" w:rsidRPr="003A6F31">
        <w:rPr>
          <w:color w:val="000000"/>
          <w:shd w:val="clear" w:color="auto" w:fill="FFFFFF"/>
        </w:rPr>
        <w:t>É</w:t>
      </w:r>
      <w:r w:rsidR="000B5382" w:rsidRPr="003A6F31">
        <w:rPr>
          <w:color w:val="000000"/>
          <w:shd w:val="clear" w:color="auto" w:fill="FFFFFF"/>
        </w:rPr>
        <w:t>rintés kezdete esemény.</w:t>
      </w:r>
    </w:p>
    <w:p w14:paraId="6C51E994" w14:textId="230D541F" w:rsidR="00882FCF" w:rsidRPr="003A6F31" w:rsidRDefault="00882FCF" w:rsidP="00882FCF">
      <w:pPr>
        <w:pStyle w:val="Listaszerbekezds"/>
        <w:numPr>
          <w:ilvl w:val="0"/>
          <w:numId w:val="28"/>
        </w:numPr>
        <w:rPr>
          <w:b/>
          <w:bCs/>
          <w:color w:val="000000"/>
          <w:shd w:val="clear" w:color="auto" w:fill="FFFFFF"/>
        </w:rPr>
      </w:pPr>
      <w:r w:rsidRPr="003A6F31">
        <w:rPr>
          <w:b/>
          <w:bCs/>
          <w:color w:val="000000"/>
          <w:shd w:val="clear" w:color="auto" w:fill="FFFFFF"/>
        </w:rPr>
        <w:t>TOUCH_UPDATE_EVENT_TYPE</w:t>
      </w:r>
      <w:r w:rsidR="00E705AC" w:rsidRPr="003A6F31">
        <w:rPr>
          <w:b/>
          <w:bCs/>
          <w:color w:val="000000"/>
          <w:shd w:val="clear" w:color="auto" w:fill="FFFFFF"/>
        </w:rPr>
        <w:t xml:space="preserve">: </w:t>
      </w:r>
      <w:r w:rsidR="00E705AC" w:rsidRPr="003A6F31">
        <w:rPr>
          <w:color w:val="000000"/>
          <w:shd w:val="clear" w:color="auto" w:fill="FFFFFF"/>
        </w:rPr>
        <w:t xml:space="preserve">Érintés </w:t>
      </w:r>
      <w:r w:rsidR="00D93CC6" w:rsidRPr="003A6F31">
        <w:rPr>
          <w:color w:val="000000"/>
          <w:shd w:val="clear" w:color="auto" w:fill="FFFFFF"/>
        </w:rPr>
        <w:t>frissít</w:t>
      </w:r>
      <w:r w:rsidR="00DE05DB" w:rsidRPr="003A6F31">
        <w:rPr>
          <w:color w:val="000000"/>
          <w:shd w:val="clear" w:color="auto" w:fill="FFFFFF"/>
        </w:rPr>
        <w:t xml:space="preserve">ése </w:t>
      </w:r>
      <w:r w:rsidR="00E705AC" w:rsidRPr="003A6F31">
        <w:rPr>
          <w:color w:val="000000"/>
          <w:shd w:val="clear" w:color="auto" w:fill="FFFFFF"/>
        </w:rPr>
        <w:t>esemény.</w:t>
      </w:r>
    </w:p>
    <w:p w14:paraId="1D7AC15D" w14:textId="1366EA68" w:rsidR="00882FCF" w:rsidRPr="003A6F31" w:rsidRDefault="00882FCF" w:rsidP="00882FCF">
      <w:pPr>
        <w:pStyle w:val="Listaszerbekezds"/>
        <w:numPr>
          <w:ilvl w:val="0"/>
          <w:numId w:val="28"/>
        </w:numPr>
        <w:rPr>
          <w:b/>
          <w:bCs/>
          <w:color w:val="000000"/>
          <w:shd w:val="clear" w:color="auto" w:fill="FFFFFF"/>
        </w:rPr>
      </w:pPr>
      <w:r w:rsidRPr="003A6F31">
        <w:rPr>
          <w:b/>
          <w:bCs/>
          <w:color w:val="000000"/>
          <w:shd w:val="clear" w:color="auto" w:fill="FFFFFF"/>
        </w:rPr>
        <w:t>TOUCH_END_EVENT_TYPE</w:t>
      </w:r>
      <w:r w:rsidR="00E705AC" w:rsidRPr="003A6F31">
        <w:rPr>
          <w:b/>
          <w:bCs/>
          <w:color w:val="000000"/>
          <w:shd w:val="clear" w:color="auto" w:fill="FFFFFF"/>
        </w:rPr>
        <w:t xml:space="preserve">: </w:t>
      </w:r>
      <w:r w:rsidR="00E705AC" w:rsidRPr="003A6F31">
        <w:rPr>
          <w:color w:val="000000"/>
          <w:shd w:val="clear" w:color="auto" w:fill="FFFFFF"/>
        </w:rPr>
        <w:t>Érintés vége esemény.</w:t>
      </w:r>
    </w:p>
    <w:p w14:paraId="0958C429" w14:textId="74B7ADA7" w:rsidR="00882FCF" w:rsidRPr="003A6F31" w:rsidRDefault="00882FCF" w:rsidP="00882FCF">
      <w:pPr>
        <w:pStyle w:val="Listaszerbekezds"/>
        <w:numPr>
          <w:ilvl w:val="0"/>
          <w:numId w:val="28"/>
        </w:numPr>
        <w:rPr>
          <w:b/>
          <w:bCs/>
          <w:color w:val="000000"/>
          <w:shd w:val="clear" w:color="auto" w:fill="FFFFFF"/>
        </w:rPr>
      </w:pPr>
      <w:r w:rsidRPr="003A6F31">
        <w:rPr>
          <w:b/>
          <w:bCs/>
          <w:color w:val="000000"/>
          <w:shd w:val="clear" w:color="auto" w:fill="FFFFFF"/>
        </w:rPr>
        <w:t>BUTTON_PRESS_EVENT_TYPE</w:t>
      </w:r>
      <w:r w:rsidR="005B24CD" w:rsidRPr="003A6F31">
        <w:rPr>
          <w:b/>
          <w:bCs/>
          <w:color w:val="000000"/>
          <w:shd w:val="clear" w:color="auto" w:fill="FFFFFF"/>
        </w:rPr>
        <w:t xml:space="preserve">: </w:t>
      </w:r>
      <w:r w:rsidR="005B24CD" w:rsidRPr="003A6F31">
        <w:rPr>
          <w:color w:val="000000"/>
          <w:shd w:val="clear" w:color="auto" w:fill="FFFFFF"/>
        </w:rPr>
        <w:t>Egérgomb lenyomása esemény.</w:t>
      </w:r>
    </w:p>
    <w:p w14:paraId="1B347981" w14:textId="1888EBB1" w:rsidR="004664C6" w:rsidRPr="003A6F31" w:rsidRDefault="00882FCF" w:rsidP="00882FCF">
      <w:pPr>
        <w:pStyle w:val="Listaszerbekezds"/>
        <w:numPr>
          <w:ilvl w:val="0"/>
          <w:numId w:val="28"/>
        </w:numPr>
        <w:rPr>
          <w:b/>
          <w:bCs/>
          <w:color w:val="000000"/>
          <w:shd w:val="clear" w:color="auto" w:fill="FFFFFF"/>
        </w:rPr>
      </w:pPr>
      <w:r w:rsidRPr="003A6F31">
        <w:rPr>
          <w:b/>
          <w:bCs/>
          <w:color w:val="000000"/>
          <w:shd w:val="clear" w:color="auto" w:fill="FFFFFF"/>
        </w:rPr>
        <w:t>BUTTON_RELEASE_EVENT_TYPE</w:t>
      </w:r>
      <w:r w:rsidR="00FA4C7D" w:rsidRPr="003A6F31">
        <w:rPr>
          <w:b/>
          <w:bCs/>
          <w:color w:val="000000"/>
          <w:shd w:val="clear" w:color="auto" w:fill="FFFFFF"/>
        </w:rPr>
        <w:t xml:space="preserve">: </w:t>
      </w:r>
      <w:r w:rsidR="00FA4C7D" w:rsidRPr="003A6F31">
        <w:rPr>
          <w:color w:val="000000"/>
          <w:shd w:val="clear" w:color="auto" w:fill="FFFFFF"/>
        </w:rPr>
        <w:t>Egérgomb felengedése esemény.</w:t>
      </w:r>
    </w:p>
    <w:p w14:paraId="57C69328" w14:textId="6723B492" w:rsidR="00D56FC0" w:rsidRPr="003A6F31" w:rsidRDefault="00D56FC0" w:rsidP="00957CCB">
      <w:pPr>
        <w:ind w:firstLine="0"/>
        <w:rPr>
          <w:b/>
          <w:bCs/>
          <w:color w:val="000000"/>
          <w:shd w:val="clear" w:color="auto" w:fill="FFFFFF"/>
        </w:rPr>
      </w:pPr>
    </w:p>
    <w:p w14:paraId="76BE653F" w14:textId="5B6CC82C" w:rsidR="0028598C" w:rsidRPr="003A6F31" w:rsidRDefault="0028598C" w:rsidP="00D56FC0">
      <w:pPr>
        <w:rPr>
          <w:color w:val="000000"/>
          <w:shd w:val="clear" w:color="auto" w:fill="FFFFFF"/>
        </w:rPr>
      </w:pPr>
      <w:r w:rsidRPr="003A6F31">
        <w:rPr>
          <w:color w:val="000000"/>
          <w:shd w:val="clear" w:color="auto" w:fill="FFFFFF"/>
        </w:rPr>
        <w:t>A feldolgozott események ezután először az esemény pufferbe kerülnek, majd továbbításra az alkalmazás szerverre. Egy feldolgozott kurzor mozgás esemény a következőképpen néz ki:</w:t>
      </w:r>
    </w:p>
    <w:p w14:paraId="040FF94E" w14:textId="77777777" w:rsidR="0028598C" w:rsidRPr="003A6F31" w:rsidRDefault="0028598C" w:rsidP="0028598C">
      <w:pPr>
        <w:pStyle w:val="Kd"/>
      </w:pPr>
      <w:r w:rsidRPr="003A6F31">
        <w:t xml:space="preserve">  MOTION_EVENT_TYPE: {</w:t>
      </w:r>
    </w:p>
    <w:p w14:paraId="73DBCEC5" w14:textId="77777777" w:rsidR="0028598C" w:rsidRPr="003A6F31" w:rsidRDefault="0028598C" w:rsidP="0028598C">
      <w:pPr>
        <w:pStyle w:val="Kd"/>
      </w:pPr>
      <w:r w:rsidRPr="003A6F31">
        <w:t xml:space="preserve">    </w:t>
      </w:r>
      <w:proofErr w:type="spellStart"/>
      <w:r w:rsidRPr="003A6F31">
        <w:t>types</w:t>
      </w:r>
      <w:proofErr w:type="spellEnd"/>
      <w:r w:rsidRPr="003A6F31">
        <w:t>: [</w:t>
      </w:r>
    </w:p>
    <w:p w14:paraId="52984690" w14:textId="77777777" w:rsidR="0028598C" w:rsidRPr="003A6F31" w:rsidRDefault="0028598C" w:rsidP="0028598C">
      <w:pPr>
        <w:pStyle w:val="Kd"/>
      </w:pPr>
      <w:r w:rsidRPr="003A6F31">
        <w:t xml:space="preserve">      '</w:t>
      </w:r>
      <w:proofErr w:type="spellStart"/>
      <w:proofErr w:type="gramStart"/>
      <w:r w:rsidRPr="003A6F31">
        <w:t>type:type</w:t>
      </w:r>
      <w:proofErr w:type="spellEnd"/>
      <w:proofErr w:type="gramEnd"/>
      <w:r w:rsidRPr="003A6F31">
        <w:t>',</w:t>
      </w:r>
    </w:p>
    <w:p w14:paraId="36D7EAD7" w14:textId="77777777" w:rsidR="0028598C" w:rsidRPr="003A6F31" w:rsidRDefault="0028598C" w:rsidP="0028598C">
      <w:pPr>
        <w:pStyle w:val="Kd"/>
      </w:pPr>
      <w:r w:rsidRPr="003A6F31">
        <w:t xml:space="preserve">      '</w:t>
      </w:r>
      <w:proofErr w:type="spellStart"/>
      <w:proofErr w:type="gramStart"/>
      <w:r w:rsidRPr="003A6F31">
        <w:t>t:timestamp</w:t>
      </w:r>
      <w:proofErr w:type="gramEnd"/>
      <w:r w:rsidRPr="003A6F31">
        <w:t>:ms</w:t>
      </w:r>
      <w:proofErr w:type="spellEnd"/>
      <w:r w:rsidRPr="003A6F31">
        <w:t>',</w:t>
      </w:r>
    </w:p>
    <w:p w14:paraId="1458FC7F" w14:textId="77777777" w:rsidR="0028598C" w:rsidRPr="003A6F31" w:rsidRDefault="0028598C" w:rsidP="0028598C">
      <w:pPr>
        <w:pStyle w:val="Kd"/>
      </w:pPr>
      <w:r w:rsidRPr="003A6F31">
        <w:t xml:space="preserve">      '</w:t>
      </w:r>
      <w:proofErr w:type="spellStart"/>
      <w:proofErr w:type="gramStart"/>
      <w:r w:rsidRPr="003A6F31">
        <w:t>xIntegral:integer</w:t>
      </w:r>
      <w:proofErr w:type="spellEnd"/>
      <w:proofErr w:type="gramEnd"/>
      <w:r w:rsidRPr="003A6F31">
        <w:t>',</w:t>
      </w:r>
    </w:p>
    <w:p w14:paraId="34DB4511" w14:textId="77777777" w:rsidR="0028598C" w:rsidRPr="003A6F31" w:rsidRDefault="0028598C" w:rsidP="0028598C">
      <w:pPr>
        <w:pStyle w:val="Kd"/>
      </w:pPr>
      <w:r w:rsidRPr="003A6F31">
        <w:t xml:space="preserve">      '</w:t>
      </w:r>
      <w:proofErr w:type="spellStart"/>
      <w:proofErr w:type="gramStart"/>
      <w:r w:rsidRPr="003A6F31">
        <w:t>xFraction:integer</w:t>
      </w:r>
      <w:proofErr w:type="spellEnd"/>
      <w:proofErr w:type="gramEnd"/>
      <w:r w:rsidRPr="003A6F31">
        <w:t>',</w:t>
      </w:r>
    </w:p>
    <w:p w14:paraId="5AF5681A" w14:textId="77777777" w:rsidR="0028598C" w:rsidRPr="003A6F31" w:rsidRDefault="0028598C" w:rsidP="0028598C">
      <w:pPr>
        <w:pStyle w:val="Kd"/>
      </w:pPr>
      <w:r w:rsidRPr="003A6F31">
        <w:t xml:space="preserve">      '</w:t>
      </w:r>
      <w:proofErr w:type="spellStart"/>
      <w:proofErr w:type="gramStart"/>
      <w:r w:rsidRPr="003A6F31">
        <w:t>yIntegral:integer</w:t>
      </w:r>
      <w:proofErr w:type="spellEnd"/>
      <w:proofErr w:type="gramEnd"/>
      <w:r w:rsidRPr="003A6F31">
        <w:t>',</w:t>
      </w:r>
    </w:p>
    <w:p w14:paraId="13A79FDD" w14:textId="77777777" w:rsidR="0028598C" w:rsidRPr="003A6F31" w:rsidRDefault="0028598C" w:rsidP="0028598C">
      <w:pPr>
        <w:pStyle w:val="Kd"/>
      </w:pPr>
      <w:r w:rsidRPr="003A6F31">
        <w:t xml:space="preserve">      '</w:t>
      </w:r>
      <w:proofErr w:type="spellStart"/>
      <w:proofErr w:type="gramStart"/>
      <w:r w:rsidRPr="003A6F31">
        <w:t>yFraction:integer</w:t>
      </w:r>
      <w:proofErr w:type="spellEnd"/>
      <w:proofErr w:type="gramEnd"/>
      <w:r w:rsidRPr="003A6F31">
        <w:t>',</w:t>
      </w:r>
    </w:p>
    <w:p w14:paraId="20ACA2C6" w14:textId="77777777" w:rsidR="0028598C" w:rsidRPr="003A6F31" w:rsidRDefault="0028598C" w:rsidP="0028598C">
      <w:pPr>
        <w:pStyle w:val="Kd"/>
      </w:pPr>
      <w:r w:rsidRPr="003A6F31">
        <w:t xml:space="preserve">      '</w:t>
      </w:r>
      <w:proofErr w:type="spellStart"/>
      <w:proofErr w:type="gramStart"/>
      <w:r w:rsidRPr="003A6F31">
        <w:t>rootX:integer</w:t>
      </w:r>
      <w:proofErr w:type="spellEnd"/>
      <w:proofErr w:type="gramEnd"/>
      <w:r w:rsidRPr="003A6F31">
        <w:t>',</w:t>
      </w:r>
    </w:p>
    <w:p w14:paraId="19ED5655" w14:textId="77777777" w:rsidR="0028598C" w:rsidRPr="003A6F31" w:rsidRDefault="0028598C" w:rsidP="0028598C">
      <w:pPr>
        <w:pStyle w:val="Kd"/>
      </w:pPr>
      <w:r w:rsidRPr="003A6F31">
        <w:t xml:space="preserve">      '</w:t>
      </w:r>
      <w:proofErr w:type="spellStart"/>
      <w:proofErr w:type="gramStart"/>
      <w:r w:rsidRPr="003A6F31">
        <w:t>rootY:integer</w:t>
      </w:r>
      <w:proofErr w:type="spellEnd"/>
      <w:proofErr w:type="gramEnd"/>
      <w:r w:rsidRPr="003A6F31">
        <w:t>',</w:t>
      </w:r>
    </w:p>
    <w:p w14:paraId="4115AA89" w14:textId="706EBEA9" w:rsidR="0028598C" w:rsidRPr="003A6F31" w:rsidRDefault="0028598C" w:rsidP="0028598C">
      <w:pPr>
        <w:pStyle w:val="Kd"/>
      </w:pPr>
      <w:r w:rsidRPr="003A6F31">
        <w:t xml:space="preserve">    ],</w:t>
      </w:r>
    </w:p>
    <w:p w14:paraId="6395497C" w14:textId="361B2825" w:rsidR="00DB3776" w:rsidRPr="003A6F31" w:rsidRDefault="00DB3776" w:rsidP="0028598C">
      <w:pPr>
        <w:pStyle w:val="Kd"/>
      </w:pPr>
      <w:r w:rsidRPr="003A6F31">
        <w:t xml:space="preserve">  }</w:t>
      </w:r>
    </w:p>
    <w:p w14:paraId="7748273C" w14:textId="0DAC91FC" w:rsidR="0028598C" w:rsidRPr="003A6F31" w:rsidRDefault="00191DB9" w:rsidP="0028598C">
      <w:pPr>
        <w:ind w:firstLine="0"/>
        <w:rPr>
          <w:color w:val="000000"/>
          <w:shd w:val="clear" w:color="auto" w:fill="FFFFFF"/>
        </w:rPr>
      </w:pPr>
      <w:r w:rsidRPr="003A6F31">
        <w:rPr>
          <w:color w:val="000000"/>
          <w:shd w:val="clear" w:color="auto" w:fill="FFFFFF"/>
        </w:rPr>
        <w:t>A kurzor mozgás esemény</w:t>
      </w:r>
      <w:r w:rsidR="00A43DD5" w:rsidRPr="003A6F31">
        <w:rPr>
          <w:color w:val="000000"/>
          <w:shd w:val="clear" w:color="auto" w:fill="FFFFFF"/>
        </w:rPr>
        <w:t xml:space="preserve"> egyes mezőinek</w:t>
      </w:r>
      <w:r w:rsidR="001E2D83" w:rsidRPr="003A6F31">
        <w:rPr>
          <w:color w:val="000000"/>
          <w:shd w:val="clear" w:color="auto" w:fill="FFFFFF"/>
        </w:rPr>
        <w:t xml:space="preserve"> típusa és magyarázata</w:t>
      </w:r>
      <w:r w:rsidR="008C6DD5" w:rsidRPr="003A6F31">
        <w:rPr>
          <w:color w:val="000000"/>
          <w:shd w:val="clear" w:color="auto" w:fill="FFFFFF"/>
        </w:rPr>
        <w:t>:</w:t>
      </w:r>
    </w:p>
    <w:p w14:paraId="537F4A59" w14:textId="001D6720" w:rsidR="001E2D83" w:rsidRPr="003A6F31" w:rsidRDefault="008C6DD5" w:rsidP="008C6DD5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proofErr w:type="spellStart"/>
      <w:r w:rsidRPr="003A6F31">
        <w:rPr>
          <w:b/>
          <w:bCs/>
          <w:color w:val="000000"/>
          <w:shd w:val="clear" w:color="auto" w:fill="FFFFFF"/>
        </w:rPr>
        <w:t>type</w:t>
      </w:r>
      <w:proofErr w:type="spellEnd"/>
      <w:r w:rsidRPr="003A6F31">
        <w:rPr>
          <w:b/>
          <w:bCs/>
          <w:color w:val="000000"/>
          <w:shd w:val="clear" w:color="auto" w:fill="FFFFFF"/>
        </w:rPr>
        <w:t xml:space="preserve">: </w:t>
      </w:r>
      <w:r w:rsidR="00383498" w:rsidRPr="003A6F31">
        <w:rPr>
          <w:color w:val="000000"/>
          <w:shd w:val="clear" w:color="auto" w:fill="FFFFFF"/>
        </w:rPr>
        <w:t>Az esemény típusa, kurzor mozgás esemény esetén az értéke 0.</w:t>
      </w:r>
    </w:p>
    <w:p w14:paraId="0309DB92" w14:textId="3AF6FCB6" w:rsidR="0084622A" w:rsidRPr="003A6F31" w:rsidRDefault="0084622A" w:rsidP="008C6DD5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proofErr w:type="spellStart"/>
      <w:r w:rsidRPr="003A6F31">
        <w:rPr>
          <w:b/>
          <w:bCs/>
          <w:color w:val="000000"/>
          <w:shd w:val="clear" w:color="auto" w:fill="FFFFFF"/>
        </w:rPr>
        <w:t>timestamp</w:t>
      </w:r>
      <w:proofErr w:type="spellEnd"/>
      <w:r w:rsidRPr="003A6F31">
        <w:rPr>
          <w:b/>
          <w:bCs/>
          <w:color w:val="000000"/>
          <w:shd w:val="clear" w:color="auto" w:fill="FFFFFF"/>
        </w:rPr>
        <w:t>:</w:t>
      </w:r>
      <w:r w:rsidRPr="003A6F31">
        <w:rPr>
          <w:color w:val="000000"/>
          <w:shd w:val="clear" w:color="auto" w:fill="FFFFFF"/>
        </w:rPr>
        <w:t xml:space="preserve"> Unix időbélyeg, a mértékegysége milliszekundum.</w:t>
      </w:r>
    </w:p>
    <w:p w14:paraId="304998B3" w14:textId="35705ABD" w:rsidR="00A25A39" w:rsidRPr="003A6F31" w:rsidRDefault="00A25A39" w:rsidP="008C6DD5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proofErr w:type="spellStart"/>
      <w:r w:rsidRPr="003A6F31">
        <w:rPr>
          <w:b/>
          <w:bCs/>
          <w:color w:val="000000"/>
          <w:shd w:val="clear" w:color="auto" w:fill="FFFFFF"/>
        </w:rPr>
        <w:t>xIntegral</w:t>
      </w:r>
      <w:proofErr w:type="spellEnd"/>
      <w:r w:rsidRPr="003A6F31">
        <w:rPr>
          <w:b/>
          <w:bCs/>
          <w:color w:val="000000"/>
          <w:shd w:val="clear" w:color="auto" w:fill="FFFFFF"/>
        </w:rPr>
        <w:t>:</w:t>
      </w:r>
      <w:r w:rsidRPr="003A6F31">
        <w:rPr>
          <w:color w:val="000000"/>
          <w:shd w:val="clear" w:color="auto" w:fill="FFFFFF"/>
        </w:rPr>
        <w:t xml:space="preserve"> </w:t>
      </w:r>
      <w:r w:rsidR="00461130" w:rsidRPr="003A6F31">
        <w:rPr>
          <w:color w:val="000000"/>
          <w:shd w:val="clear" w:color="auto" w:fill="FFFFFF"/>
        </w:rPr>
        <w:t xml:space="preserve">A kurzor </w:t>
      </w:r>
      <w:r w:rsidR="001F50BE" w:rsidRPr="003A6F31">
        <w:rPr>
          <w:color w:val="000000"/>
          <w:shd w:val="clear" w:color="auto" w:fill="FFFFFF"/>
        </w:rPr>
        <w:t xml:space="preserve">X </w:t>
      </w:r>
      <w:proofErr w:type="spellStart"/>
      <w:r w:rsidR="001F50BE" w:rsidRPr="003A6F31">
        <w:rPr>
          <w:color w:val="000000"/>
          <w:shd w:val="clear" w:color="auto" w:fill="FFFFFF"/>
        </w:rPr>
        <w:t>axis</w:t>
      </w:r>
      <w:proofErr w:type="spellEnd"/>
      <w:r w:rsidR="001F50BE" w:rsidRPr="003A6F31">
        <w:rPr>
          <w:color w:val="000000"/>
          <w:shd w:val="clear" w:color="auto" w:fill="FFFFFF"/>
        </w:rPr>
        <w:t xml:space="preserve"> menti elmozdulásának </w:t>
      </w:r>
      <w:r w:rsidR="00193E75" w:rsidRPr="003A6F31">
        <w:rPr>
          <w:color w:val="000000"/>
          <w:shd w:val="clear" w:color="auto" w:fill="FFFFFF"/>
        </w:rPr>
        <w:t xml:space="preserve">egész </w:t>
      </w:r>
      <w:r w:rsidR="00DD05B5" w:rsidRPr="003A6F31">
        <w:rPr>
          <w:color w:val="000000"/>
          <w:shd w:val="clear" w:color="auto" w:fill="FFFFFF"/>
        </w:rPr>
        <w:t>része</w:t>
      </w:r>
      <w:r w:rsidR="00193E75" w:rsidRPr="003A6F31">
        <w:rPr>
          <w:color w:val="000000"/>
          <w:shd w:val="clear" w:color="auto" w:fill="FFFFFF"/>
        </w:rPr>
        <w:t>.</w:t>
      </w:r>
    </w:p>
    <w:p w14:paraId="6E8AA09C" w14:textId="71BF4273" w:rsidR="00DD05B5" w:rsidRPr="003A6F31" w:rsidRDefault="00DD05B5" w:rsidP="008C6DD5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proofErr w:type="spellStart"/>
      <w:r w:rsidRPr="003A6F31">
        <w:rPr>
          <w:b/>
          <w:bCs/>
          <w:color w:val="000000"/>
          <w:shd w:val="clear" w:color="auto" w:fill="FFFFFF"/>
        </w:rPr>
        <w:t>xFraction</w:t>
      </w:r>
      <w:proofErr w:type="spellEnd"/>
      <w:r w:rsidRPr="003A6F31">
        <w:rPr>
          <w:b/>
          <w:bCs/>
          <w:color w:val="000000"/>
          <w:shd w:val="clear" w:color="auto" w:fill="FFFFFF"/>
        </w:rPr>
        <w:t>:</w:t>
      </w:r>
      <w:r w:rsidRPr="003A6F31">
        <w:rPr>
          <w:color w:val="000000"/>
          <w:shd w:val="clear" w:color="auto" w:fill="FFFFFF"/>
        </w:rPr>
        <w:t xml:space="preserve"> A kurzor X </w:t>
      </w:r>
      <w:proofErr w:type="spellStart"/>
      <w:r w:rsidRPr="003A6F31">
        <w:rPr>
          <w:color w:val="000000"/>
          <w:shd w:val="clear" w:color="auto" w:fill="FFFFFF"/>
        </w:rPr>
        <w:t>axis</w:t>
      </w:r>
      <w:proofErr w:type="spellEnd"/>
      <w:r w:rsidRPr="003A6F31">
        <w:rPr>
          <w:color w:val="000000"/>
          <w:shd w:val="clear" w:color="auto" w:fill="FFFFFF"/>
        </w:rPr>
        <w:t xml:space="preserve"> menti elmozdulásának tört része.</w:t>
      </w:r>
    </w:p>
    <w:p w14:paraId="516535D4" w14:textId="11C69726" w:rsidR="005011E7" w:rsidRPr="003A6F31" w:rsidRDefault="005011E7" w:rsidP="008C6DD5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proofErr w:type="spellStart"/>
      <w:r w:rsidRPr="003A6F31">
        <w:rPr>
          <w:b/>
          <w:bCs/>
          <w:color w:val="000000"/>
          <w:shd w:val="clear" w:color="auto" w:fill="FFFFFF"/>
        </w:rPr>
        <w:t>yIntegral</w:t>
      </w:r>
      <w:proofErr w:type="spellEnd"/>
      <w:r w:rsidRPr="003A6F31">
        <w:rPr>
          <w:b/>
          <w:bCs/>
          <w:color w:val="000000"/>
          <w:shd w:val="clear" w:color="auto" w:fill="FFFFFF"/>
        </w:rPr>
        <w:t>:</w:t>
      </w:r>
      <w:r w:rsidRPr="003A6F31">
        <w:rPr>
          <w:color w:val="000000"/>
          <w:shd w:val="clear" w:color="auto" w:fill="FFFFFF"/>
        </w:rPr>
        <w:t xml:space="preserve"> A kurzor Y </w:t>
      </w:r>
      <w:proofErr w:type="spellStart"/>
      <w:r w:rsidRPr="003A6F31">
        <w:rPr>
          <w:color w:val="000000"/>
          <w:shd w:val="clear" w:color="auto" w:fill="FFFFFF"/>
        </w:rPr>
        <w:t>axis</w:t>
      </w:r>
      <w:proofErr w:type="spellEnd"/>
      <w:r w:rsidRPr="003A6F31">
        <w:rPr>
          <w:color w:val="000000"/>
          <w:shd w:val="clear" w:color="auto" w:fill="FFFFFF"/>
        </w:rPr>
        <w:t xml:space="preserve"> menti elmozdulásának egész része.</w:t>
      </w:r>
    </w:p>
    <w:p w14:paraId="0AA13EA3" w14:textId="40E98071" w:rsidR="005011E7" w:rsidRPr="003A6F31" w:rsidRDefault="005011E7" w:rsidP="008C6DD5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proofErr w:type="spellStart"/>
      <w:r w:rsidRPr="003A6F31">
        <w:rPr>
          <w:b/>
          <w:bCs/>
          <w:color w:val="000000"/>
          <w:shd w:val="clear" w:color="auto" w:fill="FFFFFF"/>
        </w:rPr>
        <w:t>yFraction</w:t>
      </w:r>
      <w:proofErr w:type="spellEnd"/>
      <w:r w:rsidRPr="003A6F31">
        <w:rPr>
          <w:b/>
          <w:bCs/>
          <w:color w:val="000000"/>
          <w:shd w:val="clear" w:color="auto" w:fill="FFFFFF"/>
        </w:rPr>
        <w:t>:</w:t>
      </w:r>
      <w:r w:rsidRPr="003A6F31">
        <w:rPr>
          <w:color w:val="000000"/>
          <w:shd w:val="clear" w:color="auto" w:fill="FFFFFF"/>
        </w:rPr>
        <w:t xml:space="preserve"> A kurzor Y </w:t>
      </w:r>
      <w:proofErr w:type="spellStart"/>
      <w:r w:rsidRPr="003A6F31">
        <w:rPr>
          <w:color w:val="000000"/>
          <w:shd w:val="clear" w:color="auto" w:fill="FFFFFF"/>
        </w:rPr>
        <w:t>axis</w:t>
      </w:r>
      <w:proofErr w:type="spellEnd"/>
      <w:r w:rsidRPr="003A6F31">
        <w:rPr>
          <w:color w:val="000000"/>
          <w:shd w:val="clear" w:color="auto" w:fill="FFFFFF"/>
        </w:rPr>
        <w:t xml:space="preserve"> menti elmozdulásának tört része.</w:t>
      </w:r>
    </w:p>
    <w:p w14:paraId="58F1539A" w14:textId="200B7274" w:rsidR="00607482" w:rsidRPr="003A6F31" w:rsidRDefault="00607482" w:rsidP="008C6DD5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proofErr w:type="spellStart"/>
      <w:r w:rsidRPr="003A6F31">
        <w:rPr>
          <w:b/>
          <w:bCs/>
          <w:color w:val="000000"/>
          <w:shd w:val="clear" w:color="auto" w:fill="FFFFFF"/>
        </w:rPr>
        <w:t>rootX</w:t>
      </w:r>
      <w:proofErr w:type="spellEnd"/>
      <w:r w:rsidRPr="003A6F31">
        <w:rPr>
          <w:b/>
          <w:bCs/>
          <w:color w:val="000000"/>
          <w:shd w:val="clear" w:color="auto" w:fill="FFFFFF"/>
        </w:rPr>
        <w:t>:</w:t>
      </w:r>
      <w:r w:rsidRPr="003A6F31">
        <w:rPr>
          <w:color w:val="000000"/>
          <w:shd w:val="clear" w:color="auto" w:fill="FFFFFF"/>
        </w:rPr>
        <w:t xml:space="preserve"> </w:t>
      </w:r>
      <w:r w:rsidR="00BD490D" w:rsidRPr="003A6F31">
        <w:rPr>
          <w:color w:val="000000"/>
          <w:shd w:val="clear" w:color="auto" w:fill="FFFFFF"/>
        </w:rPr>
        <w:t>A kurzor X koordinátája a gyökér ablakban</w:t>
      </w:r>
      <w:r w:rsidR="00383B90" w:rsidRPr="003A6F31">
        <w:rPr>
          <w:color w:val="000000"/>
          <w:shd w:val="clear" w:color="auto" w:fill="FFFFFF"/>
        </w:rPr>
        <w:t>.</w:t>
      </w:r>
    </w:p>
    <w:p w14:paraId="7218119B" w14:textId="1D10A9C7" w:rsidR="00B43D1C" w:rsidRPr="003A6F31" w:rsidRDefault="00B43D1C" w:rsidP="008C6DD5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proofErr w:type="spellStart"/>
      <w:r w:rsidRPr="003A6F31">
        <w:rPr>
          <w:b/>
          <w:bCs/>
          <w:color w:val="000000"/>
          <w:shd w:val="clear" w:color="auto" w:fill="FFFFFF"/>
        </w:rPr>
        <w:t>rootY</w:t>
      </w:r>
      <w:proofErr w:type="spellEnd"/>
      <w:r w:rsidRPr="003A6F31">
        <w:rPr>
          <w:b/>
          <w:bCs/>
          <w:color w:val="000000"/>
          <w:shd w:val="clear" w:color="auto" w:fill="FFFFFF"/>
        </w:rPr>
        <w:t>:</w:t>
      </w:r>
      <w:r w:rsidRPr="003A6F31">
        <w:rPr>
          <w:color w:val="000000"/>
          <w:shd w:val="clear" w:color="auto" w:fill="FFFFFF"/>
        </w:rPr>
        <w:t xml:space="preserve"> A kurzor Y koordinátája a gyökér ablakban.</w:t>
      </w:r>
    </w:p>
    <w:p w14:paraId="234E09F1" w14:textId="2BC503A3" w:rsidR="001D0303" w:rsidRPr="003A6F31" w:rsidRDefault="001D0303" w:rsidP="001D0303">
      <w:pPr>
        <w:ind w:firstLine="0"/>
        <w:rPr>
          <w:color w:val="000000"/>
          <w:shd w:val="clear" w:color="auto" w:fill="FFFFFF"/>
        </w:rPr>
      </w:pPr>
      <w:r w:rsidRPr="003A6F31">
        <w:rPr>
          <w:color w:val="000000"/>
          <w:shd w:val="clear" w:color="auto" w:fill="FFFFFF"/>
        </w:rPr>
        <w:lastRenderedPageBreak/>
        <w:t xml:space="preserve">A teljes esemény leíró séma megtalálható a függelékben, a </w:t>
      </w:r>
      <w:r w:rsidRPr="003A6F31">
        <w:rPr>
          <w:i/>
          <w:iCs/>
          <w:color w:val="000000"/>
          <w:shd w:val="clear" w:color="auto" w:fill="FFFFFF"/>
        </w:rPr>
        <w:fldChar w:fldCharType="begin"/>
      </w:r>
      <w:r w:rsidRPr="003A6F31">
        <w:rPr>
          <w:i/>
          <w:iCs/>
          <w:color w:val="000000"/>
          <w:shd w:val="clear" w:color="auto" w:fill="FFFFFF"/>
        </w:rPr>
        <w:instrText xml:space="preserve"> REF _Ref118106506 \r \h  \* MERGEFORMAT </w:instrText>
      </w:r>
      <w:r w:rsidRPr="003A6F31">
        <w:rPr>
          <w:i/>
          <w:iCs/>
          <w:color w:val="000000"/>
          <w:shd w:val="clear" w:color="auto" w:fill="FFFFFF"/>
        </w:rPr>
      </w:r>
      <w:r w:rsidRPr="003A6F31">
        <w:rPr>
          <w:i/>
          <w:iCs/>
          <w:color w:val="000000"/>
          <w:shd w:val="clear" w:color="auto" w:fill="FFFFFF"/>
        </w:rPr>
        <w:fldChar w:fldCharType="separate"/>
      </w:r>
      <w:r w:rsidR="00043D22" w:rsidRPr="003A6F31">
        <w:rPr>
          <w:i/>
          <w:iCs/>
          <w:color w:val="000000"/>
          <w:shd w:val="clear" w:color="auto" w:fill="FFFFFF"/>
        </w:rPr>
        <w:t>12.1</w:t>
      </w:r>
      <w:r w:rsidRPr="003A6F31">
        <w:rPr>
          <w:i/>
          <w:iCs/>
          <w:color w:val="000000"/>
          <w:shd w:val="clear" w:color="auto" w:fill="FFFFFF"/>
        </w:rPr>
        <w:fldChar w:fldCharType="end"/>
      </w:r>
      <w:r w:rsidRPr="003A6F31">
        <w:rPr>
          <w:color w:val="000000"/>
          <w:shd w:val="clear" w:color="auto" w:fill="FFFFFF"/>
        </w:rPr>
        <w:t>-es fejezetben</w:t>
      </w:r>
      <w:r w:rsidR="002213DD" w:rsidRPr="003A6F31">
        <w:rPr>
          <w:color w:val="000000"/>
          <w:shd w:val="clear" w:color="auto" w:fill="FFFFFF"/>
        </w:rPr>
        <w:t>.</w:t>
      </w:r>
    </w:p>
    <w:p w14:paraId="46D9EF03" w14:textId="6B8FF3F2" w:rsidR="00856BA1" w:rsidRPr="003A6F31" w:rsidRDefault="00EA0643" w:rsidP="006A0C09">
      <w:pPr>
        <w:pStyle w:val="Cmsor3"/>
      </w:pPr>
      <w:bookmarkStart w:id="41" w:name="_Toc119525178"/>
      <w:r w:rsidRPr="003A6F31">
        <w:t>Platform specifikus m</w:t>
      </w:r>
      <w:r w:rsidR="00856BA1" w:rsidRPr="003A6F31">
        <w:t>etaadatok</w:t>
      </w:r>
      <w:bookmarkEnd w:id="41"/>
    </w:p>
    <w:p w14:paraId="0C8E6FD9" w14:textId="5D231752" w:rsidR="00B47236" w:rsidRPr="003A6F31" w:rsidRDefault="00153413" w:rsidP="00B47236">
      <w:r w:rsidRPr="003A6F31">
        <w:t xml:space="preserve">Az </w:t>
      </w:r>
      <w:r w:rsidRPr="003A6F31">
        <w:rPr>
          <w:i/>
          <w:iCs/>
        </w:rPr>
        <w:t>R6</w:t>
      </w:r>
      <w:r w:rsidRPr="003A6F31">
        <w:t>-os követelmény értelmében az alkalmazásnak különböző platform specifikus metaadatot kell tudnia gyűjteni és ezt elküldeni az alkalmazás szerverre.</w:t>
      </w:r>
      <w:r w:rsidR="001E3C7F" w:rsidRPr="003A6F31">
        <w:t xml:space="preserve"> Ezt a viselkedést az adatgyűjtő</w:t>
      </w:r>
      <w:r w:rsidR="00F13789" w:rsidRPr="003A6F31">
        <w:t xml:space="preserve"> </w:t>
      </w:r>
      <w:r w:rsidR="00E96AF3" w:rsidRPr="003A6F31">
        <w:t>részeként valósítottam meg egy külön modulban.</w:t>
      </w:r>
      <w:r w:rsidR="006C16DA" w:rsidRPr="003A6F31">
        <w:t xml:space="preserve"> Bevezettem egy új eseménytípust </w:t>
      </w:r>
      <w:r w:rsidR="00693A74" w:rsidRPr="003A6F31">
        <w:rPr>
          <w:b/>
          <w:bCs/>
        </w:rPr>
        <w:t xml:space="preserve">METADATA_CHANGED_EVENT </w:t>
      </w:r>
      <w:r w:rsidR="00693A74" w:rsidRPr="003A6F31">
        <w:t xml:space="preserve">néven, </w:t>
      </w:r>
      <w:r w:rsidR="00AE004E" w:rsidRPr="003A6F31">
        <w:t>amely</w:t>
      </w:r>
      <w:r w:rsidR="008058F3" w:rsidRPr="003A6F31">
        <w:t xml:space="preserve"> a metaadatok eseményfolyamba való injektálására használtam.</w:t>
      </w:r>
      <w:r w:rsidR="004B6A70" w:rsidRPr="003A6F31">
        <w:t xml:space="preserve"> A kliens egy külön szálon bizonyos (konfigurálható) id</w:t>
      </w:r>
      <w:r w:rsidR="00213DFC" w:rsidRPr="003A6F31">
        <w:t>őközönkét összegyűjt különböző adatokat a felhasználó által használt platformról és ezeket</w:t>
      </w:r>
      <w:r w:rsidR="000B2611" w:rsidRPr="003A6F31">
        <w:t xml:space="preserve"> elküldi a fő eseményhuroknak</w:t>
      </w:r>
      <w:r w:rsidR="00D00D65" w:rsidRPr="003A6F31">
        <w:t>.</w:t>
      </w:r>
      <w:r w:rsidR="00C20174" w:rsidRPr="003A6F31">
        <w:t xml:space="preserve"> </w:t>
      </w:r>
      <w:r w:rsidR="00D00D65" w:rsidRPr="003A6F31">
        <w:t>E</w:t>
      </w:r>
      <w:r w:rsidR="00C20174" w:rsidRPr="003A6F31">
        <w:t xml:space="preserve">záltal </w:t>
      </w:r>
      <w:r w:rsidR="008B0E5F" w:rsidRPr="003A6F31">
        <w:t>a metaadatok bekerülnek a</w:t>
      </w:r>
      <w:r w:rsidR="00241011" w:rsidRPr="003A6F31">
        <w:t>z ideiglenes esemény pufferbe, majd idővel a kliens elküldi őket az alkalmazás szerverre</w:t>
      </w:r>
      <w:r w:rsidR="000B2611" w:rsidRPr="003A6F31">
        <w:t>.</w:t>
      </w:r>
    </w:p>
    <w:p w14:paraId="26428C1E" w14:textId="3DE194C9" w:rsidR="00366BA5" w:rsidRPr="003A6F31" w:rsidRDefault="006E0A9F" w:rsidP="00B47236">
      <w:r w:rsidRPr="003A6F31">
        <w:t>A</w:t>
      </w:r>
      <w:r w:rsidR="00813F38" w:rsidRPr="003A6F31">
        <w:t xml:space="preserve"> </w:t>
      </w:r>
      <w:r w:rsidR="00F04AEC" w:rsidRPr="003A6F31">
        <w:t>kliens által összegyűjtött különböző adatokat</w:t>
      </w:r>
      <w:r w:rsidR="00056415" w:rsidRPr="003A6F31">
        <w:t xml:space="preserve"> struktúrába szerveztem</w:t>
      </w:r>
      <w:r w:rsidR="00856411" w:rsidRPr="003A6F31">
        <w:t xml:space="preserve">, ugyanis a </w:t>
      </w:r>
      <w:proofErr w:type="spellStart"/>
      <w:r w:rsidR="00856411" w:rsidRPr="003A6F31">
        <w:t>Rust</w:t>
      </w:r>
      <w:proofErr w:type="spellEnd"/>
      <w:r w:rsidR="00856411" w:rsidRPr="003A6F31">
        <w:t xml:space="preserve"> </w:t>
      </w:r>
      <w:proofErr w:type="spellStart"/>
      <w:r w:rsidR="003A579B" w:rsidRPr="003A6F31">
        <w:rPr>
          <w:i/>
          <w:iCs/>
        </w:rPr>
        <w:t>derive</w:t>
      </w:r>
      <w:proofErr w:type="spellEnd"/>
      <w:r w:rsidR="003A579B" w:rsidRPr="003A6F31">
        <w:rPr>
          <w:i/>
          <w:iCs/>
        </w:rPr>
        <w:t xml:space="preserve"> </w:t>
      </w:r>
      <w:r w:rsidR="003A579B" w:rsidRPr="003A6F31">
        <w:t>mechanizmusán keresztül</w:t>
      </w:r>
      <w:r w:rsidR="002A1386" w:rsidRPr="003A6F31">
        <w:t xml:space="preserve"> </w:t>
      </w:r>
      <w:r w:rsidR="007D70AD" w:rsidRPr="003A6F31">
        <w:t xml:space="preserve">a struktúra egyszerűen </w:t>
      </w:r>
      <w:proofErr w:type="spellStart"/>
      <w:r w:rsidR="007D70AD" w:rsidRPr="003A6F31">
        <w:t>szerializálható</w:t>
      </w:r>
      <w:proofErr w:type="spellEnd"/>
      <w:r w:rsidR="007D70AD" w:rsidRPr="003A6F31">
        <w:t xml:space="preserve"> a struktúra </w:t>
      </w:r>
      <w:r w:rsidR="005921FD" w:rsidRPr="003A6F31">
        <w:t>JSON formátumba.</w:t>
      </w:r>
      <w:r w:rsidR="00DA7249" w:rsidRPr="003A6F31">
        <w:t xml:space="preserve"> A </w:t>
      </w:r>
      <w:proofErr w:type="spellStart"/>
      <w:r w:rsidR="00DA7249" w:rsidRPr="003A6F31">
        <w:rPr>
          <w:i/>
          <w:iCs/>
        </w:rPr>
        <w:t>serde</w:t>
      </w:r>
      <w:proofErr w:type="spellEnd"/>
      <w:r w:rsidR="00DA7249" w:rsidRPr="003A6F31">
        <w:t xml:space="preserve"> nev</w:t>
      </w:r>
      <w:r w:rsidR="00874DC1" w:rsidRPr="003A6F31">
        <w:t>ű</w:t>
      </w:r>
      <w:r w:rsidR="00E917B9" w:rsidRPr="003A6F31">
        <w:t xml:space="preserve"> külső modul segítségével</w:t>
      </w:r>
      <w:r w:rsidR="00BB6B95" w:rsidRPr="003A6F31">
        <w:t xml:space="preserve"> pedig még a más nyelvekben nehézkes </w:t>
      </w:r>
      <w:proofErr w:type="spellStart"/>
      <w:r w:rsidR="00AF7772" w:rsidRPr="003A6F31">
        <w:t>snake_case</w:t>
      </w:r>
      <w:proofErr w:type="spellEnd"/>
      <w:r w:rsidR="00AF7772" w:rsidRPr="003A6F31">
        <w:t xml:space="preserve"> </w:t>
      </w:r>
      <w:r w:rsidR="00AF7772" w:rsidRPr="003A6F31">
        <w:sym w:font="Wingdings" w:char="F0E0"/>
      </w:r>
      <w:r w:rsidR="00AF7772" w:rsidRPr="003A6F31">
        <w:t xml:space="preserve"> </w:t>
      </w:r>
      <w:proofErr w:type="spellStart"/>
      <w:r w:rsidR="00AF7772" w:rsidRPr="003A6F31">
        <w:t>camelCase</w:t>
      </w:r>
      <w:proofErr w:type="spellEnd"/>
      <w:r w:rsidR="00AF7772" w:rsidRPr="003A6F31">
        <w:t xml:space="preserve"> konverzió is egy egyszerű annotációval</w:t>
      </w:r>
      <w:r w:rsidR="00775502" w:rsidRPr="003A6F31">
        <w:t xml:space="preserve"> megoldható.</w:t>
      </w:r>
      <w:r w:rsidR="00D777FA" w:rsidRPr="003A6F31">
        <w:t xml:space="preserve"> A metaadat struktúra definíció alább látható:</w:t>
      </w:r>
    </w:p>
    <w:p w14:paraId="714BBA41" w14:textId="77777777" w:rsidR="00215238" w:rsidRPr="003A6F31" w:rsidRDefault="00215238" w:rsidP="00215238">
      <w:pPr>
        <w:pStyle w:val="Kd"/>
      </w:pPr>
      <w:proofErr w:type="gramStart"/>
      <w:r w:rsidRPr="003A6F31">
        <w:t>#[</w:t>
      </w:r>
      <w:proofErr w:type="gramEnd"/>
      <w:r w:rsidRPr="003A6F31">
        <w:t xml:space="preserve">derive(Clone, </w:t>
      </w:r>
      <w:proofErr w:type="spellStart"/>
      <w:r w:rsidRPr="003A6F31">
        <w:t>Debug</w:t>
      </w:r>
      <w:proofErr w:type="spellEnd"/>
      <w:r w:rsidRPr="003A6F31">
        <w:t xml:space="preserve">, </w:t>
      </w:r>
      <w:proofErr w:type="spellStart"/>
      <w:r w:rsidRPr="003A6F31">
        <w:t>Serialize</w:t>
      </w:r>
      <w:proofErr w:type="spellEnd"/>
      <w:r w:rsidRPr="003A6F31">
        <w:t>)]</w:t>
      </w:r>
    </w:p>
    <w:p w14:paraId="013541F5" w14:textId="77777777" w:rsidR="00215238" w:rsidRPr="003A6F31" w:rsidRDefault="00215238" w:rsidP="00215238">
      <w:pPr>
        <w:pStyle w:val="Kd"/>
      </w:pPr>
      <w:proofErr w:type="gramStart"/>
      <w:r w:rsidRPr="003A6F31">
        <w:t>#[</w:t>
      </w:r>
      <w:proofErr w:type="gramEnd"/>
      <w:r w:rsidRPr="003A6F31">
        <w:t>serde(rename_all = "</w:t>
      </w:r>
      <w:proofErr w:type="spellStart"/>
      <w:r w:rsidRPr="003A6F31">
        <w:t>camelCase</w:t>
      </w:r>
      <w:proofErr w:type="spellEnd"/>
      <w:r w:rsidRPr="003A6F31">
        <w:t>")]</w:t>
      </w:r>
    </w:p>
    <w:p w14:paraId="73300EAC" w14:textId="77777777" w:rsidR="00215238" w:rsidRPr="003A6F31" w:rsidRDefault="00215238" w:rsidP="00215238">
      <w:pPr>
        <w:pStyle w:val="Kd"/>
      </w:pPr>
      <w:r w:rsidRPr="003A6F31">
        <w:t xml:space="preserve">pub </w:t>
      </w:r>
      <w:proofErr w:type="spellStart"/>
      <w:r w:rsidRPr="003A6F31">
        <w:t>struct</w:t>
      </w:r>
      <w:proofErr w:type="spellEnd"/>
      <w:r w:rsidRPr="003A6F31">
        <w:t xml:space="preserve"> </w:t>
      </w:r>
      <w:proofErr w:type="spellStart"/>
      <w:r w:rsidRPr="003A6F31">
        <w:t>Metadata</w:t>
      </w:r>
      <w:proofErr w:type="spellEnd"/>
      <w:r w:rsidRPr="003A6F31">
        <w:t xml:space="preserve"> {</w:t>
      </w:r>
    </w:p>
    <w:p w14:paraId="15AFBEF2" w14:textId="77777777" w:rsidR="00215238" w:rsidRPr="003A6F31" w:rsidRDefault="00215238" w:rsidP="00215238">
      <w:pPr>
        <w:pStyle w:val="Kd"/>
      </w:pPr>
      <w:r w:rsidRPr="003A6F31">
        <w:t xml:space="preserve">    </w:t>
      </w:r>
      <w:proofErr w:type="spellStart"/>
      <w:r w:rsidRPr="003A6F31">
        <w:t>user_name</w:t>
      </w:r>
      <w:proofErr w:type="spellEnd"/>
      <w:r w:rsidRPr="003A6F31">
        <w:t xml:space="preserve">: </w:t>
      </w:r>
      <w:proofErr w:type="spellStart"/>
      <w:r w:rsidRPr="003A6F31">
        <w:t>String</w:t>
      </w:r>
      <w:proofErr w:type="spellEnd"/>
      <w:r w:rsidRPr="003A6F31">
        <w:t>,</w:t>
      </w:r>
    </w:p>
    <w:p w14:paraId="123CFC7E" w14:textId="77777777" w:rsidR="00215238" w:rsidRPr="003A6F31" w:rsidRDefault="00215238" w:rsidP="00215238">
      <w:pPr>
        <w:pStyle w:val="Kd"/>
      </w:pPr>
      <w:r w:rsidRPr="003A6F31">
        <w:t xml:space="preserve">    </w:t>
      </w:r>
      <w:proofErr w:type="spellStart"/>
      <w:r w:rsidRPr="003A6F31">
        <w:t>host_id</w:t>
      </w:r>
      <w:proofErr w:type="spellEnd"/>
      <w:r w:rsidRPr="003A6F31">
        <w:t xml:space="preserve">: </w:t>
      </w:r>
      <w:proofErr w:type="spellStart"/>
      <w:r w:rsidRPr="003A6F31">
        <w:t>String</w:t>
      </w:r>
      <w:proofErr w:type="spellEnd"/>
      <w:r w:rsidRPr="003A6F31">
        <w:t>,</w:t>
      </w:r>
    </w:p>
    <w:p w14:paraId="48AF388D" w14:textId="77777777" w:rsidR="00215238" w:rsidRPr="003A6F31" w:rsidRDefault="00215238" w:rsidP="00215238">
      <w:pPr>
        <w:pStyle w:val="Kd"/>
      </w:pPr>
      <w:r w:rsidRPr="003A6F31">
        <w:t xml:space="preserve">    monitor: </w:t>
      </w:r>
      <w:proofErr w:type="spellStart"/>
      <w:r w:rsidRPr="003A6F31">
        <w:t>Vec</w:t>
      </w:r>
      <w:proofErr w:type="spellEnd"/>
      <w:r w:rsidRPr="003A6F31">
        <w:t>&lt;</w:t>
      </w:r>
      <w:proofErr w:type="spellStart"/>
      <w:r w:rsidRPr="003A6F31">
        <w:t>MonitorMetadata</w:t>
      </w:r>
      <w:proofErr w:type="spellEnd"/>
      <w:r w:rsidRPr="003A6F31">
        <w:t>&gt;,</w:t>
      </w:r>
    </w:p>
    <w:p w14:paraId="05195DB5" w14:textId="77777777" w:rsidR="00215238" w:rsidRPr="003A6F31" w:rsidRDefault="00215238" w:rsidP="00215238">
      <w:pPr>
        <w:pStyle w:val="Kd"/>
      </w:pPr>
      <w:r w:rsidRPr="003A6F31">
        <w:t xml:space="preserve">    </w:t>
      </w:r>
      <w:proofErr w:type="spellStart"/>
      <w:r w:rsidRPr="003A6F31">
        <w:t>input_device</w:t>
      </w:r>
      <w:proofErr w:type="spellEnd"/>
      <w:r w:rsidRPr="003A6F31">
        <w:t xml:space="preserve">: </w:t>
      </w:r>
      <w:proofErr w:type="spellStart"/>
      <w:r w:rsidRPr="003A6F31">
        <w:t>String</w:t>
      </w:r>
      <w:proofErr w:type="spellEnd"/>
      <w:r w:rsidRPr="003A6F31">
        <w:t>,</w:t>
      </w:r>
    </w:p>
    <w:p w14:paraId="392C8C1F" w14:textId="77777777" w:rsidR="00215238" w:rsidRPr="003A6F31" w:rsidRDefault="00215238" w:rsidP="00215238">
      <w:pPr>
        <w:pStyle w:val="Kd"/>
      </w:pPr>
      <w:r w:rsidRPr="003A6F31">
        <w:t xml:space="preserve">    </w:t>
      </w:r>
      <w:proofErr w:type="spellStart"/>
      <w:r w:rsidRPr="003A6F31">
        <w:t>os</w:t>
      </w:r>
      <w:proofErr w:type="spellEnd"/>
      <w:r w:rsidRPr="003A6F31">
        <w:t xml:space="preserve">: </w:t>
      </w:r>
      <w:proofErr w:type="spellStart"/>
      <w:r w:rsidRPr="003A6F31">
        <w:t>os_</w:t>
      </w:r>
      <w:proofErr w:type="gramStart"/>
      <w:r w:rsidRPr="003A6F31">
        <w:t>info</w:t>
      </w:r>
      <w:proofErr w:type="spellEnd"/>
      <w:r w:rsidRPr="003A6F31">
        <w:t>::</w:t>
      </w:r>
      <w:proofErr w:type="spellStart"/>
      <w:proofErr w:type="gramEnd"/>
      <w:r w:rsidRPr="003A6F31">
        <w:t>Info</w:t>
      </w:r>
      <w:proofErr w:type="spellEnd"/>
      <w:r w:rsidRPr="003A6F31">
        <w:t>,</w:t>
      </w:r>
    </w:p>
    <w:p w14:paraId="1215C913" w14:textId="4EB561BC" w:rsidR="00215238" w:rsidRPr="003A6F31" w:rsidRDefault="00215238" w:rsidP="00215238">
      <w:pPr>
        <w:pStyle w:val="Kd"/>
      </w:pPr>
      <w:r w:rsidRPr="003A6F31">
        <w:t>}</w:t>
      </w:r>
    </w:p>
    <w:p w14:paraId="4DFE447B" w14:textId="4AC63532" w:rsidR="00063968" w:rsidRPr="003A6F31" w:rsidRDefault="00472181" w:rsidP="00063968">
      <w:pPr>
        <w:ind w:firstLine="0"/>
      </w:pPr>
      <w:r w:rsidRPr="003A6F31">
        <w:t>Az egyes mezők jelentése:</w:t>
      </w:r>
    </w:p>
    <w:p w14:paraId="30F3A67E" w14:textId="33B6C202" w:rsidR="00063968" w:rsidRPr="003A6F31" w:rsidRDefault="0029435A" w:rsidP="0029435A">
      <w:pPr>
        <w:pStyle w:val="Listaszerbekezds"/>
        <w:numPr>
          <w:ilvl w:val="0"/>
          <w:numId w:val="28"/>
        </w:numPr>
        <w:rPr>
          <w:b/>
          <w:bCs/>
        </w:rPr>
      </w:pPr>
      <w:proofErr w:type="spellStart"/>
      <w:r w:rsidRPr="003A6F31">
        <w:rPr>
          <w:b/>
          <w:bCs/>
        </w:rPr>
        <w:t>user_name</w:t>
      </w:r>
      <w:proofErr w:type="spellEnd"/>
      <w:r w:rsidRPr="003A6F31">
        <w:rPr>
          <w:b/>
          <w:bCs/>
        </w:rPr>
        <w:t xml:space="preserve">: </w:t>
      </w:r>
      <w:r w:rsidR="000941A4" w:rsidRPr="003A6F31">
        <w:t>A jelenleg bejelentkezett felhasználó neve.</w:t>
      </w:r>
      <w:r w:rsidR="00D03376" w:rsidRPr="003A6F31">
        <w:t xml:space="preserve"> </w:t>
      </w:r>
      <w:r w:rsidR="002B175A" w:rsidRPr="003A6F31">
        <w:t xml:space="preserve">Unix-szerű rendszereken ez a </w:t>
      </w:r>
      <w:r w:rsidR="002B175A" w:rsidRPr="003A6F31">
        <w:rPr>
          <w:i/>
          <w:iCs/>
        </w:rPr>
        <w:t>USERNAME</w:t>
      </w:r>
      <w:r w:rsidR="002B175A" w:rsidRPr="003A6F31">
        <w:t xml:space="preserve"> környezeti változó értékében van tárolva, ezt használja a kliens program is.</w:t>
      </w:r>
    </w:p>
    <w:p w14:paraId="053D8465" w14:textId="44F984B7" w:rsidR="00357E26" w:rsidRPr="003A6F31" w:rsidRDefault="00357E26" w:rsidP="0029435A">
      <w:pPr>
        <w:pStyle w:val="Listaszerbekezds"/>
        <w:numPr>
          <w:ilvl w:val="0"/>
          <w:numId w:val="28"/>
        </w:numPr>
        <w:rPr>
          <w:b/>
          <w:bCs/>
        </w:rPr>
      </w:pPr>
      <w:proofErr w:type="spellStart"/>
      <w:r w:rsidRPr="003A6F31">
        <w:rPr>
          <w:b/>
          <w:bCs/>
        </w:rPr>
        <w:t>host_id</w:t>
      </w:r>
      <w:proofErr w:type="spellEnd"/>
      <w:r w:rsidRPr="003A6F31">
        <w:rPr>
          <w:b/>
          <w:bCs/>
        </w:rPr>
        <w:t xml:space="preserve">: </w:t>
      </w:r>
      <w:r w:rsidR="000C4F90" w:rsidRPr="003A6F31">
        <w:t>A</w:t>
      </w:r>
      <w:r w:rsidR="00966C44" w:rsidRPr="003A6F31">
        <w:t xml:space="preserve"> felhasználó</w:t>
      </w:r>
      <w:r w:rsidR="00D34743" w:rsidRPr="003A6F31">
        <w:t xml:space="preserve"> által használt számítógép egyedi azonosítója.</w:t>
      </w:r>
      <w:r w:rsidR="00C27DE5" w:rsidRPr="003A6F31">
        <w:t xml:space="preserve"> A kliens program a </w:t>
      </w:r>
      <w:r w:rsidR="00C27DE5" w:rsidRPr="003A6F31">
        <w:rPr>
          <w:i/>
          <w:iCs/>
        </w:rPr>
        <w:t>/</w:t>
      </w:r>
      <w:proofErr w:type="spellStart"/>
      <w:r w:rsidR="00C27DE5" w:rsidRPr="003A6F31">
        <w:rPr>
          <w:i/>
          <w:iCs/>
        </w:rPr>
        <w:t>etc</w:t>
      </w:r>
      <w:proofErr w:type="spellEnd"/>
      <w:r w:rsidR="00C27DE5" w:rsidRPr="003A6F31">
        <w:rPr>
          <w:i/>
          <w:iCs/>
        </w:rPr>
        <w:t>/</w:t>
      </w:r>
      <w:proofErr w:type="spellStart"/>
      <w:r w:rsidR="00C27DE5" w:rsidRPr="003A6F31">
        <w:rPr>
          <w:i/>
          <w:iCs/>
        </w:rPr>
        <w:t>machine-id</w:t>
      </w:r>
      <w:proofErr w:type="spellEnd"/>
      <w:r w:rsidR="00C27DE5" w:rsidRPr="003A6F31">
        <w:rPr>
          <w:i/>
          <w:iCs/>
        </w:rPr>
        <w:t xml:space="preserve"> </w:t>
      </w:r>
      <w:r w:rsidR="00C27DE5" w:rsidRPr="003A6F31">
        <w:t xml:space="preserve">file tartalmát </w:t>
      </w:r>
      <w:r w:rsidR="005218B1" w:rsidRPr="003A6F31">
        <w:t>használja erre a célra.</w:t>
      </w:r>
    </w:p>
    <w:p w14:paraId="146EFBDF" w14:textId="4714EBAF" w:rsidR="00EA025A" w:rsidRPr="003A6F31" w:rsidRDefault="00581653" w:rsidP="00EA025A">
      <w:pPr>
        <w:pStyle w:val="Listaszerbekezds"/>
        <w:numPr>
          <w:ilvl w:val="0"/>
          <w:numId w:val="28"/>
        </w:numPr>
        <w:rPr>
          <w:b/>
          <w:bCs/>
        </w:rPr>
      </w:pPr>
      <w:r w:rsidRPr="003A6F31">
        <w:rPr>
          <w:b/>
          <w:bCs/>
        </w:rPr>
        <w:t>monitor:</w:t>
      </w:r>
      <w:r w:rsidR="00BF7B2B" w:rsidRPr="003A6F31">
        <w:rPr>
          <w:b/>
          <w:bCs/>
        </w:rPr>
        <w:t xml:space="preserve"> </w:t>
      </w:r>
      <w:r w:rsidR="00BF7B2B" w:rsidRPr="003A6F31">
        <w:t>A jelenleg használt monitorok metaadatainak listája</w:t>
      </w:r>
      <w:r w:rsidR="005C71D2" w:rsidRPr="003A6F31">
        <w:t>.</w:t>
      </w:r>
      <w:r w:rsidR="00D6621B" w:rsidRPr="003A6F31">
        <w:t xml:space="preserve"> A kliens program ezek</w:t>
      </w:r>
      <w:r w:rsidR="001637E0" w:rsidRPr="003A6F31">
        <w:t>et az adatokat</w:t>
      </w:r>
      <w:r w:rsidR="00D40D70" w:rsidRPr="003A6F31">
        <w:t xml:space="preserve"> a megjelenítő szervertől kérdezi le.</w:t>
      </w:r>
      <w:r w:rsidR="00BB05A9" w:rsidRPr="003A6F31">
        <w:t xml:space="preserve"> </w:t>
      </w:r>
      <w:r w:rsidR="00EA025A" w:rsidRPr="003A6F31">
        <w:t xml:space="preserve">A </w:t>
      </w:r>
      <w:proofErr w:type="spellStart"/>
      <w:r w:rsidR="00EA025A" w:rsidRPr="003A6F31">
        <w:rPr>
          <w:i/>
          <w:iCs/>
        </w:rPr>
        <w:t>MonitorMetadata</w:t>
      </w:r>
      <w:proofErr w:type="spellEnd"/>
      <w:r w:rsidR="00EA025A" w:rsidRPr="003A6F31">
        <w:rPr>
          <w:i/>
          <w:iCs/>
        </w:rPr>
        <w:t xml:space="preserve"> </w:t>
      </w:r>
      <w:r w:rsidR="00EA025A" w:rsidRPr="003A6F31">
        <w:t>struktúrát</w:t>
      </w:r>
      <w:r w:rsidR="00A70529" w:rsidRPr="003A6F31">
        <w:t xml:space="preserve"> a monitorok adatainak csoportosítására definiáltam. A következő </w:t>
      </w:r>
      <w:r w:rsidR="00D0046F" w:rsidRPr="003A6F31">
        <w:t>értékek szerepelnek benne:</w:t>
      </w:r>
    </w:p>
    <w:p w14:paraId="5D5117C5" w14:textId="7920A442" w:rsidR="00D0046F" w:rsidRPr="003A6F31" w:rsidRDefault="00520085" w:rsidP="00D0046F">
      <w:pPr>
        <w:pStyle w:val="Listaszerbekezds"/>
        <w:numPr>
          <w:ilvl w:val="1"/>
          <w:numId w:val="28"/>
        </w:numPr>
        <w:rPr>
          <w:b/>
          <w:bCs/>
        </w:rPr>
      </w:pPr>
      <w:proofErr w:type="spellStart"/>
      <w:r w:rsidRPr="003A6F31">
        <w:rPr>
          <w:b/>
          <w:bCs/>
        </w:rPr>
        <w:lastRenderedPageBreak/>
        <w:t>name</w:t>
      </w:r>
      <w:proofErr w:type="spellEnd"/>
      <w:r w:rsidRPr="003A6F31">
        <w:rPr>
          <w:b/>
          <w:bCs/>
        </w:rPr>
        <w:t xml:space="preserve">: </w:t>
      </w:r>
      <w:r w:rsidRPr="003A6F31">
        <w:t xml:space="preserve">A monitor </w:t>
      </w:r>
      <w:r w:rsidR="00FC4392" w:rsidRPr="003A6F31">
        <w:t>azonosítója</w:t>
      </w:r>
      <w:r w:rsidR="00C32AAC" w:rsidRPr="003A6F31">
        <w:t>, egy nemnegatív egész szám.</w:t>
      </w:r>
    </w:p>
    <w:p w14:paraId="744A6E23" w14:textId="5E47AC65" w:rsidR="008352F7" w:rsidRPr="003A6F31" w:rsidRDefault="008352F7" w:rsidP="00D0046F">
      <w:pPr>
        <w:pStyle w:val="Listaszerbekezds"/>
        <w:numPr>
          <w:ilvl w:val="1"/>
          <w:numId w:val="28"/>
        </w:numPr>
        <w:rPr>
          <w:b/>
          <w:bCs/>
        </w:rPr>
      </w:pPr>
      <w:proofErr w:type="spellStart"/>
      <w:r w:rsidRPr="003A6F31">
        <w:rPr>
          <w:b/>
          <w:bCs/>
        </w:rPr>
        <w:t>primary</w:t>
      </w:r>
      <w:proofErr w:type="spellEnd"/>
      <w:r w:rsidRPr="003A6F31">
        <w:rPr>
          <w:b/>
          <w:bCs/>
        </w:rPr>
        <w:t xml:space="preserve">: </w:t>
      </w:r>
      <w:proofErr w:type="spellStart"/>
      <w:r w:rsidR="00A412C4" w:rsidRPr="003A6F31">
        <w:rPr>
          <w:i/>
          <w:iCs/>
        </w:rPr>
        <w:t>Bool</w:t>
      </w:r>
      <w:proofErr w:type="spellEnd"/>
      <w:r w:rsidR="00A412C4" w:rsidRPr="003A6F31">
        <w:t xml:space="preserve"> típusú, azt adja meg, hogy az adott monitor az elsődleges monitor-e.</w:t>
      </w:r>
    </w:p>
    <w:p w14:paraId="7EAD8231" w14:textId="73B55A04" w:rsidR="00B905E9" w:rsidRPr="003A6F31" w:rsidRDefault="00B905E9" w:rsidP="00D0046F">
      <w:pPr>
        <w:pStyle w:val="Listaszerbekezds"/>
        <w:numPr>
          <w:ilvl w:val="1"/>
          <w:numId w:val="28"/>
        </w:numPr>
        <w:rPr>
          <w:b/>
          <w:bCs/>
        </w:rPr>
      </w:pPr>
      <w:r w:rsidRPr="003A6F31">
        <w:rPr>
          <w:b/>
          <w:bCs/>
        </w:rPr>
        <w:t xml:space="preserve">x: </w:t>
      </w:r>
      <w:r w:rsidRPr="003A6F31">
        <w:t>A monitor</w:t>
      </w:r>
      <w:r w:rsidR="009D53E4" w:rsidRPr="003A6F31">
        <w:t xml:space="preserve"> bal szélének </w:t>
      </w:r>
      <w:r w:rsidR="00F723DA" w:rsidRPr="003A6F31">
        <w:t>X koordinátája abban</w:t>
      </w:r>
      <w:r w:rsidR="007C660D" w:rsidRPr="003A6F31">
        <w:t xml:space="preserve"> a koordináta rendszerben, ahol</w:t>
      </w:r>
      <w:r w:rsidR="00791983" w:rsidRPr="003A6F31">
        <w:t xml:space="preserve"> a </w:t>
      </w:r>
      <w:proofErr w:type="spellStart"/>
      <w:r w:rsidR="00791983" w:rsidRPr="003A6F31">
        <w:t>legbalrább</w:t>
      </w:r>
      <w:proofErr w:type="spellEnd"/>
      <w:r w:rsidR="00791983" w:rsidRPr="003A6F31">
        <w:t xml:space="preserve"> található monitor bal széle az origó, </w:t>
      </w:r>
      <w:r w:rsidR="00AF5F22" w:rsidRPr="003A6F31">
        <w:t>egy egység pedig egy pixelnek felel meg.</w:t>
      </w:r>
    </w:p>
    <w:p w14:paraId="0F4B3D33" w14:textId="13D469A2" w:rsidR="00E35282" w:rsidRPr="003A6F31" w:rsidRDefault="00E35282" w:rsidP="00D0046F">
      <w:pPr>
        <w:pStyle w:val="Listaszerbekezds"/>
        <w:numPr>
          <w:ilvl w:val="1"/>
          <w:numId w:val="28"/>
        </w:numPr>
        <w:rPr>
          <w:b/>
          <w:bCs/>
        </w:rPr>
      </w:pPr>
      <w:r w:rsidRPr="003A6F31">
        <w:rPr>
          <w:b/>
          <w:bCs/>
        </w:rPr>
        <w:t xml:space="preserve">y: </w:t>
      </w:r>
      <w:r w:rsidRPr="003A6F31">
        <w:t xml:space="preserve">A monitor </w:t>
      </w:r>
      <w:proofErr w:type="spellStart"/>
      <w:r w:rsidR="00ED61E0" w:rsidRPr="003A6F31">
        <w:t>tetejének</w:t>
      </w:r>
      <w:proofErr w:type="spellEnd"/>
      <w:r w:rsidR="00ED61E0" w:rsidRPr="003A6F31">
        <w:t xml:space="preserve"> </w:t>
      </w:r>
      <w:r w:rsidRPr="003A6F31">
        <w:t>Y koordinátája abban a koordináta rendszerben, ahol</w:t>
      </w:r>
      <w:r w:rsidR="005477FB" w:rsidRPr="003A6F31">
        <w:t xml:space="preserve"> a legfelső monitor</w:t>
      </w:r>
      <w:r w:rsidR="006722F1" w:rsidRPr="003A6F31">
        <w:t xml:space="preserve"> teteje az origó, egy egység pedig egy pixelnek felel meg.</w:t>
      </w:r>
    </w:p>
    <w:p w14:paraId="56E51A75" w14:textId="32D79200" w:rsidR="00201F34" w:rsidRPr="003A6F31" w:rsidRDefault="00201F34" w:rsidP="00D0046F">
      <w:pPr>
        <w:pStyle w:val="Listaszerbekezds"/>
        <w:numPr>
          <w:ilvl w:val="1"/>
          <w:numId w:val="28"/>
        </w:numPr>
        <w:rPr>
          <w:b/>
          <w:bCs/>
        </w:rPr>
      </w:pPr>
      <w:proofErr w:type="spellStart"/>
      <w:r w:rsidRPr="003A6F31">
        <w:rPr>
          <w:b/>
          <w:bCs/>
        </w:rPr>
        <w:t>width</w:t>
      </w:r>
      <w:proofErr w:type="spellEnd"/>
      <w:r w:rsidRPr="003A6F31">
        <w:rPr>
          <w:b/>
          <w:bCs/>
        </w:rPr>
        <w:t xml:space="preserve">: </w:t>
      </w:r>
      <w:r w:rsidRPr="003A6F31">
        <w:t>A monitor szélessége pixelben.</w:t>
      </w:r>
    </w:p>
    <w:p w14:paraId="1308D216" w14:textId="0DECB95C" w:rsidR="00201F34" w:rsidRPr="003A6F31" w:rsidRDefault="00201F34" w:rsidP="00D0046F">
      <w:pPr>
        <w:pStyle w:val="Listaszerbekezds"/>
        <w:numPr>
          <w:ilvl w:val="1"/>
          <w:numId w:val="28"/>
        </w:numPr>
        <w:rPr>
          <w:b/>
          <w:bCs/>
        </w:rPr>
      </w:pPr>
      <w:proofErr w:type="spellStart"/>
      <w:r w:rsidRPr="003A6F31">
        <w:rPr>
          <w:b/>
          <w:bCs/>
        </w:rPr>
        <w:t>height</w:t>
      </w:r>
      <w:proofErr w:type="spellEnd"/>
      <w:r w:rsidRPr="003A6F31">
        <w:rPr>
          <w:b/>
          <w:bCs/>
        </w:rPr>
        <w:t xml:space="preserve">: </w:t>
      </w:r>
      <w:r w:rsidRPr="003A6F31">
        <w:t>A monitor magassága pixelben.</w:t>
      </w:r>
    </w:p>
    <w:p w14:paraId="4D8FC0CF" w14:textId="5DFA1D90" w:rsidR="009541AF" w:rsidRPr="003A6F31" w:rsidRDefault="009541AF" w:rsidP="00D0046F">
      <w:pPr>
        <w:pStyle w:val="Listaszerbekezds"/>
        <w:numPr>
          <w:ilvl w:val="1"/>
          <w:numId w:val="28"/>
        </w:numPr>
        <w:rPr>
          <w:b/>
          <w:bCs/>
        </w:rPr>
      </w:pPr>
      <w:proofErr w:type="spellStart"/>
      <w:r w:rsidRPr="003A6F31">
        <w:rPr>
          <w:b/>
          <w:bCs/>
        </w:rPr>
        <w:t>width_in_millimeters</w:t>
      </w:r>
      <w:proofErr w:type="spellEnd"/>
      <w:r w:rsidRPr="003A6F31">
        <w:rPr>
          <w:b/>
          <w:bCs/>
        </w:rPr>
        <w:t xml:space="preserve">: </w:t>
      </w:r>
      <w:r w:rsidRPr="003A6F31">
        <w:t>A monitor szélessége milliméterben.</w:t>
      </w:r>
    </w:p>
    <w:p w14:paraId="40CD180C" w14:textId="77777777" w:rsidR="00C87274" w:rsidRPr="003A6F31" w:rsidRDefault="00EF121C" w:rsidP="00C87274">
      <w:pPr>
        <w:pStyle w:val="Listaszerbekezds"/>
        <w:numPr>
          <w:ilvl w:val="1"/>
          <w:numId w:val="28"/>
        </w:numPr>
        <w:rPr>
          <w:b/>
          <w:bCs/>
        </w:rPr>
      </w:pPr>
      <w:proofErr w:type="spellStart"/>
      <w:r w:rsidRPr="003A6F31">
        <w:rPr>
          <w:b/>
          <w:bCs/>
        </w:rPr>
        <w:t>height_in_millimeters</w:t>
      </w:r>
      <w:proofErr w:type="spellEnd"/>
      <w:r w:rsidRPr="003A6F31">
        <w:rPr>
          <w:b/>
          <w:bCs/>
        </w:rPr>
        <w:t xml:space="preserve">: </w:t>
      </w:r>
      <w:r w:rsidRPr="003A6F31">
        <w:t>A monitor magassága milliméterben.</w:t>
      </w:r>
    </w:p>
    <w:p w14:paraId="714E867D" w14:textId="5C40E63A" w:rsidR="00B73433" w:rsidRPr="003A6F31" w:rsidRDefault="000C0455" w:rsidP="00C87274">
      <w:pPr>
        <w:pStyle w:val="Listaszerbekezds"/>
        <w:numPr>
          <w:ilvl w:val="1"/>
          <w:numId w:val="28"/>
        </w:numPr>
        <w:rPr>
          <w:b/>
          <w:bCs/>
        </w:rPr>
      </w:pPr>
      <w:proofErr w:type="spellStart"/>
      <w:r w:rsidRPr="003A6F31">
        <w:rPr>
          <w:b/>
          <w:bCs/>
        </w:rPr>
        <w:t>dpi</w:t>
      </w:r>
      <w:proofErr w:type="spellEnd"/>
      <w:r w:rsidRPr="003A6F31">
        <w:rPr>
          <w:b/>
          <w:bCs/>
        </w:rPr>
        <w:t xml:space="preserve">: </w:t>
      </w:r>
      <w:r w:rsidRPr="003A6F31">
        <w:t xml:space="preserve">A monitor DPI </w:t>
      </w:r>
      <w:r w:rsidR="00CE5B2F" w:rsidRPr="003A6F31">
        <w:t>(</w:t>
      </w:r>
      <w:proofErr w:type="spellStart"/>
      <w:r w:rsidR="00CE5B2F" w:rsidRPr="003A6F31">
        <w:t>Dot</w:t>
      </w:r>
      <w:r w:rsidR="00F42E68" w:rsidRPr="003A6F31">
        <w:t>s</w:t>
      </w:r>
      <w:proofErr w:type="spellEnd"/>
      <w:r w:rsidR="00CE5B2F" w:rsidRPr="003A6F31">
        <w:t xml:space="preserve"> Per Inch) </w:t>
      </w:r>
      <w:r w:rsidRPr="003A6F31">
        <w:t>értéke.</w:t>
      </w:r>
    </w:p>
    <w:p w14:paraId="5F3A9776" w14:textId="3EBB1EDB" w:rsidR="00B73433" w:rsidRPr="003A6F31" w:rsidRDefault="00224869" w:rsidP="00B73433">
      <w:pPr>
        <w:pStyle w:val="Listaszerbekezds"/>
        <w:numPr>
          <w:ilvl w:val="0"/>
          <w:numId w:val="28"/>
        </w:numPr>
        <w:rPr>
          <w:b/>
          <w:bCs/>
        </w:rPr>
      </w:pPr>
      <w:proofErr w:type="spellStart"/>
      <w:r w:rsidRPr="003A6F31">
        <w:rPr>
          <w:b/>
          <w:bCs/>
        </w:rPr>
        <w:t>input_device</w:t>
      </w:r>
      <w:proofErr w:type="spellEnd"/>
      <w:r w:rsidRPr="003A6F31">
        <w:rPr>
          <w:b/>
          <w:bCs/>
        </w:rPr>
        <w:t xml:space="preserve">: </w:t>
      </w:r>
      <w:r w:rsidR="00042A96" w:rsidRPr="003A6F31">
        <w:t>Azon beviteli eszközök listája</w:t>
      </w:r>
      <w:r w:rsidR="00ED55C9" w:rsidRPr="003A6F31">
        <w:t>, amelyek</w:t>
      </w:r>
      <w:r w:rsidR="005418C1" w:rsidRPr="003A6F31">
        <w:t xml:space="preserve"> tudnak </w:t>
      </w:r>
      <w:r w:rsidR="00EF1025" w:rsidRPr="003A6F31">
        <w:t>képesek kurzorként viselkedni</w:t>
      </w:r>
      <w:r w:rsidR="00025DDD" w:rsidRPr="003A6F31">
        <w:t xml:space="preserve"> (pointer </w:t>
      </w:r>
      <w:proofErr w:type="spellStart"/>
      <w:r w:rsidR="00025DDD" w:rsidRPr="003A6F31">
        <w:t>devices</w:t>
      </w:r>
      <w:proofErr w:type="spellEnd"/>
      <w:r w:rsidR="00025DDD" w:rsidRPr="003A6F31">
        <w:t>)</w:t>
      </w:r>
      <w:r w:rsidR="009F5093" w:rsidRPr="003A6F31">
        <w:t>.</w:t>
      </w:r>
      <w:r w:rsidR="00755792" w:rsidRPr="003A6F31">
        <w:t xml:space="preserve"> A kliens program</w:t>
      </w:r>
      <w:r w:rsidR="0050352B" w:rsidRPr="003A6F31">
        <w:t xml:space="preserve"> ehhez az információhoz </w:t>
      </w:r>
      <w:r w:rsidR="00C368A5" w:rsidRPr="003A6F31">
        <w:t xml:space="preserve">először kiolvassa </w:t>
      </w:r>
      <w:r w:rsidR="0050352B" w:rsidRPr="003A6F31">
        <w:t xml:space="preserve">a </w:t>
      </w:r>
      <w:r w:rsidR="0050352B" w:rsidRPr="003A6F31">
        <w:rPr>
          <w:i/>
          <w:iCs/>
        </w:rPr>
        <w:t>/</w:t>
      </w:r>
      <w:proofErr w:type="spellStart"/>
      <w:r w:rsidR="0050352B" w:rsidRPr="003A6F31">
        <w:rPr>
          <w:i/>
          <w:iCs/>
        </w:rPr>
        <w:t>proc</w:t>
      </w:r>
      <w:proofErr w:type="spellEnd"/>
      <w:r w:rsidR="0050352B" w:rsidRPr="003A6F31">
        <w:rPr>
          <w:i/>
          <w:iCs/>
        </w:rPr>
        <w:t>/</w:t>
      </w:r>
      <w:proofErr w:type="spellStart"/>
      <w:r w:rsidR="0050352B" w:rsidRPr="003A6F31">
        <w:rPr>
          <w:i/>
          <w:iCs/>
        </w:rPr>
        <w:t>bus</w:t>
      </w:r>
      <w:proofErr w:type="spellEnd"/>
      <w:r w:rsidR="0050352B" w:rsidRPr="003A6F31">
        <w:rPr>
          <w:i/>
          <w:iCs/>
        </w:rPr>
        <w:t>/input/</w:t>
      </w:r>
      <w:proofErr w:type="spellStart"/>
      <w:r w:rsidR="0050352B" w:rsidRPr="003A6F31">
        <w:rPr>
          <w:i/>
          <w:iCs/>
        </w:rPr>
        <w:t>devices</w:t>
      </w:r>
      <w:proofErr w:type="spellEnd"/>
      <w:r w:rsidR="0050352B" w:rsidRPr="003A6F31">
        <w:rPr>
          <w:i/>
          <w:iCs/>
        </w:rPr>
        <w:t xml:space="preserve"> </w:t>
      </w:r>
      <w:r w:rsidR="0050352B" w:rsidRPr="003A6F31">
        <w:t>fájl tartalmát</w:t>
      </w:r>
      <w:r w:rsidR="00EB5CDF" w:rsidRPr="003A6F31">
        <w:t>, majd szűri a</w:t>
      </w:r>
      <w:r w:rsidR="00DA0746" w:rsidRPr="003A6F31">
        <w:t>zt a</w:t>
      </w:r>
      <w:r w:rsidR="00EB5CDF" w:rsidRPr="003A6F31">
        <w:t xml:space="preserve"> releváns eszközökre</w:t>
      </w:r>
      <w:r w:rsidR="00EC1718" w:rsidRPr="003A6F31">
        <w:t>.</w:t>
      </w:r>
    </w:p>
    <w:p w14:paraId="2B9B8B1B" w14:textId="0BD5A263" w:rsidR="00A77AF8" w:rsidRPr="003A6F31" w:rsidRDefault="00A77AF8" w:rsidP="00B73433">
      <w:pPr>
        <w:pStyle w:val="Listaszerbekezds"/>
        <w:numPr>
          <w:ilvl w:val="0"/>
          <w:numId w:val="28"/>
        </w:numPr>
        <w:rPr>
          <w:b/>
          <w:bCs/>
        </w:rPr>
      </w:pPr>
      <w:proofErr w:type="spellStart"/>
      <w:r w:rsidRPr="003A6F31">
        <w:rPr>
          <w:b/>
          <w:bCs/>
        </w:rPr>
        <w:t>os</w:t>
      </w:r>
      <w:proofErr w:type="spellEnd"/>
      <w:r w:rsidRPr="003A6F31">
        <w:rPr>
          <w:b/>
          <w:bCs/>
        </w:rPr>
        <w:t>:</w:t>
      </w:r>
      <w:r w:rsidR="000B4C72" w:rsidRPr="003A6F31">
        <w:t xml:space="preserve"> A felhasználó operációs rendszerével kapcsolatos metaadatok.</w:t>
      </w:r>
      <w:r w:rsidR="00502557" w:rsidRPr="003A6F31">
        <w:t xml:space="preserve"> Ennek a lekérdezésére egy külső modult, az </w:t>
      </w:r>
      <w:proofErr w:type="spellStart"/>
      <w:r w:rsidR="00502557" w:rsidRPr="003A6F31">
        <w:rPr>
          <w:i/>
          <w:iCs/>
        </w:rPr>
        <w:t>os_info</w:t>
      </w:r>
      <w:proofErr w:type="spellEnd"/>
      <w:r w:rsidR="00502557" w:rsidRPr="003A6F31">
        <w:t>-t használtam.</w:t>
      </w:r>
      <w:r w:rsidR="00463EFD" w:rsidRPr="003A6F31">
        <w:t xml:space="preserve"> Ez az adat tartalmazza az operációs rendszer típusát, verzióját és </w:t>
      </w:r>
      <w:proofErr w:type="spellStart"/>
      <w:r w:rsidR="00463EFD" w:rsidRPr="003A6F31">
        <w:rPr>
          <w:i/>
          <w:iCs/>
        </w:rPr>
        <w:t>bitness</w:t>
      </w:r>
      <w:proofErr w:type="spellEnd"/>
      <w:r w:rsidR="00463EFD" w:rsidRPr="003A6F31">
        <w:rPr>
          <w:i/>
          <w:iCs/>
        </w:rPr>
        <w:t xml:space="preserve"> </w:t>
      </w:r>
      <w:r w:rsidR="00463EFD" w:rsidRPr="003A6F31">
        <w:t>értékét (azaz, hogy 32 vagy 64 bites).</w:t>
      </w:r>
    </w:p>
    <w:p w14:paraId="29B58302" w14:textId="2E90D603" w:rsidR="00B85A24" w:rsidRPr="003A6F31" w:rsidRDefault="00B85A24" w:rsidP="00B85A24">
      <w:pPr>
        <w:pStyle w:val="Cmsor2"/>
      </w:pPr>
      <w:bookmarkStart w:id="42" w:name="_Ref119059683"/>
      <w:bookmarkStart w:id="43" w:name="_Toc119525179"/>
      <w:r w:rsidRPr="003A6F31">
        <w:t>A felhasználó státusza</w:t>
      </w:r>
      <w:bookmarkEnd w:id="42"/>
      <w:bookmarkEnd w:id="43"/>
    </w:p>
    <w:p w14:paraId="056EEBEA" w14:textId="6198FCFD" w:rsidR="007C61DC" w:rsidRPr="003A6F31" w:rsidRDefault="004E388A" w:rsidP="007C61DC">
      <w:r w:rsidRPr="003A6F31">
        <w:t xml:space="preserve">Az </w:t>
      </w:r>
      <w:r w:rsidRPr="003A6F31">
        <w:rPr>
          <w:i/>
          <w:iCs/>
        </w:rPr>
        <w:t>R3, R4, R5</w:t>
      </w:r>
      <w:r w:rsidRPr="003A6F31">
        <w:t xml:space="preserve"> követelmények</w:t>
      </w:r>
      <w:r w:rsidR="00A87243" w:rsidRPr="003A6F31">
        <w:t xml:space="preserve"> értelmében az alkalmazásnak le kell tudnia kérdezni az alkalmazás szerverről </w:t>
      </w:r>
      <w:r w:rsidR="00281E32" w:rsidRPr="003A6F31">
        <w:t>a felhasználó aktuális státuszát, megjeleníteni azt, illetve</w:t>
      </w:r>
      <w:r w:rsidR="006473D6" w:rsidRPr="003A6F31">
        <w:t>,</w:t>
      </w:r>
      <w:r w:rsidR="00CB657B" w:rsidRPr="003A6F31">
        <w:t xml:space="preserve"> ha szükséges zárolnia kell a felhasználó munkamenetét. </w:t>
      </w:r>
      <w:r w:rsidR="006473D6" w:rsidRPr="003A6F31">
        <w:t xml:space="preserve">Ezeket a funkcionalitásokat </w:t>
      </w:r>
      <w:r w:rsidR="004A572D" w:rsidRPr="003A6F31">
        <w:t>az adatgyűjtő</w:t>
      </w:r>
      <w:r w:rsidR="00952C9B" w:rsidRPr="003A6F31">
        <w:t>t</w:t>
      </w:r>
      <w:r w:rsidR="00536739" w:rsidRPr="003A6F31">
        <w:t>ő</w:t>
      </w:r>
      <w:r w:rsidR="00952C9B" w:rsidRPr="003A6F31">
        <w:t xml:space="preserve">l </w:t>
      </w:r>
      <w:r w:rsidR="00B04001" w:rsidRPr="003A6F31">
        <w:t>elválasztva egy különálló modulban (és szálon) implementáltam.</w:t>
      </w:r>
    </w:p>
    <w:p w14:paraId="19420705" w14:textId="50C9CCD9" w:rsidR="000C352E" w:rsidRPr="003A6F31" w:rsidRDefault="00E93B07" w:rsidP="007C61DC">
      <w:r w:rsidRPr="003A6F31">
        <w:lastRenderedPageBreak/>
        <w:t>A státusz lekérdezése a kliens program indulása után periodikusan történik.</w:t>
      </w:r>
      <w:r w:rsidR="00D807D8" w:rsidRPr="003A6F31">
        <w:t xml:space="preserve"> A státusz lekérdezések közti idő intervallum konfigurálható.</w:t>
      </w:r>
      <w:r w:rsidR="0008512B" w:rsidRPr="003A6F31">
        <w:t xml:space="preserve"> A felhasználó</w:t>
      </w:r>
      <w:r w:rsidR="003C40F3" w:rsidRPr="003A6F31">
        <w:t xml:space="preserve"> státusza</w:t>
      </w:r>
      <w:r w:rsidR="0008512B" w:rsidRPr="003A6F31">
        <w:t xml:space="preserve"> </w:t>
      </w:r>
      <w:r w:rsidR="000C352E" w:rsidRPr="003A6F31">
        <w:t>a következőképpen épül fel:</w:t>
      </w:r>
    </w:p>
    <w:p w14:paraId="74F56D86" w14:textId="16251588" w:rsidR="003C40F3" w:rsidRPr="003A6F31" w:rsidRDefault="003C40F3" w:rsidP="003C40F3">
      <w:pPr>
        <w:pStyle w:val="Kd"/>
      </w:pPr>
      <w:proofErr w:type="spellStart"/>
      <w:r w:rsidRPr="003A6F31">
        <w:t>struct</w:t>
      </w:r>
      <w:proofErr w:type="spellEnd"/>
      <w:r w:rsidRPr="003A6F31">
        <w:t xml:space="preserve"> Status {</w:t>
      </w:r>
    </w:p>
    <w:p w14:paraId="0677AA97" w14:textId="27B7CD69" w:rsidR="003C40F3" w:rsidRPr="003A6F31" w:rsidRDefault="003C40F3" w:rsidP="003C40F3">
      <w:pPr>
        <w:pStyle w:val="Kd"/>
      </w:pPr>
      <w:r w:rsidRPr="003A6F31">
        <w:t xml:space="preserve">    </w:t>
      </w:r>
      <w:proofErr w:type="spellStart"/>
      <w:r w:rsidRPr="003A6F31">
        <w:t>phase</w:t>
      </w:r>
      <w:proofErr w:type="spellEnd"/>
      <w:r w:rsidRPr="003A6F31">
        <w:t xml:space="preserve">: </w:t>
      </w:r>
      <w:proofErr w:type="spellStart"/>
      <w:r w:rsidRPr="003A6F31">
        <w:t>String</w:t>
      </w:r>
      <w:proofErr w:type="spellEnd"/>
      <w:r w:rsidRPr="003A6F31">
        <w:t>,</w:t>
      </w:r>
    </w:p>
    <w:p w14:paraId="37D80E8A" w14:textId="5150082A" w:rsidR="003C40F3" w:rsidRPr="003A6F31" w:rsidRDefault="003C40F3" w:rsidP="003C40F3">
      <w:pPr>
        <w:pStyle w:val="Kd"/>
      </w:pPr>
      <w:r w:rsidRPr="003A6F31">
        <w:t xml:space="preserve">    </w:t>
      </w:r>
      <w:proofErr w:type="spellStart"/>
      <w:r w:rsidRPr="003A6F31">
        <w:t>description</w:t>
      </w:r>
      <w:proofErr w:type="spellEnd"/>
      <w:r w:rsidRPr="003A6F31">
        <w:t xml:space="preserve">: </w:t>
      </w:r>
      <w:proofErr w:type="spellStart"/>
      <w:r w:rsidRPr="003A6F31">
        <w:t>String</w:t>
      </w:r>
      <w:proofErr w:type="spellEnd"/>
      <w:r w:rsidRPr="003A6F31">
        <w:t>,</w:t>
      </w:r>
    </w:p>
    <w:p w14:paraId="76B299FF" w14:textId="065616FE" w:rsidR="003C40F3" w:rsidRPr="003A6F31" w:rsidRDefault="003C40F3" w:rsidP="003C40F3">
      <w:pPr>
        <w:pStyle w:val="Kd"/>
      </w:pPr>
      <w:r w:rsidRPr="003A6F31">
        <w:t xml:space="preserve">    </w:t>
      </w:r>
      <w:proofErr w:type="spellStart"/>
      <w:r w:rsidRPr="003A6F31">
        <w:t>value</w:t>
      </w:r>
      <w:proofErr w:type="spellEnd"/>
      <w:r w:rsidRPr="003A6F31">
        <w:t>: f64,</w:t>
      </w:r>
    </w:p>
    <w:p w14:paraId="7E3B58E7" w14:textId="746BD177" w:rsidR="000D42A8" w:rsidRPr="003A6F31" w:rsidRDefault="003C40F3" w:rsidP="000D42A8">
      <w:pPr>
        <w:pStyle w:val="Kd"/>
      </w:pPr>
      <w:r w:rsidRPr="003A6F31">
        <w:t>}</w:t>
      </w:r>
    </w:p>
    <w:p w14:paraId="203422AA" w14:textId="61EFE945" w:rsidR="000D42A8" w:rsidRPr="003A6F31" w:rsidRDefault="000D42A8" w:rsidP="000D42A8">
      <w:r w:rsidRPr="003A6F31">
        <w:t>Az egyes mezők jelentése és lehetséges érté</w:t>
      </w:r>
      <w:r w:rsidR="005967D1" w:rsidRPr="003A6F31">
        <w:t>kei:</w:t>
      </w:r>
    </w:p>
    <w:p w14:paraId="4BD4F3BA" w14:textId="25230E94" w:rsidR="005967D1" w:rsidRPr="003A6F31" w:rsidRDefault="005967D1" w:rsidP="005967D1">
      <w:pPr>
        <w:pStyle w:val="Listaszerbekezds"/>
        <w:numPr>
          <w:ilvl w:val="0"/>
          <w:numId w:val="28"/>
        </w:numPr>
      </w:pPr>
      <w:proofErr w:type="spellStart"/>
      <w:r w:rsidRPr="003A6F31">
        <w:rPr>
          <w:b/>
          <w:bCs/>
        </w:rPr>
        <w:t>phase</w:t>
      </w:r>
      <w:proofErr w:type="spellEnd"/>
      <w:r w:rsidRPr="003A6F31">
        <w:rPr>
          <w:b/>
          <w:bCs/>
        </w:rPr>
        <w:t>:</w:t>
      </w:r>
      <w:r w:rsidRPr="003A6F31">
        <w:t xml:space="preserve"> </w:t>
      </w:r>
      <w:r w:rsidR="00971F96" w:rsidRPr="003A6F31">
        <w:t>Azt adja meg, hogy a felhasználó milyen fázisban van jelenleg.</w:t>
      </w:r>
      <w:r w:rsidR="002E178F" w:rsidRPr="003A6F31">
        <w:t xml:space="preserve"> A mező lehetséges értékei a következők:</w:t>
      </w:r>
    </w:p>
    <w:p w14:paraId="4CF30434" w14:textId="437C7D94" w:rsidR="002E178F" w:rsidRPr="003A6F31" w:rsidRDefault="00A92CBA" w:rsidP="002E178F">
      <w:pPr>
        <w:pStyle w:val="Listaszerbekezds"/>
        <w:numPr>
          <w:ilvl w:val="1"/>
          <w:numId w:val="28"/>
        </w:numPr>
      </w:pPr>
      <w:proofErr w:type="spellStart"/>
      <w:r w:rsidRPr="003A6F31">
        <w:rPr>
          <w:b/>
          <w:bCs/>
        </w:rPr>
        <w:t>learn</w:t>
      </w:r>
      <w:proofErr w:type="spellEnd"/>
      <w:r w:rsidRPr="003A6F31">
        <w:rPr>
          <w:b/>
          <w:bCs/>
        </w:rPr>
        <w:t xml:space="preserve">: </w:t>
      </w:r>
      <w:r w:rsidR="00C737B6" w:rsidRPr="003A6F31">
        <w:t xml:space="preserve">Tanuló fázis. </w:t>
      </w:r>
      <w:r w:rsidRPr="003A6F31">
        <w:t xml:space="preserve">A kliens program nem gyűjtött meg elegendő adattot ahhoz, hogy a kiértékelő szoftver a felhasználónak </w:t>
      </w:r>
      <w:proofErr w:type="spellStart"/>
      <w:r w:rsidRPr="003A6F31">
        <w:t>biometrikus</w:t>
      </w:r>
      <w:proofErr w:type="spellEnd"/>
      <w:r w:rsidRPr="003A6F31">
        <w:t xml:space="preserve"> profilt </w:t>
      </w:r>
      <w:r w:rsidR="00F75989" w:rsidRPr="003A6F31">
        <w:t>tudjon építeni.</w:t>
      </w:r>
    </w:p>
    <w:p w14:paraId="19EA752E" w14:textId="0D1CC4DA" w:rsidR="00D21E9A" w:rsidRPr="003A6F31" w:rsidRDefault="00D21E9A" w:rsidP="002E178F">
      <w:pPr>
        <w:pStyle w:val="Listaszerbekezds"/>
        <w:numPr>
          <w:ilvl w:val="1"/>
          <w:numId w:val="28"/>
        </w:numPr>
      </w:pPr>
      <w:proofErr w:type="spellStart"/>
      <w:r w:rsidRPr="003A6F31">
        <w:rPr>
          <w:b/>
          <w:bCs/>
        </w:rPr>
        <w:t>verify</w:t>
      </w:r>
      <w:proofErr w:type="spellEnd"/>
      <w:r w:rsidRPr="003A6F31">
        <w:rPr>
          <w:b/>
          <w:bCs/>
        </w:rPr>
        <w:t>:</w:t>
      </w:r>
      <w:r w:rsidRPr="003A6F31">
        <w:t xml:space="preserve"> Verifikációs fázis.</w:t>
      </w:r>
      <w:r w:rsidR="00AE5465" w:rsidRPr="003A6F31">
        <w:t xml:space="preserve"> A felhasználó már rendelkezik </w:t>
      </w:r>
      <w:proofErr w:type="spellStart"/>
      <w:r w:rsidR="00AE5465" w:rsidRPr="003A6F31">
        <w:t>biometrikus</w:t>
      </w:r>
      <w:proofErr w:type="spellEnd"/>
      <w:r w:rsidR="00AE5465" w:rsidRPr="003A6F31">
        <w:t xml:space="preserve"> profillal, így lehetséges a felhasználó verifikációja. Az újonnan érkező</w:t>
      </w:r>
      <w:r w:rsidR="000C1D5C" w:rsidRPr="003A6F31">
        <w:t xml:space="preserve"> mozgásadatot verifikálja a szerver.</w:t>
      </w:r>
    </w:p>
    <w:p w14:paraId="23B884D0" w14:textId="178135B7" w:rsidR="00F23879" w:rsidRPr="003A6F31" w:rsidRDefault="00F23879" w:rsidP="002E178F">
      <w:pPr>
        <w:pStyle w:val="Listaszerbekezds"/>
        <w:numPr>
          <w:ilvl w:val="1"/>
          <w:numId w:val="28"/>
        </w:numPr>
      </w:pPr>
      <w:proofErr w:type="spellStart"/>
      <w:r w:rsidRPr="003A6F31">
        <w:rPr>
          <w:b/>
          <w:bCs/>
        </w:rPr>
        <w:t>transition</w:t>
      </w:r>
      <w:proofErr w:type="spellEnd"/>
      <w:r w:rsidRPr="003A6F31">
        <w:rPr>
          <w:b/>
          <w:bCs/>
        </w:rPr>
        <w:t>:</w:t>
      </w:r>
      <w:r w:rsidRPr="003A6F31">
        <w:t xml:space="preserve"> Átmeneti fázis. A felhasználó már rendelkezik </w:t>
      </w:r>
      <w:proofErr w:type="spellStart"/>
      <w:r w:rsidRPr="003A6F31">
        <w:t>biometrikus</w:t>
      </w:r>
      <w:proofErr w:type="spellEnd"/>
      <w:r w:rsidRPr="003A6F31">
        <w:t xml:space="preserve"> profillal, viszont az aktuális </w:t>
      </w:r>
      <w:r w:rsidR="000275D1" w:rsidRPr="003A6F31">
        <w:t>adatfolyamban nincs még elég adat a verifikációhoz.</w:t>
      </w:r>
    </w:p>
    <w:p w14:paraId="52F65D95" w14:textId="25F5557E" w:rsidR="00684A06" w:rsidRPr="003A6F31" w:rsidRDefault="00684A06" w:rsidP="00684A06">
      <w:pPr>
        <w:pStyle w:val="Listaszerbekezds"/>
        <w:numPr>
          <w:ilvl w:val="0"/>
          <w:numId w:val="28"/>
        </w:numPr>
      </w:pPr>
      <w:proofErr w:type="spellStart"/>
      <w:r w:rsidRPr="003A6F31">
        <w:rPr>
          <w:b/>
          <w:bCs/>
        </w:rPr>
        <w:t>description</w:t>
      </w:r>
      <w:proofErr w:type="spellEnd"/>
      <w:r w:rsidRPr="003A6F31">
        <w:rPr>
          <w:b/>
          <w:bCs/>
        </w:rPr>
        <w:t xml:space="preserve">: </w:t>
      </w:r>
      <w:r w:rsidR="00826821" w:rsidRPr="003A6F31">
        <w:t xml:space="preserve">Opcionális </w:t>
      </w:r>
      <w:r w:rsidR="00F60C4A" w:rsidRPr="003A6F31">
        <w:t xml:space="preserve">kiegészítő </w:t>
      </w:r>
      <w:r w:rsidR="00826821" w:rsidRPr="003A6F31">
        <w:t>leírás</w:t>
      </w:r>
      <w:r w:rsidR="00292AB6" w:rsidRPr="003A6F31">
        <w:t>,</w:t>
      </w:r>
      <w:r w:rsidR="00E33783" w:rsidRPr="003A6F31">
        <w:t xml:space="preserve"> amit a szerver küldhet a kliensnek.</w:t>
      </w:r>
    </w:p>
    <w:p w14:paraId="5507DC38" w14:textId="4F888BC6" w:rsidR="00292AB6" w:rsidRPr="003A6F31" w:rsidRDefault="00292AB6" w:rsidP="00684A06">
      <w:pPr>
        <w:pStyle w:val="Listaszerbekezds"/>
        <w:numPr>
          <w:ilvl w:val="0"/>
          <w:numId w:val="28"/>
        </w:numPr>
      </w:pPr>
      <w:proofErr w:type="spellStart"/>
      <w:r w:rsidRPr="003A6F31">
        <w:rPr>
          <w:b/>
          <w:bCs/>
        </w:rPr>
        <w:t>value</w:t>
      </w:r>
      <w:proofErr w:type="spellEnd"/>
      <w:r w:rsidRPr="003A6F31">
        <w:rPr>
          <w:b/>
          <w:bCs/>
        </w:rPr>
        <w:t>:</w:t>
      </w:r>
      <w:r w:rsidRPr="003A6F31">
        <w:t xml:space="preserve"> </w:t>
      </w:r>
      <w:r w:rsidR="008C0697" w:rsidRPr="003A6F31">
        <w:t xml:space="preserve">Egy 0.0 és 1.0 közötti lebegőpontos érték. </w:t>
      </w:r>
      <w:r w:rsidR="008E25B1" w:rsidRPr="003A6F31">
        <w:t>Ez a mező a különböző fázisok esetén mást és mást jelent</w:t>
      </w:r>
      <w:r w:rsidR="009E727F" w:rsidRPr="003A6F31">
        <w:t>:</w:t>
      </w:r>
    </w:p>
    <w:p w14:paraId="446712A1" w14:textId="54C38C5A" w:rsidR="009E727F" w:rsidRPr="003A6F31" w:rsidRDefault="009E727F" w:rsidP="009E727F">
      <w:pPr>
        <w:pStyle w:val="Listaszerbekezds"/>
        <w:numPr>
          <w:ilvl w:val="1"/>
          <w:numId w:val="28"/>
        </w:numPr>
      </w:pPr>
      <w:proofErr w:type="spellStart"/>
      <w:r w:rsidRPr="003A6F31">
        <w:rPr>
          <w:b/>
          <w:bCs/>
        </w:rPr>
        <w:t>learn</w:t>
      </w:r>
      <w:proofErr w:type="spellEnd"/>
      <w:r w:rsidRPr="003A6F31">
        <w:rPr>
          <w:b/>
          <w:bCs/>
        </w:rPr>
        <w:t>:</w:t>
      </w:r>
      <w:r w:rsidRPr="003A6F31">
        <w:t xml:space="preserve"> </w:t>
      </w:r>
      <w:r w:rsidR="00066187" w:rsidRPr="003A6F31">
        <w:t xml:space="preserve">A felhasználó által gyűjtött adat mennyiségének százalékos értéke, ahol a 0.0 érték a 0 események felel meg, az 1.0 érték pedig annak az </w:t>
      </w:r>
      <w:r w:rsidR="0076063F" w:rsidRPr="003A6F31">
        <w:t xml:space="preserve">adatmennyiségnek, amennyire a kiértékelő szoftvernek szüksége van arra, hogy </w:t>
      </w:r>
      <w:proofErr w:type="spellStart"/>
      <w:r w:rsidR="0076063F" w:rsidRPr="003A6F31">
        <w:t>biometrikus</w:t>
      </w:r>
      <w:proofErr w:type="spellEnd"/>
      <w:r w:rsidR="0076063F" w:rsidRPr="003A6F31">
        <w:t xml:space="preserve"> profilt építsen.</w:t>
      </w:r>
    </w:p>
    <w:p w14:paraId="6CEC2C8A" w14:textId="4150D3C6" w:rsidR="00107F3D" w:rsidRPr="003A6F31" w:rsidRDefault="00107F3D" w:rsidP="009E727F">
      <w:pPr>
        <w:pStyle w:val="Listaszerbekezds"/>
        <w:numPr>
          <w:ilvl w:val="1"/>
          <w:numId w:val="28"/>
        </w:numPr>
      </w:pPr>
      <w:proofErr w:type="spellStart"/>
      <w:r w:rsidRPr="003A6F31">
        <w:rPr>
          <w:b/>
          <w:bCs/>
        </w:rPr>
        <w:t>verify</w:t>
      </w:r>
      <w:proofErr w:type="spellEnd"/>
      <w:r w:rsidRPr="003A6F31">
        <w:rPr>
          <w:b/>
          <w:bCs/>
        </w:rPr>
        <w:t>:</w:t>
      </w:r>
      <w:r w:rsidRPr="003A6F31">
        <w:t xml:space="preserve"> </w:t>
      </w:r>
      <w:r w:rsidR="00C064D3" w:rsidRPr="003A6F31">
        <w:t>A felhasználó legfrissebb verifikációjának eredménye. Ez az érték azt adja meg, hogy a kiértékelő szoftver mennyire tartja valószínűnek azt a beérkező mozgás adatok alapján, hogy a felhasználó valóban az, akinek mondja magát.</w:t>
      </w:r>
    </w:p>
    <w:p w14:paraId="5BCEBEA9" w14:textId="674B9B69" w:rsidR="00CA45A5" w:rsidRPr="003A6F31" w:rsidRDefault="00000000" w:rsidP="00E71B4B">
      <w:pPr>
        <w:pStyle w:val="Listaszerbekezds"/>
        <w:numPr>
          <w:ilvl w:val="1"/>
          <w:numId w:val="28"/>
        </w:numPr>
      </w:pPr>
      <w:r w:rsidRPr="003A6F31">
        <w:rPr>
          <w:noProof/>
        </w:rPr>
        <w:lastRenderedPageBreak/>
        <w:pict w14:anchorId="45C89D71">
          <v:shape id="_x0000_s1046" type="#_x0000_t202" style="position:absolute;left:0;text-align:left;margin-left:1.5pt;margin-top:237.05pt;width:425.05pt;height:.05pt;z-index:251667968;mso-position-horizontal-relative:text;mso-position-vertical-relative:text" stroked="f">
            <v:textbox style="mso-next-textbox:#_x0000_s1046;mso-fit-shape-to-text:t" inset="0,0,0,0">
              <w:txbxContent>
                <w:p w14:paraId="3C4CC8E6" w14:textId="7CF13113" w:rsidR="00C22C41" w:rsidRPr="00C22C41" w:rsidRDefault="00C22C41" w:rsidP="00C22C41">
                  <w:pPr>
                    <w:pStyle w:val="Kpalrs"/>
                    <w:rPr>
                      <w:b w:val="0"/>
                      <w:bCs w:val="0"/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DE4FD5">
                    <w:rPr>
                      <w:noProof/>
                    </w:rPr>
                    <w:t>10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ábra </w:t>
                  </w:r>
                  <w:r>
                    <w:rPr>
                      <w:b w:val="0"/>
                      <w:bCs w:val="0"/>
                    </w:rPr>
                    <w:t>A felhasználó státusza</w:t>
                  </w:r>
                </w:p>
              </w:txbxContent>
            </v:textbox>
            <w10:wrap type="topAndBottom"/>
          </v:shape>
        </w:pict>
      </w:r>
      <w:r w:rsidR="006A32D9" w:rsidRPr="003A6F31">
        <w:rPr>
          <w:noProof/>
        </w:rPr>
        <w:drawing>
          <wp:anchor distT="0" distB="0" distL="114300" distR="114300" simplePos="0" relativeHeight="251654656" behindDoc="0" locked="0" layoutInCell="1" allowOverlap="1" wp14:anchorId="548DC8B3" wp14:editId="15D2E9A6">
            <wp:simplePos x="0" y="0"/>
            <wp:positionH relativeFrom="column">
              <wp:posOffset>19050</wp:posOffset>
            </wp:positionH>
            <wp:positionV relativeFrom="paragraph">
              <wp:posOffset>1334770</wp:posOffset>
            </wp:positionV>
            <wp:extent cx="5398135" cy="1618615"/>
            <wp:effectExtent l="0" t="0" r="0" b="0"/>
            <wp:wrapTopAndBottom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FE15E6" w:rsidRPr="003A6F31">
        <w:rPr>
          <w:b/>
          <w:bCs/>
        </w:rPr>
        <w:t>transition</w:t>
      </w:r>
      <w:proofErr w:type="spellEnd"/>
      <w:r w:rsidR="00FE15E6" w:rsidRPr="003A6F31">
        <w:rPr>
          <w:b/>
          <w:bCs/>
        </w:rPr>
        <w:t>:</w:t>
      </w:r>
      <w:r w:rsidR="00FE15E6" w:rsidRPr="003A6F31">
        <w:t xml:space="preserve"> </w:t>
      </w:r>
      <w:r w:rsidR="00FD7311" w:rsidRPr="003A6F31">
        <w:t xml:space="preserve">A felhasználó által gyűjtött adat mennyiségének százalékos értéke, ahol a 0.0 érték a 0 események felel meg, az 1.0 érték pedig annak az adatmennyiségnek, amennyire a kiértékelő szoftvernek szüksége van arra, hogy </w:t>
      </w:r>
      <w:r w:rsidR="00722F71" w:rsidRPr="003A6F31">
        <w:t>verifikáljon</w:t>
      </w:r>
      <w:r w:rsidR="00FD7311" w:rsidRPr="003A6F31">
        <w:t>.</w:t>
      </w:r>
    </w:p>
    <w:p w14:paraId="452E5F8F" w14:textId="0D4132AE" w:rsidR="00D5485D" w:rsidRPr="003A6F31" w:rsidRDefault="005B7EC7" w:rsidP="007C61DC">
      <w:r w:rsidRPr="003A6F31">
        <w:t xml:space="preserve">A státusz megjelenítésére egy </w:t>
      </w:r>
      <w:proofErr w:type="spellStart"/>
      <w:r w:rsidRPr="003A6F31">
        <w:rPr>
          <w:i/>
          <w:iCs/>
        </w:rPr>
        <w:t>notify</w:t>
      </w:r>
      <w:r w:rsidR="004610EC" w:rsidRPr="003A6F31">
        <w:rPr>
          <w:i/>
          <w:iCs/>
        </w:rPr>
        <w:t>-rust</w:t>
      </w:r>
      <w:proofErr w:type="spellEnd"/>
      <w:r w:rsidRPr="003A6F31">
        <w:t xml:space="preserve"> </w:t>
      </w:r>
      <w:r w:rsidR="00B72F61" w:rsidRPr="003A6F31">
        <w:t>nevezetű</w:t>
      </w:r>
      <w:r w:rsidRPr="003A6F31">
        <w:t xml:space="preserve"> külső</w:t>
      </w:r>
      <w:r w:rsidR="004B514E" w:rsidRPr="003A6F31">
        <w:t xml:space="preserve"> modult</w:t>
      </w:r>
      <w:r w:rsidRPr="003A6F31">
        <w:t xml:space="preserve"> használtam</w:t>
      </w:r>
      <w:r w:rsidR="009B1365" w:rsidRPr="003A6F31">
        <w:t>.</w:t>
      </w:r>
      <w:r w:rsidR="004610EC" w:rsidRPr="003A6F31">
        <w:t xml:space="preserve"> </w:t>
      </w:r>
      <w:r w:rsidR="00306AA5" w:rsidRPr="003A6F31">
        <w:t xml:space="preserve">Ezt </w:t>
      </w:r>
      <w:r w:rsidR="001D751A" w:rsidRPr="003A6F31">
        <w:t>a köny</w:t>
      </w:r>
      <w:r w:rsidR="007B5842" w:rsidRPr="003A6F31">
        <w:t>vtár</w:t>
      </w:r>
      <w:r w:rsidR="00306AA5" w:rsidRPr="003A6F31">
        <w:t>at</w:t>
      </w:r>
      <w:r w:rsidR="007B5842" w:rsidRPr="003A6F31">
        <w:t xml:space="preserve"> </w:t>
      </w:r>
      <w:r w:rsidR="00306AA5" w:rsidRPr="003A6F31">
        <w:t>Linux / BSD alapú asztali környezetekhez írták, amelyek követik az XDG specifikációt.</w:t>
      </w:r>
      <w:r w:rsidR="00330551" w:rsidRPr="003A6F31">
        <w:t xml:space="preserve"> Ezek közé tartozik többek közt a GNOME, a KDE és az </w:t>
      </w:r>
      <w:proofErr w:type="spellStart"/>
      <w:r w:rsidR="00330551" w:rsidRPr="003A6F31">
        <w:t>Xfce</w:t>
      </w:r>
      <w:proofErr w:type="spellEnd"/>
      <w:r w:rsidR="00330551" w:rsidRPr="003A6F31">
        <w:t>.</w:t>
      </w:r>
      <w:r w:rsidR="00BE1519" w:rsidRPr="003A6F31">
        <w:t xml:space="preserve"> A modul segítségével DBUS alapú </w:t>
      </w:r>
      <w:r w:rsidR="00B879B7" w:rsidRPr="003A6F31">
        <w:t xml:space="preserve">értesítéseket lehet </w:t>
      </w:r>
      <w:r w:rsidR="000D3D7E" w:rsidRPr="003A6F31">
        <w:t xml:space="preserve">küldeni </w:t>
      </w:r>
      <w:r w:rsidR="00B879B7" w:rsidRPr="003A6F31">
        <w:t>a</w:t>
      </w:r>
      <w:r w:rsidR="001D4F78" w:rsidRPr="003A6F31">
        <w:t xml:space="preserve">z adott asztali környezet </w:t>
      </w:r>
      <w:r w:rsidR="00154201" w:rsidRPr="003A6F31">
        <w:t>alapértelmezett értesítés kezelőjé</w:t>
      </w:r>
      <w:r w:rsidR="000D3D7E" w:rsidRPr="003A6F31">
        <w:t>nek</w:t>
      </w:r>
      <w:r w:rsidR="004E4C25" w:rsidRPr="003A6F31">
        <w:t>, ami megjeleníti ezeket.</w:t>
      </w:r>
    </w:p>
    <w:p w14:paraId="62F92FE5" w14:textId="5937DB23" w:rsidR="00CF244F" w:rsidRPr="003A6F31" w:rsidRDefault="00EA0156" w:rsidP="00A2756D">
      <w:r w:rsidRPr="003A6F31">
        <w:t xml:space="preserve">Amennyiben </w:t>
      </w:r>
      <w:r w:rsidR="00A2756D" w:rsidRPr="003A6F31">
        <w:t xml:space="preserve">a felhasználó verifikációs fázisban van a státusz </w:t>
      </w:r>
      <w:proofErr w:type="spellStart"/>
      <w:r w:rsidR="00A2756D" w:rsidRPr="003A6F31">
        <w:rPr>
          <w:i/>
          <w:iCs/>
        </w:rPr>
        <w:t>value</w:t>
      </w:r>
      <w:proofErr w:type="spellEnd"/>
      <w:r w:rsidR="00A2756D" w:rsidRPr="003A6F31">
        <w:t xml:space="preserve"> mezője a verifikáció eredményét tartalmazza. </w:t>
      </w:r>
      <w:r w:rsidR="00F57E9D" w:rsidRPr="003A6F31">
        <w:t xml:space="preserve">Ehhez tartozik kliens oldalon egy </w:t>
      </w:r>
      <w:r w:rsidR="00036DDB" w:rsidRPr="003A6F31">
        <w:t xml:space="preserve">küszöbérték, ami alatt a felhasználó verifikációja sikertelennek minősül. </w:t>
      </w:r>
      <w:r w:rsidR="00F837DC" w:rsidRPr="003A6F31">
        <w:t>Amennyiben a kliens programban konfigurálva van a munkamenet zároló funkció</w:t>
      </w:r>
      <w:r w:rsidR="0044258B" w:rsidRPr="003A6F31">
        <w:t>, és a küszöbértéken aluli verifikációs értéket kap a szervertől a kliens meghív egy külső programot</w:t>
      </w:r>
      <w:r w:rsidR="009E310F" w:rsidRPr="003A6F31">
        <w:t>.</w:t>
      </w:r>
      <w:r w:rsidR="003C7799" w:rsidRPr="003A6F31">
        <w:t xml:space="preserve"> Ez a külső program végzi el a munkamenet zárolását.</w:t>
      </w:r>
      <w:r w:rsidR="0052377D" w:rsidRPr="003A6F31">
        <w:t xml:space="preserve"> Alapértelmezetten az </w:t>
      </w:r>
      <w:proofErr w:type="spellStart"/>
      <w:r w:rsidR="0052377D" w:rsidRPr="003A6F31">
        <w:rPr>
          <w:i/>
          <w:iCs/>
        </w:rPr>
        <w:t>slock</w:t>
      </w:r>
      <w:proofErr w:type="spellEnd"/>
      <w:sdt>
        <w:sdtPr>
          <w:rPr>
            <w:i/>
            <w:iCs/>
          </w:rPr>
          <w:id w:val="-356430138"/>
          <w:citation/>
        </w:sdtPr>
        <w:sdtContent>
          <w:r w:rsidR="006679BA" w:rsidRPr="003A6F31">
            <w:rPr>
              <w:i/>
              <w:iCs/>
            </w:rPr>
            <w:fldChar w:fldCharType="begin"/>
          </w:r>
          <w:r w:rsidR="006679BA" w:rsidRPr="003A6F31">
            <w:rPr>
              <w:i/>
              <w:iCs/>
            </w:rPr>
            <w:instrText xml:space="preserve"> CITATION suc02 \l 2057 </w:instrText>
          </w:r>
          <w:r w:rsidR="006679BA" w:rsidRPr="003A6F31">
            <w:rPr>
              <w:i/>
              <w:iCs/>
            </w:rPr>
            <w:fldChar w:fldCharType="separate"/>
          </w:r>
          <w:r w:rsidR="00D37393" w:rsidRPr="003A6F31">
            <w:rPr>
              <w:i/>
              <w:iCs/>
              <w:noProof/>
            </w:rPr>
            <w:t xml:space="preserve"> </w:t>
          </w:r>
          <w:r w:rsidR="00D37393" w:rsidRPr="003A6F31">
            <w:rPr>
              <w:noProof/>
            </w:rPr>
            <w:t>[9]</w:t>
          </w:r>
          <w:r w:rsidR="006679BA" w:rsidRPr="003A6F31">
            <w:rPr>
              <w:i/>
              <w:iCs/>
            </w:rPr>
            <w:fldChar w:fldCharType="end"/>
          </w:r>
        </w:sdtContent>
      </w:sdt>
      <w:r w:rsidR="0052377D" w:rsidRPr="003A6F31">
        <w:rPr>
          <w:i/>
          <w:iCs/>
        </w:rPr>
        <w:t xml:space="preserve"> </w:t>
      </w:r>
      <w:r w:rsidR="0052377D" w:rsidRPr="003A6F31">
        <w:t>nevű program van beállítva</w:t>
      </w:r>
      <w:r w:rsidR="00606242" w:rsidRPr="003A6F31">
        <w:t xml:space="preserve"> erre a célra.</w:t>
      </w:r>
      <w:r w:rsidR="004B2790" w:rsidRPr="003A6F31">
        <w:t xml:space="preserve"> Ez egy meglehetősen egyszerű és biztonságos képernyőzároló segédprogram X11-et használó operációs rendszerekhez. </w:t>
      </w:r>
      <w:r w:rsidR="00676217" w:rsidRPr="003A6F31">
        <w:t xml:space="preserve">A konfigurálható külső program hívás azért is </w:t>
      </w:r>
      <w:r w:rsidR="00C83231" w:rsidRPr="003A6F31">
        <w:t xml:space="preserve">kedvező, mert </w:t>
      </w:r>
      <w:r w:rsidR="001B6514" w:rsidRPr="003A6F31">
        <w:t xml:space="preserve">előfordulhat, hogy bizonyos vállalatok </w:t>
      </w:r>
      <w:r w:rsidR="00A6061C" w:rsidRPr="003A6F31">
        <w:t>a munkamenet zároló funkció helyett például egy csendes riasztás (</w:t>
      </w:r>
      <w:proofErr w:type="spellStart"/>
      <w:r w:rsidR="00A6061C" w:rsidRPr="003A6F31">
        <w:t>silent</w:t>
      </w:r>
      <w:proofErr w:type="spellEnd"/>
      <w:r w:rsidR="00A6061C" w:rsidRPr="003A6F31">
        <w:t xml:space="preserve"> </w:t>
      </w:r>
      <w:proofErr w:type="spellStart"/>
      <w:r w:rsidR="00A6061C" w:rsidRPr="003A6F31">
        <w:t>alert</w:t>
      </w:r>
      <w:proofErr w:type="spellEnd"/>
      <w:r w:rsidR="00A6061C" w:rsidRPr="003A6F31">
        <w:t>)</w:t>
      </w:r>
      <w:r w:rsidR="00545798" w:rsidRPr="003A6F31">
        <w:t xml:space="preserve"> szerű viselkedést preferálnak.</w:t>
      </w:r>
    </w:p>
    <w:p w14:paraId="3FCE8D88" w14:textId="18282EFE" w:rsidR="00B85A24" w:rsidRPr="003A6F31" w:rsidRDefault="00CF0DCF" w:rsidP="00B85A24">
      <w:pPr>
        <w:pStyle w:val="Cmsor2"/>
      </w:pPr>
      <w:bookmarkStart w:id="44" w:name="_Toc119525180"/>
      <w:r w:rsidRPr="003A6F31">
        <w:t>Konfigurációs lehetőségek</w:t>
      </w:r>
      <w:bookmarkEnd w:id="44"/>
    </w:p>
    <w:p w14:paraId="3FD1B329" w14:textId="153B4316" w:rsidR="003F5E18" w:rsidRPr="003A6F31" w:rsidRDefault="005F1FCC" w:rsidP="003F5E18">
      <w:r w:rsidRPr="003A6F31">
        <w:t xml:space="preserve">Az </w:t>
      </w:r>
      <w:r w:rsidRPr="003A6F31">
        <w:rPr>
          <w:i/>
          <w:iCs/>
        </w:rPr>
        <w:t>R9</w:t>
      </w:r>
      <w:r w:rsidRPr="003A6F31">
        <w:t>-es követelmény értelmében a kliens alkalmazásnak könnyen konfigurálhatónak kell lennie.</w:t>
      </w:r>
      <w:r w:rsidR="00B41702" w:rsidRPr="003A6F31">
        <w:t xml:space="preserve"> Az alkalmazás konfigurációjával kapcsolatos kódokat </w:t>
      </w:r>
      <w:r w:rsidR="00B41702" w:rsidRPr="003A6F31">
        <w:lastRenderedPageBreak/>
        <w:t>kiszerveztem egy különálló modulba.</w:t>
      </w:r>
      <w:r w:rsidR="00D84C13" w:rsidRPr="003A6F31">
        <w:t xml:space="preserve"> Az alkalmazás három szinten konfigurálható, ahol a következő szint</w:t>
      </w:r>
      <w:r w:rsidR="003F5E18" w:rsidRPr="003A6F31">
        <w:t>en definiált változó mindig</w:t>
      </w:r>
      <w:r w:rsidR="00D84C13" w:rsidRPr="003A6F31">
        <w:t xml:space="preserve"> felülírja az előzőt:</w:t>
      </w:r>
    </w:p>
    <w:p w14:paraId="5B6C6313" w14:textId="77777777" w:rsidR="003F5E18" w:rsidRPr="003A6F31" w:rsidRDefault="003F5E18" w:rsidP="003F5E18">
      <w:pPr>
        <w:pStyle w:val="Listaszerbekezds"/>
        <w:numPr>
          <w:ilvl w:val="0"/>
          <w:numId w:val="36"/>
        </w:numPr>
      </w:pPr>
      <w:r w:rsidRPr="003A6F31">
        <w:t>Forráskódban definiált („beégetett”) alapértelmezett értékek.</w:t>
      </w:r>
    </w:p>
    <w:p w14:paraId="13527FB6" w14:textId="77777777" w:rsidR="003F5E18" w:rsidRPr="003A6F31" w:rsidRDefault="003F5E18" w:rsidP="003F5E18">
      <w:pPr>
        <w:pStyle w:val="Listaszerbekezds"/>
        <w:numPr>
          <w:ilvl w:val="0"/>
          <w:numId w:val="36"/>
        </w:numPr>
      </w:pPr>
      <w:r w:rsidRPr="003A6F31">
        <w:t>Futási időben definiált környezeti változók.</w:t>
      </w:r>
    </w:p>
    <w:p w14:paraId="735936CA" w14:textId="77777777" w:rsidR="007666B3" w:rsidRPr="003A6F31" w:rsidRDefault="001732BA" w:rsidP="003F5E18">
      <w:pPr>
        <w:pStyle w:val="Listaszerbekezds"/>
        <w:numPr>
          <w:ilvl w:val="0"/>
          <w:numId w:val="36"/>
        </w:numPr>
      </w:pPr>
      <w:r w:rsidRPr="003A6F31">
        <w:t>A program indításakor definiált parancssori argumentumok.</w:t>
      </w:r>
    </w:p>
    <w:p w14:paraId="1D89514D" w14:textId="32A2ADEC" w:rsidR="003F5E18" w:rsidRPr="003A6F31" w:rsidRDefault="00C2233C" w:rsidP="007666B3">
      <w:pPr>
        <w:ind w:firstLine="0"/>
      </w:pPr>
      <w:r w:rsidRPr="003A6F31">
        <w:t xml:space="preserve">A környezeti változók feldolgozására a </w:t>
      </w:r>
      <w:proofErr w:type="spellStart"/>
      <w:r w:rsidRPr="003A6F31">
        <w:t>Rust</w:t>
      </w:r>
      <w:proofErr w:type="spellEnd"/>
      <w:r w:rsidRPr="003A6F31">
        <w:t xml:space="preserve"> beépített mechanizmusát használtam, a</w:t>
      </w:r>
      <w:r w:rsidR="00D002E0" w:rsidRPr="003A6F31">
        <w:t xml:space="preserve"> parancssori argumentumok kezelésére pedig a </w:t>
      </w:r>
      <w:proofErr w:type="spellStart"/>
      <w:r w:rsidR="00D002E0" w:rsidRPr="003A6F31">
        <w:rPr>
          <w:i/>
          <w:iCs/>
        </w:rPr>
        <w:t>clap</w:t>
      </w:r>
      <w:proofErr w:type="spellEnd"/>
      <w:r w:rsidR="00D002E0" w:rsidRPr="003A6F31">
        <w:rPr>
          <w:i/>
          <w:iCs/>
        </w:rPr>
        <w:t xml:space="preserve"> </w:t>
      </w:r>
      <w:r w:rsidR="00D002E0" w:rsidRPr="003A6F31">
        <w:t>nevű külső modult.</w:t>
      </w:r>
      <w:r w:rsidR="006121B6" w:rsidRPr="003A6F31">
        <w:t xml:space="preserve"> A modul segítségével a parancssori argumentumok egyszerű kezelése mellett lehetőség van</w:t>
      </w:r>
      <w:r w:rsidR="00B452E8" w:rsidRPr="003A6F31">
        <w:t xml:space="preserve"> igényes és esztétikus </w:t>
      </w:r>
      <w:r w:rsidR="00772888" w:rsidRPr="003A6F31">
        <w:t>használati útmutató generálására is</w:t>
      </w:r>
      <w:r w:rsidR="00D66821" w:rsidRPr="003A6F31">
        <w:t xml:space="preserve"> a kódban </w:t>
      </w:r>
      <w:r w:rsidR="00FE4879" w:rsidRPr="003A6F31">
        <w:t xml:space="preserve">írt </w:t>
      </w:r>
      <w:r w:rsidR="00D66821" w:rsidRPr="003A6F31">
        <w:t>kommentekből</w:t>
      </w:r>
      <w:r w:rsidR="00772888" w:rsidRPr="003A6F31">
        <w:t xml:space="preserve">, amit a </w:t>
      </w:r>
      <w:r w:rsidR="00C272AF" w:rsidRPr="003A6F31">
        <w:rPr>
          <w:i/>
          <w:iCs/>
        </w:rPr>
        <w:t>--</w:t>
      </w:r>
      <w:proofErr w:type="spellStart"/>
      <w:r w:rsidR="00772888" w:rsidRPr="003A6F31">
        <w:rPr>
          <w:i/>
          <w:iCs/>
        </w:rPr>
        <w:t>help</w:t>
      </w:r>
      <w:proofErr w:type="spellEnd"/>
      <w:r w:rsidR="00772888" w:rsidRPr="003A6F31">
        <w:t xml:space="preserve"> parancssori argumentummal lehet </w:t>
      </w:r>
      <w:r w:rsidR="004C3D3F" w:rsidRPr="003A6F31">
        <w:t>megjeleníteni.</w:t>
      </w:r>
      <w:r w:rsidR="003F5E18" w:rsidRPr="003A6F31">
        <w:t xml:space="preserve"> </w:t>
      </w:r>
      <w:r w:rsidR="00936158" w:rsidRPr="003A6F31">
        <w:t>A kliens alkalmazás a következő konfigurációs beállításokkal rendelkezik:</w:t>
      </w:r>
    </w:p>
    <w:p w14:paraId="0A77BDBC" w14:textId="2EB68434" w:rsidR="00E46D24" w:rsidRPr="003A6F31" w:rsidRDefault="00302667" w:rsidP="00D8785F">
      <w:pPr>
        <w:pStyle w:val="Listaszerbekezds"/>
        <w:numPr>
          <w:ilvl w:val="0"/>
          <w:numId w:val="28"/>
        </w:numPr>
        <w:rPr>
          <w:b/>
          <w:bCs/>
        </w:rPr>
      </w:pPr>
      <w:r w:rsidRPr="003A6F31">
        <w:rPr>
          <w:b/>
          <w:bCs/>
        </w:rPr>
        <w:t>API_KEY_</w:t>
      </w:r>
      <w:r w:rsidR="00E93DED" w:rsidRPr="003A6F31">
        <w:rPr>
          <w:b/>
          <w:bCs/>
        </w:rPr>
        <w:t>NAME</w:t>
      </w:r>
    </w:p>
    <w:p w14:paraId="538AE47F" w14:textId="37491A03" w:rsidR="00D8785F" w:rsidRPr="003A6F31" w:rsidRDefault="00961DF4" w:rsidP="00E46D24">
      <w:pPr>
        <w:pStyle w:val="Listaszerbekezds"/>
        <w:ind w:left="1080" w:firstLine="0"/>
        <w:rPr>
          <w:b/>
          <w:bCs/>
        </w:rPr>
      </w:pPr>
      <w:r w:rsidRPr="003A6F31">
        <w:t>Egyedi API kulcs neve, amit a kliens hozzáfűz a HTTP kérések fejlécéhez. Ennek az a szerepe, hogy az alkalmazás szerveren azonosítsa a klienst.</w:t>
      </w:r>
    </w:p>
    <w:p w14:paraId="32FD4D4B" w14:textId="19CB3EA2" w:rsidR="00936158" w:rsidRPr="003A6F31" w:rsidRDefault="00673660" w:rsidP="00D8785F">
      <w:pPr>
        <w:ind w:left="720" w:firstLine="360"/>
        <w:rPr>
          <w:b/>
          <w:bCs/>
        </w:rPr>
      </w:pPr>
      <w:r w:rsidRPr="003A6F31">
        <w:t xml:space="preserve">Alapértelmezett értéke: </w:t>
      </w:r>
      <w:r w:rsidRPr="003A6F31">
        <w:rPr>
          <w:b/>
          <w:bCs/>
        </w:rPr>
        <w:t>„</w:t>
      </w:r>
      <w:proofErr w:type="spellStart"/>
      <w:r w:rsidRPr="003A6F31">
        <w:rPr>
          <w:b/>
          <w:bCs/>
        </w:rPr>
        <w:t>api-key</w:t>
      </w:r>
      <w:proofErr w:type="spellEnd"/>
      <w:r w:rsidRPr="003A6F31">
        <w:rPr>
          <w:b/>
          <w:bCs/>
        </w:rPr>
        <w:t>”</w:t>
      </w:r>
    </w:p>
    <w:p w14:paraId="2BCE50D7" w14:textId="77777777" w:rsidR="00E46D24" w:rsidRPr="003A6F31" w:rsidRDefault="001E536B" w:rsidP="00302667">
      <w:pPr>
        <w:pStyle w:val="Listaszerbekezds"/>
        <w:numPr>
          <w:ilvl w:val="0"/>
          <w:numId w:val="28"/>
        </w:numPr>
        <w:rPr>
          <w:b/>
          <w:bCs/>
        </w:rPr>
      </w:pPr>
      <w:r w:rsidRPr="003A6F31">
        <w:rPr>
          <w:b/>
          <w:bCs/>
        </w:rPr>
        <w:t>API_KEY_VALUE</w:t>
      </w:r>
    </w:p>
    <w:p w14:paraId="7E0621A4" w14:textId="149B7B1A" w:rsidR="00850447" w:rsidRPr="003A6F31" w:rsidRDefault="007B1E69" w:rsidP="00E46D24">
      <w:pPr>
        <w:pStyle w:val="Listaszerbekezds"/>
        <w:ind w:left="1080" w:firstLine="0"/>
        <w:rPr>
          <w:b/>
          <w:bCs/>
        </w:rPr>
      </w:pPr>
      <w:r w:rsidRPr="003A6F31">
        <w:t>Egyedi API kulcs értéke, amit a kliens hozzáfűz a HTTP kérések fejlécéhez. Ennek az a szerepe, hogy az alkalmazás szerveren azonosítsa a klienst.</w:t>
      </w:r>
    </w:p>
    <w:p w14:paraId="1685AB48" w14:textId="2D07A82B" w:rsidR="001E536B" w:rsidRPr="003A6F31" w:rsidRDefault="007B1E69" w:rsidP="00850447">
      <w:pPr>
        <w:pStyle w:val="Listaszerbekezds"/>
        <w:ind w:left="1080" w:firstLine="0"/>
        <w:rPr>
          <w:b/>
          <w:bCs/>
        </w:rPr>
      </w:pPr>
      <w:r w:rsidRPr="003A6F31">
        <w:t>Alapértelmezett értéke:</w:t>
      </w:r>
      <w:r w:rsidR="002679CC" w:rsidRPr="003A6F31">
        <w:t xml:space="preserve"> </w:t>
      </w:r>
      <w:r w:rsidR="002679CC" w:rsidRPr="003A6F31">
        <w:rPr>
          <w:b/>
          <w:bCs/>
        </w:rPr>
        <w:t>„x11-sentinel-client”</w:t>
      </w:r>
    </w:p>
    <w:p w14:paraId="0AF11749" w14:textId="77777777" w:rsidR="00E46D24" w:rsidRPr="003A6F31" w:rsidRDefault="001E536B" w:rsidP="00302667">
      <w:pPr>
        <w:pStyle w:val="Listaszerbekezds"/>
        <w:numPr>
          <w:ilvl w:val="0"/>
          <w:numId w:val="28"/>
        </w:numPr>
        <w:rPr>
          <w:b/>
          <w:bCs/>
        </w:rPr>
      </w:pPr>
      <w:r w:rsidRPr="003A6F31">
        <w:rPr>
          <w:b/>
          <w:bCs/>
        </w:rPr>
        <w:t>BUFFER_SIZE_LIMIT</w:t>
      </w:r>
    </w:p>
    <w:p w14:paraId="2EEC9140" w14:textId="39624B57" w:rsidR="00850447" w:rsidRPr="003A6F31" w:rsidRDefault="00045DDD" w:rsidP="00E46D24">
      <w:pPr>
        <w:ind w:left="1080" w:firstLine="0"/>
        <w:rPr>
          <w:b/>
          <w:bCs/>
        </w:rPr>
      </w:pPr>
      <w:r w:rsidRPr="003A6F31">
        <w:t>Felső korlát az adatgyűjtő esemény puffer</w:t>
      </w:r>
      <w:r w:rsidR="00EF5C60" w:rsidRPr="003A6F31">
        <w:t>ének</w:t>
      </w:r>
      <w:r w:rsidRPr="003A6F31">
        <w:t xml:space="preserve"> méretére. Amennyibben a puffer mérete eléri ezt a korlátot a kliens elküldi az eseményeket</w:t>
      </w:r>
      <w:r w:rsidR="00B54BCB" w:rsidRPr="003A6F31">
        <w:t xml:space="preserve"> az alkalmazás szerverre</w:t>
      </w:r>
      <w:r w:rsidRPr="003A6F31">
        <w:t>.</w:t>
      </w:r>
    </w:p>
    <w:p w14:paraId="7575E430" w14:textId="2C466029" w:rsidR="001E536B" w:rsidRPr="003A6F31" w:rsidRDefault="00850447" w:rsidP="00850447">
      <w:pPr>
        <w:pStyle w:val="Listaszerbekezds"/>
        <w:ind w:left="1080" w:firstLine="0"/>
        <w:rPr>
          <w:b/>
          <w:bCs/>
        </w:rPr>
      </w:pPr>
      <w:r w:rsidRPr="003A6F31">
        <w:t xml:space="preserve">Alapértelmezett értéke: </w:t>
      </w:r>
      <w:r w:rsidR="00B63EFC" w:rsidRPr="003A6F31">
        <w:rPr>
          <w:b/>
          <w:bCs/>
        </w:rPr>
        <w:t>100</w:t>
      </w:r>
    </w:p>
    <w:p w14:paraId="091423C9" w14:textId="77777777" w:rsidR="00E46D24" w:rsidRPr="003A6F31" w:rsidRDefault="001E536B" w:rsidP="00302667">
      <w:pPr>
        <w:pStyle w:val="Listaszerbekezds"/>
        <w:numPr>
          <w:ilvl w:val="0"/>
          <w:numId w:val="28"/>
        </w:numPr>
        <w:rPr>
          <w:b/>
          <w:bCs/>
        </w:rPr>
      </w:pPr>
      <w:r w:rsidRPr="003A6F31">
        <w:rPr>
          <w:b/>
          <w:bCs/>
        </w:rPr>
        <w:t>IDLE_TIMEOUT</w:t>
      </w:r>
    </w:p>
    <w:p w14:paraId="4B4D78CE" w14:textId="4C984822" w:rsidR="001E536B" w:rsidRPr="003A6F31" w:rsidRDefault="003D7160" w:rsidP="00E46D24">
      <w:pPr>
        <w:pStyle w:val="Listaszerbekezds"/>
        <w:ind w:left="1080" w:firstLine="0"/>
        <w:rPr>
          <w:b/>
          <w:bCs/>
        </w:rPr>
      </w:pPr>
      <w:r w:rsidRPr="003A6F31">
        <w:t>Amennyiben az adatgyűjtőhöz nem érkezik új esemény ennyi milliszekundumig, a kliens elküldi az esemény pufferben tárolt adatokat az alkalmazás szerverre.</w:t>
      </w:r>
    </w:p>
    <w:p w14:paraId="76C6E822" w14:textId="3079B291" w:rsidR="003D7160" w:rsidRPr="003A6F31" w:rsidRDefault="003D7160" w:rsidP="003D7160">
      <w:pPr>
        <w:pStyle w:val="Listaszerbekezds"/>
        <w:ind w:left="1080" w:firstLine="0"/>
      </w:pPr>
      <w:r w:rsidRPr="003A6F31">
        <w:t xml:space="preserve">Alapértelmezett értéke: </w:t>
      </w:r>
      <w:r w:rsidR="00AA29AB" w:rsidRPr="003A6F31">
        <w:rPr>
          <w:b/>
          <w:bCs/>
        </w:rPr>
        <w:t>10000</w:t>
      </w:r>
    </w:p>
    <w:p w14:paraId="675316EE" w14:textId="77777777" w:rsidR="00E46D24" w:rsidRPr="003A6F31" w:rsidRDefault="001E536B" w:rsidP="0053713C">
      <w:pPr>
        <w:pStyle w:val="Listaszerbekezds"/>
        <w:numPr>
          <w:ilvl w:val="0"/>
          <w:numId w:val="28"/>
        </w:numPr>
        <w:rPr>
          <w:b/>
          <w:bCs/>
        </w:rPr>
      </w:pPr>
      <w:r w:rsidRPr="003A6F31">
        <w:rPr>
          <w:b/>
          <w:bCs/>
        </w:rPr>
        <w:lastRenderedPageBreak/>
        <w:t>LOCK_ENABLED</w:t>
      </w:r>
    </w:p>
    <w:p w14:paraId="2CFCDA2E" w14:textId="40932083" w:rsidR="0053713C" w:rsidRPr="003A6F31" w:rsidRDefault="000B12F7" w:rsidP="00E46D24">
      <w:pPr>
        <w:pStyle w:val="Listaszerbekezds"/>
        <w:ind w:left="1080" w:firstLine="0"/>
        <w:rPr>
          <w:b/>
          <w:bCs/>
        </w:rPr>
      </w:pPr>
      <w:r w:rsidRPr="003A6F31">
        <w:t>Ez a konfigurációs beállítás azt szabályozza, hogy a munkamenet zároló</w:t>
      </w:r>
      <w:r w:rsidR="005A1F7A" w:rsidRPr="003A6F31">
        <w:t xml:space="preserve"> funkció</w:t>
      </w:r>
      <w:r w:rsidR="00273AC1" w:rsidRPr="003A6F31">
        <w:t xml:space="preserve"> be van-e kapcsolva.</w:t>
      </w:r>
    </w:p>
    <w:p w14:paraId="7BF685D5" w14:textId="16EF925D" w:rsidR="0053713C" w:rsidRPr="003A6F31" w:rsidRDefault="0053713C" w:rsidP="0053713C">
      <w:pPr>
        <w:pStyle w:val="Listaszerbekezds"/>
        <w:ind w:left="1080" w:firstLine="0"/>
        <w:rPr>
          <w:b/>
          <w:bCs/>
        </w:rPr>
      </w:pPr>
      <w:r w:rsidRPr="003A6F31">
        <w:t xml:space="preserve">Alapértelmezett értéke: </w:t>
      </w:r>
      <w:proofErr w:type="spellStart"/>
      <w:r w:rsidR="00D34C5A" w:rsidRPr="003A6F31">
        <w:rPr>
          <w:b/>
          <w:bCs/>
        </w:rPr>
        <w:t>false</w:t>
      </w:r>
      <w:proofErr w:type="spellEnd"/>
    </w:p>
    <w:p w14:paraId="52475B3C" w14:textId="77777777" w:rsidR="00E46D24" w:rsidRPr="003A6F31" w:rsidRDefault="001E536B" w:rsidP="001E536B">
      <w:pPr>
        <w:pStyle w:val="Listaszerbekezds"/>
        <w:numPr>
          <w:ilvl w:val="0"/>
          <w:numId w:val="28"/>
        </w:numPr>
        <w:rPr>
          <w:b/>
          <w:bCs/>
        </w:rPr>
      </w:pPr>
      <w:r w:rsidRPr="003A6F31">
        <w:rPr>
          <w:b/>
          <w:bCs/>
        </w:rPr>
        <w:t>LOCK_THRESHOLD</w:t>
      </w:r>
    </w:p>
    <w:p w14:paraId="7A15ADD5" w14:textId="4601E8A8" w:rsidR="001E536B" w:rsidRPr="003A6F31" w:rsidRDefault="00CF205D" w:rsidP="00E46D24">
      <w:pPr>
        <w:pStyle w:val="Listaszerbekezds"/>
        <w:ind w:left="1080" w:firstLine="0"/>
        <w:rPr>
          <w:b/>
          <w:bCs/>
        </w:rPr>
      </w:pPr>
      <w:r w:rsidRPr="003A6F31">
        <w:t>A munkamenet zároló funkció esetén használt küszöbérték.</w:t>
      </w:r>
    </w:p>
    <w:p w14:paraId="179E8646" w14:textId="5B4B10B9" w:rsidR="00882A19" w:rsidRPr="003A6F31" w:rsidRDefault="00882A19" w:rsidP="00882A19">
      <w:pPr>
        <w:pStyle w:val="Listaszerbekezds"/>
        <w:ind w:left="1080" w:firstLine="0"/>
        <w:rPr>
          <w:b/>
          <w:bCs/>
        </w:rPr>
      </w:pPr>
      <w:r w:rsidRPr="003A6F31">
        <w:t xml:space="preserve">Alapértelmezett értéke: </w:t>
      </w:r>
      <w:r w:rsidR="0077319B" w:rsidRPr="003A6F31">
        <w:rPr>
          <w:b/>
          <w:bCs/>
        </w:rPr>
        <w:t>0.5</w:t>
      </w:r>
    </w:p>
    <w:p w14:paraId="76523BA3" w14:textId="77777777" w:rsidR="00E46D24" w:rsidRPr="003A6F31" w:rsidRDefault="001E536B" w:rsidP="001E536B">
      <w:pPr>
        <w:pStyle w:val="Listaszerbekezds"/>
        <w:numPr>
          <w:ilvl w:val="0"/>
          <w:numId w:val="28"/>
        </w:numPr>
        <w:rPr>
          <w:b/>
          <w:bCs/>
        </w:rPr>
      </w:pPr>
      <w:r w:rsidRPr="003A6F31">
        <w:rPr>
          <w:b/>
          <w:bCs/>
        </w:rPr>
        <w:t>LOCK_UTILITY</w:t>
      </w:r>
    </w:p>
    <w:p w14:paraId="4B4DE567" w14:textId="3D2CAF6A" w:rsidR="001E536B" w:rsidRPr="003A6F31" w:rsidRDefault="00006381" w:rsidP="00E46D24">
      <w:pPr>
        <w:pStyle w:val="Listaszerbekezds"/>
        <w:ind w:left="1080" w:firstLine="0"/>
        <w:rPr>
          <w:b/>
          <w:bCs/>
        </w:rPr>
      </w:pPr>
      <w:r w:rsidRPr="003A6F31">
        <w:t>A munkamenet zárolás esetén hívott külső segédprogram.</w:t>
      </w:r>
    </w:p>
    <w:p w14:paraId="6BEBC5CD" w14:textId="7241A63F" w:rsidR="00B40C41" w:rsidRPr="003A6F31" w:rsidRDefault="00B40C41" w:rsidP="00B40C41">
      <w:pPr>
        <w:pStyle w:val="Listaszerbekezds"/>
        <w:ind w:left="1080" w:firstLine="0"/>
        <w:rPr>
          <w:b/>
          <w:bCs/>
        </w:rPr>
      </w:pPr>
      <w:r w:rsidRPr="003A6F31">
        <w:t xml:space="preserve">Alapértelmezett értéke: </w:t>
      </w:r>
      <w:r w:rsidRPr="003A6F31">
        <w:rPr>
          <w:b/>
          <w:bCs/>
        </w:rPr>
        <w:t>„</w:t>
      </w:r>
      <w:proofErr w:type="spellStart"/>
      <w:r w:rsidRPr="003A6F31">
        <w:rPr>
          <w:b/>
          <w:bCs/>
        </w:rPr>
        <w:t>slock</w:t>
      </w:r>
      <w:proofErr w:type="spellEnd"/>
      <w:r w:rsidRPr="003A6F31">
        <w:rPr>
          <w:b/>
          <w:bCs/>
        </w:rPr>
        <w:t>”</w:t>
      </w:r>
    </w:p>
    <w:p w14:paraId="661D0D33" w14:textId="77777777" w:rsidR="00E46D24" w:rsidRPr="003A6F31" w:rsidRDefault="001E536B" w:rsidP="006772E6">
      <w:pPr>
        <w:pStyle w:val="Listaszerbekezds"/>
        <w:numPr>
          <w:ilvl w:val="0"/>
          <w:numId w:val="28"/>
        </w:numPr>
        <w:rPr>
          <w:b/>
          <w:bCs/>
        </w:rPr>
      </w:pPr>
      <w:r w:rsidRPr="003A6F31">
        <w:rPr>
          <w:b/>
          <w:bCs/>
        </w:rPr>
        <w:t>METADATA_QUERY_INTERVAL</w:t>
      </w:r>
    </w:p>
    <w:p w14:paraId="3C797B7C" w14:textId="22BDCAE2" w:rsidR="006772E6" w:rsidRPr="003A6F31" w:rsidRDefault="0075039A" w:rsidP="00E46D24">
      <w:pPr>
        <w:pStyle w:val="Listaszerbekezds"/>
        <w:ind w:left="1080" w:firstLine="0"/>
        <w:rPr>
          <w:b/>
          <w:bCs/>
        </w:rPr>
      </w:pPr>
      <w:r w:rsidRPr="003A6F31">
        <w:t>A platform specifikus metaadatok lekérdezés</w:t>
      </w:r>
      <w:r w:rsidR="006772E6" w:rsidRPr="003A6F31">
        <w:t>e periodikusan történik. Ez a konfigurációs paraméter azt adja meg, hogy két lekérdezés között mennyi idő teljen el milliszekundumban.</w:t>
      </w:r>
    </w:p>
    <w:p w14:paraId="1AB01EFF" w14:textId="4EF9BC1C" w:rsidR="006772E6" w:rsidRPr="003A6F31" w:rsidRDefault="006772E6" w:rsidP="006772E6">
      <w:pPr>
        <w:pStyle w:val="Listaszerbekezds"/>
        <w:ind w:left="1080" w:firstLine="0"/>
      </w:pPr>
      <w:r w:rsidRPr="003A6F31">
        <w:t xml:space="preserve">Alapértelmezett értéke: </w:t>
      </w:r>
      <w:r w:rsidR="00444583" w:rsidRPr="003A6F31">
        <w:rPr>
          <w:b/>
          <w:bCs/>
        </w:rPr>
        <w:t>600000</w:t>
      </w:r>
    </w:p>
    <w:p w14:paraId="3CF00220" w14:textId="77777777" w:rsidR="00485548" w:rsidRPr="003A6F31" w:rsidRDefault="001E536B" w:rsidP="001E536B">
      <w:pPr>
        <w:pStyle w:val="Listaszerbekezds"/>
        <w:numPr>
          <w:ilvl w:val="0"/>
          <w:numId w:val="28"/>
        </w:numPr>
        <w:rPr>
          <w:b/>
          <w:bCs/>
        </w:rPr>
      </w:pPr>
      <w:r w:rsidRPr="003A6F31">
        <w:rPr>
          <w:b/>
          <w:bCs/>
        </w:rPr>
        <w:t>STATUS_BASE_URL</w:t>
      </w:r>
    </w:p>
    <w:p w14:paraId="54B3DEC0" w14:textId="345F092E" w:rsidR="001E536B" w:rsidRPr="003A6F31" w:rsidRDefault="00002158" w:rsidP="00485548">
      <w:pPr>
        <w:pStyle w:val="Listaszerbekezds"/>
        <w:ind w:left="1080" w:firstLine="0"/>
        <w:rPr>
          <w:b/>
          <w:bCs/>
        </w:rPr>
      </w:pPr>
      <w:r w:rsidRPr="003A6F31">
        <w:rPr>
          <w:b/>
          <w:bCs/>
        </w:rPr>
        <w:t xml:space="preserve"> </w:t>
      </w:r>
      <w:r w:rsidRPr="003A6F31">
        <w:t>Az alkalmazás szerver státusz lekérdezési végpontjának URL-je.</w:t>
      </w:r>
    </w:p>
    <w:p w14:paraId="1E9CB70F" w14:textId="1EA2811B" w:rsidR="00002158" w:rsidRPr="003A6F31" w:rsidRDefault="00002158" w:rsidP="00492DA3">
      <w:pPr>
        <w:pStyle w:val="Listaszerbekezds"/>
        <w:ind w:left="1080" w:firstLine="0"/>
        <w:rPr>
          <w:b/>
          <w:bCs/>
        </w:rPr>
      </w:pPr>
      <w:r w:rsidRPr="003A6F31">
        <w:t xml:space="preserve">Alapértelmezett értéke: </w:t>
      </w:r>
      <w:r w:rsidR="00492DA3" w:rsidRPr="003A6F31">
        <w:rPr>
          <w:b/>
          <w:bCs/>
        </w:rPr>
        <w:t>„http://localhost:3000/status”</w:t>
      </w:r>
    </w:p>
    <w:p w14:paraId="7DEBE385" w14:textId="77777777" w:rsidR="00BE77EC" w:rsidRPr="003A6F31" w:rsidRDefault="001E536B" w:rsidP="001E536B">
      <w:pPr>
        <w:pStyle w:val="Listaszerbekezds"/>
        <w:numPr>
          <w:ilvl w:val="0"/>
          <w:numId w:val="28"/>
        </w:numPr>
        <w:rPr>
          <w:b/>
          <w:bCs/>
        </w:rPr>
      </w:pPr>
      <w:r w:rsidRPr="003A6F31">
        <w:rPr>
          <w:b/>
          <w:bCs/>
        </w:rPr>
        <w:t>STATUS_INTERVAL</w:t>
      </w:r>
    </w:p>
    <w:p w14:paraId="37A039D1" w14:textId="585CDF35" w:rsidR="001E536B" w:rsidRPr="003A6F31" w:rsidRDefault="00F060C2" w:rsidP="00BE77EC">
      <w:pPr>
        <w:pStyle w:val="Listaszerbekezds"/>
        <w:ind w:left="1080" w:firstLine="0"/>
        <w:rPr>
          <w:b/>
          <w:bCs/>
        </w:rPr>
      </w:pPr>
      <w:r w:rsidRPr="003A6F31">
        <w:t>A felhasználó státuszának lekérdezése periodikusan történik.</w:t>
      </w:r>
      <w:r w:rsidR="00515A95" w:rsidRPr="003A6F31">
        <w:t xml:space="preserve"> Ez a konfigurációs paraméter azt adja meg, hogy két lekérdezés között mennyi idő teljen el másodpercben.</w:t>
      </w:r>
    </w:p>
    <w:p w14:paraId="309A1525" w14:textId="63CF5137" w:rsidR="00AB0A4E" w:rsidRPr="003A6F31" w:rsidRDefault="00AB0A4E" w:rsidP="00AB0A4E">
      <w:pPr>
        <w:pStyle w:val="Listaszerbekezds"/>
        <w:ind w:left="1080" w:firstLine="0"/>
        <w:rPr>
          <w:b/>
          <w:bCs/>
        </w:rPr>
      </w:pPr>
      <w:r w:rsidRPr="003A6F31">
        <w:t xml:space="preserve">Alapértelmezett értéke: </w:t>
      </w:r>
      <w:r w:rsidRPr="003A6F31">
        <w:rPr>
          <w:b/>
          <w:bCs/>
        </w:rPr>
        <w:t>100</w:t>
      </w:r>
    </w:p>
    <w:p w14:paraId="56910C8D" w14:textId="159B6022" w:rsidR="00E96281" w:rsidRPr="003A6F31" w:rsidRDefault="001E536B" w:rsidP="001E536B">
      <w:pPr>
        <w:pStyle w:val="Listaszerbekezds"/>
        <w:numPr>
          <w:ilvl w:val="0"/>
          <w:numId w:val="28"/>
        </w:numPr>
        <w:rPr>
          <w:b/>
          <w:bCs/>
        </w:rPr>
      </w:pPr>
      <w:r w:rsidRPr="003A6F31">
        <w:rPr>
          <w:b/>
          <w:bCs/>
        </w:rPr>
        <w:t>SUBMIT_URL</w:t>
      </w:r>
    </w:p>
    <w:p w14:paraId="710210DE" w14:textId="40F01CE3" w:rsidR="001E536B" w:rsidRPr="003A6F31" w:rsidRDefault="00FC7B2F" w:rsidP="00E96281">
      <w:pPr>
        <w:pStyle w:val="Listaszerbekezds"/>
        <w:ind w:left="1080" w:firstLine="0"/>
        <w:rPr>
          <w:b/>
          <w:bCs/>
        </w:rPr>
      </w:pPr>
      <w:r w:rsidRPr="003A6F31">
        <w:t>Az alkalmazás szerver adatküldő végpontjának URL-je.</w:t>
      </w:r>
    </w:p>
    <w:p w14:paraId="1207B3E5" w14:textId="1FA2D1D6" w:rsidR="00D5368F" w:rsidRPr="003A6F31" w:rsidRDefault="00D5368F" w:rsidP="00D5368F">
      <w:pPr>
        <w:pStyle w:val="Listaszerbekezds"/>
        <w:ind w:left="1080" w:firstLine="0"/>
      </w:pPr>
      <w:r w:rsidRPr="003A6F31">
        <w:t xml:space="preserve">Alapértelmezett értéke: </w:t>
      </w:r>
      <w:r w:rsidR="00EA712C" w:rsidRPr="003A6F31">
        <w:rPr>
          <w:b/>
          <w:bCs/>
        </w:rPr>
        <w:t>„http://localhost:3000/</w:t>
      </w:r>
      <w:proofErr w:type="spellStart"/>
      <w:r w:rsidR="00EA712C" w:rsidRPr="003A6F31">
        <w:rPr>
          <w:b/>
          <w:bCs/>
        </w:rPr>
        <w:t>chunk</w:t>
      </w:r>
      <w:proofErr w:type="spellEnd"/>
      <w:r w:rsidR="00EA712C" w:rsidRPr="003A6F31">
        <w:rPr>
          <w:b/>
          <w:bCs/>
        </w:rPr>
        <w:t>”</w:t>
      </w:r>
    </w:p>
    <w:p w14:paraId="50339E68" w14:textId="77777777" w:rsidR="00E96281" w:rsidRPr="003A6F31" w:rsidRDefault="001E536B" w:rsidP="001E536B">
      <w:pPr>
        <w:pStyle w:val="Listaszerbekezds"/>
        <w:numPr>
          <w:ilvl w:val="0"/>
          <w:numId w:val="28"/>
        </w:numPr>
        <w:rPr>
          <w:b/>
          <w:bCs/>
        </w:rPr>
      </w:pPr>
      <w:r w:rsidRPr="003A6F31">
        <w:rPr>
          <w:b/>
          <w:bCs/>
        </w:rPr>
        <w:t>USER_ID</w:t>
      </w:r>
    </w:p>
    <w:p w14:paraId="2D46F8A7" w14:textId="2F7C5773" w:rsidR="001E536B" w:rsidRPr="003A6F31" w:rsidRDefault="00940238" w:rsidP="00E96281">
      <w:pPr>
        <w:pStyle w:val="Listaszerbekezds"/>
        <w:ind w:left="1080" w:firstLine="0"/>
        <w:rPr>
          <w:b/>
          <w:bCs/>
        </w:rPr>
      </w:pPr>
      <w:r w:rsidRPr="003A6F31">
        <w:lastRenderedPageBreak/>
        <w:t>A felhasználó azonosítója</w:t>
      </w:r>
      <w:r w:rsidR="00AD481E" w:rsidRPr="003A6F31">
        <w:t>.</w:t>
      </w:r>
    </w:p>
    <w:p w14:paraId="2E93E788" w14:textId="197B8866" w:rsidR="00171813" w:rsidRPr="003A6F31" w:rsidRDefault="00171813" w:rsidP="00171813">
      <w:pPr>
        <w:pStyle w:val="Listaszerbekezds"/>
        <w:ind w:left="1080" w:firstLine="0"/>
        <w:rPr>
          <w:b/>
          <w:bCs/>
        </w:rPr>
      </w:pPr>
      <w:r w:rsidRPr="003A6F31">
        <w:t xml:space="preserve">Alapértelmezett értéke: </w:t>
      </w:r>
      <w:r w:rsidR="001735FD" w:rsidRPr="003A6F31">
        <w:rPr>
          <w:b/>
          <w:bCs/>
        </w:rPr>
        <w:t>„</w:t>
      </w:r>
      <w:proofErr w:type="spellStart"/>
      <w:r w:rsidR="001735FD" w:rsidRPr="003A6F31">
        <w:rPr>
          <w:b/>
          <w:bCs/>
        </w:rPr>
        <w:t>default_user</w:t>
      </w:r>
      <w:proofErr w:type="spellEnd"/>
      <w:r w:rsidR="001735FD" w:rsidRPr="003A6F31">
        <w:rPr>
          <w:b/>
          <w:bCs/>
        </w:rPr>
        <w:t>”</w:t>
      </w:r>
    </w:p>
    <w:p w14:paraId="332C783D" w14:textId="355F3F42" w:rsidR="00DA1A5D" w:rsidRPr="003A6F31" w:rsidRDefault="0005063C" w:rsidP="00DA1A5D">
      <w:pPr>
        <w:pStyle w:val="Cmsor2"/>
      </w:pPr>
      <w:bookmarkStart w:id="45" w:name="_Toc119525181"/>
      <w:r w:rsidRPr="003A6F31">
        <w:t>Telepítés</w:t>
      </w:r>
      <w:bookmarkEnd w:id="45"/>
    </w:p>
    <w:p w14:paraId="087D6190" w14:textId="294E76DC" w:rsidR="00DA1A5D" w:rsidRPr="003A6F31" w:rsidRDefault="00FE2090" w:rsidP="00DA1A5D">
      <w:r w:rsidRPr="003A6F31">
        <w:t>Az adatgyűjtő kliens alkalmazás</w:t>
      </w:r>
      <w:r w:rsidR="00DE3F93" w:rsidRPr="003A6F31">
        <w:t xml:space="preserve"> telepítéséhez </w:t>
      </w:r>
      <w:r w:rsidR="00B76561" w:rsidRPr="003A6F31">
        <w:t xml:space="preserve">két lépésre van szükség. Először </w:t>
      </w:r>
      <w:r w:rsidR="005D4C05" w:rsidRPr="003A6F31">
        <w:t>a forráskódból létre kell hozni a futtatható állományt (</w:t>
      </w:r>
      <w:proofErr w:type="spellStart"/>
      <w:r w:rsidR="005D4C05" w:rsidRPr="003A6F31">
        <w:t>build</w:t>
      </w:r>
      <w:proofErr w:type="spellEnd"/>
      <w:r w:rsidR="005D4C05" w:rsidRPr="003A6F31">
        <w:t xml:space="preserve">), </w:t>
      </w:r>
      <w:r w:rsidR="004C341B" w:rsidRPr="003A6F31">
        <w:t>majd a futtatható állományt el kell indítani</w:t>
      </w:r>
      <w:r w:rsidR="00C22C04" w:rsidRPr="003A6F31">
        <w:t xml:space="preserve"> opcionálisan parancssori argumentumok vagy környezeti változók megadásával</w:t>
      </w:r>
      <w:r w:rsidR="004C341B" w:rsidRPr="003A6F31">
        <w:t>.</w:t>
      </w:r>
      <w:r w:rsidR="000A144D" w:rsidRPr="003A6F31">
        <w:t xml:space="preserve"> Az alkalmazás telepítésének támogatásához Docker-t használtam.</w:t>
      </w:r>
      <w:r w:rsidR="00E37614" w:rsidRPr="003A6F31">
        <w:t xml:space="preserve"> </w:t>
      </w:r>
      <w:r w:rsidR="00BA43F8" w:rsidRPr="003A6F31">
        <w:t>A</w:t>
      </w:r>
      <w:r w:rsidR="0066504D" w:rsidRPr="003A6F31">
        <w:t xml:space="preserve">z alkalmazást az operációs rendszeren natív módon kell futtatni, ugyanis egy Docker konténeren </w:t>
      </w:r>
      <w:r w:rsidR="00823EB0" w:rsidRPr="003A6F31">
        <w:t>belülről biztonság technikai okok miatt nem lehet (vagy legalábbis</w:t>
      </w:r>
      <w:r w:rsidR="00BB65B6" w:rsidRPr="003A6F31">
        <w:t xml:space="preserve"> </w:t>
      </w:r>
      <w:r w:rsidR="0051622E" w:rsidRPr="003A6F31">
        <w:t>meglehetősen nehéz)</w:t>
      </w:r>
      <w:r w:rsidR="006F781C" w:rsidRPr="003A6F31">
        <w:t xml:space="preserve"> hozzáférni a </w:t>
      </w:r>
      <w:proofErr w:type="spellStart"/>
      <w:r w:rsidR="006F781C" w:rsidRPr="003A6F31">
        <w:rPr>
          <w:i/>
          <w:iCs/>
        </w:rPr>
        <w:t>host</w:t>
      </w:r>
      <w:proofErr w:type="spellEnd"/>
      <w:r w:rsidR="006F781C" w:rsidRPr="003A6F31">
        <w:rPr>
          <w:i/>
          <w:iCs/>
        </w:rPr>
        <w:t xml:space="preserve"> </w:t>
      </w:r>
      <w:r w:rsidR="006F781C" w:rsidRPr="003A6F31">
        <w:t>környezet megjelenítő szerveréhez.</w:t>
      </w:r>
      <w:r w:rsidR="0064496B" w:rsidRPr="003A6F31">
        <w:t xml:space="preserve"> Ezért a Docker támogatás csak az alkalmazás </w:t>
      </w:r>
      <w:proofErr w:type="spellStart"/>
      <w:r w:rsidR="0064496B" w:rsidRPr="003A6F31">
        <w:rPr>
          <w:i/>
          <w:iCs/>
        </w:rPr>
        <w:t>build</w:t>
      </w:r>
      <w:proofErr w:type="spellEnd"/>
      <w:r w:rsidR="0064496B" w:rsidRPr="003A6F31">
        <w:rPr>
          <w:i/>
          <w:iCs/>
        </w:rPr>
        <w:t xml:space="preserve"> </w:t>
      </w:r>
      <w:r w:rsidR="0064496B" w:rsidRPr="003A6F31">
        <w:t>fázisra terjed ki.</w:t>
      </w:r>
      <w:r w:rsidR="00D53B2B" w:rsidRPr="003A6F31">
        <w:t xml:space="preserve"> Ehhez a következő parancs kiadására van szükség:</w:t>
      </w:r>
    </w:p>
    <w:p w14:paraId="345AFCBF" w14:textId="19E8BA30" w:rsidR="00D53B2B" w:rsidRPr="003A6F31" w:rsidRDefault="00D53B2B" w:rsidP="00AA4D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eastAsia="hu-HU"/>
        </w:rPr>
      </w:pPr>
      <w:proofErr w:type="spellStart"/>
      <w:r w:rsidRPr="003A6F31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eastAsia="hu-HU"/>
        </w:rPr>
        <w:t>docker</w:t>
      </w:r>
      <w:proofErr w:type="spellEnd"/>
      <w:r w:rsidRPr="003A6F31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eastAsia="hu-HU"/>
        </w:rPr>
        <w:t xml:space="preserve"> </w:t>
      </w:r>
      <w:proofErr w:type="spellStart"/>
      <w:r w:rsidRPr="003A6F31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eastAsia="hu-HU"/>
        </w:rPr>
        <w:t>build</w:t>
      </w:r>
      <w:proofErr w:type="spellEnd"/>
      <w:r w:rsidRPr="003A6F31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eastAsia="hu-HU"/>
        </w:rPr>
        <w:t xml:space="preserve"> -o </w:t>
      </w:r>
      <w:proofErr w:type="spellStart"/>
      <w:proofErr w:type="gramStart"/>
      <w:r w:rsidRPr="003A6F31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eastAsia="hu-HU"/>
        </w:rPr>
        <w:t>bin</w:t>
      </w:r>
      <w:proofErr w:type="spellEnd"/>
      <w:r w:rsidRPr="003A6F31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eastAsia="hu-HU"/>
        </w:rPr>
        <w:t xml:space="preserve"> .</w:t>
      </w:r>
      <w:proofErr w:type="gramEnd"/>
    </w:p>
    <w:p w14:paraId="103B79EA" w14:textId="77777777" w:rsidR="00AA4D2C" w:rsidRPr="003A6F31" w:rsidRDefault="00AA4D2C" w:rsidP="00AA4D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eastAsia="hu-HU"/>
        </w:rPr>
      </w:pPr>
    </w:p>
    <w:p w14:paraId="6A25AFEF" w14:textId="2E641880" w:rsidR="00D53B2B" w:rsidRPr="003A6F31" w:rsidRDefault="00D53B2B" w:rsidP="00D53B2B">
      <w:pPr>
        <w:ind w:firstLine="0"/>
        <w:rPr>
          <w:lang w:eastAsia="hu-HU"/>
        </w:rPr>
      </w:pPr>
      <w:r w:rsidRPr="003A6F31">
        <w:rPr>
          <w:lang w:eastAsia="hu-HU"/>
        </w:rPr>
        <w:t>Ezzel létrejö</w:t>
      </w:r>
      <w:r w:rsidR="00AE1B0E" w:rsidRPr="003A6F31">
        <w:rPr>
          <w:lang w:eastAsia="hu-HU"/>
        </w:rPr>
        <w:t xml:space="preserve">n a </w:t>
      </w:r>
      <w:proofErr w:type="spellStart"/>
      <w:r w:rsidR="00AE1B0E" w:rsidRPr="003A6F31">
        <w:rPr>
          <w:i/>
          <w:iCs/>
          <w:lang w:eastAsia="hu-HU"/>
        </w:rPr>
        <w:t>bin</w:t>
      </w:r>
      <w:proofErr w:type="spellEnd"/>
      <w:r w:rsidR="00AE1B0E" w:rsidRPr="003A6F31">
        <w:rPr>
          <w:i/>
          <w:iCs/>
          <w:lang w:eastAsia="hu-HU"/>
        </w:rPr>
        <w:t xml:space="preserve"> </w:t>
      </w:r>
      <w:r w:rsidR="0052058B" w:rsidRPr="003A6F31">
        <w:rPr>
          <w:lang w:eastAsia="hu-HU"/>
        </w:rPr>
        <w:t>mappán belül a</w:t>
      </w:r>
      <w:r w:rsidR="0063705B" w:rsidRPr="003A6F31">
        <w:rPr>
          <w:lang w:eastAsia="hu-HU"/>
        </w:rPr>
        <w:t xml:space="preserve"> </w:t>
      </w:r>
      <w:r w:rsidR="0063705B" w:rsidRPr="003A6F31">
        <w:rPr>
          <w:i/>
          <w:iCs/>
          <w:lang w:eastAsia="hu-HU"/>
        </w:rPr>
        <w:t xml:space="preserve">x11-sentinel-client </w:t>
      </w:r>
      <w:r w:rsidR="0063705B" w:rsidRPr="003A6F31">
        <w:rPr>
          <w:lang w:eastAsia="hu-HU"/>
        </w:rPr>
        <w:t>nevű futtatható állomány</w:t>
      </w:r>
      <w:r w:rsidR="007E0B64" w:rsidRPr="003A6F31">
        <w:rPr>
          <w:lang w:eastAsia="hu-HU"/>
        </w:rPr>
        <w:t>, amelyet parancssorból, például a következő paranccsal lehet elindítani:</w:t>
      </w:r>
    </w:p>
    <w:p w14:paraId="510CC31C" w14:textId="48B41722" w:rsidR="007E0B64" w:rsidRPr="003A6F31" w:rsidRDefault="007E0B64" w:rsidP="007E0B64">
      <w:pPr>
        <w:pStyle w:val="Kd"/>
        <w:ind w:left="0"/>
        <w:rPr>
          <w:lang w:eastAsia="hu-HU"/>
        </w:rPr>
      </w:pPr>
      <w:proofErr w:type="spellStart"/>
      <w:r w:rsidRPr="003A6F31">
        <w:rPr>
          <w:lang w:eastAsia="hu-HU"/>
        </w:rPr>
        <w:t>bin</w:t>
      </w:r>
      <w:proofErr w:type="spellEnd"/>
      <w:r w:rsidRPr="003A6F31">
        <w:rPr>
          <w:lang w:eastAsia="hu-HU"/>
        </w:rPr>
        <w:t>/x11-sentinel-client –-</w:t>
      </w:r>
      <w:proofErr w:type="spellStart"/>
      <w:r w:rsidRPr="003A6F31">
        <w:rPr>
          <w:lang w:eastAsia="hu-HU"/>
        </w:rPr>
        <w:t>user-id</w:t>
      </w:r>
      <w:proofErr w:type="spellEnd"/>
      <w:r w:rsidRPr="003A6F31">
        <w:rPr>
          <w:lang w:eastAsia="hu-HU"/>
        </w:rPr>
        <w:t xml:space="preserve"> user@test.com –-</w:t>
      </w:r>
      <w:proofErr w:type="spellStart"/>
      <w:r w:rsidRPr="003A6F31">
        <w:rPr>
          <w:lang w:eastAsia="hu-HU"/>
        </w:rPr>
        <w:t>lock-enabled</w:t>
      </w:r>
      <w:proofErr w:type="spellEnd"/>
      <w:r w:rsidRPr="003A6F31">
        <w:rPr>
          <w:lang w:eastAsia="hu-HU"/>
        </w:rPr>
        <w:t xml:space="preserve"> </w:t>
      </w:r>
      <w:proofErr w:type="spellStart"/>
      <w:r w:rsidRPr="003A6F31">
        <w:rPr>
          <w:lang w:eastAsia="hu-HU"/>
        </w:rPr>
        <w:t>true</w:t>
      </w:r>
      <w:proofErr w:type="spellEnd"/>
    </w:p>
    <w:p w14:paraId="49A3B094" w14:textId="31E3D9E2" w:rsidR="000C0CC7" w:rsidRPr="003A6F31" w:rsidRDefault="00C54B08" w:rsidP="000C0CC7">
      <w:pPr>
        <w:pStyle w:val="Cmsor1"/>
      </w:pPr>
      <w:bookmarkStart w:id="46" w:name="_Ref117780786"/>
      <w:bookmarkStart w:id="47" w:name="_Toc119525182"/>
      <w:r w:rsidRPr="003A6F31">
        <w:lastRenderedPageBreak/>
        <w:t>Az alkalmazás</w:t>
      </w:r>
      <w:r w:rsidR="000C0CC7" w:rsidRPr="003A6F31">
        <w:t xml:space="preserve"> szerver</w:t>
      </w:r>
      <w:bookmarkEnd w:id="46"/>
      <w:bookmarkEnd w:id="47"/>
    </w:p>
    <w:p w14:paraId="0D2A884C" w14:textId="6C2B45FD" w:rsidR="00B85D3F" w:rsidRPr="003A6F31" w:rsidRDefault="00BC6074" w:rsidP="00B85D3F">
      <w:r w:rsidRPr="003A6F31">
        <w:t>A következő fejezetnek a célja a kliens programokat kiszolgáló alkalmazás szerver részletes dokumentációja.</w:t>
      </w:r>
      <w:r w:rsidR="00896464" w:rsidRPr="003A6F31">
        <w:t xml:space="preserve"> A</w:t>
      </w:r>
      <w:r w:rsidR="00FE7BF6" w:rsidRPr="003A6F31">
        <w:t xml:space="preserve"> leírásban</w:t>
      </w:r>
      <w:r w:rsidR="00616371" w:rsidRPr="003A6F31">
        <w:t xml:space="preserve"> először ismertetem a szerver program</w:t>
      </w:r>
      <w:r w:rsidR="001C40A1" w:rsidRPr="003A6F31">
        <w:t>mal szemben felállított követelményeket, majd az alkalmazás</w:t>
      </w:r>
      <w:r w:rsidR="00616371" w:rsidRPr="003A6F31">
        <w:t xml:space="preserve"> felépítését</w:t>
      </w:r>
      <w:r w:rsidR="00FA250B" w:rsidRPr="003A6F31">
        <w:t xml:space="preserve">. Ezután az </w:t>
      </w:r>
      <w:r w:rsidR="00735A02" w:rsidRPr="003A6F31">
        <w:t xml:space="preserve">üzleti logikai réteg dokumentációja következik. </w:t>
      </w:r>
      <w:r w:rsidR="00255CC7" w:rsidRPr="003A6F31">
        <w:t xml:space="preserve">Ezt követően a kliens programok felé nyújtott HTTP API-t ismertetem. </w:t>
      </w:r>
      <w:r w:rsidR="004F3F98" w:rsidRPr="003A6F31">
        <w:t xml:space="preserve">Ezután az </w:t>
      </w:r>
      <w:r w:rsidR="00FA250B" w:rsidRPr="003A6F31">
        <w:t>adatbázis réteggel kapcsolatos tudnivalók</w:t>
      </w:r>
      <w:r w:rsidR="00796086" w:rsidRPr="003A6F31">
        <w:t>ról</w:t>
      </w:r>
      <w:r w:rsidR="00FA250B" w:rsidRPr="003A6F31">
        <w:t xml:space="preserve">, </w:t>
      </w:r>
      <w:r w:rsidR="00E14DE8" w:rsidRPr="003A6F31">
        <w:t xml:space="preserve">majd a </w:t>
      </w:r>
      <w:r w:rsidR="004F2657" w:rsidRPr="003A6F31">
        <w:t>kiértékelő szoftverről lesz szó. A fejezetet végül a szerver konfigurációs lehetőségeinek bemutatásával zárom.</w:t>
      </w:r>
    </w:p>
    <w:p w14:paraId="049DBC00" w14:textId="28032253" w:rsidR="00D570E3" w:rsidRPr="003A6F31" w:rsidRDefault="00D570E3" w:rsidP="00D570E3">
      <w:pPr>
        <w:pStyle w:val="Cmsor2"/>
      </w:pPr>
      <w:bookmarkStart w:id="48" w:name="_Toc119525183"/>
      <w:r w:rsidRPr="003A6F31">
        <w:t>Követelmények</w:t>
      </w:r>
      <w:bookmarkEnd w:id="48"/>
    </w:p>
    <w:p w14:paraId="1B4897C8" w14:textId="3874F86E" w:rsidR="002622A0" w:rsidRPr="003A6F31" w:rsidRDefault="002622A0" w:rsidP="002F4BCA">
      <w:pPr>
        <w:ind w:left="1440" w:hanging="720"/>
      </w:pPr>
      <w:r w:rsidRPr="003A6F31">
        <w:t>R1</w:t>
      </w:r>
      <w:r w:rsidRPr="003A6F31">
        <w:tab/>
        <w:t xml:space="preserve">A szerver </w:t>
      </w:r>
      <w:r w:rsidR="00C10EC6" w:rsidRPr="003A6F31">
        <w:t>biztosítson HTTP REST API-t a</w:t>
      </w:r>
      <w:r w:rsidR="002F4BCA" w:rsidRPr="003A6F31">
        <w:t>z adatgyűjtő kliens által küldött események</w:t>
      </w:r>
      <w:r w:rsidR="00946FBC" w:rsidRPr="003A6F31">
        <w:t xml:space="preserve"> </w:t>
      </w:r>
      <w:r w:rsidR="00FC2843" w:rsidRPr="003A6F31">
        <w:t>fogadására és feldolgozására</w:t>
      </w:r>
      <w:r w:rsidR="00946FBC" w:rsidRPr="003A6F31">
        <w:t>.</w:t>
      </w:r>
    </w:p>
    <w:p w14:paraId="7A6B5BAA" w14:textId="20B9779F" w:rsidR="006A526E" w:rsidRPr="003A6F31" w:rsidRDefault="006A526E" w:rsidP="002F4BCA">
      <w:pPr>
        <w:ind w:left="1440" w:hanging="720"/>
      </w:pPr>
      <w:r w:rsidRPr="003A6F31">
        <w:t>R2</w:t>
      </w:r>
      <w:r w:rsidRPr="003A6F31">
        <w:tab/>
        <w:t>A szerver legyen képes adatbázisba menteni az adatgyűjtő kliens által küldött eseményeket.</w:t>
      </w:r>
    </w:p>
    <w:p w14:paraId="062EC59D" w14:textId="6D5DC953" w:rsidR="00AC4A89" w:rsidRPr="003A6F31" w:rsidRDefault="00AC4A89" w:rsidP="002F4BCA">
      <w:pPr>
        <w:ind w:left="1440" w:hanging="720"/>
      </w:pPr>
      <w:r w:rsidRPr="003A6F31">
        <w:t>R3</w:t>
      </w:r>
      <w:r w:rsidRPr="003A6F31">
        <w:tab/>
      </w:r>
      <w:r w:rsidR="00B52978" w:rsidRPr="003A6F31">
        <w:t xml:space="preserve">A szerver </w:t>
      </w:r>
      <w:r w:rsidR="003D271D" w:rsidRPr="003A6F31">
        <w:t>tartsa karban adatbázisban</w:t>
      </w:r>
      <w:r w:rsidR="00B52978" w:rsidRPr="003A6F31">
        <w:t xml:space="preserve"> a felhasználókat, a </w:t>
      </w:r>
      <w:r w:rsidR="000A7E4C" w:rsidRPr="003A6F31">
        <w:t>felhasználói munkameneteket és az adatfolyamokat</w:t>
      </w:r>
      <w:r w:rsidR="00A33F7C" w:rsidRPr="003A6F31">
        <w:t xml:space="preserve"> az adatgyűjtő kliens által küldött információ alapján.</w:t>
      </w:r>
    </w:p>
    <w:p w14:paraId="42015656" w14:textId="260FEE8F" w:rsidR="00A94B5D" w:rsidRPr="003A6F31" w:rsidRDefault="00A94B5D" w:rsidP="002F4BCA">
      <w:pPr>
        <w:ind w:left="1440" w:hanging="720"/>
      </w:pPr>
      <w:r w:rsidRPr="003A6F31">
        <w:t>R4</w:t>
      </w:r>
      <w:r w:rsidRPr="003A6F31">
        <w:tab/>
      </w:r>
      <w:r w:rsidR="00BD4EFE" w:rsidRPr="003A6F31">
        <w:t>A</w:t>
      </w:r>
      <w:r w:rsidR="00D93904" w:rsidRPr="003A6F31">
        <w:t>mennyiben egy felhasználónak elegendő mozgásadata összegyűlt, a szerver hívjon meg egy külső kiértékelő szolgáltatást</w:t>
      </w:r>
      <w:r w:rsidR="004B71AE" w:rsidRPr="003A6F31">
        <w:t>, amely a felhasználótól gyűjtött adatokból</w:t>
      </w:r>
      <w:r w:rsidR="00D93904" w:rsidRPr="003A6F31">
        <w:t xml:space="preserve"> </w:t>
      </w:r>
      <w:proofErr w:type="spellStart"/>
      <w:r w:rsidR="00D93904" w:rsidRPr="003A6F31">
        <w:t>biometrikus</w:t>
      </w:r>
      <w:proofErr w:type="spellEnd"/>
      <w:r w:rsidR="00D93904" w:rsidRPr="003A6F31">
        <w:t xml:space="preserve"> profil</w:t>
      </w:r>
      <w:r w:rsidR="004B71AE" w:rsidRPr="003A6F31">
        <w:t>t készít.</w:t>
      </w:r>
    </w:p>
    <w:p w14:paraId="4C3FB133" w14:textId="660D2A0D" w:rsidR="002916BB" w:rsidRPr="003A6F31" w:rsidRDefault="002916BB" w:rsidP="002F4BCA">
      <w:pPr>
        <w:ind w:left="1440" w:hanging="720"/>
      </w:pPr>
      <w:r w:rsidRPr="003A6F31">
        <w:t>R5</w:t>
      </w:r>
      <w:r w:rsidRPr="003A6F31">
        <w:tab/>
      </w:r>
      <w:r w:rsidR="00B46D04" w:rsidRPr="003A6F31">
        <w:t xml:space="preserve">Amennyiben egy felhasználónak elegendő mozgásadata összegyűlt egy adatfolyamban és rendelkezik </w:t>
      </w:r>
      <w:proofErr w:type="spellStart"/>
      <w:r w:rsidR="00B46D04" w:rsidRPr="003A6F31">
        <w:t>biometrikus</w:t>
      </w:r>
      <w:proofErr w:type="spellEnd"/>
      <w:r w:rsidR="00B46D04" w:rsidRPr="003A6F31">
        <w:t xml:space="preserve"> profillal, a szerver hívjon meg egy külső kiértékelő szolgáltatást, amely a felhasználótól gyűjtött adatok alapján verifikálja a felhasználót.</w:t>
      </w:r>
    </w:p>
    <w:p w14:paraId="221323EB" w14:textId="6E291FC0" w:rsidR="00B46D04" w:rsidRPr="003A6F31" w:rsidRDefault="00B46D04" w:rsidP="002F4BCA">
      <w:pPr>
        <w:ind w:left="1440" w:hanging="720"/>
      </w:pPr>
      <w:r w:rsidRPr="003A6F31">
        <w:t>R6</w:t>
      </w:r>
      <w:r w:rsidRPr="003A6F31">
        <w:tab/>
        <w:t>A verifikációs kérés minden új adatcsomag (</w:t>
      </w:r>
      <w:proofErr w:type="spellStart"/>
      <w:r w:rsidRPr="003A6F31">
        <w:t>chunk</w:t>
      </w:r>
      <w:proofErr w:type="spellEnd"/>
      <w:r w:rsidRPr="003A6F31">
        <w:t xml:space="preserve">) </w:t>
      </w:r>
      <w:r w:rsidR="004731EF" w:rsidRPr="003A6F31">
        <w:t>beérkezésekor fusson le.</w:t>
      </w:r>
    </w:p>
    <w:p w14:paraId="3AB3EDAE" w14:textId="1F09A304" w:rsidR="00283903" w:rsidRPr="003A6F31" w:rsidRDefault="00283903" w:rsidP="002F4BCA">
      <w:pPr>
        <w:ind w:left="1440" w:hanging="720"/>
      </w:pPr>
      <w:r w:rsidRPr="003A6F31">
        <w:t>R7</w:t>
      </w:r>
      <w:r w:rsidRPr="003A6F31">
        <w:tab/>
        <w:t xml:space="preserve">A szerver tárolja adatbázisban a </w:t>
      </w:r>
      <w:proofErr w:type="spellStart"/>
      <w:r w:rsidRPr="003A6F31">
        <w:t>biometrikus</w:t>
      </w:r>
      <w:proofErr w:type="spellEnd"/>
      <w:r w:rsidRPr="003A6F31">
        <w:t xml:space="preserve"> profilokat és a verifikációkat.</w:t>
      </w:r>
    </w:p>
    <w:p w14:paraId="4FBF959D" w14:textId="2ADFB2C5" w:rsidR="00DE56A3" w:rsidRPr="003A6F31" w:rsidRDefault="00DE56A3" w:rsidP="002F4BCA">
      <w:pPr>
        <w:ind w:left="1440" w:hanging="720"/>
      </w:pPr>
      <w:r w:rsidRPr="003A6F31">
        <w:t>R8</w:t>
      </w:r>
      <w:r w:rsidRPr="003A6F31">
        <w:tab/>
      </w:r>
      <w:r w:rsidR="00EA23D0" w:rsidRPr="003A6F31">
        <w:t xml:space="preserve">A szerver biztosítson HTTP REST API-t az </w:t>
      </w:r>
      <w:r w:rsidR="000854F1" w:rsidRPr="003A6F31">
        <w:t>adatgyűjtő kliens által küldött státusz lekérdezések</w:t>
      </w:r>
      <w:r w:rsidR="000541EA" w:rsidRPr="003A6F31">
        <w:t xml:space="preserve"> fogadására és feldolgozására.</w:t>
      </w:r>
    </w:p>
    <w:p w14:paraId="62D9EFDA" w14:textId="7735ED59" w:rsidR="001A1905" w:rsidRPr="003A6F31" w:rsidRDefault="001A1905" w:rsidP="002F4BCA">
      <w:pPr>
        <w:ind w:left="1440" w:hanging="720"/>
      </w:pPr>
      <w:r w:rsidRPr="003A6F31">
        <w:lastRenderedPageBreak/>
        <w:t>R9</w:t>
      </w:r>
      <w:r w:rsidRPr="003A6F31">
        <w:tab/>
      </w:r>
      <w:r w:rsidR="00C33E81" w:rsidRPr="003A6F31">
        <w:t xml:space="preserve">A szerver </w:t>
      </w:r>
      <w:r w:rsidR="001830E7" w:rsidRPr="003A6F31">
        <w:t>legyen képes a felhasználó aktuális státuszának megállapítására</w:t>
      </w:r>
      <w:r w:rsidR="00252983" w:rsidRPr="003A6F31">
        <w:t xml:space="preserve"> a rendelkezésre álló információk alapján</w:t>
      </w:r>
      <w:r w:rsidR="001830E7" w:rsidRPr="003A6F31">
        <w:t>.</w:t>
      </w:r>
    </w:p>
    <w:p w14:paraId="2BC821DF" w14:textId="00F73EF1" w:rsidR="004E43C6" w:rsidRPr="003A6F31" w:rsidRDefault="004E43C6" w:rsidP="002F4BCA">
      <w:pPr>
        <w:ind w:left="1440" w:hanging="720"/>
      </w:pPr>
      <w:r w:rsidRPr="003A6F31">
        <w:t>R10</w:t>
      </w:r>
      <w:r w:rsidRPr="003A6F31">
        <w:tab/>
      </w:r>
      <w:r w:rsidR="0004134A" w:rsidRPr="003A6F31">
        <w:t xml:space="preserve">A szerver biztosítson HTTP REST API-t a webes vékonykliens által küldött </w:t>
      </w:r>
      <w:r w:rsidR="005B5373" w:rsidRPr="003A6F31">
        <w:t xml:space="preserve">felhasználói és egyéb statisztikákat érintő </w:t>
      </w:r>
      <w:r w:rsidR="0004134A" w:rsidRPr="003A6F31">
        <w:t>lekérdezések fogadására és feldolgozására.</w:t>
      </w:r>
    </w:p>
    <w:p w14:paraId="3ACAD755" w14:textId="66B3DC8B" w:rsidR="00B532E2" w:rsidRPr="003A6F31" w:rsidRDefault="00B532E2" w:rsidP="00B532E2">
      <w:pPr>
        <w:pStyle w:val="Cmsor2"/>
      </w:pPr>
      <w:bookmarkStart w:id="49" w:name="_Toc119525184"/>
      <w:r w:rsidRPr="003A6F31">
        <w:t>A</w:t>
      </w:r>
      <w:r w:rsidR="009538A7" w:rsidRPr="003A6F31">
        <w:t xml:space="preserve">z alkalmazás </w:t>
      </w:r>
      <w:r w:rsidRPr="003A6F31">
        <w:t>felépítése</w:t>
      </w:r>
      <w:bookmarkEnd w:id="49"/>
    </w:p>
    <w:p w14:paraId="6AE6CE2E" w14:textId="7F8B085C" w:rsidR="00723182" w:rsidRPr="003A6F31" w:rsidRDefault="00723182" w:rsidP="00723182">
      <w:r w:rsidRPr="003A6F31">
        <w:t xml:space="preserve">Az alkalmazás szervert </w:t>
      </w:r>
      <w:proofErr w:type="spellStart"/>
      <w:r w:rsidRPr="003A6F31">
        <w:t>Erlang</w:t>
      </w:r>
      <w:proofErr w:type="spellEnd"/>
      <w:r w:rsidRPr="003A6F31">
        <w:t xml:space="preserve"> nyelven implementáltam.</w:t>
      </w:r>
      <w:r w:rsidR="00D60087" w:rsidRPr="003A6F31">
        <w:t xml:space="preserve"> Ezt a döntést a platform </w:t>
      </w:r>
      <w:r w:rsidR="00D60087" w:rsidRPr="003A6F31">
        <w:rPr>
          <w:i/>
          <w:iCs/>
        </w:rPr>
        <w:fldChar w:fldCharType="begin"/>
      </w:r>
      <w:r w:rsidR="00D60087" w:rsidRPr="003A6F31">
        <w:rPr>
          <w:i/>
          <w:iCs/>
        </w:rPr>
        <w:instrText xml:space="preserve"> REF _Ref118312830 \r \h  \* MERGEFORMAT </w:instrText>
      </w:r>
      <w:r w:rsidR="00D60087" w:rsidRPr="003A6F31">
        <w:rPr>
          <w:i/>
          <w:iCs/>
        </w:rPr>
      </w:r>
      <w:r w:rsidR="00D60087" w:rsidRPr="003A6F31">
        <w:rPr>
          <w:i/>
          <w:iCs/>
        </w:rPr>
        <w:fldChar w:fldCharType="separate"/>
      </w:r>
      <w:r w:rsidR="00043D22" w:rsidRPr="003A6F31">
        <w:rPr>
          <w:i/>
          <w:iCs/>
        </w:rPr>
        <w:t>2.6</w:t>
      </w:r>
      <w:r w:rsidR="00D60087" w:rsidRPr="003A6F31">
        <w:rPr>
          <w:i/>
          <w:iCs/>
        </w:rPr>
        <w:fldChar w:fldCharType="end"/>
      </w:r>
      <w:r w:rsidR="00D60087" w:rsidRPr="003A6F31">
        <w:t>-os fejezetben bemutatott előnyei, illetve személyes tapasztalatom indokolják.</w:t>
      </w:r>
      <w:r w:rsidR="00CF15F4" w:rsidRPr="003A6F31">
        <w:t xml:space="preserve"> A szerver forráskódja </w:t>
      </w:r>
      <w:proofErr w:type="spellStart"/>
      <w:r w:rsidR="00CF15F4" w:rsidRPr="003A6F31">
        <w:t>Erlang</w:t>
      </w:r>
      <w:proofErr w:type="spellEnd"/>
      <w:r w:rsidR="00CF15F4" w:rsidRPr="003A6F31">
        <w:t xml:space="preserve"> modulok összessége, amelyek </w:t>
      </w:r>
      <w:r w:rsidR="008B352F" w:rsidRPr="003A6F31">
        <w:t xml:space="preserve">a követelmények által leírt </w:t>
      </w:r>
      <w:r w:rsidR="00CF15F4" w:rsidRPr="003A6F31">
        <w:t>különböző funkcionalitás</w:t>
      </w:r>
      <w:r w:rsidR="002C7E96" w:rsidRPr="003A6F31">
        <w:t>oka</w:t>
      </w:r>
      <w:r w:rsidR="00CF15F4" w:rsidRPr="003A6F31">
        <w:t>t valósítanak meg.</w:t>
      </w:r>
      <w:r w:rsidR="00DB6102" w:rsidRPr="003A6F31">
        <w:t xml:space="preserve"> </w:t>
      </w:r>
      <w:r w:rsidR="00DC6C00" w:rsidRPr="003A6F31">
        <w:t>Az egyes modulok jól csoportosíthatóak a betöltött funkciójuk szerint:</w:t>
      </w:r>
    </w:p>
    <w:p w14:paraId="715EFCC4" w14:textId="00974493" w:rsidR="00176CC7" w:rsidRPr="003A6F31" w:rsidRDefault="00176CC7" w:rsidP="00DC6C00">
      <w:pPr>
        <w:pStyle w:val="Listaszerbekezds"/>
        <w:numPr>
          <w:ilvl w:val="0"/>
          <w:numId w:val="28"/>
        </w:numPr>
      </w:pPr>
      <w:r w:rsidRPr="003A6F31">
        <w:rPr>
          <w:b/>
          <w:bCs/>
        </w:rPr>
        <w:t>alkalmazással kapcsolatos modulok</w:t>
      </w:r>
    </w:p>
    <w:p w14:paraId="462E5ED8" w14:textId="3204F627" w:rsidR="00832EC2" w:rsidRPr="003A6F31" w:rsidRDefault="00832EC2" w:rsidP="00832EC2">
      <w:pPr>
        <w:ind w:left="720" w:firstLine="0"/>
      </w:pPr>
      <w:r w:rsidRPr="003A6F31">
        <w:t>Ezek a modulok az alkalmazás elindításával, telepítésével, üzemeltetésével és egyéb feladatokkal kapcsolatos kódokat tartalmaznak (például függőségek kezelése, felügyeleti fa</w:t>
      </w:r>
      <w:r w:rsidR="001C362F" w:rsidRPr="003A6F31">
        <w:t xml:space="preserve">, REST végpontok </w:t>
      </w:r>
      <w:proofErr w:type="gramStart"/>
      <w:r w:rsidR="001C362F" w:rsidRPr="003A6F31">
        <w:t>regisztrálása,</w:t>
      </w:r>
      <w:proofErr w:type="gramEnd"/>
      <w:r w:rsidR="001C362F" w:rsidRPr="003A6F31">
        <w:t xml:space="preserve"> stb.).</w:t>
      </w:r>
    </w:p>
    <w:p w14:paraId="0A109E79" w14:textId="491B2261" w:rsidR="00DC6C00" w:rsidRPr="003A6F31" w:rsidRDefault="00176CC7" w:rsidP="00DC6C00">
      <w:pPr>
        <w:pStyle w:val="Listaszerbekezds"/>
        <w:numPr>
          <w:ilvl w:val="0"/>
          <w:numId w:val="28"/>
        </w:numPr>
      </w:pPr>
      <w:r w:rsidRPr="003A6F31">
        <w:rPr>
          <w:b/>
          <w:bCs/>
        </w:rPr>
        <w:t>modellek</w:t>
      </w:r>
      <w:r w:rsidR="00C56A70" w:rsidRPr="003A6F31">
        <w:rPr>
          <w:b/>
          <w:bCs/>
        </w:rPr>
        <w:t xml:space="preserve"> (</w:t>
      </w:r>
      <w:r w:rsidR="00C56A70" w:rsidRPr="003A6F31">
        <w:rPr>
          <w:b/>
          <w:bCs/>
          <w:i/>
          <w:iCs/>
        </w:rPr>
        <w:t>R2, R3, R7</w:t>
      </w:r>
      <w:r w:rsidR="00C56A70" w:rsidRPr="003A6F31">
        <w:rPr>
          <w:b/>
          <w:bCs/>
        </w:rPr>
        <w:t>)</w:t>
      </w:r>
    </w:p>
    <w:p w14:paraId="2E4E8ADA" w14:textId="18D244E1" w:rsidR="001C362F" w:rsidRPr="003A6F31" w:rsidRDefault="001C362F" w:rsidP="001C362F">
      <w:pPr>
        <w:ind w:left="720" w:firstLine="0"/>
      </w:pPr>
      <w:r w:rsidRPr="003A6F31">
        <w:t>A modellek egy objektum orientált nyelv esetén leginkább egy osztálynak felelnek meg.</w:t>
      </w:r>
      <w:r w:rsidR="00CE1396" w:rsidRPr="003A6F31">
        <w:t xml:space="preserve"> Az alkalmazásban előforduló entitásokat írják le </w:t>
      </w:r>
      <w:r w:rsidR="002B2EF7" w:rsidRPr="003A6F31">
        <w:t xml:space="preserve">az </w:t>
      </w:r>
      <w:proofErr w:type="spellStart"/>
      <w:r w:rsidR="00CE1396" w:rsidRPr="003A6F31">
        <w:t>Erlang</w:t>
      </w:r>
      <w:proofErr w:type="spellEnd"/>
      <w:r w:rsidR="00185046" w:rsidRPr="003A6F31">
        <w:t xml:space="preserve"> </w:t>
      </w:r>
      <w:r w:rsidR="002B2EF7" w:rsidRPr="003A6F31">
        <w:t>nyelvben megtalálható struktúrákkal</w:t>
      </w:r>
      <w:r w:rsidR="000B0B24" w:rsidRPr="003A6F31">
        <w:t>, adat típusokkal</w:t>
      </w:r>
      <w:r w:rsidR="002B2EF7" w:rsidRPr="003A6F31">
        <w:t>.</w:t>
      </w:r>
      <w:r w:rsidR="000B0B24" w:rsidRPr="003A6F31">
        <w:t xml:space="preserve"> Ezen kívül tartalmaznak</w:t>
      </w:r>
      <w:r w:rsidR="00C2357E" w:rsidRPr="003A6F31">
        <w:t xml:space="preserve"> </w:t>
      </w:r>
      <w:proofErr w:type="spellStart"/>
      <w:r w:rsidR="00C2357E" w:rsidRPr="003A6F31">
        <w:rPr>
          <w:i/>
          <w:iCs/>
        </w:rPr>
        <w:t>getter</w:t>
      </w:r>
      <w:proofErr w:type="spellEnd"/>
      <w:r w:rsidR="00C2357E" w:rsidRPr="003A6F31">
        <w:rPr>
          <w:i/>
          <w:iCs/>
        </w:rPr>
        <w:t xml:space="preserve"> /</w:t>
      </w:r>
      <w:r w:rsidR="00C2357E" w:rsidRPr="003A6F31">
        <w:t xml:space="preserve"> </w:t>
      </w:r>
      <w:proofErr w:type="spellStart"/>
      <w:r w:rsidR="00C2357E" w:rsidRPr="003A6F31">
        <w:rPr>
          <w:i/>
          <w:iCs/>
        </w:rPr>
        <w:t>setter</w:t>
      </w:r>
      <w:proofErr w:type="spellEnd"/>
      <w:r w:rsidR="00C2357E" w:rsidRPr="003A6F31">
        <w:rPr>
          <w:i/>
          <w:iCs/>
        </w:rPr>
        <w:t xml:space="preserve"> </w:t>
      </w:r>
      <w:r w:rsidR="00C2357E" w:rsidRPr="003A6F31">
        <w:t xml:space="preserve">függvényeket a modell elemek egyes </w:t>
      </w:r>
      <w:r w:rsidR="00D0063B" w:rsidRPr="003A6F31">
        <w:t>tulajdonságaihoz</w:t>
      </w:r>
      <w:r w:rsidR="00DC233C" w:rsidRPr="003A6F31">
        <w:t>,</w:t>
      </w:r>
      <w:r w:rsidR="00C2357E" w:rsidRPr="003A6F31">
        <w:t xml:space="preserve"> illetve típus definíciókat.</w:t>
      </w:r>
    </w:p>
    <w:p w14:paraId="3CFD0766" w14:textId="4FEBC7A5" w:rsidR="00176CC7" w:rsidRPr="003A6F31" w:rsidRDefault="00176CC7" w:rsidP="00DC6C00">
      <w:pPr>
        <w:pStyle w:val="Listaszerbekezds"/>
        <w:numPr>
          <w:ilvl w:val="0"/>
          <w:numId w:val="28"/>
        </w:numPr>
      </w:pPr>
      <w:proofErr w:type="spellStart"/>
      <w:r w:rsidRPr="003A6F31">
        <w:rPr>
          <w:b/>
          <w:bCs/>
        </w:rPr>
        <w:t>szerializációs</w:t>
      </w:r>
      <w:proofErr w:type="spellEnd"/>
      <w:r w:rsidR="00F4766A" w:rsidRPr="003A6F31">
        <w:rPr>
          <w:b/>
          <w:bCs/>
        </w:rPr>
        <w:t xml:space="preserve"> / </w:t>
      </w:r>
      <w:proofErr w:type="spellStart"/>
      <w:r w:rsidR="00F4766A" w:rsidRPr="003A6F31">
        <w:rPr>
          <w:b/>
          <w:bCs/>
        </w:rPr>
        <w:t>deszerializációs</w:t>
      </w:r>
      <w:proofErr w:type="spellEnd"/>
      <w:r w:rsidRPr="003A6F31">
        <w:rPr>
          <w:b/>
          <w:bCs/>
        </w:rPr>
        <w:t xml:space="preserve"> modulok</w:t>
      </w:r>
      <w:r w:rsidR="00F30470" w:rsidRPr="003A6F31">
        <w:rPr>
          <w:b/>
          <w:bCs/>
        </w:rPr>
        <w:t xml:space="preserve"> (</w:t>
      </w:r>
      <w:r w:rsidR="00F30470" w:rsidRPr="003A6F31">
        <w:rPr>
          <w:b/>
          <w:bCs/>
          <w:i/>
          <w:iCs/>
        </w:rPr>
        <w:t>R2, R3, R7</w:t>
      </w:r>
      <w:r w:rsidR="00F30470" w:rsidRPr="003A6F31">
        <w:rPr>
          <w:b/>
          <w:bCs/>
        </w:rPr>
        <w:t>)</w:t>
      </w:r>
    </w:p>
    <w:p w14:paraId="2A237FE5" w14:textId="04C8DA8B" w:rsidR="00142907" w:rsidRPr="003A6F31" w:rsidRDefault="00F4766A" w:rsidP="00503C6F">
      <w:pPr>
        <w:ind w:left="720" w:firstLine="0"/>
      </w:pPr>
      <w:r w:rsidRPr="003A6F31">
        <w:t xml:space="preserve">Ezek a modulok az </w:t>
      </w:r>
      <w:proofErr w:type="spellStart"/>
      <w:r w:rsidRPr="003A6F31">
        <w:t>Erlang</w:t>
      </w:r>
      <w:proofErr w:type="spellEnd"/>
      <w:r w:rsidRPr="003A6F31">
        <w:t xml:space="preserve"> modellek és az adatbázisban tárolt elemek közti</w:t>
      </w:r>
      <w:r w:rsidR="001D3A8B" w:rsidRPr="003A6F31">
        <w:t xml:space="preserve"> transzformációt végzik el.</w:t>
      </w:r>
      <w:r w:rsidR="001767A7" w:rsidRPr="003A6F31">
        <w:t xml:space="preserve"> Az alkalmazás egyéb részei számára egy API-t nyújtanak, amelyen keresztül transzparens módon lehet</w:t>
      </w:r>
      <w:r w:rsidR="003A1F6C" w:rsidRPr="003A6F31">
        <w:t xml:space="preserve"> elemeket az adatbázisból lekérdezni vagy módosítani.</w:t>
      </w:r>
    </w:p>
    <w:p w14:paraId="481EA5D3" w14:textId="2CA81E57" w:rsidR="00176CC7" w:rsidRPr="003A6F31" w:rsidRDefault="00176CC7" w:rsidP="00DC6C00">
      <w:pPr>
        <w:pStyle w:val="Listaszerbekezds"/>
        <w:numPr>
          <w:ilvl w:val="0"/>
          <w:numId w:val="28"/>
        </w:numPr>
      </w:pPr>
      <w:r w:rsidRPr="003A6F31">
        <w:rPr>
          <w:b/>
          <w:bCs/>
        </w:rPr>
        <w:t>REST API</w:t>
      </w:r>
      <w:r w:rsidR="00DC233C" w:rsidRPr="003A6F31">
        <w:rPr>
          <w:b/>
          <w:bCs/>
        </w:rPr>
        <w:t xml:space="preserve"> kontroller </w:t>
      </w:r>
      <w:r w:rsidRPr="003A6F31">
        <w:rPr>
          <w:b/>
          <w:bCs/>
        </w:rPr>
        <w:t>modulok</w:t>
      </w:r>
      <w:r w:rsidR="00A62441" w:rsidRPr="003A6F31">
        <w:rPr>
          <w:b/>
          <w:bCs/>
        </w:rPr>
        <w:t xml:space="preserve"> (</w:t>
      </w:r>
      <w:r w:rsidR="00A62441" w:rsidRPr="003A6F31">
        <w:rPr>
          <w:b/>
          <w:bCs/>
          <w:i/>
          <w:iCs/>
        </w:rPr>
        <w:t>R1, R8, R1</w:t>
      </w:r>
      <w:r w:rsidR="00375B59" w:rsidRPr="003A6F31">
        <w:rPr>
          <w:b/>
          <w:bCs/>
          <w:i/>
          <w:iCs/>
        </w:rPr>
        <w:t>0</w:t>
      </w:r>
      <w:r w:rsidR="00A62441" w:rsidRPr="003A6F31">
        <w:rPr>
          <w:b/>
          <w:bCs/>
        </w:rPr>
        <w:t>)</w:t>
      </w:r>
    </w:p>
    <w:p w14:paraId="1D99E695" w14:textId="35747C64" w:rsidR="00142907" w:rsidRPr="003A6F31" w:rsidRDefault="00353614" w:rsidP="00142907">
      <w:pPr>
        <w:ind w:left="720" w:firstLine="0"/>
      </w:pPr>
      <w:r w:rsidRPr="003A6F31">
        <w:t xml:space="preserve">A kliens programok felé nyújtanak REST végpontokat. A beérkező HTTP kéréseket kezelik, azokon különböző ellenőrzéseket futtatnak (például fejlécek, </w:t>
      </w:r>
      <w:r w:rsidRPr="003A6F31">
        <w:lastRenderedPageBreak/>
        <w:t>tartalom hosszának ellenőrzése), majd az üzleti logika szerint kiszolgálják az egyes kéréseket.</w:t>
      </w:r>
    </w:p>
    <w:p w14:paraId="15B8372B" w14:textId="58D5577F" w:rsidR="00176CC7" w:rsidRPr="003A6F31" w:rsidRDefault="00176CC7" w:rsidP="00DC6C00">
      <w:pPr>
        <w:pStyle w:val="Listaszerbekezds"/>
        <w:numPr>
          <w:ilvl w:val="0"/>
          <w:numId w:val="28"/>
        </w:numPr>
      </w:pPr>
      <w:r w:rsidRPr="003A6F31">
        <w:rPr>
          <w:b/>
          <w:bCs/>
        </w:rPr>
        <w:t>adatbázis működésével kapcsolatos modulok</w:t>
      </w:r>
      <w:r w:rsidR="00F43B9D" w:rsidRPr="003A6F31">
        <w:rPr>
          <w:b/>
          <w:bCs/>
        </w:rPr>
        <w:t xml:space="preserve"> (</w:t>
      </w:r>
      <w:r w:rsidR="00F43B9D" w:rsidRPr="003A6F31">
        <w:rPr>
          <w:b/>
          <w:bCs/>
          <w:i/>
          <w:iCs/>
        </w:rPr>
        <w:t>R2, R3, R7</w:t>
      </w:r>
      <w:r w:rsidR="00F43B9D" w:rsidRPr="003A6F31">
        <w:rPr>
          <w:b/>
          <w:bCs/>
        </w:rPr>
        <w:t>)</w:t>
      </w:r>
    </w:p>
    <w:p w14:paraId="09A54903" w14:textId="70812CB8" w:rsidR="00D60EEE" w:rsidRPr="003A6F31" w:rsidRDefault="00D60EEE" w:rsidP="00D60EEE">
      <w:pPr>
        <w:ind w:left="720" w:firstLine="0"/>
      </w:pPr>
      <w:r w:rsidRPr="003A6F31">
        <w:t>Az adatbázis kapcsolat felépítését, a tranzakciók futtatását</w:t>
      </w:r>
      <w:r w:rsidR="00407EB4" w:rsidRPr="003A6F31">
        <w:t xml:space="preserve"> kezelik.</w:t>
      </w:r>
    </w:p>
    <w:p w14:paraId="577615D3" w14:textId="0C8A2517" w:rsidR="00176CC7" w:rsidRPr="003A6F31" w:rsidRDefault="00176CC7" w:rsidP="00DC6C00">
      <w:pPr>
        <w:pStyle w:val="Listaszerbekezds"/>
        <w:numPr>
          <w:ilvl w:val="0"/>
          <w:numId w:val="28"/>
        </w:numPr>
      </w:pPr>
      <w:r w:rsidRPr="003A6F31">
        <w:rPr>
          <w:b/>
          <w:bCs/>
        </w:rPr>
        <w:t>egyéb üzleti logikát megvalósító modulok</w:t>
      </w:r>
      <w:r w:rsidR="00CB3086" w:rsidRPr="003A6F31">
        <w:rPr>
          <w:b/>
          <w:bCs/>
        </w:rPr>
        <w:t xml:space="preserve"> (</w:t>
      </w:r>
      <w:r w:rsidR="00AB7738" w:rsidRPr="003A6F31">
        <w:rPr>
          <w:b/>
          <w:bCs/>
          <w:i/>
          <w:iCs/>
        </w:rPr>
        <w:t>R1,</w:t>
      </w:r>
      <w:r w:rsidR="00AB7738" w:rsidRPr="003A6F31">
        <w:rPr>
          <w:b/>
          <w:bCs/>
        </w:rPr>
        <w:t xml:space="preserve"> </w:t>
      </w:r>
      <w:r w:rsidR="00CB3086" w:rsidRPr="003A6F31">
        <w:rPr>
          <w:b/>
          <w:bCs/>
          <w:i/>
          <w:iCs/>
        </w:rPr>
        <w:t>R4, R5, R6, R9</w:t>
      </w:r>
      <w:r w:rsidR="00CB3086" w:rsidRPr="003A6F31">
        <w:rPr>
          <w:b/>
          <w:bCs/>
        </w:rPr>
        <w:t>)</w:t>
      </w:r>
    </w:p>
    <w:p w14:paraId="02B9D163" w14:textId="24EFECC3" w:rsidR="00407EB4" w:rsidRPr="003A6F31" w:rsidRDefault="00407EB4" w:rsidP="00407EB4">
      <w:pPr>
        <w:ind w:left="720" w:firstLine="0"/>
      </w:pPr>
      <w:r w:rsidRPr="003A6F31">
        <w:t>Ezek a modulok további</w:t>
      </w:r>
      <w:r w:rsidR="00B61FE5" w:rsidRPr="003A6F31">
        <w:t>, az előző csoportokba nem tartozó funkcionalitásokat valósítanak meg.</w:t>
      </w:r>
      <w:r w:rsidR="00927384" w:rsidRPr="003A6F31">
        <w:t xml:space="preserve"> Ide tartoznak a segédmodulok, a </w:t>
      </w:r>
      <w:proofErr w:type="spellStart"/>
      <w:r w:rsidR="00927384" w:rsidRPr="003A6F31">
        <w:t>biometrikus</w:t>
      </w:r>
      <w:proofErr w:type="spellEnd"/>
      <w:r w:rsidR="00927384" w:rsidRPr="003A6F31">
        <w:t xml:space="preserve"> profil építését és verifikációt vezérlő kódrészletek, illetve a kiértékelő szoftverrel való kommunikáció.</w:t>
      </w:r>
    </w:p>
    <w:p w14:paraId="62BF03BA" w14:textId="77777777" w:rsidR="007C375D" w:rsidRPr="003A6F31" w:rsidRDefault="007C375D" w:rsidP="007C375D">
      <w:pPr>
        <w:pStyle w:val="Cmsor2"/>
      </w:pPr>
      <w:bookmarkStart w:id="50" w:name="_Ref118841899"/>
      <w:bookmarkStart w:id="51" w:name="_Toc119525185"/>
      <w:r w:rsidRPr="003A6F31">
        <w:t>Üzleti logikai réteg</w:t>
      </w:r>
      <w:bookmarkEnd w:id="50"/>
      <w:bookmarkEnd w:id="51"/>
    </w:p>
    <w:p w14:paraId="2B1024C6" w14:textId="05E4BE34" w:rsidR="003B50E6" w:rsidRPr="003A6F31" w:rsidRDefault="00774F06" w:rsidP="00A47BBC">
      <w:r w:rsidRPr="003A6F31">
        <w:t xml:space="preserve">Az üzleti logikai rétegben a követelmények által leírt </w:t>
      </w:r>
      <w:r w:rsidR="006902D6" w:rsidRPr="003A6F31">
        <w:t>használati</w:t>
      </w:r>
      <w:r w:rsidRPr="003A6F31">
        <w:t xml:space="preserve"> eseteket (</w:t>
      </w:r>
      <w:proofErr w:type="spellStart"/>
      <w:r w:rsidRPr="003A6F31">
        <w:t>use</w:t>
      </w:r>
      <w:proofErr w:type="spellEnd"/>
      <w:r w:rsidRPr="003A6F31">
        <w:t xml:space="preserve"> </w:t>
      </w:r>
      <w:proofErr w:type="spellStart"/>
      <w:r w:rsidRPr="003A6F31">
        <w:t>case</w:t>
      </w:r>
      <w:proofErr w:type="spellEnd"/>
      <w:r w:rsidRPr="003A6F31">
        <w:t xml:space="preserve">) </w:t>
      </w:r>
      <w:r w:rsidR="00B55402" w:rsidRPr="003A6F31">
        <w:t>kielégítő funkciók kerültek implementálásra.</w:t>
      </w:r>
      <w:r w:rsidR="003B50E6" w:rsidRPr="003A6F31">
        <w:t xml:space="preserve"> Az egyes használati esetek és ezeket implementáló funkciók magyarázata a</w:t>
      </w:r>
      <w:r w:rsidR="002541BF" w:rsidRPr="003A6F31">
        <w:t xml:space="preserve"> következő fejezetekben olvasható.</w:t>
      </w:r>
    </w:p>
    <w:p w14:paraId="336177C8" w14:textId="2BD0AC25" w:rsidR="00B26C91" w:rsidRPr="003A6F31" w:rsidRDefault="00B26C91" w:rsidP="00B26C91">
      <w:pPr>
        <w:pStyle w:val="Cmsor3"/>
      </w:pPr>
      <w:bookmarkStart w:id="52" w:name="_Toc119525186"/>
      <w:r w:rsidRPr="003A6F31">
        <w:t>Események feldolgozása</w:t>
      </w:r>
      <w:bookmarkEnd w:id="52"/>
    </w:p>
    <w:p w14:paraId="42FDD2B3" w14:textId="272A77F6" w:rsidR="000333B4" w:rsidRPr="003A6F31" w:rsidRDefault="000333B4" w:rsidP="000333B4">
      <w:pPr>
        <w:ind w:firstLine="0"/>
      </w:pPr>
      <w:r w:rsidRPr="003A6F31">
        <w:t xml:space="preserve">Az </w:t>
      </w:r>
      <w:r w:rsidRPr="003A6F31">
        <w:rPr>
          <w:i/>
          <w:iCs/>
        </w:rPr>
        <w:t>R1</w:t>
      </w:r>
      <w:r w:rsidRPr="003A6F31">
        <w:t xml:space="preserve">-es követelmény értelmében az alkalmazás szervernek képesnek kell lennie fogadni és feldolgozni az adatgyűjtő kliens által küldött eseményeket. A kérést kezelő </w:t>
      </w:r>
      <w:r w:rsidR="00A83C96" w:rsidRPr="003A6F31">
        <w:t xml:space="preserve">kontroller </w:t>
      </w:r>
      <w:r w:rsidRPr="003A6F31">
        <w:t>modul, amennyiben a kérés megfelel az előzőleges ellenőrzéséknek elkezdi feldolgozni a kérés tartalmát. A szerver a következő lépéseket hajtja végre egy új beérkező adatcsomag esetén:</w:t>
      </w:r>
    </w:p>
    <w:p w14:paraId="1E88E988" w14:textId="77777777" w:rsidR="000333B4" w:rsidRPr="003A6F31" w:rsidRDefault="000333B4" w:rsidP="000333B4">
      <w:pPr>
        <w:pStyle w:val="Listaszerbekezds"/>
        <w:numPr>
          <w:ilvl w:val="0"/>
          <w:numId w:val="37"/>
        </w:numPr>
      </w:pPr>
      <w:r w:rsidRPr="003A6F31">
        <w:t xml:space="preserve">Az adatcsomagot küldő IP címe és a HTTP </w:t>
      </w:r>
      <w:proofErr w:type="spellStart"/>
      <w:r w:rsidRPr="003A6F31">
        <w:t>Referer</w:t>
      </w:r>
      <w:proofErr w:type="spellEnd"/>
      <w:r w:rsidRPr="003A6F31">
        <w:t xml:space="preserve"> mező kinyerése.</w:t>
      </w:r>
    </w:p>
    <w:p w14:paraId="0573CB58" w14:textId="77777777" w:rsidR="000333B4" w:rsidRPr="003A6F31" w:rsidRDefault="000333B4" w:rsidP="000333B4">
      <w:pPr>
        <w:pStyle w:val="Listaszerbekezds"/>
        <w:numPr>
          <w:ilvl w:val="0"/>
          <w:numId w:val="37"/>
        </w:numPr>
      </w:pPr>
      <w:r w:rsidRPr="003A6F31">
        <w:t xml:space="preserve">A kérés tartalmának (body) kiolvasása és </w:t>
      </w:r>
      <w:proofErr w:type="spellStart"/>
      <w:r w:rsidRPr="003A6F31">
        <w:t>Erlang</w:t>
      </w:r>
      <w:proofErr w:type="spellEnd"/>
      <w:r w:rsidRPr="003A6F31">
        <w:t xml:space="preserve"> objektummá alakítása.</w:t>
      </w:r>
    </w:p>
    <w:p w14:paraId="464CA6A4" w14:textId="77777777" w:rsidR="000333B4" w:rsidRPr="003A6F31" w:rsidRDefault="000333B4" w:rsidP="000333B4">
      <w:pPr>
        <w:pStyle w:val="Listaszerbekezds"/>
        <w:numPr>
          <w:ilvl w:val="0"/>
          <w:numId w:val="37"/>
        </w:numPr>
      </w:pPr>
      <w:r w:rsidRPr="003A6F31">
        <w:t xml:space="preserve">Új </w:t>
      </w:r>
      <w:proofErr w:type="spellStart"/>
      <w:r w:rsidRPr="003A6F31">
        <w:t>chunk</w:t>
      </w:r>
      <w:proofErr w:type="spellEnd"/>
      <w:r w:rsidRPr="003A6F31">
        <w:t xml:space="preserve"> modell objektum készítése a kérés tartalma és egyéb metaadatok alapján (IP címek, feldolgozás kezdetének </w:t>
      </w:r>
      <w:proofErr w:type="spellStart"/>
      <w:proofErr w:type="gramStart"/>
      <w:r w:rsidRPr="003A6F31">
        <w:t>időbélyege</w:t>
      </w:r>
      <w:proofErr w:type="spellEnd"/>
      <w:r w:rsidRPr="003A6F31">
        <w:t>,</w:t>
      </w:r>
      <w:proofErr w:type="gramEnd"/>
      <w:r w:rsidRPr="003A6F31">
        <w:t xml:space="preserve"> stb.).</w:t>
      </w:r>
    </w:p>
    <w:p w14:paraId="05A1B9D9" w14:textId="17DEF9E8" w:rsidR="000333B4" w:rsidRPr="003A6F31" w:rsidRDefault="000333B4" w:rsidP="000333B4">
      <w:pPr>
        <w:pStyle w:val="Listaszerbekezds"/>
        <w:numPr>
          <w:ilvl w:val="0"/>
          <w:numId w:val="37"/>
        </w:numPr>
      </w:pPr>
      <w:r w:rsidRPr="003A6F31">
        <w:t>Új felhasználó, munkamenet és adatfolyam mentése, ha még nincsenek jelen az adatbázisban</w:t>
      </w:r>
      <w:r w:rsidR="00F305A2" w:rsidRPr="003A6F31">
        <w:t xml:space="preserve"> (</w:t>
      </w:r>
      <w:r w:rsidR="00F305A2" w:rsidRPr="003A6F31">
        <w:rPr>
          <w:i/>
          <w:iCs/>
        </w:rPr>
        <w:t>R3</w:t>
      </w:r>
      <w:r w:rsidR="00F305A2" w:rsidRPr="003A6F31">
        <w:t>)</w:t>
      </w:r>
      <w:r w:rsidRPr="003A6F31">
        <w:t>.</w:t>
      </w:r>
    </w:p>
    <w:p w14:paraId="28636C43" w14:textId="77777777" w:rsidR="000333B4" w:rsidRPr="003A6F31" w:rsidRDefault="000333B4" w:rsidP="000333B4">
      <w:pPr>
        <w:pStyle w:val="Listaszerbekezds"/>
        <w:numPr>
          <w:ilvl w:val="0"/>
          <w:numId w:val="37"/>
        </w:numPr>
      </w:pPr>
      <w:r w:rsidRPr="003A6F31">
        <w:t>Az adatcsomagot küldő felhasználó eseményszámának (</w:t>
      </w:r>
      <w:proofErr w:type="spellStart"/>
      <w:r w:rsidRPr="003A6F31">
        <w:t>event_count</w:t>
      </w:r>
      <w:proofErr w:type="spellEnd"/>
      <w:r w:rsidRPr="003A6F31">
        <w:t>) frissítése az adatbázisban az új adatcsomag eseményeinek hozzáadásával.</w:t>
      </w:r>
    </w:p>
    <w:p w14:paraId="093D032F" w14:textId="77777777" w:rsidR="000333B4" w:rsidRPr="003A6F31" w:rsidRDefault="000333B4" w:rsidP="000333B4">
      <w:pPr>
        <w:pStyle w:val="Listaszerbekezds"/>
        <w:numPr>
          <w:ilvl w:val="0"/>
          <w:numId w:val="37"/>
        </w:numPr>
      </w:pPr>
      <w:r w:rsidRPr="003A6F31">
        <w:t>Az adatcsomag elmentése az adatbázisba.</w:t>
      </w:r>
    </w:p>
    <w:p w14:paraId="04AFE870" w14:textId="4760D80A" w:rsidR="000333B4" w:rsidRPr="003A6F31" w:rsidRDefault="000333B4" w:rsidP="000333B4">
      <w:pPr>
        <w:pStyle w:val="Listaszerbekezds"/>
        <w:numPr>
          <w:ilvl w:val="0"/>
          <w:numId w:val="37"/>
        </w:numPr>
      </w:pPr>
      <w:r w:rsidRPr="003A6F31">
        <w:lastRenderedPageBreak/>
        <w:t xml:space="preserve">Az adatcsomag mentése utáni aszinkron metódusok futtatása. A pontos funkciók a </w:t>
      </w:r>
      <w:r w:rsidR="00B11B20" w:rsidRPr="003A6F31">
        <w:rPr>
          <w:i/>
          <w:iCs/>
        </w:rPr>
        <w:fldChar w:fldCharType="begin"/>
      </w:r>
      <w:r w:rsidR="00B11B20" w:rsidRPr="003A6F31">
        <w:instrText xml:space="preserve"> REF _Ref119086145 \h </w:instrText>
      </w:r>
      <w:r w:rsidR="00B11B20" w:rsidRPr="003A6F31">
        <w:rPr>
          <w:i/>
          <w:iCs/>
        </w:rPr>
      </w:r>
      <w:r w:rsidR="00B11B20" w:rsidRPr="003A6F31">
        <w:rPr>
          <w:i/>
          <w:iCs/>
        </w:rPr>
        <w:fldChar w:fldCharType="separate"/>
      </w:r>
      <w:r w:rsidR="00043D22" w:rsidRPr="003A6F31">
        <w:t>Profil építés és verifikáció</w:t>
      </w:r>
      <w:r w:rsidR="00B11B20" w:rsidRPr="003A6F31">
        <w:rPr>
          <w:i/>
          <w:iCs/>
        </w:rPr>
        <w:fldChar w:fldCharType="end"/>
      </w:r>
      <w:r w:rsidR="00B11B20" w:rsidRPr="003A6F31">
        <w:rPr>
          <w:i/>
          <w:iCs/>
        </w:rPr>
        <w:fldChar w:fldCharType="begin"/>
      </w:r>
      <w:r w:rsidR="00B11B20" w:rsidRPr="003A6F31">
        <w:rPr>
          <w:i/>
          <w:iCs/>
        </w:rPr>
        <w:instrText xml:space="preserve"> REF _Ref119086145 \r \h </w:instrText>
      </w:r>
      <w:r w:rsidR="00B11B20" w:rsidRPr="003A6F31">
        <w:rPr>
          <w:i/>
          <w:iCs/>
        </w:rPr>
      </w:r>
      <w:r w:rsidR="00B11B20" w:rsidRPr="003A6F31">
        <w:rPr>
          <w:i/>
          <w:iCs/>
        </w:rPr>
        <w:fldChar w:fldCharType="separate"/>
      </w:r>
      <w:r w:rsidR="00043D22" w:rsidRPr="003A6F31">
        <w:rPr>
          <w:i/>
          <w:iCs/>
        </w:rPr>
        <w:t>6.3.2</w:t>
      </w:r>
      <w:r w:rsidR="00B11B20" w:rsidRPr="003A6F31">
        <w:rPr>
          <w:i/>
          <w:iCs/>
        </w:rPr>
        <w:fldChar w:fldCharType="end"/>
      </w:r>
      <w:r w:rsidRPr="003A6F31">
        <w:rPr>
          <w:i/>
          <w:iCs/>
        </w:rPr>
        <w:t xml:space="preserve"> </w:t>
      </w:r>
      <w:r w:rsidRPr="003A6F31">
        <w:t>vannak részletezve.</w:t>
      </w:r>
    </w:p>
    <w:p w14:paraId="7F68E27A" w14:textId="647F5240" w:rsidR="00B26C91" w:rsidRPr="003A6F31" w:rsidRDefault="000333B4" w:rsidP="008D57F0">
      <w:pPr>
        <w:pStyle w:val="Listaszerbekezds"/>
        <w:numPr>
          <w:ilvl w:val="0"/>
          <w:numId w:val="37"/>
        </w:numPr>
      </w:pPr>
      <w:r w:rsidRPr="003A6F31">
        <w:t>HTTP válasz összekészítése és elküldése a kliensnek.</w:t>
      </w:r>
    </w:p>
    <w:p w14:paraId="625D265C" w14:textId="5D898052" w:rsidR="002541BF" w:rsidRPr="003A6F31" w:rsidRDefault="000C4863" w:rsidP="008E6CB6">
      <w:pPr>
        <w:pStyle w:val="Cmsor3"/>
      </w:pPr>
      <w:bookmarkStart w:id="53" w:name="_Ref119086145"/>
      <w:bookmarkStart w:id="54" w:name="_Toc119525187"/>
      <w:r w:rsidRPr="003A6F31">
        <w:t>Profil építés és verifikáció</w:t>
      </w:r>
      <w:bookmarkEnd w:id="53"/>
      <w:bookmarkEnd w:id="54"/>
    </w:p>
    <w:p w14:paraId="50998025" w14:textId="43A539C6" w:rsidR="003826B8" w:rsidRPr="003A6F31" w:rsidRDefault="00FA09F7" w:rsidP="00047D14">
      <w:r w:rsidRPr="003A6F31">
        <w:t xml:space="preserve">Az </w:t>
      </w:r>
      <w:r w:rsidRPr="003A6F31">
        <w:rPr>
          <w:i/>
          <w:iCs/>
        </w:rPr>
        <w:t>R4, R5</w:t>
      </w:r>
      <w:r w:rsidR="00113E63" w:rsidRPr="003A6F31">
        <w:rPr>
          <w:i/>
          <w:iCs/>
        </w:rPr>
        <w:t xml:space="preserve">, R6 </w:t>
      </w:r>
      <w:r w:rsidR="00113E63" w:rsidRPr="003A6F31">
        <w:t>követelmények értelmében az alkalmazás szervernek</w:t>
      </w:r>
      <w:r w:rsidR="00255CCF" w:rsidRPr="003A6F31">
        <w:t xml:space="preserve"> képesnek kell lennie a felhasználó aktuális állapot</w:t>
      </w:r>
      <w:r w:rsidR="00084CE0" w:rsidRPr="003A6F31">
        <w:t xml:space="preserve">ától függően </w:t>
      </w:r>
      <w:r w:rsidR="009D7F01" w:rsidRPr="003A6F31">
        <w:t xml:space="preserve">egy külső kiértékelő szoftveren keresztül </w:t>
      </w:r>
      <w:proofErr w:type="spellStart"/>
      <w:r w:rsidR="009D7F01" w:rsidRPr="003A6F31">
        <w:t>biometrikus</w:t>
      </w:r>
      <w:proofErr w:type="spellEnd"/>
      <w:r w:rsidR="009D7F01" w:rsidRPr="003A6F31">
        <w:t xml:space="preserve"> profil építésére</w:t>
      </w:r>
      <w:r w:rsidR="00416D14" w:rsidRPr="003A6F31">
        <w:t>,</w:t>
      </w:r>
      <w:r w:rsidR="009D7F01" w:rsidRPr="003A6F31">
        <w:t xml:space="preserve"> illetve verifikáció készítésére</w:t>
      </w:r>
      <w:r w:rsidR="003406A2" w:rsidRPr="003A6F31">
        <w:t>.</w:t>
      </w:r>
      <w:r w:rsidR="00B4296E" w:rsidRPr="003A6F31">
        <w:t xml:space="preserve"> Ehhez </w:t>
      </w:r>
      <w:r w:rsidR="00FE1022" w:rsidRPr="003A6F31">
        <w:t xml:space="preserve">alapvetően </w:t>
      </w:r>
      <w:r w:rsidR="00B4296E" w:rsidRPr="003A6F31">
        <w:t xml:space="preserve">egy </w:t>
      </w:r>
      <w:proofErr w:type="spellStart"/>
      <w:r w:rsidR="00B4296E" w:rsidRPr="003A6F31">
        <w:rPr>
          <w:i/>
          <w:iCs/>
        </w:rPr>
        <w:t>push</w:t>
      </w:r>
      <w:proofErr w:type="spellEnd"/>
      <w:r w:rsidR="00B4296E" w:rsidRPr="003A6F31">
        <w:t xml:space="preserve"> architektúrájú </w:t>
      </w:r>
      <w:r w:rsidR="003E336D" w:rsidRPr="003A6F31">
        <w:t>rendszert készítettem.</w:t>
      </w:r>
      <w:r w:rsidR="00447328" w:rsidRPr="003A6F31">
        <w:t xml:space="preserve"> Amikor az adatgyűjtő klienstől egy új adatcsomag (</w:t>
      </w:r>
      <w:proofErr w:type="spellStart"/>
      <w:r w:rsidR="00447328" w:rsidRPr="003A6F31">
        <w:t>chunk</w:t>
      </w:r>
      <w:proofErr w:type="spellEnd"/>
      <w:r w:rsidR="00447328" w:rsidRPr="003A6F31">
        <w:t>) érkezik a szerverre, a</w:t>
      </w:r>
      <w:r w:rsidR="00576B35" w:rsidRPr="003A6F31">
        <w:t>z adat</w:t>
      </w:r>
      <w:r w:rsidR="002F0033" w:rsidRPr="003A6F31">
        <w:t>ok</w:t>
      </w:r>
      <w:r w:rsidR="00576B35" w:rsidRPr="003A6F31">
        <w:t xml:space="preserve"> feldolgozása </w:t>
      </w:r>
      <w:r w:rsidR="00D26B9F" w:rsidRPr="003A6F31">
        <w:t xml:space="preserve">és mentése </w:t>
      </w:r>
      <w:r w:rsidR="00576B35" w:rsidRPr="003A6F31">
        <w:t xml:space="preserve">után (ld. </w:t>
      </w:r>
      <w:r w:rsidR="00576B35" w:rsidRPr="003A6F31">
        <w:rPr>
          <w:i/>
          <w:iCs/>
        </w:rPr>
        <w:fldChar w:fldCharType="begin"/>
      </w:r>
      <w:r w:rsidR="00576B35" w:rsidRPr="003A6F31">
        <w:rPr>
          <w:i/>
          <w:iCs/>
        </w:rPr>
        <w:instrText xml:space="preserve"> REF _Ref119070187 \r \h  \* MERGEFORMAT </w:instrText>
      </w:r>
      <w:r w:rsidR="00576B35" w:rsidRPr="003A6F31">
        <w:rPr>
          <w:i/>
          <w:iCs/>
        </w:rPr>
      </w:r>
      <w:r w:rsidR="00576B35" w:rsidRPr="003A6F31">
        <w:rPr>
          <w:i/>
          <w:iCs/>
        </w:rPr>
        <w:fldChar w:fldCharType="separate"/>
      </w:r>
      <w:r w:rsidR="00043D22" w:rsidRPr="003A6F31">
        <w:rPr>
          <w:i/>
          <w:iCs/>
        </w:rPr>
        <w:t>6.4.1</w:t>
      </w:r>
      <w:r w:rsidR="00576B35" w:rsidRPr="003A6F31">
        <w:rPr>
          <w:i/>
          <w:iCs/>
        </w:rPr>
        <w:fldChar w:fldCharType="end"/>
      </w:r>
      <w:r w:rsidR="00576B35" w:rsidRPr="003A6F31">
        <w:t xml:space="preserve">) </w:t>
      </w:r>
      <w:r w:rsidR="00D26B9F" w:rsidRPr="003A6F31">
        <w:t xml:space="preserve">a kontroller aszinkron módon </w:t>
      </w:r>
      <w:r w:rsidR="004E4262" w:rsidRPr="003A6F31">
        <w:t xml:space="preserve">meghív egy </w:t>
      </w:r>
      <w:proofErr w:type="spellStart"/>
      <w:r w:rsidR="004E4262" w:rsidRPr="003A6F31">
        <w:t>callback</w:t>
      </w:r>
      <w:proofErr w:type="spellEnd"/>
      <w:r w:rsidR="004E4262" w:rsidRPr="003A6F31">
        <w:t xml:space="preserve"> metódust.</w:t>
      </w:r>
      <w:r w:rsidR="007029CC" w:rsidRPr="003A6F31">
        <w:t xml:space="preserve"> Ez a metódus elindít egy folyamatot, amely ellenőrzi az adatcsomagot küldő felhasználó állapotát és a rendelkezésre álló adatok alapján hoz egy döntést, hogy milyen akció</w:t>
      </w:r>
      <w:r w:rsidR="005027FC" w:rsidRPr="003A6F31">
        <w:t>t kell végrehajtani.</w:t>
      </w:r>
      <w:r w:rsidR="003826B8" w:rsidRPr="003A6F31">
        <w:t xml:space="preserve"> A lehetséges akciók a következők:</w:t>
      </w:r>
    </w:p>
    <w:p w14:paraId="3E2463E4" w14:textId="57501898" w:rsidR="00047D14" w:rsidRPr="003A6F31" w:rsidRDefault="00047D14" w:rsidP="00047D14">
      <w:pPr>
        <w:pStyle w:val="Listaszerbekezds"/>
        <w:numPr>
          <w:ilvl w:val="0"/>
          <w:numId w:val="28"/>
        </w:numPr>
      </w:pPr>
      <w:proofErr w:type="spellStart"/>
      <w:r w:rsidRPr="003A6F31">
        <w:rPr>
          <w:b/>
          <w:bCs/>
        </w:rPr>
        <w:t>build_profile</w:t>
      </w:r>
      <w:proofErr w:type="spellEnd"/>
    </w:p>
    <w:p w14:paraId="36CC5AC8" w14:textId="2FBCB4A1" w:rsidR="00047D14" w:rsidRPr="003A6F31" w:rsidRDefault="00047D14" w:rsidP="00047D14">
      <w:pPr>
        <w:pStyle w:val="Listaszerbekezds"/>
        <w:ind w:left="1080" w:firstLine="0"/>
      </w:pPr>
      <w:r w:rsidRPr="003A6F31">
        <w:t xml:space="preserve">A felhasználónak </w:t>
      </w:r>
      <w:proofErr w:type="spellStart"/>
      <w:r w:rsidRPr="003A6F31">
        <w:t>biometrikus</w:t>
      </w:r>
      <w:proofErr w:type="spellEnd"/>
      <w:r w:rsidRPr="003A6F31">
        <w:t xml:space="preserve"> profilt kell építeni. A szerver ilyenkor elindítja a profil építési folyamatot.</w:t>
      </w:r>
      <w:r w:rsidR="00B330AD" w:rsidRPr="003A6F31">
        <w:t xml:space="preserve"> </w:t>
      </w:r>
      <w:r w:rsidR="00BD58F8" w:rsidRPr="003A6F31">
        <w:t>Az adatbázisba mentésre kerül egy üres profil. Ezután a</w:t>
      </w:r>
      <w:r w:rsidR="00B330AD" w:rsidRPr="003A6F31">
        <w:t xml:space="preserve">z adatbázisból lekérdezésre kerülnek a felhasználóhoz tartozó adatcsomagok, majd az alkalmazás szerver elküldi ezeket </w:t>
      </w:r>
      <w:r w:rsidR="000A30B6" w:rsidRPr="003A6F31">
        <w:t>a kiértékelő szoftvernek.</w:t>
      </w:r>
      <w:r w:rsidR="00C53ADB" w:rsidRPr="003A6F31">
        <w:t xml:space="preserve"> A kiértékelésnek három kimenetele lehet:</w:t>
      </w:r>
    </w:p>
    <w:p w14:paraId="41C97841" w14:textId="68ADE3B6" w:rsidR="00C53ADB" w:rsidRPr="003A6F31" w:rsidRDefault="00C53ADB" w:rsidP="00C53ADB">
      <w:pPr>
        <w:pStyle w:val="Listaszerbekezds"/>
        <w:numPr>
          <w:ilvl w:val="0"/>
          <w:numId w:val="38"/>
        </w:numPr>
      </w:pPr>
      <w:r w:rsidRPr="003A6F31">
        <w:t>A profil építés sikeres.</w:t>
      </w:r>
    </w:p>
    <w:p w14:paraId="7205A392" w14:textId="5E8E6DF2" w:rsidR="00C53ADB" w:rsidRPr="003A6F31" w:rsidRDefault="00C53ADB" w:rsidP="00C53ADB">
      <w:pPr>
        <w:pStyle w:val="Listaszerbekezds"/>
        <w:numPr>
          <w:ilvl w:val="0"/>
          <w:numId w:val="38"/>
        </w:numPr>
      </w:pPr>
      <w:r w:rsidRPr="003A6F31">
        <w:t>A profil építés valamilyen hiba miatt sikertelen.</w:t>
      </w:r>
    </w:p>
    <w:p w14:paraId="57B129AA" w14:textId="765A6337" w:rsidR="00C53ADB" w:rsidRPr="003A6F31" w:rsidRDefault="00C53ADB" w:rsidP="00C53ADB">
      <w:pPr>
        <w:pStyle w:val="Listaszerbekezds"/>
        <w:numPr>
          <w:ilvl w:val="0"/>
          <w:numId w:val="38"/>
        </w:numPr>
      </w:pPr>
      <w:r w:rsidRPr="003A6F31">
        <w:t xml:space="preserve">A profil építést indító HTTP kérés </w:t>
      </w:r>
      <w:r w:rsidR="002800B9" w:rsidRPr="003A6F31">
        <w:t>kifut az időkorlátból (</w:t>
      </w:r>
      <w:proofErr w:type="spellStart"/>
      <w:r w:rsidR="002800B9" w:rsidRPr="003A6F31">
        <w:t>request</w:t>
      </w:r>
      <w:proofErr w:type="spellEnd"/>
      <w:r w:rsidR="002800B9" w:rsidRPr="003A6F31">
        <w:t xml:space="preserve"> </w:t>
      </w:r>
      <w:proofErr w:type="spellStart"/>
      <w:r w:rsidR="002800B9" w:rsidRPr="003A6F31">
        <w:t>timeout</w:t>
      </w:r>
      <w:proofErr w:type="spellEnd"/>
      <w:r w:rsidR="002800B9" w:rsidRPr="003A6F31">
        <w:t>)</w:t>
      </w:r>
      <w:r w:rsidR="00E54A6C" w:rsidRPr="003A6F31">
        <w:t>.</w:t>
      </w:r>
    </w:p>
    <w:p w14:paraId="08CA30A7" w14:textId="646DC6E3" w:rsidR="00180F3D" w:rsidRPr="003A6F31" w:rsidRDefault="00DF7736" w:rsidP="008E1C6B">
      <w:pPr>
        <w:ind w:left="1080" w:firstLine="0"/>
      </w:pPr>
      <w:r w:rsidRPr="003A6F31">
        <w:t xml:space="preserve">Amennyiben a profil építés sikeres volt, a szerver frissíti </w:t>
      </w:r>
      <w:r w:rsidR="00096A47" w:rsidRPr="003A6F31">
        <w:t>az adatbázisban korábban létrehozott profilt a profil bináris adattartalmával és a sikeres kiértékelés időbélyegével.</w:t>
      </w:r>
      <w:r w:rsidR="00A3075D" w:rsidRPr="003A6F31">
        <w:t xml:space="preserve"> Amennyiben sikertelen volt a profil építés a szerver frissíti a korábban létrehozott profilt a sikertelen kiértékelés időbélyegével.</w:t>
      </w:r>
      <w:r w:rsidR="0003458A" w:rsidRPr="003A6F31">
        <w:t xml:space="preserve"> Mindkét esetben </w:t>
      </w:r>
      <w:r w:rsidR="006A4B4C" w:rsidRPr="003A6F31">
        <w:t xml:space="preserve">naplózásra </w:t>
      </w:r>
      <w:r w:rsidR="0003458A" w:rsidRPr="003A6F31">
        <w:t>kerül</w:t>
      </w:r>
      <w:r w:rsidR="00112ACC" w:rsidRPr="003A6F31">
        <w:t xml:space="preserve"> a profilépítés eredménye, amennyiben sikertelen a kapcsolódó hibaüzenettel együtt.</w:t>
      </w:r>
    </w:p>
    <w:p w14:paraId="0D872C17" w14:textId="6FED7146" w:rsidR="00047D14" w:rsidRPr="003A6F31" w:rsidRDefault="00047D14" w:rsidP="00047D14">
      <w:pPr>
        <w:pStyle w:val="Listaszerbekezds"/>
        <w:numPr>
          <w:ilvl w:val="0"/>
          <w:numId w:val="28"/>
        </w:numPr>
      </w:pPr>
      <w:proofErr w:type="spellStart"/>
      <w:r w:rsidRPr="003A6F31">
        <w:rPr>
          <w:b/>
          <w:bCs/>
        </w:rPr>
        <w:t>verify</w:t>
      </w:r>
      <w:proofErr w:type="spellEnd"/>
    </w:p>
    <w:p w14:paraId="031F73C8" w14:textId="4349B8B1" w:rsidR="001F1AFF" w:rsidRPr="003A6F31" w:rsidRDefault="001F1AFF" w:rsidP="001F1AFF">
      <w:pPr>
        <w:pStyle w:val="Listaszerbekezds"/>
        <w:ind w:left="1080" w:firstLine="0"/>
      </w:pPr>
      <w:r w:rsidRPr="003A6F31">
        <w:lastRenderedPageBreak/>
        <w:t>A felhasználót verifikálni kell.</w:t>
      </w:r>
      <w:r w:rsidR="00721B1E" w:rsidRPr="003A6F31">
        <w:t xml:space="preserve"> A szerver elindítja a verifikációs folyamatot.</w:t>
      </w:r>
      <w:r w:rsidR="00893D01" w:rsidRPr="003A6F31">
        <w:t xml:space="preserve"> A szerver lekérdezi az adatbázisból a felhasználó</w:t>
      </w:r>
      <w:r w:rsidR="00EF1CF3" w:rsidRPr="003A6F31">
        <w:t xml:space="preserve"> legfrissebb </w:t>
      </w:r>
      <w:proofErr w:type="spellStart"/>
      <w:r w:rsidR="00EF1CF3" w:rsidRPr="003A6F31">
        <w:t>adatfolyamához</w:t>
      </w:r>
      <w:proofErr w:type="spellEnd"/>
      <w:r w:rsidR="00110CE5" w:rsidRPr="003A6F31">
        <w:t xml:space="preserve"> </w:t>
      </w:r>
      <w:r w:rsidR="00193968" w:rsidRPr="003A6F31">
        <w:t>tartozó</w:t>
      </w:r>
      <w:r w:rsidR="00CB678A" w:rsidRPr="003A6F31">
        <w:t xml:space="preserve"> adatcsomagok</w:t>
      </w:r>
      <w:r w:rsidR="00670173" w:rsidRPr="003A6F31">
        <w:t xml:space="preserve"> </w:t>
      </w:r>
      <w:r w:rsidR="00B30491" w:rsidRPr="003A6F31">
        <w:t>sorszámát (</w:t>
      </w:r>
      <w:proofErr w:type="spellStart"/>
      <w:r w:rsidR="00B30491" w:rsidRPr="003A6F31">
        <w:t>sequence</w:t>
      </w:r>
      <w:proofErr w:type="spellEnd"/>
      <w:r w:rsidR="00B30491" w:rsidRPr="003A6F31">
        <w:t xml:space="preserve"> </w:t>
      </w:r>
      <w:proofErr w:type="spellStart"/>
      <w:r w:rsidR="00B30491" w:rsidRPr="003A6F31">
        <w:t>number</w:t>
      </w:r>
      <w:proofErr w:type="spellEnd"/>
      <w:r w:rsidR="00B30491" w:rsidRPr="003A6F31">
        <w:t>)</w:t>
      </w:r>
      <w:r w:rsidR="009938B4" w:rsidRPr="003A6F31">
        <w:t xml:space="preserve">. Ezután elkezdi sorban felolvasni az adatcsomagokat a legújabbtól kezdve visszafelé haladva, amíg a felolvasott események száma meghaladja a verifikáció elvégzéséhez szükséges minimumot. </w:t>
      </w:r>
      <w:r w:rsidR="00447E8B" w:rsidRPr="003A6F31">
        <w:t xml:space="preserve">Amennyiben nincs ennyi esemény az adatfolyamban, </w:t>
      </w:r>
      <w:r w:rsidR="002C6D9F" w:rsidRPr="003A6F31">
        <w:t xml:space="preserve">a folyamat megszakad és az eset naplózásra kerül. </w:t>
      </w:r>
      <w:r w:rsidR="009503FD" w:rsidRPr="003A6F31">
        <w:t>Amennyiben van kellő mennyiségű adat az adatfolyamban</w:t>
      </w:r>
      <w:r w:rsidR="003C7340" w:rsidRPr="003A6F31">
        <w:t xml:space="preserve"> az adatbázisban mentésre kerül egy üres verifikáció.</w:t>
      </w:r>
      <w:r w:rsidR="00334531" w:rsidRPr="003A6F31">
        <w:t xml:space="preserve"> Ezután az alkalmazás szerver elküldi a kiértékelő szoftvernek a verifikáció alapját képező eseményeket és a felhasználó legfrissebb profilját.</w:t>
      </w:r>
      <w:r w:rsidR="00922B39" w:rsidRPr="003A6F31">
        <w:t xml:space="preserve"> A kiértékelésnek három kimenetele lehet:</w:t>
      </w:r>
    </w:p>
    <w:p w14:paraId="2E786A9A" w14:textId="064DF333" w:rsidR="00DE5FE0" w:rsidRPr="003A6F31" w:rsidRDefault="00DE5FE0" w:rsidP="00DE5FE0">
      <w:pPr>
        <w:pStyle w:val="Listaszerbekezds"/>
        <w:numPr>
          <w:ilvl w:val="0"/>
          <w:numId w:val="39"/>
        </w:numPr>
      </w:pPr>
      <w:r w:rsidRPr="003A6F31">
        <w:t xml:space="preserve">A </w:t>
      </w:r>
      <w:r w:rsidR="003A2642" w:rsidRPr="003A6F31">
        <w:t xml:space="preserve">verifikáció </w:t>
      </w:r>
      <w:r w:rsidRPr="003A6F31">
        <w:t>sikeres.</w:t>
      </w:r>
    </w:p>
    <w:p w14:paraId="5C9E5F99" w14:textId="73642A13" w:rsidR="00DE5FE0" w:rsidRPr="003A6F31" w:rsidRDefault="00DE5FE0" w:rsidP="00DE5FE0">
      <w:pPr>
        <w:pStyle w:val="Listaszerbekezds"/>
        <w:numPr>
          <w:ilvl w:val="0"/>
          <w:numId w:val="39"/>
        </w:numPr>
      </w:pPr>
      <w:r w:rsidRPr="003A6F31">
        <w:t xml:space="preserve">A </w:t>
      </w:r>
      <w:r w:rsidR="00434F79" w:rsidRPr="003A6F31">
        <w:t xml:space="preserve">verifikáció </w:t>
      </w:r>
      <w:r w:rsidRPr="003A6F31">
        <w:t>valamilyen hiba miatt sikertelen.</w:t>
      </w:r>
    </w:p>
    <w:p w14:paraId="42C65FA0" w14:textId="27FBE1CE" w:rsidR="00DE5FE0" w:rsidRPr="003A6F31" w:rsidRDefault="00DE5FE0" w:rsidP="00DE5FE0">
      <w:pPr>
        <w:pStyle w:val="Listaszerbekezds"/>
        <w:numPr>
          <w:ilvl w:val="0"/>
          <w:numId w:val="39"/>
        </w:numPr>
      </w:pPr>
      <w:r w:rsidRPr="003A6F31">
        <w:t xml:space="preserve">A </w:t>
      </w:r>
      <w:r w:rsidR="008C7A2A" w:rsidRPr="003A6F31">
        <w:t xml:space="preserve">verifikációt </w:t>
      </w:r>
      <w:r w:rsidRPr="003A6F31">
        <w:t>indító HTTP kérés kifut az időkorlátból (</w:t>
      </w:r>
      <w:proofErr w:type="spellStart"/>
      <w:r w:rsidRPr="003A6F31">
        <w:t>request</w:t>
      </w:r>
      <w:proofErr w:type="spellEnd"/>
      <w:r w:rsidRPr="003A6F31">
        <w:t xml:space="preserve"> </w:t>
      </w:r>
      <w:proofErr w:type="spellStart"/>
      <w:r w:rsidRPr="003A6F31">
        <w:t>timeout</w:t>
      </w:r>
      <w:proofErr w:type="spellEnd"/>
      <w:r w:rsidRPr="003A6F31">
        <w:t>).</w:t>
      </w:r>
    </w:p>
    <w:p w14:paraId="7E3F3789" w14:textId="4F7006D7" w:rsidR="00922B39" w:rsidRPr="003A6F31" w:rsidRDefault="009D2CC6" w:rsidP="001F1AFF">
      <w:pPr>
        <w:pStyle w:val="Listaszerbekezds"/>
        <w:ind w:left="1080" w:firstLine="0"/>
      </w:pPr>
      <w:r w:rsidRPr="003A6F31">
        <w:t xml:space="preserve">Amennyiben a verifikáció sikeres volt, a szerver frissíti az adatbázisban korábban létrehozott </w:t>
      </w:r>
      <w:r w:rsidR="00F64848" w:rsidRPr="003A6F31">
        <w:t xml:space="preserve">verifikációt </w:t>
      </w:r>
      <w:r w:rsidRPr="003A6F31">
        <w:t xml:space="preserve">a </w:t>
      </w:r>
      <w:r w:rsidR="00F64848" w:rsidRPr="003A6F31">
        <w:t>verifikáció eredményével</w:t>
      </w:r>
      <w:r w:rsidRPr="003A6F31">
        <w:t xml:space="preserve"> és a sikeres kiértékelés időbélyegével. Amennyiben </w:t>
      </w:r>
      <w:r w:rsidR="00F8253B" w:rsidRPr="003A6F31">
        <w:t xml:space="preserve">a verifikáció </w:t>
      </w:r>
      <w:r w:rsidRPr="003A6F31">
        <w:t>sikertelen volt</w:t>
      </w:r>
      <w:r w:rsidR="00F8253B" w:rsidRPr="003A6F31">
        <w:t>,</w:t>
      </w:r>
      <w:r w:rsidRPr="003A6F31">
        <w:t xml:space="preserve"> a szerver frissíti a korábban létrehozott </w:t>
      </w:r>
      <w:r w:rsidR="001B7047" w:rsidRPr="003A6F31">
        <w:t xml:space="preserve">verifikációt </w:t>
      </w:r>
      <w:r w:rsidRPr="003A6F31">
        <w:t xml:space="preserve">a sikertelen kiértékelés időbélyegével. Mindkét esetben naplózásra kerül a </w:t>
      </w:r>
      <w:r w:rsidR="007C603C" w:rsidRPr="003A6F31">
        <w:t>verifikáció</w:t>
      </w:r>
      <w:r w:rsidR="005B4E1D" w:rsidRPr="003A6F31">
        <w:t>s hívás</w:t>
      </w:r>
      <w:r w:rsidR="007C603C" w:rsidRPr="003A6F31">
        <w:t xml:space="preserve"> </w:t>
      </w:r>
      <w:r w:rsidRPr="003A6F31">
        <w:t>eredménye, amennyiben sikertelen</w:t>
      </w:r>
      <w:r w:rsidR="007A6DD0" w:rsidRPr="003A6F31">
        <w:t>,</w:t>
      </w:r>
      <w:r w:rsidRPr="003A6F31">
        <w:t xml:space="preserve"> a kapcsolódó hibaüzenettel együtt.</w:t>
      </w:r>
    </w:p>
    <w:p w14:paraId="7D25401C" w14:textId="22629F2C" w:rsidR="00047D14" w:rsidRPr="003A6F31" w:rsidRDefault="00047D14" w:rsidP="00047D14">
      <w:pPr>
        <w:pStyle w:val="Listaszerbekezds"/>
        <w:numPr>
          <w:ilvl w:val="0"/>
          <w:numId w:val="28"/>
        </w:numPr>
      </w:pPr>
      <w:proofErr w:type="spellStart"/>
      <w:r w:rsidRPr="003A6F31">
        <w:rPr>
          <w:b/>
          <w:bCs/>
        </w:rPr>
        <w:t>nop</w:t>
      </w:r>
      <w:proofErr w:type="spellEnd"/>
    </w:p>
    <w:p w14:paraId="69F2B1E4" w14:textId="286F2A82" w:rsidR="00464F03" w:rsidRPr="003A6F31" w:rsidRDefault="00F95D31" w:rsidP="0082190A">
      <w:pPr>
        <w:pStyle w:val="Listaszerbekezds"/>
        <w:ind w:left="1080" w:firstLine="0"/>
      </w:pPr>
      <w:r w:rsidRPr="003A6F31">
        <w:t xml:space="preserve">Nem szükséges </w:t>
      </w:r>
      <w:r w:rsidR="009B4B51" w:rsidRPr="003A6F31">
        <w:t xml:space="preserve">további </w:t>
      </w:r>
      <w:r w:rsidRPr="003A6F31">
        <w:t>akció</w:t>
      </w:r>
      <w:r w:rsidR="009B4B51" w:rsidRPr="003A6F31">
        <w:t xml:space="preserve"> elvégzése</w:t>
      </w:r>
      <w:r w:rsidR="00FF54D7" w:rsidRPr="003A6F31">
        <w:t>. A</w:t>
      </w:r>
      <w:r w:rsidR="00D60365" w:rsidRPr="003A6F31">
        <w:t>z akció hiánya és az indok (amennyiben van) naplózásra kerül</w:t>
      </w:r>
      <w:r w:rsidR="00FF54D7" w:rsidRPr="003A6F31">
        <w:t>.</w:t>
      </w:r>
    </w:p>
    <w:p w14:paraId="640E6CD5" w14:textId="332E67AD" w:rsidR="00F2114F" w:rsidRPr="003A6F31" w:rsidRDefault="00C917B6" w:rsidP="00464F03">
      <w:pPr>
        <w:ind w:firstLine="0"/>
      </w:pPr>
      <w:r w:rsidRPr="003A6F31">
        <w:t xml:space="preserve">A </w:t>
      </w:r>
      <w:r w:rsidR="00901C54" w:rsidRPr="003A6F31">
        <w:t>v</w:t>
      </w:r>
      <w:r w:rsidRPr="003A6F31">
        <w:t>égrehajtandó akció kiválasztás</w:t>
      </w:r>
      <w:r w:rsidR="00901C54" w:rsidRPr="003A6F31">
        <w:t>a</w:t>
      </w:r>
      <w:r w:rsidRPr="003A6F31">
        <w:t xml:space="preserve"> a </w:t>
      </w:r>
      <w:r w:rsidR="008E1C6B" w:rsidRPr="003A6F31">
        <w:fldChar w:fldCharType="begin"/>
      </w:r>
      <w:r w:rsidR="008E1C6B" w:rsidRPr="003A6F31">
        <w:instrText xml:space="preserve"> REF _Ref119147435 \h </w:instrText>
      </w:r>
      <w:r w:rsidR="008E1C6B" w:rsidRPr="003A6F31">
        <w:fldChar w:fldCharType="separate"/>
      </w:r>
      <w:r w:rsidR="00043D22" w:rsidRPr="003A6F31">
        <w:rPr>
          <w:noProof/>
        </w:rPr>
        <w:t>11</w:t>
      </w:r>
      <w:r w:rsidR="00043D22" w:rsidRPr="003A6F31">
        <w:t>. ábra Az akció kiválasztása</w:t>
      </w:r>
      <w:r w:rsidR="008E1C6B" w:rsidRPr="003A6F31">
        <w:fldChar w:fldCharType="end"/>
      </w:r>
      <w:r w:rsidR="003F17FB" w:rsidRPr="003A6F31">
        <w:fldChar w:fldCharType="begin"/>
      </w:r>
      <w:r w:rsidR="003F17FB" w:rsidRPr="003A6F31">
        <w:instrText xml:space="preserve"> REF _Ref119147439 \h </w:instrText>
      </w:r>
      <w:r w:rsidR="003F17FB" w:rsidRPr="003A6F31">
        <w:fldChar w:fldCharType="separate"/>
      </w:r>
      <w:r w:rsidR="00043D22" w:rsidRPr="003A6F31">
        <w:rPr>
          <w:noProof/>
        </w:rPr>
        <w:t>11</w:t>
      </w:r>
      <w:r w:rsidR="00043D22" w:rsidRPr="003A6F31">
        <w:t>. ábra</w:t>
      </w:r>
      <w:r w:rsidR="003F17FB" w:rsidRPr="003A6F31">
        <w:fldChar w:fldCharType="end"/>
      </w:r>
      <w:r w:rsidR="003F17FB" w:rsidRPr="003A6F31">
        <w:t xml:space="preserve"> </w:t>
      </w:r>
      <w:r w:rsidR="00C06FE7" w:rsidRPr="003A6F31">
        <w:t>látható.</w:t>
      </w:r>
      <w:r w:rsidR="00D74546" w:rsidRPr="003A6F31">
        <w:t xml:space="preserve"> Először ellenőrzésre kerül, hogy a folyamatot kiváltó adatcsomaghoz tartozó felhasználó létezik-e.</w:t>
      </w:r>
      <w:r w:rsidR="00397872" w:rsidRPr="003A6F31">
        <w:br/>
      </w:r>
      <w:r w:rsidR="00F6230B" w:rsidRPr="003A6F31">
        <w:t xml:space="preserve"> Ha nem, akkor a folyamat megszakad, nincs további teendő.</w:t>
      </w:r>
      <w:r w:rsidR="002E6471" w:rsidRPr="003A6F31">
        <w:t xml:space="preserve"> Ha létezik a felhasználó, akkor a hozzá tartozó legfrissebb profil kerül ellenőrzésre. Ha nincs profilja a felhasználónak, de lehet építeni, akkor a </w:t>
      </w:r>
      <w:proofErr w:type="spellStart"/>
      <w:r w:rsidR="002E6471" w:rsidRPr="003A6F31">
        <w:rPr>
          <w:b/>
          <w:bCs/>
        </w:rPr>
        <w:t>build_profile</w:t>
      </w:r>
      <w:proofErr w:type="spellEnd"/>
      <w:r w:rsidR="002E6471" w:rsidRPr="003A6F31">
        <w:t xml:space="preserve"> akció kerül végrehajtásra. Előfordulhat, hogy bár nincs profilja a felhasználónak, de nem is lehet építeni neki, mert például még nem gyűlt össze elég adat hozzá (</w:t>
      </w:r>
      <w:proofErr w:type="spellStart"/>
      <w:r w:rsidR="002E6471" w:rsidRPr="003A6F31">
        <w:t>learn</w:t>
      </w:r>
      <w:proofErr w:type="spellEnd"/>
      <w:r w:rsidR="002E6471" w:rsidRPr="003A6F31">
        <w:t xml:space="preserve"> fázisban van).</w:t>
      </w:r>
      <w:r w:rsidR="00CE1C0E" w:rsidRPr="003A6F31">
        <w:t xml:space="preserve"> </w:t>
      </w:r>
    </w:p>
    <w:p w14:paraId="6CD8A2A5" w14:textId="170269BC" w:rsidR="00F2114F" w:rsidRPr="003A6F31" w:rsidRDefault="00000000" w:rsidP="00464F03">
      <w:pPr>
        <w:ind w:firstLine="0"/>
      </w:pPr>
      <w:r w:rsidRPr="003A6F31">
        <w:rPr>
          <w:noProof/>
        </w:rPr>
        <w:lastRenderedPageBreak/>
        <w:pict w14:anchorId="4D937350">
          <v:shape id="_x0000_s1051" type="#_x0000_t202" style="position:absolute;left:0;text-align:left;margin-left:26.1pt;margin-top:564.05pt;width:368.05pt;height:35.25pt;z-index:251670016;mso-position-horizontal-relative:text;mso-position-vertical-relative:text" stroked="f">
            <v:textbox style="mso-next-textbox:#_x0000_s1051;mso-fit-shape-to-text:t" inset="0,0,0,0">
              <w:txbxContent>
                <w:bookmarkStart w:id="55" w:name="_Ref119147439"/>
                <w:bookmarkStart w:id="56" w:name="_Ref119147435"/>
                <w:p w14:paraId="2CBBB548" w14:textId="4D8B27C7" w:rsidR="00B162BB" w:rsidRPr="00B162BB" w:rsidRDefault="00000000" w:rsidP="00B162BB">
                  <w:pPr>
                    <w:pStyle w:val="Kpalrs"/>
                    <w:rPr>
                      <w:b w:val="0"/>
                      <w:bCs w:val="0"/>
                      <w:sz w:val="24"/>
                      <w:szCs w:val="24"/>
                    </w:rPr>
                  </w:pPr>
                  <w:r>
                    <w:fldChar w:fldCharType="begin"/>
                  </w:r>
                  <w:r>
                    <w:instrText xml:space="preserve"> SEQ ábra \* ARABIC </w:instrText>
                  </w:r>
                  <w:r>
                    <w:fldChar w:fldCharType="separate"/>
                  </w:r>
                  <w:r w:rsidR="00DE4FD5">
                    <w:rPr>
                      <w:noProof/>
                    </w:rPr>
                    <w:t>11</w:t>
                  </w:r>
                  <w:r>
                    <w:rPr>
                      <w:noProof/>
                    </w:rPr>
                    <w:fldChar w:fldCharType="end"/>
                  </w:r>
                  <w:r w:rsidR="00B162BB">
                    <w:t>. ábra</w:t>
                  </w:r>
                  <w:bookmarkEnd w:id="55"/>
                  <w:r w:rsidR="00B162BB">
                    <w:t xml:space="preserve"> </w:t>
                  </w:r>
                  <w:r w:rsidR="00B162BB">
                    <w:rPr>
                      <w:b w:val="0"/>
                      <w:bCs w:val="0"/>
                    </w:rPr>
                    <w:t>Az akció kiválasztása</w:t>
                  </w:r>
                  <w:bookmarkEnd w:id="56"/>
                </w:p>
              </w:txbxContent>
            </v:textbox>
            <w10:wrap type="topAndBottom"/>
          </v:shape>
        </w:pict>
      </w:r>
      <w:r w:rsidR="00F2114F" w:rsidRPr="003A6F31">
        <w:rPr>
          <w:noProof/>
        </w:rPr>
        <w:drawing>
          <wp:anchor distT="0" distB="0" distL="114300" distR="114300" simplePos="0" relativeHeight="251660800" behindDoc="0" locked="0" layoutInCell="1" allowOverlap="1" wp14:anchorId="54002D9A" wp14:editId="11ED5B63">
            <wp:simplePos x="0" y="0"/>
            <wp:positionH relativeFrom="column">
              <wp:posOffset>317923</wp:posOffset>
            </wp:positionH>
            <wp:positionV relativeFrom="paragraph">
              <wp:posOffset>-589915</wp:posOffset>
            </wp:positionV>
            <wp:extent cx="4674235" cy="7414260"/>
            <wp:effectExtent l="0" t="0" r="0" b="0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74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071868" w14:textId="0554886D" w:rsidR="00B162BB" w:rsidRPr="003A6F31" w:rsidRDefault="00CE1C0E" w:rsidP="00464F03">
      <w:pPr>
        <w:ind w:firstLine="0"/>
      </w:pPr>
      <w:r w:rsidRPr="003A6F31">
        <w:t>Ha a felhasználóhoz tartozik már profil az adatbázisban, akkor ellenőrizni kell, hogy a profil építés befejeződött-e (vagy csak egy üres profil van bejegyezve). Ha még nem fejeződött be, akkor nincs további teendő.</w:t>
      </w:r>
      <w:r w:rsidR="00B51BB5" w:rsidRPr="003A6F31">
        <w:t xml:space="preserve"> Ha már</w:t>
      </w:r>
      <w:r w:rsidR="00C27135" w:rsidRPr="003A6F31">
        <w:t xml:space="preserve"> befejeződött a profil építése, akkor ellenőrizni kell, hogy</w:t>
      </w:r>
      <w:r w:rsidR="009163A1" w:rsidRPr="003A6F31">
        <w:t xml:space="preserve"> a profil építése sikeres volt-e. Amennyiben igen, verifikálni kell a felhasználót, a végrehajtott akció a </w:t>
      </w:r>
      <w:proofErr w:type="spellStart"/>
      <w:r w:rsidR="009163A1" w:rsidRPr="003A6F31">
        <w:rPr>
          <w:b/>
          <w:bCs/>
        </w:rPr>
        <w:t>verify</w:t>
      </w:r>
      <w:proofErr w:type="spellEnd"/>
      <w:r w:rsidR="009163A1" w:rsidRPr="003A6F31">
        <w:rPr>
          <w:b/>
          <w:bCs/>
        </w:rPr>
        <w:t>.</w:t>
      </w:r>
      <w:r w:rsidR="00774DEC" w:rsidRPr="003A6F31">
        <w:t xml:space="preserve"> Ha nem volt sikeres a profil építés, akkor </w:t>
      </w:r>
      <w:r w:rsidR="00774DEC" w:rsidRPr="003A6F31">
        <w:lastRenderedPageBreak/>
        <w:t>meg kell nézni, hogy újra lehet-e kezdeni a profil építését.</w:t>
      </w:r>
      <w:r w:rsidR="00251A79" w:rsidRPr="003A6F31">
        <w:t xml:space="preserve"> Ehhez tartozik a szerver oldalon </w:t>
      </w:r>
      <w:r w:rsidR="00956252" w:rsidRPr="003A6F31">
        <w:t>egy</w:t>
      </w:r>
      <w:r w:rsidR="00BE7BD1" w:rsidRPr="003A6F31">
        <w:t xml:space="preserve"> konfigurálható </w:t>
      </w:r>
      <w:r w:rsidR="00507FA1" w:rsidRPr="003A6F31">
        <w:t xml:space="preserve">minimális időkorlát, amelynek el kell telnie két profil építési próbálkozás között. </w:t>
      </w:r>
      <w:r w:rsidR="00067268" w:rsidRPr="003A6F31">
        <w:t xml:space="preserve">Ha még nem telt el ez az idő, akkor </w:t>
      </w:r>
      <w:r w:rsidR="00FB1818" w:rsidRPr="003A6F31">
        <w:t>nem lehet újraépíteni a profilt, tehát nincs további teendő.</w:t>
      </w:r>
      <w:r w:rsidR="000E31AA" w:rsidRPr="003A6F31">
        <w:t xml:space="preserve"> Ha már eltelt elegendő idő, akkor meg lehet próbálni újraépíteni a profilt, a végrehajtandó akció a </w:t>
      </w:r>
      <w:proofErr w:type="spellStart"/>
      <w:r w:rsidR="000E31AA" w:rsidRPr="003A6F31">
        <w:rPr>
          <w:b/>
          <w:bCs/>
        </w:rPr>
        <w:t>build_profile</w:t>
      </w:r>
      <w:proofErr w:type="spellEnd"/>
      <w:r w:rsidR="000E31AA" w:rsidRPr="003A6F31">
        <w:t>.</w:t>
      </w:r>
    </w:p>
    <w:p w14:paraId="19C137B6" w14:textId="22E3D4C7" w:rsidR="000C4863" w:rsidRPr="003A6F31" w:rsidRDefault="00462153" w:rsidP="000C4863">
      <w:pPr>
        <w:pStyle w:val="Cmsor3"/>
      </w:pPr>
      <w:bookmarkStart w:id="57" w:name="_Toc119525188"/>
      <w:r w:rsidRPr="003A6F31">
        <w:t xml:space="preserve">A felhasználó </w:t>
      </w:r>
      <w:r w:rsidR="000C4863" w:rsidRPr="003A6F31">
        <w:t>státusz</w:t>
      </w:r>
      <w:r w:rsidRPr="003A6F31">
        <w:t>a</w:t>
      </w:r>
      <w:bookmarkEnd w:id="57"/>
    </w:p>
    <w:p w14:paraId="338A2C9C" w14:textId="22F27E8D" w:rsidR="00B95AF7" w:rsidRPr="003A6F31" w:rsidRDefault="00000000" w:rsidP="00B95AF7">
      <w:r w:rsidRPr="003A6F31">
        <w:rPr>
          <w:noProof/>
        </w:rPr>
        <w:pict w14:anchorId="4B2162B8">
          <v:shape id="_x0000_s1052" type="#_x0000_t202" style="position:absolute;left:0;text-align:left;margin-left:79.85pt;margin-top:530.35pt;width:271.45pt;height:27.3pt;z-index:251671040;mso-position-horizontal-relative:text;mso-position-vertical-relative:text" stroked="f">
            <v:textbox style="mso-next-textbox:#_x0000_s1052" inset="0,0,0,0">
              <w:txbxContent>
                <w:bookmarkStart w:id="58" w:name="_Ref119088773"/>
                <w:p w14:paraId="5AD514EB" w14:textId="7168F02F" w:rsidR="000E1263" w:rsidRPr="001E1552" w:rsidRDefault="000E1263" w:rsidP="000E1263">
                  <w:pPr>
                    <w:pStyle w:val="Kpalrs"/>
                    <w:rPr>
                      <w:b w:val="0"/>
                      <w:bCs w:val="0"/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DE4FD5">
                    <w:rPr>
                      <w:noProof/>
                    </w:rPr>
                    <w:t>12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</w:t>
                  </w:r>
                  <w:bookmarkEnd w:id="58"/>
                  <w:r>
                    <w:t xml:space="preserve"> </w:t>
                  </w:r>
                  <w:r>
                    <w:rPr>
                      <w:b w:val="0"/>
                      <w:bCs w:val="0"/>
                    </w:rPr>
                    <w:t xml:space="preserve">Cowboy </w:t>
                  </w:r>
                  <w:proofErr w:type="spellStart"/>
                  <w:r>
                    <w:rPr>
                      <w:b w:val="0"/>
                      <w:bCs w:val="0"/>
                    </w:rPr>
                    <w:t>callback</w:t>
                  </w:r>
                  <w:proofErr w:type="spellEnd"/>
                  <w:r>
                    <w:rPr>
                      <w:b w:val="0"/>
                      <w:bCs w:val="0"/>
                    </w:rPr>
                    <w:t xml:space="preserve"> metódusok</w:t>
                  </w:r>
                  <w:sdt>
                    <w:sdtPr>
                      <w:rPr>
                        <w:b w:val="0"/>
                        <w:bCs w:val="0"/>
                      </w:rPr>
                      <w:id w:val="517357435"/>
                      <w:citation/>
                    </w:sdtPr>
                    <w:sdtContent>
                      <w:r>
                        <w:rPr>
                          <w:b w:val="0"/>
                          <w:bCs w:val="0"/>
                        </w:rPr>
                        <w:fldChar w:fldCharType="begin"/>
                      </w:r>
                      <w:r>
                        <w:rPr>
                          <w:b w:val="0"/>
                          <w:bCs w:val="0"/>
                          <w:lang w:val="en-GB"/>
                        </w:rPr>
                        <w:instrText xml:space="preserve"> CITATION cow22 \l 2057 </w:instrText>
                      </w:r>
                      <w:r>
                        <w:rPr>
                          <w:b w:val="0"/>
                          <w:bCs w:val="0"/>
                        </w:rPr>
                        <w:fldChar w:fldCharType="separate"/>
                      </w:r>
                      <w:r w:rsidR="00D37393">
                        <w:rPr>
                          <w:b w:val="0"/>
                          <w:bCs w:val="0"/>
                          <w:noProof/>
                          <w:lang w:val="en-GB"/>
                        </w:rPr>
                        <w:t xml:space="preserve"> </w:t>
                      </w:r>
                      <w:r w:rsidR="00D37393" w:rsidRPr="00D37393">
                        <w:rPr>
                          <w:noProof/>
                          <w:lang w:val="en-GB"/>
                        </w:rPr>
                        <w:t>[13]</w:t>
                      </w:r>
                      <w:r>
                        <w:rPr>
                          <w:b w:val="0"/>
                          <w:bCs w:val="0"/>
                        </w:rPr>
                        <w:fldChar w:fldCharType="end"/>
                      </w:r>
                    </w:sdtContent>
                  </w:sdt>
                </w:p>
              </w:txbxContent>
            </v:textbox>
            <w10:wrap type="topAndBottom"/>
          </v:shape>
        </w:pict>
      </w:r>
      <w:r w:rsidR="00386DEB" w:rsidRPr="003A6F31">
        <w:rPr>
          <w:noProof/>
        </w:rPr>
        <w:drawing>
          <wp:anchor distT="0" distB="0" distL="114300" distR="114300" simplePos="0" relativeHeight="251658752" behindDoc="0" locked="0" layoutInCell="1" allowOverlap="1" wp14:anchorId="2D95BF03" wp14:editId="3A134FE8">
            <wp:simplePos x="0" y="0"/>
            <wp:positionH relativeFrom="column">
              <wp:posOffset>1000125</wp:posOffset>
            </wp:positionH>
            <wp:positionV relativeFrom="paragraph">
              <wp:posOffset>1802765</wp:posOffset>
            </wp:positionV>
            <wp:extent cx="3447415" cy="4896485"/>
            <wp:effectExtent l="0" t="0" r="0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415" cy="489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6B32" w:rsidRPr="003A6F31">
        <w:t xml:space="preserve">Az </w:t>
      </w:r>
      <w:r w:rsidR="00041810" w:rsidRPr="003A6F31">
        <w:rPr>
          <w:i/>
          <w:iCs/>
        </w:rPr>
        <w:t>R8</w:t>
      </w:r>
      <w:r w:rsidR="00041810" w:rsidRPr="003A6F31">
        <w:t xml:space="preserve">, </w:t>
      </w:r>
      <w:r w:rsidR="00B95AF7" w:rsidRPr="003A6F31">
        <w:rPr>
          <w:i/>
          <w:iCs/>
        </w:rPr>
        <w:t>R9</w:t>
      </w:r>
      <w:r w:rsidR="00B46B32" w:rsidRPr="003A6F31">
        <w:t xml:space="preserve"> követelmény</w:t>
      </w:r>
      <w:r w:rsidR="00041810" w:rsidRPr="003A6F31">
        <w:t>ek</w:t>
      </w:r>
      <w:r w:rsidR="00B46B32" w:rsidRPr="003A6F31">
        <w:t xml:space="preserve"> értelmében </w:t>
      </w:r>
      <w:r w:rsidR="00041810" w:rsidRPr="003A6F31">
        <w:t>az alkalmazás szervernek</w:t>
      </w:r>
      <w:r w:rsidR="00E0344E" w:rsidRPr="003A6F31">
        <w:t xml:space="preserve"> fel kell tudnia dolgozni az adatgyűjtő kliensről érkező</w:t>
      </w:r>
      <w:r w:rsidR="00B12E5E" w:rsidRPr="003A6F31">
        <w:t xml:space="preserve"> státusz lekérdezéseket.</w:t>
      </w:r>
      <w:r w:rsidR="00F86B30" w:rsidRPr="003A6F31">
        <w:t xml:space="preserve"> Amikor egy ilyen lekérdezés érkezik a szerverhez, a státusz lekérdezéseket kezelő kontroller modul</w:t>
      </w:r>
      <w:r w:rsidR="00DB7A8A" w:rsidRPr="003A6F31">
        <w:t xml:space="preserve"> meghatározza a felhasználó státuszát és válaszol a kliensnek.</w:t>
      </w:r>
      <w:r w:rsidR="00D92FEB" w:rsidRPr="003A6F31">
        <w:t xml:space="preserve"> Az egyes státuszok leírása és magyarázata</w:t>
      </w:r>
      <w:r w:rsidR="00133FF1" w:rsidRPr="003A6F31">
        <w:t xml:space="preserve">, illetve a státuszok közti </w:t>
      </w:r>
      <w:proofErr w:type="spellStart"/>
      <w:r w:rsidR="00133FF1" w:rsidRPr="003A6F31">
        <w:t>tranzíció</w:t>
      </w:r>
      <w:proofErr w:type="spellEnd"/>
      <w:r w:rsidR="00D92FEB" w:rsidRPr="003A6F31">
        <w:t xml:space="preserve"> az adatgyűjtő kliens dokumentációjában, az </w:t>
      </w:r>
      <w:r w:rsidR="00D92FEB" w:rsidRPr="003A6F31">
        <w:rPr>
          <w:i/>
          <w:iCs/>
        </w:rPr>
        <w:fldChar w:fldCharType="begin"/>
      </w:r>
      <w:r w:rsidR="00D92FEB" w:rsidRPr="003A6F31">
        <w:rPr>
          <w:i/>
          <w:iCs/>
        </w:rPr>
        <w:instrText xml:space="preserve"> REF _Ref119059683 \r \h  \* MERGEFORMAT </w:instrText>
      </w:r>
      <w:r w:rsidR="00D92FEB" w:rsidRPr="003A6F31">
        <w:rPr>
          <w:i/>
          <w:iCs/>
        </w:rPr>
      </w:r>
      <w:r w:rsidR="00D92FEB" w:rsidRPr="003A6F31">
        <w:rPr>
          <w:i/>
          <w:iCs/>
        </w:rPr>
        <w:fldChar w:fldCharType="separate"/>
      </w:r>
      <w:r w:rsidR="00043D22" w:rsidRPr="003A6F31">
        <w:rPr>
          <w:i/>
          <w:iCs/>
        </w:rPr>
        <w:t>5.4</w:t>
      </w:r>
      <w:r w:rsidR="00D92FEB" w:rsidRPr="003A6F31">
        <w:rPr>
          <w:i/>
          <w:iCs/>
        </w:rPr>
        <w:fldChar w:fldCharType="end"/>
      </w:r>
      <w:r w:rsidR="00D92FEB" w:rsidRPr="003A6F31">
        <w:t>-es fejezetben olvasható.</w:t>
      </w:r>
    </w:p>
    <w:p w14:paraId="3B9060AD" w14:textId="681D4F28" w:rsidR="000E1263" w:rsidRPr="003A6F31" w:rsidRDefault="0021352E" w:rsidP="000E1263">
      <w:pPr>
        <w:pStyle w:val="Cmsor2"/>
      </w:pPr>
      <w:bookmarkStart w:id="59" w:name="_Toc119525189"/>
      <w:r w:rsidRPr="003A6F31">
        <w:lastRenderedPageBreak/>
        <w:t xml:space="preserve">HTTP </w:t>
      </w:r>
      <w:r w:rsidR="000E1263" w:rsidRPr="003A6F31">
        <w:t>API</w:t>
      </w:r>
      <w:bookmarkEnd w:id="59"/>
    </w:p>
    <w:p w14:paraId="326F9B8B" w14:textId="15AF564C" w:rsidR="000E1263" w:rsidRPr="003A6F31" w:rsidRDefault="000E1263" w:rsidP="000E1263">
      <w:r w:rsidRPr="003A6F31">
        <w:t>Az adatgyűjtő kliens és a webes vékonykliens az alkalmazás szerverrel HTTP protokollon keresztül kommunikál. A szerver különböző JSON API-t nyújt a kliensek számára az egyes funkcionalitásokhoz kötődően.</w:t>
      </w:r>
      <w:r w:rsidR="00513127" w:rsidRPr="003A6F31">
        <w:t xml:space="preserve"> </w:t>
      </w:r>
      <w:r w:rsidRPr="003A6F31">
        <w:t xml:space="preserve">A HTTP kérések kezelésére a Cowboy nevű szoftvert használtam. A Cowboy egy </w:t>
      </w:r>
      <w:proofErr w:type="spellStart"/>
      <w:r w:rsidRPr="003A6F31">
        <w:t>Erlangban</w:t>
      </w:r>
      <w:proofErr w:type="spellEnd"/>
      <w:r w:rsidRPr="003A6F31">
        <w:t xml:space="preserve"> nyelven készült letisztult egyszerű webszerver implementáció. Útválasztási (</w:t>
      </w:r>
      <w:proofErr w:type="spellStart"/>
      <w:r w:rsidRPr="003A6F31">
        <w:t>routing</w:t>
      </w:r>
      <w:proofErr w:type="spellEnd"/>
      <w:r w:rsidRPr="003A6F31">
        <w:t xml:space="preserve">) funkcióval is rendelkezik, az egyes HTTP végpontokra érkező kéréseket különböző </w:t>
      </w:r>
      <w:proofErr w:type="spellStart"/>
      <w:r w:rsidRPr="003A6F31">
        <w:t>Erlang</w:t>
      </w:r>
      <w:proofErr w:type="spellEnd"/>
      <w:r w:rsidRPr="003A6F31">
        <w:t xml:space="preserve"> moduloknak továbbítja, amelyek a </w:t>
      </w:r>
      <w:proofErr w:type="spellStart"/>
      <w:r w:rsidRPr="003A6F31">
        <w:rPr>
          <w:i/>
          <w:iCs/>
        </w:rPr>
        <w:t>cowboy_rest</w:t>
      </w:r>
      <w:proofErr w:type="spellEnd"/>
      <w:r w:rsidRPr="003A6F31">
        <w:rPr>
          <w:i/>
          <w:iCs/>
        </w:rPr>
        <w:t xml:space="preserve"> </w:t>
      </w:r>
      <w:r w:rsidRPr="003A6F31">
        <w:t xml:space="preserve">viselkedést implementálják. Ezek a modulok különböző </w:t>
      </w:r>
      <w:proofErr w:type="spellStart"/>
      <w:r w:rsidRPr="003A6F31">
        <w:t>callback</w:t>
      </w:r>
      <w:proofErr w:type="spellEnd"/>
      <w:r w:rsidRPr="003A6F31">
        <w:t xml:space="preserve"> metódusokat implementálnak</w:t>
      </w:r>
      <w:r w:rsidR="00454DB1" w:rsidRPr="003A6F31">
        <w:t xml:space="preserve"> (</w:t>
      </w:r>
      <w:r w:rsidR="00DB25C4" w:rsidRPr="003A6F31">
        <w:fldChar w:fldCharType="begin"/>
      </w:r>
      <w:r w:rsidR="00DB25C4" w:rsidRPr="003A6F31">
        <w:instrText xml:space="preserve"> REF _Ref119088773 \h </w:instrText>
      </w:r>
      <w:r w:rsidR="00DB25C4" w:rsidRPr="003A6F31">
        <w:fldChar w:fldCharType="separate"/>
      </w:r>
      <w:r w:rsidR="00043D22" w:rsidRPr="003A6F31">
        <w:rPr>
          <w:noProof/>
        </w:rPr>
        <w:t>12</w:t>
      </w:r>
      <w:r w:rsidR="00043D22" w:rsidRPr="003A6F31">
        <w:t>. ábra</w:t>
      </w:r>
      <w:r w:rsidR="00DB25C4" w:rsidRPr="003A6F31">
        <w:fldChar w:fldCharType="end"/>
      </w:r>
      <w:r w:rsidR="00454DB1" w:rsidRPr="003A6F31">
        <w:t>)</w:t>
      </w:r>
      <w:r w:rsidRPr="003A6F31">
        <w:t xml:space="preserve">, amelyek a HTTP kérések ellenőrzését (például a kérés mérete, a tartalom típusa, megengedett </w:t>
      </w:r>
      <w:proofErr w:type="gramStart"/>
      <w:r w:rsidRPr="003A6F31">
        <w:t>metódusok,</w:t>
      </w:r>
      <w:proofErr w:type="gramEnd"/>
      <w:r w:rsidRPr="003A6F31">
        <w:t xml:space="preserve"> stb.) és a válasz összeállítását végzik.</w:t>
      </w:r>
    </w:p>
    <w:p w14:paraId="7EAF04AD" w14:textId="1D522328" w:rsidR="000E1263" w:rsidRPr="003A6F31" w:rsidRDefault="000E1263" w:rsidP="000E1263">
      <w:pPr>
        <w:pStyle w:val="Cmsor3"/>
      </w:pPr>
      <w:bookmarkStart w:id="60" w:name="_Ref119070187"/>
      <w:bookmarkStart w:id="61" w:name="_Ref119070190"/>
      <w:bookmarkStart w:id="62" w:name="_Toc119525190"/>
      <w:r w:rsidRPr="003A6F31">
        <w:t>Adatgyűjtő</w:t>
      </w:r>
      <w:bookmarkEnd w:id="60"/>
      <w:bookmarkEnd w:id="61"/>
      <w:bookmarkEnd w:id="62"/>
    </w:p>
    <w:p w14:paraId="1B53513E" w14:textId="77777777" w:rsidR="000E1263" w:rsidRPr="003A6F31" w:rsidRDefault="000E1263" w:rsidP="000E1263">
      <w:pPr>
        <w:rPr>
          <w:rFonts w:ascii="Consolas" w:hAnsi="Consolas"/>
          <w:sz w:val="20"/>
        </w:rPr>
      </w:pPr>
      <w:r w:rsidRPr="003A6F31">
        <w:t>Az adatgyűjtő kliens egyik alapvető funkcionalitása az összegyűjtött események továbbítása az alkalmazás szerverre. A szerverre ehhez a következő HTTP API-t biztosítja:</w:t>
      </w:r>
    </w:p>
    <w:p w14:paraId="66607CAE" w14:textId="77777777" w:rsidR="000E1263" w:rsidRPr="003A6F31" w:rsidRDefault="000E1263" w:rsidP="000E1263">
      <w:pPr>
        <w:pStyle w:val="Listaszerbekezds"/>
        <w:numPr>
          <w:ilvl w:val="0"/>
          <w:numId w:val="28"/>
        </w:numPr>
      </w:pPr>
      <w:r w:rsidRPr="003A6F31">
        <w:t>végpont</w:t>
      </w:r>
    </w:p>
    <w:p w14:paraId="1E9C1227" w14:textId="77777777" w:rsidR="000E1263" w:rsidRPr="003A6F31" w:rsidRDefault="000E1263" w:rsidP="000E1263">
      <w:pPr>
        <w:ind w:left="720" w:firstLine="360"/>
      </w:pPr>
      <w:r w:rsidRPr="003A6F31">
        <w:rPr>
          <w:b/>
          <w:bCs/>
        </w:rPr>
        <w:t>POST</w:t>
      </w:r>
      <w:r w:rsidRPr="003A6F31">
        <w:t xml:space="preserve"> </w:t>
      </w:r>
      <w:r w:rsidRPr="003A6F31">
        <w:rPr>
          <w:b/>
          <w:bCs/>
        </w:rPr>
        <w:t>/</w:t>
      </w:r>
      <w:proofErr w:type="spellStart"/>
      <w:r w:rsidRPr="003A6F31">
        <w:rPr>
          <w:b/>
          <w:bCs/>
        </w:rPr>
        <w:t>api</w:t>
      </w:r>
      <w:proofErr w:type="spellEnd"/>
      <w:r w:rsidRPr="003A6F31">
        <w:rPr>
          <w:b/>
          <w:bCs/>
        </w:rPr>
        <w:t>/1/s</w:t>
      </w:r>
    </w:p>
    <w:p w14:paraId="64712E12" w14:textId="77777777" w:rsidR="000E1263" w:rsidRPr="003A6F31" w:rsidRDefault="000E1263" w:rsidP="000E1263">
      <w:pPr>
        <w:pStyle w:val="Listaszerbekezds"/>
        <w:numPr>
          <w:ilvl w:val="0"/>
          <w:numId w:val="28"/>
        </w:numPr>
      </w:pPr>
      <w:r w:rsidRPr="003A6F31">
        <w:t>kérés tartalma</w:t>
      </w:r>
    </w:p>
    <w:p w14:paraId="65014273" w14:textId="77777777" w:rsidR="000E1263" w:rsidRPr="003A6F31" w:rsidRDefault="000E1263" w:rsidP="000E1263">
      <w:pPr>
        <w:pStyle w:val="Kd"/>
      </w:pPr>
      <w:r w:rsidRPr="003A6F31">
        <w:tab/>
        <w:t xml:space="preserve">  {</w:t>
      </w:r>
    </w:p>
    <w:p w14:paraId="7C5F34C7" w14:textId="77777777" w:rsidR="000E1263" w:rsidRPr="003A6F31" w:rsidRDefault="000E1263" w:rsidP="000E1263">
      <w:pPr>
        <w:pStyle w:val="Kd"/>
      </w:pPr>
      <w:r w:rsidRPr="003A6F31">
        <w:tab/>
      </w:r>
      <w:r w:rsidRPr="003A6F31">
        <w:tab/>
        <w:t>"</w:t>
      </w:r>
      <w:proofErr w:type="spellStart"/>
      <w:r w:rsidRPr="003A6F31">
        <w:t>metadata</w:t>
      </w:r>
      <w:proofErr w:type="spellEnd"/>
      <w:r w:rsidRPr="003A6F31">
        <w:t>": {</w:t>
      </w:r>
    </w:p>
    <w:p w14:paraId="41DB8B19" w14:textId="77777777" w:rsidR="008F7471" w:rsidRPr="003A6F31" w:rsidRDefault="000E1263" w:rsidP="000E1263">
      <w:pPr>
        <w:pStyle w:val="Kd"/>
      </w:pPr>
      <w:r w:rsidRPr="003A6F31">
        <w:tab/>
      </w:r>
      <w:r w:rsidRPr="003A6F31">
        <w:tab/>
      </w:r>
      <w:r w:rsidRPr="003A6F31">
        <w:tab/>
        <w:t>"</w:t>
      </w:r>
      <w:proofErr w:type="spellStart"/>
      <w:r w:rsidRPr="003A6F31">
        <w:t>epoch</w:t>
      </w:r>
      <w:proofErr w:type="spellEnd"/>
      <w:r w:rsidRPr="003A6F31">
        <w:t>": {</w:t>
      </w:r>
    </w:p>
    <w:p w14:paraId="6B70BD76" w14:textId="4F286DB5" w:rsidR="008F7471" w:rsidRPr="003A6F31" w:rsidRDefault="008F7471" w:rsidP="000E1263">
      <w:pPr>
        <w:pStyle w:val="Kd"/>
      </w:pPr>
      <w:r w:rsidRPr="003A6F31">
        <w:tab/>
      </w:r>
      <w:r w:rsidRPr="003A6F31">
        <w:tab/>
      </w:r>
      <w:r w:rsidRPr="003A6F31">
        <w:tab/>
      </w:r>
      <w:r w:rsidRPr="003A6F31">
        <w:tab/>
      </w:r>
      <w:r w:rsidR="000E1263" w:rsidRPr="003A6F31">
        <w:t xml:space="preserve">"unit": </w:t>
      </w:r>
      <w:proofErr w:type="spellStart"/>
      <w:proofErr w:type="gramStart"/>
      <w:r w:rsidR="000E1263" w:rsidRPr="003A6F31">
        <w:t>string</w:t>
      </w:r>
      <w:proofErr w:type="spellEnd"/>
      <w:r w:rsidR="000E1263" w:rsidRPr="003A6F31">
        <w:t>(</w:t>
      </w:r>
      <w:proofErr w:type="gramEnd"/>
      <w:r w:rsidR="000E1263" w:rsidRPr="003A6F31">
        <w:t>),</w:t>
      </w:r>
      <w:r w:rsidRPr="003A6F31">
        <w:tab/>
      </w:r>
      <w:r w:rsidRPr="003A6F31">
        <w:tab/>
        <w:t>// Időbélyeg mértékegysége</w:t>
      </w:r>
    </w:p>
    <w:p w14:paraId="33057E85" w14:textId="04857620" w:rsidR="008F7471" w:rsidRPr="003A6F31" w:rsidRDefault="008F7471" w:rsidP="000E1263">
      <w:pPr>
        <w:pStyle w:val="Kd"/>
      </w:pPr>
      <w:r w:rsidRPr="003A6F31">
        <w:tab/>
      </w:r>
      <w:r w:rsidRPr="003A6F31">
        <w:tab/>
      </w:r>
      <w:r w:rsidRPr="003A6F31">
        <w:tab/>
      </w:r>
      <w:r w:rsidRPr="003A6F31">
        <w:tab/>
      </w:r>
      <w:r w:rsidR="000E1263" w:rsidRPr="003A6F31">
        <w:t>"</w:t>
      </w:r>
      <w:proofErr w:type="spellStart"/>
      <w:r w:rsidR="000E1263" w:rsidRPr="003A6F31">
        <w:t>value</w:t>
      </w:r>
      <w:proofErr w:type="spellEnd"/>
      <w:r w:rsidR="000E1263" w:rsidRPr="003A6F31">
        <w:t xml:space="preserve">": </w:t>
      </w:r>
      <w:proofErr w:type="gramStart"/>
      <w:r w:rsidR="000E1263" w:rsidRPr="003A6F31">
        <w:t>integer(</w:t>
      </w:r>
      <w:proofErr w:type="gramEnd"/>
      <w:r w:rsidR="000E1263" w:rsidRPr="003A6F31">
        <w:t>)</w:t>
      </w:r>
      <w:r w:rsidRPr="003A6F31">
        <w:tab/>
      </w:r>
      <w:r w:rsidRPr="003A6F31">
        <w:tab/>
        <w:t>// Időbélyeg értéke</w:t>
      </w:r>
    </w:p>
    <w:p w14:paraId="6B78B1EC" w14:textId="48DB7257" w:rsidR="000E1263" w:rsidRPr="003A6F31" w:rsidRDefault="008F7471" w:rsidP="000E1263">
      <w:pPr>
        <w:pStyle w:val="Kd"/>
      </w:pPr>
      <w:r w:rsidRPr="003A6F31">
        <w:tab/>
      </w:r>
      <w:r w:rsidRPr="003A6F31">
        <w:tab/>
      </w:r>
      <w:r w:rsidRPr="003A6F31">
        <w:tab/>
      </w:r>
      <w:r w:rsidR="000E1263" w:rsidRPr="003A6F31">
        <w:t>},</w:t>
      </w:r>
    </w:p>
    <w:p w14:paraId="104E9FDA" w14:textId="2C0F538D" w:rsidR="000E1263" w:rsidRPr="003A6F31" w:rsidRDefault="000E1263" w:rsidP="000E1263">
      <w:pPr>
        <w:pStyle w:val="Kd"/>
      </w:pPr>
      <w:r w:rsidRPr="003A6F31">
        <w:tab/>
      </w:r>
      <w:r w:rsidRPr="003A6F31">
        <w:tab/>
      </w:r>
      <w:r w:rsidRPr="003A6F31">
        <w:tab/>
        <w:t>"</w:t>
      </w:r>
      <w:proofErr w:type="spellStart"/>
      <w:r w:rsidRPr="003A6F31">
        <w:t>sessionId</w:t>
      </w:r>
      <w:proofErr w:type="spellEnd"/>
      <w:r w:rsidRPr="003A6F31">
        <w:t xml:space="preserve">": </w:t>
      </w:r>
      <w:proofErr w:type="spellStart"/>
      <w:proofErr w:type="gramStart"/>
      <w:r w:rsidRPr="003A6F31">
        <w:t>string</w:t>
      </w:r>
      <w:proofErr w:type="spellEnd"/>
      <w:r w:rsidRPr="003A6F31">
        <w:t>(</w:t>
      </w:r>
      <w:proofErr w:type="gramEnd"/>
      <w:r w:rsidRPr="003A6F31">
        <w:t>),</w:t>
      </w:r>
      <w:r w:rsidR="00903727" w:rsidRPr="003A6F31">
        <w:tab/>
      </w:r>
      <w:r w:rsidR="00903727" w:rsidRPr="003A6F31">
        <w:tab/>
        <w:t>// Munkamenet azonosítója</w:t>
      </w:r>
    </w:p>
    <w:p w14:paraId="33571E13" w14:textId="2A5CFAFE" w:rsidR="000E1263" w:rsidRPr="003A6F31" w:rsidRDefault="000E1263" w:rsidP="000E1263">
      <w:pPr>
        <w:pStyle w:val="Kd"/>
      </w:pPr>
      <w:r w:rsidRPr="003A6F31">
        <w:tab/>
      </w:r>
      <w:r w:rsidRPr="003A6F31">
        <w:tab/>
      </w:r>
      <w:r w:rsidRPr="003A6F31">
        <w:tab/>
        <w:t>"</w:t>
      </w:r>
      <w:proofErr w:type="spellStart"/>
      <w:r w:rsidRPr="003A6F31">
        <w:t>streamId</w:t>
      </w:r>
      <w:proofErr w:type="spellEnd"/>
      <w:r w:rsidRPr="003A6F31">
        <w:t xml:space="preserve">": </w:t>
      </w:r>
      <w:proofErr w:type="spellStart"/>
      <w:proofErr w:type="gramStart"/>
      <w:r w:rsidRPr="003A6F31">
        <w:t>string</w:t>
      </w:r>
      <w:proofErr w:type="spellEnd"/>
      <w:r w:rsidRPr="003A6F31">
        <w:t>(</w:t>
      </w:r>
      <w:proofErr w:type="gramEnd"/>
      <w:r w:rsidRPr="003A6F31">
        <w:t>),</w:t>
      </w:r>
      <w:r w:rsidR="00F93F72" w:rsidRPr="003A6F31">
        <w:tab/>
      </w:r>
      <w:r w:rsidR="00F93F72" w:rsidRPr="003A6F31">
        <w:tab/>
        <w:t>// Adatfolyam azonosítója</w:t>
      </w:r>
    </w:p>
    <w:p w14:paraId="30299B5D" w14:textId="3F1C571C" w:rsidR="000E1263" w:rsidRPr="003A6F31" w:rsidRDefault="000E1263" w:rsidP="000E1263">
      <w:pPr>
        <w:pStyle w:val="Kd"/>
      </w:pPr>
      <w:r w:rsidRPr="003A6F31">
        <w:tab/>
      </w:r>
      <w:r w:rsidRPr="003A6F31">
        <w:tab/>
      </w:r>
      <w:r w:rsidRPr="003A6F31">
        <w:tab/>
        <w:t>"</w:t>
      </w:r>
      <w:proofErr w:type="spellStart"/>
      <w:r w:rsidRPr="003A6F31">
        <w:t>sequenceNumber</w:t>
      </w:r>
      <w:proofErr w:type="spellEnd"/>
      <w:r w:rsidRPr="003A6F31">
        <w:t xml:space="preserve">": </w:t>
      </w:r>
      <w:proofErr w:type="gramStart"/>
      <w:r w:rsidRPr="003A6F31">
        <w:t>integer(</w:t>
      </w:r>
      <w:proofErr w:type="gramEnd"/>
      <w:r w:rsidRPr="003A6F31">
        <w:t>),</w:t>
      </w:r>
      <w:r w:rsidR="00F93F72" w:rsidRPr="003A6F31">
        <w:tab/>
        <w:t>// Adatcsomag sorszáma</w:t>
      </w:r>
    </w:p>
    <w:p w14:paraId="473A1E2B" w14:textId="2659C505" w:rsidR="000E1263" w:rsidRPr="003A6F31" w:rsidRDefault="000E1263" w:rsidP="000E1263">
      <w:pPr>
        <w:pStyle w:val="Kd"/>
      </w:pPr>
      <w:r w:rsidRPr="003A6F31">
        <w:tab/>
      </w:r>
      <w:r w:rsidRPr="003A6F31">
        <w:tab/>
      </w:r>
      <w:r w:rsidRPr="003A6F31">
        <w:tab/>
        <w:t>"</w:t>
      </w:r>
      <w:proofErr w:type="spellStart"/>
      <w:r w:rsidRPr="003A6F31">
        <w:t>userId</w:t>
      </w:r>
      <w:proofErr w:type="spellEnd"/>
      <w:r w:rsidRPr="003A6F31">
        <w:t xml:space="preserve">": </w:t>
      </w:r>
      <w:proofErr w:type="spellStart"/>
      <w:proofErr w:type="gramStart"/>
      <w:r w:rsidRPr="003A6F31">
        <w:t>string</w:t>
      </w:r>
      <w:proofErr w:type="spellEnd"/>
      <w:r w:rsidRPr="003A6F31">
        <w:t>(</w:t>
      </w:r>
      <w:proofErr w:type="gramEnd"/>
      <w:r w:rsidRPr="003A6F31">
        <w:t>)</w:t>
      </w:r>
      <w:r w:rsidR="00F93F72" w:rsidRPr="003A6F31">
        <w:tab/>
      </w:r>
      <w:r w:rsidR="00F93F72" w:rsidRPr="003A6F31">
        <w:tab/>
      </w:r>
      <w:r w:rsidR="00F93F72" w:rsidRPr="003A6F31">
        <w:tab/>
        <w:t>// Felhasználói azonosító</w:t>
      </w:r>
    </w:p>
    <w:p w14:paraId="1BA43A3B" w14:textId="77777777" w:rsidR="000E1263" w:rsidRPr="003A6F31" w:rsidRDefault="000E1263" w:rsidP="000E1263">
      <w:pPr>
        <w:pStyle w:val="Kd"/>
      </w:pPr>
      <w:r w:rsidRPr="003A6F31">
        <w:tab/>
      </w:r>
      <w:r w:rsidRPr="003A6F31">
        <w:tab/>
        <w:t>},</w:t>
      </w:r>
    </w:p>
    <w:p w14:paraId="065A9E69" w14:textId="4E5F06E8" w:rsidR="000E1263" w:rsidRPr="003A6F31" w:rsidRDefault="000E1263" w:rsidP="000E1263">
      <w:pPr>
        <w:pStyle w:val="Kd"/>
      </w:pPr>
      <w:r w:rsidRPr="003A6F31">
        <w:tab/>
      </w:r>
      <w:r w:rsidRPr="003A6F31">
        <w:tab/>
        <w:t>"</w:t>
      </w:r>
      <w:proofErr w:type="spellStart"/>
      <w:r w:rsidRPr="003A6F31">
        <w:t>chunk</w:t>
      </w:r>
      <w:proofErr w:type="spellEnd"/>
      <w:r w:rsidRPr="003A6F31">
        <w:t xml:space="preserve">": </w:t>
      </w:r>
      <w:proofErr w:type="spellStart"/>
      <w:proofErr w:type="gramStart"/>
      <w:r w:rsidRPr="003A6F31">
        <w:t>array</w:t>
      </w:r>
      <w:proofErr w:type="spellEnd"/>
      <w:r w:rsidRPr="003A6F31">
        <w:t>(</w:t>
      </w:r>
      <w:proofErr w:type="gramEnd"/>
      <w:r w:rsidRPr="003A6F31">
        <w:t>)</w:t>
      </w:r>
      <w:r w:rsidR="00F93F72" w:rsidRPr="003A6F31">
        <w:tab/>
      </w:r>
      <w:r w:rsidR="00F93F72" w:rsidRPr="003A6F31">
        <w:tab/>
      </w:r>
      <w:r w:rsidR="00F93F72" w:rsidRPr="003A6F31">
        <w:tab/>
      </w:r>
      <w:r w:rsidR="00F93F72" w:rsidRPr="003A6F31">
        <w:tab/>
      </w:r>
      <w:r w:rsidR="009B1FCB" w:rsidRPr="003A6F31">
        <w:t>// Események</w:t>
      </w:r>
    </w:p>
    <w:p w14:paraId="5D7BE5BA" w14:textId="63A7DF2E" w:rsidR="000E1263" w:rsidRPr="003A6F31" w:rsidRDefault="000E1263" w:rsidP="000E1263">
      <w:pPr>
        <w:pStyle w:val="Kd"/>
      </w:pPr>
      <w:r w:rsidRPr="003A6F31">
        <w:tab/>
        <w:t xml:space="preserve">  }</w:t>
      </w:r>
    </w:p>
    <w:p w14:paraId="75290AA0" w14:textId="77777777" w:rsidR="000E1263" w:rsidRPr="003A6F31" w:rsidRDefault="000E1263" w:rsidP="000E1263">
      <w:pPr>
        <w:pStyle w:val="Listaszerbekezds"/>
        <w:numPr>
          <w:ilvl w:val="0"/>
          <w:numId w:val="28"/>
        </w:numPr>
      </w:pPr>
      <w:r w:rsidRPr="003A6F31">
        <w:t>válasz tartalma</w:t>
      </w:r>
    </w:p>
    <w:p w14:paraId="42899835" w14:textId="77777777" w:rsidR="000E1263" w:rsidRPr="003A6F31" w:rsidRDefault="000E1263" w:rsidP="000E1263">
      <w:pPr>
        <w:pStyle w:val="Kd"/>
      </w:pPr>
      <w:r w:rsidRPr="003A6F31">
        <w:tab/>
        <w:t xml:space="preserve">  {</w:t>
      </w:r>
    </w:p>
    <w:p w14:paraId="33A0FB4D" w14:textId="77777777" w:rsidR="000E1263" w:rsidRPr="003A6F31" w:rsidRDefault="000E1263" w:rsidP="000E1263">
      <w:pPr>
        <w:pStyle w:val="Kd"/>
      </w:pPr>
      <w:r w:rsidRPr="003A6F31">
        <w:tab/>
      </w:r>
      <w:r w:rsidRPr="003A6F31">
        <w:tab/>
        <w:t>"</w:t>
      </w:r>
      <w:proofErr w:type="spellStart"/>
      <w:r w:rsidRPr="003A6F31">
        <w:t>response</w:t>
      </w:r>
      <w:proofErr w:type="spellEnd"/>
      <w:r w:rsidRPr="003A6F31">
        <w:t>": "ok"</w:t>
      </w:r>
    </w:p>
    <w:p w14:paraId="41D58ED7" w14:textId="77777777" w:rsidR="000E1263" w:rsidRPr="003A6F31" w:rsidRDefault="000E1263" w:rsidP="000E1263">
      <w:pPr>
        <w:pStyle w:val="Kd"/>
      </w:pPr>
      <w:r w:rsidRPr="003A6F31">
        <w:tab/>
        <w:t xml:space="preserve">  } </w:t>
      </w:r>
    </w:p>
    <w:p w14:paraId="38D5AE17" w14:textId="2431EF15" w:rsidR="000E1263" w:rsidRPr="003A6F31" w:rsidRDefault="000E1263" w:rsidP="000E1263">
      <w:pPr>
        <w:pStyle w:val="Cmsor3"/>
      </w:pPr>
      <w:bookmarkStart w:id="63" w:name="_Toc119525191"/>
      <w:r w:rsidRPr="003A6F31">
        <w:lastRenderedPageBreak/>
        <w:t>Státusz</w:t>
      </w:r>
      <w:bookmarkEnd w:id="63"/>
    </w:p>
    <w:p w14:paraId="788475FA" w14:textId="77777777" w:rsidR="000E1263" w:rsidRPr="003A6F31" w:rsidRDefault="000E1263" w:rsidP="000E1263">
      <w:r w:rsidRPr="003A6F31">
        <w:t>Az adatgyűjtő kliens alkalmazás másik fontos funkcionalitása a felhasználó státuszának lekérdezése az alkalmazás szerverről és a státusz megjelenítése. Az alkalmazás szerver ehhez a következő HTTP API-t biztosítja:</w:t>
      </w:r>
    </w:p>
    <w:p w14:paraId="0CAEFEEB" w14:textId="77777777" w:rsidR="000E1263" w:rsidRPr="003A6F31" w:rsidRDefault="000E1263" w:rsidP="000E1263">
      <w:pPr>
        <w:pStyle w:val="Listaszerbekezds"/>
        <w:numPr>
          <w:ilvl w:val="0"/>
          <w:numId w:val="28"/>
        </w:numPr>
      </w:pPr>
      <w:r w:rsidRPr="003A6F31">
        <w:t>végpont</w:t>
      </w:r>
    </w:p>
    <w:p w14:paraId="30764408" w14:textId="77777777" w:rsidR="000E1263" w:rsidRPr="003A6F31" w:rsidRDefault="000E1263" w:rsidP="000E1263">
      <w:pPr>
        <w:pStyle w:val="Listaszerbekezds"/>
        <w:ind w:left="1080" w:firstLine="0"/>
      </w:pPr>
      <w:r w:rsidRPr="003A6F31">
        <w:rPr>
          <w:b/>
          <w:bCs/>
        </w:rPr>
        <w:t>GET /</w:t>
      </w:r>
      <w:proofErr w:type="spellStart"/>
      <w:r w:rsidRPr="003A6F31">
        <w:rPr>
          <w:b/>
          <w:bCs/>
        </w:rPr>
        <w:t>api</w:t>
      </w:r>
      <w:proofErr w:type="spellEnd"/>
      <w:r w:rsidRPr="003A6F31">
        <w:rPr>
          <w:b/>
          <w:bCs/>
        </w:rPr>
        <w:t>/1/status/:</w:t>
      </w:r>
      <w:proofErr w:type="spellStart"/>
      <w:r w:rsidRPr="003A6F31">
        <w:rPr>
          <w:b/>
          <w:bCs/>
        </w:rPr>
        <w:t>user_id</w:t>
      </w:r>
      <w:proofErr w:type="spellEnd"/>
      <w:proofErr w:type="gramStart"/>
      <w:r w:rsidRPr="003A6F31">
        <w:rPr>
          <w:b/>
          <w:bCs/>
        </w:rPr>
        <w:t>/:</w:t>
      </w:r>
      <w:proofErr w:type="spellStart"/>
      <w:r w:rsidRPr="003A6F31">
        <w:rPr>
          <w:b/>
          <w:bCs/>
        </w:rPr>
        <w:t>stream</w:t>
      </w:r>
      <w:proofErr w:type="gramEnd"/>
      <w:r w:rsidRPr="003A6F31">
        <w:rPr>
          <w:b/>
          <w:bCs/>
        </w:rPr>
        <w:t>_id</w:t>
      </w:r>
      <w:proofErr w:type="spellEnd"/>
    </w:p>
    <w:p w14:paraId="59D0EBBF" w14:textId="77777777" w:rsidR="000E1263" w:rsidRPr="003A6F31" w:rsidRDefault="000E1263" w:rsidP="000E1263">
      <w:pPr>
        <w:pStyle w:val="Listaszerbekezds"/>
        <w:numPr>
          <w:ilvl w:val="0"/>
          <w:numId w:val="28"/>
        </w:numPr>
      </w:pPr>
      <w:r w:rsidRPr="003A6F31">
        <w:t>válasz tartalma</w:t>
      </w:r>
    </w:p>
    <w:p w14:paraId="3EF0DD52" w14:textId="77777777" w:rsidR="000E1263" w:rsidRPr="003A6F31" w:rsidRDefault="000E1263" w:rsidP="000E1263">
      <w:pPr>
        <w:pStyle w:val="Kd"/>
      </w:pPr>
      <w:r w:rsidRPr="003A6F31">
        <w:tab/>
        <w:t xml:space="preserve">  {</w:t>
      </w:r>
    </w:p>
    <w:p w14:paraId="396771F3" w14:textId="5FD240D9" w:rsidR="000E1263" w:rsidRPr="003A6F31" w:rsidRDefault="000E1263" w:rsidP="000E1263">
      <w:pPr>
        <w:pStyle w:val="Kd"/>
      </w:pPr>
      <w:r w:rsidRPr="003A6F31">
        <w:tab/>
      </w:r>
      <w:r w:rsidRPr="003A6F31">
        <w:tab/>
        <w:t>"</w:t>
      </w:r>
      <w:proofErr w:type="spellStart"/>
      <w:r w:rsidRPr="003A6F31">
        <w:t>phase</w:t>
      </w:r>
      <w:proofErr w:type="spellEnd"/>
      <w:r w:rsidRPr="003A6F31">
        <w:t xml:space="preserve">": </w:t>
      </w:r>
      <w:proofErr w:type="spellStart"/>
      <w:proofErr w:type="gramStart"/>
      <w:r w:rsidRPr="003A6F31">
        <w:t>string</w:t>
      </w:r>
      <w:proofErr w:type="spellEnd"/>
      <w:r w:rsidRPr="003A6F31">
        <w:t>(</w:t>
      </w:r>
      <w:proofErr w:type="gramEnd"/>
      <w:r w:rsidRPr="003A6F31">
        <w:t>)</w:t>
      </w:r>
      <w:r w:rsidR="003E4255" w:rsidRPr="003A6F31">
        <w:tab/>
      </w:r>
      <w:r w:rsidR="003E4255" w:rsidRPr="003A6F31">
        <w:tab/>
      </w:r>
      <w:r w:rsidR="003E4255" w:rsidRPr="003A6F31">
        <w:tab/>
        <w:t>// Az aktuális fázis neve</w:t>
      </w:r>
    </w:p>
    <w:p w14:paraId="508B44FA" w14:textId="0E9C334D" w:rsidR="000E1263" w:rsidRPr="003A6F31" w:rsidRDefault="000E1263" w:rsidP="000E1263">
      <w:pPr>
        <w:pStyle w:val="Kd"/>
      </w:pPr>
      <w:r w:rsidRPr="003A6F31">
        <w:tab/>
      </w:r>
      <w:r w:rsidRPr="003A6F31">
        <w:tab/>
        <w:t>"</w:t>
      </w:r>
      <w:proofErr w:type="spellStart"/>
      <w:r w:rsidRPr="003A6F31">
        <w:t>description</w:t>
      </w:r>
      <w:proofErr w:type="spellEnd"/>
      <w:r w:rsidRPr="003A6F31">
        <w:t xml:space="preserve">": </w:t>
      </w:r>
      <w:proofErr w:type="spellStart"/>
      <w:proofErr w:type="gramStart"/>
      <w:r w:rsidRPr="003A6F31">
        <w:t>string</w:t>
      </w:r>
      <w:proofErr w:type="spellEnd"/>
      <w:r w:rsidRPr="003A6F31">
        <w:t>(</w:t>
      </w:r>
      <w:proofErr w:type="gramEnd"/>
      <w:r w:rsidRPr="003A6F31">
        <w:t>)</w:t>
      </w:r>
      <w:r w:rsidR="003E4255" w:rsidRPr="003A6F31">
        <w:tab/>
      </w:r>
      <w:r w:rsidR="003E4255" w:rsidRPr="003A6F31">
        <w:tab/>
        <w:t>// A fázis opcionális leírása</w:t>
      </w:r>
    </w:p>
    <w:p w14:paraId="09E21286" w14:textId="7F467A72" w:rsidR="000E1263" w:rsidRPr="003A6F31" w:rsidRDefault="000E1263" w:rsidP="000E1263">
      <w:pPr>
        <w:pStyle w:val="Kd"/>
      </w:pPr>
      <w:r w:rsidRPr="003A6F31">
        <w:tab/>
      </w:r>
      <w:r w:rsidRPr="003A6F31">
        <w:tab/>
        <w:t>"</w:t>
      </w:r>
      <w:proofErr w:type="spellStart"/>
      <w:r w:rsidRPr="003A6F31">
        <w:t>value</w:t>
      </w:r>
      <w:proofErr w:type="spellEnd"/>
      <w:r w:rsidRPr="003A6F31">
        <w:t xml:space="preserve">": </w:t>
      </w:r>
      <w:proofErr w:type="spellStart"/>
      <w:proofErr w:type="gramStart"/>
      <w:r w:rsidRPr="003A6F31">
        <w:t>float</w:t>
      </w:r>
      <w:proofErr w:type="spellEnd"/>
      <w:r w:rsidRPr="003A6F31">
        <w:t>(</w:t>
      </w:r>
      <w:proofErr w:type="gramEnd"/>
      <w:r w:rsidRPr="003A6F31">
        <w:t>)</w:t>
      </w:r>
      <w:r w:rsidR="003E4255" w:rsidRPr="003A6F31">
        <w:tab/>
      </w:r>
      <w:r w:rsidR="003E4255" w:rsidRPr="003A6F31">
        <w:tab/>
      </w:r>
      <w:r w:rsidR="003E4255" w:rsidRPr="003A6F31">
        <w:tab/>
        <w:t xml:space="preserve">// </w:t>
      </w:r>
      <w:r w:rsidR="00726E75" w:rsidRPr="003A6F31">
        <w:t>A fázishoz</w:t>
      </w:r>
      <w:r w:rsidR="0087197B" w:rsidRPr="003A6F31">
        <w:t xml:space="preserve"> tartozó érték</w:t>
      </w:r>
    </w:p>
    <w:p w14:paraId="6DB48056" w14:textId="22DCD418" w:rsidR="000E1263" w:rsidRPr="003A6F31" w:rsidRDefault="000E1263" w:rsidP="006C19AC">
      <w:pPr>
        <w:pStyle w:val="Kd"/>
      </w:pPr>
      <w:r w:rsidRPr="003A6F31">
        <w:tab/>
        <w:t xml:space="preserve">  }</w:t>
      </w:r>
    </w:p>
    <w:p w14:paraId="40AC506A" w14:textId="77777777" w:rsidR="000E1263" w:rsidRPr="003A6F31" w:rsidRDefault="000E1263" w:rsidP="000E1263">
      <w:pPr>
        <w:pStyle w:val="Cmsor3"/>
      </w:pPr>
      <w:bookmarkStart w:id="64" w:name="_Toc119525192"/>
      <w:r w:rsidRPr="003A6F31">
        <w:t>Statisztikák</w:t>
      </w:r>
      <w:bookmarkEnd w:id="64"/>
    </w:p>
    <w:p w14:paraId="3DB0D951" w14:textId="41648282" w:rsidR="000E1263" w:rsidRPr="003A6F31" w:rsidRDefault="009A4A2F" w:rsidP="00B95AF7">
      <w:r w:rsidRPr="003A6F31">
        <w:t xml:space="preserve">A webes vékonykliens alkalmazás különböző statisztikákat jelenít meg a rendszerben található adatok alapján. Az alkalmazás szerver ehhez </w:t>
      </w:r>
      <w:r w:rsidR="00AD34F2" w:rsidRPr="003A6F31">
        <w:t xml:space="preserve">több különböző </w:t>
      </w:r>
      <w:r w:rsidR="00191077" w:rsidRPr="003A6F31">
        <w:t xml:space="preserve">HTTP </w:t>
      </w:r>
      <w:r w:rsidRPr="003A6F31">
        <w:t>API-t biztosít</w:t>
      </w:r>
      <w:r w:rsidR="00260B0B" w:rsidRPr="003A6F31">
        <w:t xml:space="preserve">. Az egyes HTTP lekérdezéseknél több helyen is megjelenik a </w:t>
      </w:r>
      <w:proofErr w:type="spellStart"/>
      <w:r w:rsidR="00260B0B" w:rsidRPr="003A6F31">
        <w:rPr>
          <w:i/>
          <w:iCs/>
        </w:rPr>
        <w:t>threshold</w:t>
      </w:r>
      <w:proofErr w:type="spellEnd"/>
      <w:r w:rsidR="00260B0B" w:rsidRPr="003A6F31">
        <w:rPr>
          <w:i/>
          <w:iCs/>
        </w:rPr>
        <w:t xml:space="preserve"> </w:t>
      </w:r>
      <w:proofErr w:type="spellStart"/>
      <w:r w:rsidR="00260B0B" w:rsidRPr="003A6F31">
        <w:t>query</w:t>
      </w:r>
      <w:proofErr w:type="spellEnd"/>
      <w:r w:rsidR="00260B0B" w:rsidRPr="003A6F31">
        <w:t xml:space="preserve"> </w:t>
      </w:r>
      <w:proofErr w:type="spellStart"/>
      <w:r w:rsidR="00260B0B" w:rsidRPr="003A6F31">
        <w:t>string</w:t>
      </w:r>
      <w:proofErr w:type="spellEnd"/>
      <w:r w:rsidR="00260B0B" w:rsidRPr="003A6F31">
        <w:t xml:space="preserve"> paraméter. Ennek a paraméternek megadásával </w:t>
      </w:r>
      <w:r w:rsidR="00DA36F0" w:rsidRPr="003A6F31">
        <w:t xml:space="preserve">az eredményben </w:t>
      </w:r>
      <w:r w:rsidR="00361BC0" w:rsidRPr="003A6F31">
        <w:t xml:space="preserve">visszaadott </w:t>
      </w:r>
      <w:r w:rsidR="00260B0B" w:rsidRPr="003A6F31">
        <w:t>verifikációkat lehet szűrni. Amennyiben a paraméter jelen van, a szerver csak azokat a verifikációkat adja vissza, amelyeknél a verifikáció eredménye kisebb, mint a megadott érték.</w:t>
      </w:r>
    </w:p>
    <w:p w14:paraId="5E65D599" w14:textId="037C5A39" w:rsidR="00934394" w:rsidRPr="003A6F31" w:rsidRDefault="00553C89" w:rsidP="0089239D">
      <w:pPr>
        <w:pStyle w:val="Cmsor4"/>
      </w:pPr>
      <w:r w:rsidRPr="003A6F31">
        <w:t>Szerver elérhetősége</w:t>
      </w:r>
    </w:p>
    <w:p w14:paraId="1988D4CE" w14:textId="77777777" w:rsidR="00553C89" w:rsidRPr="003A6F31" w:rsidRDefault="00553C89" w:rsidP="00553C89">
      <w:pPr>
        <w:pStyle w:val="Listaszerbekezds"/>
        <w:numPr>
          <w:ilvl w:val="0"/>
          <w:numId w:val="28"/>
        </w:numPr>
      </w:pPr>
      <w:r w:rsidRPr="003A6F31">
        <w:t>végpont</w:t>
      </w:r>
    </w:p>
    <w:p w14:paraId="3158987C" w14:textId="155CD1D2" w:rsidR="00553C89" w:rsidRPr="003A6F31" w:rsidRDefault="00553C89" w:rsidP="00553C89">
      <w:pPr>
        <w:pStyle w:val="Listaszerbekezds"/>
        <w:ind w:left="1080" w:firstLine="0"/>
      </w:pPr>
      <w:r w:rsidRPr="003A6F31">
        <w:rPr>
          <w:b/>
          <w:bCs/>
        </w:rPr>
        <w:t>GET /</w:t>
      </w:r>
      <w:proofErr w:type="spellStart"/>
      <w:r w:rsidRPr="003A6F31">
        <w:rPr>
          <w:b/>
          <w:bCs/>
        </w:rPr>
        <w:t>api</w:t>
      </w:r>
      <w:proofErr w:type="spellEnd"/>
      <w:r w:rsidRPr="003A6F31">
        <w:rPr>
          <w:b/>
          <w:bCs/>
        </w:rPr>
        <w:t>/1/</w:t>
      </w:r>
      <w:proofErr w:type="spellStart"/>
      <w:r w:rsidRPr="003A6F31">
        <w:rPr>
          <w:b/>
          <w:bCs/>
        </w:rPr>
        <w:t>state</w:t>
      </w:r>
      <w:proofErr w:type="spellEnd"/>
    </w:p>
    <w:p w14:paraId="2EDEA8FC" w14:textId="77777777" w:rsidR="00553C89" w:rsidRPr="003A6F31" w:rsidRDefault="00553C89" w:rsidP="00553C89">
      <w:pPr>
        <w:pStyle w:val="Listaszerbekezds"/>
        <w:numPr>
          <w:ilvl w:val="0"/>
          <w:numId w:val="28"/>
        </w:numPr>
      </w:pPr>
      <w:r w:rsidRPr="003A6F31">
        <w:t>válasz tartalma</w:t>
      </w:r>
    </w:p>
    <w:p w14:paraId="2F05A084" w14:textId="77777777" w:rsidR="00553C89" w:rsidRPr="003A6F31" w:rsidRDefault="00553C89" w:rsidP="00553C89">
      <w:pPr>
        <w:pStyle w:val="Kd"/>
      </w:pPr>
      <w:r w:rsidRPr="003A6F31">
        <w:tab/>
        <w:t xml:space="preserve">  {</w:t>
      </w:r>
    </w:p>
    <w:p w14:paraId="48B7715B" w14:textId="3814B253" w:rsidR="00553C89" w:rsidRPr="003A6F31" w:rsidRDefault="00553C89" w:rsidP="00553C89">
      <w:pPr>
        <w:pStyle w:val="Kd"/>
      </w:pPr>
      <w:r w:rsidRPr="003A6F31">
        <w:tab/>
      </w:r>
      <w:r w:rsidRPr="003A6F31">
        <w:tab/>
        <w:t>"</w:t>
      </w:r>
      <w:proofErr w:type="spellStart"/>
      <w:r w:rsidRPr="003A6F31">
        <w:t>result</w:t>
      </w:r>
      <w:proofErr w:type="spellEnd"/>
      <w:r w:rsidRPr="003A6F31">
        <w:t>": "ok"</w:t>
      </w:r>
    </w:p>
    <w:p w14:paraId="5D419621" w14:textId="1985E137" w:rsidR="00553C89" w:rsidRPr="003A6F31" w:rsidRDefault="00553C89" w:rsidP="00295CB2">
      <w:pPr>
        <w:pStyle w:val="Kd"/>
      </w:pPr>
      <w:r w:rsidRPr="003A6F31">
        <w:tab/>
        <w:t xml:space="preserve">  }</w:t>
      </w:r>
    </w:p>
    <w:p w14:paraId="401DB413" w14:textId="65445470" w:rsidR="00295CB2" w:rsidRPr="003A6F31" w:rsidRDefault="00C86F75" w:rsidP="00295CB2">
      <w:pPr>
        <w:pStyle w:val="Cmsor4"/>
      </w:pPr>
      <w:r w:rsidRPr="003A6F31">
        <w:t>F</w:t>
      </w:r>
      <w:r w:rsidR="003D7B81" w:rsidRPr="003A6F31">
        <w:t>elhasználó</w:t>
      </w:r>
      <w:r w:rsidRPr="003A6F31">
        <w:t>k</w:t>
      </w:r>
    </w:p>
    <w:p w14:paraId="3E1E5657" w14:textId="77777777" w:rsidR="00065B32" w:rsidRPr="003A6F31" w:rsidRDefault="00065B32" w:rsidP="00065B32">
      <w:pPr>
        <w:pStyle w:val="Listaszerbekezds"/>
        <w:numPr>
          <w:ilvl w:val="0"/>
          <w:numId w:val="28"/>
        </w:numPr>
      </w:pPr>
      <w:r w:rsidRPr="003A6F31">
        <w:t>végpont</w:t>
      </w:r>
    </w:p>
    <w:p w14:paraId="2CE32558" w14:textId="7373B566" w:rsidR="00065B32" w:rsidRPr="003A6F31" w:rsidRDefault="00065B32" w:rsidP="00065B32">
      <w:pPr>
        <w:pStyle w:val="Listaszerbekezds"/>
        <w:ind w:left="1080" w:firstLine="0"/>
      </w:pPr>
      <w:r w:rsidRPr="003A6F31">
        <w:rPr>
          <w:b/>
          <w:bCs/>
        </w:rPr>
        <w:t>GET /</w:t>
      </w:r>
      <w:proofErr w:type="spellStart"/>
      <w:r w:rsidRPr="003A6F31">
        <w:rPr>
          <w:b/>
          <w:bCs/>
        </w:rPr>
        <w:t>api</w:t>
      </w:r>
      <w:proofErr w:type="spellEnd"/>
      <w:r w:rsidRPr="003A6F31">
        <w:rPr>
          <w:b/>
          <w:bCs/>
        </w:rPr>
        <w:t>/1/</w:t>
      </w:r>
      <w:proofErr w:type="spellStart"/>
      <w:r w:rsidR="00A33F18" w:rsidRPr="003A6F31">
        <w:rPr>
          <w:b/>
          <w:bCs/>
        </w:rPr>
        <w:t>users?threshold</w:t>
      </w:r>
      <w:proofErr w:type="spellEnd"/>
      <w:r w:rsidR="00A33F18" w:rsidRPr="003A6F31">
        <w:rPr>
          <w:b/>
          <w:bCs/>
        </w:rPr>
        <w:t>=</w:t>
      </w:r>
      <w:proofErr w:type="spellStart"/>
      <w:proofErr w:type="gramStart"/>
      <w:r w:rsidR="00A33F18" w:rsidRPr="003A6F31">
        <w:rPr>
          <w:b/>
          <w:bCs/>
        </w:rPr>
        <w:t>float</w:t>
      </w:r>
      <w:proofErr w:type="spellEnd"/>
      <w:r w:rsidR="00A33F18" w:rsidRPr="003A6F31">
        <w:rPr>
          <w:b/>
          <w:bCs/>
        </w:rPr>
        <w:t>(</w:t>
      </w:r>
      <w:proofErr w:type="gramEnd"/>
      <w:r w:rsidR="00A33F18" w:rsidRPr="003A6F31">
        <w:rPr>
          <w:b/>
          <w:bCs/>
        </w:rPr>
        <w:t>)</w:t>
      </w:r>
    </w:p>
    <w:p w14:paraId="211C5D5D" w14:textId="77777777" w:rsidR="00065B32" w:rsidRPr="003A6F31" w:rsidRDefault="00065B32" w:rsidP="00065B32">
      <w:pPr>
        <w:pStyle w:val="Listaszerbekezds"/>
        <w:numPr>
          <w:ilvl w:val="0"/>
          <w:numId w:val="28"/>
        </w:numPr>
      </w:pPr>
      <w:r w:rsidRPr="003A6F31">
        <w:t>válasz tartalma</w:t>
      </w:r>
    </w:p>
    <w:p w14:paraId="44EF19F6" w14:textId="7CB4246E" w:rsidR="003A2531" w:rsidRPr="003A6F31" w:rsidRDefault="00065B32" w:rsidP="003A2531">
      <w:pPr>
        <w:pStyle w:val="Kd"/>
      </w:pPr>
      <w:r w:rsidRPr="003A6F31">
        <w:lastRenderedPageBreak/>
        <w:tab/>
        <w:t xml:space="preserve">  </w:t>
      </w:r>
      <w:r w:rsidR="003A2531" w:rsidRPr="003A6F31">
        <w:t>{</w:t>
      </w:r>
    </w:p>
    <w:p w14:paraId="25E69257" w14:textId="05FD68C4" w:rsidR="00577772" w:rsidRPr="003A6F31" w:rsidRDefault="00577772" w:rsidP="003A2531">
      <w:pPr>
        <w:pStyle w:val="Kd"/>
      </w:pPr>
      <w:r w:rsidRPr="003A6F31">
        <w:tab/>
      </w:r>
      <w:r w:rsidRPr="003A6F31">
        <w:tab/>
        <w:t>"</w:t>
      </w:r>
      <w:proofErr w:type="spellStart"/>
      <w:r w:rsidRPr="003A6F31">
        <w:t>result</w:t>
      </w:r>
      <w:proofErr w:type="spellEnd"/>
      <w:r w:rsidRPr="003A6F31">
        <w:t>": "ok",</w:t>
      </w:r>
    </w:p>
    <w:p w14:paraId="0B1905AD" w14:textId="77777777" w:rsidR="00E67662" w:rsidRPr="003A6F31" w:rsidRDefault="00577772" w:rsidP="0079232B">
      <w:pPr>
        <w:pStyle w:val="Kd"/>
      </w:pPr>
      <w:r w:rsidRPr="003A6F31">
        <w:tab/>
      </w:r>
      <w:r w:rsidRPr="003A6F31">
        <w:tab/>
        <w:t>"</w:t>
      </w:r>
      <w:proofErr w:type="spellStart"/>
      <w:r w:rsidRPr="003A6F31">
        <w:t>users</w:t>
      </w:r>
      <w:proofErr w:type="spellEnd"/>
      <w:r w:rsidRPr="003A6F31">
        <w:t xml:space="preserve">": </w:t>
      </w:r>
      <w:r w:rsidR="003A2531" w:rsidRPr="003A6F31">
        <w:t>[</w:t>
      </w:r>
    </w:p>
    <w:p w14:paraId="26B62C4A" w14:textId="5CFE56E7" w:rsidR="0079232B" w:rsidRPr="003A6F31" w:rsidRDefault="00E67662" w:rsidP="0079232B">
      <w:pPr>
        <w:pStyle w:val="Kd"/>
      </w:pPr>
      <w:r w:rsidRPr="003A6F31">
        <w:tab/>
      </w:r>
      <w:r w:rsidRPr="003A6F31">
        <w:tab/>
        <w:t xml:space="preserve">  </w:t>
      </w:r>
      <w:r w:rsidR="0079232B" w:rsidRPr="003A6F31">
        <w:t>{</w:t>
      </w:r>
    </w:p>
    <w:p w14:paraId="2A837329" w14:textId="340BC2E7" w:rsidR="003A2531" w:rsidRPr="003A6F31" w:rsidRDefault="003A2531" w:rsidP="003A2531">
      <w:pPr>
        <w:pStyle w:val="Kd"/>
      </w:pPr>
      <w:r w:rsidRPr="003A6F31">
        <w:tab/>
      </w:r>
      <w:r w:rsidRPr="003A6F31">
        <w:tab/>
      </w:r>
      <w:r w:rsidRPr="003A6F31">
        <w:tab/>
        <w:t>"</w:t>
      </w:r>
      <w:proofErr w:type="spellStart"/>
      <w:r w:rsidRPr="003A6F31">
        <w:t>userId</w:t>
      </w:r>
      <w:proofErr w:type="spellEnd"/>
      <w:r w:rsidRPr="003A6F31">
        <w:t xml:space="preserve">": </w:t>
      </w:r>
      <w:proofErr w:type="spellStart"/>
      <w:proofErr w:type="gramStart"/>
      <w:r w:rsidRPr="003A6F31">
        <w:t>string</w:t>
      </w:r>
      <w:proofErr w:type="spellEnd"/>
      <w:r w:rsidRPr="003A6F31">
        <w:t>(</w:t>
      </w:r>
      <w:proofErr w:type="gramEnd"/>
      <w:r w:rsidRPr="003A6F31">
        <w:t>),</w:t>
      </w:r>
      <w:r w:rsidRPr="003A6F31">
        <w:tab/>
      </w:r>
      <w:r w:rsidRPr="003A6F31">
        <w:tab/>
      </w:r>
      <w:r w:rsidRPr="003A6F31">
        <w:tab/>
        <w:t>// A felhasználó azonosítója</w:t>
      </w:r>
    </w:p>
    <w:p w14:paraId="0FE5A78A" w14:textId="6B2F05EB" w:rsidR="003A2531" w:rsidRPr="003A6F31" w:rsidRDefault="003A2531" w:rsidP="003A2531">
      <w:pPr>
        <w:pStyle w:val="Kd"/>
      </w:pPr>
      <w:r w:rsidRPr="003A6F31">
        <w:tab/>
      </w:r>
      <w:r w:rsidRPr="003A6F31">
        <w:tab/>
      </w:r>
      <w:r w:rsidRPr="003A6F31">
        <w:tab/>
        <w:t>"</w:t>
      </w:r>
      <w:proofErr w:type="spellStart"/>
      <w:r w:rsidRPr="003A6F31">
        <w:t>eventCount</w:t>
      </w:r>
      <w:proofErr w:type="spellEnd"/>
      <w:r w:rsidRPr="003A6F31">
        <w:t xml:space="preserve">": </w:t>
      </w:r>
      <w:proofErr w:type="gramStart"/>
      <w:r w:rsidRPr="003A6F31">
        <w:t>integer(</w:t>
      </w:r>
      <w:proofErr w:type="gramEnd"/>
      <w:r w:rsidRPr="003A6F31">
        <w:t>),</w:t>
      </w:r>
      <w:r w:rsidRPr="003A6F31">
        <w:tab/>
      </w:r>
      <w:r w:rsidRPr="003A6F31">
        <w:tab/>
        <w:t>// Események száma</w:t>
      </w:r>
    </w:p>
    <w:p w14:paraId="78592315" w14:textId="4FE4E937" w:rsidR="003A2531" w:rsidRPr="003A6F31" w:rsidRDefault="003A2531" w:rsidP="003A2531">
      <w:pPr>
        <w:pStyle w:val="Kd"/>
      </w:pPr>
      <w:r w:rsidRPr="003A6F31">
        <w:tab/>
      </w:r>
      <w:r w:rsidRPr="003A6F31">
        <w:tab/>
      </w:r>
      <w:r w:rsidRPr="003A6F31">
        <w:tab/>
        <w:t>"</w:t>
      </w:r>
      <w:proofErr w:type="spellStart"/>
      <w:r w:rsidRPr="003A6F31">
        <w:t>createdAt</w:t>
      </w:r>
      <w:proofErr w:type="spellEnd"/>
      <w:r w:rsidRPr="003A6F31">
        <w:t xml:space="preserve">": </w:t>
      </w:r>
      <w:proofErr w:type="spellStart"/>
      <w:proofErr w:type="gramStart"/>
      <w:r w:rsidRPr="003A6F31">
        <w:t>date</w:t>
      </w:r>
      <w:proofErr w:type="spellEnd"/>
      <w:r w:rsidRPr="003A6F31">
        <w:t>(</w:t>
      </w:r>
      <w:proofErr w:type="gramEnd"/>
      <w:r w:rsidRPr="003A6F31">
        <w:t>),</w:t>
      </w:r>
      <w:r w:rsidRPr="003A6F31">
        <w:tab/>
      </w:r>
      <w:r w:rsidRPr="003A6F31">
        <w:tab/>
      </w:r>
      <w:r w:rsidRPr="003A6F31">
        <w:tab/>
        <w:t>// Regisztráció dátuma</w:t>
      </w:r>
    </w:p>
    <w:p w14:paraId="0EA3E78D" w14:textId="505FE955" w:rsidR="003A2531" w:rsidRPr="003A6F31" w:rsidRDefault="003A2531" w:rsidP="003A2531">
      <w:pPr>
        <w:pStyle w:val="Kd"/>
      </w:pPr>
      <w:r w:rsidRPr="003A6F31">
        <w:tab/>
      </w:r>
      <w:r w:rsidRPr="003A6F31">
        <w:tab/>
      </w:r>
      <w:r w:rsidRPr="003A6F31">
        <w:tab/>
        <w:t>"</w:t>
      </w:r>
      <w:proofErr w:type="spellStart"/>
      <w:r w:rsidRPr="003A6F31">
        <w:t>verifications</w:t>
      </w:r>
      <w:proofErr w:type="spellEnd"/>
      <w:r w:rsidRPr="003A6F31">
        <w:t xml:space="preserve">": </w:t>
      </w:r>
      <w:proofErr w:type="gramStart"/>
      <w:r w:rsidRPr="003A6F31">
        <w:t>integer(</w:t>
      </w:r>
      <w:proofErr w:type="gramEnd"/>
      <w:r w:rsidRPr="003A6F31">
        <w:t>),</w:t>
      </w:r>
      <w:r w:rsidRPr="003A6F31">
        <w:tab/>
        <w:t>// Összes verifikáció</w:t>
      </w:r>
    </w:p>
    <w:p w14:paraId="40F6B6B5" w14:textId="2ED45107" w:rsidR="003A2531" w:rsidRPr="003A6F31" w:rsidRDefault="003A2531" w:rsidP="003A2531">
      <w:pPr>
        <w:pStyle w:val="Kd"/>
      </w:pPr>
      <w:r w:rsidRPr="003A6F31">
        <w:tab/>
      </w:r>
      <w:r w:rsidRPr="003A6F31">
        <w:tab/>
      </w:r>
      <w:r w:rsidRPr="003A6F31">
        <w:tab/>
        <w:t>"</w:t>
      </w:r>
      <w:proofErr w:type="spellStart"/>
      <w:r w:rsidRPr="003A6F31">
        <w:t>incidents</w:t>
      </w:r>
      <w:proofErr w:type="spellEnd"/>
      <w:r w:rsidRPr="003A6F31">
        <w:t xml:space="preserve">": </w:t>
      </w:r>
      <w:proofErr w:type="gramStart"/>
      <w:r w:rsidRPr="003A6F31">
        <w:t>integer(</w:t>
      </w:r>
      <w:proofErr w:type="gramEnd"/>
      <w:r w:rsidRPr="003A6F31">
        <w:t>)</w:t>
      </w:r>
      <w:r w:rsidRPr="003A6F31">
        <w:tab/>
      </w:r>
      <w:r w:rsidRPr="003A6F31">
        <w:tab/>
        <w:t xml:space="preserve">// </w:t>
      </w:r>
      <w:r w:rsidR="00DC6381" w:rsidRPr="003A6F31">
        <w:t>Sikertelen verifikációk</w:t>
      </w:r>
    </w:p>
    <w:p w14:paraId="66563A95" w14:textId="77777777" w:rsidR="00E67662" w:rsidRPr="003A6F31" w:rsidRDefault="003A2531" w:rsidP="003A2531">
      <w:pPr>
        <w:pStyle w:val="Kd"/>
      </w:pPr>
      <w:r w:rsidRPr="003A6F31">
        <w:tab/>
        <w:t xml:space="preserve">  </w:t>
      </w:r>
      <w:r w:rsidRPr="003A6F31">
        <w:tab/>
      </w:r>
      <w:r w:rsidR="00E67662" w:rsidRPr="003A6F31">
        <w:t xml:space="preserve">  </w:t>
      </w:r>
      <w:r w:rsidR="0079232B" w:rsidRPr="003A6F31">
        <w:t>}</w:t>
      </w:r>
    </w:p>
    <w:p w14:paraId="53CC1738" w14:textId="7CECC80F" w:rsidR="003A2531" w:rsidRPr="003A6F31" w:rsidRDefault="00E67662" w:rsidP="003A2531">
      <w:pPr>
        <w:pStyle w:val="Kd"/>
      </w:pPr>
      <w:r w:rsidRPr="003A6F31">
        <w:tab/>
      </w:r>
      <w:r w:rsidRPr="003A6F31">
        <w:tab/>
      </w:r>
      <w:r w:rsidR="003A2531" w:rsidRPr="003A6F31">
        <w:t>]</w:t>
      </w:r>
    </w:p>
    <w:p w14:paraId="7A07AEF1" w14:textId="549FB8A8" w:rsidR="00065B32" w:rsidRPr="003A6F31" w:rsidRDefault="003A2531" w:rsidP="003A2531">
      <w:pPr>
        <w:pStyle w:val="Kd"/>
      </w:pPr>
      <w:r w:rsidRPr="003A6F31">
        <w:tab/>
        <w:t xml:space="preserve">  }</w:t>
      </w:r>
    </w:p>
    <w:p w14:paraId="0E7BE4B8" w14:textId="26F489A9" w:rsidR="004F2C3D" w:rsidRPr="003A6F31" w:rsidRDefault="00AB23C1" w:rsidP="004F2C3D">
      <w:pPr>
        <w:pStyle w:val="Cmsor4"/>
      </w:pPr>
      <w:r w:rsidRPr="003A6F31">
        <w:t xml:space="preserve">Egy specifikus </w:t>
      </w:r>
      <w:r w:rsidR="00FB4387" w:rsidRPr="003A6F31">
        <w:t>felhasználó</w:t>
      </w:r>
    </w:p>
    <w:p w14:paraId="79446705" w14:textId="77777777" w:rsidR="003B6388" w:rsidRPr="003A6F31" w:rsidRDefault="003B6388" w:rsidP="003B6388">
      <w:pPr>
        <w:pStyle w:val="Listaszerbekezds"/>
        <w:numPr>
          <w:ilvl w:val="0"/>
          <w:numId w:val="28"/>
        </w:numPr>
      </w:pPr>
      <w:r w:rsidRPr="003A6F31">
        <w:t>végpont</w:t>
      </w:r>
    </w:p>
    <w:p w14:paraId="50312E64" w14:textId="5FE62A0C" w:rsidR="003B6388" w:rsidRPr="003A6F31" w:rsidRDefault="003B6388" w:rsidP="003B6388">
      <w:pPr>
        <w:pStyle w:val="Listaszerbekezds"/>
        <w:ind w:left="1080" w:firstLine="0"/>
      </w:pPr>
      <w:r w:rsidRPr="003A6F31">
        <w:rPr>
          <w:b/>
          <w:bCs/>
        </w:rPr>
        <w:t>GET /</w:t>
      </w:r>
      <w:proofErr w:type="spellStart"/>
      <w:r w:rsidRPr="003A6F31">
        <w:rPr>
          <w:b/>
          <w:bCs/>
        </w:rPr>
        <w:t>api</w:t>
      </w:r>
      <w:proofErr w:type="spellEnd"/>
      <w:r w:rsidRPr="003A6F31">
        <w:rPr>
          <w:b/>
          <w:bCs/>
        </w:rPr>
        <w:t>/1/</w:t>
      </w:r>
      <w:proofErr w:type="spellStart"/>
      <w:r w:rsidRPr="003A6F31">
        <w:rPr>
          <w:b/>
          <w:bCs/>
        </w:rPr>
        <w:t>users</w:t>
      </w:r>
      <w:proofErr w:type="spellEnd"/>
      <w:r w:rsidR="00566CC0" w:rsidRPr="003A6F31">
        <w:rPr>
          <w:b/>
          <w:bCs/>
        </w:rPr>
        <w:t>/:</w:t>
      </w:r>
      <w:proofErr w:type="spellStart"/>
      <w:r w:rsidR="00566CC0" w:rsidRPr="003A6F31">
        <w:rPr>
          <w:b/>
          <w:bCs/>
        </w:rPr>
        <w:t>user_id</w:t>
      </w:r>
      <w:r w:rsidRPr="003A6F31">
        <w:rPr>
          <w:b/>
          <w:bCs/>
        </w:rPr>
        <w:t>?threshold</w:t>
      </w:r>
      <w:proofErr w:type="spellEnd"/>
      <w:r w:rsidRPr="003A6F31">
        <w:rPr>
          <w:b/>
          <w:bCs/>
        </w:rPr>
        <w:t>=</w:t>
      </w:r>
      <w:proofErr w:type="spellStart"/>
      <w:proofErr w:type="gramStart"/>
      <w:r w:rsidRPr="003A6F31">
        <w:rPr>
          <w:b/>
          <w:bCs/>
        </w:rPr>
        <w:t>float</w:t>
      </w:r>
      <w:proofErr w:type="spellEnd"/>
      <w:r w:rsidRPr="003A6F31">
        <w:rPr>
          <w:b/>
          <w:bCs/>
        </w:rPr>
        <w:t>(</w:t>
      </w:r>
      <w:proofErr w:type="gramEnd"/>
      <w:r w:rsidRPr="003A6F31">
        <w:rPr>
          <w:b/>
          <w:bCs/>
        </w:rPr>
        <w:t>)</w:t>
      </w:r>
    </w:p>
    <w:p w14:paraId="09CD8AAC" w14:textId="77777777" w:rsidR="003B6388" w:rsidRPr="003A6F31" w:rsidRDefault="003B6388" w:rsidP="003B6388">
      <w:pPr>
        <w:pStyle w:val="Listaszerbekezds"/>
        <w:numPr>
          <w:ilvl w:val="0"/>
          <w:numId w:val="28"/>
        </w:numPr>
      </w:pPr>
      <w:r w:rsidRPr="003A6F31">
        <w:t>válasz tartalma</w:t>
      </w:r>
    </w:p>
    <w:p w14:paraId="164813D3" w14:textId="00E33F89" w:rsidR="003B6388" w:rsidRPr="003A6F31" w:rsidRDefault="003B6388" w:rsidP="002049BB">
      <w:pPr>
        <w:pStyle w:val="Kd"/>
      </w:pPr>
      <w:r w:rsidRPr="003A6F31">
        <w:tab/>
        <w:t xml:space="preserve">  {</w:t>
      </w:r>
    </w:p>
    <w:p w14:paraId="29090B24" w14:textId="112FBAAF" w:rsidR="00AE1CF6" w:rsidRPr="003A6F31" w:rsidRDefault="00AE1CF6" w:rsidP="002049BB">
      <w:pPr>
        <w:pStyle w:val="Kd"/>
      </w:pPr>
      <w:r w:rsidRPr="003A6F31">
        <w:tab/>
      </w:r>
      <w:r w:rsidRPr="003A6F31">
        <w:tab/>
        <w:t>"</w:t>
      </w:r>
      <w:proofErr w:type="spellStart"/>
      <w:r w:rsidRPr="003A6F31">
        <w:t>result</w:t>
      </w:r>
      <w:proofErr w:type="spellEnd"/>
      <w:r w:rsidRPr="003A6F31">
        <w:t>": "ok",</w:t>
      </w:r>
    </w:p>
    <w:p w14:paraId="6F199779" w14:textId="3763135F" w:rsidR="00AE1CF6" w:rsidRPr="003A6F31" w:rsidRDefault="00AE1CF6" w:rsidP="002049BB">
      <w:pPr>
        <w:pStyle w:val="Kd"/>
      </w:pPr>
      <w:r w:rsidRPr="003A6F31">
        <w:tab/>
      </w:r>
      <w:r w:rsidRPr="003A6F31">
        <w:tab/>
        <w:t>"</w:t>
      </w:r>
      <w:proofErr w:type="spellStart"/>
      <w:r w:rsidRPr="003A6F31">
        <w:t>user</w:t>
      </w:r>
      <w:proofErr w:type="spellEnd"/>
      <w:r w:rsidRPr="003A6F31">
        <w:t>": {</w:t>
      </w:r>
    </w:p>
    <w:p w14:paraId="662D4C62" w14:textId="45BC9909" w:rsidR="003B6388" w:rsidRPr="003A6F31" w:rsidRDefault="00AE1CF6" w:rsidP="003B6388">
      <w:pPr>
        <w:pStyle w:val="Kd"/>
      </w:pPr>
      <w:r w:rsidRPr="003A6F31">
        <w:tab/>
      </w:r>
      <w:r w:rsidR="003B6388" w:rsidRPr="003A6F31">
        <w:tab/>
      </w:r>
      <w:r w:rsidR="003B6388" w:rsidRPr="003A6F31">
        <w:tab/>
        <w:t>"</w:t>
      </w:r>
      <w:proofErr w:type="spellStart"/>
      <w:r w:rsidR="003B6388" w:rsidRPr="003A6F31">
        <w:t>userId</w:t>
      </w:r>
      <w:proofErr w:type="spellEnd"/>
      <w:r w:rsidR="003B6388" w:rsidRPr="003A6F31">
        <w:t xml:space="preserve">": </w:t>
      </w:r>
      <w:proofErr w:type="spellStart"/>
      <w:proofErr w:type="gramStart"/>
      <w:r w:rsidR="003B6388" w:rsidRPr="003A6F31">
        <w:t>string</w:t>
      </w:r>
      <w:proofErr w:type="spellEnd"/>
      <w:r w:rsidR="003B6388" w:rsidRPr="003A6F31">
        <w:t>(</w:t>
      </w:r>
      <w:proofErr w:type="gramEnd"/>
      <w:r w:rsidR="003B6388" w:rsidRPr="003A6F31">
        <w:t>),</w:t>
      </w:r>
      <w:r w:rsidR="003B6388" w:rsidRPr="003A6F31">
        <w:tab/>
      </w:r>
      <w:r w:rsidR="003B6388" w:rsidRPr="003A6F31">
        <w:tab/>
      </w:r>
      <w:r w:rsidR="003B6388" w:rsidRPr="003A6F31">
        <w:tab/>
        <w:t>// A felhasználó azonosítója</w:t>
      </w:r>
    </w:p>
    <w:p w14:paraId="72D8376C" w14:textId="6F47BB71" w:rsidR="003B6388" w:rsidRPr="003A6F31" w:rsidRDefault="003B6388" w:rsidP="003B6388">
      <w:pPr>
        <w:pStyle w:val="Kd"/>
      </w:pPr>
      <w:r w:rsidRPr="003A6F31">
        <w:tab/>
      </w:r>
      <w:r w:rsidR="00AE1CF6" w:rsidRPr="003A6F31">
        <w:tab/>
      </w:r>
      <w:r w:rsidRPr="003A6F31">
        <w:tab/>
        <w:t>"</w:t>
      </w:r>
      <w:proofErr w:type="spellStart"/>
      <w:r w:rsidRPr="003A6F31">
        <w:t>eventCount</w:t>
      </w:r>
      <w:proofErr w:type="spellEnd"/>
      <w:r w:rsidRPr="003A6F31">
        <w:t xml:space="preserve">": </w:t>
      </w:r>
      <w:proofErr w:type="gramStart"/>
      <w:r w:rsidRPr="003A6F31">
        <w:t>integer(</w:t>
      </w:r>
      <w:proofErr w:type="gramEnd"/>
      <w:r w:rsidRPr="003A6F31">
        <w:t>),</w:t>
      </w:r>
      <w:r w:rsidRPr="003A6F31">
        <w:tab/>
      </w:r>
      <w:r w:rsidRPr="003A6F31">
        <w:tab/>
        <w:t>// Események száma</w:t>
      </w:r>
    </w:p>
    <w:p w14:paraId="6BD312AF" w14:textId="2DEEE1B4" w:rsidR="003B6388" w:rsidRPr="003A6F31" w:rsidRDefault="003B6388" w:rsidP="003B6388">
      <w:pPr>
        <w:pStyle w:val="Kd"/>
      </w:pPr>
      <w:r w:rsidRPr="003A6F31">
        <w:tab/>
      </w:r>
      <w:r w:rsidRPr="003A6F31">
        <w:tab/>
      </w:r>
      <w:r w:rsidR="00AE1CF6" w:rsidRPr="003A6F31">
        <w:tab/>
      </w:r>
      <w:r w:rsidRPr="003A6F31">
        <w:t>"</w:t>
      </w:r>
      <w:proofErr w:type="spellStart"/>
      <w:r w:rsidRPr="003A6F31">
        <w:t>createdAt</w:t>
      </w:r>
      <w:proofErr w:type="spellEnd"/>
      <w:r w:rsidRPr="003A6F31">
        <w:t xml:space="preserve">": </w:t>
      </w:r>
      <w:proofErr w:type="spellStart"/>
      <w:proofErr w:type="gramStart"/>
      <w:r w:rsidRPr="003A6F31">
        <w:t>date</w:t>
      </w:r>
      <w:proofErr w:type="spellEnd"/>
      <w:r w:rsidRPr="003A6F31">
        <w:t>(</w:t>
      </w:r>
      <w:proofErr w:type="gramEnd"/>
      <w:r w:rsidRPr="003A6F31">
        <w:t>),</w:t>
      </w:r>
      <w:r w:rsidRPr="003A6F31">
        <w:tab/>
      </w:r>
      <w:r w:rsidRPr="003A6F31">
        <w:tab/>
      </w:r>
      <w:r w:rsidRPr="003A6F31">
        <w:tab/>
        <w:t>// Regisztráció dátuma</w:t>
      </w:r>
    </w:p>
    <w:p w14:paraId="1B80A582" w14:textId="40556F69" w:rsidR="003B6388" w:rsidRPr="003A6F31" w:rsidRDefault="003B6388" w:rsidP="003B6388">
      <w:pPr>
        <w:pStyle w:val="Kd"/>
      </w:pPr>
      <w:r w:rsidRPr="003A6F31">
        <w:tab/>
      </w:r>
      <w:r w:rsidR="00AE1CF6" w:rsidRPr="003A6F31">
        <w:tab/>
      </w:r>
      <w:r w:rsidRPr="003A6F31">
        <w:tab/>
        <w:t>"</w:t>
      </w:r>
      <w:proofErr w:type="spellStart"/>
      <w:r w:rsidRPr="003A6F31">
        <w:t>verifications</w:t>
      </w:r>
      <w:proofErr w:type="spellEnd"/>
      <w:r w:rsidRPr="003A6F31">
        <w:t xml:space="preserve">": </w:t>
      </w:r>
      <w:proofErr w:type="gramStart"/>
      <w:r w:rsidRPr="003A6F31">
        <w:t>integer(</w:t>
      </w:r>
      <w:proofErr w:type="gramEnd"/>
      <w:r w:rsidRPr="003A6F31">
        <w:t>),</w:t>
      </w:r>
      <w:r w:rsidRPr="003A6F31">
        <w:tab/>
        <w:t>// Összes verifikáció</w:t>
      </w:r>
    </w:p>
    <w:p w14:paraId="6BD4F329" w14:textId="1B0A2E17" w:rsidR="003B6388" w:rsidRPr="003A6F31" w:rsidRDefault="003B6388" w:rsidP="002049BB">
      <w:pPr>
        <w:pStyle w:val="Kd"/>
      </w:pPr>
      <w:r w:rsidRPr="003A6F31">
        <w:tab/>
      </w:r>
      <w:r w:rsidRPr="003A6F31">
        <w:tab/>
      </w:r>
      <w:r w:rsidR="00AE1CF6" w:rsidRPr="003A6F31">
        <w:tab/>
      </w:r>
      <w:r w:rsidRPr="003A6F31">
        <w:t>"</w:t>
      </w:r>
      <w:proofErr w:type="spellStart"/>
      <w:r w:rsidRPr="003A6F31">
        <w:t>incidents</w:t>
      </w:r>
      <w:proofErr w:type="spellEnd"/>
      <w:r w:rsidRPr="003A6F31">
        <w:t xml:space="preserve">": </w:t>
      </w:r>
      <w:proofErr w:type="gramStart"/>
      <w:r w:rsidRPr="003A6F31">
        <w:t>integer(</w:t>
      </w:r>
      <w:proofErr w:type="gramEnd"/>
      <w:r w:rsidRPr="003A6F31">
        <w:t>)</w:t>
      </w:r>
      <w:r w:rsidRPr="003A6F31">
        <w:tab/>
      </w:r>
      <w:r w:rsidRPr="003A6F31">
        <w:tab/>
        <w:t>// Sikertelen verifikációk</w:t>
      </w:r>
    </w:p>
    <w:p w14:paraId="7096EBF0" w14:textId="1A6BC4D2" w:rsidR="00AE1CF6" w:rsidRPr="003A6F31" w:rsidRDefault="00AE1CF6" w:rsidP="002049BB">
      <w:pPr>
        <w:pStyle w:val="Kd"/>
      </w:pPr>
      <w:r w:rsidRPr="003A6F31">
        <w:tab/>
      </w:r>
      <w:r w:rsidRPr="003A6F31">
        <w:tab/>
        <w:t>}</w:t>
      </w:r>
    </w:p>
    <w:p w14:paraId="63815E75" w14:textId="77777777" w:rsidR="003B6388" w:rsidRPr="003A6F31" w:rsidRDefault="003B6388" w:rsidP="003B6388">
      <w:pPr>
        <w:pStyle w:val="Kd"/>
      </w:pPr>
      <w:r w:rsidRPr="003A6F31">
        <w:tab/>
        <w:t xml:space="preserve">  }</w:t>
      </w:r>
    </w:p>
    <w:p w14:paraId="7949C06D" w14:textId="64298E07" w:rsidR="00100279" w:rsidRPr="003A6F31" w:rsidRDefault="00E93EA1" w:rsidP="00C86F75">
      <w:pPr>
        <w:pStyle w:val="Cmsor4"/>
      </w:pPr>
      <w:r w:rsidRPr="003A6F31">
        <w:t>V</w:t>
      </w:r>
      <w:r w:rsidR="00C86F75" w:rsidRPr="003A6F31">
        <w:t>erifik</w:t>
      </w:r>
      <w:r w:rsidRPr="003A6F31">
        <w:t>ációk</w:t>
      </w:r>
    </w:p>
    <w:p w14:paraId="41FD92F0" w14:textId="77777777" w:rsidR="00330C84" w:rsidRPr="003A6F31" w:rsidRDefault="00330C84" w:rsidP="00330C84">
      <w:pPr>
        <w:pStyle w:val="Listaszerbekezds"/>
        <w:numPr>
          <w:ilvl w:val="0"/>
          <w:numId w:val="28"/>
        </w:numPr>
      </w:pPr>
      <w:r w:rsidRPr="003A6F31">
        <w:t>végpont</w:t>
      </w:r>
    </w:p>
    <w:p w14:paraId="37FADCAD" w14:textId="1EBB6E6D" w:rsidR="00330C84" w:rsidRPr="003A6F31" w:rsidRDefault="00330C84" w:rsidP="00330C84">
      <w:pPr>
        <w:pStyle w:val="Listaszerbekezds"/>
        <w:ind w:left="1080" w:firstLine="0"/>
      </w:pPr>
      <w:r w:rsidRPr="003A6F31">
        <w:rPr>
          <w:b/>
          <w:bCs/>
        </w:rPr>
        <w:t>GET /</w:t>
      </w:r>
      <w:proofErr w:type="spellStart"/>
      <w:r w:rsidRPr="003A6F31">
        <w:rPr>
          <w:b/>
          <w:bCs/>
        </w:rPr>
        <w:t>api</w:t>
      </w:r>
      <w:proofErr w:type="spellEnd"/>
      <w:r w:rsidRPr="003A6F31">
        <w:rPr>
          <w:b/>
          <w:bCs/>
        </w:rPr>
        <w:t>/1/</w:t>
      </w:r>
      <w:proofErr w:type="spellStart"/>
      <w:r w:rsidR="00C43845" w:rsidRPr="003A6F31">
        <w:rPr>
          <w:b/>
          <w:bCs/>
        </w:rPr>
        <w:t>verifications</w:t>
      </w:r>
      <w:r w:rsidRPr="003A6F31">
        <w:rPr>
          <w:b/>
          <w:bCs/>
        </w:rPr>
        <w:t>?threshold</w:t>
      </w:r>
      <w:proofErr w:type="spellEnd"/>
      <w:r w:rsidRPr="003A6F31">
        <w:rPr>
          <w:b/>
          <w:bCs/>
        </w:rPr>
        <w:t>=</w:t>
      </w:r>
      <w:proofErr w:type="spellStart"/>
      <w:proofErr w:type="gramStart"/>
      <w:r w:rsidRPr="003A6F31">
        <w:rPr>
          <w:b/>
          <w:bCs/>
        </w:rPr>
        <w:t>float</w:t>
      </w:r>
      <w:proofErr w:type="spellEnd"/>
      <w:r w:rsidRPr="003A6F31">
        <w:rPr>
          <w:b/>
          <w:bCs/>
        </w:rPr>
        <w:t>(</w:t>
      </w:r>
      <w:proofErr w:type="gramEnd"/>
      <w:r w:rsidRPr="003A6F31">
        <w:rPr>
          <w:b/>
          <w:bCs/>
        </w:rPr>
        <w:t>)</w:t>
      </w:r>
    </w:p>
    <w:p w14:paraId="2DF0AA5F" w14:textId="77777777" w:rsidR="00330C84" w:rsidRPr="003A6F31" w:rsidRDefault="00330C84" w:rsidP="00330C84">
      <w:pPr>
        <w:pStyle w:val="Listaszerbekezds"/>
        <w:numPr>
          <w:ilvl w:val="0"/>
          <w:numId w:val="28"/>
        </w:numPr>
      </w:pPr>
      <w:r w:rsidRPr="003A6F31">
        <w:t>válasz tartalma</w:t>
      </w:r>
    </w:p>
    <w:p w14:paraId="04C4C9F8" w14:textId="77777777" w:rsidR="00330C84" w:rsidRPr="003A6F31" w:rsidRDefault="00330C84" w:rsidP="00330C84">
      <w:pPr>
        <w:pStyle w:val="Kd"/>
      </w:pPr>
      <w:r w:rsidRPr="003A6F31">
        <w:tab/>
        <w:t xml:space="preserve">  {</w:t>
      </w:r>
    </w:p>
    <w:p w14:paraId="08E375CC" w14:textId="72CD833A" w:rsidR="006275E9" w:rsidRPr="003A6F31" w:rsidRDefault="00330C84" w:rsidP="00330C84">
      <w:pPr>
        <w:pStyle w:val="Kd"/>
      </w:pPr>
      <w:r w:rsidRPr="003A6F31">
        <w:tab/>
      </w:r>
      <w:r w:rsidRPr="003A6F31">
        <w:tab/>
        <w:t>"</w:t>
      </w:r>
      <w:proofErr w:type="spellStart"/>
      <w:r w:rsidR="00577772" w:rsidRPr="003A6F31">
        <w:t>result</w:t>
      </w:r>
      <w:proofErr w:type="spellEnd"/>
      <w:r w:rsidRPr="003A6F31">
        <w:t xml:space="preserve">": </w:t>
      </w:r>
      <w:r w:rsidR="00577772" w:rsidRPr="003A6F31">
        <w:t>"ok"</w:t>
      </w:r>
      <w:r w:rsidRPr="003A6F31">
        <w:t>,</w:t>
      </w:r>
    </w:p>
    <w:p w14:paraId="2D2EC724" w14:textId="77777777" w:rsidR="006C1ADA" w:rsidRPr="003A6F31" w:rsidRDefault="000F1941" w:rsidP="006F2B73">
      <w:pPr>
        <w:pStyle w:val="Kd"/>
      </w:pPr>
      <w:r w:rsidRPr="003A6F31">
        <w:tab/>
      </w:r>
      <w:r w:rsidRPr="003A6F31">
        <w:tab/>
        <w:t>"</w:t>
      </w:r>
      <w:proofErr w:type="spellStart"/>
      <w:r w:rsidRPr="003A6F31">
        <w:t>verifications</w:t>
      </w:r>
      <w:proofErr w:type="spellEnd"/>
      <w:r w:rsidRPr="003A6F31">
        <w:t>": [</w:t>
      </w:r>
    </w:p>
    <w:p w14:paraId="04722F3B" w14:textId="3D4507E2" w:rsidR="000F1941" w:rsidRPr="003A6F31" w:rsidRDefault="006C1ADA" w:rsidP="006F2B73">
      <w:pPr>
        <w:pStyle w:val="Kd"/>
      </w:pPr>
      <w:r w:rsidRPr="003A6F31">
        <w:tab/>
      </w:r>
      <w:r w:rsidRPr="003A6F31">
        <w:tab/>
        <w:t xml:space="preserve">  </w:t>
      </w:r>
      <w:r w:rsidR="006F2B73" w:rsidRPr="003A6F31">
        <w:t>{</w:t>
      </w:r>
    </w:p>
    <w:p w14:paraId="2B8AABCD" w14:textId="734E546A" w:rsidR="000F1941" w:rsidRPr="003A6F31" w:rsidRDefault="000F1941" w:rsidP="000F1941">
      <w:pPr>
        <w:pStyle w:val="Kd"/>
      </w:pPr>
      <w:r w:rsidRPr="003A6F31">
        <w:tab/>
      </w:r>
      <w:r w:rsidRPr="003A6F31">
        <w:tab/>
      </w:r>
      <w:r w:rsidRPr="003A6F31">
        <w:tab/>
        <w:t>"</w:t>
      </w:r>
      <w:proofErr w:type="spellStart"/>
      <w:r w:rsidRPr="003A6F31">
        <w:t>verificationId</w:t>
      </w:r>
      <w:proofErr w:type="spellEnd"/>
      <w:r w:rsidRPr="003A6F31">
        <w:t xml:space="preserve">": </w:t>
      </w:r>
      <w:proofErr w:type="spellStart"/>
      <w:proofErr w:type="gramStart"/>
      <w:r w:rsidRPr="003A6F31">
        <w:t>string</w:t>
      </w:r>
      <w:proofErr w:type="spellEnd"/>
      <w:r w:rsidRPr="003A6F31">
        <w:t>(</w:t>
      </w:r>
      <w:proofErr w:type="gramEnd"/>
      <w:r w:rsidRPr="003A6F31">
        <w:t>),</w:t>
      </w:r>
      <w:r w:rsidR="00F20FA1" w:rsidRPr="003A6F31">
        <w:tab/>
        <w:t>//</w:t>
      </w:r>
      <w:r w:rsidR="00F824FC" w:rsidRPr="003A6F31">
        <w:t xml:space="preserve"> A verifikáció azonosítója</w:t>
      </w:r>
    </w:p>
    <w:p w14:paraId="0F73857F" w14:textId="105D97EC" w:rsidR="00F824FC" w:rsidRPr="003A6F31" w:rsidRDefault="000F1941" w:rsidP="00F824FC">
      <w:pPr>
        <w:pStyle w:val="Kd"/>
      </w:pPr>
      <w:r w:rsidRPr="003A6F31">
        <w:tab/>
      </w:r>
      <w:r w:rsidRPr="003A6F31">
        <w:tab/>
      </w:r>
      <w:r w:rsidRPr="003A6F31">
        <w:tab/>
        <w:t>"</w:t>
      </w:r>
      <w:proofErr w:type="spellStart"/>
      <w:r w:rsidRPr="003A6F31">
        <w:t>userId</w:t>
      </w:r>
      <w:proofErr w:type="spellEnd"/>
      <w:r w:rsidRPr="003A6F31">
        <w:t xml:space="preserve">": </w:t>
      </w:r>
      <w:proofErr w:type="spellStart"/>
      <w:proofErr w:type="gramStart"/>
      <w:r w:rsidRPr="003A6F31">
        <w:t>string</w:t>
      </w:r>
      <w:proofErr w:type="spellEnd"/>
      <w:r w:rsidRPr="003A6F31">
        <w:t>(</w:t>
      </w:r>
      <w:proofErr w:type="gramEnd"/>
      <w:r w:rsidRPr="003A6F31">
        <w:t>),</w:t>
      </w:r>
      <w:r w:rsidR="00F824FC" w:rsidRPr="003A6F31">
        <w:tab/>
      </w:r>
      <w:r w:rsidR="00F824FC" w:rsidRPr="003A6F31">
        <w:tab/>
      </w:r>
      <w:r w:rsidR="00F824FC" w:rsidRPr="003A6F31">
        <w:tab/>
        <w:t>// A felhasználó azonosítója</w:t>
      </w:r>
    </w:p>
    <w:p w14:paraId="14537B4F" w14:textId="22E0FFBD" w:rsidR="000F1941" w:rsidRPr="003A6F31" w:rsidRDefault="000F1941" w:rsidP="000F1941">
      <w:pPr>
        <w:pStyle w:val="Kd"/>
      </w:pPr>
      <w:r w:rsidRPr="003A6F31">
        <w:tab/>
      </w:r>
      <w:r w:rsidRPr="003A6F31">
        <w:tab/>
      </w:r>
      <w:r w:rsidRPr="003A6F31">
        <w:tab/>
        <w:t>"</w:t>
      </w:r>
      <w:proofErr w:type="spellStart"/>
      <w:r w:rsidRPr="003A6F31">
        <w:t>result</w:t>
      </w:r>
      <w:proofErr w:type="spellEnd"/>
      <w:r w:rsidRPr="003A6F31">
        <w:t xml:space="preserve">": </w:t>
      </w:r>
      <w:proofErr w:type="spellStart"/>
      <w:proofErr w:type="gramStart"/>
      <w:r w:rsidRPr="003A6F31">
        <w:t>float</w:t>
      </w:r>
      <w:proofErr w:type="spellEnd"/>
      <w:r w:rsidRPr="003A6F31">
        <w:t>(</w:t>
      </w:r>
      <w:proofErr w:type="gramEnd"/>
      <w:r w:rsidRPr="003A6F31">
        <w:t>),</w:t>
      </w:r>
      <w:r w:rsidR="00F824FC" w:rsidRPr="003A6F31">
        <w:tab/>
      </w:r>
      <w:r w:rsidR="00F824FC" w:rsidRPr="003A6F31">
        <w:tab/>
      </w:r>
      <w:r w:rsidR="00F824FC" w:rsidRPr="003A6F31">
        <w:tab/>
        <w:t>// A verifikáció eredménye</w:t>
      </w:r>
    </w:p>
    <w:p w14:paraId="7628D12F" w14:textId="0DCF0113" w:rsidR="000F1941" w:rsidRPr="003A6F31" w:rsidRDefault="000F1941" w:rsidP="006F2B73">
      <w:pPr>
        <w:pStyle w:val="Kd"/>
      </w:pPr>
      <w:r w:rsidRPr="003A6F31">
        <w:tab/>
      </w:r>
      <w:r w:rsidRPr="003A6F31">
        <w:tab/>
      </w:r>
      <w:r w:rsidRPr="003A6F31">
        <w:tab/>
        <w:t>"</w:t>
      </w:r>
      <w:proofErr w:type="spellStart"/>
      <w:r w:rsidRPr="003A6F31">
        <w:t>date</w:t>
      </w:r>
      <w:proofErr w:type="spellEnd"/>
      <w:r w:rsidRPr="003A6F31">
        <w:t xml:space="preserve">": </w:t>
      </w:r>
      <w:proofErr w:type="spellStart"/>
      <w:proofErr w:type="gramStart"/>
      <w:r w:rsidRPr="003A6F31">
        <w:t>date</w:t>
      </w:r>
      <w:proofErr w:type="spellEnd"/>
      <w:r w:rsidRPr="003A6F31">
        <w:t>(</w:t>
      </w:r>
      <w:proofErr w:type="gramEnd"/>
      <w:r w:rsidRPr="003A6F31">
        <w:t>)</w:t>
      </w:r>
      <w:r w:rsidR="00F824FC" w:rsidRPr="003A6F31">
        <w:tab/>
      </w:r>
      <w:r w:rsidR="00F824FC" w:rsidRPr="003A6F31">
        <w:tab/>
      </w:r>
      <w:r w:rsidR="00F824FC" w:rsidRPr="003A6F31">
        <w:tab/>
      </w:r>
      <w:r w:rsidR="00F824FC" w:rsidRPr="003A6F31">
        <w:tab/>
        <w:t>// A verifikáció dátuma</w:t>
      </w:r>
    </w:p>
    <w:p w14:paraId="3A110D72" w14:textId="77777777" w:rsidR="006C1ADA" w:rsidRPr="003A6F31" w:rsidRDefault="000F1941" w:rsidP="000F1941">
      <w:pPr>
        <w:pStyle w:val="Kd"/>
      </w:pPr>
      <w:r w:rsidRPr="003A6F31">
        <w:tab/>
      </w:r>
      <w:r w:rsidRPr="003A6F31">
        <w:tab/>
      </w:r>
      <w:r w:rsidR="006C1ADA" w:rsidRPr="003A6F31">
        <w:t xml:space="preserve">  </w:t>
      </w:r>
      <w:r w:rsidR="006F2B73" w:rsidRPr="003A6F31">
        <w:t>}</w:t>
      </w:r>
    </w:p>
    <w:p w14:paraId="4B34F5F7" w14:textId="48DF669A" w:rsidR="000F1941" w:rsidRPr="003A6F31" w:rsidRDefault="006C1ADA" w:rsidP="000F1941">
      <w:pPr>
        <w:pStyle w:val="Kd"/>
      </w:pPr>
      <w:r w:rsidRPr="003A6F31">
        <w:tab/>
      </w:r>
      <w:r w:rsidRPr="003A6F31">
        <w:tab/>
      </w:r>
      <w:r w:rsidR="000F1941" w:rsidRPr="003A6F31">
        <w:t>]</w:t>
      </w:r>
    </w:p>
    <w:p w14:paraId="62072B61" w14:textId="4BB42455" w:rsidR="00330C84" w:rsidRPr="003A6F31" w:rsidRDefault="000F1941" w:rsidP="000F1941">
      <w:pPr>
        <w:pStyle w:val="Kd"/>
      </w:pPr>
      <w:r w:rsidRPr="003A6F31">
        <w:tab/>
        <w:t xml:space="preserve">  </w:t>
      </w:r>
      <w:r w:rsidR="00330C84" w:rsidRPr="003A6F31">
        <w:t>}</w:t>
      </w:r>
    </w:p>
    <w:p w14:paraId="293A7FE8" w14:textId="78239585" w:rsidR="00330C84" w:rsidRPr="003A6F31" w:rsidRDefault="005032C4" w:rsidP="00187731">
      <w:pPr>
        <w:pStyle w:val="Cmsor4"/>
      </w:pPr>
      <w:r w:rsidRPr="003A6F31">
        <w:t>Egy specifikus felhasználó verifikációi</w:t>
      </w:r>
    </w:p>
    <w:p w14:paraId="57044625" w14:textId="77777777" w:rsidR="00BA7A16" w:rsidRPr="003A6F31" w:rsidRDefault="00BA7A16" w:rsidP="00BA7A16">
      <w:pPr>
        <w:pStyle w:val="Listaszerbekezds"/>
        <w:numPr>
          <w:ilvl w:val="0"/>
          <w:numId w:val="28"/>
        </w:numPr>
      </w:pPr>
      <w:r w:rsidRPr="003A6F31">
        <w:t>végpont</w:t>
      </w:r>
    </w:p>
    <w:p w14:paraId="5A03EF27" w14:textId="00B185D3" w:rsidR="00BA7A16" w:rsidRPr="003A6F31" w:rsidRDefault="00BA7A16" w:rsidP="00BA7A16">
      <w:pPr>
        <w:pStyle w:val="Listaszerbekezds"/>
        <w:ind w:left="1080" w:firstLine="0"/>
      </w:pPr>
      <w:r w:rsidRPr="003A6F31">
        <w:rPr>
          <w:b/>
          <w:bCs/>
        </w:rPr>
        <w:t>GET /</w:t>
      </w:r>
      <w:proofErr w:type="spellStart"/>
      <w:r w:rsidRPr="003A6F31">
        <w:rPr>
          <w:b/>
          <w:bCs/>
        </w:rPr>
        <w:t>api</w:t>
      </w:r>
      <w:proofErr w:type="spellEnd"/>
      <w:r w:rsidRPr="003A6F31">
        <w:rPr>
          <w:b/>
          <w:bCs/>
        </w:rPr>
        <w:t>/1/</w:t>
      </w:r>
      <w:proofErr w:type="spellStart"/>
      <w:r w:rsidRPr="003A6F31">
        <w:rPr>
          <w:b/>
          <w:bCs/>
        </w:rPr>
        <w:t>verifications</w:t>
      </w:r>
      <w:proofErr w:type="spellEnd"/>
      <w:r w:rsidRPr="003A6F31">
        <w:rPr>
          <w:b/>
          <w:bCs/>
        </w:rPr>
        <w:t>/:</w:t>
      </w:r>
      <w:proofErr w:type="spellStart"/>
      <w:r w:rsidRPr="003A6F31">
        <w:rPr>
          <w:b/>
          <w:bCs/>
        </w:rPr>
        <w:t>user_id?threshold</w:t>
      </w:r>
      <w:proofErr w:type="spellEnd"/>
      <w:r w:rsidRPr="003A6F31">
        <w:rPr>
          <w:b/>
          <w:bCs/>
        </w:rPr>
        <w:t>=</w:t>
      </w:r>
      <w:proofErr w:type="spellStart"/>
      <w:proofErr w:type="gramStart"/>
      <w:r w:rsidRPr="003A6F31">
        <w:rPr>
          <w:b/>
          <w:bCs/>
        </w:rPr>
        <w:t>float</w:t>
      </w:r>
      <w:proofErr w:type="spellEnd"/>
      <w:r w:rsidRPr="003A6F31">
        <w:rPr>
          <w:b/>
          <w:bCs/>
        </w:rPr>
        <w:t>(</w:t>
      </w:r>
      <w:proofErr w:type="gramEnd"/>
      <w:r w:rsidRPr="003A6F31">
        <w:rPr>
          <w:b/>
          <w:bCs/>
        </w:rPr>
        <w:t>)</w:t>
      </w:r>
    </w:p>
    <w:p w14:paraId="63FA92B8" w14:textId="77777777" w:rsidR="00BA7A16" w:rsidRPr="003A6F31" w:rsidRDefault="00BA7A16" w:rsidP="00BA7A16">
      <w:pPr>
        <w:pStyle w:val="Listaszerbekezds"/>
        <w:numPr>
          <w:ilvl w:val="0"/>
          <w:numId w:val="28"/>
        </w:numPr>
      </w:pPr>
      <w:r w:rsidRPr="003A6F31">
        <w:lastRenderedPageBreak/>
        <w:t>válasz tartalma</w:t>
      </w:r>
    </w:p>
    <w:p w14:paraId="1EDB77BC" w14:textId="77777777" w:rsidR="00BA7A16" w:rsidRPr="003A6F31" w:rsidRDefault="00BA7A16" w:rsidP="00BA7A16">
      <w:pPr>
        <w:pStyle w:val="Kd"/>
      </w:pPr>
      <w:r w:rsidRPr="003A6F31">
        <w:tab/>
        <w:t xml:space="preserve">  {</w:t>
      </w:r>
    </w:p>
    <w:p w14:paraId="648D276F" w14:textId="77777777" w:rsidR="00BA7A16" w:rsidRPr="003A6F31" w:rsidRDefault="00BA7A16" w:rsidP="00BA7A16">
      <w:pPr>
        <w:pStyle w:val="Kd"/>
      </w:pPr>
      <w:r w:rsidRPr="003A6F31">
        <w:tab/>
      </w:r>
      <w:r w:rsidRPr="003A6F31">
        <w:tab/>
        <w:t>"</w:t>
      </w:r>
      <w:proofErr w:type="spellStart"/>
      <w:r w:rsidRPr="003A6F31">
        <w:t>result</w:t>
      </w:r>
      <w:proofErr w:type="spellEnd"/>
      <w:r w:rsidRPr="003A6F31">
        <w:t>": "ok",</w:t>
      </w:r>
    </w:p>
    <w:p w14:paraId="13C4D662" w14:textId="77777777" w:rsidR="0020610A" w:rsidRPr="003A6F31" w:rsidRDefault="00BA7A16" w:rsidP="00BA7A16">
      <w:pPr>
        <w:pStyle w:val="Kd"/>
      </w:pPr>
      <w:r w:rsidRPr="003A6F31">
        <w:tab/>
      </w:r>
      <w:r w:rsidRPr="003A6F31">
        <w:tab/>
        <w:t>"</w:t>
      </w:r>
      <w:proofErr w:type="spellStart"/>
      <w:r w:rsidRPr="003A6F31">
        <w:t>verifications</w:t>
      </w:r>
      <w:proofErr w:type="spellEnd"/>
      <w:r w:rsidRPr="003A6F31">
        <w:t>": [</w:t>
      </w:r>
    </w:p>
    <w:p w14:paraId="162EB9C0" w14:textId="4BE80136" w:rsidR="00BA7A16" w:rsidRPr="003A6F31" w:rsidRDefault="0020610A" w:rsidP="00BA7A16">
      <w:pPr>
        <w:pStyle w:val="Kd"/>
      </w:pPr>
      <w:r w:rsidRPr="003A6F31">
        <w:tab/>
      </w:r>
      <w:r w:rsidRPr="003A6F31">
        <w:tab/>
        <w:t xml:space="preserve">  </w:t>
      </w:r>
      <w:r w:rsidR="00BA7A16" w:rsidRPr="003A6F31">
        <w:t>{</w:t>
      </w:r>
    </w:p>
    <w:p w14:paraId="1998A7DC" w14:textId="77777777" w:rsidR="00BA7A16" w:rsidRPr="003A6F31" w:rsidRDefault="00BA7A16" w:rsidP="00BA7A16">
      <w:pPr>
        <w:pStyle w:val="Kd"/>
      </w:pPr>
      <w:r w:rsidRPr="003A6F31">
        <w:tab/>
      </w:r>
      <w:r w:rsidRPr="003A6F31">
        <w:tab/>
      </w:r>
      <w:r w:rsidRPr="003A6F31">
        <w:tab/>
        <w:t>"</w:t>
      </w:r>
      <w:proofErr w:type="spellStart"/>
      <w:r w:rsidRPr="003A6F31">
        <w:t>verificationId</w:t>
      </w:r>
      <w:proofErr w:type="spellEnd"/>
      <w:r w:rsidRPr="003A6F31">
        <w:t xml:space="preserve">": </w:t>
      </w:r>
      <w:proofErr w:type="spellStart"/>
      <w:proofErr w:type="gramStart"/>
      <w:r w:rsidRPr="003A6F31">
        <w:t>string</w:t>
      </w:r>
      <w:proofErr w:type="spellEnd"/>
      <w:r w:rsidRPr="003A6F31">
        <w:t>(</w:t>
      </w:r>
      <w:proofErr w:type="gramEnd"/>
      <w:r w:rsidRPr="003A6F31">
        <w:t>),</w:t>
      </w:r>
      <w:r w:rsidRPr="003A6F31">
        <w:tab/>
        <w:t>// A verifikáció azonosítója</w:t>
      </w:r>
    </w:p>
    <w:p w14:paraId="106C63BD" w14:textId="77777777" w:rsidR="00BA7A16" w:rsidRPr="003A6F31" w:rsidRDefault="00BA7A16" w:rsidP="00BA7A16">
      <w:pPr>
        <w:pStyle w:val="Kd"/>
      </w:pPr>
      <w:r w:rsidRPr="003A6F31">
        <w:tab/>
      </w:r>
      <w:r w:rsidRPr="003A6F31">
        <w:tab/>
      </w:r>
      <w:r w:rsidRPr="003A6F31">
        <w:tab/>
        <w:t>"</w:t>
      </w:r>
      <w:proofErr w:type="spellStart"/>
      <w:r w:rsidRPr="003A6F31">
        <w:t>userId</w:t>
      </w:r>
      <w:proofErr w:type="spellEnd"/>
      <w:r w:rsidRPr="003A6F31">
        <w:t xml:space="preserve">": </w:t>
      </w:r>
      <w:proofErr w:type="spellStart"/>
      <w:proofErr w:type="gramStart"/>
      <w:r w:rsidRPr="003A6F31">
        <w:t>string</w:t>
      </w:r>
      <w:proofErr w:type="spellEnd"/>
      <w:r w:rsidRPr="003A6F31">
        <w:t>(</w:t>
      </w:r>
      <w:proofErr w:type="gramEnd"/>
      <w:r w:rsidRPr="003A6F31">
        <w:t>),</w:t>
      </w:r>
      <w:r w:rsidRPr="003A6F31">
        <w:tab/>
      </w:r>
      <w:r w:rsidRPr="003A6F31">
        <w:tab/>
      </w:r>
      <w:r w:rsidRPr="003A6F31">
        <w:tab/>
        <w:t>// A felhasználó azonosítója</w:t>
      </w:r>
    </w:p>
    <w:p w14:paraId="293B01B5" w14:textId="77777777" w:rsidR="00BA7A16" w:rsidRPr="003A6F31" w:rsidRDefault="00BA7A16" w:rsidP="00BA7A16">
      <w:pPr>
        <w:pStyle w:val="Kd"/>
      </w:pPr>
      <w:r w:rsidRPr="003A6F31">
        <w:tab/>
      </w:r>
      <w:r w:rsidRPr="003A6F31">
        <w:tab/>
      </w:r>
      <w:r w:rsidRPr="003A6F31">
        <w:tab/>
        <w:t>"</w:t>
      </w:r>
      <w:proofErr w:type="spellStart"/>
      <w:r w:rsidRPr="003A6F31">
        <w:t>result</w:t>
      </w:r>
      <w:proofErr w:type="spellEnd"/>
      <w:r w:rsidRPr="003A6F31">
        <w:t xml:space="preserve">": </w:t>
      </w:r>
      <w:proofErr w:type="spellStart"/>
      <w:proofErr w:type="gramStart"/>
      <w:r w:rsidRPr="003A6F31">
        <w:t>float</w:t>
      </w:r>
      <w:proofErr w:type="spellEnd"/>
      <w:r w:rsidRPr="003A6F31">
        <w:t>(</w:t>
      </w:r>
      <w:proofErr w:type="gramEnd"/>
      <w:r w:rsidRPr="003A6F31">
        <w:t>),</w:t>
      </w:r>
      <w:r w:rsidRPr="003A6F31">
        <w:tab/>
      </w:r>
      <w:r w:rsidRPr="003A6F31">
        <w:tab/>
      </w:r>
      <w:r w:rsidRPr="003A6F31">
        <w:tab/>
        <w:t>// A verifikáció eredménye</w:t>
      </w:r>
    </w:p>
    <w:p w14:paraId="57BD517F" w14:textId="77777777" w:rsidR="00BA7A16" w:rsidRPr="003A6F31" w:rsidRDefault="00BA7A16" w:rsidP="00BA7A16">
      <w:pPr>
        <w:pStyle w:val="Kd"/>
      </w:pPr>
      <w:r w:rsidRPr="003A6F31">
        <w:tab/>
      </w:r>
      <w:r w:rsidRPr="003A6F31">
        <w:tab/>
      </w:r>
      <w:r w:rsidRPr="003A6F31">
        <w:tab/>
        <w:t>"</w:t>
      </w:r>
      <w:proofErr w:type="spellStart"/>
      <w:r w:rsidRPr="003A6F31">
        <w:t>date</w:t>
      </w:r>
      <w:proofErr w:type="spellEnd"/>
      <w:r w:rsidRPr="003A6F31">
        <w:t xml:space="preserve">": </w:t>
      </w:r>
      <w:proofErr w:type="spellStart"/>
      <w:proofErr w:type="gramStart"/>
      <w:r w:rsidRPr="003A6F31">
        <w:t>date</w:t>
      </w:r>
      <w:proofErr w:type="spellEnd"/>
      <w:r w:rsidRPr="003A6F31">
        <w:t>(</w:t>
      </w:r>
      <w:proofErr w:type="gramEnd"/>
      <w:r w:rsidRPr="003A6F31">
        <w:t>)</w:t>
      </w:r>
      <w:r w:rsidRPr="003A6F31">
        <w:tab/>
      </w:r>
      <w:r w:rsidRPr="003A6F31">
        <w:tab/>
      </w:r>
      <w:r w:rsidRPr="003A6F31">
        <w:tab/>
      </w:r>
      <w:r w:rsidRPr="003A6F31">
        <w:tab/>
        <w:t>// A verifikáció dátuma</w:t>
      </w:r>
    </w:p>
    <w:p w14:paraId="1A9D0824" w14:textId="77777777" w:rsidR="0020610A" w:rsidRPr="003A6F31" w:rsidRDefault="00BA7A16" w:rsidP="00BA7A16">
      <w:pPr>
        <w:pStyle w:val="Kd"/>
      </w:pPr>
      <w:r w:rsidRPr="003A6F31">
        <w:tab/>
      </w:r>
      <w:r w:rsidRPr="003A6F31">
        <w:tab/>
      </w:r>
      <w:r w:rsidR="0020610A" w:rsidRPr="003A6F31">
        <w:t xml:space="preserve">  </w:t>
      </w:r>
      <w:r w:rsidRPr="003A6F31">
        <w:t>}</w:t>
      </w:r>
    </w:p>
    <w:p w14:paraId="14EC5FB0" w14:textId="7088AA70" w:rsidR="00BA7A16" w:rsidRPr="003A6F31" w:rsidRDefault="0020610A" w:rsidP="00BA7A16">
      <w:pPr>
        <w:pStyle w:val="Kd"/>
      </w:pPr>
      <w:r w:rsidRPr="003A6F31">
        <w:tab/>
      </w:r>
      <w:r w:rsidRPr="003A6F31">
        <w:tab/>
      </w:r>
      <w:r w:rsidR="00BA7A16" w:rsidRPr="003A6F31">
        <w:t>]</w:t>
      </w:r>
    </w:p>
    <w:p w14:paraId="4B1FA1A7" w14:textId="77777777" w:rsidR="00BA7A16" w:rsidRPr="003A6F31" w:rsidRDefault="00BA7A16" w:rsidP="00BA7A16">
      <w:pPr>
        <w:pStyle w:val="Kd"/>
      </w:pPr>
      <w:r w:rsidRPr="003A6F31">
        <w:tab/>
        <w:t xml:space="preserve">  }</w:t>
      </w:r>
    </w:p>
    <w:p w14:paraId="082BFBBE" w14:textId="4A5CD0FA" w:rsidR="00BA7A16" w:rsidRPr="003A6F31" w:rsidRDefault="00446F25" w:rsidP="00446F25">
      <w:pPr>
        <w:pStyle w:val="Cmsor4"/>
      </w:pPr>
      <w:r w:rsidRPr="003A6F31">
        <w:t>Események</w:t>
      </w:r>
    </w:p>
    <w:p w14:paraId="0C1B8C50" w14:textId="77777777" w:rsidR="00EB2C75" w:rsidRPr="003A6F31" w:rsidRDefault="00EB2C75" w:rsidP="00EB2C75">
      <w:pPr>
        <w:pStyle w:val="Listaszerbekezds"/>
        <w:numPr>
          <w:ilvl w:val="0"/>
          <w:numId w:val="28"/>
        </w:numPr>
      </w:pPr>
      <w:r w:rsidRPr="003A6F31">
        <w:t>végpont</w:t>
      </w:r>
    </w:p>
    <w:p w14:paraId="17E28CB1" w14:textId="086DBD0A" w:rsidR="00EB2C75" w:rsidRPr="003A6F31" w:rsidRDefault="00EB2C75" w:rsidP="00EB2C75">
      <w:pPr>
        <w:pStyle w:val="Listaszerbekezds"/>
        <w:ind w:left="1080" w:firstLine="0"/>
      </w:pPr>
      <w:r w:rsidRPr="003A6F31">
        <w:rPr>
          <w:b/>
          <w:bCs/>
        </w:rPr>
        <w:t>GET /</w:t>
      </w:r>
      <w:proofErr w:type="spellStart"/>
      <w:r w:rsidRPr="003A6F31">
        <w:rPr>
          <w:b/>
          <w:bCs/>
        </w:rPr>
        <w:t>api</w:t>
      </w:r>
      <w:proofErr w:type="spellEnd"/>
      <w:r w:rsidRPr="003A6F31">
        <w:rPr>
          <w:b/>
          <w:bCs/>
        </w:rPr>
        <w:t>/1/</w:t>
      </w:r>
      <w:proofErr w:type="spellStart"/>
      <w:r w:rsidR="00A56CF4" w:rsidRPr="003A6F31">
        <w:rPr>
          <w:b/>
          <w:bCs/>
        </w:rPr>
        <w:t>events</w:t>
      </w:r>
      <w:proofErr w:type="spellEnd"/>
    </w:p>
    <w:p w14:paraId="693C1B8B" w14:textId="77777777" w:rsidR="00EB2C75" w:rsidRPr="003A6F31" w:rsidRDefault="00EB2C75" w:rsidP="00EB2C75">
      <w:pPr>
        <w:pStyle w:val="Listaszerbekezds"/>
        <w:numPr>
          <w:ilvl w:val="0"/>
          <w:numId w:val="28"/>
        </w:numPr>
      </w:pPr>
      <w:r w:rsidRPr="003A6F31">
        <w:t>válasz tartalma</w:t>
      </w:r>
    </w:p>
    <w:p w14:paraId="41F99B02" w14:textId="77777777" w:rsidR="00EB2C75" w:rsidRPr="003A6F31" w:rsidRDefault="00EB2C75" w:rsidP="00EB2C75">
      <w:pPr>
        <w:pStyle w:val="Kd"/>
      </w:pPr>
      <w:r w:rsidRPr="003A6F31">
        <w:tab/>
        <w:t xml:space="preserve">  {</w:t>
      </w:r>
    </w:p>
    <w:p w14:paraId="1FBC6AB4" w14:textId="77777777" w:rsidR="00EB2C75" w:rsidRPr="003A6F31" w:rsidRDefault="00EB2C75" w:rsidP="00EB2C75">
      <w:pPr>
        <w:pStyle w:val="Kd"/>
      </w:pPr>
      <w:r w:rsidRPr="003A6F31">
        <w:tab/>
      </w:r>
      <w:r w:rsidRPr="003A6F31">
        <w:tab/>
        <w:t>"</w:t>
      </w:r>
      <w:proofErr w:type="spellStart"/>
      <w:r w:rsidRPr="003A6F31">
        <w:t>result</w:t>
      </w:r>
      <w:proofErr w:type="spellEnd"/>
      <w:r w:rsidRPr="003A6F31">
        <w:t>": "ok",</w:t>
      </w:r>
    </w:p>
    <w:p w14:paraId="3DAC6F8A" w14:textId="77777777" w:rsidR="00975FF5" w:rsidRPr="003A6F31" w:rsidRDefault="00EB2C75" w:rsidP="00EB2C75">
      <w:pPr>
        <w:pStyle w:val="Kd"/>
      </w:pPr>
      <w:r w:rsidRPr="003A6F31">
        <w:tab/>
      </w:r>
      <w:r w:rsidRPr="003A6F31">
        <w:tab/>
        <w:t>"</w:t>
      </w:r>
      <w:proofErr w:type="spellStart"/>
      <w:r w:rsidR="00975FF5" w:rsidRPr="003A6F31">
        <w:t>events</w:t>
      </w:r>
      <w:proofErr w:type="spellEnd"/>
      <w:r w:rsidRPr="003A6F31">
        <w:t>": [</w:t>
      </w:r>
    </w:p>
    <w:p w14:paraId="1A56401A" w14:textId="5A46248D" w:rsidR="00EB2C75" w:rsidRPr="003A6F31" w:rsidRDefault="00975FF5" w:rsidP="00EB2C75">
      <w:pPr>
        <w:pStyle w:val="Kd"/>
      </w:pPr>
      <w:r w:rsidRPr="003A6F31">
        <w:tab/>
      </w:r>
      <w:r w:rsidRPr="003A6F31">
        <w:tab/>
        <w:t xml:space="preserve">  </w:t>
      </w:r>
      <w:r w:rsidR="00EB2C75" w:rsidRPr="003A6F31">
        <w:t>{</w:t>
      </w:r>
    </w:p>
    <w:p w14:paraId="5CD042AE" w14:textId="6F0B5120" w:rsidR="00EB2C75" w:rsidRPr="003A6F31" w:rsidRDefault="00EB2C75" w:rsidP="00EB2C75">
      <w:pPr>
        <w:pStyle w:val="Kd"/>
      </w:pPr>
      <w:r w:rsidRPr="003A6F31">
        <w:tab/>
      </w:r>
      <w:r w:rsidRPr="003A6F31">
        <w:tab/>
      </w:r>
      <w:r w:rsidRPr="003A6F31">
        <w:tab/>
        <w:t>"</w:t>
      </w:r>
      <w:proofErr w:type="spellStart"/>
      <w:r w:rsidRPr="003A6F31">
        <w:t>date</w:t>
      </w:r>
      <w:proofErr w:type="spellEnd"/>
      <w:r w:rsidRPr="003A6F31">
        <w:t xml:space="preserve">": </w:t>
      </w:r>
      <w:proofErr w:type="spellStart"/>
      <w:proofErr w:type="gramStart"/>
      <w:r w:rsidRPr="003A6F31">
        <w:t>date</w:t>
      </w:r>
      <w:proofErr w:type="spellEnd"/>
      <w:r w:rsidRPr="003A6F31">
        <w:t>(</w:t>
      </w:r>
      <w:proofErr w:type="gramEnd"/>
      <w:r w:rsidRPr="003A6F31">
        <w:t>)</w:t>
      </w:r>
      <w:r w:rsidRPr="003A6F31">
        <w:tab/>
      </w:r>
      <w:r w:rsidRPr="003A6F31">
        <w:tab/>
      </w:r>
      <w:r w:rsidRPr="003A6F31">
        <w:tab/>
      </w:r>
      <w:r w:rsidRPr="003A6F31">
        <w:tab/>
        <w:t xml:space="preserve">// </w:t>
      </w:r>
      <w:r w:rsidR="001C62D3" w:rsidRPr="003A6F31">
        <w:t>Dátum</w:t>
      </w:r>
    </w:p>
    <w:p w14:paraId="714643C4" w14:textId="203ED16C" w:rsidR="00975FF5" w:rsidRPr="003A6F31" w:rsidRDefault="00975FF5" w:rsidP="00EB2C75">
      <w:pPr>
        <w:pStyle w:val="Kd"/>
      </w:pPr>
      <w:r w:rsidRPr="003A6F31">
        <w:tab/>
      </w:r>
      <w:r w:rsidRPr="003A6F31">
        <w:tab/>
      </w:r>
      <w:r w:rsidRPr="003A6F31">
        <w:tab/>
        <w:t>"</w:t>
      </w:r>
      <w:proofErr w:type="spellStart"/>
      <w:r w:rsidRPr="003A6F31">
        <w:t>eventCount</w:t>
      </w:r>
      <w:proofErr w:type="spellEnd"/>
      <w:r w:rsidRPr="003A6F31">
        <w:t xml:space="preserve">": </w:t>
      </w:r>
      <w:proofErr w:type="gramStart"/>
      <w:r w:rsidRPr="003A6F31">
        <w:t>integer(</w:t>
      </w:r>
      <w:proofErr w:type="gramEnd"/>
      <w:r w:rsidRPr="003A6F31">
        <w:t>)</w:t>
      </w:r>
      <w:r w:rsidRPr="003A6F31">
        <w:tab/>
      </w:r>
      <w:r w:rsidRPr="003A6F31">
        <w:tab/>
        <w:t>//</w:t>
      </w:r>
      <w:r w:rsidR="001C62D3" w:rsidRPr="003A6F31">
        <w:t xml:space="preserve"> Események száma</w:t>
      </w:r>
    </w:p>
    <w:p w14:paraId="7AD4D6BB" w14:textId="77777777" w:rsidR="00975FF5" w:rsidRPr="003A6F31" w:rsidRDefault="00EB2C75" w:rsidP="00EB2C75">
      <w:pPr>
        <w:pStyle w:val="Kd"/>
      </w:pPr>
      <w:r w:rsidRPr="003A6F31">
        <w:tab/>
      </w:r>
      <w:r w:rsidRPr="003A6F31">
        <w:tab/>
      </w:r>
      <w:r w:rsidR="00975FF5" w:rsidRPr="003A6F31">
        <w:t xml:space="preserve">  </w:t>
      </w:r>
      <w:r w:rsidRPr="003A6F31">
        <w:t>}</w:t>
      </w:r>
    </w:p>
    <w:p w14:paraId="3C9AE6E7" w14:textId="4A0EC5E2" w:rsidR="00EB2C75" w:rsidRPr="003A6F31" w:rsidRDefault="00975FF5" w:rsidP="00EB2C75">
      <w:pPr>
        <w:pStyle w:val="Kd"/>
      </w:pPr>
      <w:r w:rsidRPr="003A6F31">
        <w:tab/>
      </w:r>
      <w:r w:rsidRPr="003A6F31">
        <w:tab/>
      </w:r>
      <w:r w:rsidR="00EB2C75" w:rsidRPr="003A6F31">
        <w:t>]</w:t>
      </w:r>
    </w:p>
    <w:p w14:paraId="1D98EFA8" w14:textId="77777777" w:rsidR="00EB2C75" w:rsidRPr="003A6F31" w:rsidRDefault="00EB2C75" w:rsidP="00EB2C75">
      <w:pPr>
        <w:pStyle w:val="Kd"/>
      </w:pPr>
      <w:r w:rsidRPr="003A6F31">
        <w:tab/>
        <w:t xml:space="preserve">  }</w:t>
      </w:r>
    </w:p>
    <w:p w14:paraId="65C9DC76" w14:textId="0A6D4573" w:rsidR="00EB2C75" w:rsidRPr="003A6F31" w:rsidRDefault="0051081F" w:rsidP="0051081F">
      <w:pPr>
        <w:pStyle w:val="Cmsor4"/>
      </w:pPr>
      <w:r w:rsidRPr="003A6F31">
        <w:t>Egy specifikus felhasználó eseményei</w:t>
      </w:r>
    </w:p>
    <w:p w14:paraId="127AC34E" w14:textId="77777777" w:rsidR="0051081F" w:rsidRPr="003A6F31" w:rsidRDefault="0051081F" w:rsidP="0051081F">
      <w:pPr>
        <w:pStyle w:val="Listaszerbekezds"/>
        <w:numPr>
          <w:ilvl w:val="0"/>
          <w:numId w:val="28"/>
        </w:numPr>
      </w:pPr>
      <w:r w:rsidRPr="003A6F31">
        <w:t>végpont</w:t>
      </w:r>
    </w:p>
    <w:p w14:paraId="0AA3496D" w14:textId="4A6E42F3" w:rsidR="0051081F" w:rsidRPr="003A6F31" w:rsidRDefault="0051081F" w:rsidP="0051081F">
      <w:pPr>
        <w:pStyle w:val="Listaszerbekezds"/>
        <w:ind w:left="1080" w:firstLine="0"/>
      </w:pPr>
      <w:r w:rsidRPr="003A6F31">
        <w:rPr>
          <w:b/>
          <w:bCs/>
        </w:rPr>
        <w:t>GET /</w:t>
      </w:r>
      <w:proofErr w:type="spellStart"/>
      <w:r w:rsidRPr="003A6F31">
        <w:rPr>
          <w:b/>
          <w:bCs/>
        </w:rPr>
        <w:t>api</w:t>
      </w:r>
      <w:proofErr w:type="spellEnd"/>
      <w:r w:rsidRPr="003A6F31">
        <w:rPr>
          <w:b/>
          <w:bCs/>
        </w:rPr>
        <w:t>/1/</w:t>
      </w:r>
      <w:proofErr w:type="spellStart"/>
      <w:r w:rsidRPr="003A6F31">
        <w:rPr>
          <w:b/>
          <w:bCs/>
        </w:rPr>
        <w:t>events</w:t>
      </w:r>
      <w:proofErr w:type="spellEnd"/>
      <w:r w:rsidR="00FF7911" w:rsidRPr="003A6F31">
        <w:rPr>
          <w:b/>
          <w:bCs/>
        </w:rPr>
        <w:t>/:</w:t>
      </w:r>
      <w:proofErr w:type="spellStart"/>
      <w:r w:rsidR="00FF7911" w:rsidRPr="003A6F31">
        <w:rPr>
          <w:b/>
          <w:bCs/>
        </w:rPr>
        <w:t>user_id</w:t>
      </w:r>
      <w:proofErr w:type="spellEnd"/>
    </w:p>
    <w:p w14:paraId="35449604" w14:textId="77777777" w:rsidR="0051081F" w:rsidRPr="003A6F31" w:rsidRDefault="0051081F" w:rsidP="0051081F">
      <w:pPr>
        <w:pStyle w:val="Listaszerbekezds"/>
        <w:numPr>
          <w:ilvl w:val="0"/>
          <w:numId w:val="28"/>
        </w:numPr>
      </w:pPr>
      <w:r w:rsidRPr="003A6F31">
        <w:t>válasz tartalma</w:t>
      </w:r>
    </w:p>
    <w:p w14:paraId="233BF2DE" w14:textId="77777777" w:rsidR="0051081F" w:rsidRPr="003A6F31" w:rsidRDefault="0051081F" w:rsidP="0051081F">
      <w:pPr>
        <w:pStyle w:val="Kd"/>
      </w:pPr>
      <w:r w:rsidRPr="003A6F31">
        <w:tab/>
        <w:t xml:space="preserve">  {</w:t>
      </w:r>
    </w:p>
    <w:p w14:paraId="4DE0F934" w14:textId="77777777" w:rsidR="0051081F" w:rsidRPr="003A6F31" w:rsidRDefault="0051081F" w:rsidP="0051081F">
      <w:pPr>
        <w:pStyle w:val="Kd"/>
      </w:pPr>
      <w:r w:rsidRPr="003A6F31">
        <w:tab/>
      </w:r>
      <w:r w:rsidRPr="003A6F31">
        <w:tab/>
        <w:t>"</w:t>
      </w:r>
      <w:proofErr w:type="spellStart"/>
      <w:r w:rsidRPr="003A6F31">
        <w:t>result</w:t>
      </w:r>
      <w:proofErr w:type="spellEnd"/>
      <w:r w:rsidRPr="003A6F31">
        <w:t>": "ok",</w:t>
      </w:r>
    </w:p>
    <w:p w14:paraId="4AC50F77" w14:textId="77777777" w:rsidR="0051081F" w:rsidRPr="003A6F31" w:rsidRDefault="0051081F" w:rsidP="0051081F">
      <w:pPr>
        <w:pStyle w:val="Kd"/>
      </w:pPr>
      <w:r w:rsidRPr="003A6F31">
        <w:tab/>
      </w:r>
      <w:r w:rsidRPr="003A6F31">
        <w:tab/>
        <w:t>"</w:t>
      </w:r>
      <w:proofErr w:type="spellStart"/>
      <w:r w:rsidRPr="003A6F31">
        <w:t>events</w:t>
      </w:r>
      <w:proofErr w:type="spellEnd"/>
      <w:r w:rsidRPr="003A6F31">
        <w:t>": [</w:t>
      </w:r>
    </w:p>
    <w:p w14:paraId="04EF1E54" w14:textId="77777777" w:rsidR="0051081F" w:rsidRPr="003A6F31" w:rsidRDefault="0051081F" w:rsidP="0051081F">
      <w:pPr>
        <w:pStyle w:val="Kd"/>
      </w:pPr>
      <w:r w:rsidRPr="003A6F31">
        <w:tab/>
      </w:r>
      <w:r w:rsidRPr="003A6F31">
        <w:tab/>
        <w:t xml:space="preserve">  {</w:t>
      </w:r>
    </w:p>
    <w:p w14:paraId="646B24AD" w14:textId="77777777" w:rsidR="0051081F" w:rsidRPr="003A6F31" w:rsidRDefault="0051081F" w:rsidP="0051081F">
      <w:pPr>
        <w:pStyle w:val="Kd"/>
      </w:pPr>
      <w:r w:rsidRPr="003A6F31">
        <w:tab/>
      </w:r>
      <w:r w:rsidRPr="003A6F31">
        <w:tab/>
      </w:r>
      <w:r w:rsidRPr="003A6F31">
        <w:tab/>
        <w:t>"</w:t>
      </w:r>
      <w:proofErr w:type="spellStart"/>
      <w:r w:rsidRPr="003A6F31">
        <w:t>date</w:t>
      </w:r>
      <w:proofErr w:type="spellEnd"/>
      <w:r w:rsidRPr="003A6F31">
        <w:t xml:space="preserve">": </w:t>
      </w:r>
      <w:proofErr w:type="spellStart"/>
      <w:proofErr w:type="gramStart"/>
      <w:r w:rsidRPr="003A6F31">
        <w:t>date</w:t>
      </w:r>
      <w:proofErr w:type="spellEnd"/>
      <w:r w:rsidRPr="003A6F31">
        <w:t>(</w:t>
      </w:r>
      <w:proofErr w:type="gramEnd"/>
      <w:r w:rsidRPr="003A6F31">
        <w:t>)</w:t>
      </w:r>
      <w:r w:rsidRPr="003A6F31">
        <w:tab/>
      </w:r>
      <w:r w:rsidRPr="003A6F31">
        <w:tab/>
      </w:r>
      <w:r w:rsidRPr="003A6F31">
        <w:tab/>
      </w:r>
      <w:r w:rsidRPr="003A6F31">
        <w:tab/>
        <w:t>// Dátum</w:t>
      </w:r>
    </w:p>
    <w:p w14:paraId="7D6AE878" w14:textId="77777777" w:rsidR="0051081F" w:rsidRPr="003A6F31" w:rsidRDefault="0051081F" w:rsidP="0051081F">
      <w:pPr>
        <w:pStyle w:val="Kd"/>
      </w:pPr>
      <w:r w:rsidRPr="003A6F31">
        <w:tab/>
      </w:r>
      <w:r w:rsidRPr="003A6F31">
        <w:tab/>
      </w:r>
      <w:r w:rsidRPr="003A6F31">
        <w:tab/>
        <w:t>"</w:t>
      </w:r>
      <w:proofErr w:type="spellStart"/>
      <w:r w:rsidRPr="003A6F31">
        <w:t>eventCount</w:t>
      </w:r>
      <w:proofErr w:type="spellEnd"/>
      <w:r w:rsidRPr="003A6F31">
        <w:t xml:space="preserve">": </w:t>
      </w:r>
      <w:proofErr w:type="gramStart"/>
      <w:r w:rsidRPr="003A6F31">
        <w:t>integer(</w:t>
      </w:r>
      <w:proofErr w:type="gramEnd"/>
      <w:r w:rsidRPr="003A6F31">
        <w:t>)</w:t>
      </w:r>
      <w:r w:rsidRPr="003A6F31">
        <w:tab/>
      </w:r>
      <w:r w:rsidRPr="003A6F31">
        <w:tab/>
        <w:t>// Események száma</w:t>
      </w:r>
    </w:p>
    <w:p w14:paraId="09654BD1" w14:textId="77777777" w:rsidR="0051081F" w:rsidRPr="003A6F31" w:rsidRDefault="0051081F" w:rsidP="0051081F">
      <w:pPr>
        <w:pStyle w:val="Kd"/>
      </w:pPr>
      <w:r w:rsidRPr="003A6F31">
        <w:tab/>
      </w:r>
      <w:r w:rsidRPr="003A6F31">
        <w:tab/>
        <w:t xml:space="preserve">  }</w:t>
      </w:r>
    </w:p>
    <w:p w14:paraId="0E1A4D19" w14:textId="77777777" w:rsidR="0051081F" w:rsidRPr="003A6F31" w:rsidRDefault="0051081F" w:rsidP="0051081F">
      <w:pPr>
        <w:pStyle w:val="Kd"/>
      </w:pPr>
      <w:r w:rsidRPr="003A6F31">
        <w:tab/>
      </w:r>
      <w:r w:rsidRPr="003A6F31">
        <w:tab/>
        <w:t>]</w:t>
      </w:r>
    </w:p>
    <w:p w14:paraId="1D0E08A6" w14:textId="2C4C0403" w:rsidR="0051081F" w:rsidRPr="003A6F31" w:rsidRDefault="0051081F" w:rsidP="00015C9A">
      <w:pPr>
        <w:pStyle w:val="Kd"/>
      </w:pPr>
      <w:r w:rsidRPr="003A6F31">
        <w:tab/>
        <w:t xml:space="preserve">  }</w:t>
      </w:r>
    </w:p>
    <w:p w14:paraId="284C71E7" w14:textId="32027F6E" w:rsidR="00AF76DB" w:rsidRPr="003A6F31" w:rsidRDefault="00AF76DB" w:rsidP="007501A4">
      <w:pPr>
        <w:pStyle w:val="Cmsor2"/>
      </w:pPr>
      <w:bookmarkStart w:id="65" w:name="_Toc119525193"/>
      <w:r w:rsidRPr="003A6F31">
        <w:t>Adatbázis</w:t>
      </w:r>
      <w:bookmarkEnd w:id="65"/>
    </w:p>
    <w:p w14:paraId="07DA847B" w14:textId="7DCB1B10" w:rsidR="00FE7E7F" w:rsidRPr="003A6F31" w:rsidRDefault="004D27BC" w:rsidP="00FE7E7F">
      <w:r w:rsidRPr="003A6F31">
        <w:t xml:space="preserve">Az alkalmazás szerver mellé egy relációs adatbázist, a </w:t>
      </w:r>
      <w:proofErr w:type="spellStart"/>
      <w:r w:rsidRPr="003A6F31">
        <w:t>PostgreSQL</w:t>
      </w:r>
      <w:proofErr w:type="spellEnd"/>
      <w:sdt>
        <w:sdtPr>
          <w:id w:val="-1741854350"/>
          <w:citation/>
        </w:sdtPr>
        <w:sdtContent>
          <w:r w:rsidRPr="003A6F31">
            <w:fldChar w:fldCharType="begin"/>
          </w:r>
          <w:r w:rsidRPr="003A6F31">
            <w:instrText xml:space="preserve"> CITATION pos22 \l 2057 </w:instrText>
          </w:r>
          <w:r w:rsidRPr="003A6F31">
            <w:fldChar w:fldCharType="separate"/>
          </w:r>
          <w:r w:rsidR="00D37393" w:rsidRPr="003A6F31">
            <w:rPr>
              <w:noProof/>
            </w:rPr>
            <w:t xml:space="preserve"> [10]</w:t>
          </w:r>
          <w:r w:rsidRPr="003A6F31">
            <w:fldChar w:fldCharType="end"/>
          </w:r>
        </w:sdtContent>
      </w:sdt>
      <w:r w:rsidRPr="003A6F31">
        <w:t xml:space="preserve"> nevű adatbázist választottam.</w:t>
      </w:r>
      <w:r w:rsidR="0048206C" w:rsidRPr="003A6F31">
        <w:t xml:space="preserve"> Az adatbázist az alkalmazás szervertől elválasztva egy külön Docker konténerbe telepítettem, a szerverrel TCP protokollon keresztül kommunikál.</w:t>
      </w:r>
      <w:r w:rsidR="00C658CB" w:rsidRPr="003A6F31">
        <w:t xml:space="preserve"> </w:t>
      </w:r>
      <w:r w:rsidR="00C658CB" w:rsidRPr="003A6F31">
        <w:lastRenderedPageBreak/>
        <w:t xml:space="preserve">Az </w:t>
      </w:r>
      <w:proofErr w:type="spellStart"/>
      <w:r w:rsidR="00C658CB" w:rsidRPr="003A6F31">
        <w:t>Erlang</w:t>
      </w:r>
      <w:proofErr w:type="spellEnd"/>
      <w:r w:rsidR="00C658CB" w:rsidRPr="003A6F31">
        <w:t xml:space="preserve"> kódból történő kommunikációt az </w:t>
      </w:r>
      <w:proofErr w:type="spellStart"/>
      <w:r w:rsidR="00C658CB" w:rsidRPr="003A6F31">
        <w:rPr>
          <w:i/>
          <w:iCs/>
        </w:rPr>
        <w:t>epgsql</w:t>
      </w:r>
      <w:proofErr w:type="spellEnd"/>
      <w:r w:rsidR="00C658CB" w:rsidRPr="003A6F31">
        <w:rPr>
          <w:i/>
          <w:iCs/>
        </w:rPr>
        <w:t xml:space="preserve"> </w:t>
      </w:r>
      <w:r w:rsidR="00C658CB" w:rsidRPr="003A6F31">
        <w:t xml:space="preserve">nevű külső </w:t>
      </w:r>
      <w:r w:rsidR="00BD601D" w:rsidRPr="003A6F31">
        <w:t>adatbázis kliens modul</w:t>
      </w:r>
      <w:r w:rsidR="00691B67" w:rsidRPr="003A6F31">
        <w:t xml:space="preserve"> segítségével hajtottam végre.</w:t>
      </w:r>
      <w:r w:rsidR="00E41683" w:rsidRPr="003A6F31">
        <w:t xml:space="preserve"> Az adatbázis réteg </w:t>
      </w:r>
      <w:r w:rsidR="00C21E00" w:rsidRPr="003A6F31">
        <w:t>lazán van csatolva, az adatbázis cseréje</w:t>
      </w:r>
      <w:r w:rsidR="007B7A56" w:rsidRPr="003A6F31">
        <w:t xml:space="preserve"> viszonylag kevés munkával járna.</w:t>
      </w:r>
    </w:p>
    <w:p w14:paraId="2C0CE31D" w14:textId="44391EC7" w:rsidR="00AF76DB" w:rsidRPr="003A6F31" w:rsidRDefault="00AF76DB" w:rsidP="00AF76DB">
      <w:pPr>
        <w:pStyle w:val="Cmsor3"/>
      </w:pPr>
      <w:bookmarkStart w:id="66" w:name="_Toc119525194"/>
      <w:r w:rsidRPr="003A6F31">
        <w:t>Séma</w:t>
      </w:r>
      <w:bookmarkEnd w:id="66"/>
    </w:p>
    <w:p w14:paraId="5E5E91E8" w14:textId="349CF930" w:rsidR="008A152E" w:rsidRPr="003A6F31" w:rsidRDefault="00000000" w:rsidP="008A152E">
      <w:r w:rsidRPr="003A6F31">
        <w:rPr>
          <w:noProof/>
        </w:rPr>
        <w:pict w14:anchorId="51EF30A4">
          <v:shape id="_x0000_s1047" type="#_x0000_t202" style="position:absolute;left:0;text-align:left;margin-left:-32.05pt;margin-top:401.65pt;width:478.2pt;height:35.25pt;z-index:251668992;mso-position-horizontal-relative:text;mso-position-vertical-relative:text" stroked="f">
            <v:textbox style="mso-next-textbox:#_x0000_s1047;mso-fit-shape-to-text:t" inset="0,0,0,0">
              <w:txbxContent>
                <w:bookmarkStart w:id="67" w:name="_Ref118327833"/>
                <w:p w14:paraId="6029F6E4" w14:textId="00A2189D" w:rsidR="00F6394D" w:rsidRPr="00F6394D" w:rsidRDefault="00F6394D" w:rsidP="00F6394D">
                  <w:pPr>
                    <w:pStyle w:val="Kpalrs"/>
                    <w:rPr>
                      <w:b w:val="0"/>
                      <w:bCs w:val="0"/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DE4FD5">
                    <w:rPr>
                      <w:noProof/>
                    </w:rPr>
                    <w:t>13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</w:t>
                  </w:r>
                  <w:bookmarkEnd w:id="67"/>
                  <w:r>
                    <w:t xml:space="preserve"> </w:t>
                  </w:r>
                  <w:r>
                    <w:rPr>
                      <w:b w:val="0"/>
                      <w:bCs w:val="0"/>
                    </w:rPr>
                    <w:t>Az adatbázis séma</w:t>
                  </w:r>
                </w:p>
              </w:txbxContent>
            </v:textbox>
            <w10:wrap type="topAndBottom"/>
          </v:shape>
        </w:pict>
      </w:r>
      <w:r w:rsidR="00015C9A" w:rsidRPr="003A6F31">
        <w:rPr>
          <w:noProof/>
        </w:rPr>
        <w:drawing>
          <wp:anchor distT="0" distB="0" distL="114300" distR="114300" simplePos="0" relativeHeight="251656704" behindDoc="0" locked="0" layoutInCell="1" allowOverlap="1" wp14:anchorId="55611F37" wp14:editId="575A30E9">
            <wp:simplePos x="0" y="0"/>
            <wp:positionH relativeFrom="column">
              <wp:posOffset>-386080</wp:posOffset>
            </wp:positionH>
            <wp:positionV relativeFrom="paragraph">
              <wp:posOffset>1178349</wp:posOffset>
            </wp:positionV>
            <wp:extent cx="6073505" cy="3982720"/>
            <wp:effectExtent l="0" t="0" r="0" b="0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505" cy="39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2655" w:rsidRPr="003A6F31">
        <w:t xml:space="preserve">Az adatbázis sémája a </w:t>
      </w:r>
      <w:r w:rsidR="00860707" w:rsidRPr="003A6F31">
        <w:rPr>
          <w:i/>
          <w:iCs/>
        </w:rPr>
        <w:fldChar w:fldCharType="begin"/>
      </w:r>
      <w:r w:rsidR="00860707" w:rsidRPr="003A6F31">
        <w:rPr>
          <w:i/>
          <w:iCs/>
        </w:rPr>
        <w:instrText xml:space="preserve"> REF _Ref118327833 \h  \* MERGEFORMAT </w:instrText>
      </w:r>
      <w:r w:rsidR="00860707" w:rsidRPr="003A6F31">
        <w:rPr>
          <w:i/>
          <w:iCs/>
        </w:rPr>
      </w:r>
      <w:r w:rsidR="00860707" w:rsidRPr="003A6F31">
        <w:rPr>
          <w:i/>
          <w:iCs/>
        </w:rPr>
        <w:fldChar w:fldCharType="separate"/>
      </w:r>
      <w:r w:rsidR="00043D22" w:rsidRPr="003A6F31">
        <w:rPr>
          <w:i/>
          <w:iCs/>
          <w:noProof/>
        </w:rPr>
        <w:t>13.</w:t>
      </w:r>
      <w:r w:rsidR="00043D22" w:rsidRPr="003A6F31">
        <w:rPr>
          <w:i/>
          <w:iCs/>
        </w:rPr>
        <w:t xml:space="preserve"> ábra</w:t>
      </w:r>
      <w:r w:rsidR="00860707" w:rsidRPr="003A6F31">
        <w:rPr>
          <w:i/>
          <w:iCs/>
        </w:rPr>
        <w:fldChar w:fldCharType="end"/>
      </w:r>
      <w:r w:rsidR="00860707" w:rsidRPr="003A6F31">
        <w:t xml:space="preserve"> </w:t>
      </w:r>
      <w:r w:rsidR="00CD2655" w:rsidRPr="003A6F31">
        <w:t>látható.</w:t>
      </w:r>
      <w:r w:rsidR="00A94442" w:rsidRPr="003A6F31">
        <w:t xml:space="preserve"> </w:t>
      </w:r>
      <w:r w:rsidR="005B5BE4" w:rsidRPr="003A6F31">
        <w:t xml:space="preserve">Az ábrán az egy </w:t>
      </w:r>
      <w:r w:rsidR="002B4C19" w:rsidRPr="003A6F31">
        <w:t>-</w:t>
      </w:r>
      <w:r w:rsidR="005B5BE4" w:rsidRPr="003A6F31">
        <w:t xml:space="preserve"> sok kapcsolat az implementációban külső kulcs kényszer</w:t>
      </w:r>
      <w:r w:rsidR="008A63C4" w:rsidRPr="003A6F31">
        <w:t>t</w:t>
      </w:r>
      <w:r w:rsidR="005B5BE4" w:rsidRPr="003A6F31">
        <w:t xml:space="preserve"> jelent, a sok</w:t>
      </w:r>
      <w:r w:rsidR="002B4C19" w:rsidRPr="003A6F31">
        <w:t xml:space="preserve"> </w:t>
      </w:r>
      <w:r w:rsidR="005B5BE4" w:rsidRPr="003A6F31">
        <w:t xml:space="preserve">- sok kapcsolat pedig </w:t>
      </w:r>
      <w:r w:rsidR="00341D4F" w:rsidRPr="003A6F31">
        <w:t>kapcsolótáblát</w:t>
      </w:r>
      <w:r w:rsidR="005B5BE4" w:rsidRPr="003A6F31">
        <w:t xml:space="preserve">. </w:t>
      </w:r>
      <w:r w:rsidR="00341D4F" w:rsidRPr="003A6F31">
        <w:t>Az áttekinthetőség kedvéért a kapcsolótáblákat nem ábrázoltam a diagrammon.</w:t>
      </w:r>
    </w:p>
    <w:p w14:paraId="59929828" w14:textId="65AC4D59" w:rsidR="00FC1589" w:rsidRPr="003A6F31" w:rsidRDefault="00904FEB" w:rsidP="00904FEB">
      <w:pPr>
        <w:ind w:firstLine="0"/>
      </w:pPr>
      <w:r w:rsidRPr="003A6F31">
        <w:t>Az egyes adatbázis táblák, a táblák oszlopai és azok magyarázata a következő:</w:t>
      </w:r>
      <w:r w:rsidR="00BC4B78" w:rsidRPr="003A6F31">
        <w:t xml:space="preserve"> </w:t>
      </w:r>
    </w:p>
    <w:p w14:paraId="0A96F999" w14:textId="124545B7" w:rsidR="008D1540" w:rsidRPr="003A6F31" w:rsidRDefault="00F22E5F" w:rsidP="00F22E5F">
      <w:pPr>
        <w:pStyle w:val="Listaszerbekezds"/>
        <w:numPr>
          <w:ilvl w:val="0"/>
          <w:numId w:val="28"/>
        </w:numPr>
      </w:pPr>
      <w:proofErr w:type="spellStart"/>
      <w:r w:rsidRPr="003A6F31">
        <w:rPr>
          <w:b/>
          <w:bCs/>
        </w:rPr>
        <w:t>user</w:t>
      </w:r>
      <w:r w:rsidR="006D7B91" w:rsidRPr="003A6F31">
        <w:rPr>
          <w:b/>
          <w:bCs/>
        </w:rPr>
        <w:t>s</w:t>
      </w:r>
      <w:proofErr w:type="spellEnd"/>
      <w:r w:rsidR="00F95FFB" w:rsidRPr="003A6F31">
        <w:rPr>
          <w:b/>
          <w:bCs/>
        </w:rPr>
        <w:t xml:space="preserve">: </w:t>
      </w:r>
      <w:r w:rsidR="00F95FFB" w:rsidRPr="003A6F31">
        <w:t>A felhasználókat tartalmazó tábla.</w:t>
      </w:r>
    </w:p>
    <w:p w14:paraId="07A321CB" w14:textId="360CA831" w:rsidR="00F95FFB" w:rsidRPr="003A6F31" w:rsidRDefault="00F95FFB" w:rsidP="00F95FFB">
      <w:pPr>
        <w:pStyle w:val="Listaszerbekezds"/>
        <w:numPr>
          <w:ilvl w:val="1"/>
          <w:numId w:val="28"/>
        </w:numPr>
      </w:pPr>
      <w:proofErr w:type="spellStart"/>
      <w:r w:rsidRPr="003A6F31">
        <w:rPr>
          <w:b/>
          <w:bCs/>
        </w:rPr>
        <w:t>user_id</w:t>
      </w:r>
      <w:proofErr w:type="spellEnd"/>
      <w:r w:rsidRPr="003A6F31">
        <w:rPr>
          <w:b/>
          <w:bCs/>
        </w:rPr>
        <w:t xml:space="preserve">: </w:t>
      </w:r>
      <w:r w:rsidR="003C25C2" w:rsidRPr="003A6F31">
        <w:t>A felhasználó egyedi azonosítója</w:t>
      </w:r>
      <w:r w:rsidR="001C1280" w:rsidRPr="003A6F31">
        <w:t xml:space="preserve"> (például e-mail cím)</w:t>
      </w:r>
      <w:r w:rsidR="005E2197" w:rsidRPr="003A6F31">
        <w:t>.</w:t>
      </w:r>
    </w:p>
    <w:p w14:paraId="2FA54372" w14:textId="50B6962E" w:rsidR="00F95FFB" w:rsidRPr="003A6F31" w:rsidRDefault="00F95FFB" w:rsidP="00CF047A">
      <w:pPr>
        <w:pStyle w:val="Listaszerbekezds"/>
        <w:numPr>
          <w:ilvl w:val="1"/>
          <w:numId w:val="28"/>
        </w:numPr>
      </w:pPr>
      <w:proofErr w:type="spellStart"/>
      <w:r w:rsidRPr="003A6F31">
        <w:rPr>
          <w:b/>
          <w:bCs/>
        </w:rPr>
        <w:t>event_count</w:t>
      </w:r>
      <w:proofErr w:type="spellEnd"/>
      <w:r w:rsidR="005E2197" w:rsidRPr="003A6F31">
        <w:rPr>
          <w:b/>
          <w:bCs/>
        </w:rPr>
        <w:t xml:space="preserve">: </w:t>
      </w:r>
      <w:r w:rsidR="005E2197" w:rsidRPr="003A6F31">
        <w:t>A felhasználó eseményeinek a száma.</w:t>
      </w:r>
    </w:p>
    <w:p w14:paraId="072A4907" w14:textId="33BDB7D7" w:rsidR="00F95FFB" w:rsidRPr="003A6F31" w:rsidRDefault="00F95FFB" w:rsidP="00F95FFB">
      <w:pPr>
        <w:pStyle w:val="Listaszerbekezds"/>
        <w:numPr>
          <w:ilvl w:val="0"/>
          <w:numId w:val="28"/>
        </w:numPr>
      </w:pPr>
      <w:proofErr w:type="spellStart"/>
      <w:r w:rsidRPr="003A6F31">
        <w:rPr>
          <w:b/>
          <w:bCs/>
        </w:rPr>
        <w:t>sessions</w:t>
      </w:r>
      <w:proofErr w:type="spellEnd"/>
      <w:r w:rsidR="00A44632" w:rsidRPr="003A6F31">
        <w:rPr>
          <w:b/>
          <w:bCs/>
        </w:rPr>
        <w:t xml:space="preserve">: </w:t>
      </w:r>
      <w:r w:rsidR="00A44632" w:rsidRPr="003A6F31">
        <w:t>A munkameneteket tartalmazó tábla.</w:t>
      </w:r>
    </w:p>
    <w:p w14:paraId="73BF311B" w14:textId="0AC6CE49" w:rsidR="00A44632" w:rsidRPr="003A6F31" w:rsidRDefault="008971C8" w:rsidP="00A44632">
      <w:pPr>
        <w:pStyle w:val="Listaszerbekezds"/>
        <w:numPr>
          <w:ilvl w:val="1"/>
          <w:numId w:val="28"/>
        </w:numPr>
      </w:pPr>
      <w:proofErr w:type="spellStart"/>
      <w:r w:rsidRPr="003A6F31">
        <w:rPr>
          <w:b/>
          <w:bCs/>
        </w:rPr>
        <w:t>session_id</w:t>
      </w:r>
      <w:proofErr w:type="spellEnd"/>
      <w:r w:rsidRPr="003A6F31">
        <w:rPr>
          <w:b/>
          <w:bCs/>
        </w:rPr>
        <w:t xml:space="preserve">: </w:t>
      </w:r>
      <w:r w:rsidRPr="003A6F31">
        <w:t>A munkamenet egyedi azonosítója.</w:t>
      </w:r>
    </w:p>
    <w:p w14:paraId="228EF6B9" w14:textId="5D5CAB5D" w:rsidR="00F95FFB" w:rsidRPr="003A6F31" w:rsidRDefault="00F95FFB" w:rsidP="00F95FFB">
      <w:pPr>
        <w:pStyle w:val="Listaszerbekezds"/>
        <w:numPr>
          <w:ilvl w:val="0"/>
          <w:numId w:val="28"/>
        </w:numPr>
      </w:pPr>
      <w:proofErr w:type="spellStart"/>
      <w:r w:rsidRPr="003A6F31">
        <w:rPr>
          <w:b/>
          <w:bCs/>
        </w:rPr>
        <w:lastRenderedPageBreak/>
        <w:t>users_sessions</w:t>
      </w:r>
      <w:proofErr w:type="spellEnd"/>
      <w:r w:rsidR="00022E33" w:rsidRPr="003A6F31">
        <w:rPr>
          <w:b/>
          <w:bCs/>
        </w:rPr>
        <w:t xml:space="preserve">: </w:t>
      </w:r>
      <w:r w:rsidR="00022E33" w:rsidRPr="003A6F31">
        <w:t>Kapcsoló tábla a felhasználók és a munkamenetek egymáshoz rendelésére.</w:t>
      </w:r>
    </w:p>
    <w:p w14:paraId="46124C1F" w14:textId="2DA80509" w:rsidR="00BE6A1E" w:rsidRPr="003A6F31" w:rsidRDefault="00BE6A1E" w:rsidP="00BE6A1E">
      <w:pPr>
        <w:pStyle w:val="Listaszerbekezds"/>
        <w:numPr>
          <w:ilvl w:val="1"/>
          <w:numId w:val="28"/>
        </w:numPr>
      </w:pPr>
      <w:proofErr w:type="spellStart"/>
      <w:r w:rsidRPr="003A6F31">
        <w:rPr>
          <w:b/>
          <w:bCs/>
        </w:rPr>
        <w:t>user_id</w:t>
      </w:r>
      <w:proofErr w:type="spellEnd"/>
      <w:r w:rsidRPr="003A6F31">
        <w:rPr>
          <w:b/>
          <w:bCs/>
        </w:rPr>
        <w:t xml:space="preserve">: </w:t>
      </w:r>
      <w:r w:rsidR="003C7B65" w:rsidRPr="003A6F31">
        <w:t>A felhasználó egyedi azonosítója.</w:t>
      </w:r>
    </w:p>
    <w:p w14:paraId="2195DFC1" w14:textId="38984EBA" w:rsidR="00BE6A1E" w:rsidRPr="003A6F31" w:rsidRDefault="00BE6A1E" w:rsidP="00BE6A1E">
      <w:pPr>
        <w:pStyle w:val="Listaszerbekezds"/>
        <w:numPr>
          <w:ilvl w:val="1"/>
          <w:numId w:val="28"/>
        </w:numPr>
        <w:rPr>
          <w:b/>
          <w:bCs/>
        </w:rPr>
      </w:pPr>
      <w:proofErr w:type="spellStart"/>
      <w:r w:rsidRPr="003A6F31">
        <w:rPr>
          <w:b/>
          <w:bCs/>
        </w:rPr>
        <w:t>session_id</w:t>
      </w:r>
      <w:proofErr w:type="spellEnd"/>
      <w:r w:rsidRPr="003A6F31">
        <w:rPr>
          <w:b/>
          <w:bCs/>
        </w:rPr>
        <w:t>:</w:t>
      </w:r>
      <w:r w:rsidR="003C7B65" w:rsidRPr="003A6F31">
        <w:rPr>
          <w:b/>
          <w:bCs/>
        </w:rPr>
        <w:t xml:space="preserve"> </w:t>
      </w:r>
      <w:r w:rsidR="003C7B65" w:rsidRPr="003A6F31">
        <w:t>A munkamenet egyedi azonosítója.</w:t>
      </w:r>
    </w:p>
    <w:p w14:paraId="45B99BCF" w14:textId="3425B900" w:rsidR="00F22E5F" w:rsidRPr="003A6F31" w:rsidRDefault="00F22E5F" w:rsidP="00F22E5F">
      <w:pPr>
        <w:pStyle w:val="Listaszerbekezds"/>
        <w:numPr>
          <w:ilvl w:val="0"/>
          <w:numId w:val="28"/>
        </w:numPr>
      </w:pPr>
      <w:proofErr w:type="spellStart"/>
      <w:r w:rsidRPr="003A6F31">
        <w:rPr>
          <w:b/>
          <w:bCs/>
        </w:rPr>
        <w:t>stream</w:t>
      </w:r>
      <w:r w:rsidR="006D7B91" w:rsidRPr="003A6F31">
        <w:rPr>
          <w:b/>
          <w:bCs/>
        </w:rPr>
        <w:t>s</w:t>
      </w:r>
      <w:proofErr w:type="spellEnd"/>
      <w:r w:rsidR="00533234" w:rsidRPr="003A6F31">
        <w:rPr>
          <w:b/>
          <w:bCs/>
        </w:rPr>
        <w:t xml:space="preserve">: </w:t>
      </w:r>
      <w:r w:rsidR="00533234" w:rsidRPr="003A6F31">
        <w:t>Az adatfolyamokat tartalmazó tábla.</w:t>
      </w:r>
    </w:p>
    <w:p w14:paraId="2636F55E" w14:textId="3E7B83F4" w:rsidR="00225EA5" w:rsidRPr="003A6F31" w:rsidRDefault="00225EA5" w:rsidP="00225EA5">
      <w:pPr>
        <w:pStyle w:val="Listaszerbekezds"/>
        <w:numPr>
          <w:ilvl w:val="1"/>
          <w:numId w:val="28"/>
        </w:numPr>
      </w:pPr>
      <w:proofErr w:type="spellStart"/>
      <w:r w:rsidRPr="003A6F31">
        <w:rPr>
          <w:b/>
          <w:bCs/>
        </w:rPr>
        <w:t>stream_id</w:t>
      </w:r>
      <w:proofErr w:type="spellEnd"/>
      <w:r w:rsidRPr="003A6F31">
        <w:rPr>
          <w:b/>
          <w:bCs/>
        </w:rPr>
        <w:t xml:space="preserve">: </w:t>
      </w:r>
      <w:r w:rsidR="003144D8" w:rsidRPr="003A6F31">
        <w:t>Az adatfolyam egyedi azonosítója, amelyet a kliens program generál az alkalmazás indulásakor.</w:t>
      </w:r>
    </w:p>
    <w:p w14:paraId="4C3E803C" w14:textId="653ADD94" w:rsidR="00225EA5" w:rsidRPr="003A6F31" w:rsidRDefault="00225EA5" w:rsidP="00225EA5">
      <w:pPr>
        <w:pStyle w:val="Listaszerbekezds"/>
        <w:numPr>
          <w:ilvl w:val="1"/>
          <w:numId w:val="28"/>
        </w:numPr>
        <w:rPr>
          <w:b/>
          <w:bCs/>
        </w:rPr>
      </w:pPr>
      <w:proofErr w:type="spellStart"/>
      <w:r w:rsidRPr="003A6F31">
        <w:rPr>
          <w:b/>
          <w:bCs/>
        </w:rPr>
        <w:t>session_id</w:t>
      </w:r>
      <w:proofErr w:type="spellEnd"/>
      <w:r w:rsidRPr="003A6F31">
        <w:rPr>
          <w:b/>
          <w:bCs/>
        </w:rPr>
        <w:t>:</w:t>
      </w:r>
      <w:r w:rsidR="00931BD7" w:rsidRPr="003A6F31">
        <w:rPr>
          <w:b/>
          <w:bCs/>
        </w:rPr>
        <w:t xml:space="preserve"> </w:t>
      </w:r>
      <w:r w:rsidR="00931BD7" w:rsidRPr="003A6F31">
        <w:t xml:space="preserve">A munkamenet egyedi azonosítója, </w:t>
      </w:r>
      <w:r w:rsidR="00575EA9" w:rsidRPr="003A6F31">
        <w:t>amihez az adatfolyam tartozik.</w:t>
      </w:r>
    </w:p>
    <w:p w14:paraId="7C486815" w14:textId="2654796A" w:rsidR="00F95FFB" w:rsidRPr="003A6F31" w:rsidRDefault="00F95FFB" w:rsidP="00F22E5F">
      <w:pPr>
        <w:pStyle w:val="Listaszerbekezds"/>
        <w:numPr>
          <w:ilvl w:val="0"/>
          <w:numId w:val="28"/>
        </w:numPr>
      </w:pPr>
      <w:proofErr w:type="spellStart"/>
      <w:r w:rsidRPr="003A6F31">
        <w:rPr>
          <w:b/>
          <w:bCs/>
        </w:rPr>
        <w:t>users_streams</w:t>
      </w:r>
      <w:proofErr w:type="spellEnd"/>
      <w:r w:rsidR="00932A58" w:rsidRPr="003A6F31">
        <w:rPr>
          <w:b/>
          <w:bCs/>
        </w:rPr>
        <w:t xml:space="preserve">: </w:t>
      </w:r>
      <w:r w:rsidR="00932A58" w:rsidRPr="003A6F31">
        <w:t>Kapcsoló tábla a felhasználók és a</w:t>
      </w:r>
      <w:r w:rsidR="007E6FA3" w:rsidRPr="003A6F31">
        <w:t xml:space="preserve">z adatfolyamok </w:t>
      </w:r>
      <w:r w:rsidR="00932A58" w:rsidRPr="003A6F31">
        <w:t>egymáshoz rendelésére.</w:t>
      </w:r>
    </w:p>
    <w:p w14:paraId="11C29C38" w14:textId="1D9FE7F4" w:rsidR="009425DC" w:rsidRPr="003A6F31" w:rsidRDefault="000E75FD" w:rsidP="009425DC">
      <w:pPr>
        <w:pStyle w:val="Listaszerbekezds"/>
        <w:numPr>
          <w:ilvl w:val="1"/>
          <w:numId w:val="28"/>
        </w:numPr>
      </w:pPr>
      <w:proofErr w:type="spellStart"/>
      <w:r w:rsidRPr="003A6F31">
        <w:rPr>
          <w:b/>
          <w:bCs/>
        </w:rPr>
        <w:t>user_id</w:t>
      </w:r>
      <w:proofErr w:type="spellEnd"/>
      <w:r w:rsidRPr="003A6F31">
        <w:rPr>
          <w:b/>
          <w:bCs/>
        </w:rPr>
        <w:t xml:space="preserve">: </w:t>
      </w:r>
      <w:r w:rsidR="001F5DAA" w:rsidRPr="003A6F31">
        <w:t>A felhasználó egyedi azonosítója.</w:t>
      </w:r>
    </w:p>
    <w:p w14:paraId="349C0467" w14:textId="7AE04A4F" w:rsidR="000E75FD" w:rsidRPr="003A6F31" w:rsidRDefault="000E75FD" w:rsidP="009425DC">
      <w:pPr>
        <w:pStyle w:val="Listaszerbekezds"/>
        <w:numPr>
          <w:ilvl w:val="1"/>
          <w:numId w:val="28"/>
        </w:numPr>
      </w:pPr>
      <w:proofErr w:type="spellStart"/>
      <w:r w:rsidRPr="003A6F31">
        <w:rPr>
          <w:b/>
          <w:bCs/>
        </w:rPr>
        <w:t>stream_id</w:t>
      </w:r>
      <w:proofErr w:type="spellEnd"/>
      <w:r w:rsidRPr="003A6F31">
        <w:rPr>
          <w:b/>
          <w:bCs/>
        </w:rPr>
        <w:t>:</w:t>
      </w:r>
      <w:r w:rsidR="001F5DAA" w:rsidRPr="003A6F31">
        <w:rPr>
          <w:b/>
          <w:bCs/>
        </w:rPr>
        <w:t xml:space="preserve"> </w:t>
      </w:r>
      <w:r w:rsidR="001F5DAA" w:rsidRPr="003A6F31">
        <w:t>Az adatfolyam egyedi azonosítója.</w:t>
      </w:r>
    </w:p>
    <w:p w14:paraId="6DE4BC66" w14:textId="33821755" w:rsidR="00F22E5F" w:rsidRPr="003A6F31" w:rsidRDefault="00F22E5F" w:rsidP="00F22E5F">
      <w:pPr>
        <w:pStyle w:val="Listaszerbekezds"/>
        <w:numPr>
          <w:ilvl w:val="0"/>
          <w:numId w:val="28"/>
        </w:numPr>
      </w:pPr>
      <w:proofErr w:type="spellStart"/>
      <w:r w:rsidRPr="003A6F31">
        <w:rPr>
          <w:b/>
          <w:bCs/>
        </w:rPr>
        <w:t>chunk</w:t>
      </w:r>
      <w:r w:rsidR="006D7B91" w:rsidRPr="003A6F31">
        <w:rPr>
          <w:b/>
          <w:bCs/>
        </w:rPr>
        <w:t>s</w:t>
      </w:r>
      <w:proofErr w:type="spellEnd"/>
      <w:r w:rsidR="00920ED0" w:rsidRPr="003A6F31">
        <w:rPr>
          <w:b/>
          <w:bCs/>
        </w:rPr>
        <w:t>:</w:t>
      </w:r>
      <w:r w:rsidR="00DE19DD" w:rsidRPr="003A6F31">
        <w:rPr>
          <w:b/>
          <w:bCs/>
        </w:rPr>
        <w:t xml:space="preserve"> </w:t>
      </w:r>
      <w:r w:rsidR="00080002" w:rsidRPr="003A6F31">
        <w:t>Az események egy nagyobb csoportját tartalmazó tábla</w:t>
      </w:r>
      <w:r w:rsidR="00EC3B94" w:rsidRPr="003A6F31">
        <w:t>.</w:t>
      </w:r>
    </w:p>
    <w:p w14:paraId="20C5D912" w14:textId="585FD9D4" w:rsidR="00EC3B94" w:rsidRPr="003A6F31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3A6F31">
        <w:rPr>
          <w:b/>
          <w:bCs/>
        </w:rPr>
        <w:t>stream_id</w:t>
      </w:r>
      <w:proofErr w:type="spellEnd"/>
      <w:r w:rsidR="002D3F55" w:rsidRPr="003A6F31">
        <w:rPr>
          <w:b/>
          <w:bCs/>
        </w:rPr>
        <w:t xml:space="preserve">: </w:t>
      </w:r>
      <w:r w:rsidR="002D3F55" w:rsidRPr="003A6F31">
        <w:t>Az adatfolyam egyedi azonosítója, amelyhez az események tartoznak.</w:t>
      </w:r>
    </w:p>
    <w:p w14:paraId="50724060" w14:textId="09D83CAD" w:rsidR="00EC3B94" w:rsidRPr="003A6F31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3A6F31">
        <w:rPr>
          <w:b/>
          <w:bCs/>
        </w:rPr>
        <w:t>sequence_number</w:t>
      </w:r>
      <w:proofErr w:type="spellEnd"/>
      <w:r w:rsidR="008E2F08" w:rsidRPr="003A6F31">
        <w:rPr>
          <w:b/>
          <w:bCs/>
        </w:rPr>
        <w:t xml:space="preserve">: </w:t>
      </w:r>
      <w:r w:rsidR="005B7DF2" w:rsidRPr="003A6F31">
        <w:t>Szigorúan monoton növekvő egész szám, amellyel az adatcsomag</w:t>
      </w:r>
      <w:r w:rsidR="008E7AF0" w:rsidRPr="003A6F31">
        <w:t>ok</w:t>
      </w:r>
      <w:r w:rsidR="005B7DF2" w:rsidRPr="003A6F31">
        <w:t xml:space="preserve"> vannak ellátva.</w:t>
      </w:r>
    </w:p>
    <w:p w14:paraId="599A789D" w14:textId="10977C4A" w:rsidR="00EC3B94" w:rsidRPr="003A6F31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3A6F31">
        <w:rPr>
          <w:b/>
          <w:bCs/>
        </w:rPr>
        <w:t>session_id</w:t>
      </w:r>
      <w:proofErr w:type="spellEnd"/>
      <w:r w:rsidR="00DB1E03" w:rsidRPr="003A6F31">
        <w:rPr>
          <w:b/>
          <w:bCs/>
        </w:rPr>
        <w:t xml:space="preserve">: </w:t>
      </w:r>
      <w:r w:rsidR="00DB1E03" w:rsidRPr="003A6F31">
        <w:t>A munkamenet egyedi azonosítója, amihez az események tartozik.</w:t>
      </w:r>
    </w:p>
    <w:p w14:paraId="3248140F" w14:textId="35ECC093" w:rsidR="00EC3B94" w:rsidRPr="003A6F31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3A6F31">
        <w:rPr>
          <w:b/>
          <w:bCs/>
        </w:rPr>
        <w:t>user_id</w:t>
      </w:r>
      <w:proofErr w:type="spellEnd"/>
      <w:r w:rsidR="00FC41BB" w:rsidRPr="003A6F31">
        <w:rPr>
          <w:b/>
          <w:bCs/>
        </w:rPr>
        <w:t xml:space="preserve">: </w:t>
      </w:r>
      <w:r w:rsidR="00FC41BB" w:rsidRPr="003A6F31">
        <w:t>A felhasználó egyedi azonosítója, akihez az események tartoznak.</w:t>
      </w:r>
    </w:p>
    <w:p w14:paraId="3C294E7D" w14:textId="3DE22CAB" w:rsidR="00EC3B94" w:rsidRPr="003A6F31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3A6F31">
        <w:rPr>
          <w:b/>
          <w:bCs/>
        </w:rPr>
        <w:t>epoch_unit</w:t>
      </w:r>
      <w:proofErr w:type="spellEnd"/>
      <w:r w:rsidR="00A256E9" w:rsidRPr="003A6F31">
        <w:rPr>
          <w:b/>
          <w:bCs/>
        </w:rPr>
        <w:t xml:space="preserve">: </w:t>
      </w:r>
      <w:r w:rsidR="00FA475A" w:rsidRPr="003A6F31">
        <w:t>A kliens program indulás</w:t>
      </w:r>
      <w:r w:rsidR="00F14833" w:rsidRPr="003A6F31">
        <w:t>akor rögzített</w:t>
      </w:r>
      <w:r w:rsidR="00FA475A" w:rsidRPr="003A6F31">
        <w:t xml:space="preserve"> </w:t>
      </w:r>
      <w:r w:rsidR="00FF6070" w:rsidRPr="003A6F31">
        <w:t>Unix időbélyeg mértékegysége, a kliens program tölti ki.</w:t>
      </w:r>
    </w:p>
    <w:p w14:paraId="3DBCD0DD" w14:textId="71F666DC" w:rsidR="00EC3B94" w:rsidRPr="003A6F31" w:rsidRDefault="00EC3B94" w:rsidP="000273F1">
      <w:pPr>
        <w:pStyle w:val="Listaszerbekezds"/>
        <w:numPr>
          <w:ilvl w:val="1"/>
          <w:numId w:val="28"/>
        </w:numPr>
      </w:pPr>
      <w:proofErr w:type="spellStart"/>
      <w:r w:rsidRPr="003A6F31">
        <w:rPr>
          <w:b/>
          <w:bCs/>
        </w:rPr>
        <w:t>epoch_value</w:t>
      </w:r>
      <w:proofErr w:type="spellEnd"/>
      <w:r w:rsidR="000273F1" w:rsidRPr="003A6F31">
        <w:rPr>
          <w:b/>
          <w:bCs/>
        </w:rPr>
        <w:t xml:space="preserve">: </w:t>
      </w:r>
      <w:r w:rsidR="000273F1" w:rsidRPr="003A6F31">
        <w:t>A kliens program indulásakor rögzített Unix időbélyeg értéke, a kliens program tölti ki.</w:t>
      </w:r>
    </w:p>
    <w:p w14:paraId="19885510" w14:textId="354CA037" w:rsidR="00EC3B94" w:rsidRPr="003A6F31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3A6F31">
        <w:rPr>
          <w:b/>
          <w:bCs/>
        </w:rPr>
        <w:t>submitted_at</w:t>
      </w:r>
      <w:proofErr w:type="spellEnd"/>
      <w:r w:rsidR="00587993" w:rsidRPr="003A6F31">
        <w:rPr>
          <w:b/>
          <w:bCs/>
        </w:rPr>
        <w:t xml:space="preserve">: </w:t>
      </w:r>
      <w:r w:rsidR="00587993" w:rsidRPr="003A6F31">
        <w:t xml:space="preserve">Az adatcsomag szerverre történő </w:t>
      </w:r>
      <w:r w:rsidR="00FF063B" w:rsidRPr="003A6F31">
        <w:t xml:space="preserve">érkezésének </w:t>
      </w:r>
      <w:proofErr w:type="spellStart"/>
      <w:r w:rsidR="00FF063B" w:rsidRPr="003A6F31">
        <w:t>időbélyege</w:t>
      </w:r>
      <w:proofErr w:type="spellEnd"/>
      <w:r w:rsidR="00DD6C48" w:rsidRPr="003A6F31">
        <w:t xml:space="preserve"> (Unix időbélyeg </w:t>
      </w:r>
      <w:proofErr w:type="spellStart"/>
      <w:r w:rsidR="00DD6C48" w:rsidRPr="003A6F31">
        <w:t>mikroszekundumban</w:t>
      </w:r>
      <w:proofErr w:type="spellEnd"/>
      <w:r w:rsidR="00DD6C48" w:rsidRPr="003A6F31">
        <w:t>)</w:t>
      </w:r>
      <w:r w:rsidR="00BA1322" w:rsidRPr="003A6F31">
        <w:t>.</w:t>
      </w:r>
    </w:p>
    <w:p w14:paraId="6B5E3C31" w14:textId="6C81AE9D" w:rsidR="00EC3B94" w:rsidRPr="003A6F31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3A6F31">
        <w:rPr>
          <w:b/>
          <w:bCs/>
        </w:rPr>
        <w:lastRenderedPageBreak/>
        <w:t>real_ip_address</w:t>
      </w:r>
      <w:proofErr w:type="spellEnd"/>
      <w:r w:rsidR="00FE733D" w:rsidRPr="003A6F31">
        <w:rPr>
          <w:b/>
          <w:bCs/>
        </w:rPr>
        <w:t xml:space="preserve">: </w:t>
      </w:r>
      <w:r w:rsidR="00FE733D" w:rsidRPr="003A6F31">
        <w:t xml:space="preserve">Az adatcsomagot küldő </w:t>
      </w:r>
      <w:r w:rsidR="007A4D9B" w:rsidRPr="003A6F31">
        <w:t>IP címe (X-</w:t>
      </w:r>
      <w:proofErr w:type="spellStart"/>
      <w:r w:rsidR="007A4D9B" w:rsidRPr="003A6F31">
        <w:t>forwarded</w:t>
      </w:r>
      <w:proofErr w:type="spellEnd"/>
      <w:r w:rsidR="007A4D9B" w:rsidRPr="003A6F31">
        <w:t>-</w:t>
      </w:r>
      <w:proofErr w:type="spellStart"/>
      <w:r w:rsidR="007A4D9B" w:rsidRPr="003A6F31">
        <w:t>for</w:t>
      </w:r>
      <w:proofErr w:type="spellEnd"/>
      <w:r w:rsidR="007A4D9B" w:rsidRPr="003A6F31">
        <w:t xml:space="preserve"> HTTP fejléc értéke).</w:t>
      </w:r>
    </w:p>
    <w:p w14:paraId="0786C408" w14:textId="50E4D6E6" w:rsidR="00EC3B94" w:rsidRPr="003A6F31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3A6F31">
        <w:rPr>
          <w:b/>
          <w:bCs/>
        </w:rPr>
        <w:t>peer_ip_address</w:t>
      </w:r>
      <w:proofErr w:type="spellEnd"/>
      <w:r w:rsidR="0070781B" w:rsidRPr="003A6F31">
        <w:rPr>
          <w:b/>
          <w:bCs/>
        </w:rPr>
        <w:t xml:space="preserve">: </w:t>
      </w:r>
      <w:r w:rsidR="0070781B" w:rsidRPr="003A6F31">
        <w:t>Az adatcsomagot továbbító utolsó eszköz IP címe.</w:t>
      </w:r>
    </w:p>
    <w:p w14:paraId="423E6DDD" w14:textId="3F05289E" w:rsidR="00EC3B94" w:rsidRPr="003A6F31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3A6F31">
        <w:rPr>
          <w:b/>
          <w:bCs/>
        </w:rPr>
        <w:t>referer</w:t>
      </w:r>
      <w:proofErr w:type="spellEnd"/>
      <w:r w:rsidR="0011389A" w:rsidRPr="003A6F31">
        <w:rPr>
          <w:b/>
          <w:bCs/>
        </w:rPr>
        <w:t xml:space="preserve">: </w:t>
      </w:r>
      <w:r w:rsidR="00EF6284" w:rsidRPr="003A6F31">
        <w:t xml:space="preserve">Az adatcsomagot küldő </w:t>
      </w:r>
      <w:proofErr w:type="spellStart"/>
      <w:r w:rsidR="00EF6284" w:rsidRPr="003A6F31">
        <w:t>Referer</w:t>
      </w:r>
      <w:proofErr w:type="spellEnd"/>
      <w:r w:rsidR="00EF6284" w:rsidRPr="003A6F31">
        <w:t xml:space="preserve"> HTTP</w:t>
      </w:r>
      <w:r w:rsidR="00E909C4" w:rsidRPr="003A6F31">
        <w:t xml:space="preserve"> </w:t>
      </w:r>
      <w:r w:rsidR="00EF6284" w:rsidRPr="003A6F31">
        <w:t>fejléc értéke.</w:t>
      </w:r>
    </w:p>
    <w:p w14:paraId="4F6DC401" w14:textId="3333710F" w:rsidR="00EC3B94" w:rsidRPr="003A6F31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3A6F31">
        <w:rPr>
          <w:b/>
          <w:bCs/>
        </w:rPr>
        <w:t>chunk</w:t>
      </w:r>
      <w:proofErr w:type="spellEnd"/>
      <w:r w:rsidR="00C75791" w:rsidRPr="003A6F31">
        <w:rPr>
          <w:b/>
          <w:bCs/>
        </w:rPr>
        <w:t>:</w:t>
      </w:r>
      <w:r w:rsidR="00251050" w:rsidRPr="003A6F31">
        <w:rPr>
          <w:b/>
          <w:bCs/>
        </w:rPr>
        <w:t xml:space="preserve"> </w:t>
      </w:r>
      <w:r w:rsidR="00251050" w:rsidRPr="003A6F31">
        <w:t xml:space="preserve">Az adatcsomagban található események. Az adatbázisban bináris JSON (BSON) formátumban kerülnek </w:t>
      </w:r>
      <w:r w:rsidR="007B2A12" w:rsidRPr="003A6F31">
        <w:t>e</w:t>
      </w:r>
      <w:r w:rsidR="004F321F" w:rsidRPr="003A6F31">
        <w:t>l</w:t>
      </w:r>
      <w:r w:rsidR="00251050" w:rsidRPr="003A6F31">
        <w:t>tárolásra.</w:t>
      </w:r>
    </w:p>
    <w:p w14:paraId="6BCA8EE6" w14:textId="2FF5D856" w:rsidR="00F22E5F" w:rsidRPr="003A6F31" w:rsidRDefault="00F22E5F" w:rsidP="00F22E5F">
      <w:pPr>
        <w:pStyle w:val="Listaszerbekezds"/>
        <w:numPr>
          <w:ilvl w:val="0"/>
          <w:numId w:val="28"/>
        </w:numPr>
      </w:pPr>
      <w:proofErr w:type="spellStart"/>
      <w:r w:rsidRPr="003A6F31">
        <w:rPr>
          <w:b/>
          <w:bCs/>
        </w:rPr>
        <w:t>profile</w:t>
      </w:r>
      <w:r w:rsidR="006D7B91" w:rsidRPr="003A6F31">
        <w:rPr>
          <w:b/>
          <w:bCs/>
        </w:rPr>
        <w:t>s</w:t>
      </w:r>
      <w:proofErr w:type="spellEnd"/>
      <w:r w:rsidR="00B65EB9" w:rsidRPr="003A6F31">
        <w:rPr>
          <w:b/>
          <w:bCs/>
        </w:rPr>
        <w:t xml:space="preserve">: </w:t>
      </w:r>
      <w:r w:rsidR="00B65EB9" w:rsidRPr="003A6F31">
        <w:t xml:space="preserve">A </w:t>
      </w:r>
      <w:proofErr w:type="spellStart"/>
      <w:r w:rsidR="00B65EB9" w:rsidRPr="003A6F31">
        <w:t>biometrikus</w:t>
      </w:r>
      <w:proofErr w:type="spellEnd"/>
      <w:r w:rsidR="00B65EB9" w:rsidRPr="003A6F31">
        <w:t xml:space="preserve"> profilokat tartalmazó adatbázis tábla.</w:t>
      </w:r>
    </w:p>
    <w:p w14:paraId="0579347C" w14:textId="6DDB7520" w:rsidR="00B65EB9" w:rsidRPr="003A6F31" w:rsidRDefault="004D13B6" w:rsidP="004D13B6">
      <w:pPr>
        <w:pStyle w:val="Listaszerbekezds"/>
        <w:numPr>
          <w:ilvl w:val="1"/>
          <w:numId w:val="28"/>
        </w:numPr>
      </w:pPr>
      <w:proofErr w:type="spellStart"/>
      <w:r w:rsidRPr="003A6F31">
        <w:rPr>
          <w:b/>
          <w:bCs/>
        </w:rPr>
        <w:t>profile_id</w:t>
      </w:r>
      <w:proofErr w:type="spellEnd"/>
      <w:r w:rsidRPr="003A6F31">
        <w:rPr>
          <w:b/>
          <w:bCs/>
        </w:rPr>
        <w:t>:</w:t>
      </w:r>
      <w:r w:rsidR="00814E3A" w:rsidRPr="003A6F31">
        <w:rPr>
          <w:b/>
          <w:bCs/>
        </w:rPr>
        <w:t xml:space="preserve"> </w:t>
      </w:r>
      <w:r w:rsidR="00AA4AA8" w:rsidRPr="003A6F31">
        <w:t xml:space="preserve">A </w:t>
      </w:r>
      <w:proofErr w:type="spellStart"/>
      <w:r w:rsidR="00AA4AA8" w:rsidRPr="003A6F31">
        <w:t>biometrikus</w:t>
      </w:r>
      <w:proofErr w:type="spellEnd"/>
      <w:r w:rsidR="00AA4AA8" w:rsidRPr="003A6F31">
        <w:t xml:space="preserve"> profil </w:t>
      </w:r>
      <w:r w:rsidR="00134291" w:rsidRPr="003A6F31">
        <w:t>egyedi azonosítója.</w:t>
      </w:r>
    </w:p>
    <w:p w14:paraId="37BD9D18" w14:textId="5F781EA8" w:rsidR="004D13B6" w:rsidRPr="003A6F31" w:rsidRDefault="004D13B6" w:rsidP="004D13B6">
      <w:pPr>
        <w:pStyle w:val="Listaszerbekezds"/>
        <w:numPr>
          <w:ilvl w:val="1"/>
          <w:numId w:val="28"/>
        </w:numPr>
      </w:pPr>
      <w:proofErr w:type="spellStart"/>
      <w:r w:rsidRPr="003A6F31">
        <w:rPr>
          <w:b/>
          <w:bCs/>
        </w:rPr>
        <w:t>user_id</w:t>
      </w:r>
      <w:proofErr w:type="spellEnd"/>
      <w:r w:rsidR="007D483E" w:rsidRPr="003A6F31">
        <w:rPr>
          <w:b/>
          <w:bCs/>
        </w:rPr>
        <w:t xml:space="preserve">: </w:t>
      </w:r>
      <w:r w:rsidR="007D483E" w:rsidRPr="003A6F31">
        <w:t>A felhasználó egyedi azonosítója, akihez a profil tartozik</w:t>
      </w:r>
      <w:r w:rsidR="001D0CEE" w:rsidRPr="003A6F31">
        <w:t>.</w:t>
      </w:r>
    </w:p>
    <w:p w14:paraId="08AEC7D5" w14:textId="5182713C" w:rsidR="004D13B6" w:rsidRPr="003A6F31" w:rsidRDefault="004D13B6" w:rsidP="004D13B6">
      <w:pPr>
        <w:pStyle w:val="Listaszerbekezds"/>
        <w:numPr>
          <w:ilvl w:val="1"/>
          <w:numId w:val="28"/>
        </w:numPr>
      </w:pPr>
      <w:proofErr w:type="spellStart"/>
      <w:r w:rsidRPr="003A6F31">
        <w:rPr>
          <w:b/>
          <w:bCs/>
        </w:rPr>
        <w:t>profile_data</w:t>
      </w:r>
      <w:proofErr w:type="spellEnd"/>
      <w:r w:rsidR="001D0CEE" w:rsidRPr="003A6F31">
        <w:rPr>
          <w:b/>
          <w:bCs/>
        </w:rPr>
        <w:t xml:space="preserve">: </w:t>
      </w:r>
      <w:r w:rsidR="001D0CEE" w:rsidRPr="003A6F31">
        <w:t xml:space="preserve">A </w:t>
      </w:r>
      <w:proofErr w:type="spellStart"/>
      <w:r w:rsidR="00AA2E9C" w:rsidRPr="003A6F31">
        <w:t>biometrikus</w:t>
      </w:r>
      <w:proofErr w:type="spellEnd"/>
      <w:r w:rsidR="00AA2E9C" w:rsidRPr="003A6F31">
        <w:t xml:space="preserve"> </w:t>
      </w:r>
      <w:r w:rsidR="001D0CEE" w:rsidRPr="003A6F31">
        <w:t>profil</w:t>
      </w:r>
      <w:r w:rsidR="00AA2E9C" w:rsidRPr="003A6F31">
        <w:t xml:space="preserve"> adattartalma. Az adatbázisban bináris </w:t>
      </w:r>
      <w:proofErr w:type="spellStart"/>
      <w:r w:rsidR="00AA2E9C" w:rsidRPr="003A6F31">
        <w:t>sztringként</w:t>
      </w:r>
      <w:proofErr w:type="spellEnd"/>
      <w:r w:rsidR="00AA2E9C" w:rsidRPr="003A6F31">
        <w:t xml:space="preserve"> kerül eltárolásra.</w:t>
      </w:r>
    </w:p>
    <w:p w14:paraId="711BF838" w14:textId="08A86FDF" w:rsidR="004D13B6" w:rsidRPr="003A6F31" w:rsidRDefault="004D13B6" w:rsidP="004D13B6">
      <w:pPr>
        <w:pStyle w:val="Listaszerbekezds"/>
        <w:numPr>
          <w:ilvl w:val="1"/>
          <w:numId w:val="28"/>
        </w:numPr>
      </w:pPr>
      <w:proofErr w:type="spellStart"/>
      <w:r w:rsidRPr="003A6F31">
        <w:rPr>
          <w:b/>
          <w:bCs/>
        </w:rPr>
        <w:t>succeeded_at</w:t>
      </w:r>
      <w:proofErr w:type="spellEnd"/>
      <w:r w:rsidR="00CE31E8" w:rsidRPr="003A6F31">
        <w:rPr>
          <w:b/>
          <w:bCs/>
        </w:rPr>
        <w:t xml:space="preserve">: </w:t>
      </w:r>
      <w:r w:rsidR="004E3180" w:rsidRPr="003A6F31">
        <w:t>A sikeres profil készítésének időpontja</w:t>
      </w:r>
      <w:r w:rsidR="00007A3E" w:rsidRPr="003A6F31">
        <w:t>, amennyiben a profil építés sikeres volt.</w:t>
      </w:r>
    </w:p>
    <w:p w14:paraId="7B555F40" w14:textId="40D860A1" w:rsidR="004D13B6" w:rsidRPr="003A6F31" w:rsidRDefault="004D13B6" w:rsidP="004D13B6">
      <w:pPr>
        <w:pStyle w:val="Listaszerbekezds"/>
        <w:numPr>
          <w:ilvl w:val="1"/>
          <w:numId w:val="28"/>
        </w:numPr>
      </w:pPr>
      <w:proofErr w:type="spellStart"/>
      <w:r w:rsidRPr="003A6F31">
        <w:rPr>
          <w:b/>
          <w:bCs/>
        </w:rPr>
        <w:t>failed_at</w:t>
      </w:r>
      <w:proofErr w:type="spellEnd"/>
      <w:r w:rsidR="0007223A" w:rsidRPr="003A6F31">
        <w:rPr>
          <w:b/>
          <w:bCs/>
        </w:rPr>
        <w:t xml:space="preserve">: </w:t>
      </w:r>
      <w:r w:rsidR="0007223A" w:rsidRPr="003A6F31">
        <w:t>A sikertelen profil készítésének időpontja, amennyiben a profil építés sikertelen volt.</w:t>
      </w:r>
    </w:p>
    <w:p w14:paraId="403D64F2" w14:textId="3E19B337" w:rsidR="00F22E5F" w:rsidRPr="003A6F31" w:rsidRDefault="00F22E5F" w:rsidP="00F22E5F">
      <w:pPr>
        <w:pStyle w:val="Listaszerbekezds"/>
        <w:numPr>
          <w:ilvl w:val="0"/>
          <w:numId w:val="28"/>
        </w:numPr>
      </w:pPr>
      <w:proofErr w:type="spellStart"/>
      <w:r w:rsidRPr="003A6F31">
        <w:rPr>
          <w:b/>
          <w:bCs/>
        </w:rPr>
        <w:t>verification</w:t>
      </w:r>
      <w:r w:rsidR="006D7B91" w:rsidRPr="003A6F31">
        <w:rPr>
          <w:b/>
          <w:bCs/>
        </w:rPr>
        <w:t>s</w:t>
      </w:r>
      <w:proofErr w:type="spellEnd"/>
      <w:r w:rsidR="00197475" w:rsidRPr="003A6F31">
        <w:rPr>
          <w:b/>
          <w:bCs/>
        </w:rPr>
        <w:t xml:space="preserve">: </w:t>
      </w:r>
      <w:r w:rsidR="00DD0B5F" w:rsidRPr="003A6F31">
        <w:t>A felhasználói verifikációkat tartalmazó adatbázis tábla.</w:t>
      </w:r>
    </w:p>
    <w:p w14:paraId="15E8B507" w14:textId="6B84C4F2" w:rsidR="00864029" w:rsidRPr="003A6F31" w:rsidRDefault="00864029" w:rsidP="00864029">
      <w:pPr>
        <w:pStyle w:val="Listaszerbekezds"/>
        <w:numPr>
          <w:ilvl w:val="1"/>
          <w:numId w:val="28"/>
        </w:numPr>
      </w:pPr>
      <w:proofErr w:type="spellStart"/>
      <w:r w:rsidRPr="003A6F31">
        <w:rPr>
          <w:b/>
          <w:bCs/>
        </w:rPr>
        <w:t>verification_id</w:t>
      </w:r>
      <w:proofErr w:type="spellEnd"/>
      <w:r w:rsidR="003B385B" w:rsidRPr="003A6F31">
        <w:rPr>
          <w:b/>
          <w:bCs/>
        </w:rPr>
        <w:t xml:space="preserve">: </w:t>
      </w:r>
      <w:r w:rsidR="003B385B" w:rsidRPr="003A6F31">
        <w:t>A verifikáció egyedi azonosítója.</w:t>
      </w:r>
    </w:p>
    <w:p w14:paraId="4CDBD5BC" w14:textId="0385732C" w:rsidR="00864029" w:rsidRPr="003A6F31" w:rsidRDefault="00864029" w:rsidP="00864029">
      <w:pPr>
        <w:pStyle w:val="Listaszerbekezds"/>
        <w:numPr>
          <w:ilvl w:val="1"/>
          <w:numId w:val="28"/>
        </w:numPr>
      </w:pPr>
      <w:proofErr w:type="spellStart"/>
      <w:r w:rsidRPr="003A6F31">
        <w:rPr>
          <w:b/>
          <w:bCs/>
        </w:rPr>
        <w:t>profile_id</w:t>
      </w:r>
      <w:proofErr w:type="spellEnd"/>
      <w:r w:rsidR="007D76F6" w:rsidRPr="003A6F31">
        <w:rPr>
          <w:b/>
          <w:bCs/>
        </w:rPr>
        <w:t xml:space="preserve">: </w:t>
      </w:r>
      <w:r w:rsidR="00BF367A" w:rsidRPr="003A6F31">
        <w:t xml:space="preserve">A </w:t>
      </w:r>
      <w:proofErr w:type="spellStart"/>
      <w:r w:rsidR="00BF367A" w:rsidRPr="003A6F31">
        <w:t>biometrikus</w:t>
      </w:r>
      <w:proofErr w:type="spellEnd"/>
      <w:r w:rsidR="00BF367A" w:rsidRPr="003A6F31">
        <w:t xml:space="preserve"> profil egyedi azonosítója, amellyel a verifikáció történt.</w:t>
      </w:r>
    </w:p>
    <w:p w14:paraId="572EB051" w14:textId="71009FA9" w:rsidR="00864029" w:rsidRPr="003A6F31" w:rsidRDefault="00864029" w:rsidP="00864029">
      <w:pPr>
        <w:pStyle w:val="Listaszerbekezds"/>
        <w:numPr>
          <w:ilvl w:val="1"/>
          <w:numId w:val="28"/>
        </w:numPr>
      </w:pPr>
      <w:proofErr w:type="spellStart"/>
      <w:r w:rsidRPr="003A6F31">
        <w:rPr>
          <w:b/>
          <w:bCs/>
        </w:rPr>
        <w:t>stream_id</w:t>
      </w:r>
      <w:proofErr w:type="spellEnd"/>
      <w:r w:rsidR="00607201" w:rsidRPr="003A6F31">
        <w:rPr>
          <w:b/>
          <w:bCs/>
        </w:rPr>
        <w:t xml:space="preserve">: </w:t>
      </w:r>
      <w:r w:rsidR="00607201" w:rsidRPr="003A6F31">
        <w:t xml:space="preserve">Az adatfolyam egyedi azonosítója, </w:t>
      </w:r>
      <w:r w:rsidR="00B0140D" w:rsidRPr="003A6F31">
        <w:t>amelyből azok az események származnak, amelyek</w:t>
      </w:r>
      <w:r w:rsidR="00607201" w:rsidRPr="003A6F31">
        <w:t xml:space="preserve"> fel lettek használva a verifikációhoz.</w:t>
      </w:r>
    </w:p>
    <w:p w14:paraId="06557D9D" w14:textId="2E599C61" w:rsidR="00864029" w:rsidRPr="003A6F31" w:rsidRDefault="00864029" w:rsidP="00864029">
      <w:pPr>
        <w:pStyle w:val="Listaszerbekezds"/>
        <w:numPr>
          <w:ilvl w:val="1"/>
          <w:numId w:val="28"/>
        </w:numPr>
      </w:pPr>
      <w:proofErr w:type="spellStart"/>
      <w:r w:rsidRPr="003A6F31">
        <w:rPr>
          <w:b/>
          <w:bCs/>
        </w:rPr>
        <w:t>last_chunk</w:t>
      </w:r>
      <w:proofErr w:type="spellEnd"/>
      <w:r w:rsidR="0020471F" w:rsidRPr="003A6F31">
        <w:rPr>
          <w:b/>
          <w:bCs/>
        </w:rPr>
        <w:t xml:space="preserve">: </w:t>
      </w:r>
      <w:r w:rsidR="0020471F" w:rsidRPr="003A6F31">
        <w:t xml:space="preserve">A verifikációhoz tartozó adatfolyamban az utolsó </w:t>
      </w:r>
      <w:r w:rsidR="00501B38" w:rsidRPr="003A6F31">
        <w:t xml:space="preserve">olyan </w:t>
      </w:r>
      <w:r w:rsidR="0020471F" w:rsidRPr="003A6F31">
        <w:t>adatcsomag</w:t>
      </w:r>
      <w:r w:rsidR="00501B38" w:rsidRPr="003A6F31">
        <w:t xml:space="preserve"> </w:t>
      </w:r>
      <w:proofErr w:type="spellStart"/>
      <w:r w:rsidR="00501B38" w:rsidRPr="003A6F31">
        <w:rPr>
          <w:i/>
          <w:iCs/>
        </w:rPr>
        <w:t>sequence_number</w:t>
      </w:r>
      <w:proofErr w:type="spellEnd"/>
      <w:r w:rsidR="00501B38" w:rsidRPr="003A6F31">
        <w:t xml:space="preserve"> értéke, amelynek az eseményei fel lettek használva a verifikáció során.</w:t>
      </w:r>
    </w:p>
    <w:p w14:paraId="736C7FA9" w14:textId="2ABB6FB1" w:rsidR="00864029" w:rsidRPr="003A6F31" w:rsidRDefault="00864029" w:rsidP="00864029">
      <w:pPr>
        <w:pStyle w:val="Listaszerbekezds"/>
        <w:numPr>
          <w:ilvl w:val="1"/>
          <w:numId w:val="28"/>
        </w:numPr>
      </w:pPr>
      <w:proofErr w:type="spellStart"/>
      <w:r w:rsidRPr="003A6F31">
        <w:rPr>
          <w:b/>
          <w:bCs/>
        </w:rPr>
        <w:t>chunk_count</w:t>
      </w:r>
      <w:proofErr w:type="spellEnd"/>
      <w:r w:rsidR="007F2B92" w:rsidRPr="003A6F31">
        <w:rPr>
          <w:b/>
          <w:bCs/>
        </w:rPr>
        <w:t xml:space="preserve">: </w:t>
      </w:r>
      <w:r w:rsidR="007F2B92" w:rsidRPr="003A6F31">
        <w:t>Az adatcsomagok mennyiségének száma, amelyek fel lettek használva a verifikáció során.</w:t>
      </w:r>
      <w:r w:rsidR="009C7FE7" w:rsidRPr="003A6F31">
        <w:t xml:space="preserve"> Ebből az értékből, illetve a </w:t>
      </w:r>
      <w:proofErr w:type="spellStart"/>
      <w:r w:rsidR="009C7FE7" w:rsidRPr="003A6F31">
        <w:rPr>
          <w:b/>
          <w:bCs/>
        </w:rPr>
        <w:t>last_chunk</w:t>
      </w:r>
      <w:proofErr w:type="spellEnd"/>
      <w:r w:rsidR="009C7FE7" w:rsidRPr="003A6F31">
        <w:rPr>
          <w:b/>
          <w:bCs/>
        </w:rPr>
        <w:t xml:space="preserve"> </w:t>
      </w:r>
      <w:r w:rsidR="009C7FE7" w:rsidRPr="003A6F31">
        <w:t xml:space="preserve">és </w:t>
      </w:r>
      <w:proofErr w:type="spellStart"/>
      <w:r w:rsidR="009C7FE7" w:rsidRPr="003A6F31">
        <w:rPr>
          <w:b/>
          <w:bCs/>
        </w:rPr>
        <w:t>stream_id</w:t>
      </w:r>
      <w:proofErr w:type="spellEnd"/>
      <w:r w:rsidR="009C7FE7" w:rsidRPr="003A6F31">
        <w:t xml:space="preserve"> mezők értékéből pontosan </w:t>
      </w:r>
      <w:r w:rsidR="009C7FE7" w:rsidRPr="003A6F31">
        <w:lastRenderedPageBreak/>
        <w:t>visszaállíthatóak azok az események, amelyeket a verifikáció során használt a kiértékelő szoftver.</w:t>
      </w:r>
    </w:p>
    <w:p w14:paraId="134A71A2" w14:textId="399D2487" w:rsidR="00864029" w:rsidRPr="003A6F31" w:rsidRDefault="00864029" w:rsidP="00864029">
      <w:pPr>
        <w:pStyle w:val="Listaszerbekezds"/>
        <w:numPr>
          <w:ilvl w:val="1"/>
          <w:numId w:val="28"/>
        </w:numPr>
      </w:pPr>
      <w:proofErr w:type="spellStart"/>
      <w:r w:rsidRPr="003A6F31">
        <w:rPr>
          <w:b/>
          <w:bCs/>
        </w:rPr>
        <w:t>result</w:t>
      </w:r>
      <w:proofErr w:type="spellEnd"/>
      <w:r w:rsidR="00B57D18" w:rsidRPr="003A6F31">
        <w:rPr>
          <w:b/>
          <w:bCs/>
        </w:rPr>
        <w:t xml:space="preserve">: </w:t>
      </w:r>
      <w:r w:rsidR="00B57D18" w:rsidRPr="003A6F31">
        <w:t>A verifikáció eredménye, egy lebegő pontos szám, amelynek az értéke 0.0 és 1.0 között van.</w:t>
      </w:r>
    </w:p>
    <w:p w14:paraId="3F458DDB" w14:textId="0F4A10FE" w:rsidR="00864029" w:rsidRPr="003A6F31" w:rsidRDefault="00864029" w:rsidP="00864029">
      <w:pPr>
        <w:pStyle w:val="Listaszerbekezds"/>
        <w:numPr>
          <w:ilvl w:val="1"/>
          <w:numId w:val="28"/>
        </w:numPr>
      </w:pPr>
      <w:proofErr w:type="spellStart"/>
      <w:r w:rsidRPr="003A6F31">
        <w:rPr>
          <w:b/>
          <w:bCs/>
        </w:rPr>
        <w:t>succeeded_at</w:t>
      </w:r>
      <w:proofErr w:type="spellEnd"/>
      <w:r w:rsidR="009C6B80" w:rsidRPr="003A6F31">
        <w:rPr>
          <w:b/>
          <w:bCs/>
        </w:rPr>
        <w:t xml:space="preserve">: </w:t>
      </w:r>
      <w:r w:rsidR="009C6B80" w:rsidRPr="003A6F31">
        <w:t xml:space="preserve">A sikeres </w:t>
      </w:r>
      <w:r w:rsidR="002476C6" w:rsidRPr="003A6F31">
        <w:t xml:space="preserve">verifikáció </w:t>
      </w:r>
      <w:r w:rsidR="009C6B80" w:rsidRPr="003A6F31">
        <w:t xml:space="preserve">készítésének időpontja, amennyiben a </w:t>
      </w:r>
      <w:r w:rsidR="006631D5" w:rsidRPr="003A6F31">
        <w:t xml:space="preserve">verifikáció </w:t>
      </w:r>
      <w:r w:rsidR="00063761" w:rsidRPr="003A6F31">
        <w:t>futtatása</w:t>
      </w:r>
      <w:r w:rsidR="006631D5" w:rsidRPr="003A6F31">
        <w:t xml:space="preserve"> </w:t>
      </w:r>
      <w:r w:rsidR="009C6B80" w:rsidRPr="003A6F31">
        <w:t>sikeres volt.</w:t>
      </w:r>
    </w:p>
    <w:p w14:paraId="0A404033" w14:textId="71D5A93E" w:rsidR="00864029" w:rsidRPr="003A6F31" w:rsidRDefault="00864029" w:rsidP="00864029">
      <w:pPr>
        <w:pStyle w:val="Listaszerbekezds"/>
        <w:numPr>
          <w:ilvl w:val="1"/>
          <w:numId w:val="28"/>
        </w:numPr>
      </w:pPr>
      <w:proofErr w:type="spellStart"/>
      <w:r w:rsidRPr="003A6F31">
        <w:rPr>
          <w:b/>
          <w:bCs/>
        </w:rPr>
        <w:t>failed_at</w:t>
      </w:r>
      <w:proofErr w:type="spellEnd"/>
      <w:r w:rsidR="009B50B0" w:rsidRPr="003A6F31">
        <w:rPr>
          <w:b/>
          <w:bCs/>
        </w:rPr>
        <w:t xml:space="preserve">: </w:t>
      </w:r>
      <w:r w:rsidR="009B50B0" w:rsidRPr="003A6F31">
        <w:t xml:space="preserve">A sikertelen </w:t>
      </w:r>
      <w:r w:rsidR="00C83E1B" w:rsidRPr="003A6F31">
        <w:t>verifikáció</w:t>
      </w:r>
      <w:r w:rsidR="009B50B0" w:rsidRPr="003A6F31">
        <w:t xml:space="preserve"> készítésének időpontja, amennyiben a </w:t>
      </w:r>
      <w:r w:rsidR="00E015A5" w:rsidRPr="003A6F31">
        <w:t xml:space="preserve">verifikáció futtatása </w:t>
      </w:r>
      <w:r w:rsidR="009B50B0" w:rsidRPr="003A6F31">
        <w:t>sikertelen volt.</w:t>
      </w:r>
    </w:p>
    <w:p w14:paraId="2CCAA310" w14:textId="5F719196" w:rsidR="00F72F6A" w:rsidRPr="003A6F31" w:rsidRDefault="00F72F6A" w:rsidP="00F72F6A">
      <w:r w:rsidRPr="003A6F31">
        <w:t>Minden adatbázis táblához tartozik még három oszlop</w:t>
      </w:r>
      <w:r w:rsidR="006229E6" w:rsidRPr="003A6F31">
        <w:t>, amelyek a következőek:</w:t>
      </w:r>
    </w:p>
    <w:p w14:paraId="22EAFDF6" w14:textId="3FADD312" w:rsidR="006229E6" w:rsidRPr="003A6F31" w:rsidRDefault="006229E6" w:rsidP="006229E6">
      <w:pPr>
        <w:pStyle w:val="Listaszerbekezds"/>
        <w:numPr>
          <w:ilvl w:val="0"/>
          <w:numId w:val="28"/>
        </w:numPr>
      </w:pPr>
      <w:proofErr w:type="spellStart"/>
      <w:r w:rsidRPr="003A6F31">
        <w:rPr>
          <w:b/>
          <w:bCs/>
        </w:rPr>
        <w:t>created_at</w:t>
      </w:r>
      <w:proofErr w:type="spellEnd"/>
      <w:r w:rsidR="00A772B7" w:rsidRPr="003A6F31">
        <w:rPr>
          <w:b/>
          <w:bCs/>
        </w:rPr>
        <w:t xml:space="preserve">: </w:t>
      </w:r>
      <w:r w:rsidR="00A772B7" w:rsidRPr="003A6F31">
        <w:t xml:space="preserve">Az adott rekord </w:t>
      </w:r>
      <w:r w:rsidR="003028A6" w:rsidRPr="003A6F31">
        <w:t xml:space="preserve">az </w:t>
      </w:r>
      <w:r w:rsidR="00A772B7" w:rsidRPr="003A6F31">
        <w:t>adatbázisba történő beszúrásának ideje.</w:t>
      </w:r>
    </w:p>
    <w:p w14:paraId="78FE76F4" w14:textId="0B8ABD9D" w:rsidR="006229E6" w:rsidRPr="003A6F31" w:rsidRDefault="006229E6" w:rsidP="006229E6">
      <w:pPr>
        <w:pStyle w:val="Listaszerbekezds"/>
        <w:numPr>
          <w:ilvl w:val="0"/>
          <w:numId w:val="28"/>
        </w:numPr>
      </w:pPr>
      <w:proofErr w:type="spellStart"/>
      <w:r w:rsidRPr="003A6F31">
        <w:rPr>
          <w:b/>
          <w:bCs/>
        </w:rPr>
        <w:t>updated_at</w:t>
      </w:r>
      <w:proofErr w:type="spellEnd"/>
      <w:r w:rsidR="00830090" w:rsidRPr="003A6F31">
        <w:rPr>
          <w:b/>
          <w:bCs/>
        </w:rPr>
        <w:t xml:space="preserve">: </w:t>
      </w:r>
      <w:r w:rsidR="00830090" w:rsidRPr="003A6F31">
        <w:t>Az adott rekord az adatbázis történő utolsó frissítésének ideje.</w:t>
      </w:r>
    </w:p>
    <w:p w14:paraId="28992EE2" w14:textId="6CEBEC5A" w:rsidR="006229E6" w:rsidRPr="003A6F31" w:rsidRDefault="006229E6" w:rsidP="006229E6">
      <w:pPr>
        <w:pStyle w:val="Listaszerbekezds"/>
        <w:numPr>
          <w:ilvl w:val="0"/>
          <w:numId w:val="28"/>
        </w:numPr>
      </w:pPr>
      <w:proofErr w:type="spellStart"/>
      <w:r w:rsidRPr="003A6F31">
        <w:rPr>
          <w:b/>
          <w:bCs/>
        </w:rPr>
        <w:t>deleted_at</w:t>
      </w:r>
      <w:proofErr w:type="spellEnd"/>
      <w:r w:rsidR="006646BE" w:rsidRPr="003A6F31">
        <w:rPr>
          <w:b/>
          <w:bCs/>
        </w:rPr>
        <w:t xml:space="preserve">: </w:t>
      </w:r>
      <w:r w:rsidR="006646BE" w:rsidRPr="003A6F31">
        <w:t>Az adott rekord adatbázisból való „törlésének” ideje.</w:t>
      </w:r>
      <w:r w:rsidR="00024590" w:rsidRPr="003A6F31">
        <w:t xml:space="preserve"> Rendes törlés helyett az alkalmazás gyenge törlést (</w:t>
      </w:r>
      <w:proofErr w:type="spellStart"/>
      <w:r w:rsidR="00024590" w:rsidRPr="003A6F31">
        <w:t>soft</w:t>
      </w:r>
      <w:proofErr w:type="spellEnd"/>
      <w:r w:rsidR="00024590" w:rsidRPr="003A6F31">
        <w:t xml:space="preserve"> </w:t>
      </w:r>
      <w:proofErr w:type="spellStart"/>
      <w:r w:rsidR="00024590" w:rsidRPr="003A6F31">
        <w:t>delete</w:t>
      </w:r>
      <w:proofErr w:type="spellEnd"/>
      <w:r w:rsidR="00024590" w:rsidRPr="003A6F31">
        <w:t>) használ.</w:t>
      </w:r>
      <w:r w:rsidR="00497AE6" w:rsidRPr="003A6F31">
        <w:t xml:space="preserve"> Azaz, amikor egy rekordot törölni kell az adatbázisból, a szerver </w:t>
      </w:r>
      <w:r w:rsidR="00445550" w:rsidRPr="003A6F31">
        <w:t xml:space="preserve">tényleges törlés helyett </w:t>
      </w:r>
      <w:r w:rsidR="00497AE6" w:rsidRPr="003A6F31">
        <w:t xml:space="preserve">beállítja a </w:t>
      </w:r>
      <w:proofErr w:type="spellStart"/>
      <w:r w:rsidR="00497AE6" w:rsidRPr="003A6F31">
        <w:rPr>
          <w:b/>
          <w:bCs/>
        </w:rPr>
        <w:t>deleted_at</w:t>
      </w:r>
      <w:proofErr w:type="spellEnd"/>
      <w:r w:rsidR="00497AE6" w:rsidRPr="003A6F31">
        <w:t xml:space="preserve"> mező értékét</w:t>
      </w:r>
      <w:r w:rsidR="00445550" w:rsidRPr="003A6F31">
        <w:t xml:space="preserve"> és a többi lekérdezés az ilyen rekordokat figyelmen </w:t>
      </w:r>
      <w:r w:rsidR="002F3A2D" w:rsidRPr="003A6F31">
        <w:t>kí</w:t>
      </w:r>
      <w:r w:rsidR="00445550" w:rsidRPr="003A6F31">
        <w:t>v</w:t>
      </w:r>
      <w:r w:rsidR="002F3A2D" w:rsidRPr="003A6F31">
        <w:t>ü</w:t>
      </w:r>
      <w:r w:rsidR="00445550" w:rsidRPr="003A6F31">
        <w:t>l hagyja.</w:t>
      </w:r>
    </w:p>
    <w:p w14:paraId="6382F4BB" w14:textId="69C4EE62" w:rsidR="00AF76DB" w:rsidRPr="003A6F31" w:rsidRDefault="00AF76DB" w:rsidP="00AF76DB">
      <w:pPr>
        <w:pStyle w:val="Cmsor3"/>
      </w:pPr>
      <w:bookmarkStart w:id="68" w:name="_Toc119525195"/>
      <w:r w:rsidRPr="003A6F31">
        <w:t>Telepítés</w:t>
      </w:r>
      <w:bookmarkEnd w:id="68"/>
    </w:p>
    <w:p w14:paraId="2430BF9B" w14:textId="6136A7B1" w:rsidR="00AC00F1" w:rsidRPr="003A6F31" w:rsidRDefault="000A2039" w:rsidP="007D0373">
      <w:r w:rsidRPr="003A6F31">
        <w:t>Az adatbázis kapcsolat kiépítésé</w:t>
      </w:r>
      <w:r w:rsidR="00134903" w:rsidRPr="003A6F31">
        <w:t>t</w:t>
      </w:r>
      <w:r w:rsidRPr="003A6F31">
        <w:t xml:space="preserve"> és a tranzakciók futtatásá</w:t>
      </w:r>
      <w:r w:rsidR="00481592" w:rsidRPr="003A6F31">
        <w:t>t egy általános szerver (</w:t>
      </w:r>
      <w:proofErr w:type="spellStart"/>
      <w:r w:rsidR="00481592" w:rsidRPr="003A6F31">
        <w:t>gen_server</w:t>
      </w:r>
      <w:proofErr w:type="spellEnd"/>
      <w:r w:rsidR="00481592" w:rsidRPr="003A6F31">
        <w:t xml:space="preserve">) modulban implementáltam. </w:t>
      </w:r>
      <w:r w:rsidR="00E4567B" w:rsidRPr="003A6F31">
        <w:t xml:space="preserve">Ez a komponens egy interfészt nyújt az alkalmazás szerver egyéb részeinek, amelyen keresztül adatbázis lekérdezéseket lehet futtatni. </w:t>
      </w:r>
      <w:r w:rsidR="00D83F76" w:rsidRPr="003A6F31">
        <w:t>A modul</w:t>
      </w:r>
      <w:r w:rsidR="00E46324" w:rsidRPr="003A6F31">
        <w:t xml:space="preserve"> az alkalmazás szerver indulását követően</w:t>
      </w:r>
      <w:r w:rsidR="00D83F76" w:rsidRPr="003A6F31">
        <w:t xml:space="preserve"> a külső adatbázis kliens</w:t>
      </w:r>
      <w:r w:rsidR="00E118DA" w:rsidRPr="003A6F31">
        <w:t>en</w:t>
      </w:r>
      <w:r w:rsidR="00D83F76" w:rsidRPr="003A6F31">
        <w:t xml:space="preserve"> (</w:t>
      </w:r>
      <w:proofErr w:type="spellStart"/>
      <w:r w:rsidR="00E118DA" w:rsidRPr="003A6F31">
        <w:t>epgsql</w:t>
      </w:r>
      <w:proofErr w:type="spellEnd"/>
      <w:r w:rsidR="00E118DA" w:rsidRPr="003A6F31">
        <w:t>) keresztül</w:t>
      </w:r>
      <w:r w:rsidR="00E46324" w:rsidRPr="003A6F31">
        <w:t xml:space="preserve"> létrehozza a kapcsolatot az adatbázissal</w:t>
      </w:r>
      <w:r w:rsidR="008E106D" w:rsidRPr="003A6F31">
        <w:t>.</w:t>
      </w:r>
      <w:r w:rsidR="009409EF" w:rsidRPr="003A6F31">
        <w:t xml:space="preserve"> Az adatbázis kapcsolathoz tartozó refer</w:t>
      </w:r>
      <w:r w:rsidR="00625F28" w:rsidRPr="003A6F31">
        <w:t>e</w:t>
      </w:r>
      <w:r w:rsidR="009409EF" w:rsidRPr="003A6F31">
        <w:t>nciát a modul a belső állapotában tárolja.</w:t>
      </w:r>
      <w:r w:rsidR="008474B9" w:rsidRPr="003A6F31">
        <w:t xml:space="preserve"> </w:t>
      </w:r>
      <w:r w:rsidR="00754D3C" w:rsidRPr="003A6F31">
        <w:t>A</w:t>
      </w:r>
      <w:r w:rsidR="008368BA" w:rsidRPr="003A6F31">
        <w:t xml:space="preserve">z adatbázis </w:t>
      </w:r>
      <w:r w:rsidR="00373D28" w:rsidRPr="003A6F31">
        <w:t xml:space="preserve">séma és a </w:t>
      </w:r>
      <w:r w:rsidR="008368BA" w:rsidRPr="003A6F31">
        <w:t>táblák létrehozására SQL nyelven írtam</w:t>
      </w:r>
      <w:r w:rsidR="006D4B42" w:rsidRPr="003A6F31">
        <w:t xml:space="preserve"> </w:t>
      </w:r>
      <w:proofErr w:type="spellStart"/>
      <w:r w:rsidR="006D4B42" w:rsidRPr="003A6F31">
        <w:t>szkripteket</w:t>
      </w:r>
      <w:proofErr w:type="spellEnd"/>
      <w:r w:rsidR="006D4B42" w:rsidRPr="003A6F31">
        <w:t>, amelyeket</w:t>
      </w:r>
      <w:r w:rsidR="00042A9C" w:rsidRPr="003A6F31">
        <w:t xml:space="preserve"> </w:t>
      </w:r>
      <w:r w:rsidR="00544886" w:rsidRPr="003A6F31">
        <w:t xml:space="preserve">közvetlenül az adatbázison </w:t>
      </w:r>
      <w:r w:rsidR="008F5DAB" w:rsidRPr="003A6F31">
        <w:t xml:space="preserve">egy kliens programmal (például </w:t>
      </w:r>
      <w:proofErr w:type="spellStart"/>
      <w:r w:rsidR="008F5DAB" w:rsidRPr="003A6F31">
        <w:t>psql</w:t>
      </w:r>
      <w:proofErr w:type="spellEnd"/>
      <w:sdt>
        <w:sdtPr>
          <w:id w:val="-1680117961"/>
          <w:citation/>
        </w:sdtPr>
        <w:sdtContent>
          <w:r w:rsidR="00B50728" w:rsidRPr="003A6F31">
            <w:fldChar w:fldCharType="begin"/>
          </w:r>
          <w:r w:rsidR="00B50728" w:rsidRPr="003A6F31">
            <w:instrText xml:space="preserve"> CITATION psq22 \l 2057 </w:instrText>
          </w:r>
          <w:r w:rsidR="00B50728" w:rsidRPr="003A6F31">
            <w:fldChar w:fldCharType="separate"/>
          </w:r>
          <w:r w:rsidR="00D37393" w:rsidRPr="003A6F31">
            <w:rPr>
              <w:noProof/>
            </w:rPr>
            <w:t xml:space="preserve"> [11]</w:t>
          </w:r>
          <w:r w:rsidR="00B50728" w:rsidRPr="003A6F31">
            <w:fldChar w:fldCharType="end"/>
          </w:r>
        </w:sdtContent>
      </w:sdt>
      <w:r w:rsidR="00B50728" w:rsidRPr="003A6F31">
        <w:t>)</w:t>
      </w:r>
      <w:r w:rsidR="007E08D3" w:rsidRPr="003A6F31">
        <w:t xml:space="preserve"> lehet lefuttatni.</w:t>
      </w:r>
      <w:r w:rsidR="00840FA8" w:rsidRPr="003A6F31">
        <w:t xml:space="preserve"> </w:t>
      </w:r>
    </w:p>
    <w:p w14:paraId="380D59E5" w14:textId="3800475E" w:rsidR="00AC00F1" w:rsidRPr="003A6F31" w:rsidRDefault="00AC00F1" w:rsidP="00AC00F1">
      <w:pPr>
        <w:pStyle w:val="Cmsor3"/>
      </w:pPr>
      <w:bookmarkStart w:id="69" w:name="_Toc119525196"/>
      <w:r w:rsidRPr="003A6F31">
        <w:t>Lekérdezések</w:t>
      </w:r>
      <w:bookmarkEnd w:id="69"/>
    </w:p>
    <w:p w14:paraId="1FE30F5F" w14:textId="26046804" w:rsidR="007D0373" w:rsidRPr="003A6F31" w:rsidRDefault="00840FA8" w:rsidP="007D0373">
      <w:r w:rsidRPr="003A6F31">
        <w:t>A</w:t>
      </w:r>
      <w:r w:rsidR="0066672E" w:rsidRPr="003A6F31">
        <w:t>z adatbázis</w:t>
      </w:r>
      <w:r w:rsidR="008B138D" w:rsidRPr="003A6F31">
        <w:t xml:space="preserve"> lekérdezéseket szintén SQL </w:t>
      </w:r>
      <w:r w:rsidR="00E90C51" w:rsidRPr="003A6F31">
        <w:t xml:space="preserve">nyelven </w:t>
      </w:r>
      <w:r w:rsidR="008B138D" w:rsidRPr="003A6F31">
        <w:t>írtam</w:t>
      </w:r>
      <w:r w:rsidR="00E90C51" w:rsidRPr="003A6F31">
        <w:t xml:space="preserve"> meg</w:t>
      </w:r>
      <w:r w:rsidR="008B138D" w:rsidRPr="003A6F31">
        <w:t>,</w:t>
      </w:r>
      <w:r w:rsidR="00E90C51" w:rsidRPr="003A6F31">
        <w:t xml:space="preserve"> viszont</w:t>
      </w:r>
      <w:r w:rsidR="008B138D" w:rsidRPr="003A6F31">
        <w:t xml:space="preserve"> </w:t>
      </w:r>
      <w:r w:rsidR="005829ED" w:rsidRPr="003A6F31">
        <w:t xml:space="preserve">a feldolgozásukra </w:t>
      </w:r>
      <w:r w:rsidR="006177F4" w:rsidRPr="003A6F31">
        <w:t>használtam egy külső szoftvert (</w:t>
      </w:r>
      <w:proofErr w:type="spellStart"/>
      <w:r w:rsidR="006177F4" w:rsidRPr="003A6F31">
        <w:t>eql</w:t>
      </w:r>
      <w:proofErr w:type="spellEnd"/>
      <w:sdt>
        <w:sdtPr>
          <w:id w:val="-155687161"/>
          <w:citation/>
        </w:sdtPr>
        <w:sdtContent>
          <w:r w:rsidR="006177F4" w:rsidRPr="003A6F31">
            <w:fldChar w:fldCharType="begin"/>
          </w:r>
          <w:r w:rsidR="006177F4" w:rsidRPr="003A6F31">
            <w:instrText xml:space="preserve"> CITATION eql22 \l 2057 </w:instrText>
          </w:r>
          <w:r w:rsidR="006177F4" w:rsidRPr="003A6F31">
            <w:fldChar w:fldCharType="separate"/>
          </w:r>
          <w:r w:rsidR="00D37393" w:rsidRPr="003A6F31">
            <w:rPr>
              <w:noProof/>
            </w:rPr>
            <w:t xml:space="preserve"> [12]</w:t>
          </w:r>
          <w:r w:rsidR="006177F4" w:rsidRPr="003A6F31">
            <w:fldChar w:fldCharType="end"/>
          </w:r>
        </w:sdtContent>
      </w:sdt>
      <w:r w:rsidR="006177F4" w:rsidRPr="003A6F31">
        <w:t xml:space="preserve">), amely az SQL fájlban található kommentek alapján leképezi a lekérdezéseket </w:t>
      </w:r>
      <w:proofErr w:type="spellStart"/>
      <w:r w:rsidR="006177F4" w:rsidRPr="003A6F31">
        <w:t>Erlang</w:t>
      </w:r>
      <w:proofErr w:type="spellEnd"/>
      <w:r w:rsidR="006177F4" w:rsidRPr="003A6F31">
        <w:t xml:space="preserve"> függvényekre.</w:t>
      </w:r>
      <w:r w:rsidR="00564416" w:rsidRPr="003A6F31">
        <w:t xml:space="preserve"> Így sokkal </w:t>
      </w:r>
      <w:r w:rsidR="00564416" w:rsidRPr="003A6F31">
        <w:lastRenderedPageBreak/>
        <w:t xml:space="preserve">kényelmesebben lehet </w:t>
      </w:r>
      <w:proofErr w:type="spellStart"/>
      <w:r w:rsidR="00564416" w:rsidRPr="003A6F31">
        <w:t>Erlang</w:t>
      </w:r>
      <w:proofErr w:type="spellEnd"/>
      <w:r w:rsidR="00564416" w:rsidRPr="003A6F31">
        <w:t xml:space="preserve"> kódból adatbázis lekérdezéseket </w:t>
      </w:r>
      <w:r w:rsidR="00745D89" w:rsidRPr="003A6F31">
        <w:t>futtatni.</w:t>
      </w:r>
      <w:r w:rsidR="008465EC" w:rsidRPr="003A6F31">
        <w:t xml:space="preserve"> Egy példa az </w:t>
      </w:r>
      <w:r w:rsidR="006A5259" w:rsidRPr="003A6F31">
        <w:t>ekképpen megírt</w:t>
      </w:r>
      <w:r w:rsidR="00D01BC3" w:rsidRPr="003A6F31">
        <w:t xml:space="preserve"> </w:t>
      </w:r>
      <w:r w:rsidR="00DD08D4" w:rsidRPr="003A6F31">
        <w:t>lekérdezésre</w:t>
      </w:r>
      <w:r w:rsidR="00CE33FA" w:rsidRPr="003A6F31">
        <w:t>:</w:t>
      </w:r>
    </w:p>
    <w:p w14:paraId="5B2D0D85" w14:textId="77777777" w:rsidR="006B58C0" w:rsidRPr="003A6F31" w:rsidRDefault="006B58C0" w:rsidP="006B58C0">
      <w:pPr>
        <w:pStyle w:val="Kd"/>
      </w:pPr>
      <w:proofErr w:type="gramStart"/>
      <w:r w:rsidRPr="003A6F31">
        <w:t>-- :</w:t>
      </w:r>
      <w:proofErr w:type="spellStart"/>
      <w:r w:rsidRPr="003A6F31">
        <w:t>select</w:t>
      </w:r>
      <w:proofErr w:type="gramEnd"/>
      <w:r w:rsidRPr="003A6F31">
        <w:t>_events_by_user_id_aggregated_by_day</w:t>
      </w:r>
      <w:proofErr w:type="spellEnd"/>
    </w:p>
    <w:p w14:paraId="6A6C7CA8" w14:textId="77777777" w:rsidR="006B58C0" w:rsidRPr="003A6F31" w:rsidRDefault="006B58C0" w:rsidP="006B58C0">
      <w:pPr>
        <w:pStyle w:val="Kd"/>
      </w:pPr>
      <w:r w:rsidRPr="003A6F31">
        <w:t>SELECT</w:t>
      </w:r>
    </w:p>
    <w:p w14:paraId="5EF734F6" w14:textId="77777777" w:rsidR="006B58C0" w:rsidRPr="003A6F31" w:rsidRDefault="006B58C0" w:rsidP="006B58C0">
      <w:pPr>
        <w:pStyle w:val="Kd"/>
      </w:pPr>
      <w:r w:rsidRPr="003A6F31">
        <w:t xml:space="preserve">  </w:t>
      </w:r>
      <w:proofErr w:type="spellStart"/>
      <w:r w:rsidRPr="003A6F31">
        <w:t>date_</w:t>
      </w:r>
      <w:proofErr w:type="gramStart"/>
      <w:r w:rsidRPr="003A6F31">
        <w:t>trunc</w:t>
      </w:r>
      <w:proofErr w:type="spellEnd"/>
      <w:r w:rsidRPr="003A6F31">
        <w:t>(</w:t>
      </w:r>
      <w:proofErr w:type="gramEnd"/>
      <w:r w:rsidRPr="003A6F31">
        <w:t>'</w:t>
      </w:r>
      <w:proofErr w:type="spellStart"/>
      <w:r w:rsidRPr="003A6F31">
        <w:t>day</w:t>
      </w:r>
      <w:proofErr w:type="spellEnd"/>
      <w:r w:rsidRPr="003A6F31">
        <w:t xml:space="preserve">', </w:t>
      </w:r>
      <w:proofErr w:type="spellStart"/>
      <w:r w:rsidRPr="003A6F31">
        <w:t>submitted_at</w:t>
      </w:r>
      <w:proofErr w:type="spellEnd"/>
      <w:r w:rsidRPr="003A6F31">
        <w:t>) "</w:t>
      </w:r>
      <w:proofErr w:type="spellStart"/>
      <w:r w:rsidRPr="003A6F31">
        <w:t>day</w:t>
      </w:r>
      <w:proofErr w:type="spellEnd"/>
      <w:r w:rsidRPr="003A6F31">
        <w:t>",</w:t>
      </w:r>
    </w:p>
    <w:p w14:paraId="4CB7ABD7" w14:textId="77777777" w:rsidR="006B58C0" w:rsidRPr="003A6F31" w:rsidRDefault="006B58C0" w:rsidP="006B58C0">
      <w:pPr>
        <w:pStyle w:val="Kd"/>
      </w:pPr>
      <w:r w:rsidRPr="003A6F31">
        <w:t xml:space="preserve">  sum(</w:t>
      </w:r>
      <w:proofErr w:type="spellStart"/>
      <w:r w:rsidRPr="003A6F31">
        <w:t>jsonb_array_length</w:t>
      </w:r>
      <w:proofErr w:type="spellEnd"/>
      <w:r w:rsidRPr="003A6F31">
        <w:t>(</w:t>
      </w:r>
      <w:proofErr w:type="spellStart"/>
      <w:r w:rsidRPr="003A6F31">
        <w:t>chunk</w:t>
      </w:r>
      <w:proofErr w:type="spellEnd"/>
      <w:r w:rsidRPr="003A6F31">
        <w:t>))</w:t>
      </w:r>
    </w:p>
    <w:p w14:paraId="3D483537" w14:textId="77777777" w:rsidR="006B58C0" w:rsidRPr="003A6F31" w:rsidRDefault="006B58C0" w:rsidP="006B58C0">
      <w:pPr>
        <w:pStyle w:val="Kd"/>
      </w:pPr>
      <w:r w:rsidRPr="003A6F31">
        <w:t>FROM</w:t>
      </w:r>
    </w:p>
    <w:p w14:paraId="162E5E38" w14:textId="77777777" w:rsidR="006B58C0" w:rsidRPr="003A6F31" w:rsidRDefault="006B58C0" w:rsidP="006B58C0">
      <w:pPr>
        <w:pStyle w:val="Kd"/>
      </w:pPr>
      <w:r w:rsidRPr="003A6F31">
        <w:t xml:space="preserve">  </w:t>
      </w:r>
      <w:proofErr w:type="spellStart"/>
      <w:proofErr w:type="gramStart"/>
      <w:r w:rsidRPr="003A6F31">
        <w:t>xss.chunks</w:t>
      </w:r>
      <w:proofErr w:type="spellEnd"/>
      <w:proofErr w:type="gramEnd"/>
    </w:p>
    <w:p w14:paraId="0BE138A7" w14:textId="77777777" w:rsidR="006B58C0" w:rsidRPr="003A6F31" w:rsidRDefault="006B58C0" w:rsidP="006B58C0">
      <w:pPr>
        <w:pStyle w:val="Kd"/>
      </w:pPr>
      <w:r w:rsidRPr="003A6F31">
        <w:t>WHERE (</w:t>
      </w:r>
      <w:proofErr w:type="spellStart"/>
      <w:r w:rsidRPr="003A6F31">
        <w:t>user_id</w:t>
      </w:r>
      <w:proofErr w:type="spellEnd"/>
      <w:r w:rsidRPr="003A6F31">
        <w:t xml:space="preserve"> = $1 AND</w:t>
      </w:r>
    </w:p>
    <w:p w14:paraId="5A471BE2" w14:textId="77777777" w:rsidR="006B58C0" w:rsidRPr="003A6F31" w:rsidRDefault="006B58C0" w:rsidP="006B58C0">
      <w:pPr>
        <w:pStyle w:val="Kd"/>
      </w:pPr>
      <w:r w:rsidRPr="003A6F31">
        <w:t xml:space="preserve">       </w:t>
      </w:r>
      <w:proofErr w:type="spellStart"/>
      <w:r w:rsidRPr="003A6F31">
        <w:t>deleted_at</w:t>
      </w:r>
      <w:proofErr w:type="spellEnd"/>
      <w:r w:rsidRPr="003A6F31">
        <w:t xml:space="preserve"> IS NULL)</w:t>
      </w:r>
    </w:p>
    <w:p w14:paraId="7505964C" w14:textId="77777777" w:rsidR="006B58C0" w:rsidRPr="003A6F31" w:rsidRDefault="006B58C0" w:rsidP="006B58C0">
      <w:pPr>
        <w:pStyle w:val="Kd"/>
      </w:pPr>
      <w:r w:rsidRPr="003A6F31">
        <w:t>GROUP BY "</w:t>
      </w:r>
      <w:proofErr w:type="spellStart"/>
      <w:r w:rsidRPr="003A6F31">
        <w:t>day</w:t>
      </w:r>
      <w:proofErr w:type="spellEnd"/>
      <w:r w:rsidRPr="003A6F31">
        <w:t>"</w:t>
      </w:r>
    </w:p>
    <w:p w14:paraId="00440510" w14:textId="471BC9BB" w:rsidR="006B58C0" w:rsidRPr="003A6F31" w:rsidRDefault="006B58C0" w:rsidP="006B58C0">
      <w:pPr>
        <w:pStyle w:val="Kd"/>
      </w:pPr>
      <w:r w:rsidRPr="003A6F31">
        <w:t>ORDER BY "</w:t>
      </w:r>
      <w:proofErr w:type="spellStart"/>
      <w:r w:rsidRPr="003A6F31">
        <w:t>day</w:t>
      </w:r>
      <w:proofErr w:type="spellEnd"/>
      <w:r w:rsidRPr="003A6F31">
        <w:t>" DESC</w:t>
      </w:r>
    </w:p>
    <w:p w14:paraId="72E4D0EA" w14:textId="7E3143E0" w:rsidR="00FC314B" w:rsidRPr="003A6F31" w:rsidRDefault="001A31F0" w:rsidP="00FC314B">
      <w:r w:rsidRPr="003A6F31">
        <w:t xml:space="preserve">Ez a lekérdezés a </w:t>
      </w:r>
      <w:proofErr w:type="spellStart"/>
      <w:r w:rsidRPr="003A6F31">
        <w:rPr>
          <w:i/>
          <w:iCs/>
        </w:rPr>
        <w:t>select_events_by_user_id_aggregated_by_day</w:t>
      </w:r>
      <w:proofErr w:type="spellEnd"/>
      <w:r w:rsidRPr="003A6F31">
        <w:rPr>
          <w:i/>
          <w:iCs/>
        </w:rPr>
        <w:t xml:space="preserve"> </w:t>
      </w:r>
      <w:r w:rsidRPr="003A6F31">
        <w:t>nevű egy paraméterrel (</w:t>
      </w:r>
      <w:proofErr w:type="spellStart"/>
      <w:r w:rsidRPr="003A6F31">
        <w:rPr>
          <w:i/>
          <w:iCs/>
        </w:rPr>
        <w:t>user_id</w:t>
      </w:r>
      <w:proofErr w:type="spellEnd"/>
      <w:r w:rsidRPr="003A6F31">
        <w:t xml:space="preserve">) rendelkező </w:t>
      </w:r>
      <w:proofErr w:type="spellStart"/>
      <w:r w:rsidRPr="003A6F31">
        <w:t>Erlang</w:t>
      </w:r>
      <w:proofErr w:type="spellEnd"/>
      <w:r w:rsidRPr="003A6F31">
        <w:t xml:space="preserve"> függvényre képződik le.</w:t>
      </w:r>
      <w:r w:rsidR="00244785" w:rsidRPr="003A6F31">
        <w:t xml:space="preserve"> Az üzleti logikát tartalmazó modulok ezeket </w:t>
      </w:r>
      <w:r w:rsidR="00747EA0" w:rsidRPr="003A6F31">
        <w:t xml:space="preserve">a lekérdezéseket a </w:t>
      </w:r>
      <w:proofErr w:type="spellStart"/>
      <w:r w:rsidR="00747EA0" w:rsidRPr="003A6F31">
        <w:t>szerializációs</w:t>
      </w:r>
      <w:proofErr w:type="spellEnd"/>
      <w:r w:rsidR="00747EA0" w:rsidRPr="003A6F31">
        <w:t xml:space="preserve"> / </w:t>
      </w:r>
      <w:proofErr w:type="spellStart"/>
      <w:r w:rsidR="00747EA0" w:rsidRPr="003A6F31">
        <w:t>deszerializációs</w:t>
      </w:r>
      <w:proofErr w:type="spellEnd"/>
      <w:r w:rsidR="00747EA0" w:rsidRPr="003A6F31">
        <w:t xml:space="preserve"> modulokon keresztül hívják meg, amelyek elvégzik az </w:t>
      </w:r>
      <w:proofErr w:type="spellStart"/>
      <w:r w:rsidR="00747EA0" w:rsidRPr="003A6F31">
        <w:t>Erlang</w:t>
      </w:r>
      <w:proofErr w:type="spellEnd"/>
      <w:r w:rsidR="00747EA0" w:rsidRPr="003A6F31">
        <w:t xml:space="preserve"> modell </w:t>
      </w:r>
      <w:r w:rsidR="00747EA0" w:rsidRPr="003A6F31">
        <w:sym w:font="Wingdings" w:char="F0DF"/>
      </w:r>
      <w:r w:rsidR="00747EA0" w:rsidRPr="003A6F31">
        <w:sym w:font="Wingdings" w:char="F0E0"/>
      </w:r>
      <w:r w:rsidR="00747EA0" w:rsidRPr="003A6F31">
        <w:t xml:space="preserve"> adatbázis rekord átalakításokat</w:t>
      </w:r>
      <w:r w:rsidR="008004CF" w:rsidRPr="003A6F31">
        <w:t>, illetve hibakezelést is tartalmaznak.</w:t>
      </w:r>
      <w:r w:rsidR="00C53683" w:rsidRPr="003A6F31">
        <w:t xml:space="preserve"> </w:t>
      </w:r>
    </w:p>
    <w:p w14:paraId="4C8E69E2" w14:textId="43EDED82" w:rsidR="00A4396F" w:rsidRPr="003A6F31" w:rsidRDefault="000E58CC" w:rsidP="00D23C6B">
      <w:pPr>
        <w:pStyle w:val="Cmsor2"/>
      </w:pPr>
      <w:bookmarkStart w:id="70" w:name="_Toc119525197"/>
      <w:r w:rsidRPr="003A6F31">
        <w:t xml:space="preserve">Kiértékelő </w:t>
      </w:r>
      <w:r w:rsidR="00CC7D53" w:rsidRPr="003A6F31">
        <w:t>szerver</w:t>
      </w:r>
      <w:bookmarkEnd w:id="70"/>
    </w:p>
    <w:p w14:paraId="2695A3EF" w14:textId="5A9D0D0B" w:rsidR="000622A3" w:rsidRPr="003A6F31" w:rsidRDefault="000E2344" w:rsidP="000622A3">
      <w:r w:rsidRPr="003A6F31">
        <w:t xml:space="preserve">Az </w:t>
      </w:r>
      <w:r w:rsidRPr="003A6F31">
        <w:rPr>
          <w:i/>
          <w:iCs/>
        </w:rPr>
        <w:t>R4, R5</w:t>
      </w:r>
      <w:r w:rsidRPr="003A6F31">
        <w:t xml:space="preserve"> követelmények értelmében az alkalmazás szervernek a </w:t>
      </w:r>
      <w:proofErr w:type="spellStart"/>
      <w:r w:rsidRPr="003A6F31">
        <w:t>biometrikus</w:t>
      </w:r>
      <w:proofErr w:type="spellEnd"/>
      <w:r w:rsidRPr="003A6F31">
        <w:t xml:space="preserve"> profil építését és a verifikációs hívásokat egy külső kiértékelő szoftver segítségével kell végrehajtani</w:t>
      </w:r>
      <w:r w:rsidR="00702504" w:rsidRPr="003A6F31">
        <w:t>a</w:t>
      </w:r>
      <w:r w:rsidRPr="003A6F31">
        <w:t>.</w:t>
      </w:r>
      <w:r w:rsidR="00702504" w:rsidRPr="003A6F31">
        <w:t xml:space="preserve"> Ahogyan azt már korábban</w:t>
      </w:r>
      <w:r w:rsidR="00564BF0" w:rsidRPr="003A6F31">
        <w:t xml:space="preserve"> a </w:t>
      </w:r>
      <w:r w:rsidR="00564BF0" w:rsidRPr="003A6F31">
        <w:fldChar w:fldCharType="begin"/>
      </w:r>
      <w:r w:rsidR="00564BF0" w:rsidRPr="003A6F31">
        <w:instrText xml:space="preserve"> REF _Ref119159029 \h  \* MERGEFORMAT </w:instrText>
      </w:r>
      <w:r w:rsidR="00564BF0" w:rsidRPr="003A6F31">
        <w:fldChar w:fldCharType="separate"/>
      </w:r>
      <w:proofErr w:type="spellStart"/>
      <w:r w:rsidR="00043D22" w:rsidRPr="003A6F31">
        <w:rPr>
          <w:i/>
          <w:iCs/>
        </w:rPr>
        <w:t>A</w:t>
      </w:r>
      <w:proofErr w:type="spellEnd"/>
      <w:r w:rsidR="00043D22" w:rsidRPr="003A6F31">
        <w:rPr>
          <w:i/>
          <w:iCs/>
        </w:rPr>
        <w:t xml:space="preserve"> megoldás</w:t>
      </w:r>
      <w:r w:rsidR="00043D22" w:rsidRPr="003A6F31">
        <w:t xml:space="preserve"> felépítése</w:t>
      </w:r>
      <w:r w:rsidR="00564BF0" w:rsidRPr="003A6F31">
        <w:fldChar w:fldCharType="end"/>
      </w:r>
      <w:r w:rsidR="00564BF0" w:rsidRPr="003A6F31">
        <w:t xml:space="preserve"> </w:t>
      </w:r>
      <w:r w:rsidR="00ED0A39" w:rsidRPr="003A6F31">
        <w:t xml:space="preserve">írtam, a kiértékelő </w:t>
      </w:r>
      <w:r w:rsidR="00CD7545" w:rsidRPr="003A6F31">
        <w:t>szerver</w:t>
      </w:r>
      <w:r w:rsidR="00ED0A39" w:rsidRPr="003A6F31">
        <w:t xml:space="preserve"> nem képezi részét a diplomamunkának</w:t>
      </w:r>
      <w:r w:rsidR="00AC09A3" w:rsidRPr="003A6F31">
        <w:t xml:space="preserve">, </w:t>
      </w:r>
      <w:r w:rsidR="00356985" w:rsidRPr="003A6F31">
        <w:t>egy külső szolgáltatásként kezeli az alkalmazás szerver.</w:t>
      </w:r>
      <w:r w:rsidR="007A5022" w:rsidRPr="003A6F31">
        <w:t xml:space="preserve"> A megoldás implementálása során készítettem egy </w:t>
      </w:r>
      <w:proofErr w:type="spellStart"/>
      <w:r w:rsidR="00F92323" w:rsidRPr="003A6F31">
        <w:rPr>
          <w:i/>
          <w:iCs/>
        </w:rPr>
        <w:t>mock</w:t>
      </w:r>
      <w:proofErr w:type="spellEnd"/>
      <w:r w:rsidR="00F92323" w:rsidRPr="003A6F31">
        <w:t xml:space="preserve"> implementációt a kiértékelő </w:t>
      </w:r>
      <w:r w:rsidR="00C31D9C" w:rsidRPr="003A6F31">
        <w:t>szerverből</w:t>
      </w:r>
      <w:r w:rsidR="00F92323" w:rsidRPr="003A6F31">
        <w:t>.</w:t>
      </w:r>
      <w:r w:rsidR="00A50864" w:rsidRPr="003A6F31">
        <w:t xml:space="preserve"> Ennek a célja, hogy a tényleges funkcionalitás (profil építés, verifikálás) megvalósítása nélkül imitálja</w:t>
      </w:r>
      <w:r w:rsidR="005028EC" w:rsidRPr="003A6F31">
        <w:t xml:space="preserve"> ezeket a folyamatokat, ezzel biztosítva az alkalmazás szerver helyes működését.</w:t>
      </w:r>
    </w:p>
    <w:p w14:paraId="093CD074" w14:textId="313E96C5" w:rsidR="005028EC" w:rsidRPr="003A6F31" w:rsidRDefault="006E320E" w:rsidP="000622A3">
      <w:r w:rsidRPr="003A6F31">
        <w:t>Az általam készített implementáció a Node.js és Express.js technológiákat használja.</w:t>
      </w:r>
      <w:r w:rsidR="00A52B41" w:rsidRPr="003A6F31">
        <w:t xml:space="preserve"> A kiértékelő szerver a következő HTTP API-t nyújtja az alkalmazás szerver számára:</w:t>
      </w:r>
    </w:p>
    <w:p w14:paraId="492AD9CF" w14:textId="11110F93" w:rsidR="00A52B41" w:rsidRPr="003A6F31" w:rsidRDefault="00A52B41" w:rsidP="00F971D3">
      <w:pPr>
        <w:ind w:firstLine="0"/>
        <w:rPr>
          <w:b/>
          <w:bCs/>
        </w:rPr>
      </w:pPr>
      <w:r w:rsidRPr="003A6F31">
        <w:rPr>
          <w:b/>
          <w:bCs/>
        </w:rPr>
        <w:t>profil építés</w:t>
      </w:r>
    </w:p>
    <w:p w14:paraId="568F3AB1" w14:textId="37E7C6F3" w:rsidR="00A52B41" w:rsidRPr="003A6F31" w:rsidRDefault="00A52B41" w:rsidP="00F971D3">
      <w:pPr>
        <w:pStyle w:val="Listaszerbekezds"/>
        <w:numPr>
          <w:ilvl w:val="0"/>
          <w:numId w:val="28"/>
        </w:numPr>
      </w:pPr>
      <w:r w:rsidRPr="003A6F31">
        <w:t>végpont</w:t>
      </w:r>
    </w:p>
    <w:p w14:paraId="31B41A90" w14:textId="42185679" w:rsidR="000F1E31" w:rsidRPr="003A6F31" w:rsidRDefault="00873F41" w:rsidP="00F971D3">
      <w:pPr>
        <w:ind w:left="360"/>
        <w:rPr>
          <w:b/>
          <w:bCs/>
        </w:rPr>
      </w:pPr>
      <w:r w:rsidRPr="003A6F31">
        <w:rPr>
          <w:b/>
          <w:bCs/>
        </w:rPr>
        <w:t>POST /</w:t>
      </w:r>
      <w:proofErr w:type="spellStart"/>
      <w:r w:rsidR="004861C9" w:rsidRPr="003A6F31">
        <w:rPr>
          <w:b/>
          <w:bCs/>
        </w:rPr>
        <w:t>profile</w:t>
      </w:r>
      <w:proofErr w:type="spellEnd"/>
    </w:p>
    <w:p w14:paraId="70C39792" w14:textId="7E34B3A8" w:rsidR="00A52B41" w:rsidRPr="003A6F31" w:rsidRDefault="00A52B41" w:rsidP="00F971D3">
      <w:pPr>
        <w:pStyle w:val="Listaszerbekezds"/>
        <w:numPr>
          <w:ilvl w:val="0"/>
          <w:numId w:val="28"/>
        </w:numPr>
      </w:pPr>
      <w:r w:rsidRPr="003A6F31">
        <w:t>kérés tartalma</w:t>
      </w:r>
    </w:p>
    <w:p w14:paraId="3BFBB74F" w14:textId="43820A7B" w:rsidR="0031451E" w:rsidRPr="003A6F31" w:rsidRDefault="0031451E" w:rsidP="0031451E">
      <w:pPr>
        <w:pStyle w:val="Kd"/>
        <w:ind w:left="1080"/>
      </w:pPr>
      <w:r w:rsidRPr="003A6F31">
        <w:t>{</w:t>
      </w:r>
    </w:p>
    <w:p w14:paraId="14BFAC4C" w14:textId="6E0C5CFA" w:rsidR="0031451E" w:rsidRPr="003A6F31" w:rsidRDefault="0031451E" w:rsidP="0031451E">
      <w:pPr>
        <w:pStyle w:val="Kd"/>
        <w:ind w:left="1080"/>
      </w:pPr>
      <w:r w:rsidRPr="003A6F31">
        <w:tab/>
      </w:r>
      <w:r w:rsidR="0020420D" w:rsidRPr="003A6F31">
        <w:t>"</w:t>
      </w:r>
      <w:proofErr w:type="spellStart"/>
      <w:r w:rsidR="0020420D" w:rsidRPr="003A6F31">
        <w:t>chunks</w:t>
      </w:r>
      <w:proofErr w:type="spellEnd"/>
      <w:r w:rsidR="0020420D" w:rsidRPr="003A6F31">
        <w:t xml:space="preserve">": </w:t>
      </w:r>
      <w:r w:rsidRPr="003A6F31">
        <w:t>[</w:t>
      </w:r>
    </w:p>
    <w:p w14:paraId="5EEEE9E1" w14:textId="6A7C0626" w:rsidR="00F95D04" w:rsidRPr="003A6F31" w:rsidRDefault="00F971D3" w:rsidP="0031451E">
      <w:pPr>
        <w:pStyle w:val="Kd"/>
        <w:ind w:left="1080"/>
      </w:pPr>
      <w:r w:rsidRPr="003A6F31">
        <w:lastRenderedPageBreak/>
        <w:tab/>
      </w:r>
      <w:r w:rsidR="00F95D04" w:rsidRPr="003A6F31">
        <w:tab/>
        <w:t>{</w:t>
      </w:r>
    </w:p>
    <w:p w14:paraId="42B41CB4" w14:textId="3304E0E8" w:rsidR="0031451E" w:rsidRPr="003A6F31" w:rsidRDefault="0031451E" w:rsidP="0031451E">
      <w:pPr>
        <w:pStyle w:val="Kd"/>
        <w:ind w:left="1080"/>
      </w:pPr>
      <w:r w:rsidRPr="003A6F31">
        <w:tab/>
      </w:r>
      <w:r w:rsidR="00F95D04" w:rsidRPr="003A6F31">
        <w:tab/>
      </w:r>
      <w:r w:rsidRPr="003A6F31">
        <w:tab/>
        <w:t>"</w:t>
      </w:r>
      <w:proofErr w:type="spellStart"/>
      <w:r w:rsidRPr="003A6F31">
        <w:t>metadata</w:t>
      </w:r>
      <w:proofErr w:type="spellEnd"/>
      <w:r w:rsidRPr="003A6F31">
        <w:t>": {</w:t>
      </w:r>
    </w:p>
    <w:p w14:paraId="12BDF86A" w14:textId="5D34FCD8" w:rsidR="0031451E" w:rsidRPr="003A6F31" w:rsidRDefault="0031451E" w:rsidP="0031451E">
      <w:pPr>
        <w:pStyle w:val="Kd"/>
        <w:ind w:left="1080"/>
      </w:pPr>
      <w:r w:rsidRPr="003A6F31">
        <w:tab/>
      </w:r>
      <w:r w:rsidR="00F95D04" w:rsidRPr="003A6F31">
        <w:tab/>
      </w:r>
      <w:r w:rsidRPr="003A6F31">
        <w:tab/>
      </w:r>
      <w:r w:rsidRPr="003A6F31">
        <w:tab/>
        <w:t>"</w:t>
      </w:r>
      <w:proofErr w:type="spellStart"/>
      <w:r w:rsidRPr="003A6F31">
        <w:t>epoch</w:t>
      </w:r>
      <w:proofErr w:type="spellEnd"/>
      <w:r w:rsidRPr="003A6F31">
        <w:t>": {</w:t>
      </w:r>
    </w:p>
    <w:p w14:paraId="1CEFB7E0" w14:textId="54D4DF22" w:rsidR="0031451E" w:rsidRPr="003A6F31" w:rsidRDefault="0031451E" w:rsidP="0031451E">
      <w:pPr>
        <w:pStyle w:val="Kd"/>
        <w:ind w:left="1080"/>
      </w:pPr>
      <w:r w:rsidRPr="003A6F31">
        <w:tab/>
      </w:r>
      <w:r w:rsidRPr="003A6F31">
        <w:tab/>
      </w:r>
      <w:r w:rsidRPr="003A6F31">
        <w:tab/>
      </w:r>
      <w:r w:rsidR="00F95D04" w:rsidRPr="003A6F31">
        <w:tab/>
      </w:r>
      <w:r w:rsidRPr="003A6F31">
        <w:tab/>
        <w:t xml:space="preserve">"unit": </w:t>
      </w:r>
      <w:proofErr w:type="spellStart"/>
      <w:proofErr w:type="gramStart"/>
      <w:r w:rsidRPr="003A6F31">
        <w:t>string</w:t>
      </w:r>
      <w:proofErr w:type="spellEnd"/>
      <w:r w:rsidRPr="003A6F31">
        <w:t>(</w:t>
      </w:r>
      <w:proofErr w:type="gramEnd"/>
      <w:r w:rsidRPr="003A6F31">
        <w:t>),</w:t>
      </w:r>
    </w:p>
    <w:p w14:paraId="336DDD26" w14:textId="0580EE14" w:rsidR="0031451E" w:rsidRPr="003A6F31" w:rsidRDefault="0031451E" w:rsidP="0031451E">
      <w:pPr>
        <w:pStyle w:val="Kd"/>
        <w:ind w:left="1080"/>
      </w:pPr>
      <w:r w:rsidRPr="003A6F31">
        <w:tab/>
      </w:r>
      <w:r w:rsidRPr="003A6F31">
        <w:tab/>
      </w:r>
      <w:r w:rsidR="00F95D04" w:rsidRPr="003A6F31">
        <w:tab/>
      </w:r>
      <w:r w:rsidRPr="003A6F31">
        <w:tab/>
      </w:r>
      <w:r w:rsidRPr="003A6F31">
        <w:tab/>
        <w:t>"</w:t>
      </w:r>
      <w:proofErr w:type="spellStart"/>
      <w:r w:rsidRPr="003A6F31">
        <w:t>value</w:t>
      </w:r>
      <w:proofErr w:type="spellEnd"/>
      <w:r w:rsidRPr="003A6F31">
        <w:t xml:space="preserve">": </w:t>
      </w:r>
      <w:proofErr w:type="gramStart"/>
      <w:r w:rsidRPr="003A6F31">
        <w:t>integer(</w:t>
      </w:r>
      <w:proofErr w:type="gramEnd"/>
      <w:r w:rsidRPr="003A6F31">
        <w:t>),</w:t>
      </w:r>
    </w:p>
    <w:p w14:paraId="18C9CD4E" w14:textId="3E3A16C2" w:rsidR="0031451E" w:rsidRPr="003A6F31" w:rsidRDefault="0031451E" w:rsidP="0031451E">
      <w:pPr>
        <w:pStyle w:val="Kd"/>
        <w:ind w:left="1080"/>
      </w:pPr>
      <w:r w:rsidRPr="003A6F31">
        <w:tab/>
      </w:r>
      <w:r w:rsidR="00F95D04" w:rsidRPr="003A6F31">
        <w:tab/>
      </w:r>
      <w:r w:rsidRPr="003A6F31">
        <w:tab/>
      </w:r>
      <w:r w:rsidRPr="003A6F31">
        <w:tab/>
        <w:t>},</w:t>
      </w:r>
    </w:p>
    <w:p w14:paraId="10D5DC4A" w14:textId="5587F1BC" w:rsidR="0031451E" w:rsidRPr="003A6F31" w:rsidRDefault="0031451E" w:rsidP="0031451E">
      <w:pPr>
        <w:pStyle w:val="Kd"/>
        <w:ind w:left="1418" w:hanging="338"/>
      </w:pPr>
      <w:r w:rsidRPr="003A6F31">
        <w:tab/>
      </w:r>
      <w:r w:rsidRPr="003A6F31">
        <w:tab/>
      </w:r>
      <w:r w:rsidRPr="003A6F31">
        <w:tab/>
      </w:r>
      <w:r w:rsidRPr="003A6F31">
        <w:tab/>
        <w:t>"</w:t>
      </w:r>
      <w:proofErr w:type="spellStart"/>
      <w:r w:rsidRPr="003A6F31">
        <w:t>sessionId</w:t>
      </w:r>
      <w:proofErr w:type="spellEnd"/>
      <w:r w:rsidRPr="003A6F31">
        <w:t xml:space="preserve">": </w:t>
      </w:r>
      <w:proofErr w:type="spellStart"/>
      <w:proofErr w:type="gramStart"/>
      <w:r w:rsidRPr="003A6F31">
        <w:t>string</w:t>
      </w:r>
      <w:proofErr w:type="spellEnd"/>
      <w:r w:rsidRPr="003A6F31">
        <w:t>(</w:t>
      </w:r>
      <w:proofErr w:type="gramEnd"/>
      <w:r w:rsidRPr="003A6F31">
        <w:t>),</w:t>
      </w:r>
    </w:p>
    <w:p w14:paraId="7770CA23" w14:textId="5B518A4B" w:rsidR="0031451E" w:rsidRPr="003A6F31" w:rsidRDefault="0031451E" w:rsidP="0031451E">
      <w:pPr>
        <w:pStyle w:val="Kd"/>
        <w:ind w:left="1080"/>
      </w:pPr>
      <w:r w:rsidRPr="003A6F31">
        <w:tab/>
      </w:r>
      <w:r w:rsidRPr="003A6F31">
        <w:tab/>
      </w:r>
      <w:r w:rsidRPr="003A6F31">
        <w:tab/>
      </w:r>
      <w:r w:rsidR="00F95D04" w:rsidRPr="003A6F31">
        <w:tab/>
      </w:r>
      <w:r w:rsidRPr="003A6F31">
        <w:t>"</w:t>
      </w:r>
      <w:proofErr w:type="spellStart"/>
      <w:r w:rsidRPr="003A6F31">
        <w:t>streamId</w:t>
      </w:r>
      <w:proofErr w:type="spellEnd"/>
      <w:r w:rsidRPr="003A6F31">
        <w:t xml:space="preserve">": </w:t>
      </w:r>
      <w:proofErr w:type="spellStart"/>
      <w:proofErr w:type="gramStart"/>
      <w:r w:rsidRPr="003A6F31">
        <w:t>string</w:t>
      </w:r>
      <w:proofErr w:type="spellEnd"/>
      <w:r w:rsidRPr="003A6F31">
        <w:t>(</w:t>
      </w:r>
      <w:proofErr w:type="gramEnd"/>
      <w:r w:rsidRPr="003A6F31">
        <w:t>),</w:t>
      </w:r>
    </w:p>
    <w:p w14:paraId="3D0796F4" w14:textId="623346A5" w:rsidR="0031451E" w:rsidRPr="003A6F31" w:rsidRDefault="0031451E" w:rsidP="0031451E">
      <w:pPr>
        <w:pStyle w:val="Kd"/>
        <w:ind w:left="1080"/>
      </w:pPr>
      <w:r w:rsidRPr="003A6F31">
        <w:tab/>
      </w:r>
      <w:r w:rsidRPr="003A6F31">
        <w:tab/>
      </w:r>
      <w:r w:rsidR="00F95D04" w:rsidRPr="003A6F31">
        <w:tab/>
      </w:r>
      <w:r w:rsidRPr="003A6F31">
        <w:tab/>
        <w:t>"</w:t>
      </w:r>
      <w:proofErr w:type="spellStart"/>
      <w:r w:rsidRPr="003A6F31">
        <w:t>sequenceNumber</w:t>
      </w:r>
      <w:proofErr w:type="spellEnd"/>
      <w:r w:rsidRPr="003A6F31">
        <w:t xml:space="preserve">": </w:t>
      </w:r>
      <w:proofErr w:type="gramStart"/>
      <w:r w:rsidRPr="003A6F31">
        <w:t>integer(</w:t>
      </w:r>
      <w:proofErr w:type="gramEnd"/>
      <w:r w:rsidRPr="003A6F31">
        <w:t>),</w:t>
      </w:r>
    </w:p>
    <w:p w14:paraId="6736DA64" w14:textId="642A1B41" w:rsidR="0031451E" w:rsidRPr="003A6F31" w:rsidRDefault="0031451E" w:rsidP="0031451E">
      <w:pPr>
        <w:pStyle w:val="Kd"/>
        <w:ind w:left="1080"/>
      </w:pPr>
      <w:r w:rsidRPr="003A6F31">
        <w:tab/>
      </w:r>
      <w:r w:rsidR="00F95D04" w:rsidRPr="003A6F31">
        <w:tab/>
      </w:r>
      <w:r w:rsidRPr="003A6F31">
        <w:tab/>
      </w:r>
      <w:r w:rsidRPr="003A6F31">
        <w:tab/>
        <w:t>"</w:t>
      </w:r>
      <w:proofErr w:type="spellStart"/>
      <w:r w:rsidRPr="003A6F31">
        <w:t>userId</w:t>
      </w:r>
      <w:proofErr w:type="spellEnd"/>
      <w:r w:rsidRPr="003A6F31">
        <w:t xml:space="preserve">": </w:t>
      </w:r>
      <w:proofErr w:type="spellStart"/>
      <w:proofErr w:type="gramStart"/>
      <w:r w:rsidRPr="003A6F31">
        <w:t>string</w:t>
      </w:r>
      <w:proofErr w:type="spellEnd"/>
      <w:r w:rsidRPr="003A6F31">
        <w:t>(</w:t>
      </w:r>
      <w:proofErr w:type="gramEnd"/>
      <w:r w:rsidRPr="003A6F31">
        <w:t>)</w:t>
      </w:r>
    </w:p>
    <w:p w14:paraId="3E6520AB" w14:textId="3E647B5C" w:rsidR="0031451E" w:rsidRPr="003A6F31" w:rsidRDefault="0031451E" w:rsidP="0031451E">
      <w:pPr>
        <w:pStyle w:val="Kd"/>
        <w:ind w:left="1080"/>
      </w:pPr>
      <w:r w:rsidRPr="003A6F31">
        <w:tab/>
      </w:r>
      <w:r w:rsidRPr="003A6F31">
        <w:tab/>
      </w:r>
      <w:r w:rsidRPr="003A6F31">
        <w:tab/>
        <w:t>},</w:t>
      </w:r>
    </w:p>
    <w:p w14:paraId="525796F3" w14:textId="2FDD3DBB" w:rsidR="00B07CD3" w:rsidRPr="003A6F31" w:rsidRDefault="00F95D04" w:rsidP="00B07CD3">
      <w:pPr>
        <w:pStyle w:val="Kd"/>
        <w:ind w:left="1080"/>
      </w:pPr>
      <w:r w:rsidRPr="003A6F31">
        <w:tab/>
      </w:r>
      <w:r w:rsidR="0031451E" w:rsidRPr="003A6F31">
        <w:tab/>
      </w:r>
      <w:r w:rsidR="0031451E" w:rsidRPr="003A6F31">
        <w:tab/>
        <w:t>"</w:t>
      </w:r>
      <w:proofErr w:type="spellStart"/>
      <w:r w:rsidR="0031451E" w:rsidRPr="003A6F31">
        <w:t>chunk</w:t>
      </w:r>
      <w:proofErr w:type="spellEnd"/>
      <w:r w:rsidR="0031451E" w:rsidRPr="003A6F31">
        <w:t xml:space="preserve">": </w:t>
      </w:r>
      <w:proofErr w:type="spellStart"/>
      <w:proofErr w:type="gramStart"/>
      <w:r w:rsidR="0031451E" w:rsidRPr="003A6F31">
        <w:t>array</w:t>
      </w:r>
      <w:proofErr w:type="spellEnd"/>
      <w:r w:rsidR="0031451E" w:rsidRPr="003A6F31">
        <w:t>(</w:t>
      </w:r>
      <w:proofErr w:type="gramEnd"/>
      <w:r w:rsidR="0031451E" w:rsidRPr="003A6F31">
        <w:t>),</w:t>
      </w:r>
    </w:p>
    <w:p w14:paraId="2332D882" w14:textId="55960972" w:rsidR="00F95D04" w:rsidRPr="003A6F31" w:rsidRDefault="00F95D04" w:rsidP="00B07CD3">
      <w:pPr>
        <w:pStyle w:val="Kd"/>
        <w:ind w:left="1080"/>
      </w:pPr>
      <w:r w:rsidRPr="003A6F31">
        <w:tab/>
      </w:r>
      <w:r w:rsidRPr="003A6F31">
        <w:tab/>
        <w:t>}</w:t>
      </w:r>
    </w:p>
    <w:p w14:paraId="41BA8085" w14:textId="77F5446F" w:rsidR="00B07CD3" w:rsidRPr="003A6F31" w:rsidRDefault="00B07CD3" w:rsidP="00B07CD3">
      <w:pPr>
        <w:pStyle w:val="Kd"/>
        <w:ind w:left="1080"/>
      </w:pPr>
      <w:r w:rsidRPr="003A6F31">
        <w:tab/>
        <w:t>]</w:t>
      </w:r>
    </w:p>
    <w:p w14:paraId="13F7C7EA" w14:textId="24C67469" w:rsidR="004861C9" w:rsidRPr="003A6F31" w:rsidRDefault="0031451E" w:rsidP="003A2638">
      <w:pPr>
        <w:pStyle w:val="Kd"/>
        <w:ind w:left="1080"/>
      </w:pPr>
      <w:r w:rsidRPr="003A6F31">
        <w:t>}</w:t>
      </w:r>
    </w:p>
    <w:p w14:paraId="4678A45B" w14:textId="4E4CD844" w:rsidR="00657CDB" w:rsidRPr="003A6F31" w:rsidRDefault="00A52B41" w:rsidP="00847680">
      <w:pPr>
        <w:pStyle w:val="Listaszerbekezds"/>
        <w:numPr>
          <w:ilvl w:val="0"/>
          <w:numId w:val="28"/>
        </w:numPr>
      </w:pPr>
      <w:r w:rsidRPr="003A6F31">
        <w:t>válasz tartalma</w:t>
      </w:r>
    </w:p>
    <w:p w14:paraId="1B83EF2D" w14:textId="593040C8" w:rsidR="00657CDB" w:rsidRPr="003A6F31" w:rsidRDefault="00657CDB" w:rsidP="00657CDB">
      <w:pPr>
        <w:pStyle w:val="Kd"/>
        <w:ind w:left="1080"/>
      </w:pPr>
      <w:r w:rsidRPr="003A6F31">
        <w:t>{</w:t>
      </w:r>
    </w:p>
    <w:p w14:paraId="2F7B645F" w14:textId="2B321665" w:rsidR="00657CDB" w:rsidRPr="003A6F31" w:rsidRDefault="00657CDB" w:rsidP="00657CDB">
      <w:pPr>
        <w:pStyle w:val="Kd"/>
        <w:ind w:left="1080"/>
      </w:pPr>
      <w:r w:rsidRPr="003A6F31">
        <w:tab/>
        <w:t>"status": "ok"</w:t>
      </w:r>
    </w:p>
    <w:p w14:paraId="71A68182" w14:textId="3B91DD16" w:rsidR="00657CDB" w:rsidRPr="003A6F31" w:rsidRDefault="00657CDB" w:rsidP="00657CDB">
      <w:pPr>
        <w:pStyle w:val="Kd"/>
        <w:ind w:left="1080"/>
      </w:pPr>
      <w:r w:rsidRPr="003A6F31">
        <w:tab/>
        <w:t>"</w:t>
      </w:r>
      <w:proofErr w:type="spellStart"/>
      <w:r w:rsidRPr="003A6F31">
        <w:t>profileData</w:t>
      </w:r>
      <w:proofErr w:type="spellEnd"/>
      <w:r w:rsidRPr="003A6F31">
        <w:t xml:space="preserve">": </w:t>
      </w:r>
      <w:proofErr w:type="spellStart"/>
      <w:proofErr w:type="gramStart"/>
      <w:r w:rsidRPr="003A6F31">
        <w:t>string</w:t>
      </w:r>
      <w:proofErr w:type="spellEnd"/>
      <w:r w:rsidRPr="003A6F31">
        <w:t>(</w:t>
      </w:r>
      <w:proofErr w:type="gramEnd"/>
      <w:r w:rsidRPr="003A6F31">
        <w:t>)</w:t>
      </w:r>
    </w:p>
    <w:p w14:paraId="1BC35117" w14:textId="59B24091" w:rsidR="00657CDB" w:rsidRPr="003A6F31" w:rsidRDefault="00657CDB" w:rsidP="00657CDB">
      <w:pPr>
        <w:pStyle w:val="Kd"/>
        <w:ind w:left="1080"/>
      </w:pPr>
      <w:r w:rsidRPr="003A6F31">
        <w:t>}</w:t>
      </w:r>
    </w:p>
    <w:p w14:paraId="4865AE29" w14:textId="1717C013" w:rsidR="00657CDB" w:rsidRPr="003A6F31" w:rsidRDefault="00F971D3" w:rsidP="002A6800">
      <w:pPr>
        <w:ind w:firstLine="0"/>
        <w:rPr>
          <w:b/>
          <w:bCs/>
        </w:rPr>
      </w:pPr>
      <w:r w:rsidRPr="003A6F31">
        <w:rPr>
          <w:b/>
          <w:bCs/>
        </w:rPr>
        <w:t>verifikáció</w:t>
      </w:r>
    </w:p>
    <w:p w14:paraId="05305AFE" w14:textId="052F022C" w:rsidR="00F971D3" w:rsidRPr="003A6F31" w:rsidRDefault="002A6800" w:rsidP="00F971D3">
      <w:pPr>
        <w:pStyle w:val="Listaszerbekezds"/>
        <w:numPr>
          <w:ilvl w:val="0"/>
          <w:numId w:val="28"/>
        </w:numPr>
      </w:pPr>
      <w:r w:rsidRPr="003A6F31">
        <w:t>végpont</w:t>
      </w:r>
    </w:p>
    <w:p w14:paraId="77730695" w14:textId="70C59DC0" w:rsidR="002A6800" w:rsidRPr="003A6F31" w:rsidRDefault="002A6800" w:rsidP="002A6800">
      <w:pPr>
        <w:pStyle w:val="Listaszerbekezds"/>
        <w:ind w:left="1080" w:firstLine="0"/>
        <w:rPr>
          <w:b/>
          <w:bCs/>
        </w:rPr>
      </w:pPr>
      <w:r w:rsidRPr="003A6F31">
        <w:rPr>
          <w:b/>
          <w:bCs/>
        </w:rPr>
        <w:t>/</w:t>
      </w:r>
      <w:proofErr w:type="spellStart"/>
      <w:r w:rsidRPr="003A6F31">
        <w:rPr>
          <w:b/>
          <w:bCs/>
        </w:rPr>
        <w:t>verify</w:t>
      </w:r>
      <w:proofErr w:type="spellEnd"/>
    </w:p>
    <w:p w14:paraId="6841B147" w14:textId="6AD14345" w:rsidR="002A6800" w:rsidRPr="003A6F31" w:rsidRDefault="002A6800" w:rsidP="002A6800">
      <w:pPr>
        <w:pStyle w:val="Listaszerbekezds"/>
        <w:numPr>
          <w:ilvl w:val="0"/>
          <w:numId w:val="28"/>
        </w:numPr>
        <w:rPr>
          <w:b/>
          <w:bCs/>
        </w:rPr>
      </w:pPr>
      <w:r w:rsidRPr="003A6F31">
        <w:t>kérés tartalma</w:t>
      </w:r>
    </w:p>
    <w:p w14:paraId="3FF0706E" w14:textId="60356710" w:rsidR="00E41A1E" w:rsidRPr="003A6F31" w:rsidRDefault="00E41A1E" w:rsidP="00E41A1E">
      <w:pPr>
        <w:pStyle w:val="Kd"/>
        <w:ind w:left="1080"/>
      </w:pPr>
      <w:r w:rsidRPr="003A6F31">
        <w:t>{</w:t>
      </w:r>
    </w:p>
    <w:p w14:paraId="0615F877" w14:textId="77777777" w:rsidR="00E41A1E" w:rsidRPr="003A6F31" w:rsidRDefault="00E41A1E" w:rsidP="00E41A1E">
      <w:pPr>
        <w:pStyle w:val="Kd"/>
        <w:ind w:left="1080"/>
      </w:pPr>
      <w:r w:rsidRPr="003A6F31">
        <w:tab/>
        <w:t>"</w:t>
      </w:r>
      <w:proofErr w:type="spellStart"/>
      <w:r w:rsidRPr="003A6F31">
        <w:t>chunks</w:t>
      </w:r>
      <w:proofErr w:type="spellEnd"/>
      <w:r w:rsidRPr="003A6F31">
        <w:t>": [</w:t>
      </w:r>
    </w:p>
    <w:p w14:paraId="13E9B22B" w14:textId="77777777" w:rsidR="00E41A1E" w:rsidRPr="003A6F31" w:rsidRDefault="00E41A1E" w:rsidP="00E41A1E">
      <w:pPr>
        <w:pStyle w:val="Kd"/>
        <w:ind w:left="1080"/>
      </w:pPr>
      <w:r w:rsidRPr="003A6F31">
        <w:tab/>
      </w:r>
      <w:r w:rsidRPr="003A6F31">
        <w:tab/>
        <w:t>{</w:t>
      </w:r>
    </w:p>
    <w:p w14:paraId="0764D34C" w14:textId="77777777" w:rsidR="00E41A1E" w:rsidRPr="003A6F31" w:rsidRDefault="00E41A1E" w:rsidP="00E41A1E">
      <w:pPr>
        <w:pStyle w:val="Kd"/>
        <w:ind w:left="1080"/>
      </w:pPr>
      <w:r w:rsidRPr="003A6F31">
        <w:tab/>
      </w:r>
      <w:r w:rsidRPr="003A6F31">
        <w:tab/>
      </w:r>
      <w:r w:rsidRPr="003A6F31">
        <w:tab/>
        <w:t>"</w:t>
      </w:r>
      <w:proofErr w:type="spellStart"/>
      <w:r w:rsidRPr="003A6F31">
        <w:t>metadata</w:t>
      </w:r>
      <w:proofErr w:type="spellEnd"/>
      <w:r w:rsidRPr="003A6F31">
        <w:t>": {</w:t>
      </w:r>
    </w:p>
    <w:p w14:paraId="420ABC83" w14:textId="77777777" w:rsidR="00E41A1E" w:rsidRPr="003A6F31" w:rsidRDefault="00E41A1E" w:rsidP="00E41A1E">
      <w:pPr>
        <w:pStyle w:val="Kd"/>
        <w:ind w:left="1080"/>
      </w:pPr>
      <w:r w:rsidRPr="003A6F31">
        <w:tab/>
      </w:r>
      <w:r w:rsidRPr="003A6F31">
        <w:tab/>
      </w:r>
      <w:r w:rsidRPr="003A6F31">
        <w:tab/>
      </w:r>
      <w:r w:rsidRPr="003A6F31">
        <w:tab/>
        <w:t>"</w:t>
      </w:r>
      <w:proofErr w:type="spellStart"/>
      <w:r w:rsidRPr="003A6F31">
        <w:t>epoch</w:t>
      </w:r>
      <w:proofErr w:type="spellEnd"/>
      <w:r w:rsidRPr="003A6F31">
        <w:t>": {</w:t>
      </w:r>
    </w:p>
    <w:p w14:paraId="30EEC662" w14:textId="77777777" w:rsidR="00E41A1E" w:rsidRPr="003A6F31" w:rsidRDefault="00E41A1E" w:rsidP="00E41A1E">
      <w:pPr>
        <w:pStyle w:val="Kd"/>
        <w:ind w:left="1080"/>
      </w:pPr>
      <w:r w:rsidRPr="003A6F31">
        <w:tab/>
      </w:r>
      <w:r w:rsidRPr="003A6F31">
        <w:tab/>
      </w:r>
      <w:r w:rsidRPr="003A6F31">
        <w:tab/>
      </w:r>
      <w:r w:rsidRPr="003A6F31">
        <w:tab/>
      </w:r>
      <w:r w:rsidRPr="003A6F31">
        <w:tab/>
        <w:t xml:space="preserve">"unit": </w:t>
      </w:r>
      <w:proofErr w:type="spellStart"/>
      <w:proofErr w:type="gramStart"/>
      <w:r w:rsidRPr="003A6F31">
        <w:t>string</w:t>
      </w:r>
      <w:proofErr w:type="spellEnd"/>
      <w:r w:rsidRPr="003A6F31">
        <w:t>(</w:t>
      </w:r>
      <w:proofErr w:type="gramEnd"/>
      <w:r w:rsidRPr="003A6F31">
        <w:t>),</w:t>
      </w:r>
    </w:p>
    <w:p w14:paraId="533D5A71" w14:textId="77777777" w:rsidR="00E41A1E" w:rsidRPr="003A6F31" w:rsidRDefault="00E41A1E" w:rsidP="00E41A1E">
      <w:pPr>
        <w:pStyle w:val="Kd"/>
        <w:ind w:left="1080"/>
      </w:pPr>
      <w:r w:rsidRPr="003A6F31">
        <w:tab/>
      </w:r>
      <w:r w:rsidRPr="003A6F31">
        <w:tab/>
      </w:r>
      <w:r w:rsidRPr="003A6F31">
        <w:tab/>
      </w:r>
      <w:r w:rsidRPr="003A6F31">
        <w:tab/>
      </w:r>
      <w:r w:rsidRPr="003A6F31">
        <w:tab/>
        <w:t>"</w:t>
      </w:r>
      <w:proofErr w:type="spellStart"/>
      <w:r w:rsidRPr="003A6F31">
        <w:t>value</w:t>
      </w:r>
      <w:proofErr w:type="spellEnd"/>
      <w:r w:rsidRPr="003A6F31">
        <w:t xml:space="preserve">": </w:t>
      </w:r>
      <w:proofErr w:type="gramStart"/>
      <w:r w:rsidRPr="003A6F31">
        <w:t>integer(</w:t>
      </w:r>
      <w:proofErr w:type="gramEnd"/>
      <w:r w:rsidRPr="003A6F31">
        <w:t>),</w:t>
      </w:r>
    </w:p>
    <w:p w14:paraId="73C38DC5" w14:textId="77777777" w:rsidR="00E41A1E" w:rsidRPr="003A6F31" w:rsidRDefault="00E41A1E" w:rsidP="00E41A1E">
      <w:pPr>
        <w:pStyle w:val="Kd"/>
        <w:ind w:left="1080"/>
      </w:pPr>
      <w:r w:rsidRPr="003A6F31">
        <w:tab/>
      </w:r>
      <w:r w:rsidRPr="003A6F31">
        <w:tab/>
      </w:r>
      <w:r w:rsidRPr="003A6F31">
        <w:tab/>
      </w:r>
      <w:r w:rsidRPr="003A6F31">
        <w:tab/>
        <w:t>},</w:t>
      </w:r>
    </w:p>
    <w:p w14:paraId="3022ADE9" w14:textId="77777777" w:rsidR="00E41A1E" w:rsidRPr="003A6F31" w:rsidRDefault="00E41A1E" w:rsidP="00E41A1E">
      <w:pPr>
        <w:pStyle w:val="Kd"/>
        <w:ind w:left="1080"/>
      </w:pPr>
      <w:r w:rsidRPr="003A6F31">
        <w:tab/>
      </w:r>
      <w:r w:rsidRPr="003A6F31">
        <w:tab/>
      </w:r>
      <w:r w:rsidRPr="003A6F31">
        <w:tab/>
      </w:r>
      <w:r w:rsidRPr="003A6F31">
        <w:tab/>
        <w:t>"</w:t>
      </w:r>
      <w:proofErr w:type="spellStart"/>
      <w:r w:rsidRPr="003A6F31">
        <w:t>sessionId</w:t>
      </w:r>
      <w:proofErr w:type="spellEnd"/>
      <w:r w:rsidRPr="003A6F31">
        <w:t xml:space="preserve">": </w:t>
      </w:r>
      <w:proofErr w:type="spellStart"/>
      <w:proofErr w:type="gramStart"/>
      <w:r w:rsidRPr="003A6F31">
        <w:t>string</w:t>
      </w:r>
      <w:proofErr w:type="spellEnd"/>
      <w:r w:rsidRPr="003A6F31">
        <w:t>(</w:t>
      </w:r>
      <w:proofErr w:type="gramEnd"/>
      <w:r w:rsidRPr="003A6F31">
        <w:t>),</w:t>
      </w:r>
    </w:p>
    <w:p w14:paraId="3D769A7D" w14:textId="77777777" w:rsidR="00E41A1E" w:rsidRPr="003A6F31" w:rsidRDefault="00E41A1E" w:rsidP="00E41A1E">
      <w:pPr>
        <w:pStyle w:val="Kd"/>
        <w:ind w:left="1080"/>
      </w:pPr>
      <w:r w:rsidRPr="003A6F31">
        <w:tab/>
      </w:r>
      <w:r w:rsidRPr="003A6F31">
        <w:tab/>
      </w:r>
      <w:r w:rsidRPr="003A6F31">
        <w:tab/>
      </w:r>
      <w:r w:rsidRPr="003A6F31">
        <w:tab/>
        <w:t>"</w:t>
      </w:r>
      <w:proofErr w:type="spellStart"/>
      <w:r w:rsidRPr="003A6F31">
        <w:t>streamId</w:t>
      </w:r>
      <w:proofErr w:type="spellEnd"/>
      <w:r w:rsidRPr="003A6F31">
        <w:t xml:space="preserve">": </w:t>
      </w:r>
      <w:proofErr w:type="spellStart"/>
      <w:proofErr w:type="gramStart"/>
      <w:r w:rsidRPr="003A6F31">
        <w:t>string</w:t>
      </w:r>
      <w:proofErr w:type="spellEnd"/>
      <w:r w:rsidRPr="003A6F31">
        <w:t>(</w:t>
      </w:r>
      <w:proofErr w:type="gramEnd"/>
      <w:r w:rsidRPr="003A6F31">
        <w:t>),</w:t>
      </w:r>
    </w:p>
    <w:p w14:paraId="0A1174E5" w14:textId="77777777" w:rsidR="00E41A1E" w:rsidRPr="003A6F31" w:rsidRDefault="00E41A1E" w:rsidP="00E41A1E">
      <w:pPr>
        <w:pStyle w:val="Kd"/>
        <w:ind w:left="1080"/>
      </w:pPr>
      <w:r w:rsidRPr="003A6F31">
        <w:tab/>
      </w:r>
      <w:r w:rsidRPr="003A6F31">
        <w:tab/>
      </w:r>
      <w:r w:rsidRPr="003A6F31">
        <w:tab/>
      </w:r>
      <w:r w:rsidRPr="003A6F31">
        <w:tab/>
        <w:t>"</w:t>
      </w:r>
      <w:proofErr w:type="spellStart"/>
      <w:r w:rsidRPr="003A6F31">
        <w:t>sequenceNumber</w:t>
      </w:r>
      <w:proofErr w:type="spellEnd"/>
      <w:r w:rsidRPr="003A6F31">
        <w:t xml:space="preserve">": </w:t>
      </w:r>
      <w:proofErr w:type="gramStart"/>
      <w:r w:rsidRPr="003A6F31">
        <w:t>integer(</w:t>
      </w:r>
      <w:proofErr w:type="gramEnd"/>
      <w:r w:rsidRPr="003A6F31">
        <w:t>),</w:t>
      </w:r>
    </w:p>
    <w:p w14:paraId="5ABE339B" w14:textId="6DBFAD16" w:rsidR="00E41A1E" w:rsidRPr="003A6F31" w:rsidRDefault="00E41A1E" w:rsidP="00E41A1E">
      <w:pPr>
        <w:pStyle w:val="Kd"/>
        <w:ind w:left="1080"/>
      </w:pPr>
      <w:r w:rsidRPr="003A6F31">
        <w:tab/>
      </w:r>
      <w:r w:rsidRPr="003A6F31">
        <w:tab/>
      </w:r>
      <w:r w:rsidRPr="003A6F31">
        <w:tab/>
      </w:r>
      <w:r w:rsidRPr="003A6F31">
        <w:tab/>
        <w:t>"</w:t>
      </w:r>
      <w:proofErr w:type="spellStart"/>
      <w:r w:rsidRPr="003A6F31">
        <w:t>userId</w:t>
      </w:r>
      <w:proofErr w:type="spellEnd"/>
      <w:r w:rsidRPr="003A6F31">
        <w:t xml:space="preserve">": </w:t>
      </w:r>
      <w:proofErr w:type="spellStart"/>
      <w:proofErr w:type="gramStart"/>
      <w:r w:rsidRPr="003A6F31">
        <w:t>string</w:t>
      </w:r>
      <w:proofErr w:type="spellEnd"/>
      <w:r w:rsidRPr="003A6F31">
        <w:t>(</w:t>
      </w:r>
      <w:proofErr w:type="gramEnd"/>
      <w:r w:rsidRPr="003A6F31">
        <w:t>)</w:t>
      </w:r>
      <w:r w:rsidR="009B500C" w:rsidRPr="003A6F31">
        <w:t>,</w:t>
      </w:r>
    </w:p>
    <w:p w14:paraId="4DCEA6E9" w14:textId="77777777" w:rsidR="00E41A1E" w:rsidRPr="003A6F31" w:rsidRDefault="00E41A1E" w:rsidP="00E41A1E">
      <w:pPr>
        <w:pStyle w:val="Kd"/>
        <w:ind w:left="1080"/>
      </w:pPr>
      <w:r w:rsidRPr="003A6F31">
        <w:tab/>
      </w:r>
      <w:r w:rsidRPr="003A6F31">
        <w:tab/>
      </w:r>
      <w:r w:rsidRPr="003A6F31">
        <w:tab/>
        <w:t>},</w:t>
      </w:r>
    </w:p>
    <w:p w14:paraId="0BE61E2D" w14:textId="2A863152" w:rsidR="00E41A1E" w:rsidRPr="003A6F31" w:rsidRDefault="00E41A1E" w:rsidP="00E41A1E">
      <w:pPr>
        <w:pStyle w:val="Kd"/>
        <w:ind w:left="1080"/>
      </w:pPr>
      <w:r w:rsidRPr="003A6F31">
        <w:tab/>
      </w:r>
      <w:r w:rsidRPr="003A6F31">
        <w:tab/>
        <w:t>"</w:t>
      </w:r>
      <w:proofErr w:type="spellStart"/>
      <w:r w:rsidRPr="003A6F31">
        <w:t>chunk</w:t>
      </w:r>
      <w:proofErr w:type="spellEnd"/>
      <w:r w:rsidRPr="003A6F31">
        <w:t xml:space="preserve">": </w:t>
      </w:r>
      <w:proofErr w:type="spellStart"/>
      <w:proofErr w:type="gramStart"/>
      <w:r w:rsidRPr="003A6F31">
        <w:t>array</w:t>
      </w:r>
      <w:proofErr w:type="spellEnd"/>
      <w:r w:rsidRPr="003A6F31">
        <w:t>(</w:t>
      </w:r>
      <w:proofErr w:type="gramEnd"/>
      <w:r w:rsidRPr="003A6F31">
        <w:t>),</w:t>
      </w:r>
    </w:p>
    <w:p w14:paraId="16205C8C" w14:textId="77777777" w:rsidR="00E41A1E" w:rsidRPr="003A6F31" w:rsidRDefault="00E41A1E" w:rsidP="00E41A1E">
      <w:pPr>
        <w:pStyle w:val="Kd"/>
        <w:ind w:left="1080"/>
      </w:pPr>
      <w:r w:rsidRPr="003A6F31">
        <w:tab/>
      </w:r>
      <w:r w:rsidRPr="003A6F31">
        <w:tab/>
        <w:t>}</w:t>
      </w:r>
    </w:p>
    <w:p w14:paraId="728B232D" w14:textId="49117E7F" w:rsidR="00E41A1E" w:rsidRPr="003A6F31" w:rsidRDefault="00E41A1E" w:rsidP="00E41A1E">
      <w:pPr>
        <w:pStyle w:val="Kd"/>
        <w:ind w:left="1080"/>
      </w:pPr>
      <w:r w:rsidRPr="003A6F31">
        <w:tab/>
        <w:t>]</w:t>
      </w:r>
      <w:r w:rsidR="00302E02" w:rsidRPr="003A6F31">
        <w:t>,</w:t>
      </w:r>
    </w:p>
    <w:p w14:paraId="5FC5620A" w14:textId="1DE16C76" w:rsidR="00302E02" w:rsidRPr="003A6F31" w:rsidRDefault="00302E02" w:rsidP="00E41A1E">
      <w:pPr>
        <w:pStyle w:val="Kd"/>
        <w:ind w:left="1080"/>
      </w:pPr>
      <w:r w:rsidRPr="003A6F31">
        <w:tab/>
        <w:t>"</w:t>
      </w:r>
      <w:proofErr w:type="spellStart"/>
      <w:r w:rsidRPr="003A6F31">
        <w:t>profile</w:t>
      </w:r>
      <w:proofErr w:type="spellEnd"/>
      <w:r w:rsidRPr="003A6F31">
        <w:t>": {</w:t>
      </w:r>
    </w:p>
    <w:p w14:paraId="6C0AB6D8" w14:textId="4ED2A70A" w:rsidR="00302E02" w:rsidRPr="003A6F31" w:rsidRDefault="00302E02" w:rsidP="00E41A1E">
      <w:pPr>
        <w:pStyle w:val="Kd"/>
        <w:ind w:left="1080"/>
      </w:pPr>
      <w:r w:rsidRPr="003A6F31">
        <w:tab/>
      </w:r>
      <w:r w:rsidRPr="003A6F31">
        <w:tab/>
      </w:r>
      <w:r w:rsidR="00E5658B" w:rsidRPr="003A6F31">
        <w:t>"</w:t>
      </w:r>
      <w:proofErr w:type="spellStart"/>
      <w:r w:rsidR="00E5658B" w:rsidRPr="003A6F31">
        <w:t>profileId</w:t>
      </w:r>
      <w:proofErr w:type="spellEnd"/>
      <w:r w:rsidR="00E5658B" w:rsidRPr="003A6F31">
        <w:t xml:space="preserve">": </w:t>
      </w:r>
      <w:proofErr w:type="spellStart"/>
      <w:proofErr w:type="gramStart"/>
      <w:r w:rsidR="00E5658B" w:rsidRPr="003A6F31">
        <w:t>string</w:t>
      </w:r>
      <w:proofErr w:type="spellEnd"/>
      <w:r w:rsidR="00E5658B" w:rsidRPr="003A6F31">
        <w:t>(</w:t>
      </w:r>
      <w:proofErr w:type="gramEnd"/>
      <w:r w:rsidR="00E5658B" w:rsidRPr="003A6F31">
        <w:t>),</w:t>
      </w:r>
    </w:p>
    <w:p w14:paraId="025F05F9" w14:textId="1860ED9F" w:rsidR="00B80058" w:rsidRPr="003A6F31" w:rsidRDefault="00B80058" w:rsidP="00E41A1E">
      <w:pPr>
        <w:pStyle w:val="Kd"/>
        <w:ind w:left="1080"/>
      </w:pPr>
      <w:r w:rsidRPr="003A6F31">
        <w:tab/>
      </w:r>
      <w:r w:rsidRPr="003A6F31">
        <w:tab/>
        <w:t>"</w:t>
      </w:r>
      <w:proofErr w:type="spellStart"/>
      <w:r w:rsidRPr="003A6F31">
        <w:t>userId</w:t>
      </w:r>
      <w:proofErr w:type="spellEnd"/>
      <w:r w:rsidRPr="003A6F31">
        <w:t xml:space="preserve">": </w:t>
      </w:r>
      <w:proofErr w:type="spellStart"/>
      <w:proofErr w:type="gramStart"/>
      <w:r w:rsidRPr="003A6F31">
        <w:t>string</w:t>
      </w:r>
      <w:proofErr w:type="spellEnd"/>
      <w:r w:rsidRPr="003A6F31">
        <w:t>(</w:t>
      </w:r>
      <w:proofErr w:type="gramEnd"/>
      <w:r w:rsidRPr="003A6F31">
        <w:t>),</w:t>
      </w:r>
    </w:p>
    <w:p w14:paraId="01BA23E2" w14:textId="6774F3DB" w:rsidR="00E5658B" w:rsidRPr="003A6F31" w:rsidRDefault="00E5658B" w:rsidP="00E41A1E">
      <w:pPr>
        <w:pStyle w:val="Kd"/>
        <w:ind w:left="1080"/>
      </w:pPr>
      <w:r w:rsidRPr="003A6F31">
        <w:tab/>
      </w:r>
      <w:r w:rsidRPr="003A6F31">
        <w:tab/>
        <w:t>"</w:t>
      </w:r>
      <w:proofErr w:type="spellStart"/>
      <w:r w:rsidRPr="003A6F31">
        <w:t>profileData</w:t>
      </w:r>
      <w:proofErr w:type="spellEnd"/>
      <w:r w:rsidRPr="003A6F31">
        <w:t>"</w:t>
      </w:r>
      <w:r w:rsidR="00B80058" w:rsidRPr="003A6F31">
        <w:t xml:space="preserve">: </w:t>
      </w:r>
      <w:proofErr w:type="spellStart"/>
      <w:proofErr w:type="gramStart"/>
      <w:r w:rsidR="00B80058" w:rsidRPr="003A6F31">
        <w:t>string</w:t>
      </w:r>
      <w:proofErr w:type="spellEnd"/>
      <w:r w:rsidR="00B80058" w:rsidRPr="003A6F31">
        <w:t>(</w:t>
      </w:r>
      <w:proofErr w:type="gramEnd"/>
      <w:r w:rsidR="00B80058" w:rsidRPr="003A6F31">
        <w:t>)</w:t>
      </w:r>
      <w:r w:rsidR="0004590B" w:rsidRPr="003A6F31">
        <w:t>,</w:t>
      </w:r>
    </w:p>
    <w:p w14:paraId="3F2EA50E" w14:textId="378A054A" w:rsidR="00302E02" w:rsidRPr="003A6F31" w:rsidRDefault="00302E02" w:rsidP="00E41A1E">
      <w:pPr>
        <w:pStyle w:val="Kd"/>
        <w:ind w:left="1080"/>
      </w:pPr>
      <w:r w:rsidRPr="003A6F31">
        <w:tab/>
        <w:t>}</w:t>
      </w:r>
      <w:r w:rsidR="00437F23" w:rsidRPr="003A6F31">
        <w:t>,</w:t>
      </w:r>
    </w:p>
    <w:p w14:paraId="5ED157A7" w14:textId="2507B50F" w:rsidR="00E41A1E" w:rsidRPr="003A6F31" w:rsidRDefault="00E41A1E" w:rsidP="00E41A1E">
      <w:pPr>
        <w:pStyle w:val="Kd"/>
        <w:ind w:left="0"/>
      </w:pPr>
      <w:r w:rsidRPr="003A6F31">
        <w:tab/>
        <w:t xml:space="preserve">  }</w:t>
      </w:r>
    </w:p>
    <w:p w14:paraId="790E982A" w14:textId="2E28552F" w:rsidR="00E41A1E" w:rsidRPr="003A6F31" w:rsidRDefault="00010B40" w:rsidP="00010B40">
      <w:pPr>
        <w:pStyle w:val="Listaszerbekezds"/>
        <w:numPr>
          <w:ilvl w:val="0"/>
          <w:numId w:val="28"/>
        </w:numPr>
        <w:rPr>
          <w:b/>
          <w:bCs/>
        </w:rPr>
      </w:pPr>
      <w:r w:rsidRPr="003A6F31">
        <w:t>válasz tartalma</w:t>
      </w:r>
    </w:p>
    <w:p w14:paraId="73D717C0" w14:textId="035BFC61" w:rsidR="00022A6E" w:rsidRPr="003A6F31" w:rsidRDefault="00022A6E" w:rsidP="00022A6E">
      <w:pPr>
        <w:pStyle w:val="Kd"/>
        <w:ind w:left="1080"/>
      </w:pPr>
      <w:r w:rsidRPr="003A6F31">
        <w:t>{</w:t>
      </w:r>
    </w:p>
    <w:p w14:paraId="1DB72274" w14:textId="734F14DC" w:rsidR="00022A6E" w:rsidRPr="003A6F31" w:rsidRDefault="00022A6E" w:rsidP="00022A6E">
      <w:pPr>
        <w:pStyle w:val="Kd"/>
        <w:ind w:left="1080"/>
      </w:pPr>
      <w:r w:rsidRPr="003A6F31">
        <w:lastRenderedPageBreak/>
        <w:tab/>
        <w:t>"status": "ok",</w:t>
      </w:r>
    </w:p>
    <w:p w14:paraId="15B17FCE" w14:textId="0C29C40E" w:rsidR="00022A6E" w:rsidRPr="003A6F31" w:rsidRDefault="00022A6E" w:rsidP="00022A6E">
      <w:pPr>
        <w:pStyle w:val="Kd"/>
        <w:ind w:left="1080"/>
      </w:pPr>
      <w:r w:rsidRPr="003A6F31">
        <w:tab/>
        <w:t>"</w:t>
      </w:r>
      <w:proofErr w:type="spellStart"/>
      <w:r w:rsidRPr="003A6F31">
        <w:t>result</w:t>
      </w:r>
      <w:proofErr w:type="spellEnd"/>
      <w:r w:rsidRPr="003A6F31">
        <w:t xml:space="preserve">": </w:t>
      </w:r>
      <w:proofErr w:type="spellStart"/>
      <w:proofErr w:type="gramStart"/>
      <w:r w:rsidR="00AD5D8D" w:rsidRPr="003A6F31">
        <w:t>float</w:t>
      </w:r>
      <w:proofErr w:type="spellEnd"/>
      <w:r w:rsidR="00AD5D8D" w:rsidRPr="003A6F31">
        <w:t>(</w:t>
      </w:r>
      <w:proofErr w:type="gramEnd"/>
      <w:r w:rsidR="00AD5D8D" w:rsidRPr="003A6F31">
        <w:t>)</w:t>
      </w:r>
    </w:p>
    <w:p w14:paraId="5C58A70B" w14:textId="597E2391" w:rsidR="005323BA" w:rsidRPr="003A6F31" w:rsidRDefault="00022A6E" w:rsidP="00022A6E">
      <w:pPr>
        <w:pStyle w:val="Kd"/>
        <w:ind w:left="1080"/>
      </w:pPr>
      <w:r w:rsidRPr="003A6F31">
        <w:t>}</w:t>
      </w:r>
    </w:p>
    <w:p w14:paraId="0234FB2B" w14:textId="2917B87A" w:rsidR="008A404A" w:rsidRPr="003A6F31" w:rsidRDefault="00007BE9" w:rsidP="008A404A">
      <w:pPr>
        <w:ind w:firstLine="0"/>
      </w:pPr>
      <w:r w:rsidRPr="003A6F31">
        <w:t xml:space="preserve">A kiértékelő szoftver által visszaadott </w:t>
      </w:r>
      <w:r w:rsidR="009A4276" w:rsidRPr="003A6F31">
        <w:t xml:space="preserve">értékeket (például verifikáció eredménye) </w:t>
      </w:r>
      <w:r w:rsidR="00072535" w:rsidRPr="003A6F31">
        <w:t>konfigurálható, futás közben cserélhető módon implementáltam</w:t>
      </w:r>
      <w:r w:rsidR="00F80609" w:rsidRPr="003A6F31">
        <w:t>.</w:t>
      </w:r>
      <w:r w:rsidR="00951244" w:rsidRPr="003A6F31">
        <w:t xml:space="preserve"> Továbbá az egyes hívások </w:t>
      </w:r>
      <w:r w:rsidR="00647E0F" w:rsidRPr="003A6F31">
        <w:t xml:space="preserve">kezelése tartalmaznak beépített késleltetést, </w:t>
      </w:r>
      <w:r w:rsidR="00D91878" w:rsidRPr="003A6F31">
        <w:t>ezzel imitálva a tényleges profil építés</w:t>
      </w:r>
      <w:r w:rsidR="00B77588" w:rsidRPr="003A6F31">
        <w:t>t</w:t>
      </w:r>
      <w:r w:rsidR="00D91878" w:rsidRPr="003A6F31">
        <w:t xml:space="preserve"> és verifikáció</w:t>
      </w:r>
      <w:r w:rsidR="00B77588" w:rsidRPr="003A6F31">
        <w:t>t</w:t>
      </w:r>
      <w:r w:rsidR="00D91878" w:rsidRPr="003A6F31">
        <w:t xml:space="preserve"> </w:t>
      </w:r>
      <w:r w:rsidR="00B77588" w:rsidRPr="003A6F31">
        <w:t xml:space="preserve">(ezek ugyanis </w:t>
      </w:r>
      <w:r w:rsidR="00D91878" w:rsidRPr="003A6F31">
        <w:t>időigényes</w:t>
      </w:r>
      <w:r w:rsidR="00B77588" w:rsidRPr="003A6F31">
        <w:t xml:space="preserve"> folyamatok)</w:t>
      </w:r>
      <w:r w:rsidR="00D91878" w:rsidRPr="003A6F31">
        <w:t>.</w:t>
      </w:r>
    </w:p>
    <w:p w14:paraId="7E85B9A4" w14:textId="162BC17D" w:rsidR="00B532E2" w:rsidRPr="003A6F31" w:rsidRDefault="00B532E2" w:rsidP="00B532E2">
      <w:pPr>
        <w:pStyle w:val="Cmsor2"/>
      </w:pPr>
      <w:bookmarkStart w:id="71" w:name="_Toc119525198"/>
      <w:r w:rsidRPr="003A6F31">
        <w:t>Konfigurációs lehetőségek</w:t>
      </w:r>
      <w:bookmarkEnd w:id="71"/>
    </w:p>
    <w:p w14:paraId="741139A3" w14:textId="21E39B10" w:rsidR="00115D65" w:rsidRPr="003A6F31" w:rsidRDefault="0082148C" w:rsidP="00524D7E">
      <w:r w:rsidRPr="003A6F31">
        <w:t>Ennek a fejezetnek a célja</w:t>
      </w:r>
      <w:r w:rsidR="00524D7E" w:rsidRPr="003A6F31">
        <w:t xml:space="preserve"> az alkalmazás szerver</w:t>
      </w:r>
      <w:r w:rsidR="00B92941" w:rsidRPr="003A6F31">
        <w:t xml:space="preserve"> </w:t>
      </w:r>
      <w:r w:rsidR="00524D7E" w:rsidRPr="003A6F31">
        <w:t xml:space="preserve">és a </w:t>
      </w:r>
      <w:proofErr w:type="spellStart"/>
      <w:r w:rsidR="00524D7E" w:rsidRPr="003A6F31">
        <w:rPr>
          <w:i/>
          <w:iCs/>
        </w:rPr>
        <w:t>mock</w:t>
      </w:r>
      <w:proofErr w:type="spellEnd"/>
      <w:r w:rsidR="00524D7E" w:rsidRPr="003A6F31">
        <w:rPr>
          <w:i/>
          <w:iCs/>
        </w:rPr>
        <w:t xml:space="preserve"> </w:t>
      </w:r>
      <w:r w:rsidR="00524D7E" w:rsidRPr="003A6F31">
        <w:t>kiértékelő szerver konfigurációs lehetőségei</w:t>
      </w:r>
      <w:r w:rsidRPr="003A6F31">
        <w:t>nek dokumentációja</w:t>
      </w:r>
      <w:r w:rsidR="00524D7E" w:rsidRPr="003A6F31">
        <w:t>.</w:t>
      </w:r>
    </w:p>
    <w:p w14:paraId="392C6288" w14:textId="77777777" w:rsidR="00301239" w:rsidRPr="003A6F31" w:rsidRDefault="00115D65" w:rsidP="00FC5689">
      <w:pPr>
        <w:pStyle w:val="Cmsor3"/>
      </w:pPr>
      <w:bookmarkStart w:id="72" w:name="_Toc119525199"/>
      <w:r w:rsidRPr="003A6F31">
        <w:t>Alkalmazás szerver</w:t>
      </w:r>
      <w:bookmarkEnd w:id="72"/>
    </w:p>
    <w:p w14:paraId="35EF0DE7" w14:textId="13FE8DAE" w:rsidR="00DF7A15" w:rsidRPr="003A6F31" w:rsidRDefault="00DF7A15" w:rsidP="000401B5">
      <w:pPr>
        <w:pStyle w:val="Listaszerbekezds"/>
        <w:numPr>
          <w:ilvl w:val="0"/>
          <w:numId w:val="28"/>
        </w:numPr>
        <w:rPr>
          <w:b/>
          <w:bCs/>
        </w:rPr>
      </w:pPr>
      <w:r w:rsidRPr="003A6F31">
        <w:rPr>
          <w:b/>
          <w:bCs/>
        </w:rPr>
        <w:t>NAME</w:t>
      </w:r>
    </w:p>
    <w:p w14:paraId="54A3C4D7" w14:textId="3DCB49D3" w:rsidR="00AA0A5A" w:rsidRPr="003A6F31" w:rsidRDefault="005929E9" w:rsidP="00AA0A5A">
      <w:pPr>
        <w:pStyle w:val="Listaszerbekezds"/>
        <w:ind w:left="1080" w:firstLine="0"/>
      </w:pPr>
      <w:r w:rsidRPr="003A6F31">
        <w:t>Az alkalmazás neve.</w:t>
      </w:r>
    </w:p>
    <w:p w14:paraId="3ADC0715" w14:textId="58848414" w:rsidR="00AA0A5A" w:rsidRPr="003A6F31" w:rsidRDefault="00AA0A5A" w:rsidP="00AA0A5A">
      <w:pPr>
        <w:pStyle w:val="Listaszerbekezds"/>
        <w:ind w:left="1080" w:firstLine="0"/>
        <w:rPr>
          <w:b/>
          <w:bCs/>
        </w:rPr>
      </w:pPr>
      <w:r w:rsidRPr="003A6F31">
        <w:t>Alapértelmezett érték</w:t>
      </w:r>
      <w:r w:rsidR="00683870" w:rsidRPr="003A6F31">
        <w:t>e</w:t>
      </w:r>
      <w:r w:rsidRPr="003A6F31">
        <w:t>:</w:t>
      </w:r>
      <w:r w:rsidR="00683870" w:rsidRPr="003A6F31">
        <w:t xml:space="preserve"> „</w:t>
      </w:r>
      <w:r w:rsidR="00683870" w:rsidRPr="003A6F31">
        <w:rPr>
          <w:b/>
          <w:bCs/>
        </w:rPr>
        <w:t>x11</w:t>
      </w:r>
      <w:r w:rsidR="002A2B94" w:rsidRPr="003A6F31">
        <w:rPr>
          <w:b/>
          <w:bCs/>
        </w:rPr>
        <w:t>_</w:t>
      </w:r>
      <w:r w:rsidR="00683870" w:rsidRPr="003A6F31">
        <w:rPr>
          <w:b/>
          <w:bCs/>
        </w:rPr>
        <w:t>sentinel</w:t>
      </w:r>
      <w:r w:rsidR="002A2B94" w:rsidRPr="003A6F31">
        <w:rPr>
          <w:b/>
          <w:bCs/>
        </w:rPr>
        <w:t>_</w:t>
      </w:r>
      <w:r w:rsidR="00683870" w:rsidRPr="003A6F31">
        <w:rPr>
          <w:b/>
          <w:bCs/>
        </w:rPr>
        <w:t>server”</w:t>
      </w:r>
    </w:p>
    <w:p w14:paraId="10BDE43F" w14:textId="569887EA" w:rsidR="00DF7A15" w:rsidRPr="003A6F31" w:rsidRDefault="00DF7A15" w:rsidP="00A82E93">
      <w:pPr>
        <w:pStyle w:val="Listaszerbekezds"/>
        <w:numPr>
          <w:ilvl w:val="0"/>
          <w:numId w:val="28"/>
        </w:numPr>
        <w:rPr>
          <w:b/>
          <w:bCs/>
        </w:rPr>
      </w:pPr>
      <w:r w:rsidRPr="003A6F31">
        <w:rPr>
          <w:b/>
          <w:bCs/>
        </w:rPr>
        <w:t>PORT</w:t>
      </w:r>
    </w:p>
    <w:p w14:paraId="34A2FAA5" w14:textId="6638239D" w:rsidR="00A60D74" w:rsidRPr="003A6F31" w:rsidRDefault="00B013A2" w:rsidP="00A60D74">
      <w:pPr>
        <w:pStyle w:val="Listaszerbekezds"/>
        <w:ind w:left="1080" w:firstLine="0"/>
      </w:pPr>
      <w:r w:rsidRPr="003A6F31">
        <w:t>A port, amelyen keresztül az alkalmazás elérhető.</w:t>
      </w:r>
    </w:p>
    <w:p w14:paraId="12BB1F72" w14:textId="58B720E6" w:rsidR="00A72192" w:rsidRPr="003A6F31" w:rsidRDefault="00A72192" w:rsidP="00A60D74">
      <w:pPr>
        <w:pStyle w:val="Listaszerbekezds"/>
        <w:ind w:left="1080" w:firstLine="0"/>
        <w:rPr>
          <w:b/>
          <w:bCs/>
        </w:rPr>
      </w:pPr>
      <w:r w:rsidRPr="003A6F31">
        <w:t xml:space="preserve">Alapértelmezett értéke: </w:t>
      </w:r>
      <w:r w:rsidRPr="003A6F31">
        <w:rPr>
          <w:b/>
          <w:bCs/>
        </w:rPr>
        <w:t>80</w:t>
      </w:r>
      <w:r w:rsidR="00A24968" w:rsidRPr="003A6F31">
        <w:rPr>
          <w:b/>
          <w:bCs/>
        </w:rPr>
        <w:t>8</w:t>
      </w:r>
      <w:r w:rsidRPr="003A6F31">
        <w:rPr>
          <w:b/>
          <w:bCs/>
        </w:rPr>
        <w:t>1</w:t>
      </w:r>
    </w:p>
    <w:p w14:paraId="0924BE45" w14:textId="7E8DFE19" w:rsidR="00DF7A15" w:rsidRPr="003A6F31" w:rsidRDefault="00DF7A15" w:rsidP="00DF7A15">
      <w:pPr>
        <w:pStyle w:val="Listaszerbekezds"/>
        <w:numPr>
          <w:ilvl w:val="0"/>
          <w:numId w:val="28"/>
        </w:numPr>
        <w:rPr>
          <w:b/>
          <w:bCs/>
        </w:rPr>
      </w:pPr>
      <w:r w:rsidRPr="003A6F31">
        <w:rPr>
          <w:b/>
          <w:bCs/>
        </w:rPr>
        <w:t>DB_HOST</w:t>
      </w:r>
    </w:p>
    <w:p w14:paraId="5982C21B" w14:textId="04FC8902" w:rsidR="00AA4449" w:rsidRPr="003A6F31" w:rsidRDefault="00512990" w:rsidP="0053243D">
      <w:pPr>
        <w:pStyle w:val="Listaszerbekezds"/>
        <w:ind w:left="1080" w:firstLine="0"/>
      </w:pPr>
      <w:r w:rsidRPr="003A6F31">
        <w:t xml:space="preserve">Az adatbázis </w:t>
      </w:r>
      <w:proofErr w:type="spellStart"/>
      <w:r w:rsidR="00AA4449" w:rsidRPr="003A6F31">
        <w:rPr>
          <w:i/>
          <w:iCs/>
        </w:rPr>
        <w:t>host</w:t>
      </w:r>
      <w:proofErr w:type="spellEnd"/>
      <w:r w:rsidR="00AA4449" w:rsidRPr="003A6F31">
        <w:rPr>
          <w:i/>
          <w:iCs/>
        </w:rPr>
        <w:t xml:space="preserve"> </w:t>
      </w:r>
      <w:r w:rsidR="00AA4449" w:rsidRPr="003A6F31">
        <w:t>neve.</w:t>
      </w:r>
    </w:p>
    <w:p w14:paraId="6720D708" w14:textId="54BD7B5D" w:rsidR="00AA4449" w:rsidRPr="003A6F31" w:rsidRDefault="00AA4449" w:rsidP="0053243D">
      <w:pPr>
        <w:pStyle w:val="Listaszerbekezds"/>
        <w:ind w:left="1080" w:firstLine="0"/>
        <w:rPr>
          <w:b/>
          <w:bCs/>
        </w:rPr>
      </w:pPr>
      <w:r w:rsidRPr="003A6F31">
        <w:t xml:space="preserve">Alapértelmezett értéke: </w:t>
      </w:r>
      <w:r w:rsidRPr="003A6F31">
        <w:rPr>
          <w:b/>
          <w:bCs/>
        </w:rPr>
        <w:t>„db”</w:t>
      </w:r>
    </w:p>
    <w:p w14:paraId="61A400BB" w14:textId="3F7F3D85" w:rsidR="00DF7A15" w:rsidRPr="003A6F31" w:rsidRDefault="00DF7A15" w:rsidP="00DF7A15">
      <w:pPr>
        <w:pStyle w:val="Listaszerbekezds"/>
        <w:numPr>
          <w:ilvl w:val="0"/>
          <w:numId w:val="28"/>
        </w:numPr>
        <w:rPr>
          <w:b/>
          <w:bCs/>
        </w:rPr>
      </w:pPr>
      <w:r w:rsidRPr="003A6F31">
        <w:rPr>
          <w:b/>
          <w:bCs/>
        </w:rPr>
        <w:t>DB_USERNAME</w:t>
      </w:r>
    </w:p>
    <w:p w14:paraId="0F67DD74" w14:textId="2A9A8E6A" w:rsidR="00570777" w:rsidRPr="003A6F31" w:rsidRDefault="00570777" w:rsidP="00570777">
      <w:pPr>
        <w:pStyle w:val="Listaszerbekezds"/>
        <w:ind w:left="1080" w:firstLine="0"/>
      </w:pPr>
      <w:r w:rsidRPr="003A6F31">
        <w:t>Az alkalmazás szerver által használt adatbázis felhasználó neve.</w:t>
      </w:r>
    </w:p>
    <w:p w14:paraId="06563DBF" w14:textId="4D2E3F63" w:rsidR="00570777" w:rsidRPr="003A6F31" w:rsidRDefault="00570777" w:rsidP="00570777">
      <w:pPr>
        <w:pStyle w:val="Listaszerbekezds"/>
        <w:ind w:left="1080" w:firstLine="0"/>
        <w:rPr>
          <w:b/>
          <w:bCs/>
        </w:rPr>
      </w:pPr>
      <w:r w:rsidRPr="003A6F31">
        <w:t xml:space="preserve">Alapértelmezett értéke: </w:t>
      </w:r>
      <w:r w:rsidRPr="003A6F31">
        <w:rPr>
          <w:b/>
          <w:bCs/>
        </w:rPr>
        <w:t>„</w:t>
      </w:r>
      <w:proofErr w:type="spellStart"/>
      <w:r w:rsidRPr="003A6F31">
        <w:rPr>
          <w:b/>
          <w:bCs/>
        </w:rPr>
        <w:t>xss</w:t>
      </w:r>
      <w:proofErr w:type="spellEnd"/>
      <w:r w:rsidRPr="003A6F31">
        <w:rPr>
          <w:b/>
          <w:bCs/>
        </w:rPr>
        <w:t>”</w:t>
      </w:r>
    </w:p>
    <w:p w14:paraId="6BBCF174" w14:textId="02428D57" w:rsidR="00DF7A15" w:rsidRPr="003A6F31" w:rsidRDefault="00DF7A15" w:rsidP="00DF7A15">
      <w:pPr>
        <w:pStyle w:val="Listaszerbekezds"/>
        <w:numPr>
          <w:ilvl w:val="0"/>
          <w:numId w:val="28"/>
        </w:numPr>
        <w:rPr>
          <w:b/>
          <w:bCs/>
        </w:rPr>
      </w:pPr>
      <w:r w:rsidRPr="003A6F31">
        <w:rPr>
          <w:b/>
          <w:bCs/>
        </w:rPr>
        <w:t>DB_PASSWORD</w:t>
      </w:r>
    </w:p>
    <w:p w14:paraId="4E34E3F3" w14:textId="570E89A5" w:rsidR="00570777" w:rsidRPr="003A6F31" w:rsidRDefault="00570777" w:rsidP="00570777">
      <w:pPr>
        <w:pStyle w:val="Listaszerbekezds"/>
        <w:ind w:left="1080" w:firstLine="0"/>
      </w:pPr>
      <w:r w:rsidRPr="003A6F31">
        <w:t xml:space="preserve">Az alkalmazás szerver által használt adatbázis felhasználó </w:t>
      </w:r>
      <w:proofErr w:type="spellStart"/>
      <w:r w:rsidRPr="003A6F31">
        <w:t>jelszava</w:t>
      </w:r>
      <w:proofErr w:type="spellEnd"/>
      <w:r w:rsidRPr="003A6F31">
        <w:t>.</w:t>
      </w:r>
    </w:p>
    <w:p w14:paraId="63C35ACD" w14:textId="52D1E186" w:rsidR="00570777" w:rsidRPr="003A6F31" w:rsidRDefault="00570777" w:rsidP="00570777">
      <w:pPr>
        <w:pStyle w:val="Listaszerbekezds"/>
        <w:ind w:left="1080" w:firstLine="0"/>
        <w:rPr>
          <w:b/>
          <w:bCs/>
        </w:rPr>
      </w:pPr>
      <w:r w:rsidRPr="003A6F31">
        <w:t xml:space="preserve">Alapértelmezett értéke: </w:t>
      </w:r>
      <w:r w:rsidRPr="003A6F31">
        <w:rPr>
          <w:b/>
          <w:bCs/>
        </w:rPr>
        <w:t>„</w:t>
      </w:r>
      <w:proofErr w:type="spellStart"/>
      <w:r w:rsidRPr="003A6F31">
        <w:rPr>
          <w:b/>
          <w:bCs/>
        </w:rPr>
        <w:t>secret</w:t>
      </w:r>
      <w:proofErr w:type="spellEnd"/>
      <w:r w:rsidRPr="003A6F31">
        <w:rPr>
          <w:b/>
          <w:bCs/>
        </w:rPr>
        <w:t>”</w:t>
      </w:r>
    </w:p>
    <w:p w14:paraId="4A87E215" w14:textId="0A7C06E1" w:rsidR="00DF7A15" w:rsidRPr="003A6F31" w:rsidRDefault="00DF7A15" w:rsidP="00DF7A15">
      <w:pPr>
        <w:pStyle w:val="Listaszerbekezds"/>
        <w:numPr>
          <w:ilvl w:val="0"/>
          <w:numId w:val="28"/>
        </w:numPr>
        <w:rPr>
          <w:b/>
          <w:bCs/>
        </w:rPr>
      </w:pPr>
      <w:r w:rsidRPr="003A6F31">
        <w:rPr>
          <w:b/>
          <w:bCs/>
        </w:rPr>
        <w:t>DB_PORT</w:t>
      </w:r>
    </w:p>
    <w:p w14:paraId="532089B4" w14:textId="19488617" w:rsidR="00F94AB3" w:rsidRPr="003A6F31" w:rsidRDefault="00F94AB3" w:rsidP="00F94AB3">
      <w:pPr>
        <w:pStyle w:val="Listaszerbekezds"/>
        <w:ind w:left="1080" w:firstLine="0"/>
      </w:pPr>
      <w:r w:rsidRPr="003A6F31">
        <w:t>A port, amelyen keresztül az adatbázis elérhető.</w:t>
      </w:r>
    </w:p>
    <w:p w14:paraId="0E4CE5D1" w14:textId="6B8FEC55" w:rsidR="00F94AB3" w:rsidRPr="003A6F31" w:rsidRDefault="00F94AB3" w:rsidP="00F94AB3">
      <w:pPr>
        <w:pStyle w:val="Listaszerbekezds"/>
        <w:ind w:left="1080" w:firstLine="0"/>
        <w:rPr>
          <w:b/>
          <w:bCs/>
        </w:rPr>
      </w:pPr>
      <w:r w:rsidRPr="003A6F31">
        <w:lastRenderedPageBreak/>
        <w:t xml:space="preserve">Alapértelmezett értéke: </w:t>
      </w:r>
      <w:r w:rsidRPr="003A6F31">
        <w:rPr>
          <w:b/>
          <w:bCs/>
        </w:rPr>
        <w:t>5432</w:t>
      </w:r>
    </w:p>
    <w:p w14:paraId="59F90BAE" w14:textId="0B6A6ED2" w:rsidR="00DF7A15" w:rsidRPr="003A6F31" w:rsidRDefault="00DF7A15" w:rsidP="00DF7A15">
      <w:pPr>
        <w:pStyle w:val="Listaszerbekezds"/>
        <w:numPr>
          <w:ilvl w:val="0"/>
          <w:numId w:val="28"/>
        </w:numPr>
        <w:rPr>
          <w:b/>
          <w:bCs/>
        </w:rPr>
      </w:pPr>
      <w:r w:rsidRPr="003A6F31">
        <w:rPr>
          <w:b/>
          <w:bCs/>
        </w:rPr>
        <w:t>DB_NAME</w:t>
      </w:r>
    </w:p>
    <w:p w14:paraId="0D2A1E2C" w14:textId="61C188F3" w:rsidR="00F94AB3" w:rsidRPr="003A6F31" w:rsidRDefault="009A2718" w:rsidP="00F94AB3">
      <w:pPr>
        <w:pStyle w:val="Listaszerbekezds"/>
        <w:ind w:left="1080" w:firstLine="0"/>
      </w:pPr>
      <w:r w:rsidRPr="003A6F31">
        <w:t>Az alkalmazás szerver által használt adatbázis neve.</w:t>
      </w:r>
    </w:p>
    <w:p w14:paraId="58AFCE48" w14:textId="6D954EAD" w:rsidR="009A2718" w:rsidRPr="003A6F31" w:rsidRDefault="009A2718" w:rsidP="00F94AB3">
      <w:pPr>
        <w:pStyle w:val="Listaszerbekezds"/>
        <w:ind w:left="1080" w:firstLine="0"/>
      </w:pPr>
      <w:r w:rsidRPr="003A6F31">
        <w:t xml:space="preserve">Alapértelmezett értéke: </w:t>
      </w:r>
      <w:r w:rsidRPr="003A6F31">
        <w:rPr>
          <w:b/>
          <w:bCs/>
        </w:rPr>
        <w:t>„</w:t>
      </w:r>
      <w:proofErr w:type="spellStart"/>
      <w:r w:rsidRPr="003A6F31">
        <w:rPr>
          <w:b/>
          <w:bCs/>
        </w:rPr>
        <w:t>xss</w:t>
      </w:r>
      <w:proofErr w:type="spellEnd"/>
      <w:r w:rsidRPr="003A6F31">
        <w:rPr>
          <w:b/>
          <w:bCs/>
        </w:rPr>
        <w:t>”</w:t>
      </w:r>
    </w:p>
    <w:p w14:paraId="4241FA10" w14:textId="13F833D8" w:rsidR="00DF7A15" w:rsidRPr="003A6F31" w:rsidRDefault="00DF7A15" w:rsidP="00DF7A15">
      <w:pPr>
        <w:pStyle w:val="Listaszerbekezds"/>
        <w:numPr>
          <w:ilvl w:val="0"/>
          <w:numId w:val="28"/>
        </w:numPr>
        <w:rPr>
          <w:b/>
          <w:bCs/>
        </w:rPr>
      </w:pPr>
      <w:r w:rsidRPr="003A6F31">
        <w:rPr>
          <w:b/>
          <w:bCs/>
        </w:rPr>
        <w:t>EVALUATION_SERVICE_HOST</w:t>
      </w:r>
    </w:p>
    <w:p w14:paraId="33E995A6" w14:textId="32944B1B" w:rsidR="009A2718" w:rsidRPr="003A6F31" w:rsidRDefault="00E11E4A" w:rsidP="009A2718">
      <w:pPr>
        <w:pStyle w:val="Listaszerbekezds"/>
        <w:ind w:left="1080" w:firstLine="0"/>
      </w:pPr>
      <w:r w:rsidRPr="003A6F31">
        <w:t xml:space="preserve">A kiértékelő szerver </w:t>
      </w:r>
      <w:proofErr w:type="spellStart"/>
      <w:r w:rsidRPr="003A6F31">
        <w:rPr>
          <w:i/>
          <w:iCs/>
        </w:rPr>
        <w:t>host</w:t>
      </w:r>
      <w:proofErr w:type="spellEnd"/>
      <w:r w:rsidRPr="003A6F31">
        <w:rPr>
          <w:i/>
          <w:iCs/>
        </w:rPr>
        <w:t xml:space="preserve"> </w:t>
      </w:r>
      <w:r w:rsidRPr="003A6F31">
        <w:t>neve.</w:t>
      </w:r>
    </w:p>
    <w:p w14:paraId="7E12211F" w14:textId="57009426" w:rsidR="00E11E4A" w:rsidRPr="003A6F31" w:rsidRDefault="00DD07AA" w:rsidP="009A2718">
      <w:pPr>
        <w:pStyle w:val="Listaszerbekezds"/>
        <w:ind w:left="1080" w:firstLine="0"/>
        <w:rPr>
          <w:b/>
          <w:bCs/>
        </w:rPr>
      </w:pPr>
      <w:r w:rsidRPr="003A6F31">
        <w:t xml:space="preserve">Alapértelmezett értéke: </w:t>
      </w:r>
      <w:r w:rsidRPr="003A6F31">
        <w:rPr>
          <w:b/>
          <w:bCs/>
        </w:rPr>
        <w:t>„</w:t>
      </w:r>
      <w:proofErr w:type="spellStart"/>
      <w:r w:rsidRPr="003A6F31">
        <w:rPr>
          <w:b/>
          <w:bCs/>
        </w:rPr>
        <w:t>evaluation</w:t>
      </w:r>
      <w:proofErr w:type="spellEnd"/>
      <w:r w:rsidRPr="003A6F31">
        <w:rPr>
          <w:b/>
          <w:bCs/>
        </w:rPr>
        <w:t>”</w:t>
      </w:r>
    </w:p>
    <w:p w14:paraId="78230835" w14:textId="4C40514B" w:rsidR="00DF7A15" w:rsidRPr="003A6F31" w:rsidRDefault="00DF7A15" w:rsidP="00DF7A15">
      <w:pPr>
        <w:pStyle w:val="Listaszerbekezds"/>
        <w:numPr>
          <w:ilvl w:val="0"/>
          <w:numId w:val="28"/>
        </w:numPr>
        <w:rPr>
          <w:b/>
          <w:bCs/>
        </w:rPr>
      </w:pPr>
      <w:r w:rsidRPr="003A6F31">
        <w:rPr>
          <w:b/>
          <w:bCs/>
        </w:rPr>
        <w:t>EVALUATION_SERVICE_PORT</w:t>
      </w:r>
    </w:p>
    <w:p w14:paraId="5A7B7BC4" w14:textId="3EB68CC4" w:rsidR="00DD07AA" w:rsidRPr="003A6F31" w:rsidRDefault="00DD07AA" w:rsidP="00DD07AA">
      <w:pPr>
        <w:pStyle w:val="Listaszerbekezds"/>
        <w:ind w:left="1080" w:firstLine="0"/>
      </w:pPr>
      <w:r w:rsidRPr="003A6F31">
        <w:t>A port, amelyen keresztül a kiértékelő szerver elérhető.</w:t>
      </w:r>
    </w:p>
    <w:p w14:paraId="7C4320CD" w14:textId="1AA386CF" w:rsidR="00E843BF" w:rsidRPr="003A6F31" w:rsidRDefault="00E843BF" w:rsidP="00DD07AA">
      <w:pPr>
        <w:pStyle w:val="Listaszerbekezds"/>
        <w:ind w:left="1080" w:firstLine="0"/>
      </w:pPr>
      <w:r w:rsidRPr="003A6F31">
        <w:t xml:space="preserve">Alapértelmezett értéke: </w:t>
      </w:r>
      <w:r w:rsidRPr="003A6F31">
        <w:rPr>
          <w:b/>
          <w:bCs/>
        </w:rPr>
        <w:t>4000</w:t>
      </w:r>
    </w:p>
    <w:p w14:paraId="72FED5A2" w14:textId="7D549B43" w:rsidR="00DF7A15" w:rsidRPr="003A6F31" w:rsidRDefault="00DF7A15" w:rsidP="00DF7A15">
      <w:pPr>
        <w:pStyle w:val="Listaszerbekezds"/>
        <w:numPr>
          <w:ilvl w:val="0"/>
          <w:numId w:val="28"/>
        </w:numPr>
        <w:rPr>
          <w:b/>
          <w:bCs/>
        </w:rPr>
      </w:pPr>
      <w:r w:rsidRPr="003A6F31">
        <w:rPr>
          <w:b/>
          <w:bCs/>
        </w:rPr>
        <w:t>MINIMUM_ELAPSED_TIME_FOR_FAILED_PROFILE_REBUILD</w:t>
      </w:r>
    </w:p>
    <w:p w14:paraId="31D5592B" w14:textId="46C7E809" w:rsidR="007929BF" w:rsidRPr="003A6F31" w:rsidRDefault="007929BF" w:rsidP="007929BF">
      <w:pPr>
        <w:pStyle w:val="Listaszerbekezds"/>
        <w:ind w:left="1080" w:firstLine="0"/>
      </w:pPr>
      <w:r w:rsidRPr="003A6F31">
        <w:t xml:space="preserve">Az a minimális idő mennyiség </w:t>
      </w:r>
      <w:r w:rsidR="003D0053" w:rsidRPr="003A6F31">
        <w:t>milliszekundumban</w:t>
      </w:r>
      <w:r w:rsidRPr="003A6F31">
        <w:t xml:space="preserve"> megadva, amennyi idő után egy sikertelen profil újraépíthető.</w:t>
      </w:r>
    </w:p>
    <w:p w14:paraId="5CFEF492" w14:textId="6DC88BD6" w:rsidR="003D0053" w:rsidRPr="003A6F31" w:rsidRDefault="003D0053" w:rsidP="007929BF">
      <w:pPr>
        <w:pStyle w:val="Listaszerbekezds"/>
        <w:ind w:left="1080" w:firstLine="0"/>
      </w:pPr>
      <w:r w:rsidRPr="003A6F31">
        <w:t xml:space="preserve">Alapértelmezett értéke: </w:t>
      </w:r>
      <w:r w:rsidRPr="003A6F31">
        <w:rPr>
          <w:b/>
          <w:bCs/>
        </w:rPr>
        <w:t xml:space="preserve">3600000 </w:t>
      </w:r>
      <w:r w:rsidRPr="003A6F31">
        <w:t>(</w:t>
      </w:r>
      <w:r w:rsidR="002B622F" w:rsidRPr="003A6F31">
        <w:t>1 óra)</w:t>
      </w:r>
    </w:p>
    <w:p w14:paraId="355695C6" w14:textId="52C84D3F" w:rsidR="00DF7A15" w:rsidRPr="003A6F31" w:rsidRDefault="00DF7A15" w:rsidP="00DF7A15">
      <w:pPr>
        <w:pStyle w:val="Listaszerbekezds"/>
        <w:numPr>
          <w:ilvl w:val="0"/>
          <w:numId w:val="28"/>
        </w:numPr>
        <w:rPr>
          <w:b/>
          <w:bCs/>
        </w:rPr>
      </w:pPr>
      <w:r w:rsidRPr="003A6F31">
        <w:rPr>
          <w:b/>
          <w:bCs/>
        </w:rPr>
        <w:t>MINIMUM_EVENT_COUNT_FOR_VERIFICATION</w:t>
      </w:r>
    </w:p>
    <w:p w14:paraId="6948587B" w14:textId="798E58D5" w:rsidR="00367B47" w:rsidRPr="003A6F31" w:rsidRDefault="00B93B5D" w:rsidP="00367B47">
      <w:pPr>
        <w:pStyle w:val="Listaszerbekezds"/>
        <w:ind w:left="1080" w:firstLine="0"/>
      </w:pPr>
      <w:r w:rsidRPr="003A6F31">
        <w:t>Az a minimális eseményszám, amennyi szükséges egy verifikáció futtatásához.</w:t>
      </w:r>
    </w:p>
    <w:p w14:paraId="64F2CA67" w14:textId="160760CF" w:rsidR="00AF0CBC" w:rsidRPr="003A6F31" w:rsidRDefault="00AF0CBC" w:rsidP="00367B47">
      <w:pPr>
        <w:pStyle w:val="Listaszerbekezds"/>
        <w:ind w:left="1080" w:firstLine="0"/>
        <w:rPr>
          <w:b/>
          <w:bCs/>
        </w:rPr>
      </w:pPr>
      <w:r w:rsidRPr="003A6F31">
        <w:t xml:space="preserve">Alapértelmezett értéke: </w:t>
      </w:r>
      <w:r w:rsidRPr="003A6F31">
        <w:rPr>
          <w:b/>
          <w:bCs/>
        </w:rPr>
        <w:t>7200</w:t>
      </w:r>
    </w:p>
    <w:p w14:paraId="55BC9263" w14:textId="5BDF727D" w:rsidR="00DF7A15" w:rsidRPr="003A6F31" w:rsidRDefault="00DF7A15" w:rsidP="00DF7A15">
      <w:pPr>
        <w:pStyle w:val="Listaszerbekezds"/>
        <w:numPr>
          <w:ilvl w:val="0"/>
          <w:numId w:val="28"/>
        </w:numPr>
        <w:rPr>
          <w:b/>
          <w:bCs/>
        </w:rPr>
      </w:pPr>
      <w:r w:rsidRPr="003A6F31">
        <w:rPr>
          <w:b/>
          <w:bCs/>
        </w:rPr>
        <w:t>MINIMUM_EVENT_COUNT_FOR_PROFILE</w:t>
      </w:r>
    </w:p>
    <w:p w14:paraId="4F3F154A" w14:textId="2D8E829F" w:rsidR="00AF0CBC" w:rsidRPr="003A6F31" w:rsidRDefault="00AF0CBC" w:rsidP="00AF0CBC">
      <w:pPr>
        <w:pStyle w:val="Listaszerbekezds"/>
        <w:numPr>
          <w:ilvl w:val="0"/>
          <w:numId w:val="28"/>
        </w:numPr>
      </w:pPr>
      <w:r w:rsidRPr="003A6F31">
        <w:t>Az a minimális eseményszám, amennyi szükséges egy profil építés futtatásához.</w:t>
      </w:r>
    </w:p>
    <w:p w14:paraId="26380C5D" w14:textId="1863E1F0" w:rsidR="00AF0CBC" w:rsidRPr="003A6F31" w:rsidRDefault="00516D34" w:rsidP="00AF0CBC">
      <w:pPr>
        <w:pStyle w:val="Listaszerbekezds"/>
        <w:ind w:left="1080" w:firstLine="0"/>
        <w:rPr>
          <w:b/>
          <w:bCs/>
        </w:rPr>
      </w:pPr>
      <w:r w:rsidRPr="003A6F31">
        <w:t xml:space="preserve">Alapértelmezett értéke: </w:t>
      </w:r>
      <w:r w:rsidRPr="003A6F31">
        <w:rPr>
          <w:b/>
          <w:bCs/>
        </w:rPr>
        <w:t>1000000</w:t>
      </w:r>
    </w:p>
    <w:p w14:paraId="303A50C0" w14:textId="3161B4A7" w:rsidR="00FC5689" w:rsidRPr="003A6F31" w:rsidRDefault="00FC5689" w:rsidP="00FC5689">
      <w:pPr>
        <w:pStyle w:val="Cmsor3"/>
      </w:pPr>
      <w:bookmarkStart w:id="73" w:name="_Toc119525200"/>
      <w:r w:rsidRPr="003A6F31">
        <w:t>Kiértékelő szerver</w:t>
      </w:r>
      <w:bookmarkEnd w:id="73"/>
    </w:p>
    <w:p w14:paraId="35CEF564" w14:textId="4539A5ED" w:rsidR="00190427" w:rsidRPr="003A6F31" w:rsidRDefault="00190427" w:rsidP="00190427">
      <w:pPr>
        <w:pStyle w:val="Listaszerbekezds"/>
        <w:numPr>
          <w:ilvl w:val="0"/>
          <w:numId w:val="28"/>
        </w:numPr>
        <w:rPr>
          <w:b/>
          <w:bCs/>
        </w:rPr>
      </w:pPr>
      <w:r w:rsidRPr="003A6F31">
        <w:rPr>
          <w:b/>
          <w:bCs/>
        </w:rPr>
        <w:t>EVALUATION_PORT</w:t>
      </w:r>
    </w:p>
    <w:p w14:paraId="5079630F" w14:textId="0219E4C4" w:rsidR="006618E2" w:rsidRPr="003A6F31" w:rsidRDefault="006618E2" w:rsidP="0098338F">
      <w:pPr>
        <w:pStyle w:val="Listaszerbekezds"/>
        <w:ind w:left="1080" w:firstLine="0"/>
      </w:pPr>
      <w:r w:rsidRPr="003A6F31">
        <w:t xml:space="preserve">A port, amelyen keresztül a kiértékelő szerver </w:t>
      </w:r>
      <w:r w:rsidR="00BC2ACD" w:rsidRPr="003A6F31">
        <w:t>H</w:t>
      </w:r>
      <w:r w:rsidR="00B96F2F" w:rsidRPr="003A6F31">
        <w:t>T</w:t>
      </w:r>
      <w:r w:rsidR="00BC2ACD" w:rsidRPr="003A6F31">
        <w:t>TP kéréseket fogad</w:t>
      </w:r>
      <w:r w:rsidRPr="003A6F31">
        <w:t>.</w:t>
      </w:r>
    </w:p>
    <w:p w14:paraId="4F9F57DA" w14:textId="78B55C88" w:rsidR="006618E2" w:rsidRPr="003A6F31" w:rsidRDefault="006618E2" w:rsidP="0098338F">
      <w:pPr>
        <w:pStyle w:val="Listaszerbekezds"/>
        <w:ind w:left="1080" w:firstLine="0"/>
      </w:pPr>
      <w:r w:rsidRPr="003A6F31">
        <w:t xml:space="preserve">Alapértelmezett értéke: </w:t>
      </w:r>
      <w:r w:rsidRPr="003A6F31">
        <w:rPr>
          <w:b/>
          <w:bCs/>
        </w:rPr>
        <w:t>4000</w:t>
      </w:r>
    </w:p>
    <w:p w14:paraId="5FA8DAC3" w14:textId="348C9D1F" w:rsidR="00190427" w:rsidRPr="003A6F31" w:rsidRDefault="00190427" w:rsidP="00190427">
      <w:pPr>
        <w:pStyle w:val="Listaszerbekezds"/>
        <w:numPr>
          <w:ilvl w:val="0"/>
          <w:numId w:val="28"/>
        </w:numPr>
        <w:rPr>
          <w:b/>
          <w:bCs/>
        </w:rPr>
      </w:pPr>
      <w:r w:rsidRPr="003A6F31">
        <w:rPr>
          <w:b/>
          <w:bCs/>
        </w:rPr>
        <w:lastRenderedPageBreak/>
        <w:t>EVALUATION_PROFILE_BUILD_WAIT_TIME</w:t>
      </w:r>
    </w:p>
    <w:p w14:paraId="11746EDA" w14:textId="206909F8" w:rsidR="00A4526F" w:rsidRPr="003A6F31" w:rsidRDefault="00354050" w:rsidP="00A4526F">
      <w:pPr>
        <w:pStyle w:val="Listaszerbekezds"/>
        <w:ind w:left="1080" w:firstLine="0"/>
      </w:pPr>
      <w:r w:rsidRPr="003A6F31">
        <w:t>Az a késleltetés milliszekundumban megadva, amennyi időt a kiértékelő szerver vár egy profil építési kérésre való válasz</w:t>
      </w:r>
      <w:r w:rsidR="008E00C5" w:rsidRPr="003A6F31">
        <w:t>adás</w:t>
      </w:r>
      <w:r w:rsidRPr="003A6F31">
        <w:t xml:space="preserve"> előtt.</w:t>
      </w:r>
    </w:p>
    <w:p w14:paraId="047E3953" w14:textId="7D11799A" w:rsidR="00EF38CB" w:rsidRPr="003A6F31" w:rsidRDefault="00EF38CB" w:rsidP="00EF38CB">
      <w:pPr>
        <w:pStyle w:val="Listaszerbekezds"/>
        <w:ind w:left="1080" w:firstLine="0"/>
      </w:pPr>
      <w:r w:rsidRPr="003A6F31">
        <w:t xml:space="preserve">Alapértelmezett értéke: </w:t>
      </w:r>
      <w:r w:rsidRPr="003A6F31">
        <w:rPr>
          <w:b/>
          <w:bCs/>
        </w:rPr>
        <w:t>60000</w:t>
      </w:r>
    </w:p>
    <w:p w14:paraId="6BDD5815" w14:textId="5B4D636D" w:rsidR="00190427" w:rsidRPr="003A6F31" w:rsidRDefault="00190427" w:rsidP="00190427">
      <w:pPr>
        <w:pStyle w:val="Listaszerbekezds"/>
        <w:numPr>
          <w:ilvl w:val="0"/>
          <w:numId w:val="28"/>
        </w:numPr>
        <w:rPr>
          <w:b/>
          <w:bCs/>
        </w:rPr>
      </w:pPr>
      <w:r w:rsidRPr="003A6F31">
        <w:rPr>
          <w:b/>
          <w:bCs/>
        </w:rPr>
        <w:t>EVALUATION_RESPONSE_DIR</w:t>
      </w:r>
    </w:p>
    <w:p w14:paraId="42EC3DD0" w14:textId="3DE39866" w:rsidR="00507C7C" w:rsidRPr="003A6F31" w:rsidRDefault="003E4819" w:rsidP="00507C7C">
      <w:pPr>
        <w:pStyle w:val="Listaszerbekezds"/>
        <w:ind w:left="1080" w:firstLine="0"/>
      </w:pPr>
      <w:r w:rsidRPr="003A6F31">
        <w:t>Annak a mappának az útvonala, ahonnan a kiértékelő szerver</w:t>
      </w:r>
      <w:r w:rsidR="006A0910" w:rsidRPr="003A6F31">
        <w:t xml:space="preserve"> felolvassa</w:t>
      </w:r>
      <w:r w:rsidRPr="003A6F31">
        <w:t xml:space="preserve"> a HTTP</w:t>
      </w:r>
      <w:r w:rsidR="006A0910" w:rsidRPr="003A6F31">
        <w:t xml:space="preserve"> kérésekre adott</w:t>
      </w:r>
      <w:r w:rsidRPr="003A6F31">
        <w:t xml:space="preserve"> válaszok törzsét (body)</w:t>
      </w:r>
      <w:r w:rsidR="00285E72" w:rsidRPr="003A6F31">
        <w:t>.</w:t>
      </w:r>
    </w:p>
    <w:p w14:paraId="0C5C2D0F" w14:textId="3BB9D05D" w:rsidR="009467D3" w:rsidRPr="003A6F31" w:rsidRDefault="00190427" w:rsidP="00190427">
      <w:pPr>
        <w:pStyle w:val="Listaszerbekezds"/>
        <w:numPr>
          <w:ilvl w:val="0"/>
          <w:numId w:val="28"/>
        </w:numPr>
        <w:rPr>
          <w:b/>
          <w:bCs/>
        </w:rPr>
      </w:pPr>
      <w:r w:rsidRPr="003A6F31">
        <w:rPr>
          <w:b/>
          <w:bCs/>
        </w:rPr>
        <w:t>EVALUATION_VERIFY_WAIT_TIME</w:t>
      </w:r>
    </w:p>
    <w:p w14:paraId="251736A1" w14:textId="61B0BB77" w:rsidR="002E6C89" w:rsidRPr="003A6F31" w:rsidRDefault="002E6C89" w:rsidP="002E6C89">
      <w:pPr>
        <w:pStyle w:val="Listaszerbekezds"/>
        <w:ind w:left="1080" w:firstLine="0"/>
      </w:pPr>
      <w:r w:rsidRPr="003A6F31">
        <w:t xml:space="preserve">Az a késleltetés milliszekundumban megadva, amennyi időt a kiértékelő szerver vár egy </w:t>
      </w:r>
      <w:r w:rsidR="00172B8A" w:rsidRPr="003A6F31">
        <w:t xml:space="preserve">verifikációs </w:t>
      </w:r>
      <w:r w:rsidRPr="003A6F31">
        <w:t>kérésre való válasz</w:t>
      </w:r>
      <w:r w:rsidR="008E00C5" w:rsidRPr="003A6F31">
        <w:t>adás</w:t>
      </w:r>
      <w:r w:rsidRPr="003A6F31">
        <w:t xml:space="preserve"> előtt.</w:t>
      </w:r>
    </w:p>
    <w:p w14:paraId="627B4E29" w14:textId="4ABC3B0F" w:rsidR="00103630" w:rsidRPr="003A6F31" w:rsidRDefault="002E6C89" w:rsidP="00CE779F">
      <w:pPr>
        <w:pStyle w:val="Listaszerbekezds"/>
        <w:ind w:left="1080" w:firstLine="0"/>
      </w:pPr>
      <w:r w:rsidRPr="003A6F31">
        <w:t xml:space="preserve">Alapértelmezett értéke: </w:t>
      </w:r>
      <w:r w:rsidR="000631C0" w:rsidRPr="003A6F31">
        <w:rPr>
          <w:b/>
          <w:bCs/>
        </w:rPr>
        <w:t>5000</w:t>
      </w:r>
    </w:p>
    <w:p w14:paraId="53619859" w14:textId="5F0537E0" w:rsidR="004F6CFD" w:rsidRPr="003A6F31" w:rsidRDefault="004F6CFD" w:rsidP="004F6CFD">
      <w:pPr>
        <w:pStyle w:val="Cmsor2"/>
      </w:pPr>
      <w:bookmarkStart w:id="74" w:name="_Toc119525201"/>
      <w:r w:rsidRPr="003A6F31">
        <w:t>Telepítés</w:t>
      </w:r>
      <w:bookmarkEnd w:id="74"/>
      <w:r w:rsidR="00962145" w:rsidRPr="003A6F31">
        <w:t xml:space="preserve"> </w:t>
      </w:r>
    </w:p>
    <w:p w14:paraId="3068B8DB" w14:textId="04341F78" w:rsidR="00DE4FD5" w:rsidRPr="003A6F31" w:rsidRDefault="00962145" w:rsidP="00505FFC">
      <w:r w:rsidRPr="003A6F31">
        <w:t xml:space="preserve">Az alkalmazás szerver, a </w:t>
      </w:r>
      <w:proofErr w:type="spellStart"/>
      <w:r w:rsidRPr="003A6F31">
        <w:t>PostgreSQL</w:t>
      </w:r>
      <w:proofErr w:type="spellEnd"/>
      <w:r w:rsidRPr="003A6F31">
        <w:t xml:space="preserve"> adatbázis és a </w:t>
      </w:r>
      <w:proofErr w:type="spellStart"/>
      <w:r w:rsidRPr="003A6F31">
        <w:rPr>
          <w:i/>
          <w:iCs/>
        </w:rPr>
        <w:t>mock</w:t>
      </w:r>
      <w:proofErr w:type="spellEnd"/>
      <w:r w:rsidRPr="003A6F31">
        <w:rPr>
          <w:i/>
          <w:iCs/>
        </w:rPr>
        <w:t xml:space="preserve"> </w:t>
      </w:r>
      <w:r w:rsidRPr="003A6F31">
        <w:t xml:space="preserve">kiértékelő szerver telepítéséhez Docker, illetve </w:t>
      </w:r>
      <w:proofErr w:type="spellStart"/>
      <w:r w:rsidRPr="003A6F31">
        <w:t>docker-compose</w:t>
      </w:r>
      <w:proofErr w:type="spellEnd"/>
      <w:r w:rsidRPr="003A6F31">
        <w:t xml:space="preserve"> támogatást implementáltam.</w:t>
      </w:r>
      <w:r w:rsidR="0068724B" w:rsidRPr="003A6F31">
        <w:t xml:space="preserve"> A</w:t>
      </w:r>
      <w:r w:rsidR="00D42290" w:rsidRPr="003A6F31">
        <w:t xml:space="preserve">hogyan az a </w:t>
      </w:r>
      <w:r w:rsidR="00C57E28" w:rsidRPr="003A6F31">
        <w:rPr>
          <w:i/>
          <w:iCs/>
        </w:rPr>
        <w:fldChar w:fldCharType="begin"/>
      </w:r>
      <w:r w:rsidR="00C57E28" w:rsidRPr="003A6F31">
        <w:rPr>
          <w:i/>
          <w:iCs/>
        </w:rPr>
        <w:instrText xml:space="preserve"> REF _Ref119523638 \h </w:instrText>
      </w:r>
      <w:r w:rsidR="00C57E28" w:rsidRPr="003A6F31">
        <w:rPr>
          <w:i/>
          <w:iCs/>
        </w:rPr>
      </w:r>
      <w:r w:rsidR="00C57E28" w:rsidRPr="003A6F31">
        <w:rPr>
          <w:i/>
          <w:iCs/>
        </w:rPr>
        <w:instrText xml:space="preserve"> \* MERGEFORMAT </w:instrText>
      </w:r>
      <w:r w:rsidR="00C57E28" w:rsidRPr="003A6F31">
        <w:rPr>
          <w:i/>
          <w:iCs/>
        </w:rPr>
        <w:fldChar w:fldCharType="separate"/>
      </w:r>
      <w:r w:rsidR="00C57E28" w:rsidRPr="003A6F31">
        <w:rPr>
          <w:i/>
          <w:iCs/>
          <w:noProof/>
        </w:rPr>
        <w:t>14</w:t>
      </w:r>
      <w:r w:rsidR="00C57E28" w:rsidRPr="003A6F31">
        <w:rPr>
          <w:i/>
          <w:iCs/>
        </w:rPr>
        <w:t>. ábrán</w:t>
      </w:r>
      <w:r w:rsidR="00C57E28" w:rsidRPr="003A6F31">
        <w:rPr>
          <w:i/>
          <w:iCs/>
        </w:rPr>
        <w:fldChar w:fldCharType="end"/>
      </w:r>
      <w:r w:rsidR="00C57E28" w:rsidRPr="003A6F31">
        <w:t xml:space="preserve"> </w:t>
      </w:r>
      <w:r w:rsidR="00E228B3" w:rsidRPr="003A6F31">
        <w:t xml:space="preserve">látható, az </w:t>
      </w:r>
      <w:r w:rsidR="0068724B" w:rsidRPr="003A6F31">
        <w:t>egyes szolgáltatások saját Docker konténerben kerülnek telepítésre, egymástól elkülönítve, de közös Docker hálózaton futnak.</w:t>
      </w:r>
      <w:r w:rsidR="006C2FF1" w:rsidRPr="003A6F31">
        <w:t xml:space="preserve"> Az alkalmazás szerver az adatbázissal TCP protokollon keresztül kommunikál.</w:t>
      </w:r>
      <w:r w:rsidR="00087A3D" w:rsidRPr="003A6F31">
        <w:t xml:space="preserve"> Mivel ez a kommunikáció a Docker hálózaton belül megy végbe, ezért </w:t>
      </w:r>
      <w:r w:rsidR="00505FFC" w:rsidRPr="003A6F31">
        <w:t xml:space="preserve">az adatbázisnak nem szükséges </w:t>
      </w:r>
      <w:r w:rsidR="00DE4FD5" w:rsidRPr="003A6F31">
        <w:rPr>
          <w:noProof/>
        </w:rPr>
        <w:pict w14:anchorId="7A75CC9B">
          <v:shape id="_x0000_s1057" type="#_x0000_t202" style="position:absolute;left:0;text-align:left;margin-left:7.9pt;margin-top:230.9pt;width:425.2pt;height:.05pt;z-index:251672064;mso-position-horizontal-relative:text;mso-position-vertical-relative:text" stroked="f">
            <v:textbox style="mso-next-textbox:#_x0000_s1057;mso-fit-shape-to-text:t" inset="0,0,0,0">
              <w:txbxContent>
                <w:bookmarkStart w:id="75" w:name="_Ref119523638"/>
                <w:p w14:paraId="1437510B" w14:textId="36D0A01B" w:rsidR="00DE4FD5" w:rsidRPr="00DE4FD5" w:rsidRDefault="00DE4FD5" w:rsidP="00DE4FD5">
                  <w:pPr>
                    <w:pStyle w:val="Kpalrs"/>
                    <w:rPr>
                      <w:b w:val="0"/>
                      <w:bCs w:val="0"/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14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</w:t>
                  </w:r>
                  <w:bookmarkEnd w:id="75"/>
                  <w:r>
                    <w:t xml:space="preserve"> </w:t>
                  </w:r>
                  <w:r>
                    <w:rPr>
                      <w:b w:val="0"/>
                      <w:bCs w:val="0"/>
                    </w:rPr>
                    <w:t>A szolgáltatások telepítése</w:t>
                  </w:r>
                </w:p>
              </w:txbxContent>
            </v:textbox>
            <w10:wrap type="topAndBottom"/>
          </v:shape>
        </w:pict>
      </w:r>
      <w:r w:rsidR="00DE4FD5" w:rsidRPr="003A6F31">
        <w:rPr>
          <w:noProof/>
        </w:rPr>
        <w:drawing>
          <wp:anchor distT="0" distB="0" distL="114300" distR="114300" simplePos="0" relativeHeight="251677184" behindDoc="0" locked="0" layoutInCell="1" allowOverlap="1" wp14:anchorId="177D3124" wp14:editId="59D7B237">
            <wp:simplePos x="0" y="0"/>
            <wp:positionH relativeFrom="column">
              <wp:posOffset>100330</wp:posOffset>
            </wp:positionH>
            <wp:positionV relativeFrom="paragraph">
              <wp:posOffset>643890</wp:posOffset>
            </wp:positionV>
            <wp:extent cx="5400040" cy="2231390"/>
            <wp:effectExtent l="0" t="0" r="0" b="0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05FFC" w:rsidRPr="003A6F31">
        <w:t>a hálózaton kívülről érkező</w:t>
      </w:r>
      <w:r w:rsidR="00C9053F" w:rsidRPr="003A6F31">
        <w:t xml:space="preserve"> kérések fogadására nyitott </w:t>
      </w:r>
      <w:proofErr w:type="spellStart"/>
      <w:r w:rsidR="00C9053F" w:rsidRPr="003A6F31">
        <w:t>portot</w:t>
      </w:r>
      <w:proofErr w:type="spellEnd"/>
      <w:r w:rsidR="00C9053F" w:rsidRPr="003A6F31">
        <w:t xml:space="preserve"> biztosítani</w:t>
      </w:r>
      <w:r w:rsidR="00BE0CB5" w:rsidRPr="003A6F31">
        <w:t>a. Ennek elsősorban biztonságtechnikai jelentősége van.</w:t>
      </w:r>
      <w:r w:rsidR="00A93DD1" w:rsidRPr="003A6F31">
        <w:t xml:space="preserve"> Az alkalmazás szerver bár a </w:t>
      </w:r>
      <w:r w:rsidR="00A93DD1" w:rsidRPr="003A6F31">
        <w:lastRenderedPageBreak/>
        <w:t xml:space="preserve">kiértékelő szerverrel egy </w:t>
      </w:r>
      <w:r w:rsidR="00AD0B47" w:rsidRPr="003A6F31">
        <w:t xml:space="preserve">Docker hálózatban kerül telepítésre, a két szolgáltatás egymással </w:t>
      </w:r>
      <w:r w:rsidR="00F649C5" w:rsidRPr="003A6F31">
        <w:t xml:space="preserve">a hálózaton kívül, </w:t>
      </w:r>
      <w:r w:rsidR="00AD0B47" w:rsidRPr="003A6F31">
        <w:t>HTTP protokollon keresztül</w:t>
      </w:r>
      <w:r w:rsidR="00F649C5" w:rsidRPr="003A6F31">
        <w:t xml:space="preserve"> kommunikál.</w:t>
      </w:r>
      <w:r w:rsidR="00A158B5" w:rsidRPr="003A6F31">
        <w:t xml:space="preserve"> Ez</w:t>
      </w:r>
      <w:r w:rsidR="000E3276" w:rsidRPr="003A6F31">
        <w:t xml:space="preserve">t azért így valósítottam meg, mert a </w:t>
      </w:r>
      <w:r w:rsidR="00196517" w:rsidRPr="003A6F31">
        <w:t xml:space="preserve">valós funkciókkal rendelkező </w:t>
      </w:r>
      <w:r w:rsidR="000E3276" w:rsidRPr="003A6F31">
        <w:t xml:space="preserve">kiértékelő szerver </w:t>
      </w:r>
      <w:r w:rsidR="00196517" w:rsidRPr="003A6F31">
        <w:t>nem része szintén egy ehhez hasonló HTTP API-t nyújt, így az általam elkészített szerver könnyen hozzáilleszthető.</w:t>
      </w:r>
    </w:p>
    <w:p w14:paraId="58403E9A" w14:textId="2C529C6D" w:rsidR="00DE4FD5" w:rsidRPr="003A6F31" w:rsidRDefault="00D61869" w:rsidP="00962145">
      <w:r w:rsidRPr="003A6F31">
        <w:t xml:space="preserve">A telepítés során Docker </w:t>
      </w:r>
      <w:proofErr w:type="spellStart"/>
      <w:r w:rsidRPr="003A6F31">
        <w:t>volume-okat</w:t>
      </w:r>
      <w:proofErr w:type="spellEnd"/>
      <w:r w:rsidRPr="003A6F31">
        <w:t xml:space="preserve"> is használnak a szolgáltatások.</w:t>
      </w:r>
      <w:r w:rsidR="0080613B" w:rsidRPr="003A6F31">
        <w:t xml:space="preserve"> Két</w:t>
      </w:r>
      <w:r w:rsidR="00A719D4" w:rsidRPr="003A6F31">
        <w:t xml:space="preserve"> </w:t>
      </w:r>
      <w:proofErr w:type="spellStart"/>
      <w:r w:rsidR="00A719D4" w:rsidRPr="003A6F31">
        <w:t>volume</w:t>
      </w:r>
      <w:proofErr w:type="spellEnd"/>
      <w:r w:rsidR="00A719D4" w:rsidRPr="003A6F31">
        <w:t xml:space="preserve"> jön létre a szolgáltatások </w:t>
      </w:r>
      <w:proofErr w:type="spellStart"/>
      <w:r w:rsidR="00A719D4" w:rsidRPr="003A6F31">
        <w:t>docker-compose-on</w:t>
      </w:r>
      <w:proofErr w:type="spellEnd"/>
      <w:r w:rsidR="00A719D4" w:rsidRPr="003A6F31">
        <w:t xml:space="preserve"> keresztül történő elindításakor. Az egyiket az adatbázis használja</w:t>
      </w:r>
      <w:r w:rsidR="00AA4899" w:rsidRPr="003A6F31">
        <w:t xml:space="preserve"> az adatbázis fájlok tárolására. A más</w:t>
      </w:r>
      <w:r w:rsidR="00C42EE2" w:rsidRPr="003A6F31">
        <w:t>ikat a kiértékelő szerver használja, ide kerülnek azok a JSON fájlok, amelyeket az egyes kérésekre küld</w:t>
      </w:r>
      <w:r w:rsidR="001C2E98" w:rsidRPr="003A6F31">
        <w:t>ött válasz törzsét alkotják</w:t>
      </w:r>
      <w:r w:rsidR="00C42EE2" w:rsidRPr="003A6F31">
        <w:t>.</w:t>
      </w:r>
    </w:p>
    <w:p w14:paraId="54E86955" w14:textId="141238E1" w:rsidR="002F0C9E" w:rsidRDefault="00B76054" w:rsidP="00962145">
      <w:r w:rsidRPr="003A6F31">
        <w:t xml:space="preserve">A szolgáltatások </w:t>
      </w:r>
      <w:r w:rsidR="00EC2282">
        <w:t>telepítéséhez a következő lépésekre van szükség:</w:t>
      </w:r>
    </w:p>
    <w:p w14:paraId="1A1CCB3C" w14:textId="62CE974F" w:rsidR="00EC2282" w:rsidRDefault="00EC2282" w:rsidP="00EC2282">
      <w:pPr>
        <w:pStyle w:val="Listaszerbekezds"/>
        <w:numPr>
          <w:ilvl w:val="0"/>
          <w:numId w:val="40"/>
        </w:numPr>
      </w:pPr>
      <w:r>
        <w:t>Docker image-ek készítése</w:t>
      </w:r>
      <w:r w:rsidR="00340CAA">
        <w:t>.</w:t>
      </w:r>
    </w:p>
    <w:p w14:paraId="0F28EC72" w14:textId="08C759D9" w:rsidR="00EC2282" w:rsidRDefault="00EC2282" w:rsidP="00EC2282">
      <w:pPr>
        <w:pStyle w:val="Listaszerbekezds"/>
        <w:numPr>
          <w:ilvl w:val="0"/>
          <w:numId w:val="40"/>
        </w:numPr>
      </w:pPr>
      <w:r>
        <w:t>Docker hálózat létrehozása</w:t>
      </w:r>
      <w:r w:rsidR="00340CAA">
        <w:t>.</w:t>
      </w:r>
    </w:p>
    <w:p w14:paraId="0B95BC92" w14:textId="27191856" w:rsidR="00340CAA" w:rsidRDefault="00340CAA" w:rsidP="00EC2282">
      <w:pPr>
        <w:pStyle w:val="Listaszerbekezds"/>
        <w:numPr>
          <w:ilvl w:val="0"/>
          <w:numId w:val="40"/>
        </w:numPr>
      </w:pPr>
      <w:r>
        <w:t>Docker konténerek elindítása.</w:t>
      </w:r>
    </w:p>
    <w:p w14:paraId="2909558D" w14:textId="7B3881F2" w:rsidR="00EC2282" w:rsidRDefault="00EC2282" w:rsidP="00EC2282">
      <w:pPr>
        <w:pStyle w:val="Listaszerbekezds"/>
        <w:numPr>
          <w:ilvl w:val="0"/>
          <w:numId w:val="40"/>
        </w:numPr>
      </w:pPr>
      <w:r>
        <w:t xml:space="preserve">Az adatbázis migrációs </w:t>
      </w:r>
      <w:proofErr w:type="spellStart"/>
      <w:r>
        <w:t>szkriptek</w:t>
      </w:r>
      <w:proofErr w:type="spellEnd"/>
      <w:r>
        <w:t xml:space="preserve"> futtatása</w:t>
      </w:r>
      <w:r w:rsidR="00196D0A">
        <w:t>, például:</w:t>
      </w:r>
    </w:p>
    <w:p w14:paraId="6035BE2A" w14:textId="11043ECE" w:rsidR="00196D0A" w:rsidRDefault="00196D0A" w:rsidP="00196D0A">
      <w:pPr>
        <w:pStyle w:val="Kd"/>
      </w:pPr>
      <w:r>
        <w:tab/>
        <w:t xml:space="preserve">  </w:t>
      </w:r>
      <w:r>
        <w:t xml:space="preserve">$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exec</w:t>
      </w:r>
      <w:proofErr w:type="spellEnd"/>
      <w:r>
        <w:t xml:space="preserve"> -</w:t>
      </w:r>
      <w:proofErr w:type="spellStart"/>
      <w:r>
        <w:t>it</w:t>
      </w:r>
      <w:proofErr w:type="spellEnd"/>
      <w:r>
        <w:t xml:space="preserve"> x11-sentinel-server_db_1 \</w:t>
      </w:r>
    </w:p>
    <w:p w14:paraId="08CD33B8" w14:textId="751A03E8" w:rsidR="00196D0A" w:rsidRDefault="00196D0A" w:rsidP="00196D0A">
      <w:pPr>
        <w:pStyle w:val="Kd"/>
      </w:pPr>
      <w:r>
        <w:t xml:space="preserve">    </w:t>
      </w:r>
      <w:r>
        <w:tab/>
        <w:t xml:space="preserve">      </w:t>
      </w:r>
      <w:proofErr w:type="spellStart"/>
      <w:r>
        <w:t>psql</w:t>
      </w:r>
      <w:proofErr w:type="spellEnd"/>
      <w:r>
        <w:t xml:space="preserve"> -</w:t>
      </w:r>
      <w:proofErr w:type="gramStart"/>
      <w:r>
        <w:t>h</w:t>
      </w:r>
      <w:proofErr w:type="gramEnd"/>
      <w:r>
        <w:t xml:space="preserve"> </w:t>
      </w:r>
      <w:proofErr w:type="spellStart"/>
      <w:r>
        <w:t>localhost</w:t>
      </w:r>
      <w:proofErr w:type="spellEnd"/>
      <w:r>
        <w:t xml:space="preserve"> -p 5432 -U </w:t>
      </w:r>
      <w:proofErr w:type="spellStart"/>
      <w:r>
        <w:t>postgres</w:t>
      </w:r>
      <w:proofErr w:type="spellEnd"/>
      <w:r>
        <w:t xml:space="preserve"> \</w:t>
      </w:r>
    </w:p>
    <w:p w14:paraId="41DE10C8" w14:textId="255F4ECE" w:rsidR="00196D0A" w:rsidRDefault="00196D0A" w:rsidP="00196D0A">
      <w:pPr>
        <w:pStyle w:val="Kd"/>
      </w:pPr>
      <w:r>
        <w:t xml:space="preserve">         </w:t>
      </w:r>
      <w:r>
        <w:t xml:space="preserve">    </w:t>
      </w:r>
      <w:r>
        <w:t xml:space="preserve">-f </w:t>
      </w:r>
      <w:proofErr w:type="spellStart"/>
      <w:r>
        <w:t>migration-scripts</w:t>
      </w:r>
      <w:proofErr w:type="spellEnd"/>
      <w:r>
        <w:t>/01_initialize_db_UP.sql</w:t>
      </w:r>
    </w:p>
    <w:p w14:paraId="4EFC27F8" w14:textId="7E7182BB" w:rsidR="00196D0A" w:rsidRDefault="00340CAA" w:rsidP="00777E36">
      <w:pPr>
        <w:pStyle w:val="Listaszerbekezds"/>
        <w:numPr>
          <w:ilvl w:val="0"/>
          <w:numId w:val="40"/>
        </w:numPr>
      </w:pPr>
      <w:r>
        <w:t xml:space="preserve">JSON fájlok másolása a kiértékelő szerver által használt Docker </w:t>
      </w:r>
      <w:proofErr w:type="spellStart"/>
      <w:r>
        <w:t>volume-ra</w:t>
      </w:r>
      <w:proofErr w:type="spellEnd"/>
      <w:r>
        <w:t>.</w:t>
      </w:r>
    </w:p>
    <w:p w14:paraId="72BF0CF9" w14:textId="154B364A" w:rsidR="00C86DB6" w:rsidRPr="003A6F31" w:rsidRDefault="00C86DB6" w:rsidP="00777E36">
      <w:pPr>
        <w:ind w:firstLine="0"/>
      </w:pPr>
      <w:r>
        <w:t xml:space="preserve">Az egyes </w:t>
      </w:r>
      <w:r w:rsidR="00C919DE">
        <w:t>lépések részletes dokumentációja a futtatandó kódrészletekkel a projekt</w:t>
      </w:r>
      <w:r w:rsidR="00851F53">
        <w:t xml:space="preserve"> README.md fájljában került dokumentálásra.</w:t>
      </w:r>
    </w:p>
    <w:p w14:paraId="6C5C2312" w14:textId="68E68429" w:rsidR="000C0CC7" w:rsidRDefault="000C0CC7" w:rsidP="000C0CC7">
      <w:pPr>
        <w:pStyle w:val="Cmsor1"/>
      </w:pPr>
      <w:bookmarkStart w:id="76" w:name="_Toc119525202"/>
      <w:r w:rsidRPr="003A6F31">
        <w:lastRenderedPageBreak/>
        <w:t>Webes vékonykliens</w:t>
      </w:r>
      <w:bookmarkEnd w:id="76"/>
    </w:p>
    <w:p w14:paraId="6E690C95" w14:textId="6498A2D6" w:rsidR="00240DCB" w:rsidRPr="00240DCB" w:rsidRDefault="00240DCB" w:rsidP="00240DCB"/>
    <w:p w14:paraId="2BA2177A" w14:textId="4CDC8D5D" w:rsidR="00D03B01" w:rsidRPr="003A6F31" w:rsidRDefault="00D03B01" w:rsidP="00D03B01">
      <w:pPr>
        <w:pStyle w:val="Cmsor1"/>
      </w:pPr>
      <w:bookmarkStart w:id="77" w:name="_Toc119525203"/>
      <w:r w:rsidRPr="003A6F31">
        <w:lastRenderedPageBreak/>
        <w:t>Elvégzett munka értékelése</w:t>
      </w:r>
      <w:bookmarkEnd w:id="77"/>
    </w:p>
    <w:p w14:paraId="7C3712DA" w14:textId="77777777" w:rsidR="006F72E5" w:rsidRPr="003A6F31" w:rsidRDefault="006F72E5" w:rsidP="00D03B01">
      <w:r w:rsidRPr="003A6F31">
        <w:t>Az elvégzett munka értékelése.</w:t>
      </w:r>
    </w:p>
    <w:p w14:paraId="44280A58" w14:textId="6BCD0684" w:rsidR="00D03B01" w:rsidRPr="003A6F31" w:rsidRDefault="006F72E5" w:rsidP="006F72E5">
      <w:pPr>
        <w:pStyle w:val="Cmsor2"/>
      </w:pPr>
      <w:bookmarkStart w:id="78" w:name="_Toc119525204"/>
      <w:r w:rsidRPr="003A6F31">
        <w:t>Tesztelés</w:t>
      </w:r>
      <w:bookmarkEnd w:id="78"/>
    </w:p>
    <w:p w14:paraId="337FEBD1" w14:textId="57E303AE" w:rsidR="006F72E5" w:rsidRPr="003A6F31" w:rsidRDefault="006F72E5" w:rsidP="006F72E5">
      <w:r w:rsidRPr="003A6F31">
        <w:t>Az alkalmazás tesztelésének bemutatása.</w:t>
      </w:r>
    </w:p>
    <w:p w14:paraId="3B10FC09" w14:textId="1775EE61" w:rsidR="000C183B" w:rsidRPr="003A6F31" w:rsidRDefault="000C183B" w:rsidP="000C183B">
      <w:pPr>
        <w:pStyle w:val="Cmsor1"/>
      </w:pPr>
      <w:bookmarkStart w:id="79" w:name="_Toc119525205"/>
      <w:r w:rsidRPr="003A6F31">
        <w:lastRenderedPageBreak/>
        <w:t>Összefoglal</w:t>
      </w:r>
      <w:r w:rsidR="004973B0" w:rsidRPr="003A6F31">
        <w:t>ás</w:t>
      </w:r>
      <w:bookmarkEnd w:id="79"/>
    </w:p>
    <w:p w14:paraId="43565703" w14:textId="6D43F289" w:rsidR="000C183B" w:rsidRPr="003A6F31" w:rsidRDefault="000C183B" w:rsidP="000C183B">
      <w:r w:rsidRPr="003A6F31">
        <w:t>A diplomaterv összefoglalása.</w:t>
      </w:r>
    </w:p>
    <w:p w14:paraId="62BC6D2D" w14:textId="6F7F9947" w:rsidR="000C183B" w:rsidRPr="003A6F31" w:rsidRDefault="000C183B" w:rsidP="000C183B">
      <w:pPr>
        <w:pStyle w:val="Cmsor2"/>
      </w:pPr>
      <w:bookmarkStart w:id="80" w:name="_Toc119525206"/>
      <w:r w:rsidRPr="003A6F31">
        <w:t>Konklúzió</w:t>
      </w:r>
      <w:bookmarkEnd w:id="80"/>
    </w:p>
    <w:p w14:paraId="0D283DA5" w14:textId="0200ECB5" w:rsidR="000C183B" w:rsidRPr="003A6F31" w:rsidRDefault="000C183B" w:rsidP="000C183B">
      <w:r w:rsidRPr="003A6F31">
        <w:t xml:space="preserve">A konklúzió </w:t>
      </w:r>
      <w:r w:rsidR="00006517" w:rsidRPr="003A6F31">
        <w:t>ismertetése.</w:t>
      </w:r>
    </w:p>
    <w:p w14:paraId="7885832A" w14:textId="4F33D3B0" w:rsidR="002E5296" w:rsidRPr="003A6F31" w:rsidRDefault="002E5296" w:rsidP="002E5296">
      <w:pPr>
        <w:pStyle w:val="Cmsor1"/>
      </w:pPr>
      <w:bookmarkStart w:id="81" w:name="_Toc119525207"/>
      <w:r w:rsidRPr="003A6F31">
        <w:lastRenderedPageBreak/>
        <w:t>Köszönetnyilvánítás</w:t>
      </w:r>
      <w:bookmarkEnd w:id="81"/>
    </w:p>
    <w:bookmarkStart w:id="82" w:name="_Toc119525208" w:displacedByCustomXml="next"/>
    <w:sdt>
      <w:sdtPr>
        <w:rPr>
          <w:rFonts w:cs="Times New Roman"/>
          <w:b w:val="0"/>
          <w:bCs w:val="0"/>
          <w:kern w:val="0"/>
          <w:sz w:val="24"/>
          <w:szCs w:val="24"/>
        </w:rPr>
        <w:id w:val="1622036989"/>
        <w:docPartObj>
          <w:docPartGallery w:val="Bibliographies"/>
          <w:docPartUnique/>
        </w:docPartObj>
      </w:sdtPr>
      <w:sdtContent>
        <w:p w14:paraId="66E4F42D" w14:textId="633F8E41" w:rsidR="009B2EED" w:rsidRPr="003A6F31" w:rsidRDefault="009B2EED">
          <w:pPr>
            <w:pStyle w:val="Cmsor1"/>
          </w:pPr>
          <w:r w:rsidRPr="003A6F31">
            <w:t>Irodalomjegyzék</w:t>
          </w:r>
          <w:bookmarkEnd w:id="82"/>
        </w:p>
        <w:sdt>
          <w:sdtPr>
            <w:id w:val="111145805"/>
            <w:bibliography/>
          </w:sdtPr>
          <w:sdtContent>
            <w:p w14:paraId="7A6C6396" w14:textId="77777777" w:rsidR="00D37393" w:rsidRPr="003A6F31" w:rsidRDefault="009B2EED">
              <w:pPr>
                <w:rPr>
                  <w:noProof/>
                  <w:sz w:val="20"/>
                  <w:szCs w:val="20"/>
                  <w:lang w:eastAsia="hu-HU"/>
                </w:rPr>
              </w:pPr>
              <w:r w:rsidRPr="003A6F31">
                <w:fldChar w:fldCharType="begin"/>
              </w:r>
              <w:r w:rsidRPr="003A6F31">
                <w:instrText>BIBLIOGRAPHY</w:instrText>
              </w:r>
              <w:r w:rsidRPr="003A6F31"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8119"/>
              </w:tblGrid>
              <w:tr w:rsidR="00D37393" w:rsidRPr="003A6F31" w14:paraId="7E939F46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11264F2" w14:textId="4BAE57D5" w:rsidR="00D37393" w:rsidRPr="003A6F31" w:rsidRDefault="00D37393">
                    <w:pPr>
                      <w:pStyle w:val="Irodalomjegyzk"/>
                    </w:pPr>
                    <w:r w:rsidRPr="003A6F31"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9B7786C" w14:textId="77777777" w:rsidR="00D37393" w:rsidRPr="003A6F31" w:rsidRDefault="00D37393">
                    <w:pPr>
                      <w:pStyle w:val="Irodalomjegyzk"/>
                    </w:pPr>
                    <w:r w:rsidRPr="003A6F31">
                      <w:t>„Windowing System,” 13 03 2022. [Online]. Available: https://en.wikipedia.org/wiki/Windowing_system. [Hozzáférés dátuma: 03 05 2022].</w:t>
                    </w:r>
                  </w:p>
                </w:tc>
              </w:tr>
              <w:tr w:rsidR="00D37393" w:rsidRPr="003A6F31" w14:paraId="7C6D73D8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0522AAF" w14:textId="77777777" w:rsidR="00D37393" w:rsidRPr="003A6F31" w:rsidRDefault="00D37393">
                    <w:pPr>
                      <w:pStyle w:val="Irodalomjegyzk"/>
                    </w:pPr>
                    <w:r w:rsidRPr="003A6F31"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B3C1E90" w14:textId="77777777" w:rsidR="00D37393" w:rsidRPr="003A6F31" w:rsidRDefault="00D37393">
                    <w:pPr>
                      <w:pStyle w:val="Irodalomjegyzk"/>
                    </w:pPr>
                    <w:r w:rsidRPr="003A6F31">
                      <w:t>„Wayland Architecture,” wayland, [Online]. Available: https://wayland.freedesktop.org/architecture.html. [Hozzáférés dátuma: 22 10 2022].</w:t>
                    </w:r>
                  </w:p>
                </w:tc>
              </w:tr>
              <w:tr w:rsidR="00D37393" w:rsidRPr="003A6F31" w14:paraId="061E2904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E022586" w14:textId="77777777" w:rsidR="00D37393" w:rsidRPr="003A6F31" w:rsidRDefault="00D37393">
                    <w:pPr>
                      <w:pStyle w:val="Irodalomjegyzk"/>
                    </w:pPr>
                    <w:r w:rsidRPr="003A6F31"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366497E" w14:textId="77777777" w:rsidR="00D37393" w:rsidRPr="003A6F31" w:rsidRDefault="00D37393">
                    <w:pPr>
                      <w:pStyle w:val="Irodalomjegyzk"/>
                    </w:pPr>
                    <w:r w:rsidRPr="003A6F31">
                      <w:t>„Rust Programming Language,” [Online]. Available: https://en.wikipedia.org/wiki/Rust_(programming_language). [Hozzáférés dátuma: 22 10 2022].</w:t>
                    </w:r>
                  </w:p>
                </w:tc>
              </w:tr>
              <w:tr w:rsidR="00D37393" w:rsidRPr="003A6F31" w14:paraId="25BF76CC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182172" w14:textId="77777777" w:rsidR="00D37393" w:rsidRPr="003A6F31" w:rsidRDefault="00D37393">
                    <w:pPr>
                      <w:pStyle w:val="Irodalomjegyzk"/>
                    </w:pPr>
                    <w:r w:rsidRPr="003A6F31"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C7E596" w14:textId="77777777" w:rsidR="00D37393" w:rsidRPr="003A6F31" w:rsidRDefault="00D37393">
                    <w:pPr>
                      <w:pStyle w:val="Irodalomjegyzk"/>
                    </w:pPr>
                    <w:r w:rsidRPr="003A6F31">
                      <w:t>„Rust Benchmarks,” [Online]. Available: https://benchmarksgame-team.pages.debian.net/benchmarksgame/fastest/rust-gpp.html. [Hozzáférés dátuma: 25 10 2022].</w:t>
                    </w:r>
                  </w:p>
                </w:tc>
              </w:tr>
              <w:tr w:rsidR="00D37393" w:rsidRPr="003A6F31" w14:paraId="144F76ED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D3D38A4" w14:textId="77777777" w:rsidR="00D37393" w:rsidRPr="003A6F31" w:rsidRDefault="00D37393">
                    <w:pPr>
                      <w:pStyle w:val="Irodalomjegyzk"/>
                    </w:pPr>
                    <w:r w:rsidRPr="003A6F31"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0B2BED2" w14:textId="77777777" w:rsidR="00D37393" w:rsidRPr="003A6F31" w:rsidRDefault="00D37393">
                    <w:pPr>
                      <w:pStyle w:val="Irodalomjegyzk"/>
                    </w:pPr>
                    <w:r w:rsidRPr="003A6F31">
                      <w:t>„X11 Rust Bindings,” [Online]. Available: https://github.com/psychon/x11rb. [Hozzáférés dátuma: 25 10 2022].</w:t>
                    </w:r>
                  </w:p>
                </w:tc>
              </w:tr>
              <w:tr w:rsidR="00D37393" w:rsidRPr="003A6F31" w14:paraId="0FD8535E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79226A8" w14:textId="77777777" w:rsidR="00D37393" w:rsidRPr="003A6F31" w:rsidRDefault="00D37393">
                    <w:pPr>
                      <w:pStyle w:val="Irodalomjegyzk"/>
                    </w:pPr>
                    <w:r w:rsidRPr="003A6F31"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CE1DC96" w14:textId="77777777" w:rsidR="00D37393" w:rsidRPr="003A6F31" w:rsidRDefault="00D37393">
                    <w:pPr>
                      <w:pStyle w:val="Irodalomjegyzk"/>
                    </w:pPr>
                    <w:r w:rsidRPr="003A6F31">
                      <w:t>„Erlang System Architecture Introduction,” Ericsson, [Online]. Available: https://www.erlang.org/doc/system_architecture_intro/sys_arch_intro.html. [Hozzáférés dátuma: 22 10 2022].</w:t>
                    </w:r>
                  </w:p>
                </w:tc>
              </w:tr>
              <w:tr w:rsidR="00D37393" w:rsidRPr="003A6F31" w14:paraId="5F6F78D6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902EDB3" w14:textId="77777777" w:rsidR="00D37393" w:rsidRPr="003A6F31" w:rsidRDefault="00D37393">
                    <w:pPr>
                      <w:pStyle w:val="Irodalomjegyzk"/>
                    </w:pPr>
                    <w:r w:rsidRPr="003A6F31"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065E0D8" w14:textId="77777777" w:rsidR="00D37393" w:rsidRPr="003A6F31" w:rsidRDefault="00D37393">
                    <w:pPr>
                      <w:pStyle w:val="Irodalomjegyzk"/>
                    </w:pPr>
                    <w:r w:rsidRPr="003A6F31">
                      <w:t>„Erlang Behaviours,” [Online]. Available: https://www.erlang.org/doc/design_principles/des_princ.html#behaviours. [Hozzáférés dátuma: 22 11 2022].</w:t>
                    </w:r>
                  </w:p>
                </w:tc>
              </w:tr>
              <w:tr w:rsidR="00D37393" w:rsidRPr="003A6F31" w14:paraId="386A3F27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27B96B0" w14:textId="77777777" w:rsidR="00D37393" w:rsidRPr="003A6F31" w:rsidRDefault="00D37393">
                    <w:pPr>
                      <w:pStyle w:val="Irodalomjegyzk"/>
                    </w:pPr>
                    <w:r w:rsidRPr="003A6F31"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A50CA35" w14:textId="77777777" w:rsidR="00D37393" w:rsidRPr="003A6F31" w:rsidRDefault="00D37393">
                    <w:pPr>
                      <w:pStyle w:val="Irodalomjegyzk"/>
                    </w:pPr>
                    <w:r w:rsidRPr="003A6F31">
                      <w:t>„React Tutorial,” [Online]. Available: https://www.simplilearn.com/tutorials/reactjs-tutorial/what-is-reactjs. [Hozzáférés dátuma: 25 10 2022].</w:t>
                    </w:r>
                  </w:p>
                </w:tc>
              </w:tr>
              <w:tr w:rsidR="00D37393" w:rsidRPr="003A6F31" w14:paraId="491A5DEF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F058439" w14:textId="77777777" w:rsidR="00D37393" w:rsidRPr="003A6F31" w:rsidRDefault="00D37393">
                    <w:pPr>
                      <w:pStyle w:val="Irodalomjegyzk"/>
                    </w:pPr>
                    <w:r w:rsidRPr="003A6F31"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1AE5C5D" w14:textId="77777777" w:rsidR="00D37393" w:rsidRPr="003A6F31" w:rsidRDefault="00D37393">
                    <w:pPr>
                      <w:pStyle w:val="Irodalomjegyzk"/>
                    </w:pPr>
                    <w:r w:rsidRPr="003A6F31">
                      <w:t>suckless.org, „slock,” [Online]. Available: https://tools.suckless.org/slock/. [Hozzáférés dátuma: 01 11 202].</w:t>
                    </w:r>
                  </w:p>
                </w:tc>
              </w:tr>
              <w:tr w:rsidR="00D37393" w:rsidRPr="003A6F31" w14:paraId="4D1C3EB4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392874C" w14:textId="77777777" w:rsidR="00D37393" w:rsidRPr="003A6F31" w:rsidRDefault="00D37393">
                    <w:pPr>
                      <w:pStyle w:val="Irodalomjegyzk"/>
                    </w:pPr>
                    <w:r w:rsidRPr="003A6F31">
                      <w:lastRenderedPageBreak/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75D308B" w14:textId="77777777" w:rsidR="00D37393" w:rsidRPr="003A6F31" w:rsidRDefault="00D37393">
                    <w:pPr>
                      <w:pStyle w:val="Irodalomjegyzk"/>
                    </w:pPr>
                    <w:r w:rsidRPr="003A6F31">
                      <w:t>„postgresql,” [Online]. Available: https://www.postgresql.org/. [Hozzáférés dátuma: 02 11 2022].</w:t>
                    </w:r>
                  </w:p>
                </w:tc>
              </w:tr>
              <w:tr w:rsidR="00D37393" w:rsidRPr="003A6F31" w14:paraId="575CC4C4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F9E631F" w14:textId="77777777" w:rsidR="00D37393" w:rsidRPr="003A6F31" w:rsidRDefault="00D37393">
                    <w:pPr>
                      <w:pStyle w:val="Irodalomjegyzk"/>
                    </w:pPr>
                    <w:r w:rsidRPr="003A6F31"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A4D6D0A" w14:textId="77777777" w:rsidR="00D37393" w:rsidRPr="003A6F31" w:rsidRDefault="00D37393">
                    <w:pPr>
                      <w:pStyle w:val="Irodalomjegyzk"/>
                    </w:pPr>
                    <w:r w:rsidRPr="003A6F31">
                      <w:t>„psql,” [Online]. Available: https://www.postgresql.org/docs/current/app-psql.html. [Hozzáférés dátuma: 08 11 2022].</w:t>
                    </w:r>
                  </w:p>
                </w:tc>
              </w:tr>
              <w:tr w:rsidR="00D37393" w:rsidRPr="003A6F31" w14:paraId="52506446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CF56C85" w14:textId="77777777" w:rsidR="00D37393" w:rsidRPr="003A6F31" w:rsidRDefault="00D37393">
                    <w:pPr>
                      <w:pStyle w:val="Irodalomjegyzk"/>
                    </w:pPr>
                    <w:r w:rsidRPr="003A6F31"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50F194" w14:textId="77777777" w:rsidR="00D37393" w:rsidRPr="003A6F31" w:rsidRDefault="00D37393">
                    <w:pPr>
                      <w:pStyle w:val="Irodalomjegyzk"/>
                    </w:pPr>
                    <w:r w:rsidRPr="003A6F31">
                      <w:t>„eql,” [Online]. Available: https://github.com/artemeff/eql. [Hozzáférés dátuma: 08 11 2022].</w:t>
                    </w:r>
                  </w:p>
                </w:tc>
              </w:tr>
              <w:tr w:rsidR="00D37393" w:rsidRPr="003A6F31" w14:paraId="565427D8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123C365" w14:textId="77777777" w:rsidR="00D37393" w:rsidRPr="003A6F31" w:rsidRDefault="00D37393">
                    <w:pPr>
                      <w:pStyle w:val="Irodalomjegyzk"/>
                    </w:pPr>
                    <w:r w:rsidRPr="003A6F31"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40BDE19" w14:textId="77777777" w:rsidR="00D37393" w:rsidRPr="003A6F31" w:rsidRDefault="00D37393">
                    <w:pPr>
                      <w:pStyle w:val="Irodalomjegyzk"/>
                    </w:pPr>
                    <w:r w:rsidRPr="003A6F31">
                      <w:t>„cowboy_callback,” [Online]. Available: https://ninenines.eu/docs/en/cowboy/2.5/guide/rest_start.png. [Hozzáférés dátuma: 08 11 2022].</w:t>
                    </w:r>
                  </w:p>
                </w:tc>
              </w:tr>
            </w:tbl>
            <w:p w14:paraId="75895D3C" w14:textId="77777777" w:rsidR="00D37393" w:rsidRPr="003A6F31" w:rsidRDefault="00D37393">
              <w:pPr>
                <w:divId w:val="1377899152"/>
                <w:rPr>
                  <w:noProof/>
                </w:rPr>
              </w:pPr>
            </w:p>
            <w:p w14:paraId="787848B2" w14:textId="0DBB79C4" w:rsidR="009B2EED" w:rsidRPr="003A6F31" w:rsidRDefault="009B2EED">
              <w:r w:rsidRPr="003A6F31"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57128C5E" w14:textId="7180058B" w:rsidR="00B50CAA" w:rsidRPr="003A6F31" w:rsidRDefault="00B50CAA" w:rsidP="00CF0DCF">
      <w:pPr>
        <w:pStyle w:val="Cmsor1"/>
      </w:pPr>
      <w:bookmarkStart w:id="83" w:name="_Toc119525209"/>
      <w:r w:rsidRPr="003A6F31">
        <w:lastRenderedPageBreak/>
        <w:t>Függelék</w:t>
      </w:r>
      <w:bookmarkEnd w:id="83"/>
    </w:p>
    <w:p w14:paraId="5761A82C" w14:textId="6C9CEEE3" w:rsidR="00CF0DCF" w:rsidRPr="003A6F31" w:rsidRDefault="005203EB" w:rsidP="00CF0DCF">
      <w:pPr>
        <w:pStyle w:val="Cmsor2"/>
      </w:pPr>
      <w:bookmarkStart w:id="84" w:name="_Ref118106498"/>
      <w:bookmarkStart w:id="85" w:name="_Ref118106500"/>
      <w:bookmarkStart w:id="86" w:name="_Ref118106506"/>
      <w:bookmarkStart w:id="87" w:name="_Toc119525210"/>
      <w:r w:rsidRPr="003A6F31">
        <w:t>E</w:t>
      </w:r>
      <w:r w:rsidR="00CF0DCF" w:rsidRPr="003A6F31">
        <w:t>semény séma</w:t>
      </w:r>
      <w:bookmarkEnd w:id="84"/>
      <w:bookmarkEnd w:id="85"/>
      <w:bookmarkEnd w:id="86"/>
      <w:bookmarkEnd w:id="87"/>
    </w:p>
    <w:p w14:paraId="2C75C049" w14:textId="77777777" w:rsidR="00CF0DCF" w:rsidRPr="003A6F31" w:rsidRDefault="00CF0DCF" w:rsidP="00CF0DCF">
      <w:pPr>
        <w:pStyle w:val="Kd"/>
      </w:pPr>
      <w:r w:rsidRPr="003A6F31">
        <w:t xml:space="preserve"># </w:t>
      </w:r>
      <w:proofErr w:type="spellStart"/>
      <w:r w:rsidRPr="003A6F31">
        <w:t>Schema</w:t>
      </w:r>
      <w:proofErr w:type="spellEnd"/>
    </w:p>
    <w:p w14:paraId="3C5E7E5F" w14:textId="77777777" w:rsidR="00CF0DCF" w:rsidRPr="003A6F31" w:rsidRDefault="00CF0DCF" w:rsidP="00CF0DCF">
      <w:pPr>
        <w:pStyle w:val="Kd"/>
      </w:pPr>
    </w:p>
    <w:p w14:paraId="1022D1CA" w14:textId="77777777" w:rsidR="00CF0DCF" w:rsidRPr="003A6F31" w:rsidRDefault="00CF0DCF" w:rsidP="00CF0DCF">
      <w:pPr>
        <w:pStyle w:val="Kd"/>
      </w:pPr>
      <w:r w:rsidRPr="003A6F31">
        <w:t xml:space="preserve">## </w:t>
      </w:r>
      <w:proofErr w:type="spellStart"/>
      <w:r w:rsidRPr="003A6F31">
        <w:t>Event</w:t>
      </w:r>
      <w:proofErr w:type="spellEnd"/>
      <w:r w:rsidRPr="003A6F31">
        <w:t xml:space="preserve"> </w:t>
      </w:r>
      <w:proofErr w:type="spellStart"/>
      <w:r w:rsidRPr="003A6F31">
        <w:t>types</w:t>
      </w:r>
      <w:proofErr w:type="spellEnd"/>
    </w:p>
    <w:p w14:paraId="22D6EC9B" w14:textId="77777777" w:rsidR="00CF0DCF" w:rsidRPr="003A6F31" w:rsidRDefault="00CF0DCF" w:rsidP="00CF0DCF">
      <w:pPr>
        <w:pStyle w:val="Kd"/>
      </w:pPr>
    </w:p>
    <w:p w14:paraId="2A3FAEF5" w14:textId="77777777" w:rsidR="00CF0DCF" w:rsidRPr="003A6F31" w:rsidRDefault="00CF0DCF" w:rsidP="00CF0DCF">
      <w:pPr>
        <w:pStyle w:val="Kd"/>
      </w:pPr>
      <w:r w:rsidRPr="003A6F31">
        <w:t>```</w:t>
      </w:r>
    </w:p>
    <w:p w14:paraId="6827ACC4" w14:textId="77777777" w:rsidR="00CF0DCF" w:rsidRPr="003A6F31" w:rsidRDefault="00CF0DCF" w:rsidP="00CF0DCF">
      <w:pPr>
        <w:pStyle w:val="Kd"/>
      </w:pPr>
      <w:r w:rsidRPr="003A6F31">
        <w:t>MOTION_EVENT_TYPE = 0;</w:t>
      </w:r>
    </w:p>
    <w:p w14:paraId="551BCB25" w14:textId="77777777" w:rsidR="00CF0DCF" w:rsidRPr="003A6F31" w:rsidRDefault="00CF0DCF" w:rsidP="00CF0DCF">
      <w:pPr>
        <w:pStyle w:val="Kd"/>
      </w:pPr>
      <w:r w:rsidRPr="003A6F31">
        <w:t>SCROLL_EVENT_TYPE = 1;</w:t>
      </w:r>
    </w:p>
    <w:p w14:paraId="264D3285" w14:textId="77777777" w:rsidR="00CF0DCF" w:rsidRPr="003A6F31" w:rsidRDefault="00CF0DCF" w:rsidP="00CF0DCF">
      <w:pPr>
        <w:pStyle w:val="Kd"/>
      </w:pPr>
      <w:r w:rsidRPr="003A6F31">
        <w:t>TOUCH_BEGIN_EVENT_TYPE = 2;</w:t>
      </w:r>
    </w:p>
    <w:p w14:paraId="7A97D741" w14:textId="77777777" w:rsidR="00CF0DCF" w:rsidRPr="003A6F31" w:rsidRDefault="00CF0DCF" w:rsidP="00CF0DCF">
      <w:pPr>
        <w:pStyle w:val="Kd"/>
      </w:pPr>
      <w:r w:rsidRPr="003A6F31">
        <w:t>TOUCH_UPDATE_EVENT_TYPE = 3;</w:t>
      </w:r>
    </w:p>
    <w:p w14:paraId="2E29C8A2" w14:textId="77777777" w:rsidR="00CF0DCF" w:rsidRPr="003A6F31" w:rsidRDefault="00CF0DCF" w:rsidP="00CF0DCF">
      <w:pPr>
        <w:pStyle w:val="Kd"/>
      </w:pPr>
      <w:r w:rsidRPr="003A6F31">
        <w:t>TOUCH_END_EVENT_TYPE = 4;</w:t>
      </w:r>
    </w:p>
    <w:p w14:paraId="1402B79C" w14:textId="77777777" w:rsidR="00CF0DCF" w:rsidRPr="003A6F31" w:rsidRDefault="00CF0DCF" w:rsidP="00CF0DCF">
      <w:pPr>
        <w:pStyle w:val="Kd"/>
      </w:pPr>
      <w:r w:rsidRPr="003A6F31">
        <w:t>BUTTON_PRESS_EVENT_TYPE = 5;</w:t>
      </w:r>
    </w:p>
    <w:p w14:paraId="474A9D75" w14:textId="77777777" w:rsidR="00CF0DCF" w:rsidRPr="003A6F31" w:rsidRDefault="00CF0DCF" w:rsidP="00CF0DCF">
      <w:pPr>
        <w:pStyle w:val="Kd"/>
      </w:pPr>
      <w:r w:rsidRPr="003A6F31">
        <w:t>BUTTON_RELEASE_EVENT_TYPE = 6;</w:t>
      </w:r>
    </w:p>
    <w:p w14:paraId="14877DC7" w14:textId="77777777" w:rsidR="00CF0DCF" w:rsidRPr="003A6F31" w:rsidRDefault="00CF0DCF" w:rsidP="00CF0DCF">
      <w:pPr>
        <w:pStyle w:val="Kd"/>
      </w:pPr>
      <w:r w:rsidRPr="003A6F31">
        <w:t>METADATA_CHANGED_EVENT_TYPE = 7;</w:t>
      </w:r>
    </w:p>
    <w:p w14:paraId="2CF100D4" w14:textId="77777777" w:rsidR="00CF0DCF" w:rsidRPr="003A6F31" w:rsidRDefault="00CF0DCF" w:rsidP="00CF0DCF">
      <w:pPr>
        <w:pStyle w:val="Kd"/>
      </w:pPr>
      <w:r w:rsidRPr="003A6F31">
        <w:t>```</w:t>
      </w:r>
    </w:p>
    <w:p w14:paraId="34B98E12" w14:textId="77777777" w:rsidR="00CF0DCF" w:rsidRPr="003A6F31" w:rsidRDefault="00CF0DCF" w:rsidP="00CF0DCF">
      <w:pPr>
        <w:pStyle w:val="Kd"/>
      </w:pPr>
    </w:p>
    <w:p w14:paraId="4D8C2633" w14:textId="77777777" w:rsidR="00CF0DCF" w:rsidRPr="003A6F31" w:rsidRDefault="00CF0DCF" w:rsidP="00CF0DCF">
      <w:pPr>
        <w:pStyle w:val="Kd"/>
      </w:pPr>
      <w:r w:rsidRPr="003A6F31">
        <w:t>## Version `20220519T201520Z`</w:t>
      </w:r>
    </w:p>
    <w:p w14:paraId="14A24E51" w14:textId="77777777" w:rsidR="00CF0DCF" w:rsidRPr="003A6F31" w:rsidRDefault="00CF0DCF" w:rsidP="00CF0DCF">
      <w:pPr>
        <w:pStyle w:val="Kd"/>
      </w:pPr>
    </w:p>
    <w:p w14:paraId="31A34076" w14:textId="77777777" w:rsidR="00CF0DCF" w:rsidRPr="003A6F31" w:rsidRDefault="00CF0DCF" w:rsidP="00CF0DCF">
      <w:pPr>
        <w:pStyle w:val="Kd"/>
      </w:pPr>
      <w:r w:rsidRPr="003A6F31">
        <w:t>```</w:t>
      </w:r>
    </w:p>
    <w:p w14:paraId="5EECA9D6" w14:textId="77777777" w:rsidR="00CF0DCF" w:rsidRPr="003A6F31" w:rsidRDefault="00CF0DCF" w:rsidP="00CF0DCF">
      <w:pPr>
        <w:pStyle w:val="Kd"/>
      </w:pPr>
      <w:r w:rsidRPr="003A6F31">
        <w:t>{</w:t>
      </w:r>
    </w:p>
    <w:p w14:paraId="383C4EB5" w14:textId="77777777" w:rsidR="00CF0DCF" w:rsidRPr="003A6F31" w:rsidRDefault="00CF0DCF" w:rsidP="00CF0DCF">
      <w:pPr>
        <w:pStyle w:val="Kd"/>
      </w:pPr>
      <w:r w:rsidRPr="003A6F31">
        <w:t xml:space="preserve">  MOTION_EVENT_TYPE: {</w:t>
      </w:r>
    </w:p>
    <w:p w14:paraId="7CA45908" w14:textId="77777777" w:rsidR="00CF0DCF" w:rsidRPr="003A6F31" w:rsidRDefault="00CF0DCF" w:rsidP="00CF0DCF">
      <w:pPr>
        <w:pStyle w:val="Kd"/>
      </w:pPr>
      <w:r w:rsidRPr="003A6F31">
        <w:t xml:space="preserve">    </w:t>
      </w:r>
      <w:proofErr w:type="spellStart"/>
      <w:r w:rsidRPr="003A6F31">
        <w:t>types</w:t>
      </w:r>
      <w:proofErr w:type="spellEnd"/>
      <w:r w:rsidRPr="003A6F31">
        <w:t>: [</w:t>
      </w:r>
    </w:p>
    <w:p w14:paraId="47F87B98" w14:textId="77777777" w:rsidR="00CF0DCF" w:rsidRPr="003A6F31" w:rsidRDefault="00CF0DCF" w:rsidP="00CF0DCF">
      <w:pPr>
        <w:pStyle w:val="Kd"/>
      </w:pPr>
      <w:r w:rsidRPr="003A6F31">
        <w:t xml:space="preserve">      '</w:t>
      </w:r>
      <w:proofErr w:type="spellStart"/>
      <w:proofErr w:type="gramStart"/>
      <w:r w:rsidRPr="003A6F31">
        <w:t>type:type</w:t>
      </w:r>
      <w:proofErr w:type="spellEnd"/>
      <w:proofErr w:type="gramEnd"/>
      <w:r w:rsidRPr="003A6F31">
        <w:t>',</w:t>
      </w:r>
    </w:p>
    <w:p w14:paraId="22AA6171" w14:textId="77777777" w:rsidR="00CF0DCF" w:rsidRPr="003A6F31" w:rsidRDefault="00CF0DCF" w:rsidP="00CF0DCF">
      <w:pPr>
        <w:pStyle w:val="Kd"/>
      </w:pPr>
      <w:r w:rsidRPr="003A6F31">
        <w:t xml:space="preserve">      '</w:t>
      </w:r>
      <w:proofErr w:type="spellStart"/>
      <w:proofErr w:type="gramStart"/>
      <w:r w:rsidRPr="003A6F31">
        <w:t>t:timestamp</w:t>
      </w:r>
      <w:proofErr w:type="gramEnd"/>
      <w:r w:rsidRPr="003A6F31">
        <w:t>:ms</w:t>
      </w:r>
      <w:proofErr w:type="spellEnd"/>
      <w:r w:rsidRPr="003A6F31">
        <w:t>',</w:t>
      </w:r>
    </w:p>
    <w:p w14:paraId="7D69031D" w14:textId="77777777" w:rsidR="00CF0DCF" w:rsidRPr="003A6F31" w:rsidRDefault="00CF0DCF" w:rsidP="00CF0DCF">
      <w:pPr>
        <w:pStyle w:val="Kd"/>
      </w:pPr>
      <w:r w:rsidRPr="003A6F31">
        <w:t xml:space="preserve">      '</w:t>
      </w:r>
      <w:proofErr w:type="spellStart"/>
      <w:proofErr w:type="gramStart"/>
      <w:r w:rsidRPr="003A6F31">
        <w:t>xIntegral:integer</w:t>
      </w:r>
      <w:proofErr w:type="spellEnd"/>
      <w:proofErr w:type="gramEnd"/>
      <w:r w:rsidRPr="003A6F31">
        <w:t>',</w:t>
      </w:r>
    </w:p>
    <w:p w14:paraId="40A97249" w14:textId="77777777" w:rsidR="00CF0DCF" w:rsidRPr="003A6F31" w:rsidRDefault="00CF0DCF" w:rsidP="00CF0DCF">
      <w:pPr>
        <w:pStyle w:val="Kd"/>
      </w:pPr>
      <w:r w:rsidRPr="003A6F31">
        <w:t xml:space="preserve">      '</w:t>
      </w:r>
      <w:proofErr w:type="spellStart"/>
      <w:proofErr w:type="gramStart"/>
      <w:r w:rsidRPr="003A6F31">
        <w:t>xFraction:integer</w:t>
      </w:r>
      <w:proofErr w:type="spellEnd"/>
      <w:proofErr w:type="gramEnd"/>
      <w:r w:rsidRPr="003A6F31">
        <w:t>',</w:t>
      </w:r>
    </w:p>
    <w:p w14:paraId="3F923303" w14:textId="77777777" w:rsidR="00CF0DCF" w:rsidRPr="003A6F31" w:rsidRDefault="00CF0DCF" w:rsidP="00CF0DCF">
      <w:pPr>
        <w:pStyle w:val="Kd"/>
      </w:pPr>
      <w:r w:rsidRPr="003A6F31">
        <w:t xml:space="preserve">      '</w:t>
      </w:r>
      <w:proofErr w:type="spellStart"/>
      <w:proofErr w:type="gramStart"/>
      <w:r w:rsidRPr="003A6F31">
        <w:t>yIntegral:integer</w:t>
      </w:r>
      <w:proofErr w:type="spellEnd"/>
      <w:proofErr w:type="gramEnd"/>
      <w:r w:rsidRPr="003A6F31">
        <w:t>',</w:t>
      </w:r>
    </w:p>
    <w:p w14:paraId="66BBC16B" w14:textId="77777777" w:rsidR="00CF0DCF" w:rsidRPr="003A6F31" w:rsidRDefault="00CF0DCF" w:rsidP="00CF0DCF">
      <w:pPr>
        <w:pStyle w:val="Kd"/>
      </w:pPr>
      <w:r w:rsidRPr="003A6F31">
        <w:t xml:space="preserve">      '</w:t>
      </w:r>
      <w:proofErr w:type="spellStart"/>
      <w:proofErr w:type="gramStart"/>
      <w:r w:rsidRPr="003A6F31">
        <w:t>yFraction:integer</w:t>
      </w:r>
      <w:proofErr w:type="spellEnd"/>
      <w:proofErr w:type="gramEnd"/>
      <w:r w:rsidRPr="003A6F31">
        <w:t>',</w:t>
      </w:r>
    </w:p>
    <w:p w14:paraId="4BF82313" w14:textId="77777777" w:rsidR="00CF0DCF" w:rsidRPr="003A6F31" w:rsidRDefault="00CF0DCF" w:rsidP="00CF0DCF">
      <w:pPr>
        <w:pStyle w:val="Kd"/>
      </w:pPr>
      <w:r w:rsidRPr="003A6F31">
        <w:t xml:space="preserve">      '</w:t>
      </w:r>
      <w:proofErr w:type="spellStart"/>
      <w:proofErr w:type="gramStart"/>
      <w:r w:rsidRPr="003A6F31">
        <w:t>rootX:integer</w:t>
      </w:r>
      <w:proofErr w:type="spellEnd"/>
      <w:proofErr w:type="gramEnd"/>
      <w:r w:rsidRPr="003A6F31">
        <w:t>',</w:t>
      </w:r>
    </w:p>
    <w:p w14:paraId="09667DC0" w14:textId="77777777" w:rsidR="00CF0DCF" w:rsidRPr="003A6F31" w:rsidRDefault="00CF0DCF" w:rsidP="00CF0DCF">
      <w:pPr>
        <w:pStyle w:val="Kd"/>
      </w:pPr>
      <w:r w:rsidRPr="003A6F31">
        <w:t xml:space="preserve">      '</w:t>
      </w:r>
      <w:proofErr w:type="spellStart"/>
      <w:proofErr w:type="gramStart"/>
      <w:r w:rsidRPr="003A6F31">
        <w:t>rootY:integer</w:t>
      </w:r>
      <w:proofErr w:type="spellEnd"/>
      <w:proofErr w:type="gramEnd"/>
      <w:r w:rsidRPr="003A6F31">
        <w:t>',</w:t>
      </w:r>
    </w:p>
    <w:p w14:paraId="3BF2ED2A" w14:textId="77777777" w:rsidR="00CF0DCF" w:rsidRPr="003A6F31" w:rsidRDefault="00CF0DCF" w:rsidP="00CF0DCF">
      <w:pPr>
        <w:pStyle w:val="Kd"/>
      </w:pPr>
      <w:r w:rsidRPr="003A6F31">
        <w:t xml:space="preserve">    ],</w:t>
      </w:r>
    </w:p>
    <w:p w14:paraId="718149DC" w14:textId="77777777" w:rsidR="00CF0DCF" w:rsidRPr="003A6F31" w:rsidRDefault="00CF0DCF" w:rsidP="00CF0DCF">
      <w:pPr>
        <w:pStyle w:val="Kd"/>
      </w:pPr>
      <w:r w:rsidRPr="003A6F31">
        <w:t xml:space="preserve">    </w:t>
      </w:r>
      <w:proofErr w:type="spellStart"/>
      <w:r w:rsidRPr="003A6F31">
        <w:t>name</w:t>
      </w:r>
      <w:proofErr w:type="spellEnd"/>
      <w:r w:rsidRPr="003A6F31">
        <w:t>: '</w:t>
      </w:r>
      <w:proofErr w:type="spellStart"/>
      <w:r w:rsidRPr="003A6F31">
        <w:t>XinputRawMotion</w:t>
      </w:r>
      <w:proofErr w:type="spellEnd"/>
      <w:r w:rsidRPr="003A6F31">
        <w:t>',</w:t>
      </w:r>
    </w:p>
    <w:p w14:paraId="07FB6274" w14:textId="77777777" w:rsidR="00CF0DCF" w:rsidRPr="003A6F31" w:rsidRDefault="00CF0DCF" w:rsidP="00CF0DCF">
      <w:pPr>
        <w:pStyle w:val="Kd"/>
      </w:pPr>
      <w:r w:rsidRPr="003A6F31">
        <w:t xml:space="preserve">    </w:t>
      </w:r>
      <w:proofErr w:type="spellStart"/>
      <w:r w:rsidRPr="003A6F31">
        <w:t>description</w:t>
      </w:r>
      <w:proofErr w:type="spellEnd"/>
      <w:r w:rsidRPr="003A6F31">
        <w:t>: '</w:t>
      </w:r>
      <w:proofErr w:type="spellStart"/>
      <w:r w:rsidRPr="003A6F31">
        <w:t>Raw</w:t>
      </w:r>
      <w:proofErr w:type="spellEnd"/>
      <w:r w:rsidRPr="003A6F31">
        <w:t xml:space="preserve"> </w:t>
      </w:r>
      <w:proofErr w:type="spellStart"/>
      <w:r w:rsidRPr="003A6F31">
        <w:t>motion</w:t>
      </w:r>
      <w:proofErr w:type="spellEnd"/>
      <w:r w:rsidRPr="003A6F31">
        <w:t xml:space="preserve"> </w:t>
      </w:r>
      <w:proofErr w:type="spellStart"/>
      <w:r w:rsidRPr="003A6F31">
        <w:t>event</w:t>
      </w:r>
      <w:proofErr w:type="spellEnd"/>
      <w:r w:rsidRPr="003A6F31">
        <w:t>',</w:t>
      </w:r>
    </w:p>
    <w:p w14:paraId="51FCB469" w14:textId="77777777" w:rsidR="00CF0DCF" w:rsidRPr="003A6F31" w:rsidRDefault="00CF0DCF" w:rsidP="00CF0DCF">
      <w:pPr>
        <w:pStyle w:val="Kd"/>
      </w:pPr>
      <w:r w:rsidRPr="003A6F31">
        <w:t xml:space="preserve">  },</w:t>
      </w:r>
    </w:p>
    <w:p w14:paraId="66A209CB" w14:textId="77777777" w:rsidR="00CF0DCF" w:rsidRPr="003A6F31" w:rsidRDefault="00CF0DCF" w:rsidP="00CF0DCF">
      <w:pPr>
        <w:pStyle w:val="Kd"/>
      </w:pPr>
    </w:p>
    <w:p w14:paraId="715E8EEE" w14:textId="77777777" w:rsidR="00CF0DCF" w:rsidRPr="003A6F31" w:rsidRDefault="00CF0DCF" w:rsidP="00CF0DCF">
      <w:pPr>
        <w:pStyle w:val="Kd"/>
      </w:pPr>
      <w:r w:rsidRPr="003A6F31">
        <w:t xml:space="preserve"> SCROLL_EVENT_TYPE: {</w:t>
      </w:r>
    </w:p>
    <w:p w14:paraId="539E26AA" w14:textId="77777777" w:rsidR="00CF0DCF" w:rsidRPr="003A6F31" w:rsidRDefault="00CF0DCF" w:rsidP="00CF0DCF">
      <w:pPr>
        <w:pStyle w:val="Kd"/>
      </w:pPr>
      <w:r w:rsidRPr="003A6F31">
        <w:t xml:space="preserve">    </w:t>
      </w:r>
      <w:proofErr w:type="spellStart"/>
      <w:r w:rsidRPr="003A6F31">
        <w:t>types</w:t>
      </w:r>
      <w:proofErr w:type="spellEnd"/>
      <w:r w:rsidRPr="003A6F31">
        <w:t>: [</w:t>
      </w:r>
    </w:p>
    <w:p w14:paraId="753E184E" w14:textId="77777777" w:rsidR="00CF0DCF" w:rsidRPr="003A6F31" w:rsidRDefault="00CF0DCF" w:rsidP="00CF0DCF">
      <w:pPr>
        <w:pStyle w:val="Kd"/>
      </w:pPr>
      <w:r w:rsidRPr="003A6F31">
        <w:t xml:space="preserve">      '</w:t>
      </w:r>
      <w:proofErr w:type="spellStart"/>
      <w:proofErr w:type="gramStart"/>
      <w:r w:rsidRPr="003A6F31">
        <w:t>type:type</w:t>
      </w:r>
      <w:proofErr w:type="spellEnd"/>
      <w:proofErr w:type="gramEnd"/>
      <w:r w:rsidRPr="003A6F31">
        <w:t>',</w:t>
      </w:r>
    </w:p>
    <w:p w14:paraId="6A374C4A" w14:textId="77777777" w:rsidR="00CF0DCF" w:rsidRPr="003A6F31" w:rsidRDefault="00CF0DCF" w:rsidP="00CF0DCF">
      <w:pPr>
        <w:pStyle w:val="Kd"/>
      </w:pPr>
      <w:r w:rsidRPr="003A6F31">
        <w:t xml:space="preserve">      '</w:t>
      </w:r>
      <w:proofErr w:type="spellStart"/>
      <w:proofErr w:type="gramStart"/>
      <w:r w:rsidRPr="003A6F31">
        <w:t>t:timestamp</w:t>
      </w:r>
      <w:proofErr w:type="gramEnd"/>
      <w:r w:rsidRPr="003A6F31">
        <w:t>:ms</w:t>
      </w:r>
      <w:proofErr w:type="spellEnd"/>
      <w:r w:rsidRPr="003A6F31">
        <w:t>',</w:t>
      </w:r>
    </w:p>
    <w:p w14:paraId="667698B5" w14:textId="77777777" w:rsidR="00CF0DCF" w:rsidRPr="003A6F31" w:rsidRDefault="00CF0DCF" w:rsidP="00CF0DCF">
      <w:pPr>
        <w:pStyle w:val="Kd"/>
      </w:pPr>
      <w:r w:rsidRPr="003A6F31">
        <w:t xml:space="preserve">      '</w:t>
      </w:r>
      <w:proofErr w:type="spellStart"/>
      <w:proofErr w:type="gramStart"/>
      <w:r w:rsidRPr="003A6F31">
        <w:t>valueIntegral:integer</w:t>
      </w:r>
      <w:proofErr w:type="spellEnd"/>
      <w:proofErr w:type="gramEnd"/>
      <w:r w:rsidRPr="003A6F31">
        <w:t>',</w:t>
      </w:r>
    </w:p>
    <w:p w14:paraId="6ECD522F" w14:textId="77777777" w:rsidR="00CF0DCF" w:rsidRPr="003A6F31" w:rsidRDefault="00CF0DCF" w:rsidP="00CF0DCF">
      <w:pPr>
        <w:pStyle w:val="Kd"/>
      </w:pPr>
      <w:r w:rsidRPr="003A6F31">
        <w:t xml:space="preserve">      '</w:t>
      </w:r>
      <w:proofErr w:type="spellStart"/>
      <w:proofErr w:type="gramStart"/>
      <w:r w:rsidRPr="003A6F31">
        <w:t>valueFraction:integer</w:t>
      </w:r>
      <w:proofErr w:type="spellEnd"/>
      <w:proofErr w:type="gramEnd"/>
      <w:r w:rsidRPr="003A6F31">
        <w:t>',</w:t>
      </w:r>
    </w:p>
    <w:p w14:paraId="55D6CDA2" w14:textId="77777777" w:rsidR="00CF0DCF" w:rsidRPr="003A6F31" w:rsidRDefault="00CF0DCF" w:rsidP="00CF0DCF">
      <w:pPr>
        <w:pStyle w:val="Kd"/>
      </w:pPr>
      <w:r w:rsidRPr="003A6F31">
        <w:t xml:space="preserve">      '</w:t>
      </w:r>
      <w:proofErr w:type="spellStart"/>
      <w:proofErr w:type="gramStart"/>
      <w:r w:rsidRPr="003A6F31">
        <w:t>rootX:integer</w:t>
      </w:r>
      <w:proofErr w:type="spellEnd"/>
      <w:proofErr w:type="gramEnd"/>
      <w:r w:rsidRPr="003A6F31">
        <w:t>',</w:t>
      </w:r>
    </w:p>
    <w:p w14:paraId="2C9BA3BC" w14:textId="77777777" w:rsidR="00CF0DCF" w:rsidRPr="003A6F31" w:rsidRDefault="00CF0DCF" w:rsidP="00CF0DCF">
      <w:pPr>
        <w:pStyle w:val="Kd"/>
      </w:pPr>
      <w:r w:rsidRPr="003A6F31">
        <w:t xml:space="preserve">      '</w:t>
      </w:r>
      <w:proofErr w:type="spellStart"/>
      <w:proofErr w:type="gramStart"/>
      <w:r w:rsidRPr="003A6F31">
        <w:t>rootY:integer</w:t>
      </w:r>
      <w:proofErr w:type="spellEnd"/>
      <w:proofErr w:type="gramEnd"/>
      <w:r w:rsidRPr="003A6F31">
        <w:t>',</w:t>
      </w:r>
    </w:p>
    <w:p w14:paraId="69E51BA4" w14:textId="77777777" w:rsidR="00CF0DCF" w:rsidRPr="003A6F31" w:rsidRDefault="00CF0DCF" w:rsidP="00CF0DCF">
      <w:pPr>
        <w:pStyle w:val="Kd"/>
      </w:pPr>
      <w:r w:rsidRPr="003A6F31">
        <w:t xml:space="preserve">    ],</w:t>
      </w:r>
    </w:p>
    <w:p w14:paraId="15625333" w14:textId="77777777" w:rsidR="00CF0DCF" w:rsidRPr="003A6F31" w:rsidRDefault="00CF0DCF" w:rsidP="00CF0DCF">
      <w:pPr>
        <w:pStyle w:val="Kd"/>
      </w:pPr>
      <w:r w:rsidRPr="003A6F31">
        <w:t xml:space="preserve">    </w:t>
      </w:r>
      <w:proofErr w:type="spellStart"/>
      <w:r w:rsidRPr="003A6F31">
        <w:t>name</w:t>
      </w:r>
      <w:proofErr w:type="spellEnd"/>
      <w:r w:rsidRPr="003A6F31">
        <w:t>: '</w:t>
      </w:r>
      <w:proofErr w:type="spellStart"/>
      <w:r w:rsidRPr="003A6F31">
        <w:t>XinputRawMotion</w:t>
      </w:r>
      <w:proofErr w:type="spellEnd"/>
      <w:r w:rsidRPr="003A6F31">
        <w:t>',</w:t>
      </w:r>
    </w:p>
    <w:p w14:paraId="781E7F3A" w14:textId="77777777" w:rsidR="00CF0DCF" w:rsidRPr="003A6F31" w:rsidRDefault="00CF0DCF" w:rsidP="00CF0DCF">
      <w:pPr>
        <w:pStyle w:val="Kd"/>
      </w:pPr>
      <w:r w:rsidRPr="003A6F31">
        <w:t xml:space="preserve">    </w:t>
      </w:r>
      <w:proofErr w:type="spellStart"/>
      <w:r w:rsidRPr="003A6F31">
        <w:t>description</w:t>
      </w:r>
      <w:proofErr w:type="spellEnd"/>
      <w:r w:rsidRPr="003A6F31">
        <w:t>: '</w:t>
      </w:r>
      <w:proofErr w:type="spellStart"/>
      <w:r w:rsidRPr="003A6F31">
        <w:t>Scroll</w:t>
      </w:r>
      <w:proofErr w:type="spellEnd"/>
      <w:r w:rsidRPr="003A6F31">
        <w:t xml:space="preserve"> </w:t>
      </w:r>
      <w:proofErr w:type="spellStart"/>
      <w:r w:rsidRPr="003A6F31">
        <w:t>event</w:t>
      </w:r>
      <w:proofErr w:type="spellEnd"/>
      <w:r w:rsidRPr="003A6F31">
        <w:t>',</w:t>
      </w:r>
    </w:p>
    <w:p w14:paraId="4503BAA6" w14:textId="77777777" w:rsidR="00CF0DCF" w:rsidRPr="003A6F31" w:rsidRDefault="00CF0DCF" w:rsidP="00CF0DCF">
      <w:pPr>
        <w:pStyle w:val="Kd"/>
      </w:pPr>
      <w:r w:rsidRPr="003A6F31">
        <w:t xml:space="preserve">  },</w:t>
      </w:r>
    </w:p>
    <w:p w14:paraId="3B1C3F68" w14:textId="77777777" w:rsidR="00CF0DCF" w:rsidRPr="003A6F31" w:rsidRDefault="00CF0DCF" w:rsidP="00CF0DCF">
      <w:pPr>
        <w:pStyle w:val="Kd"/>
      </w:pPr>
    </w:p>
    <w:p w14:paraId="45B94F19" w14:textId="77777777" w:rsidR="00CF0DCF" w:rsidRPr="003A6F31" w:rsidRDefault="00CF0DCF" w:rsidP="00CF0DCF">
      <w:pPr>
        <w:pStyle w:val="Kd"/>
      </w:pPr>
      <w:r w:rsidRPr="003A6F31">
        <w:t xml:space="preserve">  TOUCH_BEGIN_EVENT_TYPE: {</w:t>
      </w:r>
    </w:p>
    <w:p w14:paraId="711C5582" w14:textId="77777777" w:rsidR="00CF0DCF" w:rsidRPr="003A6F31" w:rsidRDefault="00CF0DCF" w:rsidP="00CF0DCF">
      <w:pPr>
        <w:pStyle w:val="Kd"/>
      </w:pPr>
      <w:r w:rsidRPr="003A6F31">
        <w:t xml:space="preserve">    </w:t>
      </w:r>
      <w:proofErr w:type="spellStart"/>
      <w:r w:rsidRPr="003A6F31">
        <w:t>types</w:t>
      </w:r>
      <w:proofErr w:type="spellEnd"/>
      <w:r w:rsidRPr="003A6F31">
        <w:t>: [</w:t>
      </w:r>
    </w:p>
    <w:p w14:paraId="67095DDA" w14:textId="77777777" w:rsidR="00CF0DCF" w:rsidRPr="003A6F31" w:rsidRDefault="00CF0DCF" w:rsidP="00CF0DCF">
      <w:pPr>
        <w:pStyle w:val="Kd"/>
      </w:pPr>
      <w:r w:rsidRPr="003A6F31">
        <w:t xml:space="preserve">      '</w:t>
      </w:r>
      <w:proofErr w:type="spellStart"/>
      <w:proofErr w:type="gramStart"/>
      <w:r w:rsidRPr="003A6F31">
        <w:t>type:type</w:t>
      </w:r>
      <w:proofErr w:type="spellEnd"/>
      <w:proofErr w:type="gramEnd"/>
      <w:r w:rsidRPr="003A6F31">
        <w:t>',</w:t>
      </w:r>
    </w:p>
    <w:p w14:paraId="6D625753" w14:textId="77777777" w:rsidR="00CF0DCF" w:rsidRPr="003A6F31" w:rsidRDefault="00CF0DCF" w:rsidP="00CF0DCF">
      <w:pPr>
        <w:pStyle w:val="Kd"/>
      </w:pPr>
      <w:r w:rsidRPr="003A6F31">
        <w:t xml:space="preserve">      '</w:t>
      </w:r>
      <w:proofErr w:type="spellStart"/>
      <w:proofErr w:type="gramStart"/>
      <w:r w:rsidRPr="003A6F31">
        <w:t>t:timestamp</w:t>
      </w:r>
      <w:proofErr w:type="gramEnd"/>
      <w:r w:rsidRPr="003A6F31">
        <w:t>:ms</w:t>
      </w:r>
      <w:proofErr w:type="spellEnd"/>
      <w:r w:rsidRPr="003A6F31">
        <w:t>',</w:t>
      </w:r>
    </w:p>
    <w:p w14:paraId="70BCF0E7" w14:textId="77777777" w:rsidR="00CF0DCF" w:rsidRPr="003A6F31" w:rsidRDefault="00CF0DCF" w:rsidP="00CF0DCF">
      <w:pPr>
        <w:pStyle w:val="Kd"/>
      </w:pPr>
      <w:r w:rsidRPr="003A6F31">
        <w:lastRenderedPageBreak/>
        <w:t xml:space="preserve">      '</w:t>
      </w:r>
      <w:proofErr w:type="spellStart"/>
      <w:proofErr w:type="gramStart"/>
      <w:r w:rsidRPr="003A6F31">
        <w:t>xIntegral:integer</w:t>
      </w:r>
      <w:proofErr w:type="spellEnd"/>
      <w:proofErr w:type="gramEnd"/>
      <w:r w:rsidRPr="003A6F31">
        <w:t>',</w:t>
      </w:r>
    </w:p>
    <w:p w14:paraId="1B72C189" w14:textId="77777777" w:rsidR="00CF0DCF" w:rsidRPr="003A6F31" w:rsidRDefault="00CF0DCF" w:rsidP="00CF0DCF">
      <w:pPr>
        <w:pStyle w:val="Kd"/>
      </w:pPr>
      <w:r w:rsidRPr="003A6F31">
        <w:t xml:space="preserve">      '</w:t>
      </w:r>
      <w:proofErr w:type="spellStart"/>
      <w:proofErr w:type="gramStart"/>
      <w:r w:rsidRPr="003A6F31">
        <w:t>xFraction:integer</w:t>
      </w:r>
      <w:proofErr w:type="spellEnd"/>
      <w:proofErr w:type="gramEnd"/>
      <w:r w:rsidRPr="003A6F31">
        <w:t>',</w:t>
      </w:r>
    </w:p>
    <w:p w14:paraId="1C7762BD" w14:textId="77777777" w:rsidR="00CF0DCF" w:rsidRPr="003A6F31" w:rsidRDefault="00CF0DCF" w:rsidP="00CF0DCF">
      <w:pPr>
        <w:pStyle w:val="Kd"/>
      </w:pPr>
      <w:r w:rsidRPr="003A6F31">
        <w:t xml:space="preserve">      '</w:t>
      </w:r>
      <w:proofErr w:type="spellStart"/>
      <w:proofErr w:type="gramStart"/>
      <w:r w:rsidRPr="003A6F31">
        <w:t>yIntegral:integer</w:t>
      </w:r>
      <w:proofErr w:type="spellEnd"/>
      <w:proofErr w:type="gramEnd"/>
      <w:r w:rsidRPr="003A6F31">
        <w:t>',</w:t>
      </w:r>
    </w:p>
    <w:p w14:paraId="2B13A874" w14:textId="77777777" w:rsidR="00CF0DCF" w:rsidRPr="003A6F31" w:rsidRDefault="00CF0DCF" w:rsidP="00CF0DCF">
      <w:pPr>
        <w:pStyle w:val="Kd"/>
      </w:pPr>
      <w:r w:rsidRPr="003A6F31">
        <w:t xml:space="preserve">      '</w:t>
      </w:r>
      <w:proofErr w:type="spellStart"/>
      <w:proofErr w:type="gramStart"/>
      <w:r w:rsidRPr="003A6F31">
        <w:t>yFraction:integer</w:t>
      </w:r>
      <w:proofErr w:type="spellEnd"/>
      <w:proofErr w:type="gramEnd"/>
      <w:r w:rsidRPr="003A6F31">
        <w:t>',</w:t>
      </w:r>
    </w:p>
    <w:p w14:paraId="2C324208" w14:textId="77777777" w:rsidR="00CF0DCF" w:rsidRPr="003A6F31" w:rsidRDefault="00CF0DCF" w:rsidP="00CF0DCF">
      <w:pPr>
        <w:pStyle w:val="Kd"/>
      </w:pPr>
      <w:r w:rsidRPr="003A6F31">
        <w:t xml:space="preserve">      '</w:t>
      </w:r>
      <w:proofErr w:type="spellStart"/>
      <w:proofErr w:type="gramStart"/>
      <w:r w:rsidRPr="003A6F31">
        <w:t>rootX:integer</w:t>
      </w:r>
      <w:proofErr w:type="spellEnd"/>
      <w:proofErr w:type="gramEnd"/>
      <w:r w:rsidRPr="003A6F31">
        <w:t>',</w:t>
      </w:r>
    </w:p>
    <w:p w14:paraId="1F1C0938" w14:textId="77777777" w:rsidR="00CF0DCF" w:rsidRPr="003A6F31" w:rsidRDefault="00CF0DCF" w:rsidP="00CF0DCF">
      <w:pPr>
        <w:pStyle w:val="Kd"/>
      </w:pPr>
      <w:r w:rsidRPr="003A6F31">
        <w:t xml:space="preserve">      '</w:t>
      </w:r>
      <w:proofErr w:type="spellStart"/>
      <w:proofErr w:type="gramStart"/>
      <w:r w:rsidRPr="003A6F31">
        <w:t>rootY:integer</w:t>
      </w:r>
      <w:proofErr w:type="spellEnd"/>
      <w:proofErr w:type="gramEnd"/>
      <w:r w:rsidRPr="003A6F31">
        <w:t>',</w:t>
      </w:r>
    </w:p>
    <w:p w14:paraId="119A7ACB" w14:textId="77777777" w:rsidR="00CF0DCF" w:rsidRPr="003A6F31" w:rsidRDefault="00CF0DCF" w:rsidP="00CF0DCF">
      <w:pPr>
        <w:pStyle w:val="Kd"/>
      </w:pPr>
      <w:r w:rsidRPr="003A6F31">
        <w:t xml:space="preserve">    ],</w:t>
      </w:r>
    </w:p>
    <w:p w14:paraId="6E65823A" w14:textId="77777777" w:rsidR="00CF0DCF" w:rsidRPr="003A6F31" w:rsidRDefault="00CF0DCF" w:rsidP="00CF0DCF">
      <w:pPr>
        <w:pStyle w:val="Kd"/>
      </w:pPr>
      <w:r w:rsidRPr="003A6F31">
        <w:t xml:space="preserve">    </w:t>
      </w:r>
      <w:proofErr w:type="spellStart"/>
      <w:r w:rsidRPr="003A6F31">
        <w:t>name</w:t>
      </w:r>
      <w:proofErr w:type="spellEnd"/>
      <w:r w:rsidRPr="003A6F31">
        <w:t>: '</w:t>
      </w:r>
      <w:proofErr w:type="spellStart"/>
      <w:r w:rsidRPr="003A6F31">
        <w:t>XinputRawTouchBegin</w:t>
      </w:r>
      <w:proofErr w:type="spellEnd"/>
      <w:r w:rsidRPr="003A6F31">
        <w:t>',</w:t>
      </w:r>
    </w:p>
    <w:p w14:paraId="4741EC06" w14:textId="77777777" w:rsidR="00CF0DCF" w:rsidRPr="003A6F31" w:rsidRDefault="00CF0DCF" w:rsidP="00CF0DCF">
      <w:pPr>
        <w:pStyle w:val="Kd"/>
      </w:pPr>
      <w:r w:rsidRPr="003A6F31">
        <w:t xml:space="preserve">    </w:t>
      </w:r>
      <w:proofErr w:type="spellStart"/>
      <w:r w:rsidRPr="003A6F31">
        <w:t>description</w:t>
      </w:r>
      <w:proofErr w:type="spellEnd"/>
      <w:r w:rsidRPr="003A6F31">
        <w:t>: '</w:t>
      </w:r>
      <w:proofErr w:type="spellStart"/>
      <w:r w:rsidRPr="003A6F31">
        <w:t>Raw</w:t>
      </w:r>
      <w:proofErr w:type="spellEnd"/>
      <w:r w:rsidRPr="003A6F31">
        <w:t xml:space="preserve"> </w:t>
      </w:r>
      <w:proofErr w:type="spellStart"/>
      <w:r w:rsidRPr="003A6F31">
        <w:t>touch</w:t>
      </w:r>
      <w:proofErr w:type="spellEnd"/>
      <w:r w:rsidRPr="003A6F31">
        <w:t xml:space="preserve"> </w:t>
      </w:r>
      <w:proofErr w:type="spellStart"/>
      <w:r w:rsidRPr="003A6F31">
        <w:t>begin</w:t>
      </w:r>
      <w:proofErr w:type="spellEnd"/>
      <w:r w:rsidRPr="003A6F31">
        <w:t xml:space="preserve"> </w:t>
      </w:r>
      <w:proofErr w:type="spellStart"/>
      <w:r w:rsidRPr="003A6F31">
        <w:t>event</w:t>
      </w:r>
      <w:proofErr w:type="spellEnd"/>
      <w:r w:rsidRPr="003A6F31">
        <w:t>',</w:t>
      </w:r>
    </w:p>
    <w:p w14:paraId="47086CE2" w14:textId="77777777" w:rsidR="00CF0DCF" w:rsidRPr="003A6F31" w:rsidRDefault="00CF0DCF" w:rsidP="00CF0DCF">
      <w:pPr>
        <w:pStyle w:val="Kd"/>
      </w:pPr>
      <w:r w:rsidRPr="003A6F31">
        <w:t xml:space="preserve">  },</w:t>
      </w:r>
    </w:p>
    <w:p w14:paraId="2945F79D" w14:textId="77777777" w:rsidR="00CF0DCF" w:rsidRPr="003A6F31" w:rsidRDefault="00CF0DCF" w:rsidP="00CF0DCF">
      <w:pPr>
        <w:pStyle w:val="Kd"/>
      </w:pPr>
    </w:p>
    <w:p w14:paraId="7C390FE2" w14:textId="77777777" w:rsidR="00CF0DCF" w:rsidRPr="003A6F31" w:rsidRDefault="00CF0DCF" w:rsidP="00CF0DCF">
      <w:pPr>
        <w:pStyle w:val="Kd"/>
      </w:pPr>
      <w:r w:rsidRPr="003A6F31">
        <w:t xml:space="preserve">  TOUCH_UPDATE_EVENT_TYPE: {</w:t>
      </w:r>
    </w:p>
    <w:p w14:paraId="342346BD" w14:textId="77777777" w:rsidR="00CF0DCF" w:rsidRPr="003A6F31" w:rsidRDefault="00CF0DCF" w:rsidP="00CF0DCF">
      <w:pPr>
        <w:pStyle w:val="Kd"/>
      </w:pPr>
      <w:r w:rsidRPr="003A6F31">
        <w:t xml:space="preserve">    </w:t>
      </w:r>
      <w:proofErr w:type="spellStart"/>
      <w:r w:rsidRPr="003A6F31">
        <w:t>types</w:t>
      </w:r>
      <w:proofErr w:type="spellEnd"/>
      <w:r w:rsidRPr="003A6F31">
        <w:t>: [</w:t>
      </w:r>
    </w:p>
    <w:p w14:paraId="485DA164" w14:textId="77777777" w:rsidR="00CF0DCF" w:rsidRPr="003A6F31" w:rsidRDefault="00CF0DCF" w:rsidP="00CF0DCF">
      <w:pPr>
        <w:pStyle w:val="Kd"/>
      </w:pPr>
      <w:r w:rsidRPr="003A6F31">
        <w:t xml:space="preserve">      '</w:t>
      </w:r>
      <w:proofErr w:type="spellStart"/>
      <w:proofErr w:type="gramStart"/>
      <w:r w:rsidRPr="003A6F31">
        <w:t>type:type</w:t>
      </w:r>
      <w:proofErr w:type="spellEnd"/>
      <w:proofErr w:type="gramEnd"/>
      <w:r w:rsidRPr="003A6F31">
        <w:t>',</w:t>
      </w:r>
    </w:p>
    <w:p w14:paraId="4B056646" w14:textId="77777777" w:rsidR="00CF0DCF" w:rsidRPr="003A6F31" w:rsidRDefault="00CF0DCF" w:rsidP="00CF0DCF">
      <w:pPr>
        <w:pStyle w:val="Kd"/>
      </w:pPr>
      <w:r w:rsidRPr="003A6F31">
        <w:t xml:space="preserve">      '</w:t>
      </w:r>
      <w:proofErr w:type="spellStart"/>
      <w:proofErr w:type="gramStart"/>
      <w:r w:rsidRPr="003A6F31">
        <w:t>t:timestamp</w:t>
      </w:r>
      <w:proofErr w:type="gramEnd"/>
      <w:r w:rsidRPr="003A6F31">
        <w:t>:ms</w:t>
      </w:r>
      <w:proofErr w:type="spellEnd"/>
      <w:r w:rsidRPr="003A6F31">
        <w:t>',</w:t>
      </w:r>
    </w:p>
    <w:p w14:paraId="29316951" w14:textId="77777777" w:rsidR="00CF0DCF" w:rsidRPr="003A6F31" w:rsidRDefault="00CF0DCF" w:rsidP="00CF0DCF">
      <w:pPr>
        <w:pStyle w:val="Kd"/>
      </w:pPr>
      <w:r w:rsidRPr="003A6F31">
        <w:t xml:space="preserve">      '</w:t>
      </w:r>
      <w:proofErr w:type="spellStart"/>
      <w:proofErr w:type="gramStart"/>
      <w:r w:rsidRPr="003A6F31">
        <w:t>xIntegral:integer</w:t>
      </w:r>
      <w:proofErr w:type="spellEnd"/>
      <w:proofErr w:type="gramEnd"/>
      <w:r w:rsidRPr="003A6F31">
        <w:t>',</w:t>
      </w:r>
    </w:p>
    <w:p w14:paraId="67A212C1" w14:textId="77777777" w:rsidR="00CF0DCF" w:rsidRPr="003A6F31" w:rsidRDefault="00CF0DCF" w:rsidP="00CF0DCF">
      <w:pPr>
        <w:pStyle w:val="Kd"/>
      </w:pPr>
      <w:r w:rsidRPr="003A6F31">
        <w:t xml:space="preserve">      '</w:t>
      </w:r>
      <w:proofErr w:type="spellStart"/>
      <w:proofErr w:type="gramStart"/>
      <w:r w:rsidRPr="003A6F31">
        <w:t>xFraction:integer</w:t>
      </w:r>
      <w:proofErr w:type="spellEnd"/>
      <w:proofErr w:type="gramEnd"/>
      <w:r w:rsidRPr="003A6F31">
        <w:t>',</w:t>
      </w:r>
    </w:p>
    <w:p w14:paraId="4FB65725" w14:textId="77777777" w:rsidR="00CF0DCF" w:rsidRPr="003A6F31" w:rsidRDefault="00CF0DCF" w:rsidP="00CF0DCF">
      <w:pPr>
        <w:pStyle w:val="Kd"/>
      </w:pPr>
      <w:r w:rsidRPr="003A6F31">
        <w:t xml:space="preserve">      '</w:t>
      </w:r>
      <w:proofErr w:type="spellStart"/>
      <w:proofErr w:type="gramStart"/>
      <w:r w:rsidRPr="003A6F31">
        <w:t>yIntegral:integer</w:t>
      </w:r>
      <w:proofErr w:type="spellEnd"/>
      <w:proofErr w:type="gramEnd"/>
      <w:r w:rsidRPr="003A6F31">
        <w:t>',</w:t>
      </w:r>
    </w:p>
    <w:p w14:paraId="213A08E6" w14:textId="77777777" w:rsidR="00CF0DCF" w:rsidRPr="003A6F31" w:rsidRDefault="00CF0DCF" w:rsidP="00CF0DCF">
      <w:pPr>
        <w:pStyle w:val="Kd"/>
      </w:pPr>
      <w:r w:rsidRPr="003A6F31">
        <w:t xml:space="preserve">      '</w:t>
      </w:r>
      <w:proofErr w:type="spellStart"/>
      <w:proofErr w:type="gramStart"/>
      <w:r w:rsidRPr="003A6F31">
        <w:t>yFraction:integer</w:t>
      </w:r>
      <w:proofErr w:type="spellEnd"/>
      <w:proofErr w:type="gramEnd"/>
      <w:r w:rsidRPr="003A6F31">
        <w:t>',</w:t>
      </w:r>
    </w:p>
    <w:p w14:paraId="4A742CF5" w14:textId="77777777" w:rsidR="00CF0DCF" w:rsidRPr="003A6F31" w:rsidRDefault="00CF0DCF" w:rsidP="00CF0DCF">
      <w:pPr>
        <w:pStyle w:val="Kd"/>
      </w:pPr>
      <w:r w:rsidRPr="003A6F31">
        <w:t xml:space="preserve">      '</w:t>
      </w:r>
      <w:proofErr w:type="spellStart"/>
      <w:proofErr w:type="gramStart"/>
      <w:r w:rsidRPr="003A6F31">
        <w:t>rootX:integer</w:t>
      </w:r>
      <w:proofErr w:type="spellEnd"/>
      <w:proofErr w:type="gramEnd"/>
      <w:r w:rsidRPr="003A6F31">
        <w:t>',</w:t>
      </w:r>
    </w:p>
    <w:p w14:paraId="65ED7ED4" w14:textId="77777777" w:rsidR="00CF0DCF" w:rsidRPr="003A6F31" w:rsidRDefault="00CF0DCF" w:rsidP="00CF0DCF">
      <w:pPr>
        <w:pStyle w:val="Kd"/>
      </w:pPr>
      <w:r w:rsidRPr="003A6F31">
        <w:t xml:space="preserve">      '</w:t>
      </w:r>
      <w:proofErr w:type="spellStart"/>
      <w:proofErr w:type="gramStart"/>
      <w:r w:rsidRPr="003A6F31">
        <w:t>rootY:integer</w:t>
      </w:r>
      <w:proofErr w:type="spellEnd"/>
      <w:proofErr w:type="gramEnd"/>
      <w:r w:rsidRPr="003A6F31">
        <w:t>',</w:t>
      </w:r>
    </w:p>
    <w:p w14:paraId="63278453" w14:textId="77777777" w:rsidR="00CF0DCF" w:rsidRPr="003A6F31" w:rsidRDefault="00CF0DCF" w:rsidP="00CF0DCF">
      <w:pPr>
        <w:pStyle w:val="Kd"/>
      </w:pPr>
      <w:r w:rsidRPr="003A6F31">
        <w:t xml:space="preserve">    ],</w:t>
      </w:r>
    </w:p>
    <w:p w14:paraId="7E0C40E9" w14:textId="77777777" w:rsidR="00CF0DCF" w:rsidRPr="003A6F31" w:rsidRDefault="00CF0DCF" w:rsidP="00CF0DCF">
      <w:pPr>
        <w:pStyle w:val="Kd"/>
      </w:pPr>
      <w:r w:rsidRPr="003A6F31">
        <w:t xml:space="preserve">    </w:t>
      </w:r>
      <w:proofErr w:type="spellStart"/>
      <w:r w:rsidRPr="003A6F31">
        <w:t>name</w:t>
      </w:r>
      <w:proofErr w:type="spellEnd"/>
      <w:r w:rsidRPr="003A6F31">
        <w:t>: '</w:t>
      </w:r>
      <w:proofErr w:type="spellStart"/>
      <w:r w:rsidRPr="003A6F31">
        <w:t>XinputRawTouchUpdate</w:t>
      </w:r>
      <w:proofErr w:type="spellEnd"/>
      <w:r w:rsidRPr="003A6F31">
        <w:t>',</w:t>
      </w:r>
    </w:p>
    <w:p w14:paraId="372325E7" w14:textId="77777777" w:rsidR="00CF0DCF" w:rsidRPr="003A6F31" w:rsidRDefault="00CF0DCF" w:rsidP="00CF0DCF">
      <w:pPr>
        <w:pStyle w:val="Kd"/>
      </w:pPr>
      <w:r w:rsidRPr="003A6F31">
        <w:t xml:space="preserve">    </w:t>
      </w:r>
      <w:proofErr w:type="spellStart"/>
      <w:r w:rsidRPr="003A6F31">
        <w:t>description</w:t>
      </w:r>
      <w:proofErr w:type="spellEnd"/>
      <w:r w:rsidRPr="003A6F31">
        <w:t>: '</w:t>
      </w:r>
      <w:proofErr w:type="spellStart"/>
      <w:r w:rsidRPr="003A6F31">
        <w:t>Raw</w:t>
      </w:r>
      <w:proofErr w:type="spellEnd"/>
      <w:r w:rsidRPr="003A6F31">
        <w:t xml:space="preserve"> </w:t>
      </w:r>
      <w:proofErr w:type="spellStart"/>
      <w:r w:rsidRPr="003A6F31">
        <w:t>touch</w:t>
      </w:r>
      <w:proofErr w:type="spellEnd"/>
      <w:r w:rsidRPr="003A6F31">
        <w:t xml:space="preserve"> update </w:t>
      </w:r>
      <w:proofErr w:type="spellStart"/>
      <w:r w:rsidRPr="003A6F31">
        <w:t>event</w:t>
      </w:r>
      <w:proofErr w:type="spellEnd"/>
      <w:r w:rsidRPr="003A6F31">
        <w:t>',</w:t>
      </w:r>
    </w:p>
    <w:p w14:paraId="5A71E11D" w14:textId="77777777" w:rsidR="00CF0DCF" w:rsidRPr="003A6F31" w:rsidRDefault="00CF0DCF" w:rsidP="00CF0DCF">
      <w:pPr>
        <w:pStyle w:val="Kd"/>
      </w:pPr>
      <w:r w:rsidRPr="003A6F31">
        <w:t xml:space="preserve">  },</w:t>
      </w:r>
    </w:p>
    <w:p w14:paraId="5DD5F957" w14:textId="77777777" w:rsidR="00CF0DCF" w:rsidRPr="003A6F31" w:rsidRDefault="00CF0DCF" w:rsidP="00CF0DCF">
      <w:pPr>
        <w:pStyle w:val="Kd"/>
      </w:pPr>
    </w:p>
    <w:p w14:paraId="74CB5658" w14:textId="77777777" w:rsidR="00CF0DCF" w:rsidRPr="003A6F31" w:rsidRDefault="00CF0DCF" w:rsidP="00CF0DCF">
      <w:pPr>
        <w:pStyle w:val="Kd"/>
      </w:pPr>
      <w:r w:rsidRPr="003A6F31">
        <w:t xml:space="preserve">  TOUCH_END_EVENT_TYPE: {</w:t>
      </w:r>
    </w:p>
    <w:p w14:paraId="37BC62B5" w14:textId="77777777" w:rsidR="00CF0DCF" w:rsidRPr="003A6F31" w:rsidRDefault="00CF0DCF" w:rsidP="00CF0DCF">
      <w:pPr>
        <w:pStyle w:val="Kd"/>
      </w:pPr>
      <w:r w:rsidRPr="003A6F31">
        <w:t xml:space="preserve">    </w:t>
      </w:r>
      <w:proofErr w:type="spellStart"/>
      <w:r w:rsidRPr="003A6F31">
        <w:t>types</w:t>
      </w:r>
      <w:proofErr w:type="spellEnd"/>
      <w:r w:rsidRPr="003A6F31">
        <w:t>: [</w:t>
      </w:r>
    </w:p>
    <w:p w14:paraId="51239398" w14:textId="77777777" w:rsidR="00CF0DCF" w:rsidRPr="003A6F31" w:rsidRDefault="00CF0DCF" w:rsidP="00CF0DCF">
      <w:pPr>
        <w:pStyle w:val="Kd"/>
      </w:pPr>
      <w:r w:rsidRPr="003A6F31">
        <w:t xml:space="preserve">      '</w:t>
      </w:r>
      <w:proofErr w:type="spellStart"/>
      <w:proofErr w:type="gramStart"/>
      <w:r w:rsidRPr="003A6F31">
        <w:t>type:type</w:t>
      </w:r>
      <w:proofErr w:type="spellEnd"/>
      <w:proofErr w:type="gramEnd"/>
      <w:r w:rsidRPr="003A6F31">
        <w:t>',</w:t>
      </w:r>
    </w:p>
    <w:p w14:paraId="5CE1FFE4" w14:textId="77777777" w:rsidR="00CF0DCF" w:rsidRPr="003A6F31" w:rsidRDefault="00CF0DCF" w:rsidP="00CF0DCF">
      <w:pPr>
        <w:pStyle w:val="Kd"/>
      </w:pPr>
      <w:r w:rsidRPr="003A6F31">
        <w:t xml:space="preserve">      '</w:t>
      </w:r>
      <w:proofErr w:type="spellStart"/>
      <w:proofErr w:type="gramStart"/>
      <w:r w:rsidRPr="003A6F31">
        <w:t>t:timestamp</w:t>
      </w:r>
      <w:proofErr w:type="gramEnd"/>
      <w:r w:rsidRPr="003A6F31">
        <w:t>:ms</w:t>
      </w:r>
      <w:proofErr w:type="spellEnd"/>
      <w:r w:rsidRPr="003A6F31">
        <w:t>',</w:t>
      </w:r>
    </w:p>
    <w:p w14:paraId="6522A737" w14:textId="77777777" w:rsidR="00CF0DCF" w:rsidRPr="003A6F31" w:rsidRDefault="00CF0DCF" w:rsidP="00CF0DCF">
      <w:pPr>
        <w:pStyle w:val="Kd"/>
      </w:pPr>
      <w:r w:rsidRPr="003A6F31">
        <w:t xml:space="preserve">      '</w:t>
      </w:r>
      <w:proofErr w:type="spellStart"/>
      <w:proofErr w:type="gramStart"/>
      <w:r w:rsidRPr="003A6F31">
        <w:t>xIntegral:integer</w:t>
      </w:r>
      <w:proofErr w:type="spellEnd"/>
      <w:proofErr w:type="gramEnd"/>
      <w:r w:rsidRPr="003A6F31">
        <w:t>',</w:t>
      </w:r>
    </w:p>
    <w:p w14:paraId="7D75DD91" w14:textId="77777777" w:rsidR="00CF0DCF" w:rsidRPr="003A6F31" w:rsidRDefault="00CF0DCF" w:rsidP="00CF0DCF">
      <w:pPr>
        <w:pStyle w:val="Kd"/>
      </w:pPr>
      <w:r w:rsidRPr="003A6F31">
        <w:t xml:space="preserve">      '</w:t>
      </w:r>
      <w:proofErr w:type="spellStart"/>
      <w:proofErr w:type="gramStart"/>
      <w:r w:rsidRPr="003A6F31">
        <w:t>xFraction:integer</w:t>
      </w:r>
      <w:proofErr w:type="spellEnd"/>
      <w:proofErr w:type="gramEnd"/>
      <w:r w:rsidRPr="003A6F31">
        <w:t>',</w:t>
      </w:r>
    </w:p>
    <w:p w14:paraId="2DC1F5CB" w14:textId="77777777" w:rsidR="00CF0DCF" w:rsidRPr="003A6F31" w:rsidRDefault="00CF0DCF" w:rsidP="00CF0DCF">
      <w:pPr>
        <w:pStyle w:val="Kd"/>
      </w:pPr>
      <w:r w:rsidRPr="003A6F31">
        <w:t xml:space="preserve">      '</w:t>
      </w:r>
      <w:proofErr w:type="spellStart"/>
      <w:proofErr w:type="gramStart"/>
      <w:r w:rsidRPr="003A6F31">
        <w:t>yIntegral:integer</w:t>
      </w:r>
      <w:proofErr w:type="spellEnd"/>
      <w:proofErr w:type="gramEnd"/>
      <w:r w:rsidRPr="003A6F31">
        <w:t>',</w:t>
      </w:r>
    </w:p>
    <w:p w14:paraId="04FF38CD" w14:textId="77777777" w:rsidR="00CF0DCF" w:rsidRPr="003A6F31" w:rsidRDefault="00CF0DCF" w:rsidP="00CF0DCF">
      <w:pPr>
        <w:pStyle w:val="Kd"/>
      </w:pPr>
      <w:r w:rsidRPr="003A6F31">
        <w:t xml:space="preserve">      '</w:t>
      </w:r>
      <w:proofErr w:type="spellStart"/>
      <w:proofErr w:type="gramStart"/>
      <w:r w:rsidRPr="003A6F31">
        <w:t>yFraction:integer</w:t>
      </w:r>
      <w:proofErr w:type="spellEnd"/>
      <w:proofErr w:type="gramEnd"/>
      <w:r w:rsidRPr="003A6F31">
        <w:t>',</w:t>
      </w:r>
    </w:p>
    <w:p w14:paraId="4E32D1F6" w14:textId="77777777" w:rsidR="00CF0DCF" w:rsidRPr="003A6F31" w:rsidRDefault="00CF0DCF" w:rsidP="00CF0DCF">
      <w:pPr>
        <w:pStyle w:val="Kd"/>
      </w:pPr>
      <w:r w:rsidRPr="003A6F31">
        <w:t xml:space="preserve">      '</w:t>
      </w:r>
      <w:proofErr w:type="spellStart"/>
      <w:proofErr w:type="gramStart"/>
      <w:r w:rsidRPr="003A6F31">
        <w:t>rootX:integer</w:t>
      </w:r>
      <w:proofErr w:type="spellEnd"/>
      <w:proofErr w:type="gramEnd"/>
      <w:r w:rsidRPr="003A6F31">
        <w:t>',</w:t>
      </w:r>
    </w:p>
    <w:p w14:paraId="0EAD9AC5" w14:textId="77777777" w:rsidR="00CF0DCF" w:rsidRPr="003A6F31" w:rsidRDefault="00CF0DCF" w:rsidP="00CF0DCF">
      <w:pPr>
        <w:pStyle w:val="Kd"/>
      </w:pPr>
      <w:r w:rsidRPr="003A6F31">
        <w:t xml:space="preserve">      '</w:t>
      </w:r>
      <w:proofErr w:type="spellStart"/>
      <w:proofErr w:type="gramStart"/>
      <w:r w:rsidRPr="003A6F31">
        <w:t>rootY:integer</w:t>
      </w:r>
      <w:proofErr w:type="spellEnd"/>
      <w:proofErr w:type="gramEnd"/>
      <w:r w:rsidRPr="003A6F31">
        <w:t>',</w:t>
      </w:r>
    </w:p>
    <w:p w14:paraId="35172739" w14:textId="77777777" w:rsidR="00CF0DCF" w:rsidRPr="003A6F31" w:rsidRDefault="00CF0DCF" w:rsidP="00CF0DCF">
      <w:pPr>
        <w:pStyle w:val="Kd"/>
      </w:pPr>
      <w:r w:rsidRPr="003A6F31">
        <w:t xml:space="preserve">    ],</w:t>
      </w:r>
    </w:p>
    <w:p w14:paraId="54487D43" w14:textId="77777777" w:rsidR="00CF0DCF" w:rsidRPr="003A6F31" w:rsidRDefault="00CF0DCF" w:rsidP="00CF0DCF">
      <w:pPr>
        <w:pStyle w:val="Kd"/>
      </w:pPr>
      <w:r w:rsidRPr="003A6F31">
        <w:t xml:space="preserve">    </w:t>
      </w:r>
      <w:proofErr w:type="spellStart"/>
      <w:r w:rsidRPr="003A6F31">
        <w:t>name</w:t>
      </w:r>
      <w:proofErr w:type="spellEnd"/>
      <w:r w:rsidRPr="003A6F31">
        <w:t>: '</w:t>
      </w:r>
      <w:proofErr w:type="spellStart"/>
      <w:r w:rsidRPr="003A6F31">
        <w:t>XinputRawTouchEnd</w:t>
      </w:r>
      <w:proofErr w:type="spellEnd"/>
      <w:r w:rsidRPr="003A6F31">
        <w:t>',</w:t>
      </w:r>
    </w:p>
    <w:p w14:paraId="7BFA5F15" w14:textId="77777777" w:rsidR="00CF0DCF" w:rsidRPr="003A6F31" w:rsidRDefault="00CF0DCF" w:rsidP="00CF0DCF">
      <w:pPr>
        <w:pStyle w:val="Kd"/>
      </w:pPr>
      <w:r w:rsidRPr="003A6F31">
        <w:t xml:space="preserve">    </w:t>
      </w:r>
      <w:proofErr w:type="spellStart"/>
      <w:r w:rsidRPr="003A6F31">
        <w:t>description</w:t>
      </w:r>
      <w:proofErr w:type="spellEnd"/>
      <w:r w:rsidRPr="003A6F31">
        <w:t>: '</w:t>
      </w:r>
      <w:proofErr w:type="spellStart"/>
      <w:r w:rsidRPr="003A6F31">
        <w:t>Raw</w:t>
      </w:r>
      <w:proofErr w:type="spellEnd"/>
      <w:r w:rsidRPr="003A6F31">
        <w:t xml:space="preserve"> </w:t>
      </w:r>
      <w:proofErr w:type="spellStart"/>
      <w:r w:rsidRPr="003A6F31">
        <w:t>touch</w:t>
      </w:r>
      <w:proofErr w:type="spellEnd"/>
      <w:r w:rsidRPr="003A6F31">
        <w:t xml:space="preserve"> end </w:t>
      </w:r>
      <w:proofErr w:type="spellStart"/>
      <w:r w:rsidRPr="003A6F31">
        <w:t>event</w:t>
      </w:r>
      <w:proofErr w:type="spellEnd"/>
      <w:r w:rsidRPr="003A6F31">
        <w:t>',</w:t>
      </w:r>
    </w:p>
    <w:p w14:paraId="4F1EB079" w14:textId="77777777" w:rsidR="00CF0DCF" w:rsidRPr="003A6F31" w:rsidRDefault="00CF0DCF" w:rsidP="00CF0DCF">
      <w:pPr>
        <w:pStyle w:val="Kd"/>
      </w:pPr>
      <w:r w:rsidRPr="003A6F31">
        <w:t xml:space="preserve">  },</w:t>
      </w:r>
    </w:p>
    <w:p w14:paraId="6764F7EF" w14:textId="77777777" w:rsidR="00CF0DCF" w:rsidRPr="003A6F31" w:rsidRDefault="00CF0DCF" w:rsidP="00CF0DCF">
      <w:pPr>
        <w:pStyle w:val="Kd"/>
      </w:pPr>
    </w:p>
    <w:p w14:paraId="27886DD5" w14:textId="77777777" w:rsidR="00CF0DCF" w:rsidRPr="003A6F31" w:rsidRDefault="00CF0DCF" w:rsidP="00CF0DCF">
      <w:pPr>
        <w:pStyle w:val="Kd"/>
      </w:pPr>
      <w:r w:rsidRPr="003A6F31">
        <w:t xml:space="preserve">  BUTTON_PRESS_EVENT_TYPE: {</w:t>
      </w:r>
    </w:p>
    <w:p w14:paraId="37EA4E55" w14:textId="77777777" w:rsidR="00CF0DCF" w:rsidRPr="003A6F31" w:rsidRDefault="00CF0DCF" w:rsidP="00CF0DCF">
      <w:pPr>
        <w:pStyle w:val="Kd"/>
      </w:pPr>
      <w:r w:rsidRPr="003A6F31">
        <w:t xml:space="preserve">    </w:t>
      </w:r>
      <w:proofErr w:type="spellStart"/>
      <w:r w:rsidRPr="003A6F31">
        <w:t>types</w:t>
      </w:r>
      <w:proofErr w:type="spellEnd"/>
      <w:r w:rsidRPr="003A6F31">
        <w:t>: [</w:t>
      </w:r>
    </w:p>
    <w:p w14:paraId="32CBF76F" w14:textId="77777777" w:rsidR="00CF0DCF" w:rsidRPr="003A6F31" w:rsidRDefault="00CF0DCF" w:rsidP="00CF0DCF">
      <w:pPr>
        <w:pStyle w:val="Kd"/>
      </w:pPr>
      <w:r w:rsidRPr="003A6F31">
        <w:t xml:space="preserve">      '</w:t>
      </w:r>
      <w:proofErr w:type="spellStart"/>
      <w:proofErr w:type="gramStart"/>
      <w:r w:rsidRPr="003A6F31">
        <w:t>type:type</w:t>
      </w:r>
      <w:proofErr w:type="spellEnd"/>
      <w:proofErr w:type="gramEnd"/>
      <w:r w:rsidRPr="003A6F31">
        <w:t>',</w:t>
      </w:r>
    </w:p>
    <w:p w14:paraId="55E02E05" w14:textId="77777777" w:rsidR="00CF0DCF" w:rsidRPr="003A6F31" w:rsidRDefault="00CF0DCF" w:rsidP="00CF0DCF">
      <w:pPr>
        <w:pStyle w:val="Kd"/>
      </w:pPr>
      <w:r w:rsidRPr="003A6F31">
        <w:t xml:space="preserve">      '</w:t>
      </w:r>
      <w:proofErr w:type="spellStart"/>
      <w:proofErr w:type="gramStart"/>
      <w:r w:rsidRPr="003A6F31">
        <w:t>t:timestamp</w:t>
      </w:r>
      <w:proofErr w:type="gramEnd"/>
      <w:r w:rsidRPr="003A6F31">
        <w:t>:ms</w:t>
      </w:r>
      <w:proofErr w:type="spellEnd"/>
      <w:r w:rsidRPr="003A6F31">
        <w:t>',</w:t>
      </w:r>
    </w:p>
    <w:p w14:paraId="145267B6" w14:textId="77777777" w:rsidR="00CF0DCF" w:rsidRPr="003A6F31" w:rsidRDefault="00CF0DCF" w:rsidP="00CF0DCF">
      <w:pPr>
        <w:pStyle w:val="Kd"/>
      </w:pPr>
      <w:r w:rsidRPr="003A6F31">
        <w:t xml:space="preserve">      '</w:t>
      </w:r>
      <w:proofErr w:type="spellStart"/>
      <w:proofErr w:type="gramStart"/>
      <w:r w:rsidRPr="003A6F31">
        <w:t>rootX:integer</w:t>
      </w:r>
      <w:proofErr w:type="spellEnd"/>
      <w:proofErr w:type="gramEnd"/>
      <w:r w:rsidRPr="003A6F31">
        <w:t>',</w:t>
      </w:r>
    </w:p>
    <w:p w14:paraId="38616831" w14:textId="77777777" w:rsidR="00CF0DCF" w:rsidRPr="003A6F31" w:rsidRDefault="00CF0DCF" w:rsidP="00CF0DCF">
      <w:pPr>
        <w:pStyle w:val="Kd"/>
      </w:pPr>
      <w:r w:rsidRPr="003A6F31">
        <w:t xml:space="preserve">      '</w:t>
      </w:r>
      <w:proofErr w:type="spellStart"/>
      <w:proofErr w:type="gramStart"/>
      <w:r w:rsidRPr="003A6F31">
        <w:t>rootY:integer</w:t>
      </w:r>
      <w:proofErr w:type="spellEnd"/>
      <w:proofErr w:type="gramEnd"/>
      <w:r w:rsidRPr="003A6F31">
        <w:t>',</w:t>
      </w:r>
    </w:p>
    <w:p w14:paraId="0BE6E6B0" w14:textId="77777777" w:rsidR="00CF0DCF" w:rsidRPr="003A6F31" w:rsidRDefault="00CF0DCF" w:rsidP="00CF0DCF">
      <w:pPr>
        <w:pStyle w:val="Kd"/>
      </w:pPr>
      <w:r w:rsidRPr="003A6F31">
        <w:t xml:space="preserve">      '</w:t>
      </w:r>
      <w:proofErr w:type="spellStart"/>
      <w:proofErr w:type="gramStart"/>
      <w:r w:rsidRPr="003A6F31">
        <w:t>detail:integer</w:t>
      </w:r>
      <w:proofErr w:type="spellEnd"/>
      <w:proofErr w:type="gramEnd"/>
      <w:r w:rsidRPr="003A6F31">
        <w:t>',</w:t>
      </w:r>
    </w:p>
    <w:p w14:paraId="342C9AF8" w14:textId="77777777" w:rsidR="00CF0DCF" w:rsidRPr="003A6F31" w:rsidRDefault="00CF0DCF" w:rsidP="00CF0DCF">
      <w:pPr>
        <w:pStyle w:val="Kd"/>
      </w:pPr>
      <w:r w:rsidRPr="003A6F31">
        <w:t xml:space="preserve">    ],</w:t>
      </w:r>
    </w:p>
    <w:p w14:paraId="2E41FC4E" w14:textId="77777777" w:rsidR="00CF0DCF" w:rsidRPr="003A6F31" w:rsidRDefault="00CF0DCF" w:rsidP="00CF0DCF">
      <w:pPr>
        <w:pStyle w:val="Kd"/>
      </w:pPr>
      <w:r w:rsidRPr="003A6F31">
        <w:t xml:space="preserve">    </w:t>
      </w:r>
      <w:proofErr w:type="spellStart"/>
      <w:r w:rsidRPr="003A6F31">
        <w:t>name</w:t>
      </w:r>
      <w:proofErr w:type="spellEnd"/>
      <w:r w:rsidRPr="003A6F31">
        <w:t>: '</w:t>
      </w:r>
      <w:proofErr w:type="spellStart"/>
      <w:r w:rsidRPr="003A6F31">
        <w:t>XinputRawButtonPress</w:t>
      </w:r>
      <w:proofErr w:type="spellEnd"/>
      <w:r w:rsidRPr="003A6F31">
        <w:t>',</w:t>
      </w:r>
    </w:p>
    <w:p w14:paraId="3478F881" w14:textId="77777777" w:rsidR="00CF0DCF" w:rsidRPr="003A6F31" w:rsidRDefault="00CF0DCF" w:rsidP="00CF0DCF">
      <w:pPr>
        <w:pStyle w:val="Kd"/>
      </w:pPr>
      <w:r w:rsidRPr="003A6F31">
        <w:t xml:space="preserve">    </w:t>
      </w:r>
      <w:proofErr w:type="spellStart"/>
      <w:r w:rsidRPr="003A6F31">
        <w:t>description</w:t>
      </w:r>
      <w:proofErr w:type="spellEnd"/>
      <w:r w:rsidRPr="003A6F31">
        <w:t>: '</w:t>
      </w:r>
      <w:proofErr w:type="spellStart"/>
      <w:r w:rsidRPr="003A6F31">
        <w:t>Raw</w:t>
      </w:r>
      <w:proofErr w:type="spellEnd"/>
      <w:r w:rsidRPr="003A6F31">
        <w:t xml:space="preserve"> </w:t>
      </w:r>
      <w:proofErr w:type="spellStart"/>
      <w:r w:rsidRPr="003A6F31">
        <w:t>button</w:t>
      </w:r>
      <w:proofErr w:type="spellEnd"/>
      <w:r w:rsidRPr="003A6F31">
        <w:t xml:space="preserve"> </w:t>
      </w:r>
      <w:proofErr w:type="spellStart"/>
      <w:r w:rsidRPr="003A6F31">
        <w:t>press</w:t>
      </w:r>
      <w:proofErr w:type="spellEnd"/>
      <w:r w:rsidRPr="003A6F31">
        <w:t xml:space="preserve"> </w:t>
      </w:r>
      <w:proofErr w:type="spellStart"/>
      <w:r w:rsidRPr="003A6F31">
        <w:t>event</w:t>
      </w:r>
      <w:proofErr w:type="spellEnd"/>
      <w:r w:rsidRPr="003A6F31">
        <w:t>',</w:t>
      </w:r>
    </w:p>
    <w:p w14:paraId="1FE2413C" w14:textId="77777777" w:rsidR="00CF0DCF" w:rsidRPr="003A6F31" w:rsidRDefault="00CF0DCF" w:rsidP="00CF0DCF">
      <w:pPr>
        <w:pStyle w:val="Kd"/>
      </w:pPr>
      <w:r w:rsidRPr="003A6F31">
        <w:t xml:space="preserve">  },</w:t>
      </w:r>
    </w:p>
    <w:p w14:paraId="45ED6281" w14:textId="77777777" w:rsidR="00CF0DCF" w:rsidRPr="003A6F31" w:rsidRDefault="00CF0DCF" w:rsidP="00CF0DCF">
      <w:pPr>
        <w:pStyle w:val="Kd"/>
      </w:pPr>
    </w:p>
    <w:p w14:paraId="3EE8C22F" w14:textId="77777777" w:rsidR="00CF0DCF" w:rsidRPr="003A6F31" w:rsidRDefault="00CF0DCF" w:rsidP="00CF0DCF">
      <w:pPr>
        <w:pStyle w:val="Kd"/>
      </w:pPr>
      <w:r w:rsidRPr="003A6F31">
        <w:t xml:space="preserve">  BUTTON_RELEASE_EVENT_TYPE: {</w:t>
      </w:r>
    </w:p>
    <w:p w14:paraId="026E5E51" w14:textId="77777777" w:rsidR="00CF0DCF" w:rsidRPr="003A6F31" w:rsidRDefault="00CF0DCF" w:rsidP="00CF0DCF">
      <w:pPr>
        <w:pStyle w:val="Kd"/>
      </w:pPr>
      <w:r w:rsidRPr="003A6F31">
        <w:t xml:space="preserve">    </w:t>
      </w:r>
      <w:proofErr w:type="spellStart"/>
      <w:r w:rsidRPr="003A6F31">
        <w:t>types</w:t>
      </w:r>
      <w:proofErr w:type="spellEnd"/>
      <w:r w:rsidRPr="003A6F31">
        <w:t>: [</w:t>
      </w:r>
    </w:p>
    <w:p w14:paraId="5F2509B6" w14:textId="77777777" w:rsidR="00CF0DCF" w:rsidRPr="003A6F31" w:rsidRDefault="00CF0DCF" w:rsidP="00CF0DCF">
      <w:pPr>
        <w:pStyle w:val="Kd"/>
      </w:pPr>
      <w:r w:rsidRPr="003A6F31">
        <w:t xml:space="preserve">      '</w:t>
      </w:r>
      <w:proofErr w:type="spellStart"/>
      <w:proofErr w:type="gramStart"/>
      <w:r w:rsidRPr="003A6F31">
        <w:t>type:type</w:t>
      </w:r>
      <w:proofErr w:type="spellEnd"/>
      <w:proofErr w:type="gramEnd"/>
      <w:r w:rsidRPr="003A6F31">
        <w:t>',</w:t>
      </w:r>
    </w:p>
    <w:p w14:paraId="2AF2857B" w14:textId="77777777" w:rsidR="00CF0DCF" w:rsidRPr="003A6F31" w:rsidRDefault="00CF0DCF" w:rsidP="00CF0DCF">
      <w:pPr>
        <w:pStyle w:val="Kd"/>
      </w:pPr>
      <w:r w:rsidRPr="003A6F31">
        <w:t xml:space="preserve">      '</w:t>
      </w:r>
      <w:proofErr w:type="spellStart"/>
      <w:proofErr w:type="gramStart"/>
      <w:r w:rsidRPr="003A6F31">
        <w:t>t:timestamp</w:t>
      </w:r>
      <w:proofErr w:type="gramEnd"/>
      <w:r w:rsidRPr="003A6F31">
        <w:t>:ms</w:t>
      </w:r>
      <w:proofErr w:type="spellEnd"/>
      <w:r w:rsidRPr="003A6F31">
        <w:t>',</w:t>
      </w:r>
    </w:p>
    <w:p w14:paraId="34F77B8D" w14:textId="77777777" w:rsidR="00CF0DCF" w:rsidRPr="003A6F31" w:rsidRDefault="00CF0DCF" w:rsidP="00CF0DCF">
      <w:pPr>
        <w:pStyle w:val="Kd"/>
      </w:pPr>
      <w:r w:rsidRPr="003A6F31">
        <w:t xml:space="preserve">      '</w:t>
      </w:r>
      <w:proofErr w:type="spellStart"/>
      <w:proofErr w:type="gramStart"/>
      <w:r w:rsidRPr="003A6F31">
        <w:t>rootX:integer</w:t>
      </w:r>
      <w:proofErr w:type="spellEnd"/>
      <w:proofErr w:type="gramEnd"/>
      <w:r w:rsidRPr="003A6F31">
        <w:t>',</w:t>
      </w:r>
    </w:p>
    <w:p w14:paraId="154BAF16" w14:textId="77777777" w:rsidR="00CF0DCF" w:rsidRPr="003A6F31" w:rsidRDefault="00CF0DCF" w:rsidP="00CF0DCF">
      <w:pPr>
        <w:pStyle w:val="Kd"/>
      </w:pPr>
      <w:r w:rsidRPr="003A6F31">
        <w:t xml:space="preserve">      '</w:t>
      </w:r>
      <w:proofErr w:type="spellStart"/>
      <w:proofErr w:type="gramStart"/>
      <w:r w:rsidRPr="003A6F31">
        <w:t>rootY:integer</w:t>
      </w:r>
      <w:proofErr w:type="spellEnd"/>
      <w:proofErr w:type="gramEnd"/>
      <w:r w:rsidRPr="003A6F31">
        <w:t>',</w:t>
      </w:r>
    </w:p>
    <w:p w14:paraId="138890D3" w14:textId="77777777" w:rsidR="00CF0DCF" w:rsidRPr="003A6F31" w:rsidRDefault="00CF0DCF" w:rsidP="00CF0DCF">
      <w:pPr>
        <w:pStyle w:val="Kd"/>
      </w:pPr>
      <w:r w:rsidRPr="003A6F31">
        <w:lastRenderedPageBreak/>
        <w:t xml:space="preserve">      '</w:t>
      </w:r>
      <w:proofErr w:type="spellStart"/>
      <w:proofErr w:type="gramStart"/>
      <w:r w:rsidRPr="003A6F31">
        <w:t>detail:integer</w:t>
      </w:r>
      <w:proofErr w:type="spellEnd"/>
      <w:proofErr w:type="gramEnd"/>
      <w:r w:rsidRPr="003A6F31">
        <w:t>',</w:t>
      </w:r>
    </w:p>
    <w:p w14:paraId="79289A1C" w14:textId="77777777" w:rsidR="00CF0DCF" w:rsidRPr="003A6F31" w:rsidRDefault="00CF0DCF" w:rsidP="00CF0DCF">
      <w:pPr>
        <w:pStyle w:val="Kd"/>
      </w:pPr>
      <w:r w:rsidRPr="003A6F31">
        <w:t xml:space="preserve">    ],</w:t>
      </w:r>
    </w:p>
    <w:p w14:paraId="25AD0B80" w14:textId="77777777" w:rsidR="00CF0DCF" w:rsidRPr="003A6F31" w:rsidRDefault="00CF0DCF" w:rsidP="00CF0DCF">
      <w:pPr>
        <w:pStyle w:val="Kd"/>
      </w:pPr>
      <w:r w:rsidRPr="003A6F31">
        <w:t xml:space="preserve">    </w:t>
      </w:r>
      <w:proofErr w:type="spellStart"/>
      <w:r w:rsidRPr="003A6F31">
        <w:t>name</w:t>
      </w:r>
      <w:proofErr w:type="spellEnd"/>
      <w:r w:rsidRPr="003A6F31">
        <w:t>: '</w:t>
      </w:r>
      <w:proofErr w:type="spellStart"/>
      <w:r w:rsidRPr="003A6F31">
        <w:t>XinputRawButtonRelease</w:t>
      </w:r>
      <w:proofErr w:type="spellEnd"/>
      <w:r w:rsidRPr="003A6F31">
        <w:t>',</w:t>
      </w:r>
    </w:p>
    <w:p w14:paraId="7A9EF38E" w14:textId="77777777" w:rsidR="00CF0DCF" w:rsidRPr="003A6F31" w:rsidRDefault="00CF0DCF" w:rsidP="00CF0DCF">
      <w:pPr>
        <w:pStyle w:val="Kd"/>
      </w:pPr>
      <w:r w:rsidRPr="003A6F31">
        <w:t xml:space="preserve">    </w:t>
      </w:r>
      <w:proofErr w:type="spellStart"/>
      <w:r w:rsidRPr="003A6F31">
        <w:t>description</w:t>
      </w:r>
      <w:proofErr w:type="spellEnd"/>
      <w:r w:rsidRPr="003A6F31">
        <w:t>: '</w:t>
      </w:r>
      <w:proofErr w:type="spellStart"/>
      <w:r w:rsidRPr="003A6F31">
        <w:t>Raw</w:t>
      </w:r>
      <w:proofErr w:type="spellEnd"/>
      <w:r w:rsidRPr="003A6F31">
        <w:t xml:space="preserve"> </w:t>
      </w:r>
      <w:proofErr w:type="spellStart"/>
      <w:r w:rsidRPr="003A6F31">
        <w:t>button</w:t>
      </w:r>
      <w:proofErr w:type="spellEnd"/>
      <w:r w:rsidRPr="003A6F31">
        <w:t xml:space="preserve"> </w:t>
      </w:r>
      <w:proofErr w:type="spellStart"/>
      <w:r w:rsidRPr="003A6F31">
        <w:t>release</w:t>
      </w:r>
      <w:proofErr w:type="spellEnd"/>
      <w:r w:rsidRPr="003A6F31">
        <w:t xml:space="preserve"> </w:t>
      </w:r>
      <w:proofErr w:type="spellStart"/>
      <w:r w:rsidRPr="003A6F31">
        <w:t>event</w:t>
      </w:r>
      <w:proofErr w:type="spellEnd"/>
      <w:r w:rsidRPr="003A6F31">
        <w:t>',</w:t>
      </w:r>
    </w:p>
    <w:p w14:paraId="3EF2886B" w14:textId="77777777" w:rsidR="00CF0DCF" w:rsidRPr="003A6F31" w:rsidRDefault="00CF0DCF" w:rsidP="00CF0DCF">
      <w:pPr>
        <w:pStyle w:val="Kd"/>
      </w:pPr>
      <w:r w:rsidRPr="003A6F31">
        <w:t xml:space="preserve">  },</w:t>
      </w:r>
    </w:p>
    <w:p w14:paraId="79685832" w14:textId="77777777" w:rsidR="00CF0DCF" w:rsidRPr="003A6F31" w:rsidRDefault="00CF0DCF" w:rsidP="00CF0DCF">
      <w:pPr>
        <w:pStyle w:val="Kd"/>
      </w:pPr>
    </w:p>
    <w:p w14:paraId="330C6283" w14:textId="77777777" w:rsidR="00CF0DCF" w:rsidRPr="003A6F31" w:rsidRDefault="00CF0DCF" w:rsidP="00CF0DCF">
      <w:pPr>
        <w:pStyle w:val="Kd"/>
      </w:pPr>
      <w:r w:rsidRPr="003A6F31">
        <w:t xml:space="preserve">  METADATA_CHANGED_EVENT_TYPE: {</w:t>
      </w:r>
    </w:p>
    <w:p w14:paraId="7D2C083D" w14:textId="77777777" w:rsidR="00CF0DCF" w:rsidRPr="003A6F31" w:rsidRDefault="00CF0DCF" w:rsidP="00CF0DCF">
      <w:pPr>
        <w:pStyle w:val="Kd"/>
      </w:pPr>
      <w:r w:rsidRPr="003A6F31">
        <w:t xml:space="preserve">    </w:t>
      </w:r>
      <w:proofErr w:type="spellStart"/>
      <w:r w:rsidRPr="003A6F31">
        <w:t>types</w:t>
      </w:r>
      <w:proofErr w:type="spellEnd"/>
      <w:r w:rsidRPr="003A6F31">
        <w:t>: [</w:t>
      </w:r>
    </w:p>
    <w:p w14:paraId="1D450566" w14:textId="77777777" w:rsidR="00CF0DCF" w:rsidRPr="003A6F31" w:rsidRDefault="00CF0DCF" w:rsidP="00CF0DCF">
      <w:pPr>
        <w:pStyle w:val="Kd"/>
      </w:pPr>
      <w:r w:rsidRPr="003A6F31">
        <w:t xml:space="preserve">      '</w:t>
      </w:r>
      <w:proofErr w:type="spellStart"/>
      <w:proofErr w:type="gramStart"/>
      <w:r w:rsidRPr="003A6F31">
        <w:t>type:type</w:t>
      </w:r>
      <w:proofErr w:type="spellEnd"/>
      <w:proofErr w:type="gramEnd"/>
      <w:r w:rsidRPr="003A6F31">
        <w:t>',</w:t>
      </w:r>
    </w:p>
    <w:p w14:paraId="7BECC9A1" w14:textId="77777777" w:rsidR="00CF0DCF" w:rsidRPr="003A6F31" w:rsidRDefault="00CF0DCF" w:rsidP="00CF0DCF">
      <w:pPr>
        <w:pStyle w:val="Kd"/>
      </w:pPr>
      <w:r w:rsidRPr="003A6F31">
        <w:t xml:space="preserve">      '</w:t>
      </w:r>
      <w:proofErr w:type="spellStart"/>
      <w:proofErr w:type="gramStart"/>
      <w:r w:rsidRPr="003A6F31">
        <w:t>t:timestamp</w:t>
      </w:r>
      <w:proofErr w:type="gramEnd"/>
      <w:r w:rsidRPr="003A6F31">
        <w:t>:ms</w:t>
      </w:r>
      <w:proofErr w:type="spellEnd"/>
      <w:r w:rsidRPr="003A6F31">
        <w:t>',</w:t>
      </w:r>
    </w:p>
    <w:p w14:paraId="460032CE" w14:textId="77777777" w:rsidR="00CF0DCF" w:rsidRPr="003A6F31" w:rsidRDefault="00CF0DCF" w:rsidP="00CF0DCF">
      <w:pPr>
        <w:pStyle w:val="Kd"/>
      </w:pPr>
      <w:r w:rsidRPr="003A6F31">
        <w:t xml:space="preserve">      '</w:t>
      </w:r>
      <w:proofErr w:type="spellStart"/>
      <w:proofErr w:type="gramStart"/>
      <w:r w:rsidRPr="003A6F31">
        <w:t>metadata:object</w:t>
      </w:r>
      <w:proofErr w:type="spellEnd"/>
      <w:proofErr w:type="gramEnd"/>
      <w:r w:rsidRPr="003A6F31">
        <w:t>',</w:t>
      </w:r>
    </w:p>
    <w:p w14:paraId="10A9D27E" w14:textId="77777777" w:rsidR="00CF0DCF" w:rsidRPr="003A6F31" w:rsidRDefault="00CF0DCF" w:rsidP="00CF0DCF">
      <w:pPr>
        <w:pStyle w:val="Kd"/>
      </w:pPr>
      <w:r w:rsidRPr="003A6F31">
        <w:t xml:space="preserve">    ],</w:t>
      </w:r>
    </w:p>
    <w:p w14:paraId="5DFCF474" w14:textId="77777777" w:rsidR="00CF0DCF" w:rsidRPr="003A6F31" w:rsidRDefault="00CF0DCF" w:rsidP="00CF0DCF">
      <w:pPr>
        <w:pStyle w:val="Kd"/>
      </w:pPr>
      <w:r w:rsidRPr="003A6F31">
        <w:t xml:space="preserve">    </w:t>
      </w:r>
      <w:proofErr w:type="spellStart"/>
      <w:r w:rsidRPr="003A6F31">
        <w:t>name</w:t>
      </w:r>
      <w:proofErr w:type="spellEnd"/>
      <w:r w:rsidRPr="003A6F31">
        <w:t>: '</w:t>
      </w:r>
      <w:proofErr w:type="spellStart"/>
      <w:r w:rsidRPr="003A6F31">
        <w:t>MetadataChangedEvent</w:t>
      </w:r>
      <w:proofErr w:type="spellEnd"/>
      <w:r w:rsidRPr="003A6F31">
        <w:t>',</w:t>
      </w:r>
    </w:p>
    <w:p w14:paraId="4C3AE752" w14:textId="77777777" w:rsidR="00CF0DCF" w:rsidRPr="003A6F31" w:rsidRDefault="00CF0DCF" w:rsidP="00CF0DCF">
      <w:pPr>
        <w:pStyle w:val="Kd"/>
      </w:pPr>
      <w:r w:rsidRPr="003A6F31">
        <w:t xml:space="preserve">    </w:t>
      </w:r>
      <w:proofErr w:type="spellStart"/>
      <w:r w:rsidRPr="003A6F31">
        <w:t>description</w:t>
      </w:r>
      <w:proofErr w:type="spellEnd"/>
      <w:r w:rsidRPr="003A6F31">
        <w:t>: '</w:t>
      </w:r>
      <w:proofErr w:type="spellStart"/>
      <w:r w:rsidRPr="003A6F31">
        <w:t>Metadata</w:t>
      </w:r>
      <w:proofErr w:type="spellEnd"/>
      <w:r w:rsidRPr="003A6F31">
        <w:t xml:space="preserve"> </w:t>
      </w:r>
      <w:proofErr w:type="spellStart"/>
      <w:r w:rsidRPr="003A6F31">
        <w:t>changed</w:t>
      </w:r>
      <w:proofErr w:type="spellEnd"/>
      <w:r w:rsidRPr="003A6F31">
        <w:t xml:space="preserve"> </w:t>
      </w:r>
      <w:proofErr w:type="spellStart"/>
      <w:r w:rsidRPr="003A6F31">
        <w:t>event</w:t>
      </w:r>
      <w:proofErr w:type="spellEnd"/>
      <w:r w:rsidRPr="003A6F31">
        <w:t>',</w:t>
      </w:r>
    </w:p>
    <w:p w14:paraId="0AC9252F" w14:textId="77777777" w:rsidR="00CF0DCF" w:rsidRPr="003A6F31" w:rsidRDefault="00CF0DCF" w:rsidP="00CF0DCF">
      <w:pPr>
        <w:pStyle w:val="Kd"/>
      </w:pPr>
      <w:r w:rsidRPr="003A6F31">
        <w:t xml:space="preserve">  },</w:t>
      </w:r>
    </w:p>
    <w:p w14:paraId="7D9FC970" w14:textId="68AE08F2" w:rsidR="00B50CAA" w:rsidRPr="003A6F31" w:rsidRDefault="00CF0DCF" w:rsidP="00CF0DCF">
      <w:pPr>
        <w:pStyle w:val="Kd"/>
      </w:pPr>
      <w:r w:rsidRPr="003A6F31">
        <w:t>}</w:t>
      </w:r>
    </w:p>
    <w:sectPr w:rsidR="00B50CAA" w:rsidRPr="003A6F31" w:rsidSect="00D23BFC">
      <w:headerReference w:type="even" r:id="rId24"/>
      <w:footerReference w:type="default" r:id="rId25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E8B285" w14:textId="77777777" w:rsidR="00DD476E" w:rsidRDefault="00DD476E">
      <w:r>
        <w:separator/>
      </w:r>
    </w:p>
  </w:endnote>
  <w:endnote w:type="continuationSeparator" w:id="0">
    <w:p w14:paraId="3C245C84" w14:textId="77777777" w:rsidR="00DD476E" w:rsidRDefault="00DD47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6ACE6" w14:textId="77777777" w:rsidR="009B2EED" w:rsidRDefault="009B2EE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7C728" w14:textId="77777777" w:rsidR="009B2EED" w:rsidRDefault="009B2EE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 w:rsidR="003E2ECB">
      <w:rPr>
        <w:rStyle w:val="Oldalszm"/>
        <w:noProof/>
      </w:rPr>
      <w:t>27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C1D72D" w14:textId="77777777" w:rsidR="00DD476E" w:rsidRDefault="00DD476E">
      <w:r>
        <w:separator/>
      </w:r>
    </w:p>
  </w:footnote>
  <w:footnote w:type="continuationSeparator" w:id="0">
    <w:p w14:paraId="5DC122E2" w14:textId="77777777" w:rsidR="00DD476E" w:rsidRDefault="00DD47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6DC4B" w14:textId="77777777" w:rsidR="009B2EED" w:rsidRDefault="009B2EED"/>
  <w:p w14:paraId="2C6DFBBE" w14:textId="77777777" w:rsidR="009B2EED" w:rsidRDefault="009B2EED"/>
  <w:p w14:paraId="125F8157" w14:textId="77777777" w:rsidR="009B2EED" w:rsidRDefault="009B2E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55A0B8A"/>
    <w:multiLevelType w:val="hybridMultilevel"/>
    <w:tmpl w:val="0CBE5952"/>
    <w:lvl w:ilvl="0" w:tplc="E81C16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56B0E8D"/>
    <w:multiLevelType w:val="hybridMultilevel"/>
    <w:tmpl w:val="CE6206CE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0B555B47"/>
    <w:multiLevelType w:val="hybridMultilevel"/>
    <w:tmpl w:val="D5800A6E"/>
    <w:lvl w:ilvl="0" w:tplc="AAAC0E66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29E6228"/>
    <w:multiLevelType w:val="hybridMultilevel"/>
    <w:tmpl w:val="D5268E02"/>
    <w:lvl w:ilvl="0" w:tplc="4DCAC6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5EE0508"/>
    <w:multiLevelType w:val="multilevel"/>
    <w:tmpl w:val="418E4214"/>
    <w:numStyleLink w:val="tmutatszmozottlista"/>
  </w:abstractNum>
  <w:abstractNum w:abstractNumId="16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1B815EAE"/>
    <w:multiLevelType w:val="hybridMultilevel"/>
    <w:tmpl w:val="F2BE24B8"/>
    <w:lvl w:ilvl="0" w:tplc="EFC285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C6E5B2E"/>
    <w:multiLevelType w:val="hybridMultilevel"/>
    <w:tmpl w:val="9C12F8FA"/>
    <w:lvl w:ilvl="0" w:tplc="96FEFFE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20E522C8"/>
    <w:multiLevelType w:val="hybridMultilevel"/>
    <w:tmpl w:val="2A08D918"/>
    <w:lvl w:ilvl="0" w:tplc="EC0AE5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3620CEF"/>
    <w:multiLevelType w:val="hybridMultilevel"/>
    <w:tmpl w:val="FDB0E90C"/>
    <w:lvl w:ilvl="0" w:tplc="E9421B9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2900117D"/>
    <w:multiLevelType w:val="hybridMultilevel"/>
    <w:tmpl w:val="3DDCA656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2FED54D7"/>
    <w:multiLevelType w:val="hybridMultilevel"/>
    <w:tmpl w:val="11461F9C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0D43507"/>
    <w:multiLevelType w:val="hybridMultilevel"/>
    <w:tmpl w:val="9EE4FE46"/>
    <w:lvl w:ilvl="0" w:tplc="ACC465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2E3112C"/>
    <w:multiLevelType w:val="hybridMultilevel"/>
    <w:tmpl w:val="674E843A"/>
    <w:lvl w:ilvl="0" w:tplc="29C842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5B7191A"/>
    <w:multiLevelType w:val="hybridMultilevel"/>
    <w:tmpl w:val="9A844264"/>
    <w:lvl w:ilvl="0" w:tplc="E53E00A8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9B8420B"/>
    <w:multiLevelType w:val="hybridMultilevel"/>
    <w:tmpl w:val="1F5432A8"/>
    <w:lvl w:ilvl="0" w:tplc="9B3493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D623F78"/>
    <w:multiLevelType w:val="hybridMultilevel"/>
    <w:tmpl w:val="1832A2D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B779E8"/>
    <w:multiLevelType w:val="hybridMultilevel"/>
    <w:tmpl w:val="A0D6B0CA"/>
    <w:lvl w:ilvl="0" w:tplc="9EB63A64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AC97E7D"/>
    <w:multiLevelType w:val="hybridMultilevel"/>
    <w:tmpl w:val="6DBE7BFE"/>
    <w:lvl w:ilvl="0" w:tplc="59A6CB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799C3B84"/>
    <w:multiLevelType w:val="multilevel"/>
    <w:tmpl w:val="34702904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9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737824344">
    <w:abstractNumId w:val="10"/>
  </w:num>
  <w:num w:numId="2" w16cid:durableId="1271746203">
    <w:abstractNumId w:val="38"/>
  </w:num>
  <w:num w:numId="3" w16cid:durableId="705910180">
    <w:abstractNumId w:val="16"/>
  </w:num>
  <w:num w:numId="4" w16cid:durableId="1580359097">
    <w:abstractNumId w:val="26"/>
  </w:num>
  <w:num w:numId="5" w16cid:durableId="831990388">
    <w:abstractNumId w:val="28"/>
  </w:num>
  <w:num w:numId="6" w16cid:durableId="657420776">
    <w:abstractNumId w:val="30"/>
  </w:num>
  <w:num w:numId="7" w16cid:durableId="688288866">
    <w:abstractNumId w:val="23"/>
  </w:num>
  <w:num w:numId="8" w16cid:durableId="2115321555">
    <w:abstractNumId w:val="15"/>
  </w:num>
  <w:num w:numId="9" w16cid:durableId="311830384">
    <w:abstractNumId w:val="24"/>
  </w:num>
  <w:num w:numId="10" w16cid:durableId="554052554">
    <w:abstractNumId w:val="39"/>
  </w:num>
  <w:num w:numId="11" w16cid:durableId="573974416">
    <w:abstractNumId w:val="25"/>
  </w:num>
  <w:num w:numId="12" w16cid:durableId="1542283281">
    <w:abstractNumId w:val="37"/>
  </w:num>
  <w:num w:numId="13" w16cid:durableId="426578083">
    <w:abstractNumId w:val="9"/>
  </w:num>
  <w:num w:numId="14" w16cid:durableId="653416815">
    <w:abstractNumId w:val="7"/>
  </w:num>
  <w:num w:numId="15" w16cid:durableId="367141981">
    <w:abstractNumId w:val="6"/>
  </w:num>
  <w:num w:numId="16" w16cid:durableId="957444004">
    <w:abstractNumId w:val="5"/>
  </w:num>
  <w:num w:numId="17" w16cid:durableId="1042709837">
    <w:abstractNumId w:val="4"/>
  </w:num>
  <w:num w:numId="18" w16cid:durableId="1366783835">
    <w:abstractNumId w:val="8"/>
  </w:num>
  <w:num w:numId="19" w16cid:durableId="351687773">
    <w:abstractNumId w:val="3"/>
  </w:num>
  <w:num w:numId="20" w16cid:durableId="946813913">
    <w:abstractNumId w:val="2"/>
  </w:num>
  <w:num w:numId="21" w16cid:durableId="557474478">
    <w:abstractNumId w:val="1"/>
  </w:num>
  <w:num w:numId="22" w16cid:durableId="1176118798">
    <w:abstractNumId w:val="0"/>
  </w:num>
  <w:num w:numId="23" w16cid:durableId="1669282273">
    <w:abstractNumId w:val="11"/>
  </w:num>
  <w:num w:numId="24" w16cid:durableId="1355304027">
    <w:abstractNumId w:val="22"/>
  </w:num>
  <w:num w:numId="25" w16cid:durableId="1639990617">
    <w:abstractNumId w:val="12"/>
  </w:num>
  <w:num w:numId="26" w16cid:durableId="1179662812">
    <w:abstractNumId w:val="21"/>
  </w:num>
  <w:num w:numId="27" w16cid:durableId="2083288758">
    <w:abstractNumId w:val="35"/>
  </w:num>
  <w:num w:numId="28" w16cid:durableId="666322680">
    <w:abstractNumId w:val="34"/>
  </w:num>
  <w:num w:numId="29" w16cid:durableId="373581707">
    <w:abstractNumId w:val="36"/>
  </w:num>
  <w:num w:numId="30" w16cid:durableId="1322999636">
    <w:abstractNumId w:val="29"/>
  </w:num>
  <w:num w:numId="31" w16cid:durableId="229191628">
    <w:abstractNumId w:val="18"/>
  </w:num>
  <w:num w:numId="32" w16cid:durableId="699008940">
    <w:abstractNumId w:val="19"/>
  </w:num>
  <w:num w:numId="33" w16cid:durableId="1767726749">
    <w:abstractNumId w:val="31"/>
  </w:num>
  <w:num w:numId="34" w16cid:durableId="1561670097">
    <w:abstractNumId w:val="32"/>
  </w:num>
  <w:num w:numId="35" w16cid:durableId="1019501016">
    <w:abstractNumId w:val="17"/>
  </w:num>
  <w:num w:numId="36" w16cid:durableId="1983920937">
    <w:abstractNumId w:val="27"/>
  </w:num>
  <w:num w:numId="37" w16cid:durableId="2063597701">
    <w:abstractNumId w:val="33"/>
  </w:num>
  <w:num w:numId="38" w16cid:durableId="1256136114">
    <w:abstractNumId w:val="20"/>
  </w:num>
  <w:num w:numId="39" w16cid:durableId="1463884843">
    <w:abstractNumId w:val="13"/>
  </w:num>
  <w:num w:numId="40" w16cid:durableId="311063897">
    <w:abstractNumId w:val="1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0CAA"/>
    <w:rsid w:val="00000BC1"/>
    <w:rsid w:val="0000193C"/>
    <w:rsid w:val="00002158"/>
    <w:rsid w:val="000051C2"/>
    <w:rsid w:val="00005A70"/>
    <w:rsid w:val="000062F4"/>
    <w:rsid w:val="00006381"/>
    <w:rsid w:val="00006517"/>
    <w:rsid w:val="00007342"/>
    <w:rsid w:val="00007A3E"/>
    <w:rsid w:val="00007BE9"/>
    <w:rsid w:val="00010B40"/>
    <w:rsid w:val="0001192F"/>
    <w:rsid w:val="00012189"/>
    <w:rsid w:val="00013636"/>
    <w:rsid w:val="000146FC"/>
    <w:rsid w:val="00015C9A"/>
    <w:rsid w:val="00015D4A"/>
    <w:rsid w:val="00022A6E"/>
    <w:rsid w:val="00022E33"/>
    <w:rsid w:val="00024173"/>
    <w:rsid w:val="000241C5"/>
    <w:rsid w:val="000241CD"/>
    <w:rsid w:val="00024590"/>
    <w:rsid w:val="00025D36"/>
    <w:rsid w:val="00025DDD"/>
    <w:rsid w:val="000273F1"/>
    <w:rsid w:val="000275D1"/>
    <w:rsid w:val="00030230"/>
    <w:rsid w:val="00030783"/>
    <w:rsid w:val="0003143C"/>
    <w:rsid w:val="0003268E"/>
    <w:rsid w:val="000333B4"/>
    <w:rsid w:val="00033F69"/>
    <w:rsid w:val="0003458A"/>
    <w:rsid w:val="00035C44"/>
    <w:rsid w:val="0003623B"/>
    <w:rsid w:val="00036DDB"/>
    <w:rsid w:val="0003757A"/>
    <w:rsid w:val="000401B5"/>
    <w:rsid w:val="0004134A"/>
    <w:rsid w:val="00041810"/>
    <w:rsid w:val="00042A96"/>
    <w:rsid w:val="00042A9C"/>
    <w:rsid w:val="00042DA5"/>
    <w:rsid w:val="00043D22"/>
    <w:rsid w:val="00043DDB"/>
    <w:rsid w:val="000446C2"/>
    <w:rsid w:val="00044FF2"/>
    <w:rsid w:val="0004540F"/>
    <w:rsid w:val="0004590B"/>
    <w:rsid w:val="00045DDD"/>
    <w:rsid w:val="00046692"/>
    <w:rsid w:val="00047339"/>
    <w:rsid w:val="00047D14"/>
    <w:rsid w:val="0005063C"/>
    <w:rsid w:val="00051DFC"/>
    <w:rsid w:val="000534FA"/>
    <w:rsid w:val="00053F68"/>
    <w:rsid w:val="000541EA"/>
    <w:rsid w:val="00055266"/>
    <w:rsid w:val="00056415"/>
    <w:rsid w:val="00060149"/>
    <w:rsid w:val="000622A3"/>
    <w:rsid w:val="000625DD"/>
    <w:rsid w:val="0006306E"/>
    <w:rsid w:val="000631C0"/>
    <w:rsid w:val="00063761"/>
    <w:rsid w:val="00063825"/>
    <w:rsid w:val="00063968"/>
    <w:rsid w:val="000658DE"/>
    <w:rsid w:val="00065B32"/>
    <w:rsid w:val="00066187"/>
    <w:rsid w:val="000671C6"/>
    <w:rsid w:val="00067268"/>
    <w:rsid w:val="000679D4"/>
    <w:rsid w:val="00067FEE"/>
    <w:rsid w:val="000714B8"/>
    <w:rsid w:val="0007223A"/>
    <w:rsid w:val="00072535"/>
    <w:rsid w:val="00074ABB"/>
    <w:rsid w:val="0007675B"/>
    <w:rsid w:val="00077EE5"/>
    <w:rsid w:val="00080002"/>
    <w:rsid w:val="000816BF"/>
    <w:rsid w:val="000847F3"/>
    <w:rsid w:val="0008484F"/>
    <w:rsid w:val="00084CE0"/>
    <w:rsid w:val="0008512B"/>
    <w:rsid w:val="000854F1"/>
    <w:rsid w:val="00087A14"/>
    <w:rsid w:val="00087A3D"/>
    <w:rsid w:val="0009009F"/>
    <w:rsid w:val="00092C13"/>
    <w:rsid w:val="00092D76"/>
    <w:rsid w:val="000941A4"/>
    <w:rsid w:val="00094843"/>
    <w:rsid w:val="00095C26"/>
    <w:rsid w:val="00096596"/>
    <w:rsid w:val="0009680E"/>
    <w:rsid w:val="000968FF"/>
    <w:rsid w:val="00096A47"/>
    <w:rsid w:val="00096A5B"/>
    <w:rsid w:val="000971B5"/>
    <w:rsid w:val="000A144D"/>
    <w:rsid w:val="000A1BDA"/>
    <w:rsid w:val="000A2039"/>
    <w:rsid w:val="000A2BD9"/>
    <w:rsid w:val="000A30B6"/>
    <w:rsid w:val="000A3B32"/>
    <w:rsid w:val="000A7483"/>
    <w:rsid w:val="000A7917"/>
    <w:rsid w:val="000A7DC7"/>
    <w:rsid w:val="000A7E4C"/>
    <w:rsid w:val="000B0588"/>
    <w:rsid w:val="000B0B24"/>
    <w:rsid w:val="000B12F7"/>
    <w:rsid w:val="000B158A"/>
    <w:rsid w:val="000B1CEE"/>
    <w:rsid w:val="000B238F"/>
    <w:rsid w:val="000B2611"/>
    <w:rsid w:val="000B2C8D"/>
    <w:rsid w:val="000B3058"/>
    <w:rsid w:val="000B3B44"/>
    <w:rsid w:val="000B4C72"/>
    <w:rsid w:val="000B5382"/>
    <w:rsid w:val="000B53E0"/>
    <w:rsid w:val="000B615D"/>
    <w:rsid w:val="000B689F"/>
    <w:rsid w:val="000B6CE0"/>
    <w:rsid w:val="000C0455"/>
    <w:rsid w:val="000C0CC7"/>
    <w:rsid w:val="000C183B"/>
    <w:rsid w:val="000C18DF"/>
    <w:rsid w:val="000C18E5"/>
    <w:rsid w:val="000C1D5C"/>
    <w:rsid w:val="000C352E"/>
    <w:rsid w:val="000C3972"/>
    <w:rsid w:val="000C3DE9"/>
    <w:rsid w:val="000C44D4"/>
    <w:rsid w:val="000C4863"/>
    <w:rsid w:val="000C4F90"/>
    <w:rsid w:val="000C5135"/>
    <w:rsid w:val="000C5B55"/>
    <w:rsid w:val="000C64D7"/>
    <w:rsid w:val="000C6B03"/>
    <w:rsid w:val="000C6DCA"/>
    <w:rsid w:val="000C6E2F"/>
    <w:rsid w:val="000C6E5F"/>
    <w:rsid w:val="000D1F1E"/>
    <w:rsid w:val="000D266F"/>
    <w:rsid w:val="000D2BA8"/>
    <w:rsid w:val="000D3651"/>
    <w:rsid w:val="000D3D7E"/>
    <w:rsid w:val="000D42A8"/>
    <w:rsid w:val="000D48DF"/>
    <w:rsid w:val="000D5713"/>
    <w:rsid w:val="000D5ACC"/>
    <w:rsid w:val="000E01B7"/>
    <w:rsid w:val="000E1263"/>
    <w:rsid w:val="000E2344"/>
    <w:rsid w:val="000E31AA"/>
    <w:rsid w:val="000E3276"/>
    <w:rsid w:val="000E4072"/>
    <w:rsid w:val="000E58CC"/>
    <w:rsid w:val="000E749E"/>
    <w:rsid w:val="000E75FD"/>
    <w:rsid w:val="000E763A"/>
    <w:rsid w:val="000F1941"/>
    <w:rsid w:val="000F1E31"/>
    <w:rsid w:val="000F3EA7"/>
    <w:rsid w:val="000F3F0D"/>
    <w:rsid w:val="000F4BAD"/>
    <w:rsid w:val="000F6102"/>
    <w:rsid w:val="00100279"/>
    <w:rsid w:val="00103630"/>
    <w:rsid w:val="00107F3D"/>
    <w:rsid w:val="00110304"/>
    <w:rsid w:val="00110CE5"/>
    <w:rsid w:val="001116B7"/>
    <w:rsid w:val="00112ACC"/>
    <w:rsid w:val="0011389A"/>
    <w:rsid w:val="00113E63"/>
    <w:rsid w:val="0011412C"/>
    <w:rsid w:val="00115462"/>
    <w:rsid w:val="00115941"/>
    <w:rsid w:val="00115D65"/>
    <w:rsid w:val="00117865"/>
    <w:rsid w:val="001215F2"/>
    <w:rsid w:val="00121C0D"/>
    <w:rsid w:val="00121FF3"/>
    <w:rsid w:val="00125123"/>
    <w:rsid w:val="00131C95"/>
    <w:rsid w:val="00133FF1"/>
    <w:rsid w:val="00134291"/>
    <w:rsid w:val="00134903"/>
    <w:rsid w:val="00136014"/>
    <w:rsid w:val="001369C3"/>
    <w:rsid w:val="0014040F"/>
    <w:rsid w:val="00141DEC"/>
    <w:rsid w:val="001426DB"/>
    <w:rsid w:val="00142907"/>
    <w:rsid w:val="00143FC7"/>
    <w:rsid w:val="001443D1"/>
    <w:rsid w:val="0014549F"/>
    <w:rsid w:val="00145877"/>
    <w:rsid w:val="00145D31"/>
    <w:rsid w:val="00146399"/>
    <w:rsid w:val="001468B5"/>
    <w:rsid w:val="00147F01"/>
    <w:rsid w:val="00151A98"/>
    <w:rsid w:val="001522F2"/>
    <w:rsid w:val="00153413"/>
    <w:rsid w:val="00153800"/>
    <w:rsid w:val="00154201"/>
    <w:rsid w:val="00155175"/>
    <w:rsid w:val="001560B5"/>
    <w:rsid w:val="0016072E"/>
    <w:rsid w:val="001637E0"/>
    <w:rsid w:val="0016771F"/>
    <w:rsid w:val="00171054"/>
    <w:rsid w:val="00171813"/>
    <w:rsid w:val="00171970"/>
    <w:rsid w:val="00172B8A"/>
    <w:rsid w:val="00172E08"/>
    <w:rsid w:val="001732BA"/>
    <w:rsid w:val="001735FD"/>
    <w:rsid w:val="001742F2"/>
    <w:rsid w:val="00174B87"/>
    <w:rsid w:val="00175F79"/>
    <w:rsid w:val="001767A7"/>
    <w:rsid w:val="00176CC7"/>
    <w:rsid w:val="00180F3D"/>
    <w:rsid w:val="0018244E"/>
    <w:rsid w:val="001830E7"/>
    <w:rsid w:val="00183F1C"/>
    <w:rsid w:val="00185046"/>
    <w:rsid w:val="00187731"/>
    <w:rsid w:val="00187A1C"/>
    <w:rsid w:val="00190427"/>
    <w:rsid w:val="00191077"/>
    <w:rsid w:val="00191DB9"/>
    <w:rsid w:val="00193286"/>
    <w:rsid w:val="00193968"/>
    <w:rsid w:val="00193E75"/>
    <w:rsid w:val="00194956"/>
    <w:rsid w:val="00195461"/>
    <w:rsid w:val="00195600"/>
    <w:rsid w:val="00196517"/>
    <w:rsid w:val="00196D0A"/>
    <w:rsid w:val="00197475"/>
    <w:rsid w:val="00197B89"/>
    <w:rsid w:val="001A05A6"/>
    <w:rsid w:val="001A1905"/>
    <w:rsid w:val="001A31F0"/>
    <w:rsid w:val="001A3AD4"/>
    <w:rsid w:val="001A3FB5"/>
    <w:rsid w:val="001A4810"/>
    <w:rsid w:val="001A5352"/>
    <w:rsid w:val="001A57BC"/>
    <w:rsid w:val="001A5BB0"/>
    <w:rsid w:val="001A7A4D"/>
    <w:rsid w:val="001B0255"/>
    <w:rsid w:val="001B0E9A"/>
    <w:rsid w:val="001B166B"/>
    <w:rsid w:val="001B1686"/>
    <w:rsid w:val="001B2604"/>
    <w:rsid w:val="001B2766"/>
    <w:rsid w:val="001B6514"/>
    <w:rsid w:val="001B7047"/>
    <w:rsid w:val="001C0D5C"/>
    <w:rsid w:val="001C1280"/>
    <w:rsid w:val="001C16F1"/>
    <w:rsid w:val="001C2E98"/>
    <w:rsid w:val="001C362F"/>
    <w:rsid w:val="001C40A1"/>
    <w:rsid w:val="001C4F6E"/>
    <w:rsid w:val="001C5CEB"/>
    <w:rsid w:val="001C62D3"/>
    <w:rsid w:val="001C65F2"/>
    <w:rsid w:val="001C667D"/>
    <w:rsid w:val="001D0303"/>
    <w:rsid w:val="001D08EC"/>
    <w:rsid w:val="001D0CEE"/>
    <w:rsid w:val="001D33A6"/>
    <w:rsid w:val="001D3A8B"/>
    <w:rsid w:val="001D43D4"/>
    <w:rsid w:val="001D4F78"/>
    <w:rsid w:val="001D588E"/>
    <w:rsid w:val="001D60DA"/>
    <w:rsid w:val="001D6DF3"/>
    <w:rsid w:val="001D6E56"/>
    <w:rsid w:val="001D71B9"/>
    <w:rsid w:val="001D751A"/>
    <w:rsid w:val="001E1377"/>
    <w:rsid w:val="001E1552"/>
    <w:rsid w:val="001E227F"/>
    <w:rsid w:val="001E22AC"/>
    <w:rsid w:val="001E2461"/>
    <w:rsid w:val="001E2612"/>
    <w:rsid w:val="001E2D83"/>
    <w:rsid w:val="001E3C7F"/>
    <w:rsid w:val="001E4A0E"/>
    <w:rsid w:val="001E4C15"/>
    <w:rsid w:val="001E536B"/>
    <w:rsid w:val="001F1AFF"/>
    <w:rsid w:val="001F26A1"/>
    <w:rsid w:val="001F3703"/>
    <w:rsid w:val="001F4B8F"/>
    <w:rsid w:val="001F4BD7"/>
    <w:rsid w:val="001F50BE"/>
    <w:rsid w:val="001F5DAA"/>
    <w:rsid w:val="001F5DEA"/>
    <w:rsid w:val="0020116D"/>
    <w:rsid w:val="00201185"/>
    <w:rsid w:val="00201F34"/>
    <w:rsid w:val="00202280"/>
    <w:rsid w:val="00202A31"/>
    <w:rsid w:val="00203E00"/>
    <w:rsid w:val="0020420D"/>
    <w:rsid w:val="0020459B"/>
    <w:rsid w:val="0020471F"/>
    <w:rsid w:val="00204865"/>
    <w:rsid w:val="002049BB"/>
    <w:rsid w:val="0020610A"/>
    <w:rsid w:val="00207730"/>
    <w:rsid w:val="00207FE2"/>
    <w:rsid w:val="002102C3"/>
    <w:rsid w:val="0021099D"/>
    <w:rsid w:val="002113E2"/>
    <w:rsid w:val="0021304E"/>
    <w:rsid w:val="0021352E"/>
    <w:rsid w:val="00213DFC"/>
    <w:rsid w:val="00214ECF"/>
    <w:rsid w:val="00215238"/>
    <w:rsid w:val="00217DE7"/>
    <w:rsid w:val="002213DD"/>
    <w:rsid w:val="0022284A"/>
    <w:rsid w:val="00222BA0"/>
    <w:rsid w:val="00224869"/>
    <w:rsid w:val="00225A1F"/>
    <w:rsid w:val="00225EA5"/>
    <w:rsid w:val="00225F65"/>
    <w:rsid w:val="00227347"/>
    <w:rsid w:val="00230DA3"/>
    <w:rsid w:val="0023418F"/>
    <w:rsid w:val="00235335"/>
    <w:rsid w:val="00235A61"/>
    <w:rsid w:val="00236C6B"/>
    <w:rsid w:val="00240DCB"/>
    <w:rsid w:val="00241011"/>
    <w:rsid w:val="0024217A"/>
    <w:rsid w:val="00244785"/>
    <w:rsid w:val="00244E2C"/>
    <w:rsid w:val="00244EFE"/>
    <w:rsid w:val="00245C6E"/>
    <w:rsid w:val="00245D61"/>
    <w:rsid w:val="00246273"/>
    <w:rsid w:val="002476C6"/>
    <w:rsid w:val="00251050"/>
    <w:rsid w:val="00251A79"/>
    <w:rsid w:val="00252983"/>
    <w:rsid w:val="002541AF"/>
    <w:rsid w:val="002541BF"/>
    <w:rsid w:val="002543FB"/>
    <w:rsid w:val="00255CC7"/>
    <w:rsid w:val="00255CCF"/>
    <w:rsid w:val="00260B0B"/>
    <w:rsid w:val="00261052"/>
    <w:rsid w:val="002610BC"/>
    <w:rsid w:val="00261141"/>
    <w:rsid w:val="00261F64"/>
    <w:rsid w:val="002622A0"/>
    <w:rsid w:val="00264B4F"/>
    <w:rsid w:val="00265DC3"/>
    <w:rsid w:val="00265F99"/>
    <w:rsid w:val="00266687"/>
    <w:rsid w:val="00267676"/>
    <w:rsid w:val="00267677"/>
    <w:rsid w:val="002679CC"/>
    <w:rsid w:val="00271249"/>
    <w:rsid w:val="00271338"/>
    <w:rsid w:val="00271C7C"/>
    <w:rsid w:val="00272A5B"/>
    <w:rsid w:val="002738F2"/>
    <w:rsid w:val="00273AC1"/>
    <w:rsid w:val="00273B92"/>
    <w:rsid w:val="00273EA2"/>
    <w:rsid w:val="002800B9"/>
    <w:rsid w:val="0028071C"/>
    <w:rsid w:val="00281E32"/>
    <w:rsid w:val="00281E78"/>
    <w:rsid w:val="00282BB6"/>
    <w:rsid w:val="002838FE"/>
    <w:rsid w:val="00283903"/>
    <w:rsid w:val="00283C8F"/>
    <w:rsid w:val="002841F9"/>
    <w:rsid w:val="0028598C"/>
    <w:rsid w:val="00285E72"/>
    <w:rsid w:val="0028668F"/>
    <w:rsid w:val="00286B66"/>
    <w:rsid w:val="002905F7"/>
    <w:rsid w:val="00291026"/>
    <w:rsid w:val="0029160F"/>
    <w:rsid w:val="002916BB"/>
    <w:rsid w:val="002918EE"/>
    <w:rsid w:val="00292095"/>
    <w:rsid w:val="002928A3"/>
    <w:rsid w:val="00292AB6"/>
    <w:rsid w:val="002931DC"/>
    <w:rsid w:val="0029434C"/>
    <w:rsid w:val="0029435A"/>
    <w:rsid w:val="002959D9"/>
    <w:rsid w:val="00295CB2"/>
    <w:rsid w:val="00295EC6"/>
    <w:rsid w:val="00297A58"/>
    <w:rsid w:val="00297F4B"/>
    <w:rsid w:val="002A04AE"/>
    <w:rsid w:val="002A1386"/>
    <w:rsid w:val="002A1769"/>
    <w:rsid w:val="002A1F1A"/>
    <w:rsid w:val="002A2B94"/>
    <w:rsid w:val="002A4BFC"/>
    <w:rsid w:val="002A6800"/>
    <w:rsid w:val="002A6F2A"/>
    <w:rsid w:val="002B175A"/>
    <w:rsid w:val="002B1951"/>
    <w:rsid w:val="002B1C36"/>
    <w:rsid w:val="002B2EF7"/>
    <w:rsid w:val="002B469A"/>
    <w:rsid w:val="002B4AD9"/>
    <w:rsid w:val="002B4C19"/>
    <w:rsid w:val="002B5929"/>
    <w:rsid w:val="002B622F"/>
    <w:rsid w:val="002B7F2C"/>
    <w:rsid w:val="002C16A8"/>
    <w:rsid w:val="002C2979"/>
    <w:rsid w:val="002C2E54"/>
    <w:rsid w:val="002C3A56"/>
    <w:rsid w:val="002C3D74"/>
    <w:rsid w:val="002C4499"/>
    <w:rsid w:val="002C6D9F"/>
    <w:rsid w:val="002C7E96"/>
    <w:rsid w:val="002C7FE2"/>
    <w:rsid w:val="002D0621"/>
    <w:rsid w:val="002D260E"/>
    <w:rsid w:val="002D2B22"/>
    <w:rsid w:val="002D2BBD"/>
    <w:rsid w:val="002D2C06"/>
    <w:rsid w:val="002D3031"/>
    <w:rsid w:val="002D3F3D"/>
    <w:rsid w:val="002D3F55"/>
    <w:rsid w:val="002D5953"/>
    <w:rsid w:val="002D6730"/>
    <w:rsid w:val="002D6BCD"/>
    <w:rsid w:val="002D7DA9"/>
    <w:rsid w:val="002E08E1"/>
    <w:rsid w:val="002E178F"/>
    <w:rsid w:val="002E1D2A"/>
    <w:rsid w:val="002E27A0"/>
    <w:rsid w:val="002E3EA3"/>
    <w:rsid w:val="002E5296"/>
    <w:rsid w:val="002E6471"/>
    <w:rsid w:val="002E6B9E"/>
    <w:rsid w:val="002E6C89"/>
    <w:rsid w:val="002E6CB8"/>
    <w:rsid w:val="002E6EE9"/>
    <w:rsid w:val="002E718F"/>
    <w:rsid w:val="002F0033"/>
    <w:rsid w:val="002F0421"/>
    <w:rsid w:val="002F0C9E"/>
    <w:rsid w:val="002F153F"/>
    <w:rsid w:val="002F2EFB"/>
    <w:rsid w:val="002F3A2D"/>
    <w:rsid w:val="002F3DA3"/>
    <w:rsid w:val="002F4BCA"/>
    <w:rsid w:val="002F5E56"/>
    <w:rsid w:val="00301239"/>
    <w:rsid w:val="0030143A"/>
    <w:rsid w:val="00301E59"/>
    <w:rsid w:val="00302469"/>
    <w:rsid w:val="00302667"/>
    <w:rsid w:val="003028A6"/>
    <w:rsid w:val="00302BB3"/>
    <w:rsid w:val="00302E02"/>
    <w:rsid w:val="0030550C"/>
    <w:rsid w:val="0030579D"/>
    <w:rsid w:val="00305E08"/>
    <w:rsid w:val="003068AA"/>
    <w:rsid w:val="00306AA5"/>
    <w:rsid w:val="003075DB"/>
    <w:rsid w:val="00310D26"/>
    <w:rsid w:val="00312186"/>
    <w:rsid w:val="00313013"/>
    <w:rsid w:val="003144D8"/>
    <w:rsid w:val="0031451E"/>
    <w:rsid w:val="003154AD"/>
    <w:rsid w:val="00315584"/>
    <w:rsid w:val="00316AE3"/>
    <w:rsid w:val="00316F52"/>
    <w:rsid w:val="00322CAE"/>
    <w:rsid w:val="00323268"/>
    <w:rsid w:val="0032493D"/>
    <w:rsid w:val="00324DA3"/>
    <w:rsid w:val="00324EDD"/>
    <w:rsid w:val="003256B4"/>
    <w:rsid w:val="00325A02"/>
    <w:rsid w:val="003272D7"/>
    <w:rsid w:val="00330465"/>
    <w:rsid w:val="00330551"/>
    <w:rsid w:val="00330C84"/>
    <w:rsid w:val="00330C9D"/>
    <w:rsid w:val="00332C4D"/>
    <w:rsid w:val="00334531"/>
    <w:rsid w:val="00334F41"/>
    <w:rsid w:val="00336E7D"/>
    <w:rsid w:val="00340671"/>
    <w:rsid w:val="003406A2"/>
    <w:rsid w:val="00340CAA"/>
    <w:rsid w:val="00341118"/>
    <w:rsid w:val="00341D4F"/>
    <w:rsid w:val="003458F4"/>
    <w:rsid w:val="00345D09"/>
    <w:rsid w:val="00347B04"/>
    <w:rsid w:val="00350AEC"/>
    <w:rsid w:val="00351B97"/>
    <w:rsid w:val="00351CDE"/>
    <w:rsid w:val="00353614"/>
    <w:rsid w:val="00353F89"/>
    <w:rsid w:val="00354050"/>
    <w:rsid w:val="00356985"/>
    <w:rsid w:val="00357E26"/>
    <w:rsid w:val="00360AC3"/>
    <w:rsid w:val="00361BC0"/>
    <w:rsid w:val="00363127"/>
    <w:rsid w:val="00363510"/>
    <w:rsid w:val="00364892"/>
    <w:rsid w:val="00365C18"/>
    <w:rsid w:val="00365F03"/>
    <w:rsid w:val="0036658A"/>
    <w:rsid w:val="00366BA5"/>
    <w:rsid w:val="00367B47"/>
    <w:rsid w:val="00371FC6"/>
    <w:rsid w:val="0037245E"/>
    <w:rsid w:val="003729F5"/>
    <w:rsid w:val="0037381F"/>
    <w:rsid w:val="00373BD4"/>
    <w:rsid w:val="00373D28"/>
    <w:rsid w:val="00374C1E"/>
    <w:rsid w:val="00375B59"/>
    <w:rsid w:val="00375BCD"/>
    <w:rsid w:val="00376CFA"/>
    <w:rsid w:val="0037782A"/>
    <w:rsid w:val="003826B8"/>
    <w:rsid w:val="00383498"/>
    <w:rsid w:val="003839F6"/>
    <w:rsid w:val="00383B90"/>
    <w:rsid w:val="00383D42"/>
    <w:rsid w:val="00384D34"/>
    <w:rsid w:val="00386457"/>
    <w:rsid w:val="00386DEB"/>
    <w:rsid w:val="00390843"/>
    <w:rsid w:val="00391D3F"/>
    <w:rsid w:val="00391DCC"/>
    <w:rsid w:val="00392401"/>
    <w:rsid w:val="003932D1"/>
    <w:rsid w:val="00393490"/>
    <w:rsid w:val="00395794"/>
    <w:rsid w:val="00397872"/>
    <w:rsid w:val="003A04A3"/>
    <w:rsid w:val="003A1F6C"/>
    <w:rsid w:val="003A2531"/>
    <w:rsid w:val="003A2638"/>
    <w:rsid w:val="003A2642"/>
    <w:rsid w:val="003A376E"/>
    <w:rsid w:val="003A40FA"/>
    <w:rsid w:val="003A4517"/>
    <w:rsid w:val="003A4CDB"/>
    <w:rsid w:val="003A527E"/>
    <w:rsid w:val="003A579B"/>
    <w:rsid w:val="003A6011"/>
    <w:rsid w:val="003A67B1"/>
    <w:rsid w:val="003A6F31"/>
    <w:rsid w:val="003A72FA"/>
    <w:rsid w:val="003A7762"/>
    <w:rsid w:val="003B385B"/>
    <w:rsid w:val="003B4D80"/>
    <w:rsid w:val="003B50E6"/>
    <w:rsid w:val="003B57C4"/>
    <w:rsid w:val="003B6388"/>
    <w:rsid w:val="003B6938"/>
    <w:rsid w:val="003B77D0"/>
    <w:rsid w:val="003B7977"/>
    <w:rsid w:val="003C0FDB"/>
    <w:rsid w:val="003C25C2"/>
    <w:rsid w:val="003C289D"/>
    <w:rsid w:val="003C40F3"/>
    <w:rsid w:val="003C5EF1"/>
    <w:rsid w:val="003C60E6"/>
    <w:rsid w:val="003C7340"/>
    <w:rsid w:val="003C7799"/>
    <w:rsid w:val="003C7B65"/>
    <w:rsid w:val="003D0053"/>
    <w:rsid w:val="003D0134"/>
    <w:rsid w:val="003D1879"/>
    <w:rsid w:val="003D1D50"/>
    <w:rsid w:val="003D271D"/>
    <w:rsid w:val="003D2AB0"/>
    <w:rsid w:val="003D3B78"/>
    <w:rsid w:val="003D566A"/>
    <w:rsid w:val="003D7160"/>
    <w:rsid w:val="003D71A6"/>
    <w:rsid w:val="003D7B81"/>
    <w:rsid w:val="003D7F9F"/>
    <w:rsid w:val="003E0ED0"/>
    <w:rsid w:val="003E1D77"/>
    <w:rsid w:val="003E1DB0"/>
    <w:rsid w:val="003E2533"/>
    <w:rsid w:val="003E2ECB"/>
    <w:rsid w:val="003E2FC7"/>
    <w:rsid w:val="003E336D"/>
    <w:rsid w:val="003E4255"/>
    <w:rsid w:val="003E4819"/>
    <w:rsid w:val="003E5A20"/>
    <w:rsid w:val="003E6229"/>
    <w:rsid w:val="003E623D"/>
    <w:rsid w:val="003E6442"/>
    <w:rsid w:val="003E70B1"/>
    <w:rsid w:val="003E768E"/>
    <w:rsid w:val="003F0510"/>
    <w:rsid w:val="003F17FB"/>
    <w:rsid w:val="003F2176"/>
    <w:rsid w:val="003F2F6F"/>
    <w:rsid w:val="003F3901"/>
    <w:rsid w:val="003F5425"/>
    <w:rsid w:val="003F5E18"/>
    <w:rsid w:val="00400442"/>
    <w:rsid w:val="004004A4"/>
    <w:rsid w:val="0040115F"/>
    <w:rsid w:val="0040148D"/>
    <w:rsid w:val="0040177C"/>
    <w:rsid w:val="00401A45"/>
    <w:rsid w:val="004028A0"/>
    <w:rsid w:val="00405F2B"/>
    <w:rsid w:val="0040647C"/>
    <w:rsid w:val="00406AA8"/>
    <w:rsid w:val="00406E2E"/>
    <w:rsid w:val="00407EB4"/>
    <w:rsid w:val="00410924"/>
    <w:rsid w:val="00411AF3"/>
    <w:rsid w:val="004122A7"/>
    <w:rsid w:val="0041265A"/>
    <w:rsid w:val="004137DB"/>
    <w:rsid w:val="0041551A"/>
    <w:rsid w:val="004155F8"/>
    <w:rsid w:val="00416D14"/>
    <w:rsid w:val="004175DE"/>
    <w:rsid w:val="00417CC3"/>
    <w:rsid w:val="00417F76"/>
    <w:rsid w:val="004200C9"/>
    <w:rsid w:val="00422E73"/>
    <w:rsid w:val="00425368"/>
    <w:rsid w:val="00425C85"/>
    <w:rsid w:val="00425CA3"/>
    <w:rsid w:val="0042693C"/>
    <w:rsid w:val="0043057F"/>
    <w:rsid w:val="00430C47"/>
    <w:rsid w:val="00431B0A"/>
    <w:rsid w:val="004321AD"/>
    <w:rsid w:val="0043229D"/>
    <w:rsid w:val="00432B0C"/>
    <w:rsid w:val="00433B3C"/>
    <w:rsid w:val="004343F5"/>
    <w:rsid w:val="00434F79"/>
    <w:rsid w:val="00436BA6"/>
    <w:rsid w:val="00437643"/>
    <w:rsid w:val="00437F23"/>
    <w:rsid w:val="0044111C"/>
    <w:rsid w:val="00441403"/>
    <w:rsid w:val="00441DBB"/>
    <w:rsid w:val="004424A7"/>
    <w:rsid w:val="0044258B"/>
    <w:rsid w:val="00444583"/>
    <w:rsid w:val="00444B68"/>
    <w:rsid w:val="00445550"/>
    <w:rsid w:val="00446F25"/>
    <w:rsid w:val="00447328"/>
    <w:rsid w:val="00447E8B"/>
    <w:rsid w:val="00452301"/>
    <w:rsid w:val="004526EB"/>
    <w:rsid w:val="00452B3B"/>
    <w:rsid w:val="00453F3A"/>
    <w:rsid w:val="00454DB1"/>
    <w:rsid w:val="004563CE"/>
    <w:rsid w:val="00456AAB"/>
    <w:rsid w:val="004610EC"/>
    <w:rsid w:val="00461130"/>
    <w:rsid w:val="00461CB6"/>
    <w:rsid w:val="004620D7"/>
    <w:rsid w:val="00462153"/>
    <w:rsid w:val="00462818"/>
    <w:rsid w:val="00463191"/>
    <w:rsid w:val="00463BC0"/>
    <w:rsid w:val="00463EFD"/>
    <w:rsid w:val="00464377"/>
    <w:rsid w:val="00464A33"/>
    <w:rsid w:val="00464D84"/>
    <w:rsid w:val="00464F03"/>
    <w:rsid w:val="004650B1"/>
    <w:rsid w:val="004664C6"/>
    <w:rsid w:val="004674F1"/>
    <w:rsid w:val="004705F8"/>
    <w:rsid w:val="00470ACB"/>
    <w:rsid w:val="004717AF"/>
    <w:rsid w:val="00472181"/>
    <w:rsid w:val="004731EF"/>
    <w:rsid w:val="00473307"/>
    <w:rsid w:val="00476916"/>
    <w:rsid w:val="004777B4"/>
    <w:rsid w:val="00477873"/>
    <w:rsid w:val="00481592"/>
    <w:rsid w:val="00481A17"/>
    <w:rsid w:val="00481F85"/>
    <w:rsid w:val="0048206C"/>
    <w:rsid w:val="0048280E"/>
    <w:rsid w:val="0048395A"/>
    <w:rsid w:val="004851C7"/>
    <w:rsid w:val="00485548"/>
    <w:rsid w:val="004856F2"/>
    <w:rsid w:val="00485F1C"/>
    <w:rsid w:val="004861C9"/>
    <w:rsid w:val="004869AB"/>
    <w:rsid w:val="004919C6"/>
    <w:rsid w:val="00491D1C"/>
    <w:rsid w:val="00492107"/>
    <w:rsid w:val="00492DA3"/>
    <w:rsid w:val="00494942"/>
    <w:rsid w:val="00495B8A"/>
    <w:rsid w:val="0049623B"/>
    <w:rsid w:val="004973B0"/>
    <w:rsid w:val="00497AE6"/>
    <w:rsid w:val="004A09DD"/>
    <w:rsid w:val="004A3FEE"/>
    <w:rsid w:val="004A4FE9"/>
    <w:rsid w:val="004A572D"/>
    <w:rsid w:val="004A66B6"/>
    <w:rsid w:val="004A7AF4"/>
    <w:rsid w:val="004B17AF"/>
    <w:rsid w:val="004B2051"/>
    <w:rsid w:val="004B25C6"/>
    <w:rsid w:val="004B2680"/>
    <w:rsid w:val="004B2790"/>
    <w:rsid w:val="004B2AA7"/>
    <w:rsid w:val="004B2FC1"/>
    <w:rsid w:val="004B39BD"/>
    <w:rsid w:val="004B514E"/>
    <w:rsid w:val="004B5EF8"/>
    <w:rsid w:val="004B6A70"/>
    <w:rsid w:val="004B71AE"/>
    <w:rsid w:val="004C071D"/>
    <w:rsid w:val="004C18F2"/>
    <w:rsid w:val="004C1E14"/>
    <w:rsid w:val="004C277B"/>
    <w:rsid w:val="004C341B"/>
    <w:rsid w:val="004C3D3F"/>
    <w:rsid w:val="004C3D4C"/>
    <w:rsid w:val="004C7FAD"/>
    <w:rsid w:val="004D0CF9"/>
    <w:rsid w:val="004D13B6"/>
    <w:rsid w:val="004D27BC"/>
    <w:rsid w:val="004D4F71"/>
    <w:rsid w:val="004D727A"/>
    <w:rsid w:val="004D734D"/>
    <w:rsid w:val="004E0BC0"/>
    <w:rsid w:val="004E3180"/>
    <w:rsid w:val="004E388A"/>
    <w:rsid w:val="004E3E47"/>
    <w:rsid w:val="004E4262"/>
    <w:rsid w:val="004E43C6"/>
    <w:rsid w:val="004E4C25"/>
    <w:rsid w:val="004E50C5"/>
    <w:rsid w:val="004E5D36"/>
    <w:rsid w:val="004F22A5"/>
    <w:rsid w:val="004F24FE"/>
    <w:rsid w:val="004F2657"/>
    <w:rsid w:val="004F2C3D"/>
    <w:rsid w:val="004F2FEA"/>
    <w:rsid w:val="004F321F"/>
    <w:rsid w:val="004F3F98"/>
    <w:rsid w:val="004F6CFD"/>
    <w:rsid w:val="004F7990"/>
    <w:rsid w:val="004F7B07"/>
    <w:rsid w:val="004F7DE3"/>
    <w:rsid w:val="00500440"/>
    <w:rsid w:val="00500C07"/>
    <w:rsid w:val="00500E5B"/>
    <w:rsid w:val="005011E7"/>
    <w:rsid w:val="00501939"/>
    <w:rsid w:val="00501B38"/>
    <w:rsid w:val="00502557"/>
    <w:rsid w:val="00502632"/>
    <w:rsid w:val="005027FC"/>
    <w:rsid w:val="005028EC"/>
    <w:rsid w:val="00502A30"/>
    <w:rsid w:val="00502AC9"/>
    <w:rsid w:val="00503197"/>
    <w:rsid w:val="005032C4"/>
    <w:rsid w:val="0050352B"/>
    <w:rsid w:val="00503C6F"/>
    <w:rsid w:val="0050469C"/>
    <w:rsid w:val="00505FFC"/>
    <w:rsid w:val="00507509"/>
    <w:rsid w:val="00507C7C"/>
    <w:rsid w:val="00507FA1"/>
    <w:rsid w:val="0051081F"/>
    <w:rsid w:val="005113B9"/>
    <w:rsid w:val="00512990"/>
    <w:rsid w:val="00512A9C"/>
    <w:rsid w:val="00513127"/>
    <w:rsid w:val="005132BC"/>
    <w:rsid w:val="005132F8"/>
    <w:rsid w:val="00513CBC"/>
    <w:rsid w:val="00515443"/>
    <w:rsid w:val="00515A95"/>
    <w:rsid w:val="0051622E"/>
    <w:rsid w:val="00516D34"/>
    <w:rsid w:val="00517D27"/>
    <w:rsid w:val="00520085"/>
    <w:rsid w:val="005203EB"/>
    <w:rsid w:val="0052058B"/>
    <w:rsid w:val="005206BB"/>
    <w:rsid w:val="00520DBA"/>
    <w:rsid w:val="005218B1"/>
    <w:rsid w:val="0052377D"/>
    <w:rsid w:val="0052470E"/>
    <w:rsid w:val="00524D7E"/>
    <w:rsid w:val="00525315"/>
    <w:rsid w:val="00526A1B"/>
    <w:rsid w:val="005277C7"/>
    <w:rsid w:val="005323BA"/>
    <w:rsid w:val="0053243D"/>
    <w:rsid w:val="00533234"/>
    <w:rsid w:val="005334AD"/>
    <w:rsid w:val="0053407E"/>
    <w:rsid w:val="00534574"/>
    <w:rsid w:val="0053665C"/>
    <w:rsid w:val="00536739"/>
    <w:rsid w:val="0053713C"/>
    <w:rsid w:val="00537C1B"/>
    <w:rsid w:val="00537DC4"/>
    <w:rsid w:val="00537F6D"/>
    <w:rsid w:val="005418C1"/>
    <w:rsid w:val="00542FE4"/>
    <w:rsid w:val="005447CA"/>
    <w:rsid w:val="00544886"/>
    <w:rsid w:val="00544E4D"/>
    <w:rsid w:val="00545798"/>
    <w:rsid w:val="00545D26"/>
    <w:rsid w:val="00545ED1"/>
    <w:rsid w:val="005477FB"/>
    <w:rsid w:val="00550984"/>
    <w:rsid w:val="0055194F"/>
    <w:rsid w:val="005524FC"/>
    <w:rsid w:val="00552500"/>
    <w:rsid w:val="00552BDE"/>
    <w:rsid w:val="00553C89"/>
    <w:rsid w:val="0055654B"/>
    <w:rsid w:val="00556D49"/>
    <w:rsid w:val="005570A4"/>
    <w:rsid w:val="00561688"/>
    <w:rsid w:val="00561E50"/>
    <w:rsid w:val="005626E1"/>
    <w:rsid w:val="00563C73"/>
    <w:rsid w:val="00564416"/>
    <w:rsid w:val="00564535"/>
    <w:rsid w:val="00564BF0"/>
    <w:rsid w:val="00564DBB"/>
    <w:rsid w:val="00565465"/>
    <w:rsid w:val="00565D90"/>
    <w:rsid w:val="00566CC0"/>
    <w:rsid w:val="0057001B"/>
    <w:rsid w:val="00570777"/>
    <w:rsid w:val="00570D18"/>
    <w:rsid w:val="005713E3"/>
    <w:rsid w:val="00571547"/>
    <w:rsid w:val="00572B20"/>
    <w:rsid w:val="00573354"/>
    <w:rsid w:val="00575EA9"/>
    <w:rsid w:val="00576495"/>
    <w:rsid w:val="00576B35"/>
    <w:rsid w:val="00577772"/>
    <w:rsid w:val="00580135"/>
    <w:rsid w:val="00581653"/>
    <w:rsid w:val="005826EB"/>
    <w:rsid w:val="005829ED"/>
    <w:rsid w:val="00583E7B"/>
    <w:rsid w:val="00587993"/>
    <w:rsid w:val="005921FD"/>
    <w:rsid w:val="005929E9"/>
    <w:rsid w:val="00592EFF"/>
    <w:rsid w:val="00593256"/>
    <w:rsid w:val="00593ACB"/>
    <w:rsid w:val="005967D1"/>
    <w:rsid w:val="00597524"/>
    <w:rsid w:val="005A0AD3"/>
    <w:rsid w:val="005A14DA"/>
    <w:rsid w:val="005A1F7A"/>
    <w:rsid w:val="005A28F2"/>
    <w:rsid w:val="005A2DF0"/>
    <w:rsid w:val="005A3F72"/>
    <w:rsid w:val="005A44A4"/>
    <w:rsid w:val="005A45E5"/>
    <w:rsid w:val="005A666E"/>
    <w:rsid w:val="005B033E"/>
    <w:rsid w:val="005B19F8"/>
    <w:rsid w:val="005B24CD"/>
    <w:rsid w:val="005B3031"/>
    <w:rsid w:val="005B4E1D"/>
    <w:rsid w:val="005B5373"/>
    <w:rsid w:val="005B5BE4"/>
    <w:rsid w:val="005B5F9C"/>
    <w:rsid w:val="005B6389"/>
    <w:rsid w:val="005B7DF2"/>
    <w:rsid w:val="005B7EC7"/>
    <w:rsid w:val="005C0F62"/>
    <w:rsid w:val="005C2F0B"/>
    <w:rsid w:val="005C4186"/>
    <w:rsid w:val="005C51F1"/>
    <w:rsid w:val="005C56CB"/>
    <w:rsid w:val="005C6273"/>
    <w:rsid w:val="005C6953"/>
    <w:rsid w:val="005C71D2"/>
    <w:rsid w:val="005D0884"/>
    <w:rsid w:val="005D104D"/>
    <w:rsid w:val="005D1AA9"/>
    <w:rsid w:val="005D1ACA"/>
    <w:rsid w:val="005D2343"/>
    <w:rsid w:val="005D3443"/>
    <w:rsid w:val="005D4C05"/>
    <w:rsid w:val="005D5541"/>
    <w:rsid w:val="005D590D"/>
    <w:rsid w:val="005D7666"/>
    <w:rsid w:val="005E01E0"/>
    <w:rsid w:val="005E13A4"/>
    <w:rsid w:val="005E1577"/>
    <w:rsid w:val="005E2197"/>
    <w:rsid w:val="005E2654"/>
    <w:rsid w:val="005F1AD1"/>
    <w:rsid w:val="005F1FCC"/>
    <w:rsid w:val="005F3187"/>
    <w:rsid w:val="005F368C"/>
    <w:rsid w:val="005F3EFE"/>
    <w:rsid w:val="005F4945"/>
    <w:rsid w:val="005F573C"/>
    <w:rsid w:val="005F6C8E"/>
    <w:rsid w:val="00601E79"/>
    <w:rsid w:val="006032A2"/>
    <w:rsid w:val="006034C7"/>
    <w:rsid w:val="00604169"/>
    <w:rsid w:val="006052B7"/>
    <w:rsid w:val="00606242"/>
    <w:rsid w:val="00607201"/>
    <w:rsid w:val="00607482"/>
    <w:rsid w:val="006114C2"/>
    <w:rsid w:val="00611BBD"/>
    <w:rsid w:val="006121B6"/>
    <w:rsid w:val="00616371"/>
    <w:rsid w:val="0061708B"/>
    <w:rsid w:val="006174DE"/>
    <w:rsid w:val="0061777F"/>
    <w:rsid w:val="006177F4"/>
    <w:rsid w:val="00617AE6"/>
    <w:rsid w:val="006211BD"/>
    <w:rsid w:val="0062185B"/>
    <w:rsid w:val="006229E6"/>
    <w:rsid w:val="006249AD"/>
    <w:rsid w:val="00624B17"/>
    <w:rsid w:val="00624E7E"/>
    <w:rsid w:val="006257D6"/>
    <w:rsid w:val="0062584F"/>
    <w:rsid w:val="00625F28"/>
    <w:rsid w:val="0062633A"/>
    <w:rsid w:val="006275E9"/>
    <w:rsid w:val="00630A92"/>
    <w:rsid w:val="00630BF9"/>
    <w:rsid w:val="006327EF"/>
    <w:rsid w:val="00633275"/>
    <w:rsid w:val="006332ED"/>
    <w:rsid w:val="00633EA3"/>
    <w:rsid w:val="0063585C"/>
    <w:rsid w:val="00636941"/>
    <w:rsid w:val="0063705B"/>
    <w:rsid w:val="006401A5"/>
    <w:rsid w:val="00641018"/>
    <w:rsid w:val="00641363"/>
    <w:rsid w:val="006417A8"/>
    <w:rsid w:val="006439CD"/>
    <w:rsid w:val="00643B6B"/>
    <w:rsid w:val="0064496B"/>
    <w:rsid w:val="006453BD"/>
    <w:rsid w:val="006459E6"/>
    <w:rsid w:val="006473D6"/>
    <w:rsid w:val="006476FC"/>
    <w:rsid w:val="00647E0F"/>
    <w:rsid w:val="00647E9A"/>
    <w:rsid w:val="00650C7C"/>
    <w:rsid w:val="00651CAA"/>
    <w:rsid w:val="00652FDB"/>
    <w:rsid w:val="00653E83"/>
    <w:rsid w:val="0065453F"/>
    <w:rsid w:val="006546BB"/>
    <w:rsid w:val="006547CC"/>
    <w:rsid w:val="006557AC"/>
    <w:rsid w:val="00656953"/>
    <w:rsid w:val="00657CDB"/>
    <w:rsid w:val="00657DE6"/>
    <w:rsid w:val="006618E2"/>
    <w:rsid w:val="0066302C"/>
    <w:rsid w:val="006631D5"/>
    <w:rsid w:val="006642A1"/>
    <w:rsid w:val="006646BE"/>
    <w:rsid w:val="0066504D"/>
    <w:rsid w:val="00665527"/>
    <w:rsid w:val="00665BED"/>
    <w:rsid w:val="0066672E"/>
    <w:rsid w:val="006679BA"/>
    <w:rsid w:val="00667E75"/>
    <w:rsid w:val="00670054"/>
    <w:rsid w:val="00670173"/>
    <w:rsid w:val="00670D30"/>
    <w:rsid w:val="00670DD5"/>
    <w:rsid w:val="00671829"/>
    <w:rsid w:val="00671E60"/>
    <w:rsid w:val="00671F4C"/>
    <w:rsid w:val="006722F1"/>
    <w:rsid w:val="00673660"/>
    <w:rsid w:val="00675281"/>
    <w:rsid w:val="00676217"/>
    <w:rsid w:val="0067643F"/>
    <w:rsid w:val="006772E6"/>
    <w:rsid w:val="00680AF5"/>
    <w:rsid w:val="00681E99"/>
    <w:rsid w:val="0068282C"/>
    <w:rsid w:val="006837DA"/>
    <w:rsid w:val="00683870"/>
    <w:rsid w:val="00684727"/>
    <w:rsid w:val="00684A06"/>
    <w:rsid w:val="00684E49"/>
    <w:rsid w:val="0068724B"/>
    <w:rsid w:val="00687C26"/>
    <w:rsid w:val="006902D6"/>
    <w:rsid w:val="0069141E"/>
    <w:rsid w:val="00691B67"/>
    <w:rsid w:val="00692605"/>
    <w:rsid w:val="00693A74"/>
    <w:rsid w:val="006961CF"/>
    <w:rsid w:val="006A055F"/>
    <w:rsid w:val="006A0910"/>
    <w:rsid w:val="006A0A4B"/>
    <w:rsid w:val="006A0C09"/>
    <w:rsid w:val="006A1B7F"/>
    <w:rsid w:val="006A2EE6"/>
    <w:rsid w:val="006A32D9"/>
    <w:rsid w:val="006A3954"/>
    <w:rsid w:val="006A4B4C"/>
    <w:rsid w:val="006A5259"/>
    <w:rsid w:val="006A526E"/>
    <w:rsid w:val="006A636A"/>
    <w:rsid w:val="006B05B4"/>
    <w:rsid w:val="006B1AC8"/>
    <w:rsid w:val="006B2309"/>
    <w:rsid w:val="006B3E7D"/>
    <w:rsid w:val="006B4462"/>
    <w:rsid w:val="006B56F8"/>
    <w:rsid w:val="006B58C0"/>
    <w:rsid w:val="006B5B33"/>
    <w:rsid w:val="006B6448"/>
    <w:rsid w:val="006C03E5"/>
    <w:rsid w:val="006C16DA"/>
    <w:rsid w:val="006C19AC"/>
    <w:rsid w:val="006C1ADA"/>
    <w:rsid w:val="006C2FF1"/>
    <w:rsid w:val="006C4BB6"/>
    <w:rsid w:val="006C652F"/>
    <w:rsid w:val="006C7492"/>
    <w:rsid w:val="006C75C2"/>
    <w:rsid w:val="006C7D41"/>
    <w:rsid w:val="006C7F1C"/>
    <w:rsid w:val="006D0F9C"/>
    <w:rsid w:val="006D18E9"/>
    <w:rsid w:val="006D1C46"/>
    <w:rsid w:val="006D2910"/>
    <w:rsid w:val="006D338C"/>
    <w:rsid w:val="006D4B42"/>
    <w:rsid w:val="006D6170"/>
    <w:rsid w:val="006D73C9"/>
    <w:rsid w:val="006D7B91"/>
    <w:rsid w:val="006E0A9F"/>
    <w:rsid w:val="006E0FBD"/>
    <w:rsid w:val="006E25B4"/>
    <w:rsid w:val="006E3115"/>
    <w:rsid w:val="006E320E"/>
    <w:rsid w:val="006E4E19"/>
    <w:rsid w:val="006E5552"/>
    <w:rsid w:val="006E587B"/>
    <w:rsid w:val="006E66C4"/>
    <w:rsid w:val="006E7645"/>
    <w:rsid w:val="006E76B9"/>
    <w:rsid w:val="006F2A58"/>
    <w:rsid w:val="006F2B73"/>
    <w:rsid w:val="006F35E6"/>
    <w:rsid w:val="006F3BE2"/>
    <w:rsid w:val="006F4619"/>
    <w:rsid w:val="006F4CFF"/>
    <w:rsid w:val="006F512E"/>
    <w:rsid w:val="006F55D0"/>
    <w:rsid w:val="006F72E5"/>
    <w:rsid w:val="006F781C"/>
    <w:rsid w:val="0070009A"/>
    <w:rsid w:val="00700E3A"/>
    <w:rsid w:val="00701A52"/>
    <w:rsid w:val="00702504"/>
    <w:rsid w:val="007029CC"/>
    <w:rsid w:val="00703393"/>
    <w:rsid w:val="007041FB"/>
    <w:rsid w:val="00705942"/>
    <w:rsid w:val="00706E42"/>
    <w:rsid w:val="00707095"/>
    <w:rsid w:val="0070781B"/>
    <w:rsid w:val="00710E17"/>
    <w:rsid w:val="007114F2"/>
    <w:rsid w:val="007123DE"/>
    <w:rsid w:val="00713CC3"/>
    <w:rsid w:val="00714718"/>
    <w:rsid w:val="00716F24"/>
    <w:rsid w:val="00721B1E"/>
    <w:rsid w:val="00722F71"/>
    <w:rsid w:val="00723182"/>
    <w:rsid w:val="00726E75"/>
    <w:rsid w:val="00730B3C"/>
    <w:rsid w:val="0073259B"/>
    <w:rsid w:val="00734590"/>
    <w:rsid w:val="00735A02"/>
    <w:rsid w:val="00740538"/>
    <w:rsid w:val="00740586"/>
    <w:rsid w:val="00740E30"/>
    <w:rsid w:val="007423EA"/>
    <w:rsid w:val="00742733"/>
    <w:rsid w:val="00745D89"/>
    <w:rsid w:val="00747EA0"/>
    <w:rsid w:val="0075039A"/>
    <w:rsid w:val="0075282F"/>
    <w:rsid w:val="00754D3C"/>
    <w:rsid w:val="00754DD8"/>
    <w:rsid w:val="00754E5E"/>
    <w:rsid w:val="00755374"/>
    <w:rsid w:val="00755792"/>
    <w:rsid w:val="00756D62"/>
    <w:rsid w:val="00757CEC"/>
    <w:rsid w:val="0076063F"/>
    <w:rsid w:val="00761328"/>
    <w:rsid w:val="007666B3"/>
    <w:rsid w:val="00767FBF"/>
    <w:rsid w:val="00771BC8"/>
    <w:rsid w:val="0077223A"/>
    <w:rsid w:val="00772471"/>
    <w:rsid w:val="0077251B"/>
    <w:rsid w:val="00772888"/>
    <w:rsid w:val="0077319B"/>
    <w:rsid w:val="0077414B"/>
    <w:rsid w:val="00774213"/>
    <w:rsid w:val="00774DEC"/>
    <w:rsid w:val="00774F06"/>
    <w:rsid w:val="00775502"/>
    <w:rsid w:val="00775ADC"/>
    <w:rsid w:val="00777D5C"/>
    <w:rsid w:val="00777E36"/>
    <w:rsid w:val="00782AD8"/>
    <w:rsid w:val="00784188"/>
    <w:rsid w:val="00791983"/>
    <w:rsid w:val="00791A16"/>
    <w:rsid w:val="0079232B"/>
    <w:rsid w:val="007929BF"/>
    <w:rsid w:val="00793E81"/>
    <w:rsid w:val="00794E1C"/>
    <w:rsid w:val="00795B7B"/>
    <w:rsid w:val="00796086"/>
    <w:rsid w:val="007974D8"/>
    <w:rsid w:val="007A0874"/>
    <w:rsid w:val="007A1E4F"/>
    <w:rsid w:val="007A4D9B"/>
    <w:rsid w:val="007A5022"/>
    <w:rsid w:val="007A5AF2"/>
    <w:rsid w:val="007A6DD0"/>
    <w:rsid w:val="007B06DF"/>
    <w:rsid w:val="007B0F2C"/>
    <w:rsid w:val="007B1E69"/>
    <w:rsid w:val="007B2A12"/>
    <w:rsid w:val="007B5842"/>
    <w:rsid w:val="007B5A19"/>
    <w:rsid w:val="007B5CF7"/>
    <w:rsid w:val="007B7A56"/>
    <w:rsid w:val="007C052A"/>
    <w:rsid w:val="007C1B0A"/>
    <w:rsid w:val="007C31DC"/>
    <w:rsid w:val="007C375D"/>
    <w:rsid w:val="007C554D"/>
    <w:rsid w:val="007C5BE6"/>
    <w:rsid w:val="007C603C"/>
    <w:rsid w:val="007C61DC"/>
    <w:rsid w:val="007C660D"/>
    <w:rsid w:val="007C7278"/>
    <w:rsid w:val="007D0373"/>
    <w:rsid w:val="007D483E"/>
    <w:rsid w:val="007D4955"/>
    <w:rsid w:val="007D52D4"/>
    <w:rsid w:val="007D6702"/>
    <w:rsid w:val="007D70AD"/>
    <w:rsid w:val="007D76F6"/>
    <w:rsid w:val="007E08D3"/>
    <w:rsid w:val="007E0B64"/>
    <w:rsid w:val="007E1F9E"/>
    <w:rsid w:val="007E4DC2"/>
    <w:rsid w:val="007E4F4B"/>
    <w:rsid w:val="007E6C4D"/>
    <w:rsid w:val="007E6FA3"/>
    <w:rsid w:val="007F1658"/>
    <w:rsid w:val="007F2B92"/>
    <w:rsid w:val="007F3485"/>
    <w:rsid w:val="007F3EA0"/>
    <w:rsid w:val="008004CF"/>
    <w:rsid w:val="008006FF"/>
    <w:rsid w:val="00800A3A"/>
    <w:rsid w:val="00801371"/>
    <w:rsid w:val="00801DDB"/>
    <w:rsid w:val="008029F5"/>
    <w:rsid w:val="00802D8F"/>
    <w:rsid w:val="00803710"/>
    <w:rsid w:val="00804C12"/>
    <w:rsid w:val="00805410"/>
    <w:rsid w:val="008058F3"/>
    <w:rsid w:val="0080613B"/>
    <w:rsid w:val="008073EC"/>
    <w:rsid w:val="00810296"/>
    <w:rsid w:val="00810911"/>
    <w:rsid w:val="00813F38"/>
    <w:rsid w:val="00814171"/>
    <w:rsid w:val="00814233"/>
    <w:rsid w:val="00814E3A"/>
    <w:rsid w:val="00816BCB"/>
    <w:rsid w:val="00817247"/>
    <w:rsid w:val="0081760C"/>
    <w:rsid w:val="0082148C"/>
    <w:rsid w:val="0082190A"/>
    <w:rsid w:val="00822273"/>
    <w:rsid w:val="008227D1"/>
    <w:rsid w:val="008231B0"/>
    <w:rsid w:val="0082359B"/>
    <w:rsid w:val="00823724"/>
    <w:rsid w:val="00823986"/>
    <w:rsid w:val="00823EB0"/>
    <w:rsid w:val="008250ED"/>
    <w:rsid w:val="008254ED"/>
    <w:rsid w:val="00825D0C"/>
    <w:rsid w:val="00826821"/>
    <w:rsid w:val="00830090"/>
    <w:rsid w:val="008329CC"/>
    <w:rsid w:val="00832EC2"/>
    <w:rsid w:val="0083354F"/>
    <w:rsid w:val="008352F7"/>
    <w:rsid w:val="008368BA"/>
    <w:rsid w:val="00836A13"/>
    <w:rsid w:val="00837638"/>
    <w:rsid w:val="0083773F"/>
    <w:rsid w:val="00840A07"/>
    <w:rsid w:val="00840ED7"/>
    <w:rsid w:val="00840FA8"/>
    <w:rsid w:val="008426F8"/>
    <w:rsid w:val="00842E01"/>
    <w:rsid w:val="00843159"/>
    <w:rsid w:val="00845E83"/>
    <w:rsid w:val="0084622A"/>
    <w:rsid w:val="008465EC"/>
    <w:rsid w:val="0084665A"/>
    <w:rsid w:val="00846813"/>
    <w:rsid w:val="00846E4A"/>
    <w:rsid w:val="008474B9"/>
    <w:rsid w:val="00847680"/>
    <w:rsid w:val="00850242"/>
    <w:rsid w:val="00850447"/>
    <w:rsid w:val="00851F53"/>
    <w:rsid w:val="00852907"/>
    <w:rsid w:val="00852FFB"/>
    <w:rsid w:val="00854BDC"/>
    <w:rsid w:val="00856411"/>
    <w:rsid w:val="00856450"/>
    <w:rsid w:val="00856BA1"/>
    <w:rsid w:val="00860707"/>
    <w:rsid w:val="00860B38"/>
    <w:rsid w:val="00861B05"/>
    <w:rsid w:val="00862337"/>
    <w:rsid w:val="0086281A"/>
    <w:rsid w:val="00864029"/>
    <w:rsid w:val="00865015"/>
    <w:rsid w:val="00866B5E"/>
    <w:rsid w:val="00867B16"/>
    <w:rsid w:val="00871901"/>
    <w:rsid w:val="0087197B"/>
    <w:rsid w:val="008732DA"/>
    <w:rsid w:val="008738F0"/>
    <w:rsid w:val="00873F41"/>
    <w:rsid w:val="00874DC1"/>
    <w:rsid w:val="008767A0"/>
    <w:rsid w:val="00876AD9"/>
    <w:rsid w:val="00877820"/>
    <w:rsid w:val="008779BE"/>
    <w:rsid w:val="00877EF9"/>
    <w:rsid w:val="00881628"/>
    <w:rsid w:val="00881BF8"/>
    <w:rsid w:val="00882A19"/>
    <w:rsid w:val="00882FCF"/>
    <w:rsid w:val="00884B37"/>
    <w:rsid w:val="00884F07"/>
    <w:rsid w:val="0088640F"/>
    <w:rsid w:val="008868A8"/>
    <w:rsid w:val="00887715"/>
    <w:rsid w:val="00887D8D"/>
    <w:rsid w:val="0089224C"/>
    <w:rsid w:val="0089239D"/>
    <w:rsid w:val="00893D01"/>
    <w:rsid w:val="00896244"/>
    <w:rsid w:val="00896464"/>
    <w:rsid w:val="00896C83"/>
    <w:rsid w:val="008971C8"/>
    <w:rsid w:val="00897886"/>
    <w:rsid w:val="008A08F0"/>
    <w:rsid w:val="008A152E"/>
    <w:rsid w:val="008A32D5"/>
    <w:rsid w:val="008A3589"/>
    <w:rsid w:val="008A3762"/>
    <w:rsid w:val="008A37D7"/>
    <w:rsid w:val="008A404A"/>
    <w:rsid w:val="008A4DB0"/>
    <w:rsid w:val="008A63C4"/>
    <w:rsid w:val="008A64DF"/>
    <w:rsid w:val="008A6C28"/>
    <w:rsid w:val="008A771A"/>
    <w:rsid w:val="008B05BE"/>
    <w:rsid w:val="008B0E5F"/>
    <w:rsid w:val="008B138D"/>
    <w:rsid w:val="008B352F"/>
    <w:rsid w:val="008B44F9"/>
    <w:rsid w:val="008B51E4"/>
    <w:rsid w:val="008C0697"/>
    <w:rsid w:val="008C14DE"/>
    <w:rsid w:val="008C19D4"/>
    <w:rsid w:val="008C33DC"/>
    <w:rsid w:val="008C342A"/>
    <w:rsid w:val="008C5682"/>
    <w:rsid w:val="008C6DD5"/>
    <w:rsid w:val="008C7A2A"/>
    <w:rsid w:val="008D1540"/>
    <w:rsid w:val="008D20E8"/>
    <w:rsid w:val="008D21A5"/>
    <w:rsid w:val="008D55D8"/>
    <w:rsid w:val="008D57F0"/>
    <w:rsid w:val="008D7126"/>
    <w:rsid w:val="008D7217"/>
    <w:rsid w:val="008E00C5"/>
    <w:rsid w:val="008E106D"/>
    <w:rsid w:val="008E1A2F"/>
    <w:rsid w:val="008E1C6B"/>
    <w:rsid w:val="008E223B"/>
    <w:rsid w:val="008E25B1"/>
    <w:rsid w:val="008E2F08"/>
    <w:rsid w:val="008E4561"/>
    <w:rsid w:val="008E45AE"/>
    <w:rsid w:val="008E4CFE"/>
    <w:rsid w:val="008E58CF"/>
    <w:rsid w:val="008E6816"/>
    <w:rsid w:val="008E6CB6"/>
    <w:rsid w:val="008E7228"/>
    <w:rsid w:val="008E76ED"/>
    <w:rsid w:val="008E7AF0"/>
    <w:rsid w:val="008F0951"/>
    <w:rsid w:val="008F209E"/>
    <w:rsid w:val="008F2737"/>
    <w:rsid w:val="008F5DAB"/>
    <w:rsid w:val="008F7471"/>
    <w:rsid w:val="00900A51"/>
    <w:rsid w:val="009016BE"/>
    <w:rsid w:val="00901C54"/>
    <w:rsid w:val="00903727"/>
    <w:rsid w:val="00904159"/>
    <w:rsid w:val="00904FEB"/>
    <w:rsid w:val="0090541F"/>
    <w:rsid w:val="009055A1"/>
    <w:rsid w:val="009057CE"/>
    <w:rsid w:val="009074D8"/>
    <w:rsid w:val="00910C7A"/>
    <w:rsid w:val="009136E0"/>
    <w:rsid w:val="00915DAD"/>
    <w:rsid w:val="009163A1"/>
    <w:rsid w:val="00917CBD"/>
    <w:rsid w:val="00920ED0"/>
    <w:rsid w:val="00922B39"/>
    <w:rsid w:val="00922B57"/>
    <w:rsid w:val="0092310B"/>
    <w:rsid w:val="009233C9"/>
    <w:rsid w:val="0092367C"/>
    <w:rsid w:val="009236EE"/>
    <w:rsid w:val="00925696"/>
    <w:rsid w:val="00925C9C"/>
    <w:rsid w:val="00926914"/>
    <w:rsid w:val="00927384"/>
    <w:rsid w:val="00927AC5"/>
    <w:rsid w:val="009307DD"/>
    <w:rsid w:val="009308BA"/>
    <w:rsid w:val="00931BD7"/>
    <w:rsid w:val="0093249A"/>
    <w:rsid w:val="009329BD"/>
    <w:rsid w:val="00932A58"/>
    <w:rsid w:val="009336B8"/>
    <w:rsid w:val="00933C01"/>
    <w:rsid w:val="00933E87"/>
    <w:rsid w:val="00934394"/>
    <w:rsid w:val="00935A88"/>
    <w:rsid w:val="00936158"/>
    <w:rsid w:val="009367F3"/>
    <w:rsid w:val="00937064"/>
    <w:rsid w:val="009377F8"/>
    <w:rsid w:val="00940238"/>
    <w:rsid w:val="009409EF"/>
    <w:rsid w:val="00940CB1"/>
    <w:rsid w:val="00940CE1"/>
    <w:rsid w:val="009425DC"/>
    <w:rsid w:val="00942C33"/>
    <w:rsid w:val="00944608"/>
    <w:rsid w:val="009446E0"/>
    <w:rsid w:val="00945808"/>
    <w:rsid w:val="009467D3"/>
    <w:rsid w:val="00946FBC"/>
    <w:rsid w:val="009503FD"/>
    <w:rsid w:val="00951244"/>
    <w:rsid w:val="00952C9B"/>
    <w:rsid w:val="009538A7"/>
    <w:rsid w:val="00954084"/>
    <w:rsid w:val="009541AF"/>
    <w:rsid w:val="009549B2"/>
    <w:rsid w:val="00955408"/>
    <w:rsid w:val="00956252"/>
    <w:rsid w:val="00957CCB"/>
    <w:rsid w:val="009600AC"/>
    <w:rsid w:val="00961DF4"/>
    <w:rsid w:val="00962145"/>
    <w:rsid w:val="00964D86"/>
    <w:rsid w:val="00966C44"/>
    <w:rsid w:val="00967637"/>
    <w:rsid w:val="00971343"/>
    <w:rsid w:val="0097167C"/>
    <w:rsid w:val="00971F96"/>
    <w:rsid w:val="00972104"/>
    <w:rsid w:val="00972215"/>
    <w:rsid w:val="009730C4"/>
    <w:rsid w:val="00975057"/>
    <w:rsid w:val="0097562B"/>
    <w:rsid w:val="00975A29"/>
    <w:rsid w:val="00975FF5"/>
    <w:rsid w:val="00976AEB"/>
    <w:rsid w:val="00977FBF"/>
    <w:rsid w:val="00980113"/>
    <w:rsid w:val="0098138B"/>
    <w:rsid w:val="009818D0"/>
    <w:rsid w:val="00982542"/>
    <w:rsid w:val="00982FDA"/>
    <w:rsid w:val="0098338F"/>
    <w:rsid w:val="0098532E"/>
    <w:rsid w:val="00985DD6"/>
    <w:rsid w:val="00985E58"/>
    <w:rsid w:val="00985F0B"/>
    <w:rsid w:val="0098640B"/>
    <w:rsid w:val="00986B77"/>
    <w:rsid w:val="00987B2B"/>
    <w:rsid w:val="009900EE"/>
    <w:rsid w:val="00990198"/>
    <w:rsid w:val="00990ACD"/>
    <w:rsid w:val="00991602"/>
    <w:rsid w:val="00991BAA"/>
    <w:rsid w:val="009938B4"/>
    <w:rsid w:val="009942D9"/>
    <w:rsid w:val="00996AB2"/>
    <w:rsid w:val="009A0916"/>
    <w:rsid w:val="009A2718"/>
    <w:rsid w:val="009A3172"/>
    <w:rsid w:val="009A39FD"/>
    <w:rsid w:val="009A3D23"/>
    <w:rsid w:val="009A4276"/>
    <w:rsid w:val="009A4A2F"/>
    <w:rsid w:val="009A504F"/>
    <w:rsid w:val="009A601B"/>
    <w:rsid w:val="009A6F4B"/>
    <w:rsid w:val="009B1365"/>
    <w:rsid w:val="009B1AB8"/>
    <w:rsid w:val="009B1FCB"/>
    <w:rsid w:val="009B2EED"/>
    <w:rsid w:val="009B40C1"/>
    <w:rsid w:val="009B417A"/>
    <w:rsid w:val="009B4B51"/>
    <w:rsid w:val="009B4B6B"/>
    <w:rsid w:val="009B500C"/>
    <w:rsid w:val="009B50B0"/>
    <w:rsid w:val="009B5ECC"/>
    <w:rsid w:val="009B7F51"/>
    <w:rsid w:val="009C01DB"/>
    <w:rsid w:val="009C1881"/>
    <w:rsid w:val="009C1C93"/>
    <w:rsid w:val="009C3E19"/>
    <w:rsid w:val="009C3FEB"/>
    <w:rsid w:val="009C546C"/>
    <w:rsid w:val="009C5F9A"/>
    <w:rsid w:val="009C6B80"/>
    <w:rsid w:val="009C7FE7"/>
    <w:rsid w:val="009D1AD4"/>
    <w:rsid w:val="009D2CC6"/>
    <w:rsid w:val="009D2FD8"/>
    <w:rsid w:val="009D41FD"/>
    <w:rsid w:val="009D4F2D"/>
    <w:rsid w:val="009D53E4"/>
    <w:rsid w:val="009D5965"/>
    <w:rsid w:val="009D5C09"/>
    <w:rsid w:val="009D5DE8"/>
    <w:rsid w:val="009D6082"/>
    <w:rsid w:val="009D7DA9"/>
    <w:rsid w:val="009D7F01"/>
    <w:rsid w:val="009E2705"/>
    <w:rsid w:val="009E310F"/>
    <w:rsid w:val="009E3726"/>
    <w:rsid w:val="009E484A"/>
    <w:rsid w:val="009E59A4"/>
    <w:rsid w:val="009E6C82"/>
    <w:rsid w:val="009E727F"/>
    <w:rsid w:val="009F4337"/>
    <w:rsid w:val="009F5093"/>
    <w:rsid w:val="009F5DE1"/>
    <w:rsid w:val="00A0035C"/>
    <w:rsid w:val="00A010DD"/>
    <w:rsid w:val="00A01B5D"/>
    <w:rsid w:val="00A01E5A"/>
    <w:rsid w:val="00A027DB"/>
    <w:rsid w:val="00A02B59"/>
    <w:rsid w:val="00A034C8"/>
    <w:rsid w:val="00A048CA"/>
    <w:rsid w:val="00A04D51"/>
    <w:rsid w:val="00A0795D"/>
    <w:rsid w:val="00A1163A"/>
    <w:rsid w:val="00A12C9B"/>
    <w:rsid w:val="00A13804"/>
    <w:rsid w:val="00A158B5"/>
    <w:rsid w:val="00A173BC"/>
    <w:rsid w:val="00A17A94"/>
    <w:rsid w:val="00A17E7F"/>
    <w:rsid w:val="00A22113"/>
    <w:rsid w:val="00A23649"/>
    <w:rsid w:val="00A236DF"/>
    <w:rsid w:val="00A23AA4"/>
    <w:rsid w:val="00A24968"/>
    <w:rsid w:val="00A256E9"/>
    <w:rsid w:val="00A25A39"/>
    <w:rsid w:val="00A2756D"/>
    <w:rsid w:val="00A27AC7"/>
    <w:rsid w:val="00A27C29"/>
    <w:rsid w:val="00A3075D"/>
    <w:rsid w:val="00A319DF"/>
    <w:rsid w:val="00A31D46"/>
    <w:rsid w:val="00A33F18"/>
    <w:rsid w:val="00A33F7C"/>
    <w:rsid w:val="00A34CBB"/>
    <w:rsid w:val="00A34DC4"/>
    <w:rsid w:val="00A35FFF"/>
    <w:rsid w:val="00A36440"/>
    <w:rsid w:val="00A3751A"/>
    <w:rsid w:val="00A37C71"/>
    <w:rsid w:val="00A40ED6"/>
    <w:rsid w:val="00A412C4"/>
    <w:rsid w:val="00A4249D"/>
    <w:rsid w:val="00A43525"/>
    <w:rsid w:val="00A4396F"/>
    <w:rsid w:val="00A43DD5"/>
    <w:rsid w:val="00A44101"/>
    <w:rsid w:val="00A44632"/>
    <w:rsid w:val="00A4526F"/>
    <w:rsid w:val="00A454B1"/>
    <w:rsid w:val="00A46B98"/>
    <w:rsid w:val="00A47BBC"/>
    <w:rsid w:val="00A505C6"/>
    <w:rsid w:val="00A50864"/>
    <w:rsid w:val="00A50F6A"/>
    <w:rsid w:val="00A5154A"/>
    <w:rsid w:val="00A51BB0"/>
    <w:rsid w:val="00A52566"/>
    <w:rsid w:val="00A52B41"/>
    <w:rsid w:val="00A52D01"/>
    <w:rsid w:val="00A52E3E"/>
    <w:rsid w:val="00A531AF"/>
    <w:rsid w:val="00A53AC9"/>
    <w:rsid w:val="00A557D3"/>
    <w:rsid w:val="00A56CF4"/>
    <w:rsid w:val="00A57F77"/>
    <w:rsid w:val="00A60359"/>
    <w:rsid w:val="00A6061C"/>
    <w:rsid w:val="00A60D74"/>
    <w:rsid w:val="00A60F16"/>
    <w:rsid w:val="00A6116F"/>
    <w:rsid w:val="00A62441"/>
    <w:rsid w:val="00A63539"/>
    <w:rsid w:val="00A63A9F"/>
    <w:rsid w:val="00A65216"/>
    <w:rsid w:val="00A65E44"/>
    <w:rsid w:val="00A66A37"/>
    <w:rsid w:val="00A67B7C"/>
    <w:rsid w:val="00A67D15"/>
    <w:rsid w:val="00A70529"/>
    <w:rsid w:val="00A719D4"/>
    <w:rsid w:val="00A72192"/>
    <w:rsid w:val="00A73CB5"/>
    <w:rsid w:val="00A772B7"/>
    <w:rsid w:val="00A77857"/>
    <w:rsid w:val="00A7789F"/>
    <w:rsid w:val="00A77A32"/>
    <w:rsid w:val="00A77AF8"/>
    <w:rsid w:val="00A80897"/>
    <w:rsid w:val="00A833CA"/>
    <w:rsid w:val="00A83BED"/>
    <w:rsid w:val="00A83BFF"/>
    <w:rsid w:val="00A83C96"/>
    <w:rsid w:val="00A8638E"/>
    <w:rsid w:val="00A86D39"/>
    <w:rsid w:val="00A87243"/>
    <w:rsid w:val="00A872AB"/>
    <w:rsid w:val="00A9147F"/>
    <w:rsid w:val="00A92CBA"/>
    <w:rsid w:val="00A932B5"/>
    <w:rsid w:val="00A93DD1"/>
    <w:rsid w:val="00A94442"/>
    <w:rsid w:val="00A94B5D"/>
    <w:rsid w:val="00A94EBD"/>
    <w:rsid w:val="00A95643"/>
    <w:rsid w:val="00A95B4A"/>
    <w:rsid w:val="00A97121"/>
    <w:rsid w:val="00A9757F"/>
    <w:rsid w:val="00A977FE"/>
    <w:rsid w:val="00AA0A5A"/>
    <w:rsid w:val="00AA2130"/>
    <w:rsid w:val="00AA29AB"/>
    <w:rsid w:val="00AA2E9C"/>
    <w:rsid w:val="00AA4449"/>
    <w:rsid w:val="00AA4600"/>
    <w:rsid w:val="00AA4899"/>
    <w:rsid w:val="00AA4AA8"/>
    <w:rsid w:val="00AA4D2C"/>
    <w:rsid w:val="00AA4FE4"/>
    <w:rsid w:val="00AA7554"/>
    <w:rsid w:val="00AB00BE"/>
    <w:rsid w:val="00AB066E"/>
    <w:rsid w:val="00AB0A4E"/>
    <w:rsid w:val="00AB126C"/>
    <w:rsid w:val="00AB224C"/>
    <w:rsid w:val="00AB23C1"/>
    <w:rsid w:val="00AB35F8"/>
    <w:rsid w:val="00AB511F"/>
    <w:rsid w:val="00AB60BE"/>
    <w:rsid w:val="00AB647B"/>
    <w:rsid w:val="00AB68D4"/>
    <w:rsid w:val="00AB7738"/>
    <w:rsid w:val="00AC00F1"/>
    <w:rsid w:val="00AC09A3"/>
    <w:rsid w:val="00AC3745"/>
    <w:rsid w:val="00AC4A89"/>
    <w:rsid w:val="00AC68E8"/>
    <w:rsid w:val="00AC6F1A"/>
    <w:rsid w:val="00AC7B54"/>
    <w:rsid w:val="00AC7C49"/>
    <w:rsid w:val="00AD0B47"/>
    <w:rsid w:val="00AD220C"/>
    <w:rsid w:val="00AD34F2"/>
    <w:rsid w:val="00AD481E"/>
    <w:rsid w:val="00AD5D8D"/>
    <w:rsid w:val="00AD7184"/>
    <w:rsid w:val="00AD71FA"/>
    <w:rsid w:val="00AD7542"/>
    <w:rsid w:val="00AD788F"/>
    <w:rsid w:val="00AE004E"/>
    <w:rsid w:val="00AE0391"/>
    <w:rsid w:val="00AE05C4"/>
    <w:rsid w:val="00AE0C9B"/>
    <w:rsid w:val="00AE1B0E"/>
    <w:rsid w:val="00AE1CF6"/>
    <w:rsid w:val="00AE1DA5"/>
    <w:rsid w:val="00AE3115"/>
    <w:rsid w:val="00AE5465"/>
    <w:rsid w:val="00AE5D42"/>
    <w:rsid w:val="00AE673C"/>
    <w:rsid w:val="00AF007E"/>
    <w:rsid w:val="00AF0CBC"/>
    <w:rsid w:val="00AF1092"/>
    <w:rsid w:val="00AF197B"/>
    <w:rsid w:val="00AF3F35"/>
    <w:rsid w:val="00AF5F22"/>
    <w:rsid w:val="00AF6025"/>
    <w:rsid w:val="00AF660D"/>
    <w:rsid w:val="00AF76DB"/>
    <w:rsid w:val="00AF7772"/>
    <w:rsid w:val="00B006FE"/>
    <w:rsid w:val="00B00A48"/>
    <w:rsid w:val="00B013A2"/>
    <w:rsid w:val="00B0140D"/>
    <w:rsid w:val="00B03750"/>
    <w:rsid w:val="00B04001"/>
    <w:rsid w:val="00B046A0"/>
    <w:rsid w:val="00B0500A"/>
    <w:rsid w:val="00B05A26"/>
    <w:rsid w:val="00B07CD3"/>
    <w:rsid w:val="00B10498"/>
    <w:rsid w:val="00B1132E"/>
    <w:rsid w:val="00B11B20"/>
    <w:rsid w:val="00B1259D"/>
    <w:rsid w:val="00B12E5E"/>
    <w:rsid w:val="00B13387"/>
    <w:rsid w:val="00B134D2"/>
    <w:rsid w:val="00B13FD0"/>
    <w:rsid w:val="00B14195"/>
    <w:rsid w:val="00B1572E"/>
    <w:rsid w:val="00B157D6"/>
    <w:rsid w:val="00B1595B"/>
    <w:rsid w:val="00B15D5C"/>
    <w:rsid w:val="00B162BB"/>
    <w:rsid w:val="00B163E2"/>
    <w:rsid w:val="00B16EF6"/>
    <w:rsid w:val="00B17FC5"/>
    <w:rsid w:val="00B20C81"/>
    <w:rsid w:val="00B212C4"/>
    <w:rsid w:val="00B24DFA"/>
    <w:rsid w:val="00B25BEF"/>
    <w:rsid w:val="00B26C91"/>
    <w:rsid w:val="00B26F2F"/>
    <w:rsid w:val="00B30491"/>
    <w:rsid w:val="00B321B8"/>
    <w:rsid w:val="00B330AD"/>
    <w:rsid w:val="00B337AC"/>
    <w:rsid w:val="00B35541"/>
    <w:rsid w:val="00B35BF4"/>
    <w:rsid w:val="00B36A50"/>
    <w:rsid w:val="00B37795"/>
    <w:rsid w:val="00B37E92"/>
    <w:rsid w:val="00B4053D"/>
    <w:rsid w:val="00B40C41"/>
    <w:rsid w:val="00B4104A"/>
    <w:rsid w:val="00B41702"/>
    <w:rsid w:val="00B42816"/>
    <w:rsid w:val="00B4296E"/>
    <w:rsid w:val="00B435F7"/>
    <w:rsid w:val="00B438A2"/>
    <w:rsid w:val="00B43D1C"/>
    <w:rsid w:val="00B452E8"/>
    <w:rsid w:val="00B45A79"/>
    <w:rsid w:val="00B46B32"/>
    <w:rsid w:val="00B46D04"/>
    <w:rsid w:val="00B47236"/>
    <w:rsid w:val="00B4787F"/>
    <w:rsid w:val="00B50728"/>
    <w:rsid w:val="00B50924"/>
    <w:rsid w:val="00B509D2"/>
    <w:rsid w:val="00B50CAA"/>
    <w:rsid w:val="00B51AB7"/>
    <w:rsid w:val="00B51BB5"/>
    <w:rsid w:val="00B527DC"/>
    <w:rsid w:val="00B52978"/>
    <w:rsid w:val="00B532E2"/>
    <w:rsid w:val="00B54BCB"/>
    <w:rsid w:val="00B55402"/>
    <w:rsid w:val="00B5552A"/>
    <w:rsid w:val="00B55E94"/>
    <w:rsid w:val="00B5732B"/>
    <w:rsid w:val="00B57541"/>
    <w:rsid w:val="00B57D18"/>
    <w:rsid w:val="00B60578"/>
    <w:rsid w:val="00B607AE"/>
    <w:rsid w:val="00B60DD6"/>
    <w:rsid w:val="00B61502"/>
    <w:rsid w:val="00B61FE5"/>
    <w:rsid w:val="00B62380"/>
    <w:rsid w:val="00B62742"/>
    <w:rsid w:val="00B62FB2"/>
    <w:rsid w:val="00B63EFC"/>
    <w:rsid w:val="00B640CC"/>
    <w:rsid w:val="00B65EB9"/>
    <w:rsid w:val="00B72913"/>
    <w:rsid w:val="00B72F61"/>
    <w:rsid w:val="00B73433"/>
    <w:rsid w:val="00B73DBB"/>
    <w:rsid w:val="00B748FC"/>
    <w:rsid w:val="00B76054"/>
    <w:rsid w:val="00B7608B"/>
    <w:rsid w:val="00B76561"/>
    <w:rsid w:val="00B77588"/>
    <w:rsid w:val="00B7770A"/>
    <w:rsid w:val="00B80058"/>
    <w:rsid w:val="00B81394"/>
    <w:rsid w:val="00B81463"/>
    <w:rsid w:val="00B82680"/>
    <w:rsid w:val="00B84090"/>
    <w:rsid w:val="00B844E7"/>
    <w:rsid w:val="00B85A24"/>
    <w:rsid w:val="00B85D3F"/>
    <w:rsid w:val="00B85E69"/>
    <w:rsid w:val="00B87391"/>
    <w:rsid w:val="00B879B7"/>
    <w:rsid w:val="00B905E9"/>
    <w:rsid w:val="00B91FE0"/>
    <w:rsid w:val="00B927E8"/>
    <w:rsid w:val="00B92941"/>
    <w:rsid w:val="00B93B5D"/>
    <w:rsid w:val="00B951CE"/>
    <w:rsid w:val="00B95AF7"/>
    <w:rsid w:val="00B967FB"/>
    <w:rsid w:val="00B96880"/>
    <w:rsid w:val="00B96F2F"/>
    <w:rsid w:val="00B979D6"/>
    <w:rsid w:val="00BA1322"/>
    <w:rsid w:val="00BA1766"/>
    <w:rsid w:val="00BA1EE4"/>
    <w:rsid w:val="00BA26AA"/>
    <w:rsid w:val="00BA43F8"/>
    <w:rsid w:val="00BA5698"/>
    <w:rsid w:val="00BA7153"/>
    <w:rsid w:val="00BA7A01"/>
    <w:rsid w:val="00BA7A16"/>
    <w:rsid w:val="00BB05A9"/>
    <w:rsid w:val="00BB1C0C"/>
    <w:rsid w:val="00BB20C7"/>
    <w:rsid w:val="00BB3927"/>
    <w:rsid w:val="00BB3C7A"/>
    <w:rsid w:val="00BB530E"/>
    <w:rsid w:val="00BB578B"/>
    <w:rsid w:val="00BB6040"/>
    <w:rsid w:val="00BB65B6"/>
    <w:rsid w:val="00BB6B95"/>
    <w:rsid w:val="00BB7023"/>
    <w:rsid w:val="00BC06D7"/>
    <w:rsid w:val="00BC0A8F"/>
    <w:rsid w:val="00BC1674"/>
    <w:rsid w:val="00BC2ACD"/>
    <w:rsid w:val="00BC3191"/>
    <w:rsid w:val="00BC374B"/>
    <w:rsid w:val="00BC4B78"/>
    <w:rsid w:val="00BC6074"/>
    <w:rsid w:val="00BC7EDA"/>
    <w:rsid w:val="00BD00E4"/>
    <w:rsid w:val="00BD0B96"/>
    <w:rsid w:val="00BD0D6B"/>
    <w:rsid w:val="00BD1A5E"/>
    <w:rsid w:val="00BD1A6E"/>
    <w:rsid w:val="00BD490D"/>
    <w:rsid w:val="00BD4EFE"/>
    <w:rsid w:val="00BD58F8"/>
    <w:rsid w:val="00BD601D"/>
    <w:rsid w:val="00BD66B4"/>
    <w:rsid w:val="00BD7406"/>
    <w:rsid w:val="00BD7E12"/>
    <w:rsid w:val="00BD7F4D"/>
    <w:rsid w:val="00BE0CB5"/>
    <w:rsid w:val="00BE1519"/>
    <w:rsid w:val="00BE3CED"/>
    <w:rsid w:val="00BE6A1E"/>
    <w:rsid w:val="00BE77EC"/>
    <w:rsid w:val="00BE7BD1"/>
    <w:rsid w:val="00BF0D2A"/>
    <w:rsid w:val="00BF1645"/>
    <w:rsid w:val="00BF1E27"/>
    <w:rsid w:val="00BF1FD9"/>
    <w:rsid w:val="00BF2DE0"/>
    <w:rsid w:val="00BF367A"/>
    <w:rsid w:val="00BF437E"/>
    <w:rsid w:val="00BF4DCE"/>
    <w:rsid w:val="00BF5118"/>
    <w:rsid w:val="00BF7B2B"/>
    <w:rsid w:val="00BF7C7E"/>
    <w:rsid w:val="00C00B3C"/>
    <w:rsid w:val="00C01ED0"/>
    <w:rsid w:val="00C02804"/>
    <w:rsid w:val="00C064D3"/>
    <w:rsid w:val="00C06587"/>
    <w:rsid w:val="00C0699A"/>
    <w:rsid w:val="00C06FE7"/>
    <w:rsid w:val="00C0747C"/>
    <w:rsid w:val="00C106B9"/>
    <w:rsid w:val="00C10EC6"/>
    <w:rsid w:val="00C11897"/>
    <w:rsid w:val="00C12869"/>
    <w:rsid w:val="00C14569"/>
    <w:rsid w:val="00C1785F"/>
    <w:rsid w:val="00C17914"/>
    <w:rsid w:val="00C1795D"/>
    <w:rsid w:val="00C17BC9"/>
    <w:rsid w:val="00C20174"/>
    <w:rsid w:val="00C21BFD"/>
    <w:rsid w:val="00C21E00"/>
    <w:rsid w:val="00C2233C"/>
    <w:rsid w:val="00C22C04"/>
    <w:rsid w:val="00C22C41"/>
    <w:rsid w:val="00C2357E"/>
    <w:rsid w:val="00C2686E"/>
    <w:rsid w:val="00C269F0"/>
    <w:rsid w:val="00C27135"/>
    <w:rsid w:val="00C272AF"/>
    <w:rsid w:val="00C27DE5"/>
    <w:rsid w:val="00C30799"/>
    <w:rsid w:val="00C31260"/>
    <w:rsid w:val="00C31C2E"/>
    <w:rsid w:val="00C31D9C"/>
    <w:rsid w:val="00C32AAC"/>
    <w:rsid w:val="00C32C2C"/>
    <w:rsid w:val="00C3343C"/>
    <w:rsid w:val="00C33639"/>
    <w:rsid w:val="00C3392E"/>
    <w:rsid w:val="00C33E81"/>
    <w:rsid w:val="00C3574D"/>
    <w:rsid w:val="00C3592A"/>
    <w:rsid w:val="00C368A5"/>
    <w:rsid w:val="00C37475"/>
    <w:rsid w:val="00C37A59"/>
    <w:rsid w:val="00C41CFF"/>
    <w:rsid w:val="00C42EE2"/>
    <w:rsid w:val="00C43845"/>
    <w:rsid w:val="00C446A6"/>
    <w:rsid w:val="00C46706"/>
    <w:rsid w:val="00C4749F"/>
    <w:rsid w:val="00C518EA"/>
    <w:rsid w:val="00C52435"/>
    <w:rsid w:val="00C53683"/>
    <w:rsid w:val="00C53ADB"/>
    <w:rsid w:val="00C53F92"/>
    <w:rsid w:val="00C549F5"/>
    <w:rsid w:val="00C54B08"/>
    <w:rsid w:val="00C56A70"/>
    <w:rsid w:val="00C57E28"/>
    <w:rsid w:val="00C61AD0"/>
    <w:rsid w:val="00C63C0A"/>
    <w:rsid w:val="00C64604"/>
    <w:rsid w:val="00C658CB"/>
    <w:rsid w:val="00C67360"/>
    <w:rsid w:val="00C720AE"/>
    <w:rsid w:val="00C737B6"/>
    <w:rsid w:val="00C73DEE"/>
    <w:rsid w:val="00C75791"/>
    <w:rsid w:val="00C76C65"/>
    <w:rsid w:val="00C809C0"/>
    <w:rsid w:val="00C81BF6"/>
    <w:rsid w:val="00C81F63"/>
    <w:rsid w:val="00C83231"/>
    <w:rsid w:val="00C83E1B"/>
    <w:rsid w:val="00C85F02"/>
    <w:rsid w:val="00C86DB6"/>
    <w:rsid w:val="00C86F75"/>
    <w:rsid w:val="00C87274"/>
    <w:rsid w:val="00C9053F"/>
    <w:rsid w:val="00C917B6"/>
    <w:rsid w:val="00C919DE"/>
    <w:rsid w:val="00C94815"/>
    <w:rsid w:val="00C964C0"/>
    <w:rsid w:val="00CA022F"/>
    <w:rsid w:val="00CA0DB3"/>
    <w:rsid w:val="00CA34ED"/>
    <w:rsid w:val="00CA3B6D"/>
    <w:rsid w:val="00CA45A5"/>
    <w:rsid w:val="00CA4808"/>
    <w:rsid w:val="00CA5F4D"/>
    <w:rsid w:val="00CA6A2D"/>
    <w:rsid w:val="00CB129F"/>
    <w:rsid w:val="00CB20BF"/>
    <w:rsid w:val="00CB3086"/>
    <w:rsid w:val="00CB5371"/>
    <w:rsid w:val="00CB657B"/>
    <w:rsid w:val="00CB678A"/>
    <w:rsid w:val="00CC16AE"/>
    <w:rsid w:val="00CC1812"/>
    <w:rsid w:val="00CC1878"/>
    <w:rsid w:val="00CC2118"/>
    <w:rsid w:val="00CC23E1"/>
    <w:rsid w:val="00CC3355"/>
    <w:rsid w:val="00CC52BE"/>
    <w:rsid w:val="00CC6D5F"/>
    <w:rsid w:val="00CC74B0"/>
    <w:rsid w:val="00CC7816"/>
    <w:rsid w:val="00CC7D53"/>
    <w:rsid w:val="00CD130A"/>
    <w:rsid w:val="00CD1746"/>
    <w:rsid w:val="00CD1A78"/>
    <w:rsid w:val="00CD2655"/>
    <w:rsid w:val="00CD3084"/>
    <w:rsid w:val="00CD330A"/>
    <w:rsid w:val="00CD5352"/>
    <w:rsid w:val="00CD62E8"/>
    <w:rsid w:val="00CD6BA8"/>
    <w:rsid w:val="00CD7545"/>
    <w:rsid w:val="00CD75C5"/>
    <w:rsid w:val="00CE01AA"/>
    <w:rsid w:val="00CE0FA7"/>
    <w:rsid w:val="00CE1396"/>
    <w:rsid w:val="00CE1C0E"/>
    <w:rsid w:val="00CE2728"/>
    <w:rsid w:val="00CE2819"/>
    <w:rsid w:val="00CE2964"/>
    <w:rsid w:val="00CE31E8"/>
    <w:rsid w:val="00CE33FA"/>
    <w:rsid w:val="00CE476F"/>
    <w:rsid w:val="00CE47C3"/>
    <w:rsid w:val="00CE55B8"/>
    <w:rsid w:val="00CE5B2F"/>
    <w:rsid w:val="00CE750A"/>
    <w:rsid w:val="00CE779F"/>
    <w:rsid w:val="00CF0CAE"/>
    <w:rsid w:val="00CF0D86"/>
    <w:rsid w:val="00CF0DCF"/>
    <w:rsid w:val="00CF15F4"/>
    <w:rsid w:val="00CF172C"/>
    <w:rsid w:val="00CF205D"/>
    <w:rsid w:val="00CF233A"/>
    <w:rsid w:val="00CF244F"/>
    <w:rsid w:val="00CF2661"/>
    <w:rsid w:val="00CF5B47"/>
    <w:rsid w:val="00CF7C0F"/>
    <w:rsid w:val="00D002E0"/>
    <w:rsid w:val="00D0046F"/>
    <w:rsid w:val="00D0063B"/>
    <w:rsid w:val="00D008F0"/>
    <w:rsid w:val="00D00C6E"/>
    <w:rsid w:val="00D00D65"/>
    <w:rsid w:val="00D00DB8"/>
    <w:rsid w:val="00D01BC3"/>
    <w:rsid w:val="00D03376"/>
    <w:rsid w:val="00D03B01"/>
    <w:rsid w:val="00D03BFE"/>
    <w:rsid w:val="00D04570"/>
    <w:rsid w:val="00D046C6"/>
    <w:rsid w:val="00D04B73"/>
    <w:rsid w:val="00D07335"/>
    <w:rsid w:val="00D07885"/>
    <w:rsid w:val="00D103AD"/>
    <w:rsid w:val="00D1183C"/>
    <w:rsid w:val="00D11E1E"/>
    <w:rsid w:val="00D1632F"/>
    <w:rsid w:val="00D16CDD"/>
    <w:rsid w:val="00D218AC"/>
    <w:rsid w:val="00D21E9A"/>
    <w:rsid w:val="00D21F5B"/>
    <w:rsid w:val="00D22146"/>
    <w:rsid w:val="00D22B3E"/>
    <w:rsid w:val="00D23BFC"/>
    <w:rsid w:val="00D23C6B"/>
    <w:rsid w:val="00D2459B"/>
    <w:rsid w:val="00D267E2"/>
    <w:rsid w:val="00D26B9F"/>
    <w:rsid w:val="00D3099C"/>
    <w:rsid w:val="00D34743"/>
    <w:rsid w:val="00D34C5A"/>
    <w:rsid w:val="00D3574C"/>
    <w:rsid w:val="00D36793"/>
    <w:rsid w:val="00D36D37"/>
    <w:rsid w:val="00D36E7F"/>
    <w:rsid w:val="00D37393"/>
    <w:rsid w:val="00D373CA"/>
    <w:rsid w:val="00D37EC8"/>
    <w:rsid w:val="00D40613"/>
    <w:rsid w:val="00D40D70"/>
    <w:rsid w:val="00D4196B"/>
    <w:rsid w:val="00D42290"/>
    <w:rsid w:val="00D429F2"/>
    <w:rsid w:val="00D44069"/>
    <w:rsid w:val="00D45931"/>
    <w:rsid w:val="00D45D60"/>
    <w:rsid w:val="00D47140"/>
    <w:rsid w:val="00D531F0"/>
    <w:rsid w:val="00D5368F"/>
    <w:rsid w:val="00D53B2B"/>
    <w:rsid w:val="00D53F5A"/>
    <w:rsid w:val="00D5485D"/>
    <w:rsid w:val="00D558C1"/>
    <w:rsid w:val="00D5594B"/>
    <w:rsid w:val="00D5657B"/>
    <w:rsid w:val="00D56FC0"/>
    <w:rsid w:val="00D570E3"/>
    <w:rsid w:val="00D57DCF"/>
    <w:rsid w:val="00D57F0E"/>
    <w:rsid w:val="00D6006E"/>
    <w:rsid w:val="00D60087"/>
    <w:rsid w:val="00D60240"/>
    <w:rsid w:val="00D60365"/>
    <w:rsid w:val="00D60527"/>
    <w:rsid w:val="00D60EEE"/>
    <w:rsid w:val="00D61869"/>
    <w:rsid w:val="00D62C7F"/>
    <w:rsid w:val="00D62F0B"/>
    <w:rsid w:val="00D64F1C"/>
    <w:rsid w:val="00D65A5C"/>
    <w:rsid w:val="00D6621B"/>
    <w:rsid w:val="00D66565"/>
    <w:rsid w:val="00D66821"/>
    <w:rsid w:val="00D67142"/>
    <w:rsid w:val="00D6753D"/>
    <w:rsid w:val="00D70E3F"/>
    <w:rsid w:val="00D72C53"/>
    <w:rsid w:val="00D7303E"/>
    <w:rsid w:val="00D734B0"/>
    <w:rsid w:val="00D740B3"/>
    <w:rsid w:val="00D74546"/>
    <w:rsid w:val="00D74B74"/>
    <w:rsid w:val="00D753EF"/>
    <w:rsid w:val="00D766D0"/>
    <w:rsid w:val="00D777FA"/>
    <w:rsid w:val="00D77870"/>
    <w:rsid w:val="00D804C3"/>
    <w:rsid w:val="00D807D8"/>
    <w:rsid w:val="00D81927"/>
    <w:rsid w:val="00D82885"/>
    <w:rsid w:val="00D83F76"/>
    <w:rsid w:val="00D845A6"/>
    <w:rsid w:val="00D84716"/>
    <w:rsid w:val="00D84839"/>
    <w:rsid w:val="00D84C13"/>
    <w:rsid w:val="00D85E10"/>
    <w:rsid w:val="00D869EB"/>
    <w:rsid w:val="00D86BB3"/>
    <w:rsid w:val="00D8785F"/>
    <w:rsid w:val="00D91878"/>
    <w:rsid w:val="00D92104"/>
    <w:rsid w:val="00D92FEB"/>
    <w:rsid w:val="00D93904"/>
    <w:rsid w:val="00D93CC6"/>
    <w:rsid w:val="00D93F6E"/>
    <w:rsid w:val="00D9506A"/>
    <w:rsid w:val="00D95E2C"/>
    <w:rsid w:val="00DA0612"/>
    <w:rsid w:val="00DA0746"/>
    <w:rsid w:val="00DA1A5D"/>
    <w:rsid w:val="00DA2298"/>
    <w:rsid w:val="00DA2AC7"/>
    <w:rsid w:val="00DA2ECB"/>
    <w:rsid w:val="00DA36F0"/>
    <w:rsid w:val="00DA3AEB"/>
    <w:rsid w:val="00DA59D2"/>
    <w:rsid w:val="00DA7249"/>
    <w:rsid w:val="00DA769F"/>
    <w:rsid w:val="00DA790B"/>
    <w:rsid w:val="00DB1E03"/>
    <w:rsid w:val="00DB25C4"/>
    <w:rsid w:val="00DB3776"/>
    <w:rsid w:val="00DB6102"/>
    <w:rsid w:val="00DB77A0"/>
    <w:rsid w:val="00DB7A8A"/>
    <w:rsid w:val="00DB7F86"/>
    <w:rsid w:val="00DC0DDA"/>
    <w:rsid w:val="00DC233C"/>
    <w:rsid w:val="00DC26AB"/>
    <w:rsid w:val="00DC4562"/>
    <w:rsid w:val="00DC4887"/>
    <w:rsid w:val="00DC48A5"/>
    <w:rsid w:val="00DC6381"/>
    <w:rsid w:val="00DC644A"/>
    <w:rsid w:val="00DC6C00"/>
    <w:rsid w:val="00DD0304"/>
    <w:rsid w:val="00DD05B5"/>
    <w:rsid w:val="00DD07AA"/>
    <w:rsid w:val="00DD08D4"/>
    <w:rsid w:val="00DD0B5F"/>
    <w:rsid w:val="00DD10B8"/>
    <w:rsid w:val="00DD3E73"/>
    <w:rsid w:val="00DD444B"/>
    <w:rsid w:val="00DD45D3"/>
    <w:rsid w:val="00DD476E"/>
    <w:rsid w:val="00DD5EB5"/>
    <w:rsid w:val="00DD6A58"/>
    <w:rsid w:val="00DD6C48"/>
    <w:rsid w:val="00DD72D1"/>
    <w:rsid w:val="00DE05DB"/>
    <w:rsid w:val="00DE08CA"/>
    <w:rsid w:val="00DE19DD"/>
    <w:rsid w:val="00DE3940"/>
    <w:rsid w:val="00DE3F93"/>
    <w:rsid w:val="00DE4AC4"/>
    <w:rsid w:val="00DE4FD5"/>
    <w:rsid w:val="00DE56A3"/>
    <w:rsid w:val="00DE5FE0"/>
    <w:rsid w:val="00DE6C31"/>
    <w:rsid w:val="00DE6EF5"/>
    <w:rsid w:val="00DE7735"/>
    <w:rsid w:val="00DF0150"/>
    <w:rsid w:val="00DF18E2"/>
    <w:rsid w:val="00DF1E19"/>
    <w:rsid w:val="00DF530A"/>
    <w:rsid w:val="00DF598C"/>
    <w:rsid w:val="00DF7736"/>
    <w:rsid w:val="00DF7A15"/>
    <w:rsid w:val="00E00731"/>
    <w:rsid w:val="00E01325"/>
    <w:rsid w:val="00E01457"/>
    <w:rsid w:val="00E015A5"/>
    <w:rsid w:val="00E0344E"/>
    <w:rsid w:val="00E03AC2"/>
    <w:rsid w:val="00E03ECC"/>
    <w:rsid w:val="00E06FB3"/>
    <w:rsid w:val="00E070D1"/>
    <w:rsid w:val="00E07EE4"/>
    <w:rsid w:val="00E107EB"/>
    <w:rsid w:val="00E10AE2"/>
    <w:rsid w:val="00E118DA"/>
    <w:rsid w:val="00E11E4A"/>
    <w:rsid w:val="00E1376B"/>
    <w:rsid w:val="00E13845"/>
    <w:rsid w:val="00E14543"/>
    <w:rsid w:val="00E14DE8"/>
    <w:rsid w:val="00E20452"/>
    <w:rsid w:val="00E20536"/>
    <w:rsid w:val="00E228B3"/>
    <w:rsid w:val="00E25077"/>
    <w:rsid w:val="00E25653"/>
    <w:rsid w:val="00E25B60"/>
    <w:rsid w:val="00E31231"/>
    <w:rsid w:val="00E31977"/>
    <w:rsid w:val="00E31AB8"/>
    <w:rsid w:val="00E33535"/>
    <w:rsid w:val="00E33656"/>
    <w:rsid w:val="00E33783"/>
    <w:rsid w:val="00E35089"/>
    <w:rsid w:val="00E35199"/>
    <w:rsid w:val="00E35282"/>
    <w:rsid w:val="00E37614"/>
    <w:rsid w:val="00E40B9A"/>
    <w:rsid w:val="00E41683"/>
    <w:rsid w:val="00E41A1E"/>
    <w:rsid w:val="00E42B06"/>
    <w:rsid w:val="00E42F0D"/>
    <w:rsid w:val="00E43009"/>
    <w:rsid w:val="00E431FD"/>
    <w:rsid w:val="00E43260"/>
    <w:rsid w:val="00E4567B"/>
    <w:rsid w:val="00E46324"/>
    <w:rsid w:val="00E46D24"/>
    <w:rsid w:val="00E46FD9"/>
    <w:rsid w:val="00E5076E"/>
    <w:rsid w:val="00E52037"/>
    <w:rsid w:val="00E524B0"/>
    <w:rsid w:val="00E52ECE"/>
    <w:rsid w:val="00E53EA2"/>
    <w:rsid w:val="00E54A6C"/>
    <w:rsid w:val="00E55EF1"/>
    <w:rsid w:val="00E5658B"/>
    <w:rsid w:val="00E57500"/>
    <w:rsid w:val="00E57B4E"/>
    <w:rsid w:val="00E614EE"/>
    <w:rsid w:val="00E63853"/>
    <w:rsid w:val="00E639C9"/>
    <w:rsid w:val="00E63F55"/>
    <w:rsid w:val="00E643AE"/>
    <w:rsid w:val="00E65B33"/>
    <w:rsid w:val="00E67662"/>
    <w:rsid w:val="00E67B50"/>
    <w:rsid w:val="00E67F1F"/>
    <w:rsid w:val="00E705AC"/>
    <w:rsid w:val="00E70E1F"/>
    <w:rsid w:val="00E71B4B"/>
    <w:rsid w:val="00E7374E"/>
    <w:rsid w:val="00E73AB5"/>
    <w:rsid w:val="00E73C93"/>
    <w:rsid w:val="00E75E54"/>
    <w:rsid w:val="00E76F84"/>
    <w:rsid w:val="00E777CC"/>
    <w:rsid w:val="00E77EA1"/>
    <w:rsid w:val="00E8034B"/>
    <w:rsid w:val="00E809BF"/>
    <w:rsid w:val="00E81BDC"/>
    <w:rsid w:val="00E8385C"/>
    <w:rsid w:val="00E843BF"/>
    <w:rsid w:val="00E849B3"/>
    <w:rsid w:val="00E86A0C"/>
    <w:rsid w:val="00E87476"/>
    <w:rsid w:val="00E879F2"/>
    <w:rsid w:val="00E87FE3"/>
    <w:rsid w:val="00E907EC"/>
    <w:rsid w:val="00E909C4"/>
    <w:rsid w:val="00E90C51"/>
    <w:rsid w:val="00E91292"/>
    <w:rsid w:val="00E917B9"/>
    <w:rsid w:val="00E93B07"/>
    <w:rsid w:val="00E93DED"/>
    <w:rsid w:val="00E93EA1"/>
    <w:rsid w:val="00E95D1B"/>
    <w:rsid w:val="00E96281"/>
    <w:rsid w:val="00E96330"/>
    <w:rsid w:val="00E969FA"/>
    <w:rsid w:val="00E96AF3"/>
    <w:rsid w:val="00E96B9F"/>
    <w:rsid w:val="00EA0156"/>
    <w:rsid w:val="00EA025A"/>
    <w:rsid w:val="00EA0643"/>
    <w:rsid w:val="00EA23D0"/>
    <w:rsid w:val="00EA2487"/>
    <w:rsid w:val="00EA3899"/>
    <w:rsid w:val="00EA5B1B"/>
    <w:rsid w:val="00EA620B"/>
    <w:rsid w:val="00EA6938"/>
    <w:rsid w:val="00EA7060"/>
    <w:rsid w:val="00EA712C"/>
    <w:rsid w:val="00EA7219"/>
    <w:rsid w:val="00EB2C75"/>
    <w:rsid w:val="00EB2D13"/>
    <w:rsid w:val="00EB2D92"/>
    <w:rsid w:val="00EB5CDF"/>
    <w:rsid w:val="00EB5E69"/>
    <w:rsid w:val="00EB6F82"/>
    <w:rsid w:val="00EB7099"/>
    <w:rsid w:val="00EC1718"/>
    <w:rsid w:val="00EC2282"/>
    <w:rsid w:val="00EC242D"/>
    <w:rsid w:val="00EC2F19"/>
    <w:rsid w:val="00EC3B94"/>
    <w:rsid w:val="00EC4390"/>
    <w:rsid w:val="00EC65C4"/>
    <w:rsid w:val="00EC6D18"/>
    <w:rsid w:val="00EC770D"/>
    <w:rsid w:val="00ED0A39"/>
    <w:rsid w:val="00ED22B9"/>
    <w:rsid w:val="00ED55C9"/>
    <w:rsid w:val="00ED5C46"/>
    <w:rsid w:val="00ED5E4E"/>
    <w:rsid w:val="00ED61E0"/>
    <w:rsid w:val="00ED6465"/>
    <w:rsid w:val="00ED7013"/>
    <w:rsid w:val="00ED7B65"/>
    <w:rsid w:val="00EE1660"/>
    <w:rsid w:val="00EE1A1F"/>
    <w:rsid w:val="00EE2264"/>
    <w:rsid w:val="00EE34CA"/>
    <w:rsid w:val="00EE38F7"/>
    <w:rsid w:val="00EE3A7C"/>
    <w:rsid w:val="00EE482A"/>
    <w:rsid w:val="00EE4A77"/>
    <w:rsid w:val="00EE7812"/>
    <w:rsid w:val="00EF08D9"/>
    <w:rsid w:val="00EF1025"/>
    <w:rsid w:val="00EF121C"/>
    <w:rsid w:val="00EF1CF3"/>
    <w:rsid w:val="00EF21D5"/>
    <w:rsid w:val="00EF2280"/>
    <w:rsid w:val="00EF22D8"/>
    <w:rsid w:val="00EF27B5"/>
    <w:rsid w:val="00EF31E8"/>
    <w:rsid w:val="00EF38CB"/>
    <w:rsid w:val="00EF5C60"/>
    <w:rsid w:val="00EF6284"/>
    <w:rsid w:val="00F00171"/>
    <w:rsid w:val="00F006CA"/>
    <w:rsid w:val="00F01047"/>
    <w:rsid w:val="00F0145D"/>
    <w:rsid w:val="00F03512"/>
    <w:rsid w:val="00F04AEC"/>
    <w:rsid w:val="00F050F9"/>
    <w:rsid w:val="00F060C2"/>
    <w:rsid w:val="00F07454"/>
    <w:rsid w:val="00F13789"/>
    <w:rsid w:val="00F1476A"/>
    <w:rsid w:val="00F14833"/>
    <w:rsid w:val="00F17A94"/>
    <w:rsid w:val="00F2079D"/>
    <w:rsid w:val="00F208D2"/>
    <w:rsid w:val="00F20E36"/>
    <w:rsid w:val="00F20E39"/>
    <w:rsid w:val="00F20FA1"/>
    <w:rsid w:val="00F2114F"/>
    <w:rsid w:val="00F22E5F"/>
    <w:rsid w:val="00F23879"/>
    <w:rsid w:val="00F25435"/>
    <w:rsid w:val="00F27222"/>
    <w:rsid w:val="00F302C4"/>
    <w:rsid w:val="00F30470"/>
    <w:rsid w:val="00F305A2"/>
    <w:rsid w:val="00F31028"/>
    <w:rsid w:val="00F313B0"/>
    <w:rsid w:val="00F322BD"/>
    <w:rsid w:val="00F323E4"/>
    <w:rsid w:val="00F34486"/>
    <w:rsid w:val="00F359FB"/>
    <w:rsid w:val="00F36561"/>
    <w:rsid w:val="00F3784F"/>
    <w:rsid w:val="00F40093"/>
    <w:rsid w:val="00F41230"/>
    <w:rsid w:val="00F42880"/>
    <w:rsid w:val="00F42E68"/>
    <w:rsid w:val="00F434F7"/>
    <w:rsid w:val="00F43B9D"/>
    <w:rsid w:val="00F44384"/>
    <w:rsid w:val="00F461CD"/>
    <w:rsid w:val="00F4693C"/>
    <w:rsid w:val="00F474A4"/>
    <w:rsid w:val="00F4766A"/>
    <w:rsid w:val="00F514F6"/>
    <w:rsid w:val="00F53CAB"/>
    <w:rsid w:val="00F54C11"/>
    <w:rsid w:val="00F57149"/>
    <w:rsid w:val="00F57E9D"/>
    <w:rsid w:val="00F60C4A"/>
    <w:rsid w:val="00F6181B"/>
    <w:rsid w:val="00F6230B"/>
    <w:rsid w:val="00F6394D"/>
    <w:rsid w:val="00F64848"/>
    <w:rsid w:val="00F649C5"/>
    <w:rsid w:val="00F64EBD"/>
    <w:rsid w:val="00F67B54"/>
    <w:rsid w:val="00F67D58"/>
    <w:rsid w:val="00F70FAF"/>
    <w:rsid w:val="00F723DA"/>
    <w:rsid w:val="00F72CBB"/>
    <w:rsid w:val="00F72F6A"/>
    <w:rsid w:val="00F7306F"/>
    <w:rsid w:val="00F73F00"/>
    <w:rsid w:val="00F75989"/>
    <w:rsid w:val="00F76E24"/>
    <w:rsid w:val="00F77C29"/>
    <w:rsid w:val="00F80609"/>
    <w:rsid w:val="00F80FA5"/>
    <w:rsid w:val="00F824FC"/>
    <w:rsid w:val="00F8253B"/>
    <w:rsid w:val="00F825C9"/>
    <w:rsid w:val="00F837DC"/>
    <w:rsid w:val="00F84E60"/>
    <w:rsid w:val="00F867AA"/>
    <w:rsid w:val="00F86B30"/>
    <w:rsid w:val="00F86DF2"/>
    <w:rsid w:val="00F91363"/>
    <w:rsid w:val="00F92323"/>
    <w:rsid w:val="00F93F72"/>
    <w:rsid w:val="00F94AB3"/>
    <w:rsid w:val="00F95600"/>
    <w:rsid w:val="00F95D04"/>
    <w:rsid w:val="00F95D31"/>
    <w:rsid w:val="00F95FFB"/>
    <w:rsid w:val="00F9613F"/>
    <w:rsid w:val="00F96D29"/>
    <w:rsid w:val="00F96D55"/>
    <w:rsid w:val="00F971D3"/>
    <w:rsid w:val="00FA09F7"/>
    <w:rsid w:val="00FA1227"/>
    <w:rsid w:val="00FA1B99"/>
    <w:rsid w:val="00FA2263"/>
    <w:rsid w:val="00FA250B"/>
    <w:rsid w:val="00FA3CA3"/>
    <w:rsid w:val="00FA475A"/>
    <w:rsid w:val="00FA4C7D"/>
    <w:rsid w:val="00FA7402"/>
    <w:rsid w:val="00FB177D"/>
    <w:rsid w:val="00FB1818"/>
    <w:rsid w:val="00FB22CF"/>
    <w:rsid w:val="00FB23CA"/>
    <w:rsid w:val="00FB25D0"/>
    <w:rsid w:val="00FB4387"/>
    <w:rsid w:val="00FB5E7C"/>
    <w:rsid w:val="00FB6520"/>
    <w:rsid w:val="00FB73BD"/>
    <w:rsid w:val="00FC1589"/>
    <w:rsid w:val="00FC2843"/>
    <w:rsid w:val="00FC2FDB"/>
    <w:rsid w:val="00FC314B"/>
    <w:rsid w:val="00FC39E3"/>
    <w:rsid w:val="00FC41BB"/>
    <w:rsid w:val="00FC4392"/>
    <w:rsid w:val="00FC5689"/>
    <w:rsid w:val="00FC58B8"/>
    <w:rsid w:val="00FC715F"/>
    <w:rsid w:val="00FC78C1"/>
    <w:rsid w:val="00FC7B2F"/>
    <w:rsid w:val="00FD0D35"/>
    <w:rsid w:val="00FD2D9E"/>
    <w:rsid w:val="00FD37A2"/>
    <w:rsid w:val="00FD4825"/>
    <w:rsid w:val="00FD51A0"/>
    <w:rsid w:val="00FD641E"/>
    <w:rsid w:val="00FD7311"/>
    <w:rsid w:val="00FE1022"/>
    <w:rsid w:val="00FE15E6"/>
    <w:rsid w:val="00FE201C"/>
    <w:rsid w:val="00FE2090"/>
    <w:rsid w:val="00FE364F"/>
    <w:rsid w:val="00FE4879"/>
    <w:rsid w:val="00FE489B"/>
    <w:rsid w:val="00FE4B54"/>
    <w:rsid w:val="00FE5F90"/>
    <w:rsid w:val="00FE733D"/>
    <w:rsid w:val="00FE7BF6"/>
    <w:rsid w:val="00FE7E7F"/>
    <w:rsid w:val="00FF0208"/>
    <w:rsid w:val="00FF063B"/>
    <w:rsid w:val="00FF54D7"/>
    <w:rsid w:val="00FF6070"/>
    <w:rsid w:val="00FF66A6"/>
    <w:rsid w:val="00FF67E4"/>
    <w:rsid w:val="00FF7743"/>
    <w:rsid w:val="00FF7864"/>
    <w:rsid w:val="00FF7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8"/>
    <o:shapelayout v:ext="edit">
      <o:idmap v:ext="edit" data="1"/>
    </o:shapelayout>
  </w:shapeDefaults>
  <w:decimalSymbol w:val="."/>
  <w:listSeparator w:val=","/>
  <w14:docId w14:val="4C504870"/>
  <w15:docId w15:val="{AEA109FB-2D9C-4390-8F57-F20803549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HTML Code" w:uiPriority="99"/>
    <w:lsdException w:name="HTML Definition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A35FFF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Jegyzethivatkozs">
    <w:name w:val="annotation reference"/>
    <w:basedOn w:val="Bekezdsalapbettpusa"/>
    <w:rsid w:val="00630A92"/>
    <w:rPr>
      <w:sz w:val="16"/>
      <w:szCs w:val="16"/>
    </w:rPr>
  </w:style>
  <w:style w:type="paragraph" w:styleId="Jegyzetszveg">
    <w:name w:val="annotation text"/>
    <w:basedOn w:val="Norml"/>
    <w:link w:val="JegyzetszvegChar"/>
    <w:rsid w:val="00630A9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630A92"/>
    <w:rPr>
      <w:lang w:eastAsia="en-US"/>
    </w:rPr>
  </w:style>
  <w:style w:type="paragraph" w:styleId="Megjegyzstrgya">
    <w:name w:val="annotation subject"/>
    <w:basedOn w:val="Jegyzetszveg"/>
    <w:next w:val="Jegyzetszveg"/>
    <w:link w:val="MegjegyzstrgyaChar"/>
    <w:rsid w:val="00630A9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630A92"/>
    <w:rPr>
      <w:b/>
      <w:bCs/>
      <w:lang w:eastAsia="en-US"/>
    </w:rPr>
  </w:style>
  <w:style w:type="character" w:customStyle="1" w:styleId="Cmsor1Char">
    <w:name w:val="Címsor 1 Char"/>
    <w:basedOn w:val="Bekezdsalapbettpusa"/>
    <w:link w:val="Cmsor1"/>
    <w:uiPriority w:val="9"/>
    <w:rsid w:val="009B2EED"/>
    <w:rPr>
      <w:rFonts w:cs="Arial"/>
      <w:b/>
      <w:bCs/>
      <w:kern w:val="32"/>
      <w:sz w:val="36"/>
      <w:szCs w:val="32"/>
      <w:lang w:eastAsia="en-US"/>
    </w:rPr>
  </w:style>
  <w:style w:type="paragraph" w:styleId="Irodalomjegyzk">
    <w:name w:val="Bibliography"/>
    <w:basedOn w:val="Norml"/>
    <w:next w:val="Norml"/>
    <w:uiPriority w:val="37"/>
    <w:unhideWhenUsed/>
    <w:rsid w:val="009B2EED"/>
    <w:pPr>
      <w:ind w:firstLine="0"/>
    </w:pPr>
    <w:rPr>
      <w:noProof/>
    </w:rPr>
  </w:style>
  <w:style w:type="character" w:styleId="Mrltotthiperhivatkozs">
    <w:name w:val="FollowedHyperlink"/>
    <w:basedOn w:val="Bekezdsalapbettpusa"/>
    <w:rsid w:val="00937064"/>
    <w:rPr>
      <w:color w:val="954F72" w:themeColor="followedHyperlink"/>
      <w:u w:val="single"/>
    </w:rPr>
  </w:style>
  <w:style w:type="paragraph" w:styleId="HTML-kntformzott">
    <w:name w:val="HTML Preformatted"/>
    <w:basedOn w:val="Norml"/>
    <w:link w:val="HTML-kntformzottChar"/>
    <w:uiPriority w:val="99"/>
    <w:unhideWhenUsed/>
    <w:rsid w:val="00D53B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D53B2B"/>
    <w:rPr>
      <w:rFonts w:ascii="Courier New" w:hAnsi="Courier New" w:cs="Courier New"/>
    </w:rPr>
  </w:style>
  <w:style w:type="character" w:styleId="HTML-kd">
    <w:name w:val="HTML Code"/>
    <w:basedOn w:val="Bekezdsalapbettpusa"/>
    <w:uiPriority w:val="99"/>
    <w:unhideWhenUsed/>
    <w:rsid w:val="00D53B2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0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1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2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4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66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3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8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3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5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7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9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9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1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2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0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6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0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3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2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7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1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2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4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1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7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2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6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2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9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Wik22</b:Tag>
    <b:SourceType>DocumentFromInternetSite</b:SourceType>
    <b:Guid>{2D45C9FE-5873-4078-A38C-89CC30BF6EAF}</b:Guid>
    <b:Title>Windowing System</b:Title>
    <b:Year>2022</b:Year>
    <b:Month>03</b:Month>
    <b:Day>13</b:Day>
    <b:YearAccessed>2022</b:YearAccessed>
    <b:MonthAccessed>05</b:MonthAccessed>
    <b:DayAccessed>03</b:DayAccessed>
    <b:URL>https://en.wikipedia.org/wiki/Windowing_system</b:URL>
    <b:RefOrder>1</b:RefOrder>
  </b:Source>
  <b:Source>
    <b:Tag>erl22</b:Tag>
    <b:SourceType>InternetSite</b:SourceType>
    <b:Guid>{FED800C2-65B0-4406-9601-AB5D59B1C508}</b:Guid>
    <b:Title>Erlang System Architecture Introduction</b:Title>
    <b:ProductionCompany>Ericsson</b:ProductionCompany>
    <b:YearAccessed>2022</b:YearAccessed>
    <b:MonthAccessed>10</b:MonthAccessed>
    <b:DayAccessed>22</b:DayAccessed>
    <b:URL>https://www.erlang.org/doc/system_architecture_intro/sys_arch_intro.html</b:URL>
    <b:RefOrder>6</b:RefOrder>
  </b:Source>
  <b:Source>
    <b:Tag>Way22</b:Tag>
    <b:SourceType>InternetSite</b:SourceType>
    <b:Guid>{9A3928F9-09D1-4445-8721-D3F404418F75}</b:Guid>
    <b:Title>Wayland Architecture</b:Title>
    <b:ProductionCompany>wayland</b:ProductionCompany>
    <b:YearAccessed>2022</b:YearAccessed>
    <b:MonthAccessed>10</b:MonthAccessed>
    <b:DayAccessed>22</b:DayAccessed>
    <b:URL>https://wayland.freedesktop.org/architecture.html</b:URL>
    <b:RefOrder>2</b:RefOrder>
  </b:Source>
  <b:Source>
    <b:Tag>Erl221</b:Tag>
    <b:SourceType>InternetSite</b:SourceType>
    <b:Guid>{EFFF295B-B2E3-47A3-B57D-5DE8C1B90C6F}</b:Guid>
    <b:Title>Erlang Behaviours</b:Title>
    <b:YearAccessed>2022</b:YearAccessed>
    <b:MonthAccessed>11</b:MonthAccessed>
    <b:DayAccessed>22</b:DayAccessed>
    <b:URL>https://www.erlang.org/doc/design_principles/des_princ.html#behaviours</b:URL>
    <b:RefOrder>7</b:RefOrder>
  </b:Source>
  <b:Source>
    <b:Tag>Rus22</b:Tag>
    <b:SourceType>InternetSite</b:SourceType>
    <b:Guid>{744555D7-413A-4774-94F0-3439FD4CBAA2}</b:Guid>
    <b:Title>Rust Programming Language</b:Title>
    <b:YearAccessed>2022</b:YearAccessed>
    <b:MonthAccessed>10</b:MonthAccessed>
    <b:DayAccessed>22</b:DayAccessed>
    <b:URL>https://en.wikipedia.org/wiki/Rust_(programming_language)</b:URL>
    <b:RefOrder>3</b:RefOrder>
  </b:Source>
  <b:Source>
    <b:Tag>Rus221</b:Tag>
    <b:SourceType>InternetSite</b:SourceType>
    <b:Guid>{45509EFB-1EA9-4E94-960A-DB191D0CAB47}</b:Guid>
    <b:Title>Rust Benchmarks</b:Title>
    <b:YearAccessed>2022</b:YearAccessed>
    <b:MonthAccessed>10</b:MonthAccessed>
    <b:DayAccessed>25</b:DayAccessed>
    <b:URL>https://benchmarksgame-team.pages.debian.net/benchmarksgame/fastest/rust-gpp.html</b:URL>
    <b:RefOrder>4</b:RefOrder>
  </b:Source>
  <b:Source>
    <b:Tag>X1122</b:Tag>
    <b:SourceType>InternetSite</b:SourceType>
    <b:Guid>{D0D8BFCE-D969-484E-924B-4770EEF02F03}</b:Guid>
    <b:Title>X11 Rust Bindings</b:Title>
    <b:YearAccessed>2022</b:YearAccessed>
    <b:MonthAccessed>10</b:MonthAccessed>
    <b:DayAccessed>25</b:DayAccessed>
    <b:URL>https://github.com/psychon/x11rb</b:URL>
    <b:RefOrder>5</b:RefOrder>
  </b:Source>
  <b:Source>
    <b:Tag>Rea221</b:Tag>
    <b:SourceType>InternetSite</b:SourceType>
    <b:Guid>{20A2CBC5-BEE6-4525-B126-D94978D3E690}</b:Guid>
    <b:Title>React Tutorial</b:Title>
    <b:YearAccessed>2022</b:YearAccessed>
    <b:MonthAccessed>10</b:MonthAccessed>
    <b:DayAccessed>25</b:DayAccessed>
    <b:URL>https://www.simplilearn.com/tutorials/reactjs-tutorial/what-is-reactjs</b:URL>
    <b:RefOrder>8</b:RefOrder>
  </b:Source>
  <b:Source>
    <b:Tag>suc02</b:Tag>
    <b:SourceType>InternetSite</b:SourceType>
    <b:Guid>{29D65A9C-2BD1-4492-8BF7-D3E963BF9D45}</b:Guid>
    <b:Author>
      <b:Author>
        <b:NameList>
          <b:Person>
            <b:Last>suckless.org</b:Last>
          </b:Person>
        </b:NameList>
      </b:Author>
    </b:Author>
    <b:Title>slock</b:Title>
    <b:YearAccessed>202</b:YearAccessed>
    <b:MonthAccessed>11</b:MonthAccessed>
    <b:DayAccessed>01</b:DayAccessed>
    <b:URL>https://tools.suckless.org/slock/</b:URL>
    <b:RefOrder>9</b:RefOrder>
  </b:Source>
  <b:Source>
    <b:Tag>pos22</b:Tag>
    <b:SourceType>InternetSite</b:SourceType>
    <b:Guid>{64965F06-4F21-4E4C-B7E1-16557AD030C3}</b:Guid>
    <b:Title>postgresql</b:Title>
    <b:YearAccessed>2022</b:YearAccessed>
    <b:MonthAccessed>11</b:MonthAccessed>
    <b:DayAccessed>02</b:DayAccessed>
    <b:URL>https://www.postgresql.org/</b:URL>
    <b:RefOrder>10</b:RefOrder>
  </b:Source>
  <b:Source>
    <b:Tag>psq22</b:Tag>
    <b:SourceType>InternetSite</b:SourceType>
    <b:Guid>{6772F97A-2F39-4B97-A93E-67A65E2E1B67}</b:Guid>
    <b:Title>psql</b:Title>
    <b:YearAccessed>2022</b:YearAccessed>
    <b:MonthAccessed>11</b:MonthAccessed>
    <b:DayAccessed>08</b:DayAccessed>
    <b:URL>https://www.postgresql.org/docs/current/app-psql.html</b:URL>
    <b:RefOrder>11</b:RefOrder>
  </b:Source>
  <b:Source>
    <b:Tag>eql22</b:Tag>
    <b:SourceType>InternetSite</b:SourceType>
    <b:Guid>{88EE5D44-86E1-4339-8BA5-0E898546BD5D}</b:Guid>
    <b:Title>eql</b:Title>
    <b:YearAccessed>2022</b:YearAccessed>
    <b:MonthAccessed>11</b:MonthAccessed>
    <b:DayAccessed>08</b:DayAccessed>
    <b:URL>https://github.com/artemeff/eql</b:URL>
    <b:RefOrder>12</b:RefOrder>
  </b:Source>
  <b:Source>
    <b:Tag>cow22</b:Tag>
    <b:SourceType>InternetSite</b:SourceType>
    <b:Guid>{2351A447-8F4A-47E2-895C-D24686242BD1}</b:Guid>
    <b:Title>cowboy_callback</b:Title>
    <b:YearAccessed>2022</b:YearAccessed>
    <b:MonthAccessed>11</b:MonthAccessed>
    <b:DayAccessed>08</b:DayAccessed>
    <b:URL>https://ninenines.eu/docs/en/cowboy/2.5/guide/rest_start.png</b:URL>
    <b:RefOrder>13</b:RefOrder>
  </b:Source>
</b:Sources>
</file>

<file path=customXml/itemProps1.xml><?xml version="1.0" encoding="utf-8"?>
<ds:datastoreItem xmlns:ds="http://schemas.openxmlformats.org/officeDocument/2006/customXml" ds:itemID="{FE5C5AD4-33A6-4E21-AC14-622EB78B8C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58699</TotalTime>
  <Pages>72</Pages>
  <Words>12063</Words>
  <Characters>83238</Characters>
  <Application>Microsoft Office Word</Application>
  <DocSecurity>0</DocSecurity>
  <Lines>693</Lines>
  <Paragraphs>190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Diplomaterv útmutató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/>
  <Company>Automatizálási és Alkalmazott Informatikai Tanszék</Company>
  <LinksUpToDate>false</LinksUpToDate>
  <CharactersWithSpaces>95111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Diplomaterv útmutató</dc:title>
  <dc:subject/>
  <dc:creator>Dr. Kővári Bence;balassy@aut.bme.hu</dc:creator>
  <cp:keywords/>
  <dc:description/>
  <cp:lastModifiedBy>Sándor Dávid</cp:lastModifiedBy>
  <cp:revision>1447</cp:revision>
  <cp:lastPrinted>2022-11-16T20:05:00Z</cp:lastPrinted>
  <dcterms:created xsi:type="dcterms:W3CDTF">2015-10-19T08:48:00Z</dcterms:created>
  <dcterms:modified xsi:type="dcterms:W3CDTF">2022-11-16T21:36:00Z</dcterms:modified>
</cp:coreProperties>
</file>