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B419B" w14:textId="77777777" w:rsidR="00816BCB" w:rsidRPr="00CE559A" w:rsidRDefault="00816BCB" w:rsidP="00816BCB">
      <w:pPr>
        <w:pStyle w:val="Nyilatkozatcm"/>
      </w:pPr>
      <w:r w:rsidRPr="00CE559A">
        <w:t>FELADATKIÍRÁS</w:t>
      </w:r>
    </w:p>
    <w:p w14:paraId="5AC09C77" w14:textId="77777777" w:rsidR="00816BCB" w:rsidRPr="00CE559A" w:rsidRDefault="00D37EC8" w:rsidP="003A4CDB">
      <w:r w:rsidRPr="00CE559A">
        <w:t xml:space="preserve">Az elektronikusan beadott változatban ez az oldal törlendő. A nyomtatott változatban ennek az oldalnak a helyére a diplomaterv portálról letöltött, jóváhagyott feladatkiírást kell befűzni. </w:t>
      </w:r>
    </w:p>
    <w:p w14:paraId="2A3F742C" w14:textId="77777777" w:rsidR="0063585C" w:rsidRPr="00CE559A" w:rsidRDefault="00816BCB" w:rsidP="00D429F2">
      <w:pPr>
        <w:pStyle w:val="Cmlaplog"/>
      </w:pPr>
      <w:r w:rsidRPr="00CE559A">
        <w:br w:type="page"/>
      </w:r>
      <w:r w:rsidR="009D2FD8" w:rsidRPr="00CE559A">
        <w:rPr>
          <w:noProof/>
          <w:lang w:eastAsia="hu-HU"/>
        </w:rPr>
        <w:lastRenderedPageBreak/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CE559A" w:rsidRDefault="004851C7" w:rsidP="00D429F2">
      <w:pPr>
        <w:pStyle w:val="Cmlapegyetem"/>
      </w:pPr>
      <w:r w:rsidRPr="00CE559A">
        <w:t>Budapesti Műszaki és Gazdaságtudományi Egyetem</w:t>
      </w:r>
    </w:p>
    <w:p w14:paraId="6261E961" w14:textId="77777777" w:rsidR="004851C7" w:rsidRPr="00CE559A" w:rsidRDefault="004851C7" w:rsidP="00D429F2">
      <w:pPr>
        <w:pStyle w:val="Cmlapkarstanszk"/>
      </w:pPr>
      <w:r w:rsidRPr="00CE559A">
        <w:t>Villamosmérnöki és Informatikai Kar</w:t>
      </w:r>
    </w:p>
    <w:p w14:paraId="614306E0" w14:textId="77777777" w:rsidR="004851C7" w:rsidRPr="00CE559A" w:rsidRDefault="00000000" w:rsidP="00D429F2">
      <w:pPr>
        <w:pStyle w:val="Cmlapkarstanszk"/>
      </w:pPr>
      <w:fldSimple w:instr=" DOCPROPERTY  Company  \* MERGEFORMAT ">
        <w:r w:rsidR="003E2ECB" w:rsidRPr="00CE559A">
          <w:t>Automatizálási és Alkalmazott Informatikai Tanszék</w:t>
        </w:r>
      </w:fldSimple>
    </w:p>
    <w:p w14:paraId="636BBB01" w14:textId="77777777" w:rsidR="004851C7" w:rsidRPr="00CE559A" w:rsidRDefault="004851C7"/>
    <w:p w14:paraId="36F20A54" w14:textId="77777777" w:rsidR="004851C7" w:rsidRPr="00CE559A" w:rsidRDefault="004851C7"/>
    <w:p w14:paraId="7E8300BE" w14:textId="77777777" w:rsidR="004851C7" w:rsidRPr="00CE559A" w:rsidRDefault="004851C7"/>
    <w:p w14:paraId="02C07D20" w14:textId="77777777" w:rsidR="004851C7" w:rsidRPr="00CE559A" w:rsidRDefault="004851C7"/>
    <w:p w14:paraId="2D8CF118" w14:textId="77777777" w:rsidR="004851C7" w:rsidRPr="00CE559A" w:rsidRDefault="004851C7"/>
    <w:p w14:paraId="1309EF9A" w14:textId="77777777" w:rsidR="004851C7" w:rsidRPr="00CE559A" w:rsidRDefault="004851C7"/>
    <w:p w14:paraId="7F39B52B" w14:textId="77777777" w:rsidR="004851C7" w:rsidRPr="00CE559A" w:rsidRDefault="004851C7"/>
    <w:p w14:paraId="63E824BC" w14:textId="6C0CDB53" w:rsidR="0063585C" w:rsidRPr="00CE559A" w:rsidRDefault="00D45931" w:rsidP="00171054">
      <w:pPr>
        <w:pStyle w:val="Cmlapszerz"/>
        <w:rPr>
          <w:noProof w:val="0"/>
        </w:rPr>
      </w:pPr>
      <w:r w:rsidRPr="00CE559A">
        <w:rPr>
          <w:noProof w:val="0"/>
        </w:rPr>
        <w:t>Sándor Dávid</w:t>
      </w:r>
    </w:p>
    <w:p w14:paraId="5BD632B6" w14:textId="5DB28037" w:rsidR="0063585C" w:rsidRPr="00CE559A" w:rsidRDefault="00D45931">
      <w:pPr>
        <w:pStyle w:val="Cm"/>
      </w:pPr>
      <w:r w:rsidRPr="00CE559A">
        <w:t>Biometrikus Autentikációs megoldás fejlesztése</w:t>
      </w:r>
    </w:p>
    <w:p w14:paraId="436457F8" w14:textId="77777777" w:rsidR="00630A92" w:rsidRPr="00CE559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8F957D" w14:textId="77777777" w:rsidR="00630A92" w:rsidRPr="00CE559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E66D8CA" w14:textId="77777777" w:rsidR="00630A92" w:rsidRPr="00CE559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A97AB4D" w14:textId="77777777" w:rsidR="00630A92" w:rsidRPr="00CE559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Pr="00CE559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Pr="00CE559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Pr="00CE559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Pr="00CE559A" w:rsidRDefault="00630A92" w:rsidP="00D45931">
      <w:pPr>
        <w:keepLines/>
        <w:spacing w:after="0"/>
        <w:ind w:firstLine="0"/>
        <w:rPr>
          <w:smallCaps/>
        </w:rPr>
      </w:pPr>
    </w:p>
    <w:p w14:paraId="05D54636" w14:textId="77777777" w:rsidR="00630A92" w:rsidRPr="00CE559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Pr="00CE559A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F499DC" w14:textId="77777777" w:rsidR="00630A92" w:rsidRPr="00CE559A" w:rsidRDefault="00630A92" w:rsidP="00D45931">
      <w:pPr>
        <w:keepLines/>
        <w:spacing w:after="0"/>
        <w:ind w:firstLine="0"/>
        <w:jc w:val="center"/>
        <w:rPr>
          <w:smallCaps/>
        </w:rPr>
      </w:pPr>
      <w:r w:rsidRPr="00CE559A">
        <w:rPr>
          <w:smallCaps/>
        </w:rPr>
        <w:t>Konzulens</w:t>
      </w:r>
    </w:p>
    <w:p w14:paraId="64E69399" w14:textId="77777777" w:rsidR="00D45931" w:rsidRPr="00CE559A" w:rsidRDefault="00D45931" w:rsidP="00630A92">
      <w:pPr>
        <w:pStyle w:val="Cmlapszerz"/>
        <w:rPr>
          <w:noProof w:val="0"/>
        </w:rPr>
      </w:pPr>
      <w:r w:rsidRPr="00CE559A">
        <w:rPr>
          <w:noProof w:val="0"/>
        </w:rPr>
        <w:t>Dr. Kővári Bence</w:t>
      </w:r>
    </w:p>
    <w:p w14:paraId="71BF7A9D" w14:textId="3A0CA515" w:rsidR="00630A92" w:rsidRPr="00CE559A" w:rsidRDefault="00D45931" w:rsidP="00630A92">
      <w:pPr>
        <w:pStyle w:val="Cmlapszerz"/>
        <w:rPr>
          <w:noProof w:val="0"/>
        </w:rPr>
      </w:pPr>
      <w:r w:rsidRPr="00CE559A">
        <w:rPr>
          <w:noProof w:val="0"/>
        </w:rPr>
        <w:t>Golda Bence</w:t>
      </w:r>
      <w:r w:rsidR="00630A92" w:rsidRPr="00CE559A">
        <w:rPr>
          <w:noProof w:val="0"/>
        </w:rPr>
        <w:fldChar w:fldCharType="begin"/>
      </w:r>
      <w:r w:rsidR="00630A92" w:rsidRPr="00CE559A">
        <w:rPr>
          <w:noProof w:val="0"/>
        </w:rPr>
        <w:instrText xml:space="preserve"> DOCPROPERTY "Manager"  \* MERGEFORMAT </w:instrText>
      </w:r>
      <w:r w:rsidR="00630A92" w:rsidRPr="00CE559A">
        <w:rPr>
          <w:noProof w:val="0"/>
        </w:rPr>
        <w:fldChar w:fldCharType="end"/>
      </w:r>
    </w:p>
    <w:p w14:paraId="59CFD63D" w14:textId="1A01EA0B" w:rsidR="0063585C" w:rsidRPr="00CE559A" w:rsidRDefault="00630A92" w:rsidP="00630A92">
      <w:pPr>
        <w:spacing w:after="0"/>
        <w:ind w:firstLine="0"/>
        <w:jc w:val="center"/>
      </w:pPr>
      <w:r w:rsidRPr="00CE559A">
        <w:t>BUDAPEST, 20</w:t>
      </w:r>
      <w:r w:rsidR="00D45931" w:rsidRPr="00CE559A">
        <w:t>22</w:t>
      </w:r>
    </w:p>
    <w:p w14:paraId="155AD015" w14:textId="77777777" w:rsidR="0063585C" w:rsidRPr="00CE559A" w:rsidRDefault="0063585C" w:rsidP="00B96880">
      <w:pPr>
        <w:pStyle w:val="Fejezetcmtartalomjegyzknlkl"/>
        <w:rPr>
          <w:noProof w:val="0"/>
        </w:rPr>
      </w:pPr>
      <w:r w:rsidRPr="00CE559A">
        <w:rPr>
          <w:noProof w:val="0"/>
        </w:rPr>
        <w:lastRenderedPageBreak/>
        <w:t>Tartalomjegyzék</w:t>
      </w:r>
    </w:p>
    <w:p w14:paraId="47AF018B" w14:textId="46400F43" w:rsidR="002E6F9F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 w:rsidRPr="00CE559A">
        <w:fldChar w:fldCharType="begin"/>
      </w:r>
      <w:r w:rsidRPr="00CE559A">
        <w:instrText xml:space="preserve"> TOC \o "1-3" \h \z \u </w:instrText>
      </w:r>
      <w:r w:rsidRPr="00CE559A">
        <w:fldChar w:fldCharType="separate"/>
      </w:r>
      <w:hyperlink w:anchor="_Toc120051533" w:history="1">
        <w:r w:rsidR="002E6F9F" w:rsidRPr="006B370E">
          <w:rPr>
            <w:rStyle w:val="Hiperhivatkozs"/>
            <w:noProof/>
          </w:rPr>
          <w:t>Összefoglaló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_Toc120051533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7</w:t>
        </w:r>
        <w:r w:rsidR="002E6F9F">
          <w:rPr>
            <w:noProof/>
            <w:webHidden/>
          </w:rPr>
          <w:fldChar w:fldCharType="end"/>
        </w:r>
      </w:hyperlink>
    </w:p>
    <w:p w14:paraId="1FDB17A0" w14:textId="5C9D8110" w:rsidR="002E6F9F" w:rsidRDefault="00000000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0051534" w:history="1">
        <w:r w:rsidR="002E6F9F" w:rsidRPr="006B370E">
          <w:rPr>
            <w:rStyle w:val="Hiperhivatkozs"/>
            <w:noProof/>
          </w:rPr>
          <w:t>Abstract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_Toc120051534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8</w:t>
        </w:r>
        <w:r w:rsidR="002E6F9F">
          <w:rPr>
            <w:noProof/>
            <w:webHidden/>
          </w:rPr>
          <w:fldChar w:fldCharType="end"/>
        </w:r>
      </w:hyperlink>
    </w:p>
    <w:p w14:paraId="33261EB5" w14:textId="74D3C31A" w:rsidR="002E6F9F" w:rsidRDefault="00000000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0051535" w:history="1">
        <w:r w:rsidR="002E6F9F" w:rsidRPr="006B370E">
          <w:rPr>
            <w:rStyle w:val="Hiperhivatkozs"/>
            <w:noProof/>
          </w:rPr>
          <w:t>1 Bevezetés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_Toc120051535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9</w:t>
        </w:r>
        <w:r w:rsidR="002E6F9F">
          <w:rPr>
            <w:noProof/>
            <w:webHidden/>
          </w:rPr>
          <w:fldChar w:fldCharType="end"/>
        </w:r>
      </w:hyperlink>
    </w:p>
    <w:p w14:paraId="5874C777" w14:textId="7CF2C71F" w:rsidR="002E6F9F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36" w:history="1">
        <w:r w:rsidR="002E6F9F" w:rsidRPr="006B370E">
          <w:rPr>
            <w:rStyle w:val="Hiperhivatkozs"/>
            <w:noProof/>
          </w:rPr>
          <w:t>1.1 Motiváció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_Toc120051536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9</w:t>
        </w:r>
        <w:r w:rsidR="002E6F9F">
          <w:rPr>
            <w:noProof/>
            <w:webHidden/>
          </w:rPr>
          <w:fldChar w:fldCharType="end"/>
        </w:r>
      </w:hyperlink>
    </w:p>
    <w:p w14:paraId="13150589" w14:textId="5C24FE4A" w:rsidR="002E6F9F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37" w:history="1">
        <w:r w:rsidR="002E6F9F" w:rsidRPr="006B370E">
          <w:rPr>
            <w:rStyle w:val="Hiperhivatkozs"/>
            <w:noProof/>
          </w:rPr>
          <w:t>1.2 A dolgozat szerkezete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_Toc120051537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9</w:t>
        </w:r>
        <w:r w:rsidR="002E6F9F">
          <w:rPr>
            <w:noProof/>
            <w:webHidden/>
          </w:rPr>
          <w:fldChar w:fldCharType="end"/>
        </w:r>
      </w:hyperlink>
    </w:p>
    <w:p w14:paraId="2882226D" w14:textId="2FCC122D" w:rsidR="002E6F9F" w:rsidRDefault="00000000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0051538" w:history="1">
        <w:r w:rsidR="002E6F9F" w:rsidRPr="006B370E">
          <w:rPr>
            <w:rStyle w:val="Hiperhivatkozs"/>
            <w:noProof/>
          </w:rPr>
          <w:t>2 Háttérismeretek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_Toc120051538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10</w:t>
        </w:r>
        <w:r w:rsidR="002E6F9F">
          <w:rPr>
            <w:noProof/>
            <w:webHidden/>
          </w:rPr>
          <w:fldChar w:fldCharType="end"/>
        </w:r>
      </w:hyperlink>
    </w:p>
    <w:p w14:paraId="236F7848" w14:textId="75AE5AFB" w:rsidR="002E6F9F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39" w:history="1">
        <w:r w:rsidR="002E6F9F" w:rsidRPr="006B370E">
          <w:rPr>
            <w:rStyle w:val="Hiperhivatkozs"/>
            <w:noProof/>
          </w:rPr>
          <w:t>2.1 Biometrikus autentikáció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_Toc120051539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10</w:t>
        </w:r>
        <w:r w:rsidR="002E6F9F">
          <w:rPr>
            <w:noProof/>
            <w:webHidden/>
          </w:rPr>
          <w:fldChar w:fldCharType="end"/>
        </w:r>
      </w:hyperlink>
    </w:p>
    <w:p w14:paraId="06661CFB" w14:textId="430107D9" w:rsidR="002E6F9F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40" w:history="1">
        <w:r w:rsidR="002E6F9F" w:rsidRPr="006B370E">
          <w:rPr>
            <w:rStyle w:val="Hiperhivatkozs"/>
            <w:noProof/>
          </w:rPr>
          <w:t>2.2 Folyamatos autentikáció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_Toc120051540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11</w:t>
        </w:r>
        <w:r w:rsidR="002E6F9F">
          <w:rPr>
            <w:noProof/>
            <w:webHidden/>
          </w:rPr>
          <w:fldChar w:fldCharType="end"/>
        </w:r>
      </w:hyperlink>
    </w:p>
    <w:p w14:paraId="16726CDA" w14:textId="4EB74FD6" w:rsidR="002E6F9F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41" w:history="1">
        <w:r w:rsidR="002E6F9F" w:rsidRPr="006B370E">
          <w:rPr>
            <w:rStyle w:val="Hiperhivatkozs"/>
            <w:noProof/>
          </w:rPr>
          <w:t>2.3 Unix-szerű grafikus felhasználói felületek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_Toc120051541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12</w:t>
        </w:r>
        <w:r w:rsidR="002E6F9F">
          <w:rPr>
            <w:noProof/>
            <w:webHidden/>
          </w:rPr>
          <w:fldChar w:fldCharType="end"/>
        </w:r>
      </w:hyperlink>
    </w:p>
    <w:p w14:paraId="3EC6AC5B" w14:textId="392670D8" w:rsidR="002E6F9F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42" w:history="1">
        <w:r w:rsidR="002E6F9F" w:rsidRPr="006B370E">
          <w:rPr>
            <w:rStyle w:val="Hiperhivatkozs"/>
            <w:noProof/>
          </w:rPr>
          <w:t>2.4 Megjelenítő protokollok [1]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_Toc120051542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13</w:t>
        </w:r>
        <w:r w:rsidR="002E6F9F">
          <w:rPr>
            <w:noProof/>
            <w:webHidden/>
          </w:rPr>
          <w:fldChar w:fldCharType="end"/>
        </w:r>
      </w:hyperlink>
    </w:p>
    <w:p w14:paraId="66CEEBA2" w14:textId="01B9849B" w:rsidR="002E6F9F" w:rsidRDefault="0000000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43" w:history="1">
        <w:r w:rsidR="002E6F9F" w:rsidRPr="006B370E">
          <w:rPr>
            <w:rStyle w:val="Hiperhivatkozs"/>
            <w:noProof/>
          </w:rPr>
          <w:t>2.4.1 X Window System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_Toc120051543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13</w:t>
        </w:r>
        <w:r w:rsidR="002E6F9F">
          <w:rPr>
            <w:noProof/>
            <w:webHidden/>
          </w:rPr>
          <w:fldChar w:fldCharType="end"/>
        </w:r>
      </w:hyperlink>
    </w:p>
    <w:p w14:paraId="2B32981E" w14:textId="1ABBFF9A" w:rsidR="002E6F9F" w:rsidRDefault="0000000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44" w:history="1">
        <w:r w:rsidR="002E6F9F" w:rsidRPr="006B370E">
          <w:rPr>
            <w:rStyle w:val="Hiperhivatkozs"/>
            <w:noProof/>
          </w:rPr>
          <w:t>2.4.2 Wayland [2]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_Toc120051544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15</w:t>
        </w:r>
        <w:r w:rsidR="002E6F9F">
          <w:rPr>
            <w:noProof/>
            <w:webHidden/>
          </w:rPr>
          <w:fldChar w:fldCharType="end"/>
        </w:r>
      </w:hyperlink>
    </w:p>
    <w:p w14:paraId="4F0290D0" w14:textId="4FD24AEC" w:rsidR="002E6F9F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45" w:history="1">
        <w:r w:rsidR="002E6F9F" w:rsidRPr="006B370E">
          <w:rPr>
            <w:rStyle w:val="Hiperhivatkozs"/>
            <w:noProof/>
          </w:rPr>
          <w:t>2.5 Rust [3]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_Toc120051545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18</w:t>
        </w:r>
        <w:r w:rsidR="002E6F9F">
          <w:rPr>
            <w:noProof/>
            <w:webHidden/>
          </w:rPr>
          <w:fldChar w:fldCharType="end"/>
        </w:r>
      </w:hyperlink>
    </w:p>
    <w:p w14:paraId="307A5434" w14:textId="4A494323" w:rsidR="002E6F9F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46" w:history="1">
        <w:r w:rsidR="002E6F9F" w:rsidRPr="006B370E">
          <w:rPr>
            <w:rStyle w:val="Hiperhivatkozs"/>
            <w:noProof/>
          </w:rPr>
          <w:t>2.6 Erlang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_Toc120051546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19</w:t>
        </w:r>
        <w:r w:rsidR="002E6F9F">
          <w:rPr>
            <w:noProof/>
            <w:webHidden/>
          </w:rPr>
          <w:fldChar w:fldCharType="end"/>
        </w:r>
      </w:hyperlink>
    </w:p>
    <w:p w14:paraId="5FFD2428" w14:textId="091E96CB" w:rsidR="002E6F9F" w:rsidRDefault="0000000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47" w:history="1">
        <w:r w:rsidR="002E6F9F" w:rsidRPr="006B370E">
          <w:rPr>
            <w:rStyle w:val="Hiperhivatkozs"/>
            <w:noProof/>
          </w:rPr>
          <w:t>2.6.1 Típusok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_Toc120051547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20</w:t>
        </w:r>
        <w:r w:rsidR="002E6F9F">
          <w:rPr>
            <w:noProof/>
            <w:webHidden/>
          </w:rPr>
          <w:fldChar w:fldCharType="end"/>
        </w:r>
      </w:hyperlink>
    </w:p>
    <w:p w14:paraId="0D61077F" w14:textId="09015B09" w:rsidR="002E6F9F" w:rsidRDefault="0000000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48" w:history="1">
        <w:r w:rsidR="002E6F9F" w:rsidRPr="006B370E">
          <w:rPr>
            <w:rStyle w:val="Hiperhivatkozs"/>
            <w:noProof/>
          </w:rPr>
          <w:t>2.6.2 Modulok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_Toc120051548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20</w:t>
        </w:r>
        <w:r w:rsidR="002E6F9F">
          <w:rPr>
            <w:noProof/>
            <w:webHidden/>
          </w:rPr>
          <w:fldChar w:fldCharType="end"/>
        </w:r>
      </w:hyperlink>
    </w:p>
    <w:p w14:paraId="5E695B5E" w14:textId="7E95A5AC" w:rsidR="002E6F9F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49" w:history="1">
        <w:r w:rsidR="002E6F9F" w:rsidRPr="006B370E">
          <w:rPr>
            <w:rStyle w:val="Hiperhivatkozs"/>
            <w:noProof/>
          </w:rPr>
          <w:t>2.7 React [8]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_Toc120051549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21</w:t>
        </w:r>
        <w:r w:rsidR="002E6F9F">
          <w:rPr>
            <w:noProof/>
            <w:webHidden/>
          </w:rPr>
          <w:fldChar w:fldCharType="end"/>
        </w:r>
      </w:hyperlink>
    </w:p>
    <w:p w14:paraId="0AE302E3" w14:textId="335DE7C5" w:rsidR="002E6F9F" w:rsidRDefault="00000000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0051550" w:history="1">
        <w:r w:rsidR="002E6F9F" w:rsidRPr="006B370E">
          <w:rPr>
            <w:rStyle w:val="Hiperhivatkozs"/>
            <w:noProof/>
          </w:rPr>
          <w:t>3 Kapcsolódó munka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_Toc120051550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23</w:t>
        </w:r>
        <w:r w:rsidR="002E6F9F">
          <w:rPr>
            <w:noProof/>
            <w:webHidden/>
          </w:rPr>
          <w:fldChar w:fldCharType="end"/>
        </w:r>
      </w:hyperlink>
    </w:p>
    <w:p w14:paraId="41F27ADB" w14:textId="4561A3A2" w:rsidR="002E6F9F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51" w:history="1">
        <w:r w:rsidR="002E6F9F" w:rsidRPr="006B370E">
          <w:rPr>
            <w:rStyle w:val="Hiperhivatkozs"/>
            <w:noProof/>
          </w:rPr>
          <w:t>3.1 Megjelenítő protokollok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_Toc120051551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23</w:t>
        </w:r>
        <w:r w:rsidR="002E6F9F">
          <w:rPr>
            <w:noProof/>
            <w:webHidden/>
          </w:rPr>
          <w:fldChar w:fldCharType="end"/>
        </w:r>
      </w:hyperlink>
    </w:p>
    <w:p w14:paraId="0E600CD6" w14:textId="274708C2" w:rsidR="002E6F9F" w:rsidRDefault="0000000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52" w:history="1">
        <w:r w:rsidR="002E6F9F" w:rsidRPr="006B370E">
          <w:rPr>
            <w:rStyle w:val="Hiperhivatkozs"/>
            <w:noProof/>
          </w:rPr>
          <w:t>3.1.1 Kutatás és prototípus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_Toc120051552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24</w:t>
        </w:r>
        <w:r w:rsidR="002E6F9F">
          <w:rPr>
            <w:noProof/>
            <w:webHidden/>
          </w:rPr>
          <w:fldChar w:fldCharType="end"/>
        </w:r>
      </w:hyperlink>
    </w:p>
    <w:p w14:paraId="15D92917" w14:textId="6F2BFA13" w:rsidR="002E6F9F" w:rsidRDefault="0000000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53" w:history="1">
        <w:r w:rsidR="002E6F9F" w:rsidRPr="006B370E">
          <w:rPr>
            <w:rStyle w:val="Hiperhivatkozs"/>
            <w:noProof/>
          </w:rPr>
          <w:t>3.1.2 Konklúzió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_Toc120051553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25</w:t>
        </w:r>
        <w:r w:rsidR="002E6F9F">
          <w:rPr>
            <w:noProof/>
            <w:webHidden/>
          </w:rPr>
          <w:fldChar w:fldCharType="end"/>
        </w:r>
      </w:hyperlink>
    </w:p>
    <w:p w14:paraId="470A0570" w14:textId="0D95A56D" w:rsidR="002E6F9F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54" w:history="1">
        <w:r w:rsidR="002E6F9F" w:rsidRPr="006B370E">
          <w:rPr>
            <w:rStyle w:val="Hiperhivatkozs"/>
            <w:noProof/>
          </w:rPr>
          <w:t>3.2 Adatbázis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_Toc120051554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27</w:t>
        </w:r>
        <w:r w:rsidR="002E6F9F">
          <w:rPr>
            <w:noProof/>
            <w:webHidden/>
          </w:rPr>
          <w:fldChar w:fldCharType="end"/>
        </w:r>
      </w:hyperlink>
    </w:p>
    <w:p w14:paraId="667F685C" w14:textId="04EB14F3" w:rsidR="002E6F9F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55" w:history="1">
        <w:r w:rsidR="002E6F9F" w:rsidRPr="006B370E">
          <w:rPr>
            <w:rStyle w:val="Hiperhivatkozs"/>
            <w:noProof/>
          </w:rPr>
          <w:t>3.3 C-ben implementált adatgyűjtő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_Toc120051555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27</w:t>
        </w:r>
        <w:r w:rsidR="002E6F9F">
          <w:rPr>
            <w:noProof/>
            <w:webHidden/>
          </w:rPr>
          <w:fldChar w:fldCharType="end"/>
        </w:r>
      </w:hyperlink>
    </w:p>
    <w:p w14:paraId="40D386FC" w14:textId="1AA371F0" w:rsidR="002E6F9F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56" w:history="1">
        <w:r w:rsidR="002E6F9F" w:rsidRPr="006B370E">
          <w:rPr>
            <w:rStyle w:val="Hiperhivatkozs"/>
            <w:noProof/>
          </w:rPr>
          <w:t>3.4 Webes felület tervezése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_Toc120051556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28</w:t>
        </w:r>
        <w:r w:rsidR="002E6F9F">
          <w:rPr>
            <w:noProof/>
            <w:webHidden/>
          </w:rPr>
          <w:fldChar w:fldCharType="end"/>
        </w:r>
      </w:hyperlink>
    </w:p>
    <w:p w14:paraId="0DEE4B2A" w14:textId="1A0FD814" w:rsidR="002E6F9F" w:rsidRDefault="00000000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0051557" w:history="1">
        <w:r w:rsidR="002E6F9F" w:rsidRPr="006B370E">
          <w:rPr>
            <w:rStyle w:val="Hiperhivatkozs"/>
            <w:noProof/>
          </w:rPr>
          <w:t>4 A megoldás felépítése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_Toc120051557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29</w:t>
        </w:r>
        <w:r w:rsidR="002E6F9F">
          <w:rPr>
            <w:noProof/>
            <w:webHidden/>
          </w:rPr>
          <w:fldChar w:fldCharType="end"/>
        </w:r>
      </w:hyperlink>
    </w:p>
    <w:p w14:paraId="09C64707" w14:textId="1590686E" w:rsidR="002E6F9F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58" w:history="1">
        <w:r w:rsidR="002E6F9F" w:rsidRPr="006B370E">
          <w:rPr>
            <w:rStyle w:val="Hiperhivatkozs"/>
            <w:noProof/>
          </w:rPr>
          <w:t>4.1 Architektúra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_Toc120051558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29</w:t>
        </w:r>
        <w:r w:rsidR="002E6F9F">
          <w:rPr>
            <w:noProof/>
            <w:webHidden/>
          </w:rPr>
          <w:fldChar w:fldCharType="end"/>
        </w:r>
      </w:hyperlink>
    </w:p>
    <w:p w14:paraId="169F96EF" w14:textId="6F6AB7DF" w:rsidR="002E6F9F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59" w:history="1">
        <w:r w:rsidR="002E6F9F" w:rsidRPr="006B370E">
          <w:rPr>
            <w:rStyle w:val="Hiperhivatkozs"/>
            <w:noProof/>
          </w:rPr>
          <w:t>4.2 Komponensek kommunikációja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_Toc120051559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31</w:t>
        </w:r>
        <w:r w:rsidR="002E6F9F">
          <w:rPr>
            <w:noProof/>
            <w:webHidden/>
          </w:rPr>
          <w:fldChar w:fldCharType="end"/>
        </w:r>
      </w:hyperlink>
    </w:p>
    <w:p w14:paraId="036E1BEE" w14:textId="28D2FF18" w:rsidR="002E6F9F" w:rsidRDefault="00000000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0051560" w:history="1">
        <w:r w:rsidR="002E6F9F" w:rsidRPr="006B370E">
          <w:rPr>
            <w:rStyle w:val="Hiperhivatkozs"/>
            <w:noProof/>
          </w:rPr>
          <w:t>5 Linux kliens alkalmazás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_Toc120051560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32</w:t>
        </w:r>
        <w:r w:rsidR="002E6F9F">
          <w:rPr>
            <w:noProof/>
            <w:webHidden/>
          </w:rPr>
          <w:fldChar w:fldCharType="end"/>
        </w:r>
      </w:hyperlink>
    </w:p>
    <w:p w14:paraId="3232296B" w14:textId="754E281E" w:rsidR="002E6F9F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61" w:history="1">
        <w:r w:rsidR="002E6F9F" w:rsidRPr="006B370E">
          <w:rPr>
            <w:rStyle w:val="Hiperhivatkozs"/>
            <w:noProof/>
          </w:rPr>
          <w:t>5.1 Követelmények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_Toc120051561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32</w:t>
        </w:r>
        <w:r w:rsidR="002E6F9F">
          <w:rPr>
            <w:noProof/>
            <w:webHidden/>
          </w:rPr>
          <w:fldChar w:fldCharType="end"/>
        </w:r>
      </w:hyperlink>
    </w:p>
    <w:p w14:paraId="496BAAF0" w14:textId="306D33B5" w:rsidR="002E6F9F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62" w:history="1">
        <w:r w:rsidR="002E6F9F" w:rsidRPr="006B370E">
          <w:rPr>
            <w:rStyle w:val="Hiperhivatkozs"/>
            <w:noProof/>
          </w:rPr>
          <w:t>5.2 Az alkalmazás felépítése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_Toc120051562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32</w:t>
        </w:r>
        <w:r w:rsidR="002E6F9F">
          <w:rPr>
            <w:noProof/>
            <w:webHidden/>
          </w:rPr>
          <w:fldChar w:fldCharType="end"/>
        </w:r>
      </w:hyperlink>
    </w:p>
    <w:p w14:paraId="42899473" w14:textId="19CF2FB6" w:rsidR="002E6F9F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63" w:history="1">
        <w:r w:rsidR="002E6F9F" w:rsidRPr="006B370E">
          <w:rPr>
            <w:rStyle w:val="Hiperhivatkozs"/>
            <w:noProof/>
          </w:rPr>
          <w:t>5.3 Adatgyűjtő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_Toc120051563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33</w:t>
        </w:r>
        <w:r w:rsidR="002E6F9F">
          <w:rPr>
            <w:noProof/>
            <w:webHidden/>
          </w:rPr>
          <w:fldChar w:fldCharType="end"/>
        </w:r>
      </w:hyperlink>
    </w:p>
    <w:p w14:paraId="3310E2C2" w14:textId="3411BCF7" w:rsidR="002E6F9F" w:rsidRDefault="0000000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64" w:history="1">
        <w:r w:rsidR="002E6F9F" w:rsidRPr="006B370E">
          <w:rPr>
            <w:rStyle w:val="Hiperhivatkozs"/>
            <w:noProof/>
          </w:rPr>
          <w:t>5.3.1 Platform specifikus metaadatok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_Toc120051564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37</w:t>
        </w:r>
        <w:r w:rsidR="002E6F9F">
          <w:rPr>
            <w:noProof/>
            <w:webHidden/>
          </w:rPr>
          <w:fldChar w:fldCharType="end"/>
        </w:r>
      </w:hyperlink>
    </w:p>
    <w:p w14:paraId="29D8044B" w14:textId="21703015" w:rsidR="002E6F9F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65" w:history="1">
        <w:r w:rsidR="002E6F9F" w:rsidRPr="006B370E">
          <w:rPr>
            <w:rStyle w:val="Hiperhivatkozs"/>
            <w:noProof/>
          </w:rPr>
          <w:t>5.4 A felhasználó státusza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_Toc120051565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38</w:t>
        </w:r>
        <w:r w:rsidR="002E6F9F">
          <w:rPr>
            <w:noProof/>
            <w:webHidden/>
          </w:rPr>
          <w:fldChar w:fldCharType="end"/>
        </w:r>
      </w:hyperlink>
    </w:p>
    <w:p w14:paraId="5F298696" w14:textId="324B976B" w:rsidR="002E6F9F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66" w:history="1">
        <w:r w:rsidR="002E6F9F" w:rsidRPr="006B370E">
          <w:rPr>
            <w:rStyle w:val="Hiperhivatkozs"/>
            <w:noProof/>
          </w:rPr>
          <w:t>5.5 Konfigurációs lehetőségek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_Toc120051566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40</w:t>
        </w:r>
        <w:r w:rsidR="002E6F9F">
          <w:rPr>
            <w:noProof/>
            <w:webHidden/>
          </w:rPr>
          <w:fldChar w:fldCharType="end"/>
        </w:r>
      </w:hyperlink>
    </w:p>
    <w:p w14:paraId="571D246C" w14:textId="2E8614A6" w:rsidR="002E6F9F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67" w:history="1">
        <w:r w:rsidR="002E6F9F" w:rsidRPr="006B370E">
          <w:rPr>
            <w:rStyle w:val="Hiperhivatkozs"/>
            <w:noProof/>
          </w:rPr>
          <w:t>5.6 Telepítés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_Toc120051567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43</w:t>
        </w:r>
        <w:r w:rsidR="002E6F9F">
          <w:rPr>
            <w:noProof/>
            <w:webHidden/>
          </w:rPr>
          <w:fldChar w:fldCharType="end"/>
        </w:r>
      </w:hyperlink>
    </w:p>
    <w:p w14:paraId="140B2DB6" w14:textId="01CB7EDA" w:rsidR="002E6F9F" w:rsidRDefault="00000000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0051568" w:history="1">
        <w:r w:rsidR="002E6F9F" w:rsidRPr="006B370E">
          <w:rPr>
            <w:rStyle w:val="Hiperhivatkozs"/>
            <w:noProof/>
          </w:rPr>
          <w:t>6 Az alkalmazás szerver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_Toc120051568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44</w:t>
        </w:r>
        <w:r w:rsidR="002E6F9F">
          <w:rPr>
            <w:noProof/>
            <w:webHidden/>
          </w:rPr>
          <w:fldChar w:fldCharType="end"/>
        </w:r>
      </w:hyperlink>
    </w:p>
    <w:p w14:paraId="0BE556DE" w14:textId="5A2E7104" w:rsidR="002E6F9F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69" w:history="1">
        <w:r w:rsidR="002E6F9F" w:rsidRPr="006B370E">
          <w:rPr>
            <w:rStyle w:val="Hiperhivatkozs"/>
            <w:noProof/>
          </w:rPr>
          <w:t>6.1 Követelmények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_Toc120051569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44</w:t>
        </w:r>
        <w:r w:rsidR="002E6F9F">
          <w:rPr>
            <w:noProof/>
            <w:webHidden/>
          </w:rPr>
          <w:fldChar w:fldCharType="end"/>
        </w:r>
      </w:hyperlink>
    </w:p>
    <w:p w14:paraId="78423B84" w14:textId="561B8178" w:rsidR="002E6F9F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70" w:history="1">
        <w:r w:rsidR="002E6F9F" w:rsidRPr="006B370E">
          <w:rPr>
            <w:rStyle w:val="Hiperhivatkozs"/>
            <w:noProof/>
          </w:rPr>
          <w:t>6.2 Az alkalmazás felépítése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_Toc120051570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45</w:t>
        </w:r>
        <w:r w:rsidR="002E6F9F">
          <w:rPr>
            <w:noProof/>
            <w:webHidden/>
          </w:rPr>
          <w:fldChar w:fldCharType="end"/>
        </w:r>
      </w:hyperlink>
    </w:p>
    <w:p w14:paraId="1FF231FD" w14:textId="30B5EA27" w:rsidR="002E6F9F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71" w:history="1">
        <w:r w:rsidR="002E6F9F" w:rsidRPr="006B370E">
          <w:rPr>
            <w:rStyle w:val="Hiperhivatkozs"/>
            <w:noProof/>
          </w:rPr>
          <w:t>6.3 Üzleti logikai réteg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_Toc120051571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46</w:t>
        </w:r>
        <w:r w:rsidR="002E6F9F">
          <w:rPr>
            <w:noProof/>
            <w:webHidden/>
          </w:rPr>
          <w:fldChar w:fldCharType="end"/>
        </w:r>
      </w:hyperlink>
    </w:p>
    <w:p w14:paraId="29747447" w14:textId="5A58FCB5" w:rsidR="002E6F9F" w:rsidRDefault="0000000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72" w:history="1">
        <w:r w:rsidR="002E6F9F" w:rsidRPr="006B370E">
          <w:rPr>
            <w:rStyle w:val="Hiperhivatkozs"/>
            <w:noProof/>
          </w:rPr>
          <w:t>6.3.1 Események feldolgozása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_Toc120051572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46</w:t>
        </w:r>
        <w:r w:rsidR="002E6F9F">
          <w:rPr>
            <w:noProof/>
            <w:webHidden/>
          </w:rPr>
          <w:fldChar w:fldCharType="end"/>
        </w:r>
      </w:hyperlink>
    </w:p>
    <w:p w14:paraId="739D9890" w14:textId="0F0A1890" w:rsidR="002E6F9F" w:rsidRDefault="0000000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73" w:history="1">
        <w:r w:rsidR="002E6F9F" w:rsidRPr="006B370E">
          <w:rPr>
            <w:rStyle w:val="Hiperhivatkozs"/>
            <w:noProof/>
          </w:rPr>
          <w:t>6.3.2 Profil építés és verifikáció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_Toc120051573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47</w:t>
        </w:r>
        <w:r w:rsidR="002E6F9F">
          <w:rPr>
            <w:noProof/>
            <w:webHidden/>
          </w:rPr>
          <w:fldChar w:fldCharType="end"/>
        </w:r>
      </w:hyperlink>
    </w:p>
    <w:p w14:paraId="7FF2C52B" w14:textId="3B3792BD" w:rsidR="002E6F9F" w:rsidRDefault="0000000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74" w:history="1">
        <w:r w:rsidR="002E6F9F" w:rsidRPr="006B370E">
          <w:rPr>
            <w:rStyle w:val="Hiperhivatkozs"/>
            <w:noProof/>
          </w:rPr>
          <w:t>6.3.3 A felhasználó státusza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_Toc120051574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50</w:t>
        </w:r>
        <w:r w:rsidR="002E6F9F">
          <w:rPr>
            <w:noProof/>
            <w:webHidden/>
          </w:rPr>
          <w:fldChar w:fldCharType="end"/>
        </w:r>
      </w:hyperlink>
    </w:p>
    <w:p w14:paraId="1F830260" w14:textId="0AF14831" w:rsidR="002E6F9F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75" w:history="1">
        <w:r w:rsidR="002E6F9F" w:rsidRPr="006B370E">
          <w:rPr>
            <w:rStyle w:val="Hiperhivatkozs"/>
            <w:noProof/>
          </w:rPr>
          <w:t>6.4 HTTP API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_Toc120051575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51</w:t>
        </w:r>
        <w:r w:rsidR="002E6F9F">
          <w:rPr>
            <w:noProof/>
            <w:webHidden/>
          </w:rPr>
          <w:fldChar w:fldCharType="end"/>
        </w:r>
      </w:hyperlink>
    </w:p>
    <w:p w14:paraId="7FFEEB2C" w14:textId="5B088E92" w:rsidR="002E6F9F" w:rsidRDefault="0000000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76" w:history="1">
        <w:r w:rsidR="002E6F9F" w:rsidRPr="006B370E">
          <w:rPr>
            <w:rStyle w:val="Hiperhivatkozs"/>
            <w:noProof/>
          </w:rPr>
          <w:t>6.4.1 Adatgyűjtő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_Toc120051576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51</w:t>
        </w:r>
        <w:r w:rsidR="002E6F9F">
          <w:rPr>
            <w:noProof/>
            <w:webHidden/>
          </w:rPr>
          <w:fldChar w:fldCharType="end"/>
        </w:r>
      </w:hyperlink>
    </w:p>
    <w:p w14:paraId="7190F011" w14:textId="5B1DD799" w:rsidR="002E6F9F" w:rsidRDefault="0000000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77" w:history="1">
        <w:r w:rsidR="002E6F9F" w:rsidRPr="006B370E">
          <w:rPr>
            <w:rStyle w:val="Hiperhivatkozs"/>
            <w:noProof/>
          </w:rPr>
          <w:t>6.4.2 Státusz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_Toc120051577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52</w:t>
        </w:r>
        <w:r w:rsidR="002E6F9F">
          <w:rPr>
            <w:noProof/>
            <w:webHidden/>
          </w:rPr>
          <w:fldChar w:fldCharType="end"/>
        </w:r>
      </w:hyperlink>
    </w:p>
    <w:p w14:paraId="6056AA65" w14:textId="4497FAD5" w:rsidR="002E6F9F" w:rsidRDefault="0000000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78" w:history="1">
        <w:r w:rsidR="002E6F9F" w:rsidRPr="006B370E">
          <w:rPr>
            <w:rStyle w:val="Hiperhivatkozs"/>
            <w:noProof/>
          </w:rPr>
          <w:t>6.4.3 Statisztikák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_Toc120051578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52</w:t>
        </w:r>
        <w:r w:rsidR="002E6F9F">
          <w:rPr>
            <w:noProof/>
            <w:webHidden/>
          </w:rPr>
          <w:fldChar w:fldCharType="end"/>
        </w:r>
      </w:hyperlink>
    </w:p>
    <w:p w14:paraId="77D3C605" w14:textId="367BB9FF" w:rsidR="002E6F9F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79" w:history="1">
        <w:r w:rsidR="002E6F9F" w:rsidRPr="006B370E">
          <w:rPr>
            <w:rStyle w:val="Hiperhivatkozs"/>
            <w:noProof/>
          </w:rPr>
          <w:t>6.5 Adatbázis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_Toc120051579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54</w:t>
        </w:r>
        <w:r w:rsidR="002E6F9F">
          <w:rPr>
            <w:noProof/>
            <w:webHidden/>
          </w:rPr>
          <w:fldChar w:fldCharType="end"/>
        </w:r>
      </w:hyperlink>
    </w:p>
    <w:p w14:paraId="1260AC26" w14:textId="3601B3CA" w:rsidR="002E6F9F" w:rsidRDefault="0000000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80" w:history="1">
        <w:r w:rsidR="002E6F9F" w:rsidRPr="006B370E">
          <w:rPr>
            <w:rStyle w:val="Hiperhivatkozs"/>
            <w:noProof/>
          </w:rPr>
          <w:t>6.5.1 Séma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_Toc120051580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55</w:t>
        </w:r>
        <w:r w:rsidR="002E6F9F">
          <w:rPr>
            <w:noProof/>
            <w:webHidden/>
          </w:rPr>
          <w:fldChar w:fldCharType="end"/>
        </w:r>
      </w:hyperlink>
    </w:p>
    <w:p w14:paraId="21B8EAE0" w14:textId="11C59933" w:rsidR="002E6F9F" w:rsidRDefault="0000000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81" w:history="1">
        <w:r w:rsidR="002E6F9F" w:rsidRPr="006B370E">
          <w:rPr>
            <w:rStyle w:val="Hiperhivatkozs"/>
            <w:noProof/>
          </w:rPr>
          <w:t>6.5.2 Telepítés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_Toc120051581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58</w:t>
        </w:r>
        <w:r w:rsidR="002E6F9F">
          <w:rPr>
            <w:noProof/>
            <w:webHidden/>
          </w:rPr>
          <w:fldChar w:fldCharType="end"/>
        </w:r>
      </w:hyperlink>
    </w:p>
    <w:p w14:paraId="4E174846" w14:textId="72E3194F" w:rsidR="002E6F9F" w:rsidRDefault="0000000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82" w:history="1">
        <w:r w:rsidR="002E6F9F" w:rsidRPr="006B370E">
          <w:rPr>
            <w:rStyle w:val="Hiperhivatkozs"/>
            <w:noProof/>
          </w:rPr>
          <w:t>6.5.3 Lekérdezések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_Toc120051582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58</w:t>
        </w:r>
        <w:r w:rsidR="002E6F9F">
          <w:rPr>
            <w:noProof/>
            <w:webHidden/>
          </w:rPr>
          <w:fldChar w:fldCharType="end"/>
        </w:r>
      </w:hyperlink>
    </w:p>
    <w:p w14:paraId="6E3C8868" w14:textId="26F397B8" w:rsidR="002E6F9F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83" w:history="1">
        <w:r w:rsidR="002E6F9F" w:rsidRPr="006B370E">
          <w:rPr>
            <w:rStyle w:val="Hiperhivatkozs"/>
            <w:noProof/>
          </w:rPr>
          <w:t>6.6 Kiértékelő szerver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_Toc120051583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59</w:t>
        </w:r>
        <w:r w:rsidR="002E6F9F">
          <w:rPr>
            <w:noProof/>
            <w:webHidden/>
          </w:rPr>
          <w:fldChar w:fldCharType="end"/>
        </w:r>
      </w:hyperlink>
    </w:p>
    <w:p w14:paraId="2349FBF6" w14:textId="0BD1CAD0" w:rsidR="002E6F9F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84" w:history="1">
        <w:r w:rsidR="002E6F9F" w:rsidRPr="006B370E">
          <w:rPr>
            <w:rStyle w:val="Hiperhivatkozs"/>
            <w:noProof/>
          </w:rPr>
          <w:t>6.7 Konfigurációs lehetőségek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_Toc120051584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61</w:t>
        </w:r>
        <w:r w:rsidR="002E6F9F">
          <w:rPr>
            <w:noProof/>
            <w:webHidden/>
          </w:rPr>
          <w:fldChar w:fldCharType="end"/>
        </w:r>
      </w:hyperlink>
    </w:p>
    <w:p w14:paraId="6853E1B5" w14:textId="5D5689C7" w:rsidR="002E6F9F" w:rsidRDefault="0000000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85" w:history="1">
        <w:r w:rsidR="002E6F9F" w:rsidRPr="006B370E">
          <w:rPr>
            <w:rStyle w:val="Hiperhivatkozs"/>
            <w:noProof/>
          </w:rPr>
          <w:t>6.7.1 Alkalmazás szerver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_Toc120051585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61</w:t>
        </w:r>
        <w:r w:rsidR="002E6F9F">
          <w:rPr>
            <w:noProof/>
            <w:webHidden/>
          </w:rPr>
          <w:fldChar w:fldCharType="end"/>
        </w:r>
      </w:hyperlink>
    </w:p>
    <w:p w14:paraId="7506D8AF" w14:textId="338147E5" w:rsidR="002E6F9F" w:rsidRDefault="0000000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86" w:history="1">
        <w:r w:rsidR="002E6F9F" w:rsidRPr="006B370E">
          <w:rPr>
            <w:rStyle w:val="Hiperhivatkozs"/>
            <w:noProof/>
          </w:rPr>
          <w:t>6.7.2 Kiértékelő szerver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_Toc120051586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62</w:t>
        </w:r>
        <w:r w:rsidR="002E6F9F">
          <w:rPr>
            <w:noProof/>
            <w:webHidden/>
          </w:rPr>
          <w:fldChar w:fldCharType="end"/>
        </w:r>
      </w:hyperlink>
    </w:p>
    <w:p w14:paraId="22B39C0D" w14:textId="5328A8FD" w:rsidR="002E6F9F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87" w:history="1">
        <w:r w:rsidR="002E6F9F" w:rsidRPr="006B370E">
          <w:rPr>
            <w:rStyle w:val="Hiperhivatkozs"/>
            <w:noProof/>
          </w:rPr>
          <w:t>6.8 Telepítés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_Toc120051587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63</w:t>
        </w:r>
        <w:r w:rsidR="002E6F9F">
          <w:rPr>
            <w:noProof/>
            <w:webHidden/>
          </w:rPr>
          <w:fldChar w:fldCharType="end"/>
        </w:r>
      </w:hyperlink>
    </w:p>
    <w:p w14:paraId="5F76568B" w14:textId="2BE2548A" w:rsidR="002E6F9F" w:rsidRDefault="00000000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0051588" w:history="1">
        <w:r w:rsidR="002E6F9F" w:rsidRPr="006B370E">
          <w:rPr>
            <w:rStyle w:val="Hiperhivatkozs"/>
            <w:noProof/>
          </w:rPr>
          <w:t>7 Webes vékonykliens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_Toc120051588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65</w:t>
        </w:r>
        <w:r w:rsidR="002E6F9F">
          <w:rPr>
            <w:noProof/>
            <w:webHidden/>
          </w:rPr>
          <w:fldChar w:fldCharType="end"/>
        </w:r>
      </w:hyperlink>
    </w:p>
    <w:p w14:paraId="59E2F8B2" w14:textId="272DF7A2" w:rsidR="002E6F9F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89" w:history="1">
        <w:r w:rsidR="002E6F9F" w:rsidRPr="006B370E">
          <w:rPr>
            <w:rStyle w:val="Hiperhivatkozs"/>
            <w:noProof/>
          </w:rPr>
          <w:t>7.1 Követelmények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_Toc120051589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65</w:t>
        </w:r>
        <w:r w:rsidR="002E6F9F">
          <w:rPr>
            <w:noProof/>
            <w:webHidden/>
          </w:rPr>
          <w:fldChar w:fldCharType="end"/>
        </w:r>
      </w:hyperlink>
    </w:p>
    <w:p w14:paraId="736BBB93" w14:textId="73FE7C2E" w:rsidR="002E6F9F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90" w:history="1">
        <w:r w:rsidR="002E6F9F" w:rsidRPr="006B370E">
          <w:rPr>
            <w:rStyle w:val="Hiperhivatkozs"/>
            <w:noProof/>
          </w:rPr>
          <w:t>7.2 Az alkalmazás felépítése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_Toc120051590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65</w:t>
        </w:r>
        <w:r w:rsidR="002E6F9F">
          <w:rPr>
            <w:noProof/>
            <w:webHidden/>
          </w:rPr>
          <w:fldChar w:fldCharType="end"/>
        </w:r>
      </w:hyperlink>
    </w:p>
    <w:p w14:paraId="0707DA5C" w14:textId="5B586CE1" w:rsidR="002E6F9F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91" w:history="1">
        <w:r w:rsidR="002E6F9F" w:rsidRPr="006B370E">
          <w:rPr>
            <w:rStyle w:val="Hiperhivatkozs"/>
            <w:noProof/>
          </w:rPr>
          <w:t>7.3 Összesített statisztikák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_Toc120051591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66</w:t>
        </w:r>
        <w:r w:rsidR="002E6F9F">
          <w:rPr>
            <w:noProof/>
            <w:webHidden/>
          </w:rPr>
          <w:fldChar w:fldCharType="end"/>
        </w:r>
      </w:hyperlink>
    </w:p>
    <w:p w14:paraId="5350BAE3" w14:textId="77FBE119" w:rsidR="002E6F9F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92" w:history="1">
        <w:r w:rsidR="002E6F9F" w:rsidRPr="006B370E">
          <w:rPr>
            <w:rStyle w:val="Hiperhivatkozs"/>
            <w:noProof/>
          </w:rPr>
          <w:t>7.4 Felhasználó-specifikus statisztikák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_Toc120051592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68</w:t>
        </w:r>
        <w:r w:rsidR="002E6F9F">
          <w:rPr>
            <w:noProof/>
            <w:webHidden/>
          </w:rPr>
          <w:fldChar w:fldCharType="end"/>
        </w:r>
      </w:hyperlink>
    </w:p>
    <w:p w14:paraId="5B1E6A88" w14:textId="7678E20D" w:rsidR="002E6F9F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93" w:history="1">
        <w:r w:rsidR="002E6F9F" w:rsidRPr="006B370E">
          <w:rPr>
            <w:rStyle w:val="Hiperhivatkozs"/>
            <w:noProof/>
          </w:rPr>
          <w:t>7.5 Konfigurációs lehetőségek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_Toc120051593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70</w:t>
        </w:r>
        <w:r w:rsidR="002E6F9F">
          <w:rPr>
            <w:noProof/>
            <w:webHidden/>
          </w:rPr>
          <w:fldChar w:fldCharType="end"/>
        </w:r>
      </w:hyperlink>
    </w:p>
    <w:p w14:paraId="38E9DBF7" w14:textId="0A254839" w:rsidR="002E6F9F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94" w:history="1">
        <w:r w:rsidR="002E6F9F" w:rsidRPr="006B370E">
          <w:rPr>
            <w:rStyle w:val="Hiperhivatkozs"/>
            <w:noProof/>
          </w:rPr>
          <w:t>7.6 Telepítés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_Toc120051594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71</w:t>
        </w:r>
        <w:r w:rsidR="002E6F9F">
          <w:rPr>
            <w:noProof/>
            <w:webHidden/>
          </w:rPr>
          <w:fldChar w:fldCharType="end"/>
        </w:r>
      </w:hyperlink>
    </w:p>
    <w:p w14:paraId="7EA87688" w14:textId="501EF738" w:rsidR="002E6F9F" w:rsidRDefault="00000000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0051595" w:history="1">
        <w:r w:rsidR="002E6F9F" w:rsidRPr="006B370E">
          <w:rPr>
            <w:rStyle w:val="Hiperhivatkozs"/>
            <w:noProof/>
          </w:rPr>
          <w:t>8 A megoldás tesztelése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_Toc120051595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72</w:t>
        </w:r>
        <w:r w:rsidR="002E6F9F">
          <w:rPr>
            <w:noProof/>
            <w:webHidden/>
          </w:rPr>
          <w:fldChar w:fldCharType="end"/>
        </w:r>
      </w:hyperlink>
    </w:p>
    <w:p w14:paraId="1FD83D83" w14:textId="25544123" w:rsidR="002E6F9F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96" w:history="1">
        <w:r w:rsidR="002E6F9F" w:rsidRPr="006B370E">
          <w:rPr>
            <w:rStyle w:val="Hiperhivatkozs"/>
            <w:noProof/>
          </w:rPr>
          <w:t>8.1 Linux kliens alkalmazás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_Toc120051596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72</w:t>
        </w:r>
        <w:r w:rsidR="002E6F9F">
          <w:rPr>
            <w:noProof/>
            <w:webHidden/>
          </w:rPr>
          <w:fldChar w:fldCharType="end"/>
        </w:r>
      </w:hyperlink>
    </w:p>
    <w:p w14:paraId="45BC990A" w14:textId="21188964" w:rsidR="002E6F9F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97" w:history="1">
        <w:r w:rsidR="002E6F9F" w:rsidRPr="006B370E">
          <w:rPr>
            <w:rStyle w:val="Hiperhivatkozs"/>
            <w:noProof/>
          </w:rPr>
          <w:t>8.2 Alkalmazás szerver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_Toc120051597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74</w:t>
        </w:r>
        <w:r w:rsidR="002E6F9F">
          <w:rPr>
            <w:noProof/>
            <w:webHidden/>
          </w:rPr>
          <w:fldChar w:fldCharType="end"/>
        </w:r>
      </w:hyperlink>
    </w:p>
    <w:p w14:paraId="6F47F54A" w14:textId="63D00FA6" w:rsidR="002E6F9F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598" w:history="1">
        <w:r w:rsidR="002E6F9F" w:rsidRPr="006B370E">
          <w:rPr>
            <w:rStyle w:val="Hiperhivatkozs"/>
            <w:noProof/>
          </w:rPr>
          <w:t>8.3 Webes vékonykliens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_Toc120051598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78</w:t>
        </w:r>
        <w:r w:rsidR="002E6F9F">
          <w:rPr>
            <w:noProof/>
            <w:webHidden/>
          </w:rPr>
          <w:fldChar w:fldCharType="end"/>
        </w:r>
      </w:hyperlink>
    </w:p>
    <w:p w14:paraId="3699FDDC" w14:textId="3DF6BD6A" w:rsidR="002E6F9F" w:rsidRDefault="00000000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0051599" w:history="1">
        <w:r w:rsidR="002E6F9F" w:rsidRPr="006B370E">
          <w:rPr>
            <w:rStyle w:val="Hiperhivatkozs"/>
            <w:noProof/>
          </w:rPr>
          <w:t>9 Összefoglalás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_Toc120051599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79</w:t>
        </w:r>
        <w:r w:rsidR="002E6F9F">
          <w:rPr>
            <w:noProof/>
            <w:webHidden/>
          </w:rPr>
          <w:fldChar w:fldCharType="end"/>
        </w:r>
      </w:hyperlink>
    </w:p>
    <w:p w14:paraId="4CACC301" w14:textId="08AADC0E" w:rsidR="002E6F9F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600" w:history="1">
        <w:r w:rsidR="002E6F9F" w:rsidRPr="006B370E">
          <w:rPr>
            <w:rStyle w:val="Hiperhivatkozs"/>
            <w:noProof/>
          </w:rPr>
          <w:t>9.1 Az elvégzett munka értékelése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_Toc120051600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79</w:t>
        </w:r>
        <w:r w:rsidR="002E6F9F">
          <w:rPr>
            <w:noProof/>
            <w:webHidden/>
          </w:rPr>
          <w:fldChar w:fldCharType="end"/>
        </w:r>
      </w:hyperlink>
    </w:p>
    <w:p w14:paraId="1AC1CE4A" w14:textId="38EFD764" w:rsidR="002E6F9F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601" w:history="1">
        <w:r w:rsidR="002E6F9F" w:rsidRPr="006B370E">
          <w:rPr>
            <w:rStyle w:val="Hiperhivatkozs"/>
            <w:noProof/>
          </w:rPr>
          <w:t>9.2 Konklúzió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_Toc120051601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79</w:t>
        </w:r>
        <w:r w:rsidR="002E6F9F">
          <w:rPr>
            <w:noProof/>
            <w:webHidden/>
          </w:rPr>
          <w:fldChar w:fldCharType="end"/>
        </w:r>
      </w:hyperlink>
    </w:p>
    <w:p w14:paraId="1813A6F4" w14:textId="422D50C1" w:rsidR="002E6F9F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602" w:history="1">
        <w:r w:rsidR="002E6F9F" w:rsidRPr="006B370E">
          <w:rPr>
            <w:rStyle w:val="Hiperhivatkozs"/>
            <w:noProof/>
          </w:rPr>
          <w:t>9.3 További fejlesztési javaslatok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_Toc120051602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79</w:t>
        </w:r>
        <w:r w:rsidR="002E6F9F">
          <w:rPr>
            <w:noProof/>
            <w:webHidden/>
          </w:rPr>
          <w:fldChar w:fldCharType="end"/>
        </w:r>
      </w:hyperlink>
    </w:p>
    <w:p w14:paraId="44F8AFB7" w14:textId="45F7E68C" w:rsidR="002E6F9F" w:rsidRDefault="00000000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0051603" w:history="1">
        <w:r w:rsidR="002E6F9F" w:rsidRPr="006B370E">
          <w:rPr>
            <w:rStyle w:val="Hiperhivatkozs"/>
            <w:noProof/>
          </w:rPr>
          <w:t>10 Irodalomjegyzék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_Toc120051603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80</w:t>
        </w:r>
        <w:r w:rsidR="002E6F9F">
          <w:rPr>
            <w:noProof/>
            <w:webHidden/>
          </w:rPr>
          <w:fldChar w:fldCharType="end"/>
        </w:r>
      </w:hyperlink>
    </w:p>
    <w:p w14:paraId="1379C77D" w14:textId="087B344D" w:rsidR="002E6F9F" w:rsidRDefault="00000000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0051604" w:history="1">
        <w:r w:rsidR="002E6F9F" w:rsidRPr="006B370E">
          <w:rPr>
            <w:rStyle w:val="Hiperhivatkozs"/>
            <w:noProof/>
          </w:rPr>
          <w:t>11 Függelék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_Toc120051604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82</w:t>
        </w:r>
        <w:r w:rsidR="002E6F9F">
          <w:rPr>
            <w:noProof/>
            <w:webHidden/>
          </w:rPr>
          <w:fldChar w:fldCharType="end"/>
        </w:r>
      </w:hyperlink>
    </w:p>
    <w:p w14:paraId="41E6CF3E" w14:textId="75AFAF3B" w:rsidR="002E6F9F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0051605" w:history="1">
        <w:r w:rsidR="002E6F9F" w:rsidRPr="006B370E">
          <w:rPr>
            <w:rStyle w:val="Hiperhivatkozs"/>
            <w:noProof/>
          </w:rPr>
          <w:t>11.1 Esemény séma</w:t>
        </w:r>
        <w:r w:rsidR="002E6F9F">
          <w:rPr>
            <w:noProof/>
            <w:webHidden/>
          </w:rPr>
          <w:tab/>
        </w:r>
        <w:r w:rsidR="002E6F9F">
          <w:rPr>
            <w:noProof/>
            <w:webHidden/>
          </w:rPr>
          <w:fldChar w:fldCharType="begin"/>
        </w:r>
        <w:r w:rsidR="002E6F9F">
          <w:rPr>
            <w:noProof/>
            <w:webHidden/>
          </w:rPr>
          <w:instrText xml:space="preserve"> PAGEREF _Toc120051605 \h </w:instrText>
        </w:r>
        <w:r w:rsidR="002E6F9F">
          <w:rPr>
            <w:noProof/>
            <w:webHidden/>
          </w:rPr>
        </w:r>
        <w:r w:rsidR="002E6F9F">
          <w:rPr>
            <w:noProof/>
            <w:webHidden/>
          </w:rPr>
          <w:fldChar w:fldCharType="separate"/>
        </w:r>
        <w:r w:rsidR="007D6599">
          <w:rPr>
            <w:noProof/>
            <w:webHidden/>
          </w:rPr>
          <w:t>82</w:t>
        </w:r>
        <w:r w:rsidR="002E6F9F">
          <w:rPr>
            <w:noProof/>
            <w:webHidden/>
          </w:rPr>
          <w:fldChar w:fldCharType="end"/>
        </w:r>
      </w:hyperlink>
    </w:p>
    <w:p w14:paraId="597B17CD" w14:textId="4EA94647" w:rsidR="0063585C" w:rsidRPr="00CE559A" w:rsidRDefault="00730B3C" w:rsidP="00043D22">
      <w:r w:rsidRPr="00CE559A">
        <w:rPr>
          <w:b/>
          <w:bCs/>
        </w:rPr>
        <w:fldChar w:fldCharType="end"/>
      </w:r>
    </w:p>
    <w:p w14:paraId="624D007E" w14:textId="77777777" w:rsidR="00681E99" w:rsidRPr="00CE559A" w:rsidRDefault="00681E99" w:rsidP="00854BDC">
      <w:pPr>
        <w:pStyle w:val="Nyilatkozatcm"/>
      </w:pPr>
      <w:r w:rsidRPr="00CE559A">
        <w:lastRenderedPageBreak/>
        <w:t>Hallgatói nyilatkozat</w:t>
      </w:r>
    </w:p>
    <w:p w14:paraId="3F18C6A1" w14:textId="3D0972E9" w:rsidR="00681E99" w:rsidRPr="00CE559A" w:rsidRDefault="00681E99" w:rsidP="005E01E0">
      <w:pPr>
        <w:pStyle w:val="Nyilatkozatszveg"/>
      </w:pPr>
      <w:r w:rsidRPr="00CE559A">
        <w:t xml:space="preserve">Alulírott </w:t>
      </w:r>
      <w:r w:rsidR="007423EA" w:rsidRPr="00CE559A">
        <w:rPr>
          <w:b/>
          <w:bCs/>
        </w:rPr>
        <w:t>Sándor Dávid</w:t>
      </w:r>
      <w:r w:rsidRPr="00CE559A">
        <w:t>, szigorló hallgató kijelentem, hogy ezt a diplomatervet meg nem engedett segítség nélkül, saját magam készítettem, csak a megadott forrásokat (szakirodalom, eszközök stb.) használtam fel. Minden olyan részt, melyet szó szerint, vagy azonos értelemben, de átfogalmazva más forrásból átvettem, egyértelműen, a forrás megadásával megjelöltem.</w:t>
      </w:r>
    </w:p>
    <w:p w14:paraId="3488D4B2" w14:textId="77777777" w:rsidR="00681E99" w:rsidRPr="00CE559A" w:rsidRDefault="00681E99" w:rsidP="005E01E0">
      <w:pPr>
        <w:pStyle w:val="Nyilatkozatszveg"/>
      </w:pPr>
      <w:r w:rsidRPr="00CE559A">
        <w:t>Hozzájárulok, hogy a jel</w:t>
      </w:r>
      <w:r w:rsidR="00630A92" w:rsidRPr="00CE559A">
        <w:t>en munkám alapadatait (szerző</w:t>
      </w:r>
      <w:r w:rsidRPr="00CE559A">
        <w:t>, cím, angol és magyar nyelvű tartalmi kivonat, készítés éve, konzulens(</w:t>
      </w:r>
      <w:proofErr w:type="spellStart"/>
      <w:r w:rsidRPr="00CE559A">
        <w:t>ek</w:t>
      </w:r>
      <w:proofErr w:type="spellEnd"/>
      <w:r w:rsidRPr="00CE559A">
        <w:t xml:space="preserve">) neve) a BME VIK nyilvánosan hozzáférhető elektronikus formában, a munka teljes szövegét pedig az egyetem belső hálózatán keresztül (vagy </w:t>
      </w:r>
      <w:r w:rsidR="00730B3C" w:rsidRPr="00CE559A">
        <w:t>hitelesített</w:t>
      </w:r>
      <w:r w:rsidRPr="00CE559A">
        <w:t xml:space="preserve"> felhasználók számára) </w:t>
      </w:r>
      <w:proofErr w:type="spellStart"/>
      <w:r w:rsidRPr="00CE559A">
        <w:t>közzétegye</w:t>
      </w:r>
      <w:proofErr w:type="spellEnd"/>
      <w:r w:rsidRPr="00CE559A">
        <w:t xml:space="preserve">. Kijelentem, hogy a benyújtott munka és annak elektronikus verziója megegyezik. Dékáni engedéllyel titkosított diplomatervek esetén a dolgozat szövege csak 3 év </w:t>
      </w:r>
      <w:r w:rsidR="002D7DA9" w:rsidRPr="00CE559A">
        <w:t>eltelte után</w:t>
      </w:r>
      <w:r w:rsidRPr="00CE559A">
        <w:t xml:space="preserve"> válik hozzáférhetővé.</w:t>
      </w:r>
    </w:p>
    <w:p w14:paraId="00549213" w14:textId="7D6E97B8" w:rsidR="00681E99" w:rsidRPr="00CE559A" w:rsidRDefault="00681E99" w:rsidP="00681E99">
      <w:pPr>
        <w:pStyle w:val="Nyilatkozatkeltezs"/>
      </w:pPr>
      <w:r w:rsidRPr="00CE559A">
        <w:t xml:space="preserve">Kelt: Budapest, </w:t>
      </w:r>
      <w:r w:rsidR="00630A92" w:rsidRPr="00CE559A">
        <w:t>20</w:t>
      </w:r>
      <w:r w:rsidR="00680AF5" w:rsidRPr="00CE559A">
        <w:t>22</w:t>
      </w:r>
      <w:r w:rsidR="00630A92" w:rsidRPr="00CE559A">
        <w:t xml:space="preserve">. </w:t>
      </w:r>
      <w:r w:rsidR="00680AF5" w:rsidRPr="00CE559A">
        <w:t>04</w:t>
      </w:r>
      <w:r w:rsidR="00630A92" w:rsidRPr="00CE559A">
        <w:t xml:space="preserve">. </w:t>
      </w:r>
      <w:r w:rsidR="00680AF5" w:rsidRPr="00CE559A">
        <w:t>21</w:t>
      </w:r>
    </w:p>
    <w:p w14:paraId="47749B79" w14:textId="77777777" w:rsidR="00681E99" w:rsidRPr="00CE559A" w:rsidRDefault="005E01E0" w:rsidP="00854BDC">
      <w:pPr>
        <w:pStyle w:val="Nyilatkozatalrs"/>
        <w:rPr>
          <w:noProof w:val="0"/>
        </w:rPr>
      </w:pPr>
      <w:r w:rsidRPr="00CE559A">
        <w:rPr>
          <w:noProof w:val="0"/>
        </w:rPr>
        <w:tab/>
      </w:r>
      <w:r w:rsidR="00854BDC" w:rsidRPr="00CE559A">
        <w:rPr>
          <w:noProof w:val="0"/>
        </w:rPr>
        <w:t>...</w:t>
      </w:r>
      <w:r w:rsidRPr="00CE559A">
        <w:rPr>
          <w:noProof w:val="0"/>
        </w:rPr>
        <w:t>…………………………………………….</w:t>
      </w:r>
    </w:p>
    <w:p w14:paraId="5F7D501E" w14:textId="75C0A685" w:rsidR="005E01E0" w:rsidRPr="00CE559A" w:rsidRDefault="00630A92" w:rsidP="00630A92">
      <w:pPr>
        <w:pStyle w:val="Nyilatkozatalrs"/>
        <w:ind w:firstLine="634"/>
        <w:rPr>
          <w:noProof w:val="0"/>
        </w:rPr>
      </w:pPr>
      <w:r w:rsidRPr="00CE559A">
        <w:rPr>
          <w:noProof w:val="0"/>
        </w:rPr>
        <w:t xml:space="preserve">                        </w:t>
      </w:r>
      <w:r w:rsidR="00680AF5" w:rsidRPr="00CE559A">
        <w:rPr>
          <w:noProof w:val="0"/>
        </w:rPr>
        <w:t>Sándor Dávid</w:t>
      </w:r>
    </w:p>
    <w:p w14:paraId="65776AFC" w14:textId="77777777" w:rsidR="00854BDC" w:rsidRPr="00CE559A" w:rsidRDefault="00854BDC" w:rsidP="00854BDC">
      <w:pPr>
        <w:pStyle w:val="Nyilatkozatszveg"/>
      </w:pPr>
    </w:p>
    <w:p w14:paraId="31502874" w14:textId="77777777" w:rsidR="00681E99" w:rsidRPr="00CE559A" w:rsidRDefault="00681E99" w:rsidP="00267677">
      <w:pPr>
        <w:sectPr w:rsidR="00681E99" w:rsidRPr="00CE559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Pr="00CE559A" w:rsidRDefault="0063585C" w:rsidP="00816BCB">
      <w:pPr>
        <w:pStyle w:val="Fejezetcimszmozsnlkl"/>
      </w:pPr>
      <w:bookmarkStart w:id="0" w:name="_Toc120051533"/>
      <w:r w:rsidRPr="00CE559A">
        <w:lastRenderedPageBreak/>
        <w:t>Összefoglaló</w:t>
      </w:r>
      <w:bookmarkEnd w:id="0"/>
    </w:p>
    <w:p w14:paraId="2E0E5560" w14:textId="77777777" w:rsidR="00630A92" w:rsidRPr="00CE559A" w:rsidRDefault="00630A92" w:rsidP="00630A92">
      <w:r w:rsidRPr="00CE559A">
        <w:t xml:space="preserve">A szakdolgozat, vagy diplomaterv elkészítése minden egyetemi hallgató életében egy fontos mérföldkő. Lehetőséget ad arra, hogy az egyetemi évei során megtanultakat kamatoztassa és eredményeit szélesebb közönség előtt bemutassa, s mérnöki rátermettségét bizonyítsa. </w:t>
      </w:r>
      <w:r w:rsidR="0003623B" w:rsidRPr="00CE559A">
        <w:t xml:space="preserve">Fontos azonban, hogy a dolgozat elkészítésének folyamata számos csapdát is rejt magában. Rossz időgazdálkodás, hiányos szövegszerkesztési ismeretek, illetve a dolgozat készítéséhez nélkülözhetetlen „műfaji” szabályok ismeretének hiánya könnyen oda vezethetnek, hogy egy egyébként jelentős időbefektetéssel készült kiemelkedő szoftver is csak gyengébb minősítést kapjon a gyenge minőségű dolgozat miatt. </w:t>
      </w:r>
    </w:p>
    <w:p w14:paraId="76EE1937" w14:textId="77777777" w:rsidR="0003623B" w:rsidRPr="00CE559A" w:rsidRDefault="0003623B" w:rsidP="00630A92">
      <w:r w:rsidRPr="00CE559A">
        <w:t xml:space="preserve">E dokumentum – amellett, hogy egy általános szerkesztési keretet ad a dolgozatodnak – összefoglalja a szakdolgozat/diplomaterv írás írott és íratlan szabályait. Összeszedjük a Word kezelésének legfontosabb részeit (címsorok, ábrák, irodalomjegyzék stb.), a dolgozat felépítésének általános tartalmi és szerkezeti irányelveit. </w:t>
      </w:r>
      <w:r w:rsidR="005334AD" w:rsidRPr="00CE559A">
        <w:t>Bár mindenkire igazítható sablon természetesen nem létezik, megadjuk azokat az általános arányokat, oldalszámokat, amelyek betartásával jó eséllyel készíthetsz egy színvonalas dolgozatot. A részletes és pontokba szedett elvárás-lista nem csupán a dolgozat írásakor, de akár más dolgozatok értékelésekor is kiváló támpontként szolgálhat.</w:t>
      </w:r>
    </w:p>
    <w:p w14:paraId="274A4EEA" w14:textId="77777777" w:rsidR="005334AD" w:rsidRPr="00CE559A" w:rsidRDefault="005334AD" w:rsidP="00630A92">
      <w:r w:rsidRPr="00CE559A">
        <w:t>Az itt átadott ismeretek és szemléletmód nem csupán az aktuális feladatod leküzdésében segíthet, de hosszútávon is számos praktikus fogással bővítheti a szövegszerkesztési és dokumentumkészítési eszköztáradat.</w:t>
      </w:r>
    </w:p>
    <w:p w14:paraId="68C22B44" w14:textId="77777777" w:rsidR="0063585C" w:rsidRPr="00CE559A" w:rsidRDefault="0063585C" w:rsidP="00816BCB">
      <w:pPr>
        <w:pStyle w:val="Fejezetcimszmozsnlkl"/>
      </w:pPr>
      <w:bookmarkStart w:id="1" w:name="_Toc120051534"/>
      <w:proofErr w:type="spellStart"/>
      <w:r w:rsidRPr="00CE559A">
        <w:lastRenderedPageBreak/>
        <w:t>Abstract</w:t>
      </w:r>
      <w:bookmarkEnd w:id="1"/>
      <w:proofErr w:type="spellEnd"/>
    </w:p>
    <w:p w14:paraId="7C02BBBF" w14:textId="77777777" w:rsidR="005334AD" w:rsidRPr="00CE559A" w:rsidRDefault="00692605" w:rsidP="005334AD">
      <w:r w:rsidRPr="00CE559A">
        <w:t>Ide jön a</w:t>
      </w:r>
      <w:r w:rsidR="000A7483" w:rsidRPr="00CE559A">
        <w:t xml:space="preserve"> ½-</w:t>
      </w:r>
      <w:r w:rsidR="00D23BFC" w:rsidRPr="00CE559A">
        <w:t>1 oldalas a</w:t>
      </w:r>
      <w:r w:rsidRPr="00CE559A">
        <w:t>ngol nyelvű összefoglaló</w:t>
      </w:r>
      <w:r w:rsidR="000A7483" w:rsidRPr="00CE559A">
        <w:t>, amelynek szövege a</w:t>
      </w:r>
      <w:r w:rsidR="002D0621" w:rsidRPr="00CE559A">
        <w:t xml:space="preserve"> Diplomaterv</w:t>
      </w:r>
      <w:r w:rsidR="000A7483" w:rsidRPr="00CE559A">
        <w:t xml:space="preserve"> Portálra külön is feltöltésre kerül</w:t>
      </w:r>
      <w:r w:rsidRPr="00CE559A">
        <w:t>.</w:t>
      </w:r>
      <w:r w:rsidR="005334AD" w:rsidRPr="00CE559A">
        <w:t xml:space="preserve"> Ez a magyar nyelvű összefoglaló angolra fordított változata.</w:t>
      </w:r>
    </w:p>
    <w:p w14:paraId="0FE98BBF" w14:textId="290054A9" w:rsidR="001A57BC" w:rsidRPr="00CE559A" w:rsidRDefault="003F5425" w:rsidP="006A1B7F">
      <w:pPr>
        <w:pStyle w:val="Cmsor1"/>
      </w:pPr>
      <w:bookmarkStart w:id="2" w:name="_Toc332797397"/>
      <w:bookmarkStart w:id="3" w:name="_Toc120051535"/>
      <w:r w:rsidRPr="00CE559A">
        <w:lastRenderedPageBreak/>
        <w:t>Bevezetés</w:t>
      </w:r>
      <w:bookmarkEnd w:id="2"/>
      <w:bookmarkEnd w:id="3"/>
    </w:p>
    <w:p w14:paraId="0CBC9D62" w14:textId="276A8AB2" w:rsidR="002D260E" w:rsidRPr="00CE559A" w:rsidRDefault="002D260E" w:rsidP="002D260E">
      <w:r w:rsidRPr="00CE559A">
        <w:t>A feladat bemutatása.</w:t>
      </w:r>
    </w:p>
    <w:p w14:paraId="2E4C205A" w14:textId="1104465E" w:rsidR="002D260E" w:rsidRPr="00CE559A" w:rsidRDefault="002D260E" w:rsidP="009D6082">
      <w:pPr>
        <w:pStyle w:val="Cmsor2"/>
      </w:pPr>
      <w:bookmarkStart w:id="4" w:name="_Toc120051536"/>
      <w:r w:rsidRPr="00CE559A">
        <w:t>Motiváció</w:t>
      </w:r>
      <w:bookmarkEnd w:id="4"/>
    </w:p>
    <w:p w14:paraId="6C0C4B2E" w14:textId="7B66FB05" w:rsidR="002D260E" w:rsidRPr="00CE559A" w:rsidRDefault="002D260E" w:rsidP="002D260E">
      <w:r w:rsidRPr="00CE559A">
        <w:t>A motiváció ismertetése.</w:t>
      </w:r>
    </w:p>
    <w:p w14:paraId="62D79D59" w14:textId="1A964C64" w:rsidR="002D260E" w:rsidRPr="00CE559A" w:rsidRDefault="002D260E" w:rsidP="009D6082">
      <w:pPr>
        <w:pStyle w:val="Cmsor2"/>
      </w:pPr>
      <w:bookmarkStart w:id="5" w:name="_Toc120051537"/>
      <w:r w:rsidRPr="00CE559A">
        <w:t>A dolgozat szerkezete</w:t>
      </w:r>
      <w:bookmarkEnd w:id="5"/>
    </w:p>
    <w:p w14:paraId="12FD6715" w14:textId="3CCAB487" w:rsidR="002D260E" w:rsidRPr="00CE559A" w:rsidRDefault="002D260E" w:rsidP="002D260E">
      <w:r w:rsidRPr="00CE559A">
        <w:t>A dolgozat szerkezetének bemutatása.</w:t>
      </w:r>
    </w:p>
    <w:p w14:paraId="67B8AB75" w14:textId="49DEE403" w:rsidR="00877820" w:rsidRPr="00CE559A" w:rsidRDefault="009D6082" w:rsidP="005334AD">
      <w:pPr>
        <w:pStyle w:val="Cmsor1"/>
      </w:pPr>
      <w:bookmarkStart w:id="6" w:name="_Toc120051538"/>
      <w:r w:rsidRPr="00CE559A">
        <w:lastRenderedPageBreak/>
        <w:t>Háttérismeretek</w:t>
      </w:r>
      <w:bookmarkEnd w:id="6"/>
    </w:p>
    <w:p w14:paraId="06DE1372" w14:textId="1E91E931" w:rsidR="00A872AB" w:rsidRPr="00CE559A" w:rsidRDefault="00A872AB" w:rsidP="00A872AB">
      <w:r w:rsidRPr="00CE559A">
        <w:t>A</w:t>
      </w:r>
      <w:r w:rsidR="00C37475" w:rsidRPr="00CE559A">
        <w:t xml:space="preserve">z alábbi fejezetben olyan témakörök, fogalmak, technológiák kerülnek bemutatásra, amelyek a diplomaterv </w:t>
      </w:r>
      <w:r w:rsidR="00B927E8" w:rsidRPr="00CE559A">
        <w:t>értelmezését segítik</w:t>
      </w:r>
      <w:r w:rsidR="00C37475" w:rsidRPr="00CE559A">
        <w:t xml:space="preserve">. </w:t>
      </w:r>
      <w:r w:rsidR="00B927E8" w:rsidRPr="00CE559A">
        <w:t xml:space="preserve">A fejezetnek nem célja az adott témakörök részletes dokumentációja, a hangsúly minden esetben a </w:t>
      </w:r>
      <w:r w:rsidR="000D48DF" w:rsidRPr="00CE559A">
        <w:t>diplomaterv megértéséhez elengedhetetlen</w:t>
      </w:r>
      <w:r w:rsidR="00B748FC" w:rsidRPr="00CE559A">
        <w:t xml:space="preserve">ül fontos </w:t>
      </w:r>
      <w:r w:rsidR="00CF172C" w:rsidRPr="00CE559A">
        <w:t xml:space="preserve">fogalmak </w:t>
      </w:r>
      <w:r w:rsidR="00B748FC" w:rsidRPr="00CE559A">
        <w:t>bemutatásán van.</w:t>
      </w:r>
      <w:r w:rsidR="00B17FC5" w:rsidRPr="00CE559A">
        <w:t xml:space="preserve"> Amennyiben az Olvasó </w:t>
      </w:r>
      <w:r w:rsidR="00580135" w:rsidRPr="00CE559A">
        <w:t>egy adott témakörhöz kapcsolódó további szakirodalmat keres, ajánlom az irodalomjegyzékben összegyűjtött források, hivatkozások</w:t>
      </w:r>
      <w:r w:rsidR="00401A45" w:rsidRPr="00CE559A">
        <w:t xml:space="preserve"> </w:t>
      </w:r>
      <w:r w:rsidR="004137DB" w:rsidRPr="00CE559A">
        <w:t>tanulmányozását</w:t>
      </w:r>
      <w:r w:rsidR="00401A45" w:rsidRPr="00CE559A">
        <w:t>.</w:t>
      </w:r>
    </w:p>
    <w:p w14:paraId="067B0468" w14:textId="59931EBB" w:rsidR="00444B68" w:rsidRPr="00CE559A" w:rsidRDefault="00444B68" w:rsidP="00AB647B">
      <w:pPr>
        <w:pStyle w:val="Cmsor2"/>
      </w:pPr>
      <w:bookmarkStart w:id="7" w:name="_Toc120051539"/>
      <w:proofErr w:type="spellStart"/>
      <w:r w:rsidRPr="00CE559A">
        <w:t>Biometri</w:t>
      </w:r>
      <w:r w:rsidR="007114F2" w:rsidRPr="00CE559A">
        <w:t>kus</w:t>
      </w:r>
      <w:proofErr w:type="spellEnd"/>
      <w:r w:rsidR="007114F2" w:rsidRPr="00CE559A">
        <w:t xml:space="preserve"> </w:t>
      </w:r>
      <w:proofErr w:type="spellStart"/>
      <w:r w:rsidR="007114F2" w:rsidRPr="00CE559A">
        <w:t>autentikáció</w:t>
      </w:r>
      <w:bookmarkEnd w:id="7"/>
      <w:proofErr w:type="spellEnd"/>
    </w:p>
    <w:p w14:paraId="00E20255" w14:textId="61B9E114" w:rsidR="008231B0" w:rsidRPr="00CE559A" w:rsidRDefault="008779BE" w:rsidP="00AB647B">
      <w:r w:rsidRPr="00CE559A">
        <w:t xml:space="preserve">A </w:t>
      </w:r>
      <w:proofErr w:type="spellStart"/>
      <w:r w:rsidRPr="00CE559A">
        <w:t>biometrikus</w:t>
      </w:r>
      <w:proofErr w:type="spellEnd"/>
      <w:r w:rsidRPr="00CE559A">
        <w:t xml:space="preserve"> </w:t>
      </w:r>
      <w:proofErr w:type="spellStart"/>
      <w:r w:rsidRPr="00CE559A">
        <w:t>autentikáció</w:t>
      </w:r>
      <w:proofErr w:type="spellEnd"/>
      <w:r w:rsidR="00E10AE2" w:rsidRPr="00CE559A">
        <w:t xml:space="preserve"> </w:t>
      </w:r>
      <w:r w:rsidR="0061708B" w:rsidRPr="00CE559A">
        <w:t xml:space="preserve">alatt </w:t>
      </w:r>
      <w:r w:rsidR="000D2BA8" w:rsidRPr="00CE559A">
        <w:t xml:space="preserve">a </w:t>
      </w:r>
      <w:r w:rsidR="0061708B" w:rsidRPr="00CE559A">
        <w:t>hitelesítési mechanizmusok</w:t>
      </w:r>
      <w:r w:rsidR="000D2BA8" w:rsidRPr="00CE559A">
        <w:t>nak egy olyan családját</w:t>
      </w:r>
      <w:r w:rsidR="0061708B" w:rsidRPr="00CE559A">
        <w:t xml:space="preserve"> értjük, amelyek alapjául</w:t>
      </w:r>
      <w:r w:rsidR="00B36A50" w:rsidRPr="00CE559A">
        <w:t xml:space="preserve"> </w:t>
      </w:r>
      <w:r w:rsidR="00214ECF" w:rsidRPr="00CE559A">
        <w:t>valamilyen biológiai megkülönböztető jel, vagy</w:t>
      </w:r>
      <w:r w:rsidR="009A0916" w:rsidRPr="00CE559A">
        <w:t xml:space="preserve"> viselkedésbeli karakterisztika szolgál.</w:t>
      </w:r>
      <w:r w:rsidR="00A63A9F" w:rsidRPr="00CE559A">
        <w:t xml:space="preserve"> Általánosságban a </w:t>
      </w:r>
      <w:proofErr w:type="spellStart"/>
      <w:r w:rsidR="00A63A9F" w:rsidRPr="00CE559A">
        <w:t>biometrikus</w:t>
      </w:r>
      <w:proofErr w:type="spellEnd"/>
      <w:r w:rsidR="00A63A9F" w:rsidRPr="00CE559A">
        <w:t xml:space="preserve"> </w:t>
      </w:r>
      <w:proofErr w:type="spellStart"/>
      <w:r w:rsidR="00A63A9F" w:rsidRPr="00CE559A">
        <w:t>autentikációs</w:t>
      </w:r>
      <w:proofErr w:type="spellEnd"/>
      <w:r w:rsidR="00A63A9F" w:rsidRPr="00CE559A">
        <w:t xml:space="preserve"> megoldásokról elmondható, hogy az azonosítás alapjául </w:t>
      </w:r>
      <w:r w:rsidR="00572B20" w:rsidRPr="00CE559A">
        <w:t xml:space="preserve">hasznát információt </w:t>
      </w:r>
      <w:r w:rsidR="00A63A9F" w:rsidRPr="00CE559A">
        <w:t>nehezebb ellopni vagy hamisítani</w:t>
      </w:r>
      <w:r w:rsidR="00572B20" w:rsidRPr="00CE559A">
        <w:t>, mint a klasszikus</w:t>
      </w:r>
      <w:r w:rsidR="004B2051" w:rsidRPr="00CE559A">
        <w:t xml:space="preserve"> jelszó alapú</w:t>
      </w:r>
      <w:r w:rsidR="00CC7816" w:rsidRPr="00CE559A">
        <w:t xml:space="preserve"> megoldások esetén</w:t>
      </w:r>
      <w:r w:rsidR="00C61AD0" w:rsidRPr="00CE559A">
        <w:t>.</w:t>
      </w:r>
    </w:p>
    <w:p w14:paraId="451157D0" w14:textId="32FC9D00" w:rsidR="00AB647B" w:rsidRPr="00CE559A" w:rsidRDefault="006E0FBD" w:rsidP="00AB647B">
      <w:r w:rsidRPr="00CE559A">
        <w:t xml:space="preserve">Ez részben annak köszönhető, hogy a klasszikus hitelesítési megoldások determinisztikusak, azaz például egy jelszó esetén 100%-os karakteregyezés szükséges a sikeres hitelesítéshez. Ezzel ellentétben a </w:t>
      </w:r>
      <w:proofErr w:type="spellStart"/>
      <w:r w:rsidRPr="00CE559A">
        <w:t>biometrikus</w:t>
      </w:r>
      <w:proofErr w:type="spellEnd"/>
      <w:r w:rsidRPr="00CE559A">
        <w:t xml:space="preserve"> megoldások </w:t>
      </w:r>
      <w:proofErr w:type="spellStart"/>
      <w:r w:rsidRPr="00CE559A">
        <w:t>probabillisztikusak</w:t>
      </w:r>
      <w:proofErr w:type="spellEnd"/>
      <w:r w:rsidRPr="00CE559A">
        <w:t xml:space="preserve"> (valószínűségi alapon működnek). </w:t>
      </w:r>
      <w:r w:rsidR="008231B0" w:rsidRPr="00CE559A">
        <w:t xml:space="preserve">Egy jelszavas hitelesítés esetén a rendszer </w:t>
      </w:r>
      <w:r w:rsidR="008231B0" w:rsidRPr="00CE559A">
        <w:rPr>
          <w:i/>
          <w:iCs/>
        </w:rPr>
        <w:t>mindenkit</w:t>
      </w:r>
      <w:r w:rsidR="008231B0" w:rsidRPr="00CE559A">
        <w:t xml:space="preserve"> beenged, aki a helyes jelszót adja meg, tehát tulajdonképpen bárki, aki el tudja lopni,</w:t>
      </w:r>
      <w:r w:rsidR="00172E08" w:rsidRPr="00CE559A">
        <w:t xml:space="preserve"> vagy</w:t>
      </w:r>
      <w:r w:rsidR="008231B0" w:rsidRPr="00CE559A">
        <w:t xml:space="preserve"> fel tudja törni a jelszót kérdés nélkül hozzáfér a rendszerhez.</w:t>
      </w:r>
      <w:r w:rsidR="003E5A20" w:rsidRPr="00CE559A">
        <w:t xml:space="preserve"> Ezzel szemben egy </w:t>
      </w:r>
      <w:proofErr w:type="spellStart"/>
      <w:r w:rsidR="003E5A20" w:rsidRPr="00CE559A">
        <w:t>biometrikus</w:t>
      </w:r>
      <w:proofErr w:type="spellEnd"/>
      <w:r w:rsidR="003E5A20" w:rsidRPr="00CE559A">
        <w:t xml:space="preserve"> </w:t>
      </w:r>
      <w:proofErr w:type="spellStart"/>
      <w:r w:rsidR="003E5A20" w:rsidRPr="00CE559A">
        <w:t>autentikációs</w:t>
      </w:r>
      <w:proofErr w:type="spellEnd"/>
      <w:r w:rsidR="003E5A20" w:rsidRPr="00CE559A">
        <w:t xml:space="preserve"> </w:t>
      </w:r>
      <w:r w:rsidR="00976AEB" w:rsidRPr="00CE559A">
        <w:t>eredménye egy százalékos érték</w:t>
      </w:r>
      <w:r w:rsidR="003E5A20" w:rsidRPr="00CE559A">
        <w:t xml:space="preserve">, </w:t>
      </w:r>
      <w:r w:rsidR="00976AEB" w:rsidRPr="00CE559A">
        <w:t xml:space="preserve">azaz </w:t>
      </w:r>
      <w:r w:rsidR="003E5A20" w:rsidRPr="00CE559A">
        <w:t>mennyire valószínű az, hogy a felhasználó tényleg az</w:t>
      </w:r>
      <w:r w:rsidR="00DC4887" w:rsidRPr="00CE559A">
        <w:t>,</w:t>
      </w:r>
      <w:r w:rsidR="003E5A20" w:rsidRPr="00CE559A">
        <w:t xml:space="preserve"> akinek mondja magát.</w:t>
      </w:r>
    </w:p>
    <w:p w14:paraId="19EC6865" w14:textId="0BAD2B40" w:rsidR="00DC4887" w:rsidRPr="00CE559A" w:rsidRDefault="00033F69" w:rsidP="00AB647B">
      <w:r w:rsidRPr="00CE559A">
        <w:t>A</w:t>
      </w:r>
      <w:r w:rsidR="00B15D5C" w:rsidRPr="00CE559A">
        <w:t>z ilyen megoldások alapjául szolgáló</w:t>
      </w:r>
      <w:r w:rsidRPr="00CE559A">
        <w:t xml:space="preserve"> </w:t>
      </w:r>
      <w:proofErr w:type="spellStart"/>
      <w:r w:rsidRPr="00CE559A">
        <w:t>biometriákat</w:t>
      </w:r>
      <w:proofErr w:type="spellEnd"/>
      <w:r w:rsidRPr="00CE559A">
        <w:t xml:space="preserve"> alapvetően két nagyobb</w:t>
      </w:r>
      <w:r w:rsidR="00B15D5C" w:rsidRPr="00CE559A">
        <w:t xml:space="preserve"> csoportra lehet osztani</w:t>
      </w:r>
      <w:r w:rsidR="00EA620B" w:rsidRPr="00CE559A">
        <w:t>:</w:t>
      </w:r>
    </w:p>
    <w:p w14:paraId="0D60F69E" w14:textId="242A6186" w:rsidR="00310D26" w:rsidRPr="00CE559A" w:rsidRDefault="00310D26" w:rsidP="00310D26">
      <w:pPr>
        <w:pStyle w:val="Listaszerbekezds"/>
        <w:numPr>
          <w:ilvl w:val="0"/>
          <w:numId w:val="33"/>
        </w:numPr>
        <w:rPr>
          <w:b/>
          <w:bCs/>
        </w:rPr>
      </w:pPr>
      <w:r w:rsidRPr="00CE559A">
        <w:rPr>
          <w:b/>
          <w:bCs/>
        </w:rPr>
        <w:t>Fiziológiai (statikus)</w:t>
      </w:r>
    </w:p>
    <w:p w14:paraId="08EC10C6" w14:textId="29412701" w:rsidR="00310D26" w:rsidRPr="00CE559A" w:rsidRDefault="00310D26" w:rsidP="00310D26">
      <w:pPr>
        <w:pStyle w:val="Listaszerbekezds"/>
        <w:ind w:left="1080" w:firstLine="0"/>
      </w:pPr>
      <w:r w:rsidRPr="00CE559A">
        <w:t>A felhasználó fizikai karakterisztikáit használják, például újlenyomat, retina, arc formája, vénák szerkezete.</w:t>
      </w:r>
    </w:p>
    <w:p w14:paraId="0B02B09F" w14:textId="28B749AA" w:rsidR="00310D26" w:rsidRPr="00CE559A" w:rsidRDefault="00310D26" w:rsidP="00310D26">
      <w:pPr>
        <w:pStyle w:val="Listaszerbekezds"/>
        <w:numPr>
          <w:ilvl w:val="0"/>
          <w:numId w:val="33"/>
        </w:numPr>
        <w:rPr>
          <w:b/>
          <w:bCs/>
        </w:rPr>
      </w:pPr>
      <w:r w:rsidRPr="00CE559A">
        <w:rPr>
          <w:b/>
          <w:bCs/>
        </w:rPr>
        <w:t>Viselkedés alapú (dinamikus)</w:t>
      </w:r>
    </w:p>
    <w:p w14:paraId="1A91CF9C" w14:textId="0F84856B" w:rsidR="0055654B" w:rsidRPr="00CE559A" w:rsidRDefault="0055654B" w:rsidP="0055654B">
      <w:pPr>
        <w:ind w:left="1080" w:firstLine="0"/>
        <w:rPr>
          <w:b/>
          <w:bCs/>
        </w:rPr>
      </w:pPr>
      <w:r w:rsidRPr="00CE559A">
        <w:t xml:space="preserve">A felhasználó viselkedési karakterisztikáit használják, például kézírás, beszéd, mozgás, billentyű leütések ritmikája, </w:t>
      </w:r>
      <w:r w:rsidR="00D740B3" w:rsidRPr="00CE559A">
        <w:rPr>
          <w:b/>
          <w:bCs/>
        </w:rPr>
        <w:t>kurzor</w:t>
      </w:r>
      <w:r w:rsidRPr="00CE559A">
        <w:rPr>
          <w:b/>
          <w:bCs/>
        </w:rPr>
        <w:t>mozgás.</w:t>
      </w:r>
    </w:p>
    <w:p w14:paraId="3F08970F" w14:textId="4A1C3E34" w:rsidR="00D869EB" w:rsidRPr="00CE559A" w:rsidRDefault="006B05B4" w:rsidP="00D869EB">
      <w:pPr>
        <w:pStyle w:val="Cmsor2"/>
      </w:pPr>
      <w:bookmarkStart w:id="8" w:name="_Toc120051540"/>
      <w:r w:rsidRPr="00CE559A">
        <w:lastRenderedPageBreak/>
        <w:t>Folyamatos</w:t>
      </w:r>
      <w:r w:rsidR="00A67D15" w:rsidRPr="00CE559A">
        <w:t xml:space="preserve"> </w:t>
      </w:r>
      <w:proofErr w:type="spellStart"/>
      <w:r w:rsidR="00A67D15" w:rsidRPr="00CE559A">
        <w:t>autentikáció</w:t>
      </w:r>
      <w:bookmarkEnd w:id="8"/>
      <w:proofErr w:type="spellEnd"/>
    </w:p>
    <w:p w14:paraId="49D09798" w14:textId="2153185D" w:rsidR="00A35FFF" w:rsidRPr="00CE559A" w:rsidRDefault="00A35FFF" w:rsidP="00A35FFF">
      <w:pPr>
        <w:keepNext/>
      </w:pPr>
      <w:r w:rsidRPr="00CE559A">
        <w:rPr>
          <w:noProof/>
        </w:rPr>
        <w:drawing>
          <wp:anchor distT="0" distB="0" distL="114300" distR="114300" simplePos="0" relativeHeight="251632640" behindDoc="0" locked="0" layoutInCell="1" allowOverlap="1" wp14:anchorId="1FDD3A39" wp14:editId="64802FC2">
            <wp:simplePos x="0" y="0"/>
            <wp:positionH relativeFrom="column">
              <wp:posOffset>-635</wp:posOffset>
            </wp:positionH>
            <wp:positionV relativeFrom="paragraph">
              <wp:posOffset>1968288</wp:posOffset>
            </wp:positionV>
            <wp:extent cx="5391785" cy="1747520"/>
            <wp:effectExtent l="0" t="0" r="0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869EB" w:rsidRPr="00CE559A">
        <w:t xml:space="preserve">A folyamatos </w:t>
      </w:r>
      <w:proofErr w:type="spellStart"/>
      <w:r w:rsidR="00D869EB" w:rsidRPr="00CE559A">
        <w:t>autentikáció</w:t>
      </w:r>
      <w:proofErr w:type="spellEnd"/>
      <w:r w:rsidR="00D869EB" w:rsidRPr="00CE559A">
        <w:t xml:space="preserve"> egy olyan hitelesítési módszer</w:t>
      </w:r>
      <w:r w:rsidR="00DC4562" w:rsidRPr="00CE559A">
        <w:t>, ahol a felhasználó személyazonosságát valós időben lehet megerősíteni.</w:t>
      </w:r>
      <w:r w:rsidR="00597524" w:rsidRPr="00CE559A">
        <w:t xml:space="preserve"> </w:t>
      </w:r>
      <w:r w:rsidR="00225A1F" w:rsidRPr="00CE559A">
        <w:t xml:space="preserve">A klasszikus statikus </w:t>
      </w:r>
      <w:proofErr w:type="spellStart"/>
      <w:r w:rsidR="00225A1F" w:rsidRPr="00CE559A">
        <w:t>autentikációtól</w:t>
      </w:r>
      <w:proofErr w:type="spellEnd"/>
      <w:r w:rsidR="00225A1F" w:rsidRPr="00CE559A">
        <w:t xml:space="preserve"> (például egy jelszó megadása) abban tér el, hogy a felhasználót a teljes munkamenet során, folyamatosan ellenőrzi. </w:t>
      </w:r>
      <w:r w:rsidR="00846E4A" w:rsidRPr="00CE559A">
        <w:t>A</w:t>
      </w:r>
      <w:r w:rsidR="00332C4D" w:rsidRPr="00CE559A">
        <w:t xml:space="preserve"> folyamatos </w:t>
      </w:r>
      <w:proofErr w:type="spellStart"/>
      <w:r w:rsidR="00332C4D" w:rsidRPr="00CE559A">
        <w:t>autentikációs</w:t>
      </w:r>
      <w:proofErr w:type="spellEnd"/>
      <w:r w:rsidR="00332C4D" w:rsidRPr="00CE559A">
        <w:t xml:space="preserve"> módszerek alapja leggyakrabban viselkedési minták vagy </w:t>
      </w:r>
      <w:proofErr w:type="spellStart"/>
      <w:r w:rsidR="00332C4D" w:rsidRPr="00CE559A">
        <w:t>biometriák</w:t>
      </w:r>
      <w:proofErr w:type="spellEnd"/>
      <w:r w:rsidR="00332C4D" w:rsidRPr="00CE559A">
        <w:t xml:space="preserve"> szoktak lenni.</w:t>
      </w:r>
      <w:r w:rsidR="00597524" w:rsidRPr="00CE559A">
        <w:t xml:space="preserve"> Előnye, hogy a munkafolyamat megszakítása nélkül tud működni, a felhasználó számára láthatatlan módon.</w:t>
      </w:r>
    </w:p>
    <w:bookmarkStart w:id="9" w:name="_Ref119166986"/>
    <w:bookmarkStart w:id="10" w:name="_Ref117854021"/>
    <w:p w14:paraId="266A3856" w14:textId="521C2065" w:rsidR="00794E1C" w:rsidRPr="00CE559A" w:rsidRDefault="00A35FFF" w:rsidP="00970B78">
      <w:pPr>
        <w:pStyle w:val="Kpalrs"/>
      </w:pPr>
      <w:r w:rsidRPr="00CE559A">
        <w:fldChar w:fldCharType="begin"/>
      </w:r>
      <w:r w:rsidRPr="00CE559A">
        <w:instrText xml:space="preserve"> SEQ ábra \* ARABIC </w:instrText>
      </w:r>
      <w:r w:rsidRPr="00CE559A">
        <w:fldChar w:fldCharType="separate"/>
      </w:r>
      <w:r w:rsidR="00795B10">
        <w:rPr>
          <w:noProof/>
        </w:rPr>
        <w:t>1</w:t>
      </w:r>
      <w:r w:rsidRPr="00CE559A">
        <w:fldChar w:fldCharType="end"/>
      </w:r>
      <w:r w:rsidRPr="00CE559A">
        <w:t>. ábra</w:t>
      </w:r>
      <w:bookmarkEnd w:id="9"/>
      <w:r w:rsidRPr="00CE559A">
        <w:t xml:space="preserve"> A folyamatos </w:t>
      </w:r>
      <w:proofErr w:type="spellStart"/>
      <w:r w:rsidRPr="00CE559A">
        <w:t>autentikáció</w:t>
      </w:r>
      <w:bookmarkEnd w:id="10"/>
      <w:proofErr w:type="spellEnd"/>
    </w:p>
    <w:p w14:paraId="2A358B95" w14:textId="22FA187E" w:rsidR="009C3E19" w:rsidRPr="00CE559A" w:rsidRDefault="00A35FFF" w:rsidP="009C3E19">
      <w:r w:rsidRPr="00CE559A">
        <w:t xml:space="preserve">A folyamatos </w:t>
      </w:r>
      <w:proofErr w:type="spellStart"/>
      <w:r w:rsidRPr="00CE559A">
        <w:t>autentikáció</w:t>
      </w:r>
      <w:proofErr w:type="spellEnd"/>
      <w:r w:rsidRPr="00CE559A">
        <w:t xml:space="preserve"> </w:t>
      </w:r>
      <w:r w:rsidR="003E1D77" w:rsidRPr="00CE559A">
        <w:t>működéséről ad egy áttekintő képet az</w:t>
      </w:r>
      <w:r w:rsidR="00E25B60" w:rsidRPr="00CE559A">
        <w:rPr>
          <w:i/>
          <w:iCs/>
        </w:rPr>
        <w:t xml:space="preserve"> </w:t>
      </w:r>
      <w:r w:rsidR="00273EA2" w:rsidRPr="00CE559A">
        <w:rPr>
          <w:i/>
          <w:iCs/>
        </w:rPr>
        <w:fldChar w:fldCharType="begin"/>
      </w:r>
      <w:r w:rsidR="00273EA2" w:rsidRPr="00CE559A">
        <w:rPr>
          <w:i/>
          <w:iCs/>
        </w:rPr>
        <w:instrText xml:space="preserve"> REF _Ref119166986 \h  \* MERGEFORMAT </w:instrText>
      </w:r>
      <w:r w:rsidR="00273EA2" w:rsidRPr="00CE559A">
        <w:rPr>
          <w:i/>
          <w:iCs/>
        </w:rPr>
      </w:r>
      <w:r w:rsidR="00273EA2" w:rsidRPr="00CE559A">
        <w:rPr>
          <w:i/>
          <w:iCs/>
        </w:rPr>
        <w:fldChar w:fldCharType="separate"/>
      </w:r>
      <w:r w:rsidR="007D6599" w:rsidRPr="007D6599">
        <w:rPr>
          <w:i/>
          <w:iCs/>
          <w:noProof/>
        </w:rPr>
        <w:t>1.</w:t>
      </w:r>
      <w:r w:rsidR="007D6599" w:rsidRPr="007D6599">
        <w:rPr>
          <w:i/>
          <w:iCs/>
        </w:rPr>
        <w:t xml:space="preserve"> ábra</w:t>
      </w:r>
      <w:r w:rsidR="00273EA2" w:rsidRPr="00CE559A">
        <w:rPr>
          <w:i/>
          <w:iCs/>
        </w:rPr>
        <w:fldChar w:fldCharType="end"/>
      </w:r>
      <w:bookmarkStart w:id="11" w:name="_Toc332797398"/>
      <w:r w:rsidR="00814233" w:rsidRPr="00CE559A">
        <w:rPr>
          <w:i/>
          <w:iCs/>
        </w:rPr>
        <w:t xml:space="preserve">. </w:t>
      </w:r>
      <w:r w:rsidR="00624B17" w:rsidRPr="00CE559A">
        <w:t>A felhasználó</w:t>
      </w:r>
      <w:r w:rsidR="00B73DBB" w:rsidRPr="00CE559A">
        <w:t xml:space="preserve"> valamilyen munkamenetet végez (például banki tranzakció).</w:t>
      </w:r>
      <w:r w:rsidR="0044111C" w:rsidRPr="00CE559A">
        <w:t xml:space="preserve"> Bizonyos időközönként </w:t>
      </w:r>
      <w:r w:rsidR="0092367C" w:rsidRPr="00CE559A">
        <w:t xml:space="preserve">a háttérben </w:t>
      </w:r>
      <w:r w:rsidR="000658DE" w:rsidRPr="00CE559A">
        <w:t xml:space="preserve">a felhasználó </w:t>
      </w:r>
      <w:r w:rsidR="00A833CA" w:rsidRPr="00CE559A">
        <w:t>személye</w:t>
      </w:r>
      <w:r w:rsidR="0093249A" w:rsidRPr="00CE559A">
        <w:t xml:space="preserve"> </w:t>
      </w:r>
      <w:r w:rsidR="00AF197B" w:rsidRPr="00CE559A">
        <w:t xml:space="preserve">ellenőrzésre kerül, a folyamatos </w:t>
      </w:r>
      <w:proofErr w:type="spellStart"/>
      <w:r w:rsidR="00AF197B" w:rsidRPr="00CE559A">
        <w:t>autentikáció</w:t>
      </w:r>
      <w:proofErr w:type="spellEnd"/>
      <w:r w:rsidR="00AF197B" w:rsidRPr="00CE559A">
        <w:t xml:space="preserve"> alapjául szolgáló</w:t>
      </w:r>
      <w:r w:rsidR="008F0951" w:rsidRPr="00CE559A">
        <w:t xml:space="preserve"> módszer (például viselkedési </w:t>
      </w:r>
      <w:proofErr w:type="spellStart"/>
      <w:r w:rsidR="008F0951" w:rsidRPr="00CE559A">
        <w:t>biometriák</w:t>
      </w:r>
      <w:proofErr w:type="spellEnd"/>
      <w:r w:rsidR="008F0951" w:rsidRPr="00CE559A">
        <w:t>)</w:t>
      </w:r>
      <w:r w:rsidR="00D6006E" w:rsidRPr="00CE559A">
        <w:t xml:space="preserve"> alapján.</w:t>
      </w:r>
      <w:r w:rsidR="006557AC" w:rsidRPr="00CE559A">
        <w:t xml:space="preserve"> Amennyiben az ellenőrzés sikeres, úgy a felhasználó megszakítás nélkül folytathatja a munkamenetet, nem érzékel semmit a háttérben futó </w:t>
      </w:r>
      <w:proofErr w:type="spellStart"/>
      <w:r w:rsidR="006557AC" w:rsidRPr="00CE559A">
        <w:t>autentikációból</w:t>
      </w:r>
      <w:proofErr w:type="spellEnd"/>
      <w:r w:rsidR="006557AC" w:rsidRPr="00CE559A">
        <w:t>.</w:t>
      </w:r>
      <w:r w:rsidR="004F7990" w:rsidRPr="00CE559A">
        <w:t xml:space="preserve"> Amennyiben az ellenő</w:t>
      </w:r>
      <w:r w:rsidR="009E3726" w:rsidRPr="00CE559A">
        <w:t>r</w:t>
      </w:r>
      <w:r w:rsidR="004F7990" w:rsidRPr="00CE559A">
        <w:t xml:space="preserve">zés eredménye nem meggyőző, </w:t>
      </w:r>
      <w:r w:rsidR="009E3726" w:rsidRPr="00CE559A">
        <w:t>ilye</w:t>
      </w:r>
      <w:r w:rsidR="00A83BED" w:rsidRPr="00CE559A">
        <w:t>nkor általában egy klasszikus egy faktoros azonosítási módszert szoktak alkalmazni (például PIN kód, vagy jelszó megadása).</w:t>
      </w:r>
      <w:r w:rsidR="000C5135" w:rsidRPr="00CE559A">
        <w:t xml:space="preserve"> Ha így sikerült azonosítania magát a felhasználónak, akkor visszatérhet a munkamenethez, ha nem, akkor pedig a munkamenet zárolásra kerül</w:t>
      </w:r>
      <w:r w:rsidR="005B3031" w:rsidRPr="00CE559A">
        <w:t xml:space="preserve"> (például tranzakció megszakítása, kijelentkeztetés a banki felületről)</w:t>
      </w:r>
      <w:r w:rsidR="000C5135" w:rsidRPr="00CE559A">
        <w:t>.</w:t>
      </w:r>
    </w:p>
    <w:p w14:paraId="1E0989EE" w14:textId="77777777" w:rsidR="009C3E19" w:rsidRPr="00CE559A" w:rsidRDefault="009C3E19">
      <w:pPr>
        <w:spacing w:after="0" w:line="240" w:lineRule="auto"/>
        <w:ind w:firstLine="0"/>
        <w:jc w:val="left"/>
      </w:pPr>
      <w:r w:rsidRPr="00CE559A">
        <w:br w:type="page"/>
      </w:r>
    </w:p>
    <w:p w14:paraId="46E7193C" w14:textId="1619F626" w:rsidR="00A43525" w:rsidRPr="00CE559A" w:rsidRDefault="00A43525" w:rsidP="00A43525">
      <w:pPr>
        <w:pStyle w:val="Cmsor2"/>
      </w:pPr>
      <w:bookmarkStart w:id="12" w:name="_Toc120051541"/>
      <w:r w:rsidRPr="00CE559A">
        <w:lastRenderedPageBreak/>
        <w:t>Unix-szerű grafikus felhasználói felületek</w:t>
      </w:r>
      <w:bookmarkEnd w:id="12"/>
    </w:p>
    <w:p w14:paraId="76B9C08C" w14:textId="1EB65C39" w:rsidR="000D266F" w:rsidRPr="00CE559A" w:rsidRDefault="00000000" w:rsidP="000D266F">
      <w:r>
        <w:pict w14:anchorId="53A65872"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left:0;text-align:left;margin-left:68.15pt;margin-top:445.2pt;width:314.55pt;height:32.5pt;z-index:251660288" stroked="f">
            <v:textbox style="mso-next-textbox:#_x0000_s1033" inset="0,0,0,0">
              <w:txbxContent>
                <w:p w14:paraId="2F9BE9F4" w14:textId="43D19CE4" w:rsidR="00386457" w:rsidRPr="00CD2961" w:rsidRDefault="00386457" w:rsidP="00970B78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795B10">
                    <w:rPr>
                      <w:noProof/>
                    </w:rPr>
                    <w:t>2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</w:t>
                  </w:r>
                  <w:r w:rsidR="00601E79">
                    <w:t>á</w:t>
                  </w:r>
                  <w:r>
                    <w:t xml:space="preserve">bra </w:t>
                  </w:r>
                  <w:r w:rsidRPr="00601E79">
                    <w:t>A GUI felépítése</w:t>
                  </w:r>
                </w:p>
              </w:txbxContent>
            </v:textbox>
            <w10:wrap type="topAndBottom"/>
          </v:shape>
        </w:pict>
      </w:r>
      <w:r w:rsidR="00392401" w:rsidRPr="00CE559A">
        <w:rPr>
          <w:noProof/>
        </w:rPr>
        <w:drawing>
          <wp:anchor distT="0" distB="0" distL="114300" distR="114300" simplePos="0" relativeHeight="251638784" behindDoc="0" locked="0" layoutInCell="1" allowOverlap="1" wp14:anchorId="7ED7CBAD" wp14:editId="4344F1DF">
            <wp:simplePos x="0" y="0"/>
            <wp:positionH relativeFrom="column">
              <wp:posOffset>825288</wp:posOffset>
            </wp:positionH>
            <wp:positionV relativeFrom="paragraph">
              <wp:posOffset>1669838</wp:posOffset>
            </wp:positionV>
            <wp:extent cx="4046220" cy="3970020"/>
            <wp:effectExtent l="0" t="0" r="0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3525" w:rsidRPr="00CE559A">
        <w:t>A Unix-szerű operációs rendszerek esetén a grafikus felhasználói felület (amennyiben a rendszer egyáltalán rendelkezik GUI-</w:t>
      </w:r>
      <w:proofErr w:type="spellStart"/>
      <w:r w:rsidR="00A43525" w:rsidRPr="00CE559A">
        <w:t>val</w:t>
      </w:r>
      <w:proofErr w:type="spellEnd"/>
      <w:r w:rsidR="00A43525" w:rsidRPr="00CE559A">
        <w:t xml:space="preserve"> (</w:t>
      </w:r>
      <w:proofErr w:type="spellStart"/>
      <w:r w:rsidR="00A43525" w:rsidRPr="00CE559A">
        <w:t>Graphical</w:t>
      </w:r>
      <w:proofErr w:type="spellEnd"/>
      <w:r w:rsidR="00A43525" w:rsidRPr="00CE559A">
        <w:t xml:space="preserve"> </w:t>
      </w:r>
      <w:proofErr w:type="spellStart"/>
      <w:r w:rsidR="00A43525" w:rsidRPr="00CE559A">
        <w:t>User</w:t>
      </w:r>
      <w:proofErr w:type="spellEnd"/>
      <w:r w:rsidR="00A43525" w:rsidRPr="00CE559A">
        <w:t xml:space="preserve"> </w:t>
      </w:r>
      <w:proofErr w:type="spellStart"/>
      <w:r w:rsidR="00A43525" w:rsidRPr="00CE559A">
        <w:t>Interface</w:t>
      </w:r>
      <w:proofErr w:type="spellEnd"/>
      <w:r w:rsidR="00A43525" w:rsidRPr="00CE559A">
        <w:t xml:space="preserve">)) meglehetősen összetett. Egy GUI általában több különböző komponensből áll, például (a teljeség igénye nélkül): </w:t>
      </w:r>
      <w:r w:rsidR="00B1132E" w:rsidRPr="00CE559A">
        <w:t xml:space="preserve">asztali környezet, </w:t>
      </w:r>
      <w:r w:rsidR="00A43525" w:rsidRPr="00CE559A">
        <w:t xml:space="preserve">ablakozó szoftver, </w:t>
      </w:r>
      <w:proofErr w:type="spellStart"/>
      <w:r w:rsidR="00A43525" w:rsidRPr="00CE559A">
        <w:t>widget</w:t>
      </w:r>
      <w:proofErr w:type="spellEnd"/>
      <w:r w:rsidR="00A43525" w:rsidRPr="00CE559A">
        <w:t xml:space="preserve"> könyvtárak, bemeneti / kimeneti eszközök,</w:t>
      </w:r>
      <w:r w:rsidR="00B1132E" w:rsidRPr="00CE559A">
        <w:t xml:space="preserve"> megjelenítő </w:t>
      </w:r>
      <w:proofErr w:type="gramStart"/>
      <w:r w:rsidR="00B1132E" w:rsidRPr="00CE559A">
        <w:t>szerver,</w:t>
      </w:r>
      <w:proofErr w:type="gramEnd"/>
      <w:r w:rsidR="00A43525" w:rsidRPr="00CE559A">
        <w:t xml:space="preserve"> stb. </w:t>
      </w:r>
      <w:r w:rsidR="000D266F" w:rsidRPr="00CE559A">
        <w:t>A következő ábra betekintést nyújt egy tipikus GUI felépítésébe:</w:t>
      </w:r>
    </w:p>
    <w:p w14:paraId="725B7675" w14:textId="20F27847" w:rsidR="00BD7406" w:rsidRPr="00CE559A" w:rsidRDefault="005D0884" w:rsidP="00BD7406">
      <w:r w:rsidRPr="00CE559A">
        <w:t xml:space="preserve">A felhasználó elsősorban az </w:t>
      </w:r>
      <w:r w:rsidRPr="00CE559A">
        <w:rPr>
          <w:b/>
          <w:bCs/>
        </w:rPr>
        <w:t>asztali környezettel</w:t>
      </w:r>
      <w:r w:rsidR="00B03750" w:rsidRPr="00CE559A">
        <w:rPr>
          <w:b/>
          <w:bCs/>
        </w:rPr>
        <w:t xml:space="preserve"> </w:t>
      </w:r>
      <w:r w:rsidR="00B03750" w:rsidRPr="00CE559A">
        <w:t>(</w:t>
      </w:r>
      <w:proofErr w:type="spellStart"/>
      <w:r w:rsidR="00B03750" w:rsidRPr="00CE559A">
        <w:t>desktop</w:t>
      </w:r>
      <w:proofErr w:type="spellEnd"/>
      <w:r w:rsidR="00B03750" w:rsidRPr="00CE559A">
        <w:t xml:space="preserve"> </w:t>
      </w:r>
      <w:proofErr w:type="spellStart"/>
      <w:r w:rsidR="00B03750" w:rsidRPr="00CE559A">
        <w:t>environment</w:t>
      </w:r>
      <w:proofErr w:type="spellEnd"/>
      <w:r w:rsidR="00B03750" w:rsidRPr="00CE559A">
        <w:t>)</w:t>
      </w:r>
      <w:r w:rsidRPr="00CE559A">
        <w:t xml:space="preserve"> lép interakcióba.</w:t>
      </w:r>
      <w:r w:rsidR="00392401" w:rsidRPr="00CE559A">
        <w:t xml:space="preserve"> </w:t>
      </w:r>
      <w:r w:rsidR="00B03750" w:rsidRPr="00CE559A">
        <w:t xml:space="preserve">A legtöbb grafikus interfésszel rendelkező Linux disztribúció valamilyen asztali környezetet használ. Jelenleg a legelterjedtebb asztali környezetek közé tartozik a GNOME, a </w:t>
      </w:r>
      <w:proofErr w:type="gramStart"/>
      <w:r w:rsidR="00B03750" w:rsidRPr="00CE559A">
        <w:t>KDE</w:t>
      </w:r>
      <w:proofErr w:type="gramEnd"/>
      <w:r w:rsidR="00B03750" w:rsidRPr="00CE559A">
        <w:t xml:space="preserve"> illetve a </w:t>
      </w:r>
      <w:proofErr w:type="spellStart"/>
      <w:r w:rsidR="00B03750" w:rsidRPr="00CE559A">
        <w:t>Xfce</w:t>
      </w:r>
      <w:proofErr w:type="spellEnd"/>
      <w:r w:rsidR="00B03750" w:rsidRPr="00CE559A">
        <w:t xml:space="preserve">. Ezek a szoftverek különböző GUI elemeket biztosítanak (ikonok, </w:t>
      </w:r>
      <w:proofErr w:type="spellStart"/>
      <w:r w:rsidR="00B03750" w:rsidRPr="00CE559A">
        <w:t>widget</w:t>
      </w:r>
      <w:proofErr w:type="spellEnd"/>
      <w:r w:rsidR="00B03750" w:rsidRPr="00CE559A">
        <w:t xml:space="preserve">-ek, háttérképek), interfészeket nyújtanak grafikus felületek programozására. </w:t>
      </w:r>
      <w:r w:rsidR="004A3FEE" w:rsidRPr="00CE559A">
        <w:t>Az asztali környezetek gyakran nem csak felületet és külalakot nyújtanak, sokszor tartalmaznak saját fájlkezelőt, beállítóprogramot, levelezőklienst és egyéb felhasználói programokat.</w:t>
      </w:r>
      <w:r w:rsidR="004004A4" w:rsidRPr="00CE559A">
        <w:t xml:space="preserve"> </w:t>
      </w:r>
      <w:proofErr w:type="spellStart"/>
      <w:r w:rsidR="00B03750" w:rsidRPr="00CE559A">
        <w:t>Architekturálisan</w:t>
      </w:r>
      <w:proofErr w:type="spellEnd"/>
      <w:r w:rsidR="00B03750" w:rsidRPr="00CE559A">
        <w:t xml:space="preserve"> egy magasabb absztrakciós szinten </w:t>
      </w:r>
      <w:r w:rsidR="00B03750" w:rsidRPr="00CE559A">
        <w:lastRenderedPageBreak/>
        <w:t>helyezkednek el, mint a megjelenítő szerver, nem kommunikálnak közvetlenül a kernellel.</w:t>
      </w:r>
    </w:p>
    <w:p w14:paraId="10FCFB56" w14:textId="1B556BB7" w:rsidR="00D845A6" w:rsidRPr="00CE559A" w:rsidRDefault="00D845A6" w:rsidP="00BD7406">
      <w:r w:rsidRPr="00CE559A">
        <w:t xml:space="preserve">Az </w:t>
      </w:r>
      <w:r w:rsidRPr="00CE559A">
        <w:rPr>
          <w:b/>
          <w:bCs/>
        </w:rPr>
        <w:t>ablakozó szoftver</w:t>
      </w:r>
      <w:r w:rsidRPr="00CE559A">
        <w:t xml:space="preserve"> (</w:t>
      </w:r>
      <w:proofErr w:type="spellStart"/>
      <w:r w:rsidRPr="00CE559A">
        <w:t>window</w:t>
      </w:r>
      <w:proofErr w:type="spellEnd"/>
      <w:r w:rsidRPr="00CE559A">
        <w:t xml:space="preserve"> </w:t>
      </w:r>
      <w:proofErr w:type="spellStart"/>
      <w:r w:rsidRPr="00CE559A">
        <w:t>manager</w:t>
      </w:r>
      <w:proofErr w:type="spellEnd"/>
      <w:r w:rsidRPr="00CE559A">
        <w:t xml:space="preserve">) olyan </w:t>
      </w:r>
      <w:r w:rsidR="007E4DC2" w:rsidRPr="00CE559A">
        <w:t>szoftver</w:t>
      </w:r>
      <w:r w:rsidRPr="00CE559A">
        <w:t>, amely egy ablakrendszerben az ablakok elhelyezését és megjelenését vezérli egy grafikus felhasználói felületen. Ez lehet egy asztali környezet része vagy önállóan is használható.</w:t>
      </w:r>
    </w:p>
    <w:p w14:paraId="29418388" w14:textId="3A6E7ED8" w:rsidR="00BD7406" w:rsidRPr="00CE559A" w:rsidRDefault="00BD7406" w:rsidP="00BD7406">
      <w:r w:rsidRPr="00CE559A">
        <w:t xml:space="preserve">Azt a szoftvert, ami a különböző GUI komponenseket összefogja és lehetővé teszi, hogy ezek hatékonyan együttműködjenek </w:t>
      </w:r>
      <w:r w:rsidRPr="00CE559A">
        <w:rPr>
          <w:b/>
          <w:bCs/>
        </w:rPr>
        <w:t>megjelenítő szervernek</w:t>
      </w:r>
      <w:r w:rsidRPr="00CE559A">
        <w:t xml:space="preserve"> (display server) hívják. A megjelenítő szerver kezeli az alsóbb szintű funkciókat, közvetlenül kommunikál a kernellel (ezen keresztül pedig a hardver erőforrásokkal). A képernyőre való rajzolást és a bemeneti / kimeneti eszközök adatainak továbbítását a grafikus alkalmazások felé szintén a megjelenítő szerver végzi. A többi felsőbb szintű komponenst egymással integrálja, interfészeket biztosít, amelyeken keresztül az alsóbb szintű funkciók elérhetővé válnak.</w:t>
      </w:r>
    </w:p>
    <w:p w14:paraId="3C04EA74" w14:textId="4E11E569" w:rsidR="00BD7406" w:rsidRPr="00CE559A" w:rsidRDefault="00BD7406" w:rsidP="00BD7406">
      <w:r w:rsidRPr="00CE559A">
        <w:t xml:space="preserve">A megjelenítő szerver kliensének tekintünk általában minden grafikus felülettel rendelkező alkalmazást, de természetesen GUI nélküli programok is lehetnek kliens alkalmazások. A megjelenítő szerver a klienseivel a </w:t>
      </w:r>
      <w:r w:rsidRPr="00CE559A">
        <w:rPr>
          <w:b/>
          <w:bCs/>
        </w:rPr>
        <w:t>megjelenítő protokollon</w:t>
      </w:r>
      <w:r w:rsidRPr="00CE559A">
        <w:t xml:space="preserve"> (display </w:t>
      </w:r>
      <w:proofErr w:type="spellStart"/>
      <w:r w:rsidRPr="00CE559A">
        <w:t>protocol</w:t>
      </w:r>
      <w:proofErr w:type="spellEnd"/>
      <w:r w:rsidRPr="00CE559A">
        <w:t>) keresztül kommunikál.</w:t>
      </w:r>
    </w:p>
    <w:p w14:paraId="64A8978F" w14:textId="05156465" w:rsidR="00A872AB" w:rsidRPr="00CE559A" w:rsidRDefault="00A872AB" w:rsidP="00601E79">
      <w:pPr>
        <w:pStyle w:val="Cmsor2"/>
      </w:pPr>
      <w:bookmarkStart w:id="13" w:name="_Toc120051542"/>
      <w:r w:rsidRPr="00CE559A">
        <w:t>Megjelenít</w:t>
      </w:r>
      <w:r w:rsidR="00E96330" w:rsidRPr="00CE559A">
        <w:t>ő</w:t>
      </w:r>
      <w:r w:rsidRPr="00CE559A">
        <w:t xml:space="preserve"> protokollok</w:t>
      </w:r>
      <w:sdt>
        <w:sdtPr>
          <w:id w:val="82421343"/>
          <w:citation/>
        </w:sdtPr>
        <w:sdtContent>
          <w:r w:rsidR="00A23AA4" w:rsidRPr="00CE559A">
            <w:fldChar w:fldCharType="begin"/>
          </w:r>
          <w:r w:rsidR="009D1AD4" w:rsidRPr="00CE559A">
            <w:instrText xml:space="preserve">CITATION Wik22 \l 2057 </w:instrText>
          </w:r>
          <w:r w:rsidR="00A23AA4" w:rsidRPr="00CE559A">
            <w:fldChar w:fldCharType="separate"/>
          </w:r>
          <w:r w:rsidR="00D37393" w:rsidRPr="00CE559A">
            <w:rPr>
              <w:noProof/>
            </w:rPr>
            <w:t xml:space="preserve"> [1]</w:t>
          </w:r>
          <w:r w:rsidR="00A23AA4" w:rsidRPr="00CE559A">
            <w:fldChar w:fldCharType="end"/>
          </w:r>
        </w:sdtContent>
      </w:sdt>
      <w:bookmarkEnd w:id="13"/>
    </w:p>
    <w:p w14:paraId="65B931C0" w14:textId="3F36F554" w:rsidR="00E52ECE" w:rsidRPr="00CE559A" w:rsidRDefault="003B4D80" w:rsidP="00E52ECE">
      <w:r w:rsidRPr="00CE559A">
        <w:t>Linux rendszerek esetén t</w:t>
      </w:r>
      <w:r w:rsidR="00EB7099" w:rsidRPr="00CE559A">
        <w:t>öbbféle megjelenít</w:t>
      </w:r>
      <w:r w:rsidR="00E96330" w:rsidRPr="00CE559A">
        <w:t>ő</w:t>
      </w:r>
      <w:r w:rsidR="00EB7099" w:rsidRPr="00CE559A">
        <w:t xml:space="preserve"> protokollal találkozhatunk és egy adott protokollhoz általában többféle implementáció </w:t>
      </w:r>
      <w:r w:rsidRPr="00CE559A">
        <w:t xml:space="preserve">is </w:t>
      </w:r>
      <w:r w:rsidR="00EB7099" w:rsidRPr="00CE559A">
        <w:t>létezik.</w:t>
      </w:r>
      <w:r w:rsidR="004F2FEA" w:rsidRPr="00CE559A">
        <w:t xml:space="preserve"> Az idők során két</w:t>
      </w:r>
      <w:r w:rsidR="00EB7099" w:rsidRPr="00CE559A">
        <w:t xml:space="preserve"> </w:t>
      </w:r>
      <w:r w:rsidR="004F2FEA" w:rsidRPr="00CE559A">
        <w:t>megjelenít</w:t>
      </w:r>
      <w:r w:rsidR="00E96330" w:rsidRPr="00CE559A">
        <w:t>ő</w:t>
      </w:r>
      <w:r w:rsidR="004F2FEA" w:rsidRPr="00CE559A">
        <w:t xml:space="preserve"> protokoll terjedt el nagyobb körben, az X </w:t>
      </w:r>
      <w:proofErr w:type="spellStart"/>
      <w:r w:rsidR="004F2FEA" w:rsidRPr="00CE559A">
        <w:t>Window</w:t>
      </w:r>
      <w:proofErr w:type="spellEnd"/>
      <w:r w:rsidR="004F2FEA" w:rsidRPr="00CE559A">
        <w:t xml:space="preserve"> System, illetve a </w:t>
      </w:r>
      <w:proofErr w:type="spellStart"/>
      <w:r w:rsidR="004F2FEA" w:rsidRPr="00CE559A">
        <w:t>Wayland</w:t>
      </w:r>
      <w:proofErr w:type="spellEnd"/>
      <w:r w:rsidR="004F2FEA" w:rsidRPr="00CE559A">
        <w:t xml:space="preserve"> </w:t>
      </w:r>
      <w:proofErr w:type="spellStart"/>
      <w:r w:rsidR="004F2FEA" w:rsidRPr="00CE559A">
        <w:t>protocoll</w:t>
      </w:r>
      <w:proofErr w:type="spellEnd"/>
      <w:r w:rsidR="004F2FEA" w:rsidRPr="00CE559A">
        <w:t>.</w:t>
      </w:r>
      <w:r w:rsidR="00A31D46" w:rsidRPr="00CE559A">
        <w:t xml:space="preserve"> Mivel a legnépszerűbb grafikus interfésszel rendelkező Linux disztribúciók LTS (Long Term </w:t>
      </w:r>
      <w:proofErr w:type="spellStart"/>
      <w:r w:rsidR="00A31D46" w:rsidRPr="00CE559A">
        <w:t>Support</w:t>
      </w:r>
      <w:proofErr w:type="spellEnd"/>
      <w:r w:rsidR="00A31D46" w:rsidRPr="00CE559A">
        <w:t>) verziója szinte kivétel nélkül a fent említett megjelenít</w:t>
      </w:r>
      <w:r w:rsidR="00E96330" w:rsidRPr="00CE559A">
        <w:t>ő</w:t>
      </w:r>
      <w:r w:rsidR="00A31D46" w:rsidRPr="00CE559A">
        <w:t xml:space="preserve"> protokollok egyikét használja, ezért a diplomaterv során további megjelenít</w:t>
      </w:r>
      <w:r w:rsidR="00E96330" w:rsidRPr="00CE559A">
        <w:t>ő</w:t>
      </w:r>
      <w:r w:rsidR="00A31D46" w:rsidRPr="00CE559A">
        <w:t xml:space="preserve"> protokollokkal nem foglalkoztam.</w:t>
      </w:r>
    </w:p>
    <w:p w14:paraId="29338C0E" w14:textId="028824DE" w:rsidR="00A872AB" w:rsidRPr="00CE559A" w:rsidRDefault="00A872AB" w:rsidP="00601E79">
      <w:pPr>
        <w:pStyle w:val="Cmsor3"/>
      </w:pPr>
      <w:bookmarkStart w:id="14" w:name="_Toc120051543"/>
      <w:r w:rsidRPr="00CE559A">
        <w:t xml:space="preserve">X </w:t>
      </w:r>
      <w:proofErr w:type="spellStart"/>
      <w:r w:rsidRPr="00CE559A">
        <w:t>Window</w:t>
      </w:r>
      <w:proofErr w:type="spellEnd"/>
      <w:r w:rsidRPr="00CE559A">
        <w:t xml:space="preserve"> System</w:t>
      </w:r>
      <w:bookmarkEnd w:id="14"/>
    </w:p>
    <w:p w14:paraId="6FB79E1E" w14:textId="63A1A938" w:rsidR="00390843" w:rsidRPr="00CE559A" w:rsidRDefault="001443D1" w:rsidP="00390843">
      <w:r w:rsidRPr="00CE559A">
        <w:t xml:space="preserve">Az X </w:t>
      </w:r>
      <w:proofErr w:type="spellStart"/>
      <w:r w:rsidRPr="00CE559A">
        <w:t>Window</w:t>
      </w:r>
      <w:proofErr w:type="spellEnd"/>
      <w:r w:rsidRPr="00CE559A">
        <w:t xml:space="preserve"> System (X11, helyenként csak X) egy </w:t>
      </w:r>
      <w:r w:rsidR="0049623B" w:rsidRPr="00CE559A">
        <w:t xml:space="preserve">nyílt forráskódú </w:t>
      </w:r>
      <w:r w:rsidRPr="00CE559A">
        <w:t>megjelenítő protokoll</w:t>
      </w:r>
      <w:r w:rsidR="00B134D2" w:rsidRPr="00CE559A">
        <w:t xml:space="preserve"> készlet</w:t>
      </w:r>
      <w:r w:rsidR="006453BD" w:rsidRPr="00CE559A">
        <w:t>,</w:t>
      </w:r>
      <w:r w:rsidR="004C277B" w:rsidRPr="00CE559A">
        <w:t xml:space="preserve"> amely Unix-szerű rendszerekhez készült. </w:t>
      </w:r>
      <w:r w:rsidR="00C81F63" w:rsidRPr="00CE559A">
        <w:t>A protokollt 1984-ben kezdték el kifejleszteni és jelenleg a 11-es verziónál tart (innen ered az X11 kifejezés).</w:t>
      </w:r>
      <w:r w:rsidR="00B134D2" w:rsidRPr="00CE559A">
        <w:t xml:space="preserve"> </w:t>
      </w:r>
      <w:r w:rsidR="00BD00E4" w:rsidRPr="00CE559A">
        <w:t xml:space="preserve">Maga a </w:t>
      </w:r>
      <w:r w:rsidR="0049623B" w:rsidRPr="00CE559A">
        <w:t xml:space="preserve">protokoll egy szöveges leírás, ami </w:t>
      </w:r>
      <w:r w:rsidR="00EA7060" w:rsidRPr="00CE559A">
        <w:t>publikusan elérhető.</w:t>
      </w:r>
      <w:r w:rsidR="00BD00E4" w:rsidRPr="00CE559A">
        <w:t xml:space="preserve"> </w:t>
      </w:r>
      <w:r w:rsidR="00207730" w:rsidRPr="00CE559A">
        <w:t>A protokollhoz t</w:t>
      </w:r>
      <w:r w:rsidR="00BD00E4" w:rsidRPr="00CE559A">
        <w:t xml:space="preserve">artozik egy </w:t>
      </w:r>
      <w:r w:rsidR="00207730" w:rsidRPr="00CE559A">
        <w:t xml:space="preserve">szerveroldali </w:t>
      </w:r>
      <w:r w:rsidR="00BD00E4" w:rsidRPr="00CE559A">
        <w:t>referencia implementáció, amit X.Org Server-</w:t>
      </w:r>
      <w:proofErr w:type="spellStart"/>
      <w:r w:rsidR="00BD00E4" w:rsidRPr="00CE559A">
        <w:lastRenderedPageBreak/>
        <w:t>nek</w:t>
      </w:r>
      <w:proofErr w:type="spellEnd"/>
      <w:r w:rsidR="00BD00E4" w:rsidRPr="00CE559A">
        <w:t xml:space="preserve"> hívnak.</w:t>
      </w:r>
      <w:r w:rsidR="00A60F16" w:rsidRPr="00CE559A">
        <w:t xml:space="preserve"> A protokollt megvalósító elterjedtebb </w:t>
      </w:r>
      <w:r w:rsidR="0024217A" w:rsidRPr="00CE559A">
        <w:t xml:space="preserve">C-ben implementált </w:t>
      </w:r>
      <w:r w:rsidR="00A60F16" w:rsidRPr="00CE559A">
        <w:t xml:space="preserve">kliensoldali könyvtárak az </w:t>
      </w:r>
      <w:proofErr w:type="spellStart"/>
      <w:r w:rsidR="00A60F16" w:rsidRPr="00CE559A">
        <w:t>Xlib</w:t>
      </w:r>
      <w:proofErr w:type="spellEnd"/>
      <w:r w:rsidR="00A60F16" w:rsidRPr="00CE559A">
        <w:t xml:space="preserve"> és az XCB.</w:t>
      </w:r>
    </w:p>
    <w:p w14:paraId="3D6865A5" w14:textId="08084B2A" w:rsidR="00D62C7F" w:rsidRPr="00CE559A" w:rsidRDefault="00000000" w:rsidP="00197B89">
      <w:r>
        <w:pict w14:anchorId="47A4F2C5">
          <v:shape id="_x0000_s1026" type="#_x0000_t202" style="position:absolute;left:0;text-align:left;margin-left:76.1pt;margin-top:277.3pt;width:244.85pt;height:35.25pt;z-index:251658240" stroked="f">
            <v:textbox style="mso-next-textbox:#_x0000_s1026;mso-fit-shape-to-text:t" inset="0,0,0,0">
              <w:txbxContent>
                <w:p w14:paraId="1E0250AD" w14:textId="2D9E6AED" w:rsidR="00D62C7F" w:rsidRPr="00464A33" w:rsidRDefault="00D62C7F" w:rsidP="00970B78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Figure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7D6599">
                    <w:rPr>
                      <w:noProof/>
                    </w:rPr>
                    <w:t>1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</w:t>
                  </w:r>
                  <w:r w:rsidR="00464A33">
                    <w:t xml:space="preserve">ábra Az X </w:t>
                  </w:r>
                  <w:proofErr w:type="spellStart"/>
                  <w:r w:rsidR="00464A33">
                    <w:t>Window</w:t>
                  </w:r>
                  <w:proofErr w:type="spellEnd"/>
                  <w:r w:rsidR="00464A33">
                    <w:t xml:space="preserve"> System architektúrája</w:t>
                  </w:r>
                </w:p>
              </w:txbxContent>
            </v:textbox>
            <w10:wrap type="topAndBottom"/>
          </v:shape>
        </w:pict>
      </w:r>
      <w:r>
        <w:pict w14:anchorId="019F121A">
          <v:shape id="_x0000_s1035" type="#_x0000_t202" style="position:absolute;left:0;text-align:left;margin-left:76.1pt;margin-top:277.3pt;width:244.85pt;height:35.25pt;z-index:251661312" stroked="f">
            <v:textbox style="mso-next-textbox:#_x0000_s1035;mso-fit-shape-to-text:t" inset="0,0,0,0">
              <w:txbxContent>
                <w:p w14:paraId="4E860F5D" w14:textId="10A5C491" w:rsidR="00601E79" w:rsidRPr="00E93E0B" w:rsidRDefault="00601E79" w:rsidP="00970B78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795B10">
                    <w:rPr>
                      <w:noProof/>
                    </w:rPr>
                    <w:t>3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 Az X </w:t>
                  </w:r>
                  <w:proofErr w:type="spellStart"/>
                  <w:r>
                    <w:t>Window</w:t>
                  </w:r>
                  <w:proofErr w:type="spellEnd"/>
                  <w:r>
                    <w:t xml:space="preserve"> System architektúrája</w:t>
                  </w:r>
                </w:p>
              </w:txbxContent>
            </v:textbox>
            <w10:wrap type="topAndBottom"/>
          </v:shape>
        </w:pict>
      </w:r>
      <w:r w:rsidR="00D62C7F" w:rsidRPr="00CE559A">
        <w:rPr>
          <w:noProof/>
        </w:rPr>
        <w:drawing>
          <wp:anchor distT="0" distB="0" distL="114300" distR="114300" simplePos="0" relativeHeight="251635712" behindDoc="0" locked="0" layoutInCell="1" allowOverlap="1" wp14:anchorId="3D2C9177" wp14:editId="062BC72A">
            <wp:simplePos x="0" y="0"/>
            <wp:positionH relativeFrom="column">
              <wp:posOffset>966470</wp:posOffset>
            </wp:positionH>
            <wp:positionV relativeFrom="paragraph">
              <wp:posOffset>1206215</wp:posOffset>
            </wp:positionV>
            <wp:extent cx="3109595" cy="2258695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59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5643" w:rsidRPr="00CE559A">
        <w:t xml:space="preserve">Architektúráját tekintve az X </w:t>
      </w:r>
      <w:proofErr w:type="spellStart"/>
      <w:r w:rsidR="00A95643" w:rsidRPr="00CE559A">
        <w:t>Window</w:t>
      </w:r>
      <w:proofErr w:type="spellEnd"/>
      <w:r w:rsidR="00A95643" w:rsidRPr="00CE559A">
        <w:t xml:space="preserve"> System egy kliens-szerver architektúrát valósít meg.</w:t>
      </w:r>
      <w:r w:rsidR="004563CE" w:rsidRPr="00CE559A">
        <w:t xml:space="preserve"> Az X szerver vezérli a fizikai megjelenítő készülékeket és feldolgozza a bemeneti eszközöktől érkező adatokat. </w:t>
      </w:r>
      <w:r w:rsidR="003E2FC7" w:rsidRPr="00CE559A">
        <w:t>Az X kliensek olyan alkalmazások</w:t>
      </w:r>
      <w:r w:rsidR="00B212C4" w:rsidRPr="00CE559A">
        <w:t>,</w:t>
      </w:r>
      <w:r w:rsidR="003E2FC7" w:rsidRPr="00CE559A">
        <w:t xml:space="preserve"> amelyek az X szerveren keresztül szeretnének interakcióba lépni a bemeneti / kimeneti eszközökkel.</w:t>
      </w:r>
      <w:r w:rsidR="00EF22D8" w:rsidRPr="00CE559A">
        <w:t xml:space="preserve"> </w:t>
      </w:r>
      <w:r w:rsidR="009C546C" w:rsidRPr="00CE559A">
        <w:t xml:space="preserve">A rendszerhez tartozik még egy komponens, a </w:t>
      </w:r>
      <w:proofErr w:type="spellStart"/>
      <w:r w:rsidR="009C546C" w:rsidRPr="00CE559A">
        <w:t>kompozitor</w:t>
      </w:r>
      <w:proofErr w:type="spellEnd"/>
      <w:r w:rsidR="009C546C" w:rsidRPr="00CE559A">
        <w:t xml:space="preserve">. </w:t>
      </w:r>
      <w:r w:rsidR="001F3703" w:rsidRPr="00CE559A">
        <w:t xml:space="preserve">A </w:t>
      </w:r>
      <w:proofErr w:type="spellStart"/>
      <w:r w:rsidR="001F3703" w:rsidRPr="00CE559A">
        <w:t>kompozitor</w:t>
      </w:r>
      <w:proofErr w:type="spellEnd"/>
      <w:r w:rsidR="001F3703" w:rsidRPr="00CE559A">
        <w:t xml:space="preserve"> feladata, hogy a különböző ablakok elrendezését vezérelje a képernyőn.</w:t>
      </w:r>
    </w:p>
    <w:p w14:paraId="53E0B21C" w14:textId="3CF34328" w:rsidR="00F44384" w:rsidRPr="00CE559A" w:rsidRDefault="008D55D8" w:rsidP="008D55D8">
      <w:r w:rsidRPr="00CE559A">
        <w:t xml:space="preserve">Bizonyos kifejezéseket az X </w:t>
      </w:r>
      <w:proofErr w:type="spellStart"/>
      <w:r w:rsidRPr="00CE559A">
        <w:t>Window</w:t>
      </w:r>
      <w:proofErr w:type="spellEnd"/>
      <w:r w:rsidRPr="00CE559A">
        <w:t xml:space="preserve"> System árnyaltabban használ a közbeszédhez képest, a legfontosabbak ezek közül a következők:</w:t>
      </w:r>
    </w:p>
    <w:p w14:paraId="18F15E91" w14:textId="5A22A1B7" w:rsidR="008D55D8" w:rsidRPr="00CE559A" w:rsidRDefault="008D55D8" w:rsidP="008D55D8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device</w:t>
      </w:r>
      <w:proofErr w:type="spellEnd"/>
      <w:r w:rsidRPr="00CE559A">
        <w:rPr>
          <w:b/>
          <w:bCs/>
        </w:rPr>
        <w:t xml:space="preserve"> (eszköz) </w:t>
      </w:r>
      <w:r w:rsidRPr="00CE559A">
        <w:t xml:space="preserve">– </w:t>
      </w:r>
      <w:r w:rsidR="00512A9C" w:rsidRPr="00CE559A">
        <w:t>Dedikált vagy alaplapra integrált videókártya.</w:t>
      </w:r>
    </w:p>
    <w:p w14:paraId="7DA2C0FE" w14:textId="4172A006" w:rsidR="00512A9C" w:rsidRPr="00CE559A" w:rsidRDefault="00512A9C" w:rsidP="008D55D8">
      <w:pPr>
        <w:pStyle w:val="Listaszerbekezds"/>
        <w:numPr>
          <w:ilvl w:val="0"/>
          <w:numId w:val="28"/>
        </w:numPr>
      </w:pPr>
      <w:r w:rsidRPr="00CE559A">
        <w:rPr>
          <w:b/>
          <w:bCs/>
        </w:rPr>
        <w:t xml:space="preserve">monitor </w:t>
      </w:r>
      <w:r w:rsidRPr="00CE559A">
        <w:t>–</w:t>
      </w:r>
      <w:r w:rsidRPr="00CE559A">
        <w:rPr>
          <w:b/>
          <w:bCs/>
        </w:rPr>
        <w:t xml:space="preserve"> </w:t>
      </w:r>
      <w:r w:rsidRPr="00CE559A">
        <w:t>Fizikai megjelenítő eszköz.</w:t>
      </w:r>
    </w:p>
    <w:p w14:paraId="49EB9DDE" w14:textId="77777777" w:rsidR="003D566A" w:rsidRPr="00CE559A" w:rsidRDefault="00512A9C" w:rsidP="008D55D8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screen</w:t>
      </w:r>
      <w:proofErr w:type="spellEnd"/>
      <w:r w:rsidRPr="00CE559A">
        <w:rPr>
          <w:b/>
          <w:bCs/>
        </w:rPr>
        <w:t xml:space="preserve"> (képernyő) </w:t>
      </w:r>
      <w:r w:rsidRPr="00CE559A">
        <w:t>– Egy olyan terület</w:t>
      </w:r>
      <w:r w:rsidR="000B238F" w:rsidRPr="00CE559A">
        <w:t>,</w:t>
      </w:r>
      <w:r w:rsidRPr="00CE559A">
        <w:t xml:space="preserve"> amelyre grafikus tartalmat lehet </w:t>
      </w:r>
      <w:proofErr w:type="spellStart"/>
      <w:r w:rsidRPr="00CE559A">
        <w:t>renderelni</w:t>
      </w:r>
      <w:proofErr w:type="spellEnd"/>
      <w:r w:rsidRPr="00CE559A">
        <w:t>.</w:t>
      </w:r>
      <w:r w:rsidR="006E76B9" w:rsidRPr="00CE559A">
        <w:t xml:space="preserve"> Ez egyszerre több </w:t>
      </w:r>
      <w:r w:rsidR="000B238F" w:rsidRPr="00CE559A">
        <w:t>monitoron is</w:t>
      </w:r>
      <w:r w:rsidR="00670D30" w:rsidRPr="00CE559A">
        <w:t xml:space="preserve"> megjelenhet (akár duplikálva, akár kiterjesztve)</w:t>
      </w:r>
      <w:r w:rsidR="00C64604" w:rsidRPr="00CE559A">
        <w:t>.</w:t>
      </w:r>
    </w:p>
    <w:p w14:paraId="6571CB30" w14:textId="33188161" w:rsidR="00512A9C" w:rsidRPr="00CE559A" w:rsidRDefault="003D566A" w:rsidP="008D55D8">
      <w:pPr>
        <w:pStyle w:val="Listaszerbekezds"/>
        <w:numPr>
          <w:ilvl w:val="0"/>
          <w:numId w:val="28"/>
        </w:numPr>
      </w:pPr>
      <w:r w:rsidRPr="00CE559A">
        <w:rPr>
          <w:b/>
          <w:bCs/>
        </w:rPr>
        <w:t xml:space="preserve">display (kijelző) </w:t>
      </w:r>
      <w:r w:rsidRPr="00CE559A">
        <w:t xml:space="preserve">– </w:t>
      </w:r>
      <w:r w:rsidR="00DA2ECB" w:rsidRPr="00CE559A">
        <w:t>Képernyők gyűjteménye, amely gyakran több monitort foglal magába.</w:t>
      </w:r>
      <w:r w:rsidR="00624E7E" w:rsidRPr="00CE559A">
        <w:t xml:space="preserve"> A Linux-alapú számítógépek általában képesek arra, hogy több kijelzővel rendelkezzenek egyidejűleg. Ezek között a felhasználó egy speciális billentyűkombinációval, például a </w:t>
      </w:r>
      <w:proofErr w:type="spellStart"/>
      <w:r w:rsidR="00624E7E" w:rsidRPr="00CE559A">
        <w:t>control</w:t>
      </w:r>
      <w:proofErr w:type="spellEnd"/>
      <w:r w:rsidR="00624E7E" w:rsidRPr="00CE559A">
        <w:t>-alt-funkcióbillentyűvel válthat, átkapcsolva az összes monitort az egyik kijelző képernyőinek megjelenítéséről a másik kijelző képernyőire.</w:t>
      </w:r>
    </w:p>
    <w:p w14:paraId="4E282900" w14:textId="3B8DE486" w:rsidR="00197B89" w:rsidRPr="00CE559A" w:rsidRDefault="00197B89" w:rsidP="00197B89">
      <w:r w:rsidRPr="00CE559A">
        <w:lastRenderedPageBreak/>
        <w:t>Az X protokoll négy különböző üzenet típust definiál</w:t>
      </w:r>
      <w:r w:rsidR="008D7126" w:rsidRPr="00CE559A">
        <w:t>, amelyeknek a szerver és a kliensek közti kommunikációban van szerepe. A protokoll a következő üzenet típusokat különbözteti meg:</w:t>
      </w:r>
    </w:p>
    <w:p w14:paraId="4D84C72A" w14:textId="3E6A046C" w:rsidR="008D7126" w:rsidRPr="00CE559A" w:rsidRDefault="00462818" w:rsidP="008D7126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request</w:t>
      </w:r>
      <w:proofErr w:type="spellEnd"/>
      <w:r w:rsidRPr="00CE559A">
        <w:rPr>
          <w:b/>
          <w:bCs/>
        </w:rPr>
        <w:t xml:space="preserve"> </w:t>
      </w:r>
      <w:r w:rsidRPr="00CE559A">
        <w:t xml:space="preserve">– A kliens küldi a szervernek. Egy </w:t>
      </w:r>
      <w:proofErr w:type="spellStart"/>
      <w:r w:rsidRPr="00CE559A">
        <w:t>request</w:t>
      </w:r>
      <w:proofErr w:type="spellEnd"/>
      <w:r w:rsidRPr="00CE559A">
        <w:t xml:space="preserve"> sokféle információt tartalmazhat, mint például egy új ablak </w:t>
      </w:r>
      <w:proofErr w:type="spellStart"/>
      <w:r w:rsidRPr="00CE559A">
        <w:t>létehozását</w:t>
      </w:r>
      <w:proofErr w:type="spellEnd"/>
      <w:r w:rsidRPr="00CE559A">
        <w:t>, vagy a kurzor pozíciójának lekérdezését.</w:t>
      </w:r>
    </w:p>
    <w:p w14:paraId="043870F0" w14:textId="6F7198DB" w:rsidR="00462818" w:rsidRPr="00CE559A" w:rsidRDefault="00462818" w:rsidP="008D7126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reply</w:t>
      </w:r>
      <w:proofErr w:type="spellEnd"/>
      <w:r w:rsidRPr="00CE559A">
        <w:rPr>
          <w:b/>
          <w:bCs/>
        </w:rPr>
        <w:t xml:space="preserve"> </w:t>
      </w:r>
      <w:r w:rsidRPr="00CE559A">
        <w:t>– A szerver küldi a kliensek.</w:t>
      </w:r>
      <w:r w:rsidR="009D5DE8" w:rsidRPr="00CE559A">
        <w:t xml:space="preserve"> A </w:t>
      </w:r>
      <w:proofErr w:type="spellStart"/>
      <w:r w:rsidR="009D5DE8" w:rsidRPr="00CE559A">
        <w:t>reply</w:t>
      </w:r>
      <w:proofErr w:type="spellEnd"/>
      <w:r w:rsidR="009D5DE8" w:rsidRPr="00CE559A">
        <w:t xml:space="preserve"> üzenetek a </w:t>
      </w:r>
      <w:proofErr w:type="spellStart"/>
      <w:r w:rsidR="009D5DE8" w:rsidRPr="00CE559A">
        <w:t>request</w:t>
      </w:r>
      <w:proofErr w:type="spellEnd"/>
      <w:r w:rsidR="009D5DE8" w:rsidRPr="00CE559A">
        <w:t xml:space="preserve"> üzenetek hatására jönnek létre és a kliens által kért információt tartalmazzák.</w:t>
      </w:r>
    </w:p>
    <w:p w14:paraId="7401F275" w14:textId="6F8968EC" w:rsidR="0009009F" w:rsidRPr="00CE559A" w:rsidRDefault="0009009F" w:rsidP="008D7126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event</w:t>
      </w:r>
      <w:proofErr w:type="spellEnd"/>
      <w:r w:rsidRPr="00CE559A">
        <w:rPr>
          <w:b/>
          <w:bCs/>
        </w:rPr>
        <w:t xml:space="preserve"> </w:t>
      </w:r>
      <w:r w:rsidRPr="00CE559A">
        <w:t xml:space="preserve">– A szerver küldi a kliensnek. </w:t>
      </w:r>
      <w:r w:rsidR="00B046A0" w:rsidRPr="00CE559A">
        <w:t>Az ilyen típusú üzeneteket általában nem közvetlenül a kliens váltja ki.</w:t>
      </w:r>
      <w:r w:rsidR="00B55E94" w:rsidRPr="00CE559A">
        <w:t xml:space="preserve"> Sokféle típusú </w:t>
      </w:r>
      <w:proofErr w:type="spellStart"/>
      <w:r w:rsidR="00B55E94" w:rsidRPr="00CE559A">
        <w:t>event</w:t>
      </w:r>
      <w:proofErr w:type="spellEnd"/>
      <w:r w:rsidR="00B55E94" w:rsidRPr="00CE559A">
        <w:t xml:space="preserve"> üzenet létezik, ilyen például a bemeneti eszközök (például billentyűzet vagy egér) által generált események.</w:t>
      </w:r>
    </w:p>
    <w:p w14:paraId="78369378" w14:textId="75701CD6" w:rsidR="0009009F" w:rsidRPr="00CE559A" w:rsidRDefault="0009009F" w:rsidP="008D7126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error</w:t>
      </w:r>
      <w:proofErr w:type="spellEnd"/>
      <w:r w:rsidRPr="00CE559A">
        <w:rPr>
          <w:b/>
          <w:bCs/>
        </w:rPr>
        <w:t xml:space="preserve"> </w:t>
      </w:r>
      <w:r w:rsidRPr="00CE559A">
        <w:t>–</w:t>
      </w:r>
      <w:r w:rsidR="001E22AC" w:rsidRPr="00CE559A">
        <w:t xml:space="preserve"> A szerver küldi a kliensnek.</w:t>
      </w:r>
      <w:r w:rsidR="008A32D5" w:rsidRPr="00CE559A">
        <w:t xml:space="preserve"> Hasonlóan működnek az </w:t>
      </w:r>
      <w:proofErr w:type="spellStart"/>
      <w:r w:rsidR="008A32D5" w:rsidRPr="00CE559A">
        <w:t>event</w:t>
      </w:r>
      <w:proofErr w:type="spellEnd"/>
      <w:r w:rsidR="008A32D5" w:rsidRPr="00CE559A">
        <w:t xml:space="preserve"> típusú üzenetekhez, valamilyen hib</w:t>
      </w:r>
      <w:r w:rsidR="0003268E" w:rsidRPr="00CE559A">
        <w:t>a fennállását jelzik.</w:t>
      </w:r>
    </w:p>
    <w:p w14:paraId="0F75FF9E" w14:textId="5002A870" w:rsidR="00A872AB" w:rsidRPr="00CE559A" w:rsidRDefault="00A872AB" w:rsidP="00601E79">
      <w:pPr>
        <w:pStyle w:val="Cmsor3"/>
      </w:pPr>
      <w:bookmarkStart w:id="15" w:name="_Toc120051544"/>
      <w:proofErr w:type="spellStart"/>
      <w:r w:rsidRPr="00CE559A">
        <w:t>Wayland</w:t>
      </w:r>
      <w:proofErr w:type="spellEnd"/>
      <w:sdt>
        <w:sdtPr>
          <w:id w:val="-356893056"/>
          <w:citation/>
        </w:sdtPr>
        <w:sdtContent>
          <w:r w:rsidR="008426F8" w:rsidRPr="00CE559A">
            <w:fldChar w:fldCharType="begin"/>
          </w:r>
          <w:r w:rsidR="008426F8" w:rsidRPr="00CE559A">
            <w:instrText xml:space="preserve"> CITATION Way22 \l 2057 </w:instrText>
          </w:r>
          <w:r w:rsidR="008426F8" w:rsidRPr="00CE559A">
            <w:fldChar w:fldCharType="separate"/>
          </w:r>
          <w:r w:rsidR="00D37393" w:rsidRPr="00CE559A">
            <w:rPr>
              <w:noProof/>
            </w:rPr>
            <w:t xml:space="preserve"> [2]</w:t>
          </w:r>
          <w:r w:rsidR="008426F8" w:rsidRPr="00CE559A">
            <w:fldChar w:fldCharType="end"/>
          </w:r>
        </w:sdtContent>
      </w:sdt>
      <w:bookmarkEnd w:id="15"/>
    </w:p>
    <w:p w14:paraId="14E351F1" w14:textId="2E488F07" w:rsidR="00CE2819" w:rsidRPr="00CE559A" w:rsidRDefault="00561E50" w:rsidP="00CE2819">
      <w:r w:rsidRPr="00CE559A">
        <w:t xml:space="preserve">A </w:t>
      </w:r>
      <w:proofErr w:type="spellStart"/>
      <w:r w:rsidRPr="00CE559A">
        <w:t>Wayland</w:t>
      </w:r>
      <w:proofErr w:type="spellEnd"/>
      <w:r w:rsidRPr="00CE559A">
        <w:t xml:space="preserve"> egy ingyenes, nyílt forráskódú </w:t>
      </w:r>
      <w:r w:rsidR="00B844E7" w:rsidRPr="00CE559A">
        <w:t>megjelenítő</w:t>
      </w:r>
      <w:r w:rsidRPr="00CE559A">
        <w:t xml:space="preserve"> protokoll</w:t>
      </w:r>
      <w:r w:rsidR="002D6730" w:rsidRPr="00CE559A">
        <w:t xml:space="preserve">. A </w:t>
      </w:r>
      <w:proofErr w:type="spellStart"/>
      <w:r w:rsidR="002D6730" w:rsidRPr="00CE559A">
        <w:t>Wayland</w:t>
      </w:r>
      <w:proofErr w:type="spellEnd"/>
      <w:r w:rsidR="002D6730" w:rsidRPr="00CE559A">
        <w:t xml:space="preserve"> projekt célja, hogy leváltsa az X </w:t>
      </w:r>
      <w:proofErr w:type="spellStart"/>
      <w:r w:rsidR="002D6730" w:rsidRPr="00CE559A">
        <w:t>Window</w:t>
      </w:r>
      <w:proofErr w:type="spellEnd"/>
      <w:r w:rsidR="002D6730" w:rsidRPr="00CE559A">
        <w:t xml:space="preserve"> System-</w:t>
      </w:r>
      <w:proofErr w:type="spellStart"/>
      <w:r w:rsidR="002D6730" w:rsidRPr="00CE559A">
        <w:t>et</w:t>
      </w:r>
      <w:proofErr w:type="spellEnd"/>
      <w:r w:rsidR="002D6730" w:rsidRPr="00CE559A">
        <w:t xml:space="preserve"> egy modernebb</w:t>
      </w:r>
      <w:r w:rsidR="00146399" w:rsidRPr="00CE559A">
        <w:t>, egyszerűbb és</w:t>
      </w:r>
      <w:r w:rsidR="002D6730" w:rsidRPr="00CE559A">
        <w:t xml:space="preserve"> biztonságosabb protokollra.</w:t>
      </w:r>
      <w:r w:rsidR="008A6C28" w:rsidRPr="00CE559A">
        <w:t xml:space="preserve"> A protokollt 2008-ban kezdték el fejleszteni</w:t>
      </w:r>
      <w:r w:rsidR="00FC39E3" w:rsidRPr="00CE559A">
        <w:t xml:space="preserve"> és a mai napig aktívan dolgoznak rajta.</w:t>
      </w:r>
      <w:r w:rsidR="00B844E7" w:rsidRPr="00CE559A">
        <w:t xml:space="preserve"> Az X </w:t>
      </w:r>
      <w:proofErr w:type="spellStart"/>
      <w:r w:rsidR="00B844E7" w:rsidRPr="00CE559A">
        <w:t>Window</w:t>
      </w:r>
      <w:proofErr w:type="spellEnd"/>
      <w:r w:rsidR="00B844E7" w:rsidRPr="00CE559A">
        <w:t xml:space="preserve"> System-</w:t>
      </w:r>
      <w:proofErr w:type="spellStart"/>
      <w:r w:rsidR="00B844E7" w:rsidRPr="00CE559A">
        <w:t>hez</w:t>
      </w:r>
      <w:proofErr w:type="spellEnd"/>
      <w:r w:rsidR="00B844E7" w:rsidRPr="00CE559A">
        <w:t xml:space="preserve"> hasonlóan a </w:t>
      </w:r>
      <w:proofErr w:type="spellStart"/>
      <w:r w:rsidR="00B844E7" w:rsidRPr="00CE559A">
        <w:t>Wayland</w:t>
      </w:r>
      <w:proofErr w:type="spellEnd"/>
      <w:r w:rsidR="00B844E7" w:rsidRPr="00CE559A">
        <w:t xml:space="preserve"> protokoll is egy szerver-kliens architektúrát követ. Ellentétben az </w:t>
      </w:r>
      <w:r w:rsidR="00DA3AEB" w:rsidRPr="00CE559A">
        <w:t>X-szel</w:t>
      </w:r>
      <w:r w:rsidR="00B844E7" w:rsidRPr="00CE559A">
        <w:t xml:space="preserve"> a </w:t>
      </w:r>
      <w:proofErr w:type="spellStart"/>
      <w:r w:rsidR="00B844E7" w:rsidRPr="00CE559A">
        <w:t>Wayland</w:t>
      </w:r>
      <w:proofErr w:type="spellEnd"/>
      <w:r w:rsidR="00B844E7" w:rsidRPr="00CE559A">
        <w:t xml:space="preserve"> esetében a megjelenítő szervert </w:t>
      </w:r>
      <w:proofErr w:type="spellStart"/>
      <w:r w:rsidR="00B844E7" w:rsidRPr="00CE559A">
        <w:t>kompozitornak</w:t>
      </w:r>
      <w:proofErr w:type="spellEnd"/>
      <w:r w:rsidR="00B844E7" w:rsidRPr="00CE559A">
        <w:t xml:space="preserve"> hívják. Ez abból az alapvető </w:t>
      </w:r>
      <w:proofErr w:type="spellStart"/>
      <w:r w:rsidR="00B844E7" w:rsidRPr="00CE559A">
        <w:t>architektúrális</w:t>
      </w:r>
      <w:proofErr w:type="spellEnd"/>
      <w:r w:rsidR="00B844E7" w:rsidRPr="00CE559A">
        <w:t xml:space="preserve"> különbségből ered, hogy</w:t>
      </w:r>
      <w:r w:rsidR="009236EE" w:rsidRPr="00CE559A">
        <w:t xml:space="preserve"> a </w:t>
      </w:r>
      <w:proofErr w:type="spellStart"/>
      <w:r w:rsidR="009236EE" w:rsidRPr="00CE559A">
        <w:t>Wayland</w:t>
      </w:r>
      <w:proofErr w:type="spellEnd"/>
      <w:r w:rsidR="009236EE" w:rsidRPr="00CE559A">
        <w:t xml:space="preserve"> esetében a megjelenítő szerver és a </w:t>
      </w:r>
      <w:proofErr w:type="spellStart"/>
      <w:r w:rsidR="009236EE" w:rsidRPr="00CE559A">
        <w:t>kompozitor</w:t>
      </w:r>
      <w:proofErr w:type="spellEnd"/>
      <w:r w:rsidR="009236EE" w:rsidRPr="00CE559A">
        <w:t xml:space="preserve"> egy komponensként funkcionál.</w:t>
      </w:r>
      <w:r w:rsidR="00DA3AEB" w:rsidRPr="00CE559A">
        <w:t xml:space="preserve"> A protokollhoz tartozik egy szerveroldali referencia implementáció C-ben, a</w:t>
      </w:r>
      <w:r w:rsidR="00897886" w:rsidRPr="00CE559A">
        <w:t>mit</w:t>
      </w:r>
      <w:r w:rsidR="00DA3AEB" w:rsidRPr="00CE559A">
        <w:t xml:space="preserve"> </w:t>
      </w:r>
      <w:proofErr w:type="spellStart"/>
      <w:r w:rsidR="00DA3AEB" w:rsidRPr="00CE559A">
        <w:t>Weston</w:t>
      </w:r>
      <w:proofErr w:type="spellEnd"/>
      <w:r w:rsidR="00DA3AEB" w:rsidRPr="00CE559A">
        <w:t xml:space="preserve"> </w:t>
      </w:r>
      <w:proofErr w:type="spellStart"/>
      <w:r w:rsidR="00DA3AEB" w:rsidRPr="00CE559A">
        <w:t>kompozitor</w:t>
      </w:r>
      <w:r w:rsidR="00897886" w:rsidRPr="00CE559A">
        <w:t>nak</w:t>
      </w:r>
      <w:proofErr w:type="spellEnd"/>
      <w:r w:rsidR="00897886" w:rsidRPr="00CE559A">
        <w:t xml:space="preserve"> hívnak</w:t>
      </w:r>
      <w:r w:rsidR="00DA3AEB" w:rsidRPr="00CE559A">
        <w:t>.</w:t>
      </w:r>
      <w:r w:rsidR="00A010DD" w:rsidRPr="00CE559A">
        <w:t xml:space="preserve"> A legnépszerűbb kliensoldali könyvtár a </w:t>
      </w:r>
      <w:proofErr w:type="spellStart"/>
      <w:r w:rsidR="00A010DD" w:rsidRPr="00CE559A">
        <w:t>libwayland</w:t>
      </w:r>
      <w:proofErr w:type="spellEnd"/>
      <w:r w:rsidR="00A010DD" w:rsidRPr="00CE559A">
        <w:t xml:space="preserve"> szintén C-ben lett implementálva</w:t>
      </w:r>
      <w:r w:rsidR="003272D7" w:rsidRPr="00CE559A">
        <w:t>.</w:t>
      </w:r>
    </w:p>
    <w:p w14:paraId="30A3D8DC" w14:textId="79D22659" w:rsidR="00534574" w:rsidRPr="00CE559A" w:rsidRDefault="00000000" w:rsidP="00CE2819">
      <w:r>
        <w:lastRenderedPageBreak/>
        <w:pict w14:anchorId="3912378C">
          <v:shape id="_x0000_s1028" type="#_x0000_t202" style="position:absolute;left:0;text-align:left;margin-left:72.6pt;margin-top:355.55pt;width:251.95pt;height:35.25pt;z-index:251659264" stroked="f">
            <v:textbox style="mso-next-textbox:#_x0000_s1028;mso-fit-shape-to-text:t" inset="0,0,0,0">
              <w:txbxContent>
                <w:p w14:paraId="0AE9D09A" w14:textId="42F963B9" w:rsidR="00647E9A" w:rsidRPr="00647E9A" w:rsidRDefault="00647E9A" w:rsidP="00970B78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Figure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7D6599">
                    <w:rPr>
                      <w:noProof/>
                    </w:rPr>
                    <w:t>2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 Egy esemény feldolgozása </w:t>
                  </w:r>
                  <w:r w:rsidR="004321AD">
                    <w:t xml:space="preserve">az </w:t>
                  </w:r>
                  <w:r>
                    <w:t>X-</w:t>
                  </w:r>
                  <w:proofErr w:type="spellStart"/>
                  <w:r>
                    <w:t>szen</w:t>
                  </w:r>
                  <w:proofErr w:type="spellEnd"/>
                  <w:r>
                    <w:t>.</w:t>
                  </w:r>
                </w:p>
              </w:txbxContent>
            </v:textbox>
            <w10:wrap type="topAndBottom"/>
          </v:shape>
        </w:pict>
      </w:r>
      <w:r>
        <w:pict w14:anchorId="52DFCCF1">
          <v:shape id="_x0000_s1036" type="#_x0000_t202" style="position:absolute;left:0;text-align:left;margin-left:72.6pt;margin-top:355.55pt;width:251.95pt;height:35.25pt;z-index:251662336" stroked="f">
            <v:textbox style="mso-next-textbox:#_x0000_s1036;mso-fit-shape-to-text:t" inset="0,0,0,0">
              <w:txbxContent>
                <w:p w14:paraId="0E7F93E3" w14:textId="06F66C23" w:rsidR="00601E79" w:rsidRPr="00647E9A" w:rsidRDefault="00601E79" w:rsidP="00970B78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795B10">
                    <w:rPr>
                      <w:noProof/>
                    </w:rPr>
                    <w:t>4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Egy esemény feldolgozása az X-</w:t>
                  </w:r>
                  <w:proofErr w:type="spellStart"/>
                  <w:r>
                    <w:t>szen</w:t>
                  </w:r>
                  <w:proofErr w:type="spellEnd"/>
                  <w:r>
                    <w:t>.</w:t>
                  </w:r>
                </w:p>
              </w:txbxContent>
            </v:textbox>
            <w10:wrap type="topAndBottom"/>
          </v:shape>
        </w:pict>
      </w:r>
      <w:r w:rsidR="004869AB" w:rsidRPr="00CE559A">
        <w:rPr>
          <w:noProof/>
        </w:rPr>
        <w:drawing>
          <wp:anchor distT="0" distB="0" distL="114300" distR="114300" simplePos="0" relativeHeight="251634688" behindDoc="0" locked="0" layoutInCell="1" allowOverlap="1" wp14:anchorId="09C966EA" wp14:editId="4ED6168C">
            <wp:simplePos x="0" y="0"/>
            <wp:positionH relativeFrom="column">
              <wp:posOffset>922461</wp:posOffset>
            </wp:positionH>
            <wp:positionV relativeFrom="paragraph">
              <wp:posOffset>1411216</wp:posOffset>
            </wp:positionV>
            <wp:extent cx="3200148" cy="3047832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148" cy="304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34574" w:rsidRPr="00CE559A">
        <w:t xml:space="preserve">A legjobb módja annak, hogy összehasonlítsuk a </w:t>
      </w:r>
      <w:proofErr w:type="spellStart"/>
      <w:r w:rsidR="00534574" w:rsidRPr="00CE559A">
        <w:t>Wayland</w:t>
      </w:r>
      <w:proofErr w:type="spellEnd"/>
      <w:r w:rsidR="00534574" w:rsidRPr="00CE559A">
        <w:t xml:space="preserve"> és az X </w:t>
      </w:r>
      <w:proofErr w:type="spellStart"/>
      <w:r w:rsidR="00534574" w:rsidRPr="00CE559A">
        <w:t>Window</w:t>
      </w:r>
      <w:proofErr w:type="spellEnd"/>
      <w:r w:rsidR="00534574" w:rsidRPr="00CE559A">
        <w:t xml:space="preserve"> System architektúráját és megértsük a különbségeket az, ha végig követjük egy bemeneti eszköz által </w:t>
      </w:r>
      <w:r w:rsidR="00777D5C" w:rsidRPr="00CE559A">
        <w:t>generált</w:t>
      </w:r>
      <w:r w:rsidR="00534574" w:rsidRPr="00CE559A">
        <w:t xml:space="preserve"> esemény útját egészen addig, </w:t>
      </w:r>
      <w:r w:rsidR="009730C4" w:rsidRPr="00CE559A">
        <w:t>ameddig az esemény által kiváltott változás megjelenik a képernyőn.</w:t>
      </w:r>
      <w:r w:rsidR="00E06FB3" w:rsidRPr="00CE559A">
        <w:t xml:space="preserve"> Az X esetében ez a következőképpen zajlik le:</w:t>
      </w:r>
    </w:p>
    <w:p w14:paraId="4762D083" w14:textId="06D7AB43" w:rsidR="004869AB" w:rsidRPr="00CE559A" w:rsidRDefault="004F24FE" w:rsidP="00AB066E">
      <w:pPr>
        <w:pStyle w:val="Listaszerbekezds"/>
        <w:numPr>
          <w:ilvl w:val="0"/>
          <w:numId w:val="30"/>
        </w:numPr>
      </w:pPr>
      <w:r w:rsidRPr="00CE559A">
        <w:t xml:space="preserve">A kernel kap egy eseményt egy bemeneti eszköztől és elküldi az X szervernek </w:t>
      </w:r>
      <w:r w:rsidR="006961CF" w:rsidRPr="00CE559A">
        <w:t>a bemeneti vezérlőn (</w:t>
      </w:r>
      <w:proofErr w:type="spellStart"/>
      <w:r w:rsidRPr="00CE559A">
        <w:t>evdev</w:t>
      </w:r>
      <w:proofErr w:type="spellEnd"/>
      <w:r w:rsidRPr="00CE559A">
        <w:t xml:space="preserve"> driver</w:t>
      </w:r>
      <w:r w:rsidR="006961CF" w:rsidRPr="00CE559A">
        <w:t>)</w:t>
      </w:r>
      <w:r w:rsidRPr="00CE559A">
        <w:t xml:space="preserve"> keresztül.</w:t>
      </w:r>
      <w:r w:rsidR="006961CF" w:rsidRPr="00CE559A">
        <w:t xml:space="preserve"> </w:t>
      </w:r>
      <w:r w:rsidR="00896244" w:rsidRPr="00CE559A">
        <w:t xml:space="preserve">A különböző eszközspecifikus eseményprotokollok lefordítását az </w:t>
      </w:r>
      <w:proofErr w:type="spellStart"/>
      <w:r w:rsidR="00896244" w:rsidRPr="00CE559A">
        <w:t>evdev</w:t>
      </w:r>
      <w:proofErr w:type="spellEnd"/>
      <w:r w:rsidR="00896244" w:rsidRPr="00CE559A">
        <w:t xml:space="preserve"> szabványra a kernel végzi el.</w:t>
      </w:r>
    </w:p>
    <w:p w14:paraId="2B445FBD" w14:textId="020FB2B2" w:rsidR="00AB066E" w:rsidRPr="00CE559A" w:rsidRDefault="00363127" w:rsidP="00AB066E">
      <w:pPr>
        <w:pStyle w:val="Listaszerbekezds"/>
        <w:numPr>
          <w:ilvl w:val="0"/>
          <w:numId w:val="30"/>
        </w:numPr>
      </w:pPr>
      <w:r w:rsidRPr="00CE559A">
        <w:t xml:space="preserve">Az X szerver meghatározza, hogy </w:t>
      </w:r>
      <w:r w:rsidR="0098640B" w:rsidRPr="00CE559A">
        <w:t xml:space="preserve">melyik ablakot </w:t>
      </w:r>
      <w:r w:rsidR="009377F8" w:rsidRPr="00CE559A">
        <w:t xml:space="preserve">érintette az esemény és elküldi azoknak az X klienseknek, amelyek az adott ablakban a kérdéses eseményre </w:t>
      </w:r>
      <w:r w:rsidR="00364892" w:rsidRPr="00CE559A">
        <w:t>feliratkoztak</w:t>
      </w:r>
      <w:r w:rsidR="009377F8" w:rsidRPr="00CE559A">
        <w:t>.</w:t>
      </w:r>
    </w:p>
    <w:p w14:paraId="68084D81" w14:textId="4DCBBDFC" w:rsidR="00AB066E" w:rsidRPr="00CE559A" w:rsidRDefault="005447CA" w:rsidP="00AB066E">
      <w:pPr>
        <w:pStyle w:val="Listaszerbekezds"/>
        <w:numPr>
          <w:ilvl w:val="0"/>
          <w:numId w:val="30"/>
        </w:numPr>
      </w:pPr>
      <w:r w:rsidRPr="00CE559A">
        <w:t xml:space="preserve">A kliensek feldolgozzák az eseményt és eldöntik, hogy mit tegyenek. Sokszor egy bemeneti esemény hatására </w:t>
      </w:r>
      <w:r w:rsidR="006F35E6" w:rsidRPr="00CE559A">
        <w:t xml:space="preserve">a felhasználói felületnek meg kell változnia, például </w:t>
      </w:r>
      <w:r w:rsidR="0036658A" w:rsidRPr="00CE559A">
        <w:t xml:space="preserve">a felhasználó egy hivatkozás felé viszi a kurzort, vagy bepipál egy </w:t>
      </w:r>
      <w:proofErr w:type="spellStart"/>
      <w:r w:rsidR="0036658A" w:rsidRPr="00CE559A">
        <w:t>checkbox</w:t>
      </w:r>
      <w:proofErr w:type="spellEnd"/>
      <w:r w:rsidR="0036658A" w:rsidRPr="00CE559A">
        <w:t>-ot.</w:t>
      </w:r>
      <w:r w:rsidR="000A7DC7" w:rsidRPr="00CE559A">
        <w:t xml:space="preserve"> Az esemény feldolgozása után a kliens egy </w:t>
      </w:r>
      <w:proofErr w:type="spellStart"/>
      <w:r w:rsidR="000A7DC7" w:rsidRPr="00CE559A">
        <w:t>renderelési</w:t>
      </w:r>
      <w:proofErr w:type="spellEnd"/>
      <w:r w:rsidR="000A7DC7" w:rsidRPr="00CE559A">
        <w:t xml:space="preserve"> kérést (</w:t>
      </w:r>
      <w:proofErr w:type="spellStart"/>
      <w:r w:rsidR="000A7DC7" w:rsidRPr="00CE559A">
        <w:t>request</w:t>
      </w:r>
      <w:proofErr w:type="spellEnd"/>
      <w:r w:rsidR="000A7DC7" w:rsidRPr="00CE559A">
        <w:t xml:space="preserve"> típusú üzenet) küld a szervernek.</w:t>
      </w:r>
      <w:r w:rsidRPr="00CE559A">
        <w:t xml:space="preserve"> </w:t>
      </w:r>
    </w:p>
    <w:p w14:paraId="5567A675" w14:textId="437E28D7" w:rsidR="00AB066E" w:rsidRPr="00CE559A" w:rsidRDefault="001B2604" w:rsidP="00AB066E">
      <w:pPr>
        <w:pStyle w:val="Listaszerbekezds"/>
        <w:numPr>
          <w:ilvl w:val="0"/>
          <w:numId w:val="30"/>
        </w:numPr>
      </w:pPr>
      <w:r w:rsidRPr="00CE559A">
        <w:t xml:space="preserve">Az X szerver megkapja a </w:t>
      </w:r>
      <w:proofErr w:type="spellStart"/>
      <w:r w:rsidRPr="00CE559A">
        <w:t>renderelési</w:t>
      </w:r>
      <w:proofErr w:type="spellEnd"/>
      <w:r w:rsidRPr="00CE559A">
        <w:t xml:space="preserve"> kérést </w:t>
      </w:r>
      <w:r w:rsidR="00F34486" w:rsidRPr="00CE559A">
        <w:t xml:space="preserve">és </w:t>
      </w:r>
      <w:r w:rsidR="00BC3191" w:rsidRPr="00CE559A">
        <w:t xml:space="preserve">egy </w:t>
      </w:r>
      <w:r w:rsidRPr="00CE559A">
        <w:t>illesztőprogram</w:t>
      </w:r>
      <w:r w:rsidR="00BC3191" w:rsidRPr="00CE559A">
        <w:t>on keresztül szól a hardvernek, hogy az</w:t>
      </w:r>
      <w:r w:rsidRPr="00CE559A">
        <w:t xml:space="preserve"> végezze el a </w:t>
      </w:r>
      <w:proofErr w:type="spellStart"/>
      <w:r w:rsidRPr="00CE559A">
        <w:t>renderelést</w:t>
      </w:r>
      <w:proofErr w:type="spellEnd"/>
      <w:r w:rsidRPr="00CE559A">
        <w:t>.</w:t>
      </w:r>
      <w:r w:rsidR="00F7306F" w:rsidRPr="00CE559A">
        <w:t xml:space="preserve"> Az X szerver </w:t>
      </w:r>
      <w:r w:rsidR="00F7306F" w:rsidRPr="00CE559A">
        <w:lastRenderedPageBreak/>
        <w:t>továbbá</w:t>
      </w:r>
      <w:r w:rsidR="001215F2" w:rsidRPr="00CE559A">
        <w:t xml:space="preserve"> kiszámítja a </w:t>
      </w:r>
      <w:proofErr w:type="spellStart"/>
      <w:r w:rsidR="001215F2" w:rsidRPr="00CE559A">
        <w:t>rend</w:t>
      </w:r>
      <w:r w:rsidR="00043DDB" w:rsidRPr="00CE559A">
        <w:t>erelés</w:t>
      </w:r>
      <w:proofErr w:type="spellEnd"/>
      <w:r w:rsidR="00043DDB" w:rsidRPr="00CE559A">
        <w:t xml:space="preserve"> határoló régióját és elküldi ezt a </w:t>
      </w:r>
      <w:proofErr w:type="spellStart"/>
      <w:r w:rsidR="00043DDB" w:rsidRPr="00CE559A">
        <w:t>kompozitornak</w:t>
      </w:r>
      <w:proofErr w:type="spellEnd"/>
      <w:r w:rsidR="00043DDB" w:rsidRPr="00CE559A">
        <w:t xml:space="preserve"> egy káreseménynek (</w:t>
      </w:r>
      <w:proofErr w:type="spellStart"/>
      <w:r w:rsidR="00043DDB" w:rsidRPr="00CE559A">
        <w:t>damage</w:t>
      </w:r>
      <w:proofErr w:type="spellEnd"/>
      <w:r w:rsidR="00043DDB" w:rsidRPr="00CE559A">
        <w:t xml:space="preserve"> </w:t>
      </w:r>
      <w:proofErr w:type="spellStart"/>
      <w:r w:rsidR="00043DDB" w:rsidRPr="00CE559A">
        <w:t>event</w:t>
      </w:r>
      <w:proofErr w:type="spellEnd"/>
      <w:r w:rsidR="00043DDB" w:rsidRPr="00CE559A">
        <w:t xml:space="preserve">) nevezett üzenetben. Erre azért van szükség, mert a </w:t>
      </w:r>
      <w:proofErr w:type="spellStart"/>
      <w:r w:rsidR="00043DDB" w:rsidRPr="00CE559A">
        <w:t>kompozitornak</w:t>
      </w:r>
      <w:proofErr w:type="spellEnd"/>
      <w:r w:rsidR="00043DDB" w:rsidRPr="00CE559A">
        <w:t xml:space="preserve"> a bemeneti esemény hatására lehet, hogy bizonyos effekteket kell alkalmaznia</w:t>
      </w:r>
      <w:r w:rsidR="001468B5" w:rsidRPr="00CE559A">
        <w:t xml:space="preserve"> (forgatás, skálázás, </w:t>
      </w:r>
      <w:proofErr w:type="spellStart"/>
      <w:r w:rsidR="001468B5" w:rsidRPr="00CE559A">
        <w:t>stb</w:t>
      </w:r>
      <w:proofErr w:type="spellEnd"/>
      <w:r w:rsidR="001468B5" w:rsidRPr="00CE559A">
        <w:t>)</w:t>
      </w:r>
      <w:r w:rsidR="00E76F84" w:rsidRPr="00CE559A">
        <w:t>.</w:t>
      </w:r>
    </w:p>
    <w:p w14:paraId="4BF90F66" w14:textId="06E1B8C0" w:rsidR="00AB066E" w:rsidRPr="00CE559A" w:rsidRDefault="00463191" w:rsidP="00AB066E">
      <w:pPr>
        <w:pStyle w:val="Listaszerbekezds"/>
        <w:numPr>
          <w:ilvl w:val="0"/>
          <w:numId w:val="30"/>
        </w:numPr>
      </w:pPr>
      <w:r w:rsidRPr="00CE559A">
        <w:t xml:space="preserve">A káreseményből a </w:t>
      </w:r>
      <w:proofErr w:type="spellStart"/>
      <w:r w:rsidRPr="00CE559A">
        <w:t>kompozitor</w:t>
      </w:r>
      <w:proofErr w:type="spellEnd"/>
      <w:r w:rsidRPr="00CE559A">
        <w:t xml:space="preserve"> megtudja, hogy valami megváltozott az ablakban és az</w:t>
      </w:r>
      <w:r w:rsidR="007F3EA0" w:rsidRPr="00CE559A">
        <w:t xml:space="preserve"> képernyőnek azt a részét újra </w:t>
      </w:r>
      <w:r w:rsidRPr="00CE559A">
        <w:t>kell komponálnia</w:t>
      </w:r>
      <w:r w:rsidR="007F3EA0" w:rsidRPr="00CE559A">
        <w:t xml:space="preserve">, ahol az ablak </w:t>
      </w:r>
      <w:r w:rsidR="00092D76" w:rsidRPr="00CE559A">
        <w:t>megváltozott</w:t>
      </w:r>
      <w:r w:rsidRPr="00CE559A">
        <w:t>.</w:t>
      </w:r>
      <w:r w:rsidR="00F20E36" w:rsidRPr="00CE559A">
        <w:t xml:space="preserve"> Miután ezt megtette, a </w:t>
      </w:r>
      <w:proofErr w:type="spellStart"/>
      <w:r w:rsidR="00F20E36" w:rsidRPr="00CE559A">
        <w:t>kompozitor</w:t>
      </w:r>
      <w:proofErr w:type="spellEnd"/>
      <w:r w:rsidR="00F20E36" w:rsidRPr="00CE559A">
        <w:t xml:space="preserve"> küld egy </w:t>
      </w:r>
      <w:proofErr w:type="spellStart"/>
      <w:r w:rsidR="00F20E36" w:rsidRPr="00CE559A">
        <w:t>renderelési</w:t>
      </w:r>
      <w:proofErr w:type="spellEnd"/>
      <w:r w:rsidR="00F20E36" w:rsidRPr="00CE559A">
        <w:t xml:space="preserve"> kérést az X szervernek.</w:t>
      </w:r>
    </w:p>
    <w:p w14:paraId="0BB36F8B" w14:textId="03250394" w:rsidR="006C7492" w:rsidRPr="00CE559A" w:rsidRDefault="00F84E60" w:rsidP="006C7492">
      <w:pPr>
        <w:pStyle w:val="Listaszerbekezds"/>
        <w:numPr>
          <w:ilvl w:val="0"/>
          <w:numId w:val="30"/>
        </w:numPr>
      </w:pPr>
      <w:r w:rsidRPr="00CE559A">
        <w:t xml:space="preserve">Az X szerver megkapja a </w:t>
      </w:r>
      <w:proofErr w:type="spellStart"/>
      <w:r w:rsidRPr="00CE559A">
        <w:t>renderelési</w:t>
      </w:r>
      <w:proofErr w:type="spellEnd"/>
      <w:r w:rsidRPr="00CE559A">
        <w:t xml:space="preserve"> kérést a </w:t>
      </w:r>
      <w:proofErr w:type="spellStart"/>
      <w:r w:rsidRPr="00CE559A">
        <w:t>kompozitortól</w:t>
      </w:r>
      <w:proofErr w:type="spellEnd"/>
      <w:r w:rsidRPr="00CE559A">
        <w:t xml:space="preserve"> és végrehajtja azt.</w:t>
      </w:r>
    </w:p>
    <w:p w14:paraId="2CCF28B7" w14:textId="09079CFC" w:rsidR="00955408" w:rsidRPr="00CE559A" w:rsidRDefault="006C7492" w:rsidP="00955408">
      <w:pPr>
        <w:ind w:firstLine="0"/>
      </w:pPr>
      <w:r w:rsidRPr="00CE559A">
        <w:t xml:space="preserve">A </w:t>
      </w:r>
      <w:proofErr w:type="spellStart"/>
      <w:r w:rsidRPr="00CE559A">
        <w:t>Wayland</w:t>
      </w:r>
      <w:proofErr w:type="spellEnd"/>
      <w:r w:rsidRPr="00CE559A">
        <w:t xml:space="preserve"> protokoll esetén a </w:t>
      </w:r>
      <w:proofErr w:type="spellStart"/>
      <w:r w:rsidRPr="00CE559A">
        <w:t>kompozitor</w:t>
      </w:r>
      <w:proofErr w:type="spellEnd"/>
      <w:r w:rsidRPr="00CE559A">
        <w:t xml:space="preserve"> és a </w:t>
      </w:r>
      <w:proofErr w:type="spellStart"/>
      <w:r w:rsidRPr="00CE559A">
        <w:t>megjlenítő</w:t>
      </w:r>
      <w:proofErr w:type="spellEnd"/>
      <w:r w:rsidRPr="00CE559A">
        <w:t xml:space="preserve"> szerver</w:t>
      </w:r>
      <w:r w:rsidR="00630BF9" w:rsidRPr="00CE559A">
        <w:t xml:space="preserve"> egy és ugyanaz a komponens</w:t>
      </w:r>
      <w:r w:rsidR="000971B5" w:rsidRPr="00CE559A">
        <w:t xml:space="preserve">. Ez lehetővé teszi, hogy a </w:t>
      </w:r>
      <w:proofErr w:type="spellStart"/>
      <w:r w:rsidR="000971B5" w:rsidRPr="00CE559A">
        <w:t>kompozitor</w:t>
      </w:r>
      <w:proofErr w:type="spellEnd"/>
      <w:r w:rsidR="000971B5" w:rsidRPr="00CE559A">
        <w:t xml:space="preserve"> közvetlenül a klienseknek küldje a bemeneti eseményeket és fordítva a kliensek közvetlenül a </w:t>
      </w:r>
      <w:proofErr w:type="spellStart"/>
      <w:r w:rsidR="000971B5" w:rsidRPr="00CE559A">
        <w:t>kompozitornak</w:t>
      </w:r>
      <w:proofErr w:type="spellEnd"/>
      <w:r w:rsidR="000971B5" w:rsidRPr="00CE559A">
        <w:t xml:space="preserve"> küldik a káreseményeket. Ugyanez a folyamat a </w:t>
      </w:r>
      <w:proofErr w:type="spellStart"/>
      <w:r w:rsidR="000971B5" w:rsidRPr="00CE559A">
        <w:t>Wayland</w:t>
      </w:r>
      <w:proofErr w:type="spellEnd"/>
      <w:r w:rsidR="000971B5" w:rsidRPr="00CE559A">
        <w:t xml:space="preserve"> esetében a következőképpen zajlik le:</w:t>
      </w:r>
    </w:p>
    <w:p w14:paraId="5FBFCAFC" w14:textId="1597FEDA" w:rsidR="00991602" w:rsidRPr="00CE559A" w:rsidRDefault="00000000" w:rsidP="00991602">
      <w:pPr>
        <w:spacing w:after="0" w:line="240" w:lineRule="auto"/>
        <w:ind w:firstLine="0"/>
        <w:jc w:val="left"/>
      </w:pPr>
      <w:r>
        <w:pict w14:anchorId="0BDD108A">
          <v:shape id="_x0000_s1038" type="#_x0000_t202" style="position:absolute;margin-left:112.4pt;margin-top:249.25pt;width:216.6pt;height:25.65pt;z-index:251663360" stroked="f">
            <v:textbox style="mso-next-textbox:#_x0000_s1038" inset="0,0,0,0">
              <w:txbxContent>
                <w:p w14:paraId="3AD02805" w14:textId="46351573" w:rsidR="00705942" w:rsidRPr="006E4AF9" w:rsidRDefault="00705942" w:rsidP="00970B78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795B10">
                    <w:rPr>
                      <w:noProof/>
                    </w:rPr>
                    <w:t>5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 Egy esemény feldolgozása </w:t>
                  </w:r>
                  <w:proofErr w:type="spellStart"/>
                  <w:r>
                    <w:t>Wayland</w:t>
                  </w:r>
                  <w:proofErr w:type="spellEnd"/>
                  <w:r>
                    <w:t>-en.</w:t>
                  </w:r>
                </w:p>
              </w:txbxContent>
            </v:textbox>
            <w10:wrap type="topAndBottom"/>
          </v:shape>
        </w:pict>
      </w:r>
      <w:r w:rsidR="00705942" w:rsidRPr="00CE559A">
        <w:rPr>
          <w:noProof/>
        </w:rPr>
        <w:drawing>
          <wp:anchor distT="0" distB="0" distL="114300" distR="114300" simplePos="0" relativeHeight="251637760" behindDoc="0" locked="0" layoutInCell="1" allowOverlap="1" wp14:anchorId="1768D72D" wp14:editId="64FC6F41">
            <wp:simplePos x="0" y="0"/>
            <wp:positionH relativeFrom="column">
              <wp:posOffset>1780540</wp:posOffset>
            </wp:positionH>
            <wp:positionV relativeFrom="paragraph">
              <wp:posOffset>184785</wp:posOffset>
            </wp:positionV>
            <wp:extent cx="1899920" cy="2978785"/>
            <wp:effectExtent l="0" t="0" r="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9E1798" w14:textId="46EDEF82" w:rsidR="00AB066E" w:rsidRPr="00CE559A" w:rsidRDefault="00AB066E" w:rsidP="00991602">
      <w:pPr>
        <w:spacing w:after="0" w:line="240" w:lineRule="auto"/>
        <w:ind w:firstLine="0"/>
        <w:jc w:val="left"/>
      </w:pPr>
    </w:p>
    <w:p w14:paraId="4813F0B2" w14:textId="7DE664B3" w:rsidR="00CA34ED" w:rsidRPr="00CE559A" w:rsidRDefault="00805410" w:rsidP="00CA34ED">
      <w:pPr>
        <w:pStyle w:val="Listaszerbekezds"/>
        <w:numPr>
          <w:ilvl w:val="0"/>
          <w:numId w:val="31"/>
        </w:numPr>
      </w:pPr>
      <w:r w:rsidRPr="00CE559A">
        <w:t xml:space="preserve">A kernel kap egy eseményt egy bemeneti eszköztől és elküldi a </w:t>
      </w:r>
      <w:proofErr w:type="spellStart"/>
      <w:r w:rsidRPr="00CE559A">
        <w:t>Wayland</w:t>
      </w:r>
      <w:proofErr w:type="spellEnd"/>
      <w:r w:rsidRPr="00CE559A">
        <w:t xml:space="preserve"> </w:t>
      </w:r>
      <w:proofErr w:type="spellStart"/>
      <w:r w:rsidRPr="00CE559A">
        <w:t>kompozitornak</w:t>
      </w:r>
      <w:proofErr w:type="spellEnd"/>
      <w:r w:rsidRPr="00CE559A">
        <w:t xml:space="preserve"> a bemeneti vezérlőn keresztül.</w:t>
      </w:r>
    </w:p>
    <w:p w14:paraId="35FF38A8" w14:textId="436A9AD6" w:rsidR="006C03E5" w:rsidRPr="00CE559A" w:rsidRDefault="00DA59D2" w:rsidP="00CA34ED">
      <w:pPr>
        <w:pStyle w:val="Listaszerbekezds"/>
        <w:numPr>
          <w:ilvl w:val="0"/>
          <w:numId w:val="31"/>
        </w:numPr>
      </w:pPr>
      <w:r w:rsidRPr="00CE559A">
        <w:t xml:space="preserve">A </w:t>
      </w:r>
      <w:proofErr w:type="spellStart"/>
      <w:r w:rsidRPr="00CE559A">
        <w:t>kompozitor</w:t>
      </w:r>
      <w:proofErr w:type="spellEnd"/>
      <w:r w:rsidRPr="00CE559A">
        <w:t xml:space="preserve"> </w:t>
      </w:r>
      <w:r w:rsidR="00D64F1C" w:rsidRPr="00CE559A">
        <w:t xml:space="preserve">meghatározza, hogy melyik ablakot érintette az </w:t>
      </w:r>
      <w:proofErr w:type="spellStart"/>
      <w:r w:rsidR="00D64F1C" w:rsidRPr="00CE559A">
        <w:t>adottt</w:t>
      </w:r>
      <w:proofErr w:type="spellEnd"/>
      <w:r w:rsidR="00D64F1C" w:rsidRPr="00CE559A">
        <w:t xml:space="preserve"> esemény</w:t>
      </w:r>
      <w:r w:rsidR="0028668F" w:rsidRPr="00CE559A">
        <w:t xml:space="preserve"> és tájékoztatja erről az érintett klienseket</w:t>
      </w:r>
      <w:r w:rsidR="00D64F1C" w:rsidRPr="00CE559A">
        <w:t>.</w:t>
      </w:r>
      <w:r w:rsidR="00D74B74" w:rsidRPr="00CE559A">
        <w:t xml:space="preserve"> A </w:t>
      </w:r>
      <w:proofErr w:type="spellStart"/>
      <w:r w:rsidR="00D74B74" w:rsidRPr="00CE559A">
        <w:t>kompozitor</w:t>
      </w:r>
      <w:proofErr w:type="spellEnd"/>
      <w:r w:rsidR="00D74B74" w:rsidRPr="00CE559A">
        <w:t xml:space="preserve"> érti a </w:t>
      </w:r>
      <w:r w:rsidR="00D74B74" w:rsidRPr="00CE559A">
        <w:lastRenderedPageBreak/>
        <w:t>különböző effekteket, transzformációkat, amikkel az egyes elemek rendelkezhetnek</w:t>
      </w:r>
      <w:r w:rsidR="00D92104" w:rsidRPr="00CE559A">
        <w:t>,</w:t>
      </w:r>
      <w:r w:rsidR="00D74B74" w:rsidRPr="00CE559A">
        <w:t xml:space="preserve"> így képes </w:t>
      </w:r>
      <w:r w:rsidR="00D92104" w:rsidRPr="00CE559A">
        <w:t xml:space="preserve">az ablak-lokális – képernyő-lokális koordináták fordítására. </w:t>
      </w:r>
      <w:r w:rsidR="00F006CA" w:rsidRPr="00CE559A">
        <w:t xml:space="preserve">Ezáltal a </w:t>
      </w:r>
      <w:proofErr w:type="spellStart"/>
      <w:r w:rsidR="00F006CA" w:rsidRPr="00CE559A">
        <w:t>kompozitor</w:t>
      </w:r>
      <w:proofErr w:type="spellEnd"/>
      <w:r w:rsidR="00F006CA" w:rsidRPr="00CE559A">
        <w:t xml:space="preserve"> pontosan meg tudja határozni, hogy melyik ablakot érintette az adott esemény, feleslegessé válik az X-es </w:t>
      </w:r>
      <w:proofErr w:type="spellStart"/>
      <w:r w:rsidR="00F006CA" w:rsidRPr="00CE559A">
        <w:t>acrcitektúrában</w:t>
      </w:r>
      <w:proofErr w:type="spellEnd"/>
      <w:r w:rsidR="00F006CA" w:rsidRPr="00CE559A">
        <w:t xml:space="preserve"> a 4-es és az 5-ös lépés.</w:t>
      </w:r>
    </w:p>
    <w:p w14:paraId="6BC2E6CC" w14:textId="2AB3BD6B" w:rsidR="00BE3CED" w:rsidRPr="00CE559A" w:rsidRDefault="00BE3CED" w:rsidP="00CA34ED">
      <w:pPr>
        <w:pStyle w:val="Listaszerbekezds"/>
        <w:numPr>
          <w:ilvl w:val="0"/>
          <w:numId w:val="31"/>
        </w:numPr>
      </w:pPr>
      <w:r w:rsidRPr="00CE559A">
        <w:t>Az X-es architektúrához hasonlóan a kliens megkapja az eseményt és feldolgozza azt.</w:t>
      </w:r>
      <w:r w:rsidR="00EC242D" w:rsidRPr="00CE559A">
        <w:t xml:space="preserve"> Egy újabb különbség a protokollok között, hogy a </w:t>
      </w:r>
      <w:proofErr w:type="spellStart"/>
      <w:r w:rsidR="00EC242D" w:rsidRPr="00CE559A">
        <w:t>Wayland</w:t>
      </w:r>
      <w:proofErr w:type="spellEnd"/>
      <w:r w:rsidR="00EC242D" w:rsidRPr="00CE559A">
        <w:t xml:space="preserve"> esetén a </w:t>
      </w:r>
      <w:proofErr w:type="spellStart"/>
      <w:r w:rsidR="00EC242D" w:rsidRPr="00CE559A">
        <w:t>renderelés</w:t>
      </w:r>
      <w:proofErr w:type="spellEnd"/>
      <w:r w:rsidR="00EC242D" w:rsidRPr="00CE559A">
        <w:t xml:space="preserve"> kliens oldal</w:t>
      </w:r>
      <w:r w:rsidR="00CE01AA" w:rsidRPr="00CE559A">
        <w:t>on</w:t>
      </w:r>
      <w:r w:rsidR="00EC242D" w:rsidRPr="00CE559A">
        <w:t xml:space="preserve"> történik</w:t>
      </w:r>
      <w:r w:rsidR="003A40FA" w:rsidRPr="00CE559A">
        <w:t xml:space="preserve"> (gyakorlatban a kliens a </w:t>
      </w:r>
      <w:proofErr w:type="spellStart"/>
      <w:r w:rsidR="003A40FA" w:rsidRPr="00CE559A">
        <w:t>kompozitorral</w:t>
      </w:r>
      <w:proofErr w:type="spellEnd"/>
      <w:r w:rsidR="003A40FA" w:rsidRPr="00CE559A">
        <w:t xml:space="preserve"> megosztott közös videómemória pufferbe </w:t>
      </w:r>
      <w:proofErr w:type="spellStart"/>
      <w:r w:rsidR="003A40FA" w:rsidRPr="00CE559A">
        <w:t>renderel</w:t>
      </w:r>
      <w:proofErr w:type="spellEnd"/>
      <w:r w:rsidR="003A40FA" w:rsidRPr="00CE559A">
        <w:t>).</w:t>
      </w:r>
      <w:r w:rsidR="002F3DA3" w:rsidRPr="00CE559A">
        <w:t xml:space="preserve"> Végezetül a kliens értesíti a </w:t>
      </w:r>
      <w:proofErr w:type="spellStart"/>
      <w:r w:rsidR="002F3DA3" w:rsidRPr="00CE559A">
        <w:t>kompozitort</w:t>
      </w:r>
      <w:proofErr w:type="spellEnd"/>
      <w:r w:rsidR="002F3DA3" w:rsidRPr="00CE559A">
        <w:t>, hogy jelezze, hogy a felhasználói felületen változás történt</w:t>
      </w:r>
      <w:r w:rsidR="00013636" w:rsidRPr="00CE559A">
        <w:t xml:space="preserve"> (káresemény)</w:t>
      </w:r>
      <w:r w:rsidR="002F3DA3" w:rsidRPr="00CE559A">
        <w:t>.</w:t>
      </w:r>
    </w:p>
    <w:p w14:paraId="4C76790D" w14:textId="4175C75B" w:rsidR="00CD5352" w:rsidRPr="00CE559A" w:rsidRDefault="00987B2B" w:rsidP="00CA34ED">
      <w:pPr>
        <w:pStyle w:val="Listaszerbekezds"/>
        <w:numPr>
          <w:ilvl w:val="0"/>
          <w:numId w:val="31"/>
        </w:numPr>
      </w:pPr>
      <w:r w:rsidRPr="00CE559A">
        <w:t xml:space="preserve">A </w:t>
      </w:r>
      <w:proofErr w:type="spellStart"/>
      <w:r w:rsidRPr="00CE559A">
        <w:t>kompozitor</w:t>
      </w:r>
      <w:proofErr w:type="spellEnd"/>
      <w:r w:rsidRPr="00CE559A">
        <w:t xml:space="preserve"> összegyűjti a kliensektől a káreseményeket és újra összeállítja a képernyőt.</w:t>
      </w:r>
    </w:p>
    <w:p w14:paraId="6378DD18" w14:textId="1FC35F39" w:rsidR="00CA34ED" w:rsidRPr="00CE559A" w:rsidRDefault="005D590D" w:rsidP="006B56F8">
      <w:r w:rsidRPr="00CE559A">
        <w:t xml:space="preserve">Az X </w:t>
      </w:r>
      <w:proofErr w:type="spellStart"/>
      <w:r w:rsidRPr="00CE559A">
        <w:t>Window</w:t>
      </w:r>
      <w:proofErr w:type="spellEnd"/>
      <w:r w:rsidRPr="00CE559A">
        <w:t xml:space="preserve"> System architektúráj</w:t>
      </w:r>
      <w:r w:rsidR="000051C2" w:rsidRPr="00CE559A">
        <w:t xml:space="preserve">ában a </w:t>
      </w:r>
      <w:proofErr w:type="spellStart"/>
      <w:r w:rsidR="000051C2" w:rsidRPr="00CE559A">
        <w:t>kompozitor</w:t>
      </w:r>
      <w:proofErr w:type="spellEnd"/>
      <w:r w:rsidR="000051C2" w:rsidRPr="00CE559A">
        <w:t xml:space="preserve"> felelős azért, hogy mindent megjelenítsen</w:t>
      </w:r>
      <w:r w:rsidRPr="00CE559A">
        <w:t xml:space="preserve"> </w:t>
      </w:r>
      <w:r w:rsidR="000051C2" w:rsidRPr="00CE559A">
        <w:t>a képernyőn, de ezt mégis az X szerveren keresztül kell tennie.</w:t>
      </w:r>
      <w:r w:rsidR="008B44F9" w:rsidRPr="00CE559A">
        <w:t xml:space="preserve"> Lényegében az X szerver egy közvetítő szerepet játszik a kliensek és a </w:t>
      </w:r>
      <w:proofErr w:type="spellStart"/>
      <w:r w:rsidR="008B44F9" w:rsidRPr="00CE559A">
        <w:t>kompozitor</w:t>
      </w:r>
      <w:proofErr w:type="spellEnd"/>
      <w:r w:rsidR="008B44F9" w:rsidRPr="00CE559A">
        <w:t xml:space="preserve">, illetve a </w:t>
      </w:r>
      <w:proofErr w:type="spellStart"/>
      <w:r w:rsidR="008B44F9" w:rsidRPr="00CE559A">
        <w:t>kompozitor</w:t>
      </w:r>
      <w:proofErr w:type="spellEnd"/>
      <w:r w:rsidR="008B44F9" w:rsidRPr="00CE559A">
        <w:t xml:space="preserve"> és a hardver között.</w:t>
      </w:r>
      <w:r w:rsidR="00374C1E" w:rsidRPr="00CE559A">
        <w:t xml:space="preserve"> A </w:t>
      </w:r>
      <w:proofErr w:type="spellStart"/>
      <w:r w:rsidR="00374C1E" w:rsidRPr="00CE559A">
        <w:t>Wayland</w:t>
      </w:r>
      <w:proofErr w:type="spellEnd"/>
      <w:r w:rsidR="00374C1E" w:rsidRPr="00CE559A">
        <w:t xml:space="preserve"> protokoll</w:t>
      </w:r>
      <w:r w:rsidR="00145D31" w:rsidRPr="00CE559A">
        <w:t>ban</w:t>
      </w:r>
      <w:r w:rsidR="00374C1E" w:rsidRPr="00CE559A">
        <w:t xml:space="preserve"> azáltal, hogy a </w:t>
      </w:r>
      <w:proofErr w:type="spellStart"/>
      <w:r w:rsidR="00374C1E" w:rsidRPr="00CE559A">
        <w:t>meglejelenítő</w:t>
      </w:r>
      <w:proofErr w:type="spellEnd"/>
      <w:r w:rsidR="00374C1E" w:rsidRPr="00CE559A">
        <w:t xml:space="preserve"> szerver</w:t>
      </w:r>
      <w:r w:rsidR="00145D31" w:rsidRPr="00CE559A">
        <w:t xml:space="preserve"> helyére lép a </w:t>
      </w:r>
      <w:proofErr w:type="spellStart"/>
      <w:r w:rsidR="00145D31" w:rsidRPr="00CE559A">
        <w:t>kompozitor</w:t>
      </w:r>
      <w:proofErr w:type="spellEnd"/>
      <w:r w:rsidR="00145D31" w:rsidRPr="00CE559A">
        <w:t xml:space="preserve"> lényegesen csökkent a rendszer komplexitása, illetve a kommunikációs többlet.</w:t>
      </w:r>
    </w:p>
    <w:p w14:paraId="1F1A96D3" w14:textId="1593C397" w:rsidR="00A872AB" w:rsidRPr="00CE559A" w:rsidRDefault="00A872AB" w:rsidP="00A872AB">
      <w:pPr>
        <w:pStyle w:val="Cmsor2"/>
      </w:pPr>
      <w:bookmarkStart w:id="16" w:name="_Ref117964284"/>
      <w:bookmarkStart w:id="17" w:name="_Toc120051545"/>
      <w:proofErr w:type="spellStart"/>
      <w:r w:rsidRPr="00CE559A">
        <w:t>Rust</w:t>
      </w:r>
      <w:proofErr w:type="spellEnd"/>
      <w:sdt>
        <w:sdtPr>
          <w:id w:val="-1372915768"/>
          <w:citation/>
        </w:sdtPr>
        <w:sdtContent>
          <w:r w:rsidR="00ED22B9" w:rsidRPr="00CE559A">
            <w:fldChar w:fldCharType="begin"/>
          </w:r>
          <w:r w:rsidR="00ED22B9" w:rsidRPr="00CE559A">
            <w:instrText xml:space="preserve"> CITATION Rus22 \l 2057 </w:instrText>
          </w:r>
          <w:r w:rsidR="00ED22B9" w:rsidRPr="00CE559A">
            <w:fldChar w:fldCharType="separate"/>
          </w:r>
          <w:r w:rsidR="00D37393" w:rsidRPr="00CE559A">
            <w:rPr>
              <w:noProof/>
            </w:rPr>
            <w:t xml:space="preserve"> [3]</w:t>
          </w:r>
          <w:r w:rsidR="00ED22B9" w:rsidRPr="00CE559A">
            <w:fldChar w:fldCharType="end"/>
          </w:r>
        </w:sdtContent>
      </w:sdt>
      <w:bookmarkEnd w:id="16"/>
      <w:bookmarkEnd w:id="17"/>
    </w:p>
    <w:p w14:paraId="17AA99E4" w14:textId="6E8A58F3" w:rsidR="00500E5B" w:rsidRPr="00CE559A" w:rsidRDefault="00DD0304" w:rsidP="0018244E">
      <w:r w:rsidRPr="00CE559A">
        <w:t xml:space="preserve">A </w:t>
      </w:r>
      <w:proofErr w:type="spellStart"/>
      <w:r w:rsidRPr="00CE559A">
        <w:t>Rust</w:t>
      </w:r>
      <w:proofErr w:type="spellEnd"/>
      <w:r w:rsidRPr="00CE559A">
        <w:t xml:space="preserve"> egy viszonylag új általános célú programozási nyelv. Az els</w:t>
      </w:r>
      <w:r w:rsidR="00DD10B8" w:rsidRPr="00CE559A">
        <w:t>ő stabil verziója 2014-ben jelent meg.</w:t>
      </w:r>
      <w:r w:rsidR="000816BF" w:rsidRPr="00CE559A">
        <w:t xml:space="preserve"> A nyelv</w:t>
      </w:r>
      <w:r w:rsidR="00A60359" w:rsidRPr="00CE559A">
        <w:t xml:space="preserve"> megalkotásakor </w:t>
      </w:r>
      <w:r w:rsidR="00432B0C" w:rsidRPr="00CE559A">
        <w:t xml:space="preserve">a hangsúly a teljesítményen, a </w:t>
      </w:r>
      <w:proofErr w:type="spellStart"/>
      <w:r w:rsidR="00432B0C" w:rsidRPr="00CE559A">
        <w:t>konkurrencia</w:t>
      </w:r>
      <w:proofErr w:type="spellEnd"/>
      <w:r w:rsidR="00432B0C" w:rsidRPr="00CE559A">
        <w:t xml:space="preserve"> támogatásán és a biztonságon volt.</w:t>
      </w:r>
      <w:r w:rsidR="000F6102" w:rsidRPr="00CE559A">
        <w:t xml:space="preserve"> </w:t>
      </w:r>
      <w:r w:rsidR="00283C8F" w:rsidRPr="00CE559A">
        <w:t>Leggyakrabban rendszerszintű programozásra szokták használni, de magasabb szinten is népszerűnek számít.</w:t>
      </w:r>
      <w:r w:rsidR="00E35089" w:rsidRPr="00CE559A">
        <w:t xml:space="preserve"> Alapvetően a nyelv a C-re és a C++-</w:t>
      </w:r>
      <w:proofErr w:type="spellStart"/>
      <w:r w:rsidR="00E35089" w:rsidRPr="00CE559A">
        <w:t>ra</w:t>
      </w:r>
      <w:proofErr w:type="spellEnd"/>
      <w:r w:rsidR="00E35089" w:rsidRPr="00CE559A">
        <w:t xml:space="preserve"> épít, de más nyelvekből is vesz át </w:t>
      </w:r>
      <w:r w:rsidR="00802D8F" w:rsidRPr="00CE559A">
        <w:t>jól bevált ötleteket.</w:t>
      </w:r>
      <w:r w:rsidR="00477873" w:rsidRPr="00CE559A">
        <w:t xml:space="preserve"> A </w:t>
      </w:r>
      <w:proofErr w:type="spellStart"/>
      <w:r w:rsidR="00477873" w:rsidRPr="00CE559A">
        <w:t>Rust</w:t>
      </w:r>
      <w:proofErr w:type="spellEnd"/>
      <w:r w:rsidR="00477873" w:rsidRPr="00CE559A">
        <w:t xml:space="preserve"> egy kompilált nyelv, ami </w:t>
      </w:r>
      <w:r w:rsidR="002A04AE" w:rsidRPr="00CE559A">
        <w:t xml:space="preserve">betartatja </w:t>
      </w:r>
      <w:r w:rsidR="00477873" w:rsidRPr="00CE559A">
        <w:t>memóriabizto</w:t>
      </w:r>
      <w:r w:rsidR="00C1785F" w:rsidRPr="00CE559A">
        <w:t>nság</w:t>
      </w:r>
      <w:r w:rsidR="008E6816" w:rsidRPr="00CE559A">
        <w:t>ot</w:t>
      </w:r>
      <w:r w:rsidR="00C1785F" w:rsidRPr="00CE559A">
        <w:t xml:space="preserve"> </w:t>
      </w:r>
      <w:r w:rsidR="00BB1C0C" w:rsidRPr="00CE559A">
        <w:t>(tehát minden</w:t>
      </w:r>
      <w:r w:rsidR="009057CE" w:rsidRPr="00CE559A">
        <w:t xml:space="preserve"> hivatkozás érvényes memória területre mutat)</w:t>
      </w:r>
      <w:r w:rsidR="00E01457" w:rsidRPr="00CE559A">
        <w:t xml:space="preserve"> </w:t>
      </w:r>
      <w:proofErr w:type="spellStart"/>
      <w:r w:rsidR="00E01457" w:rsidRPr="00CE559A">
        <w:rPr>
          <w:i/>
          <w:iCs/>
        </w:rPr>
        <w:t>garbage</w:t>
      </w:r>
      <w:proofErr w:type="spellEnd"/>
      <w:r w:rsidR="00E01457" w:rsidRPr="00CE559A">
        <w:rPr>
          <w:i/>
          <w:iCs/>
        </w:rPr>
        <w:t xml:space="preserve"> </w:t>
      </w:r>
      <w:proofErr w:type="spellStart"/>
      <w:r w:rsidR="00E01457" w:rsidRPr="00CE559A">
        <w:rPr>
          <w:i/>
          <w:iCs/>
        </w:rPr>
        <w:t>collector</w:t>
      </w:r>
      <w:proofErr w:type="spellEnd"/>
      <w:r w:rsidR="00E01457" w:rsidRPr="00CE559A">
        <w:rPr>
          <w:i/>
          <w:iCs/>
        </w:rPr>
        <w:t xml:space="preserve"> </w:t>
      </w:r>
      <w:r w:rsidR="00E01457" w:rsidRPr="00CE559A">
        <w:t>mechanizmus használata nélkül.</w:t>
      </w:r>
      <w:r w:rsidR="00A1163A" w:rsidRPr="00CE559A">
        <w:t xml:space="preserve"> A memóriabiztonság betartására, illetve a versenykörülmények elkerülésére</w:t>
      </w:r>
      <w:r w:rsidR="00330C9D" w:rsidRPr="00CE559A">
        <w:t xml:space="preserve"> a </w:t>
      </w:r>
      <w:proofErr w:type="spellStart"/>
      <w:r w:rsidR="00330C9D" w:rsidRPr="00CE559A">
        <w:t>Rust</w:t>
      </w:r>
      <w:proofErr w:type="spellEnd"/>
      <w:r w:rsidR="00330C9D" w:rsidRPr="00CE559A">
        <w:t xml:space="preserve"> a </w:t>
      </w:r>
      <w:r w:rsidR="00194956" w:rsidRPr="00CE559A">
        <w:t>tulajdonos</w:t>
      </w:r>
      <w:r w:rsidR="007B06DF" w:rsidRPr="00CE559A">
        <w:t>sági</w:t>
      </w:r>
      <w:r w:rsidR="00194956" w:rsidRPr="00CE559A">
        <w:t xml:space="preserve"> mechanizmust (</w:t>
      </w:r>
      <w:proofErr w:type="spellStart"/>
      <w:r w:rsidR="00194956" w:rsidRPr="00CE559A">
        <w:t>ownership</w:t>
      </w:r>
      <w:proofErr w:type="spellEnd"/>
      <w:r w:rsidR="00194956" w:rsidRPr="00CE559A">
        <w:t xml:space="preserve">) használja, ami </w:t>
      </w:r>
      <w:r w:rsidR="005A2DF0" w:rsidRPr="00CE559A">
        <w:t xml:space="preserve">leegyszerűsítve </w:t>
      </w:r>
      <w:r w:rsidR="00194956" w:rsidRPr="00CE559A">
        <w:t xml:space="preserve">az objektumok élettartamának </w:t>
      </w:r>
      <w:r w:rsidR="006C7F1C" w:rsidRPr="00CE559A">
        <w:t xml:space="preserve">követését </w:t>
      </w:r>
      <w:r w:rsidR="00194956" w:rsidRPr="00CE559A">
        <w:t>és a változók hatóköré</w:t>
      </w:r>
      <w:r w:rsidR="002E3EA3" w:rsidRPr="00CE559A">
        <w:t>nek</w:t>
      </w:r>
      <w:r w:rsidR="00194956" w:rsidRPr="00CE559A">
        <w:t xml:space="preserve"> (</w:t>
      </w:r>
      <w:proofErr w:type="spellStart"/>
      <w:r w:rsidR="00194956" w:rsidRPr="00CE559A">
        <w:t>scope</w:t>
      </w:r>
      <w:proofErr w:type="spellEnd"/>
      <w:r w:rsidR="00194956" w:rsidRPr="00CE559A">
        <w:t xml:space="preserve">) </w:t>
      </w:r>
      <w:r w:rsidR="009A39FD" w:rsidRPr="00CE559A">
        <w:t>ellenőrzését jelenti fordítási időben.</w:t>
      </w:r>
    </w:p>
    <w:p w14:paraId="5EE6D56A" w14:textId="65DC662B" w:rsidR="00C518EA" w:rsidRPr="00CE559A" w:rsidRDefault="009E59A4" w:rsidP="00C518EA">
      <w:r w:rsidRPr="00CE559A">
        <w:lastRenderedPageBreak/>
        <w:t xml:space="preserve">A diplomaterv </w:t>
      </w:r>
      <w:r w:rsidR="0021099D" w:rsidRPr="00CE559A">
        <w:t xml:space="preserve">implementálása során az adatgyűjtő és </w:t>
      </w:r>
      <w:r w:rsidR="004D0CF9" w:rsidRPr="00CE559A">
        <w:t xml:space="preserve">munkamenet zároló </w:t>
      </w:r>
      <w:r w:rsidR="0021099D" w:rsidRPr="00CE559A">
        <w:t>kliens</w:t>
      </w:r>
      <w:r w:rsidR="0098138B" w:rsidRPr="00CE559A">
        <w:t xml:space="preserve">t </w:t>
      </w:r>
      <w:proofErr w:type="spellStart"/>
      <w:r w:rsidR="0098138B" w:rsidRPr="00CE559A">
        <w:t>Rust</w:t>
      </w:r>
      <w:proofErr w:type="spellEnd"/>
      <w:r w:rsidR="0098138B" w:rsidRPr="00CE559A">
        <w:t xml:space="preserve"> nyelven készítettem el.</w:t>
      </w:r>
      <w:r w:rsidR="00F67B54" w:rsidRPr="00CE559A">
        <w:t xml:space="preserve"> </w:t>
      </w:r>
      <w:r w:rsidR="0077414B" w:rsidRPr="00CE559A">
        <w:t>A választásban</w:t>
      </w:r>
      <w:r w:rsidR="00371FC6" w:rsidRPr="00CE559A">
        <w:t xml:space="preserve"> több szempont is szerepet játszott.</w:t>
      </w:r>
      <w:r w:rsidR="000A2BD9" w:rsidRPr="00CE559A">
        <w:t xml:space="preserve"> Egyrészt </w:t>
      </w:r>
      <w:r w:rsidR="001E4C15" w:rsidRPr="00CE559A">
        <w:t>a</w:t>
      </w:r>
      <w:r w:rsidR="00856450" w:rsidRPr="00CE559A">
        <w:t xml:space="preserve"> kliens</w:t>
      </w:r>
      <w:r w:rsidR="001E4C15" w:rsidRPr="00CE559A">
        <w:t xml:space="preserve"> alkalmazás </w:t>
      </w:r>
      <w:r w:rsidR="008E45AE" w:rsidRPr="00CE559A">
        <w:t xml:space="preserve">jellegét figyelembe véve </w:t>
      </w:r>
      <w:r w:rsidR="004B39BD" w:rsidRPr="00CE559A">
        <w:t xml:space="preserve">a </w:t>
      </w:r>
      <w:r w:rsidR="000A2BD9" w:rsidRPr="00CE559A">
        <w:t xml:space="preserve">biztonságtechnikai </w:t>
      </w:r>
      <w:r w:rsidR="004B39BD" w:rsidRPr="00CE559A">
        <w:t xml:space="preserve">szempontok </w:t>
      </w:r>
      <w:r w:rsidR="00035C44" w:rsidRPr="00CE559A">
        <w:t xml:space="preserve">meglehetősen </w:t>
      </w:r>
      <w:proofErr w:type="spellStart"/>
      <w:r w:rsidR="00035C44" w:rsidRPr="00CE559A">
        <w:t>fontos</w:t>
      </w:r>
      <w:r w:rsidR="00CE750A" w:rsidRPr="00CE559A">
        <w:t>a</w:t>
      </w:r>
      <w:r w:rsidR="00035C44" w:rsidRPr="00CE559A">
        <w:t>k</w:t>
      </w:r>
      <w:proofErr w:type="spellEnd"/>
      <w:r w:rsidR="004B39BD" w:rsidRPr="00CE559A">
        <w:t>.</w:t>
      </w:r>
      <w:r w:rsidR="00F6181B" w:rsidRPr="00CE559A">
        <w:t xml:space="preserve"> E</w:t>
      </w:r>
      <w:r w:rsidR="00035C44" w:rsidRPr="00CE559A">
        <w:t xml:space="preserve">bből kifolyólag </w:t>
      </w:r>
      <w:r w:rsidR="00BD1A5E" w:rsidRPr="00CE559A">
        <w:t xml:space="preserve">a </w:t>
      </w:r>
      <w:r w:rsidR="00035C44" w:rsidRPr="00CE559A">
        <w:t>kompilált nyelv</w:t>
      </w:r>
      <w:r w:rsidR="00BD1A5E" w:rsidRPr="00CE559A">
        <w:t xml:space="preserve">ek </w:t>
      </w:r>
      <w:r w:rsidR="00542FE4" w:rsidRPr="00CE559A">
        <w:t>előnyt élveznek az interpretált nyelvekkel szemben, nehezebb a program működését futás közben módosítani.</w:t>
      </w:r>
      <w:r w:rsidR="00202280" w:rsidRPr="00CE559A">
        <w:t xml:space="preserve"> Másrészt a </w:t>
      </w:r>
      <w:proofErr w:type="spellStart"/>
      <w:r w:rsidR="00202280" w:rsidRPr="00CE559A">
        <w:t>Rust</w:t>
      </w:r>
      <w:proofErr w:type="spellEnd"/>
      <w:r w:rsidR="00202280" w:rsidRPr="00CE559A">
        <w:t xml:space="preserve"> nyelv</w:t>
      </w:r>
      <w:r w:rsidR="00CE47C3" w:rsidRPr="00CE559A">
        <w:t xml:space="preserve"> </w:t>
      </w:r>
      <w:r w:rsidR="008A4DB0" w:rsidRPr="00CE559A">
        <w:t xml:space="preserve">teljesítményét tekintve nem sokkal marad el a </w:t>
      </w:r>
      <w:r w:rsidR="00B435F7" w:rsidRPr="00CE559A">
        <w:t>C/</w:t>
      </w:r>
      <w:r w:rsidR="008A4DB0" w:rsidRPr="00CE559A">
        <w:t>C++-</w:t>
      </w:r>
      <w:proofErr w:type="spellStart"/>
      <w:r w:rsidR="008A4DB0" w:rsidRPr="00CE559A">
        <w:t>tól</w:t>
      </w:r>
      <w:proofErr w:type="spellEnd"/>
      <w:sdt>
        <w:sdtPr>
          <w:id w:val="-511452692"/>
          <w:citation/>
        </w:sdtPr>
        <w:sdtContent>
          <w:r w:rsidR="00B435F7" w:rsidRPr="00CE559A">
            <w:fldChar w:fldCharType="begin"/>
          </w:r>
          <w:r w:rsidR="00B435F7" w:rsidRPr="00CE559A">
            <w:instrText xml:space="preserve"> CITATION Rus221 \l 2057 </w:instrText>
          </w:r>
          <w:r w:rsidR="00B435F7" w:rsidRPr="00CE559A">
            <w:fldChar w:fldCharType="separate"/>
          </w:r>
          <w:r w:rsidR="00D37393" w:rsidRPr="00CE559A">
            <w:rPr>
              <w:noProof/>
            </w:rPr>
            <w:t xml:space="preserve"> [4]</w:t>
          </w:r>
          <w:r w:rsidR="00B435F7" w:rsidRPr="00CE559A">
            <w:fldChar w:fldCharType="end"/>
          </w:r>
        </w:sdtContent>
      </w:sdt>
      <w:r w:rsidR="008A4DB0" w:rsidRPr="00CE559A">
        <w:t>, ugyanakkor a használata (legalábbis számomra) meglehetősen könnyeb</w:t>
      </w:r>
      <w:r w:rsidR="005626E1" w:rsidRPr="00CE559A">
        <w:t>.</w:t>
      </w:r>
      <w:r w:rsidR="00C518EA" w:rsidRPr="00CE559A">
        <w:t xml:space="preserve"> </w:t>
      </w:r>
      <w:r w:rsidR="00B0500A" w:rsidRPr="00CE559A">
        <w:t xml:space="preserve">Természetesen az is egy nyomós érv volt, hogy </w:t>
      </w:r>
      <w:r w:rsidR="00EF2280" w:rsidRPr="00CE559A">
        <w:t>a nyelvhez elérhető X11 protokoll</w:t>
      </w:r>
      <w:r w:rsidR="00D103AD" w:rsidRPr="00CE559A">
        <w:t xml:space="preserve"> implementáció</w:t>
      </w:r>
      <w:sdt>
        <w:sdtPr>
          <w:id w:val="-1334604224"/>
          <w:citation/>
        </w:sdtPr>
        <w:sdtContent>
          <w:r w:rsidR="0067643F" w:rsidRPr="00CE559A">
            <w:fldChar w:fldCharType="begin"/>
          </w:r>
          <w:r w:rsidR="0067643F" w:rsidRPr="00CE559A">
            <w:instrText xml:space="preserve"> CITATION X1122 \l 2057 </w:instrText>
          </w:r>
          <w:r w:rsidR="0067643F" w:rsidRPr="00CE559A">
            <w:fldChar w:fldCharType="separate"/>
          </w:r>
          <w:r w:rsidR="00D37393" w:rsidRPr="00CE559A">
            <w:rPr>
              <w:noProof/>
            </w:rPr>
            <w:t xml:space="preserve"> [5]</w:t>
          </w:r>
          <w:r w:rsidR="0067643F" w:rsidRPr="00CE559A">
            <w:fldChar w:fldCharType="end"/>
          </w:r>
        </w:sdtContent>
      </w:sdt>
      <w:r w:rsidR="00D103AD" w:rsidRPr="00CE559A">
        <w:t>, amelyet az XML protokoll leírásból generáltak, nem pedig egy már más nyelven készült, meglévő implementációhoz tartalmaz</w:t>
      </w:r>
      <w:r w:rsidR="0055194F" w:rsidRPr="00CE559A">
        <w:t xml:space="preserve"> burkoló kódot.</w:t>
      </w:r>
      <w:r w:rsidR="009016BE" w:rsidRPr="00CE559A">
        <w:t xml:space="preserve"> Végső soron pedig az új, korszerű technológiával való megismerkedés is szerepet játszott a döntésben.</w:t>
      </w:r>
    </w:p>
    <w:p w14:paraId="4B93FC09" w14:textId="553B6965" w:rsidR="00A872AB" w:rsidRPr="00CE559A" w:rsidRDefault="00A872AB" w:rsidP="00A872AB">
      <w:pPr>
        <w:pStyle w:val="Cmsor2"/>
      </w:pPr>
      <w:bookmarkStart w:id="18" w:name="_Ref118312830"/>
      <w:bookmarkStart w:id="19" w:name="_Toc120051546"/>
      <w:proofErr w:type="spellStart"/>
      <w:r w:rsidRPr="00CE559A">
        <w:t>Erlang</w:t>
      </w:r>
      <w:bookmarkEnd w:id="18"/>
      <w:bookmarkEnd w:id="19"/>
      <w:proofErr w:type="spellEnd"/>
    </w:p>
    <w:p w14:paraId="27077902" w14:textId="132928BB" w:rsidR="00A557D3" w:rsidRPr="00CE559A" w:rsidRDefault="00EE4A77" w:rsidP="00EE4A77">
      <w:r w:rsidRPr="00CE559A">
        <w:t xml:space="preserve">Az </w:t>
      </w:r>
      <w:proofErr w:type="spellStart"/>
      <w:r w:rsidRPr="00CE559A">
        <w:t>Erlang</w:t>
      </w:r>
      <w:proofErr w:type="spellEnd"/>
      <w:r w:rsidRPr="00CE559A">
        <w:t xml:space="preserve"> egy univerzális, konkurens, funkcionális programozási nyelv és futási időben </w:t>
      </w:r>
      <w:proofErr w:type="spellStart"/>
      <w:r w:rsidRPr="00CE559A">
        <w:rPr>
          <w:i/>
          <w:iCs/>
        </w:rPr>
        <w:t>garbage</w:t>
      </w:r>
      <w:proofErr w:type="spellEnd"/>
      <w:r w:rsidRPr="00CE559A">
        <w:rPr>
          <w:i/>
          <w:iCs/>
        </w:rPr>
        <w:t xml:space="preserve"> </w:t>
      </w:r>
      <w:proofErr w:type="spellStart"/>
      <w:r w:rsidRPr="00CE559A">
        <w:rPr>
          <w:i/>
          <w:iCs/>
        </w:rPr>
        <w:t>collection</w:t>
      </w:r>
      <w:proofErr w:type="spellEnd"/>
      <w:r w:rsidRPr="00CE559A">
        <w:t xml:space="preserve"> mechanizmussal ellátott környezet. Az </w:t>
      </w:r>
      <w:proofErr w:type="spellStart"/>
      <w:r w:rsidRPr="00CE559A">
        <w:t>Erlang</w:t>
      </w:r>
      <w:proofErr w:type="spellEnd"/>
      <w:r w:rsidRPr="00CE559A">
        <w:t xml:space="preserve"> és az </w:t>
      </w:r>
      <w:proofErr w:type="spellStart"/>
      <w:r w:rsidRPr="00CE559A">
        <w:t>Erlang</w:t>
      </w:r>
      <w:proofErr w:type="spellEnd"/>
      <w:r w:rsidRPr="00CE559A">
        <w:t xml:space="preserve">/OTP (Open Telecom Platform) kifejezést sokszor felcserélhető módon használják. Az </w:t>
      </w:r>
      <w:proofErr w:type="spellStart"/>
      <w:r w:rsidRPr="00CE559A">
        <w:t>Erlang</w:t>
      </w:r>
      <w:proofErr w:type="spellEnd"/>
      <w:r w:rsidRPr="00CE559A">
        <w:t xml:space="preserve">/OTP az </w:t>
      </w:r>
      <w:proofErr w:type="spellStart"/>
      <w:r w:rsidRPr="00CE559A">
        <w:t>Erlang</w:t>
      </w:r>
      <w:proofErr w:type="spellEnd"/>
      <w:r w:rsidRPr="00CE559A">
        <w:t xml:space="preserve"> környezetből, számos </w:t>
      </w:r>
      <w:r w:rsidR="003D7F9F" w:rsidRPr="00CE559A">
        <w:t>„</w:t>
      </w:r>
      <w:proofErr w:type="spellStart"/>
      <w:r w:rsidRPr="00CE559A">
        <w:t>off-the-shelf</w:t>
      </w:r>
      <w:proofErr w:type="spellEnd"/>
      <w:r w:rsidR="003D7F9F" w:rsidRPr="00CE559A">
        <w:t>”</w:t>
      </w:r>
      <w:r w:rsidRPr="00CE559A">
        <w:t xml:space="preserve"> </w:t>
      </w:r>
      <w:proofErr w:type="spellStart"/>
      <w:r w:rsidRPr="00CE559A">
        <w:t>Erlang</w:t>
      </w:r>
      <w:proofErr w:type="spellEnd"/>
      <w:r w:rsidRPr="00CE559A">
        <w:t xml:space="preserve"> könyvtárból és tervezési mintából (viselkedésleíró sablon) áll. </w:t>
      </w:r>
      <w:r w:rsidR="006D18E9" w:rsidRPr="00CE559A">
        <w:t xml:space="preserve">A diplomamunkám során az alkalmazás szervert </w:t>
      </w:r>
      <w:proofErr w:type="spellStart"/>
      <w:r w:rsidR="006D18E9" w:rsidRPr="00CE559A">
        <w:t>Erlang</w:t>
      </w:r>
      <w:proofErr w:type="spellEnd"/>
      <w:r w:rsidR="006D18E9" w:rsidRPr="00CE559A">
        <w:t xml:space="preserve"> nyelven </w:t>
      </w:r>
      <w:r w:rsidR="001C667D" w:rsidRPr="00CE559A">
        <w:t>implementáltam</w:t>
      </w:r>
      <w:r w:rsidR="006D18E9" w:rsidRPr="00CE559A">
        <w:t xml:space="preserve">. </w:t>
      </w:r>
      <w:r w:rsidRPr="00CE559A">
        <w:t xml:space="preserve">Az </w:t>
      </w:r>
      <w:proofErr w:type="spellStart"/>
      <w:r w:rsidRPr="00CE559A">
        <w:t>Erlangot</w:t>
      </w:r>
      <w:proofErr w:type="spellEnd"/>
      <w:r w:rsidRPr="00CE559A">
        <w:t xml:space="preserve"> a következő jellemvonásokkal rendelkező rendszerek megalkotására tervezték:</w:t>
      </w:r>
    </w:p>
    <w:p w14:paraId="6C3CB696" w14:textId="77777777" w:rsidR="00A557D3" w:rsidRPr="00CE559A" w:rsidRDefault="00EE4A77" w:rsidP="00A557D3">
      <w:pPr>
        <w:pStyle w:val="Listaszerbekezds"/>
        <w:numPr>
          <w:ilvl w:val="0"/>
          <w:numId w:val="28"/>
        </w:numPr>
      </w:pPr>
      <w:r w:rsidRPr="00CE559A">
        <w:rPr>
          <w:b/>
          <w:bCs/>
        </w:rPr>
        <w:t>Elosztottság</w:t>
      </w:r>
      <w:r w:rsidRPr="00CE559A">
        <w:t xml:space="preserve">: A nyelv magas szinten támogatja a moduláris és </w:t>
      </w:r>
      <w:proofErr w:type="spellStart"/>
      <w:r w:rsidRPr="00CE559A">
        <w:t>konkurrens</w:t>
      </w:r>
      <w:proofErr w:type="spellEnd"/>
      <w:r w:rsidRPr="00CE559A">
        <w:t xml:space="preserve"> programozást.</w:t>
      </w:r>
    </w:p>
    <w:p w14:paraId="1016E61E" w14:textId="084FE1A5" w:rsidR="00A557D3" w:rsidRPr="00CE559A" w:rsidRDefault="00EE4A77" w:rsidP="00A557D3">
      <w:pPr>
        <w:pStyle w:val="Listaszerbekezds"/>
        <w:numPr>
          <w:ilvl w:val="0"/>
          <w:numId w:val="28"/>
        </w:numPr>
      </w:pPr>
      <w:r w:rsidRPr="00CE559A">
        <w:rPr>
          <w:b/>
          <w:bCs/>
        </w:rPr>
        <w:t>Hibatűrés</w:t>
      </w:r>
      <w:r w:rsidRPr="00CE559A">
        <w:t xml:space="preserve">: Az </w:t>
      </w:r>
      <w:proofErr w:type="spellStart"/>
      <w:r w:rsidRPr="00CE559A">
        <w:t>Erlang</w:t>
      </w:r>
      <w:proofErr w:type="spellEnd"/>
      <w:r w:rsidRPr="00CE559A">
        <w:t xml:space="preserve"> számos eszközt és tervezési irányelvet (</w:t>
      </w:r>
      <w:r w:rsidR="00A557D3" w:rsidRPr="00CE559A">
        <w:t>„</w:t>
      </w:r>
      <w:proofErr w:type="spellStart"/>
      <w:r w:rsidRPr="00CE559A">
        <w:t>Let-it-crash</w:t>
      </w:r>
      <w:proofErr w:type="spellEnd"/>
      <w:r w:rsidRPr="00CE559A">
        <w:t>”, felügyeleti fa) biztosít, amellyel a hibák előfordulása és a rendszerre gyakorolt hatása minimalizálható.</w:t>
      </w:r>
    </w:p>
    <w:p w14:paraId="0751A880" w14:textId="7A144343" w:rsidR="00A557D3" w:rsidRPr="00CE559A" w:rsidRDefault="00EE4A77" w:rsidP="00A557D3">
      <w:pPr>
        <w:pStyle w:val="Listaszerbekezds"/>
        <w:numPr>
          <w:ilvl w:val="0"/>
          <w:numId w:val="28"/>
        </w:numPr>
      </w:pPr>
      <w:r w:rsidRPr="00CE559A">
        <w:rPr>
          <w:b/>
          <w:bCs/>
        </w:rPr>
        <w:t>Magas rendelkezésre állás</w:t>
      </w:r>
      <w:r w:rsidRPr="00CE559A">
        <w:t xml:space="preserve">: Az </w:t>
      </w:r>
      <w:proofErr w:type="spellStart"/>
      <w:r w:rsidRPr="00CE559A">
        <w:t>Erlang</w:t>
      </w:r>
      <w:proofErr w:type="spellEnd"/>
      <w:r w:rsidRPr="00CE559A">
        <w:t xml:space="preserve"> folyamatok izolációjából következően</w:t>
      </w:r>
      <w:r w:rsidR="00433B3C" w:rsidRPr="00CE559A">
        <w:t>,</w:t>
      </w:r>
      <w:r w:rsidRPr="00CE559A">
        <w:t xml:space="preserve"> ha egy folyamat hibába ütközik és leáll, az a rendszernek csak egy kisebb, elkülönített részében fog szolgáltatás kiesést okozni.</w:t>
      </w:r>
    </w:p>
    <w:p w14:paraId="46247A8E" w14:textId="59924E31" w:rsidR="00A557D3" w:rsidRPr="00CE559A" w:rsidRDefault="00EE4A77" w:rsidP="00A557D3">
      <w:pPr>
        <w:pStyle w:val="Listaszerbekezds"/>
        <w:numPr>
          <w:ilvl w:val="0"/>
          <w:numId w:val="28"/>
        </w:numPr>
      </w:pPr>
      <w:r w:rsidRPr="00CE559A">
        <w:rPr>
          <w:b/>
          <w:bCs/>
        </w:rPr>
        <w:t xml:space="preserve">Laza valós </w:t>
      </w:r>
      <w:proofErr w:type="spellStart"/>
      <w:r w:rsidRPr="00CE559A">
        <w:rPr>
          <w:b/>
          <w:bCs/>
        </w:rPr>
        <w:t>idejűség</w:t>
      </w:r>
      <w:proofErr w:type="spellEnd"/>
      <w:r w:rsidRPr="00CE559A">
        <w:t xml:space="preserve"> (</w:t>
      </w:r>
      <w:proofErr w:type="spellStart"/>
      <w:r w:rsidRPr="00CE559A">
        <w:t>Soft</w:t>
      </w:r>
      <w:proofErr w:type="spellEnd"/>
      <w:r w:rsidRPr="00CE559A">
        <w:t xml:space="preserve"> </w:t>
      </w:r>
      <w:proofErr w:type="spellStart"/>
      <w:r w:rsidRPr="00CE559A">
        <w:t>real-time</w:t>
      </w:r>
      <w:proofErr w:type="spellEnd"/>
      <w:r w:rsidRPr="00CE559A">
        <w:t xml:space="preserve">): Az </w:t>
      </w:r>
      <w:proofErr w:type="spellStart"/>
      <w:r w:rsidRPr="00CE559A">
        <w:t>Erlangot</w:t>
      </w:r>
      <w:proofErr w:type="spellEnd"/>
      <w:r w:rsidRPr="00CE559A">
        <w:t xml:space="preserve"> eredetileg telekommunikációs rendszerek létrehozására alkották meg, így a valós</w:t>
      </w:r>
      <w:r w:rsidR="007974D8" w:rsidRPr="00CE559A">
        <w:t xml:space="preserve"> </w:t>
      </w:r>
      <w:r w:rsidRPr="00CE559A">
        <w:t>idejű</w:t>
      </w:r>
      <w:r w:rsidR="007974D8" w:rsidRPr="00CE559A">
        <w:t xml:space="preserve"> működés</w:t>
      </w:r>
      <w:r w:rsidRPr="00CE559A">
        <w:t xml:space="preserve"> egy alapvető kritérium volt a kezdetektől fogva.</w:t>
      </w:r>
    </w:p>
    <w:p w14:paraId="08230B87" w14:textId="5D29E9FA" w:rsidR="00A557D3" w:rsidRPr="00CE559A" w:rsidRDefault="00EE4A77" w:rsidP="00A557D3">
      <w:pPr>
        <w:pStyle w:val="Listaszerbekezds"/>
        <w:numPr>
          <w:ilvl w:val="0"/>
          <w:numId w:val="28"/>
        </w:numPr>
      </w:pPr>
      <w:r w:rsidRPr="00CE559A">
        <w:rPr>
          <w:b/>
          <w:bCs/>
        </w:rPr>
        <w:lastRenderedPageBreak/>
        <w:t>Kód cserélése futásidőben</w:t>
      </w:r>
      <w:r w:rsidRPr="00CE559A">
        <w:t xml:space="preserve"> (Hot </w:t>
      </w:r>
      <w:proofErr w:type="spellStart"/>
      <w:r w:rsidRPr="00CE559A">
        <w:t>swapping</w:t>
      </w:r>
      <w:proofErr w:type="spellEnd"/>
      <w:r w:rsidRPr="00CE559A">
        <w:t xml:space="preserve">): Az </w:t>
      </w:r>
      <w:proofErr w:type="spellStart"/>
      <w:r w:rsidRPr="00CE559A">
        <w:t>Erlang</w:t>
      </w:r>
      <w:proofErr w:type="spellEnd"/>
      <w:r w:rsidRPr="00CE559A">
        <w:t>/OTP-ben található tervezési minták generikus módon támogatják egy futó folyamat kódjának frissítését anélkül, hogy a folyamatot le kéne állítani.</w:t>
      </w:r>
    </w:p>
    <w:p w14:paraId="174D8EA9" w14:textId="2EB1749B" w:rsidR="003A72FA" w:rsidRPr="00CE559A" w:rsidRDefault="003A72FA" w:rsidP="003A72FA">
      <w:pPr>
        <w:pStyle w:val="Cmsor3"/>
      </w:pPr>
      <w:bookmarkStart w:id="20" w:name="_Toc120051547"/>
      <w:r w:rsidRPr="00CE559A">
        <w:t>Típusok</w:t>
      </w:r>
      <w:bookmarkEnd w:id="20"/>
    </w:p>
    <w:p w14:paraId="7D2EDF41" w14:textId="7E8FC0F1" w:rsidR="005206BB" w:rsidRPr="00CE559A" w:rsidRDefault="00EE4A77" w:rsidP="003A72FA">
      <w:r w:rsidRPr="00CE559A">
        <w:t xml:space="preserve">A következő leírásban az </w:t>
      </w:r>
      <w:proofErr w:type="spellStart"/>
      <w:r w:rsidRPr="00CE559A">
        <w:t>Erlang</w:t>
      </w:r>
      <w:proofErr w:type="spellEnd"/>
      <w:r w:rsidRPr="00CE559A">
        <w:t xml:space="preserve"> nyelv adattípusairól, illetve egyedi típusok specifikálásáról lesz szó. Az </w:t>
      </w:r>
      <w:proofErr w:type="spellStart"/>
      <w:r w:rsidRPr="00CE559A">
        <w:t>Erlang</w:t>
      </w:r>
      <w:proofErr w:type="spellEnd"/>
      <w:r w:rsidRPr="00CE559A">
        <w:t xml:space="preserve"> egy dinamikusan erősen típusos (</w:t>
      </w:r>
      <w:proofErr w:type="spellStart"/>
      <w:r w:rsidRPr="00CE559A">
        <w:t>dinamically</w:t>
      </w:r>
      <w:proofErr w:type="spellEnd"/>
      <w:r w:rsidRPr="00CE559A">
        <w:t xml:space="preserve"> </w:t>
      </w:r>
      <w:proofErr w:type="spellStart"/>
      <w:r w:rsidRPr="00CE559A">
        <w:t>strongly</w:t>
      </w:r>
      <w:proofErr w:type="spellEnd"/>
      <w:r w:rsidRPr="00CE559A">
        <w:t xml:space="preserve"> </w:t>
      </w:r>
      <w:proofErr w:type="spellStart"/>
      <w:r w:rsidRPr="00CE559A">
        <w:t>typed</w:t>
      </w:r>
      <w:proofErr w:type="spellEnd"/>
      <w:r w:rsidRPr="00CE559A">
        <w:t>), egyszeri értékadást használó programozási nyelv</w:t>
      </w:r>
      <w:sdt>
        <w:sdtPr>
          <w:id w:val="-962736670"/>
          <w:citation/>
        </w:sdtPr>
        <w:sdtContent>
          <w:r w:rsidR="00FF7864" w:rsidRPr="00CE559A">
            <w:fldChar w:fldCharType="begin"/>
          </w:r>
          <w:r w:rsidR="00FF7864" w:rsidRPr="00CE559A">
            <w:instrText xml:space="preserve"> CITATION erl22 \l 2057 </w:instrText>
          </w:r>
          <w:r w:rsidR="00FF7864" w:rsidRPr="00CE559A">
            <w:fldChar w:fldCharType="separate"/>
          </w:r>
          <w:r w:rsidR="00D37393" w:rsidRPr="00CE559A">
            <w:rPr>
              <w:noProof/>
            </w:rPr>
            <w:t xml:space="preserve"> [6]</w:t>
          </w:r>
          <w:r w:rsidR="00FF7864" w:rsidRPr="00CE559A">
            <w:fldChar w:fldCharType="end"/>
          </w:r>
        </w:sdtContent>
      </w:sdt>
      <w:r w:rsidRPr="00CE559A">
        <w:t xml:space="preserve">. Több alap adattípust definiál, ilyenek például az integer, </w:t>
      </w:r>
      <w:proofErr w:type="spellStart"/>
      <w:r w:rsidRPr="00CE559A">
        <w:t>binary</w:t>
      </w:r>
      <w:proofErr w:type="spellEnd"/>
      <w:r w:rsidRPr="00CE559A">
        <w:t xml:space="preserve"> vagy az atom. A beépített adattípusok felhasználásával lehetséges saját típusok specifikálása. A típus specifikációnak többek közt dokumentációs célja van, továbbá nagy mértékben növeli a kód olvashatóságát és plusz információval látja el a hiba detektáló eszközöket (például </w:t>
      </w:r>
      <w:proofErr w:type="spellStart"/>
      <w:r w:rsidRPr="00CE559A">
        <w:t>Dialyzer</w:t>
      </w:r>
      <w:proofErr w:type="spellEnd"/>
      <w:r w:rsidRPr="00CE559A">
        <w:t>). Egy típus specifikálásának a következő a szintaxisa:</w:t>
      </w:r>
    </w:p>
    <w:p w14:paraId="60A0D9B0" w14:textId="77777777" w:rsidR="005206BB" w:rsidRPr="00CE559A" w:rsidRDefault="00EE4A77" w:rsidP="005206BB">
      <w:pPr>
        <w:pStyle w:val="Kd"/>
      </w:pPr>
      <w:r w:rsidRPr="00CE559A">
        <w:t xml:space="preserve"> -</w:t>
      </w:r>
      <w:proofErr w:type="spellStart"/>
      <w:r w:rsidRPr="00CE559A">
        <w:t>type</w:t>
      </w:r>
      <w:proofErr w:type="spellEnd"/>
      <w:r w:rsidRPr="00CE559A">
        <w:t xml:space="preserve"> </w:t>
      </w:r>
      <w:proofErr w:type="spellStart"/>
      <w:proofErr w:type="gramStart"/>
      <w:r w:rsidRPr="00CE559A">
        <w:t>name</w:t>
      </w:r>
      <w:proofErr w:type="spellEnd"/>
      <w:r w:rsidRPr="00CE559A">
        <w:t>(</w:t>
      </w:r>
      <w:proofErr w:type="gramEnd"/>
      <w:r w:rsidRPr="00CE559A">
        <w:t xml:space="preserve">) :: </w:t>
      </w:r>
      <w:proofErr w:type="spellStart"/>
      <w:r w:rsidRPr="00CE559A">
        <w:t>datatype</w:t>
      </w:r>
      <w:proofErr w:type="spellEnd"/>
      <w:r w:rsidRPr="00CE559A">
        <w:t>()</w:t>
      </w:r>
    </w:p>
    <w:p w14:paraId="5EDE8858" w14:textId="07E1E253" w:rsidR="002B1951" w:rsidRPr="00CE559A" w:rsidRDefault="00EE4A77" w:rsidP="003A72FA">
      <w:r w:rsidRPr="00CE559A">
        <w:t xml:space="preserve">A </w:t>
      </w:r>
      <w:r w:rsidRPr="00CE559A">
        <w:rPr>
          <w:i/>
          <w:iCs/>
        </w:rPr>
        <w:t>-</w:t>
      </w:r>
      <w:proofErr w:type="spellStart"/>
      <w:r w:rsidRPr="00CE559A">
        <w:rPr>
          <w:i/>
          <w:iCs/>
        </w:rPr>
        <w:t>type</w:t>
      </w:r>
      <w:proofErr w:type="spellEnd"/>
      <w:r w:rsidRPr="00CE559A">
        <w:t xml:space="preserve"> kulcsszó jelzi egy modulban, hogy típus specifikáció következik. A </w:t>
      </w:r>
      <w:proofErr w:type="spellStart"/>
      <w:r w:rsidRPr="00CE559A">
        <w:t>name</w:t>
      </w:r>
      <w:proofErr w:type="spellEnd"/>
      <w:r w:rsidRPr="00CE559A">
        <w:t xml:space="preserve"> a specifikált típus neve, ezzel a névvel lehet hivatkozni a típusra a modulon belül, a modulon kívül (amennyiben exportálásra kerül a típus) a </w:t>
      </w:r>
      <w:proofErr w:type="spellStart"/>
      <w:proofErr w:type="gramStart"/>
      <w:r w:rsidRPr="00CE559A">
        <w:t>modulnév:típusnév</w:t>
      </w:r>
      <w:proofErr w:type="spellEnd"/>
      <w:proofErr w:type="gramEnd"/>
      <w:r w:rsidRPr="00CE559A">
        <w:t xml:space="preserve">() szintaxissal lehet hivatkozni a specifikált típusra. A </w:t>
      </w:r>
      <w:proofErr w:type="spellStart"/>
      <w:r w:rsidRPr="00CE559A">
        <w:t>datatype</w:t>
      </w:r>
      <w:proofErr w:type="spellEnd"/>
      <w:r w:rsidRPr="00CE559A">
        <w:t xml:space="preserve"> a specifikált típus leírása, ami lehet egy beépített adat típus, egy másik specifikált típus, egy atom vagy integer típusú érték (pl.: </w:t>
      </w:r>
      <w:r w:rsidR="006A3954" w:rsidRPr="00CE559A">
        <w:t>„</w:t>
      </w:r>
      <w:proofErr w:type="spellStart"/>
      <w:r w:rsidRPr="00CE559A">
        <w:t>foo</w:t>
      </w:r>
      <w:proofErr w:type="spellEnd"/>
      <w:r w:rsidRPr="00CE559A">
        <w:t>” vagy 21), vagy ezek tetszőlegesen vett uniója. Példa egy típus specifikációra:</w:t>
      </w:r>
    </w:p>
    <w:p w14:paraId="63970254" w14:textId="77777777" w:rsidR="002B1951" w:rsidRPr="00CE559A" w:rsidRDefault="00EE4A77" w:rsidP="002B1951">
      <w:pPr>
        <w:pStyle w:val="Kd"/>
      </w:pPr>
      <w:r w:rsidRPr="00CE559A">
        <w:t>-</w:t>
      </w:r>
      <w:proofErr w:type="spellStart"/>
      <w:r w:rsidRPr="00CE559A">
        <w:t>type</w:t>
      </w:r>
      <w:proofErr w:type="spellEnd"/>
      <w:r w:rsidRPr="00CE559A">
        <w:t xml:space="preserve"> </w:t>
      </w:r>
      <w:proofErr w:type="spellStart"/>
      <w:proofErr w:type="gramStart"/>
      <w:r w:rsidRPr="00CE559A">
        <w:t>mytype</w:t>
      </w:r>
      <w:proofErr w:type="spellEnd"/>
      <w:r w:rsidRPr="00CE559A">
        <w:t>(</w:t>
      </w:r>
      <w:proofErr w:type="gramEnd"/>
      <w:r w:rsidRPr="00CE559A">
        <w:t xml:space="preserve">) :: </w:t>
      </w:r>
      <w:proofErr w:type="spellStart"/>
      <w:r w:rsidRPr="00CE559A">
        <w:t>boolean</w:t>
      </w:r>
      <w:proofErr w:type="spellEnd"/>
      <w:r w:rsidRPr="00CE559A">
        <w:t xml:space="preserve">() | </w:t>
      </w:r>
      <w:proofErr w:type="spellStart"/>
      <w:r w:rsidRPr="00CE559A">
        <w:t>undefined</w:t>
      </w:r>
      <w:proofErr w:type="spellEnd"/>
    </w:p>
    <w:p w14:paraId="32FE5904" w14:textId="77777777" w:rsidR="005B19F8" w:rsidRPr="00CE559A" w:rsidRDefault="00EE4A77" w:rsidP="003A72FA">
      <w:r w:rsidRPr="00CE559A">
        <w:t xml:space="preserve">A </w:t>
      </w:r>
      <w:proofErr w:type="spellStart"/>
      <w:r w:rsidRPr="00CE559A">
        <w:rPr>
          <w:i/>
          <w:iCs/>
        </w:rPr>
        <w:t>mytype</w:t>
      </w:r>
      <w:proofErr w:type="spellEnd"/>
      <w:r w:rsidRPr="00CE559A">
        <w:t xml:space="preserve"> nevezetű típus ennek értelmében olyan adattípust definiál, amely vagy egy </w:t>
      </w:r>
      <w:proofErr w:type="spellStart"/>
      <w:r w:rsidRPr="00CE559A">
        <w:rPr>
          <w:i/>
          <w:iCs/>
        </w:rPr>
        <w:t>boolean</w:t>
      </w:r>
      <w:proofErr w:type="spellEnd"/>
      <w:r w:rsidRPr="00CE559A">
        <w:t xml:space="preserve"> értéket vesz fel, vagy az </w:t>
      </w:r>
      <w:proofErr w:type="spellStart"/>
      <w:r w:rsidRPr="00CE559A">
        <w:rPr>
          <w:i/>
          <w:iCs/>
        </w:rPr>
        <w:t>undefined</w:t>
      </w:r>
      <w:proofErr w:type="spellEnd"/>
      <w:r w:rsidRPr="00CE559A">
        <w:t xml:space="preserve"> atom értékét.</w:t>
      </w:r>
    </w:p>
    <w:p w14:paraId="1F39C030" w14:textId="18680754" w:rsidR="005B19F8" w:rsidRPr="00CE559A" w:rsidRDefault="00EE4A77" w:rsidP="005B19F8">
      <w:pPr>
        <w:pStyle w:val="Cmsor3"/>
      </w:pPr>
      <w:bookmarkStart w:id="21" w:name="_Toc120051548"/>
      <w:r w:rsidRPr="00CE559A">
        <w:t>Modulok</w:t>
      </w:r>
      <w:bookmarkEnd w:id="21"/>
    </w:p>
    <w:p w14:paraId="639CC6A9" w14:textId="58E9E5AA" w:rsidR="005D1AA9" w:rsidRPr="00CE559A" w:rsidRDefault="00EE4A77" w:rsidP="003A72FA">
      <w:r w:rsidRPr="00CE559A">
        <w:t xml:space="preserve">Egy </w:t>
      </w:r>
      <w:proofErr w:type="spellStart"/>
      <w:r w:rsidRPr="00CE559A">
        <w:t>Erlang</w:t>
      </w:r>
      <w:proofErr w:type="spellEnd"/>
      <w:r w:rsidRPr="00CE559A">
        <w:t xml:space="preserve"> alkalmazásban a kód modulokra van osztva. Egy modulban található kódot két fő részre lehet bontani, a modullal kapcsolatos attribútumok deklarálására (például típus specifikációk vagy exportált függvények listája) és függvény deklarációkra. Gyakran előfordul, hogy két modul strukturálisan nagyon hasonlít egymásra, ugyanazokat a mintákat követik. Ilyenek például a felügyeleti modulok, amelyek általában csak abban térnek el, hogy milyen </w:t>
      </w:r>
      <w:proofErr w:type="spellStart"/>
      <w:r w:rsidRPr="00CE559A">
        <w:t>Erlang</w:t>
      </w:r>
      <w:proofErr w:type="spellEnd"/>
      <w:r w:rsidRPr="00CE559A">
        <w:t xml:space="preserve"> folyamatokat felügyelnek. Ezeknek a gyakori strukturális mintáknak a formalizálására létre lehet hozni </w:t>
      </w:r>
      <w:r w:rsidRPr="00CE559A">
        <w:lastRenderedPageBreak/>
        <w:t xml:space="preserve">úgynevezett viselkedés leíró modulokat. Ezáltal szét lehet választani a kódot egy </w:t>
      </w:r>
      <w:proofErr w:type="spellStart"/>
      <w:r w:rsidRPr="00CE559A">
        <w:t>újrahasználható</w:t>
      </w:r>
      <w:proofErr w:type="spellEnd"/>
      <w:r w:rsidRPr="00CE559A">
        <w:t>, generikus részre (viselkedés leíró modul) és egy specifikus részre (</w:t>
      </w:r>
      <w:proofErr w:type="spellStart"/>
      <w:r w:rsidRPr="00CE559A">
        <w:t>callback</w:t>
      </w:r>
      <w:proofErr w:type="spellEnd"/>
      <w:r w:rsidRPr="00CE559A">
        <w:t xml:space="preserve"> modul). Az </w:t>
      </w:r>
      <w:proofErr w:type="spellStart"/>
      <w:r w:rsidRPr="00CE559A">
        <w:t>Erlang</w:t>
      </w:r>
      <w:proofErr w:type="spellEnd"/>
      <w:r w:rsidRPr="00CE559A">
        <w:t xml:space="preserve">/OTP-ben vannak előre definiált, beépített viselkedések (például </w:t>
      </w:r>
      <w:proofErr w:type="spellStart"/>
      <w:r w:rsidRPr="00CE559A">
        <w:t>gen_server</w:t>
      </w:r>
      <w:proofErr w:type="spellEnd"/>
      <w:r w:rsidRPr="00CE559A">
        <w:t>), de van lehetőségünk saját viselkedés leíró modulokat definiálni</w:t>
      </w:r>
      <w:sdt>
        <w:sdtPr>
          <w:id w:val="-1310238150"/>
          <w:citation/>
        </w:sdtPr>
        <w:sdtContent>
          <w:r w:rsidR="00E35199" w:rsidRPr="00CE559A">
            <w:fldChar w:fldCharType="begin"/>
          </w:r>
          <w:r w:rsidR="00E35199" w:rsidRPr="00CE559A">
            <w:instrText xml:space="preserve"> CITATION Erl221 \l 2057 </w:instrText>
          </w:r>
          <w:r w:rsidR="00E35199" w:rsidRPr="00CE559A">
            <w:fldChar w:fldCharType="separate"/>
          </w:r>
          <w:r w:rsidR="00D37393" w:rsidRPr="00CE559A">
            <w:rPr>
              <w:noProof/>
            </w:rPr>
            <w:t xml:space="preserve"> [7]</w:t>
          </w:r>
          <w:r w:rsidR="00E35199" w:rsidRPr="00CE559A">
            <w:fldChar w:fldCharType="end"/>
          </w:r>
        </w:sdtContent>
      </w:sdt>
      <w:r w:rsidRPr="00CE559A">
        <w:t xml:space="preserve">. Egy ilyen generikus modulban deklarálhatunk olyan függvényeket, amelyeknek az implementációja kötelező azoknak a </w:t>
      </w:r>
      <w:proofErr w:type="spellStart"/>
      <w:r w:rsidRPr="00CE559A">
        <w:t>callback</w:t>
      </w:r>
      <w:proofErr w:type="spellEnd"/>
      <w:r w:rsidRPr="00CE559A">
        <w:t xml:space="preserve"> moduloknak, amelyek megvalósítják ezt a viselkedést. Egy </w:t>
      </w:r>
      <w:proofErr w:type="spellStart"/>
      <w:r w:rsidRPr="00CE559A">
        <w:t>callback</w:t>
      </w:r>
      <w:proofErr w:type="spellEnd"/>
      <w:r w:rsidRPr="00CE559A">
        <w:t xml:space="preserve"> függvény deklarációja a következőképpen néz ki:</w:t>
      </w:r>
    </w:p>
    <w:p w14:paraId="1DBDC7C8" w14:textId="77777777" w:rsidR="005D1AA9" w:rsidRPr="00CE559A" w:rsidRDefault="00EE4A77" w:rsidP="005D1AA9">
      <w:pPr>
        <w:pStyle w:val="Kd"/>
      </w:pPr>
      <w:r w:rsidRPr="00CE559A">
        <w:t>-</w:t>
      </w:r>
      <w:proofErr w:type="spellStart"/>
      <w:r w:rsidRPr="00CE559A">
        <w:t>callback</w:t>
      </w:r>
      <w:proofErr w:type="spellEnd"/>
      <w:r w:rsidRPr="00CE559A">
        <w:t xml:space="preserve"> </w:t>
      </w:r>
      <w:proofErr w:type="spellStart"/>
      <w:proofErr w:type="gramStart"/>
      <w:r w:rsidRPr="00CE559A">
        <w:t>FunctionName</w:t>
      </w:r>
      <w:proofErr w:type="spellEnd"/>
      <w:r w:rsidRPr="00CE559A">
        <w:t>(</w:t>
      </w:r>
      <w:proofErr w:type="gramEnd"/>
      <w:r w:rsidRPr="00CE559A">
        <w:t xml:space="preserve">Arg1, Arg2, ..., </w:t>
      </w:r>
      <w:proofErr w:type="spellStart"/>
      <w:r w:rsidRPr="00CE559A">
        <w:t>ArgN</w:t>
      </w:r>
      <w:proofErr w:type="spellEnd"/>
      <w:r w:rsidRPr="00CE559A">
        <w:t xml:space="preserve">) -&gt; </w:t>
      </w:r>
      <w:proofErr w:type="spellStart"/>
      <w:r w:rsidRPr="00CE559A">
        <w:t>Res</w:t>
      </w:r>
      <w:proofErr w:type="spellEnd"/>
      <w:r w:rsidRPr="00CE559A">
        <w:t>.</w:t>
      </w:r>
    </w:p>
    <w:p w14:paraId="41062AF1" w14:textId="77777777" w:rsidR="005D1AA9" w:rsidRPr="00CE559A" w:rsidRDefault="00EE4A77" w:rsidP="003A72FA">
      <w:r w:rsidRPr="00CE559A">
        <w:t xml:space="preserve">A </w:t>
      </w:r>
      <w:proofErr w:type="spellStart"/>
      <w:r w:rsidRPr="00CE559A">
        <w:t>FunctionName</w:t>
      </w:r>
      <w:proofErr w:type="spellEnd"/>
      <w:r w:rsidRPr="00CE559A">
        <w:t xml:space="preserve"> a </w:t>
      </w:r>
      <w:proofErr w:type="spellStart"/>
      <w:r w:rsidRPr="00CE559A">
        <w:t>callback</w:t>
      </w:r>
      <w:proofErr w:type="spellEnd"/>
      <w:r w:rsidRPr="00CE559A">
        <w:t xml:space="preserve"> függvény neve, az </w:t>
      </w:r>
      <w:proofErr w:type="spellStart"/>
      <w:r w:rsidRPr="00CE559A">
        <w:t>ArgX</w:t>
      </w:r>
      <w:proofErr w:type="spellEnd"/>
      <w:r w:rsidRPr="00CE559A">
        <w:t xml:space="preserve"> az X-edik argumentum típusa, a </w:t>
      </w:r>
      <w:proofErr w:type="spellStart"/>
      <w:r w:rsidRPr="00CE559A">
        <w:t>Res</w:t>
      </w:r>
      <w:proofErr w:type="spellEnd"/>
      <w:r w:rsidRPr="00CE559A">
        <w:t xml:space="preserve"> pedig az eredmény típusa. Lehetőség van opcionális </w:t>
      </w:r>
      <w:proofErr w:type="spellStart"/>
      <w:r w:rsidRPr="00CE559A">
        <w:t>callback</w:t>
      </w:r>
      <w:proofErr w:type="spellEnd"/>
      <w:r w:rsidRPr="00CE559A">
        <w:t xml:space="preserve"> metódusok megadására is, ekkor az -</w:t>
      </w:r>
      <w:proofErr w:type="spellStart"/>
      <w:r w:rsidRPr="00CE559A">
        <w:t>optional_callback</w:t>
      </w:r>
      <w:proofErr w:type="spellEnd"/>
      <w:r w:rsidRPr="00CE559A">
        <w:t xml:space="preserve"> kulcsszót kell használni. A viselkedést megvalósító modulban, a következő modul attribútummal tudjuk jelezni az </w:t>
      </w:r>
      <w:proofErr w:type="spellStart"/>
      <w:r w:rsidRPr="00CE559A">
        <w:t>Erlang</w:t>
      </w:r>
      <w:proofErr w:type="spellEnd"/>
      <w:r w:rsidRPr="00CE559A">
        <w:t xml:space="preserve"> fordítóprogramjának, hogy ez egy </w:t>
      </w:r>
      <w:proofErr w:type="spellStart"/>
      <w:r w:rsidRPr="00CE559A">
        <w:t>callback</w:t>
      </w:r>
      <w:proofErr w:type="spellEnd"/>
      <w:r w:rsidRPr="00CE559A">
        <w:t xml:space="preserve"> modul:</w:t>
      </w:r>
    </w:p>
    <w:p w14:paraId="7C4C6978" w14:textId="77777777" w:rsidR="005D1AA9" w:rsidRPr="00CE559A" w:rsidRDefault="00EE4A77" w:rsidP="005D1AA9">
      <w:pPr>
        <w:pStyle w:val="Kd"/>
      </w:pPr>
      <w:r w:rsidRPr="00CE559A">
        <w:t>-</w:t>
      </w:r>
      <w:proofErr w:type="spellStart"/>
      <w:proofErr w:type="gramStart"/>
      <w:r w:rsidRPr="00CE559A">
        <w:t>behaviour</w:t>
      </w:r>
      <w:proofErr w:type="spellEnd"/>
      <w:r w:rsidRPr="00CE559A">
        <w:t>(</w:t>
      </w:r>
      <w:proofErr w:type="spellStart"/>
      <w:proofErr w:type="gramEnd"/>
      <w:r w:rsidRPr="00CE559A">
        <w:t>Behaviour</w:t>
      </w:r>
      <w:proofErr w:type="spellEnd"/>
      <w:r w:rsidRPr="00CE559A">
        <w:t>)</w:t>
      </w:r>
    </w:p>
    <w:p w14:paraId="634734B6" w14:textId="2E6BE567" w:rsidR="00EE4A77" w:rsidRPr="00CE559A" w:rsidRDefault="00EE4A77" w:rsidP="003A72FA">
      <w:r w:rsidRPr="00CE559A">
        <w:t xml:space="preserve">A </w:t>
      </w:r>
      <w:proofErr w:type="spellStart"/>
      <w:r w:rsidRPr="00CE559A">
        <w:t>Behaviour</w:t>
      </w:r>
      <w:proofErr w:type="spellEnd"/>
      <w:r w:rsidRPr="00CE559A">
        <w:t xml:space="preserve"> </w:t>
      </w:r>
      <w:proofErr w:type="spellStart"/>
      <w:r w:rsidRPr="00CE559A">
        <w:t>Erlang</w:t>
      </w:r>
      <w:proofErr w:type="spellEnd"/>
      <w:r w:rsidRPr="00CE559A">
        <w:t xml:space="preserve"> atom egy modul neve kell, hogy legyen. Így a fordítóprogram felismeri, hogy ez egy </w:t>
      </w:r>
      <w:proofErr w:type="spellStart"/>
      <w:r w:rsidRPr="00CE559A">
        <w:t>callback</w:t>
      </w:r>
      <w:proofErr w:type="spellEnd"/>
      <w:r w:rsidRPr="00CE559A">
        <w:t xml:space="preserve"> modul és jelezni fogja, ha valamelyik </w:t>
      </w:r>
      <w:proofErr w:type="spellStart"/>
      <w:r w:rsidRPr="00CE559A">
        <w:t>callback</w:t>
      </w:r>
      <w:proofErr w:type="spellEnd"/>
      <w:r w:rsidRPr="00CE559A">
        <w:t xml:space="preserve"> metódus nem került implementálásra.</w:t>
      </w:r>
    </w:p>
    <w:p w14:paraId="6D10D25C" w14:textId="470074D1" w:rsidR="008A3762" w:rsidRPr="00CE559A" w:rsidRDefault="00A872AB" w:rsidP="003B57C4">
      <w:pPr>
        <w:pStyle w:val="Cmsor2"/>
      </w:pPr>
      <w:bookmarkStart w:id="22" w:name="_Toc120051549"/>
      <w:proofErr w:type="spellStart"/>
      <w:r w:rsidRPr="00CE559A">
        <w:t>React</w:t>
      </w:r>
      <w:proofErr w:type="spellEnd"/>
      <w:sdt>
        <w:sdtPr>
          <w:id w:val="-722976166"/>
          <w:citation/>
        </w:sdtPr>
        <w:sdtContent>
          <w:r w:rsidR="006E5552" w:rsidRPr="00CE559A">
            <w:fldChar w:fldCharType="begin"/>
          </w:r>
          <w:r w:rsidR="006E5552" w:rsidRPr="00CE559A">
            <w:instrText xml:space="preserve"> CITATION Rea221 \l 2057 </w:instrText>
          </w:r>
          <w:r w:rsidR="006E5552" w:rsidRPr="00CE559A">
            <w:fldChar w:fldCharType="separate"/>
          </w:r>
          <w:r w:rsidR="00D37393" w:rsidRPr="00CE559A">
            <w:rPr>
              <w:noProof/>
            </w:rPr>
            <w:t xml:space="preserve"> [8]</w:t>
          </w:r>
          <w:r w:rsidR="006E5552" w:rsidRPr="00CE559A">
            <w:fldChar w:fldCharType="end"/>
          </w:r>
        </w:sdtContent>
      </w:sdt>
      <w:bookmarkEnd w:id="22"/>
    </w:p>
    <w:p w14:paraId="64DBA011" w14:textId="19341412" w:rsidR="000B0588" w:rsidRPr="00CE559A" w:rsidRDefault="000B0588" w:rsidP="000B0588">
      <w:r w:rsidRPr="00CE559A">
        <w:t xml:space="preserve">A </w:t>
      </w:r>
      <w:proofErr w:type="spellStart"/>
      <w:r w:rsidRPr="00CE559A">
        <w:t>React</w:t>
      </w:r>
      <w:proofErr w:type="spellEnd"/>
      <w:r w:rsidRPr="00CE559A">
        <w:t xml:space="preserve"> egy deklaratív, komponens alapú JavaScript könyvtár, amelyet felhasználói felületek létrehozásához készítettek. A </w:t>
      </w:r>
      <w:r w:rsidR="00C446A6" w:rsidRPr="00CE559A">
        <w:t xml:space="preserve">kódot a Facebook és egy </w:t>
      </w:r>
      <w:r w:rsidRPr="00CE559A">
        <w:t xml:space="preserve">nyílt forráskódú </w:t>
      </w:r>
      <w:r w:rsidR="00C446A6" w:rsidRPr="00CE559A">
        <w:t xml:space="preserve">fejlesztői közösség </w:t>
      </w:r>
      <w:r w:rsidR="00BD0B96" w:rsidRPr="00CE559A">
        <w:t>tartja karban</w:t>
      </w:r>
      <w:r w:rsidRPr="00CE559A">
        <w:t>.</w:t>
      </w:r>
      <w:r w:rsidR="001560B5" w:rsidRPr="00CE559A">
        <w:t xml:space="preserve"> A könyvtár 2013-ban jelent meg először és mára az egyik legelterjedtebb </w:t>
      </w:r>
      <w:r w:rsidR="008C33DC" w:rsidRPr="00CE559A">
        <w:t>frontend-könyvtár lett a webfejlesztésben.</w:t>
      </w:r>
      <w:r w:rsidR="00C4749F" w:rsidRPr="00CE559A">
        <w:t xml:space="preserve"> </w:t>
      </w:r>
      <w:r w:rsidR="00D5657B" w:rsidRPr="00CE559A">
        <w:t>Főbb jel</w:t>
      </w:r>
      <w:r w:rsidR="00CC23E1" w:rsidRPr="00CE559A">
        <w:t xml:space="preserve">lemzői, az újrahasznosítható komponensek, </w:t>
      </w:r>
      <w:r w:rsidR="00E91292" w:rsidRPr="00CE559A">
        <w:t>a</w:t>
      </w:r>
      <w:r w:rsidR="005570A4" w:rsidRPr="00CE559A">
        <w:t>z egymásba ágyazott</w:t>
      </w:r>
      <w:r w:rsidR="00E91292" w:rsidRPr="00CE559A">
        <w:t xml:space="preserve"> komponensek közti egyirányú adatáramlás</w:t>
      </w:r>
      <w:r w:rsidR="005570A4" w:rsidRPr="00CE559A">
        <w:t xml:space="preserve"> (a szülő komponen</w:t>
      </w:r>
      <w:r w:rsidR="000679D4" w:rsidRPr="00CE559A">
        <w:t>stől a gyerek felé)</w:t>
      </w:r>
      <w:r w:rsidR="005B5F9C" w:rsidRPr="00CE559A">
        <w:t xml:space="preserve">, illetve a virtuális DOM (Data </w:t>
      </w:r>
      <w:proofErr w:type="spellStart"/>
      <w:r w:rsidR="005B5F9C" w:rsidRPr="00CE559A">
        <w:t>Object</w:t>
      </w:r>
      <w:proofErr w:type="spellEnd"/>
      <w:r w:rsidR="005B5F9C" w:rsidRPr="00CE559A">
        <w:t xml:space="preserve"> </w:t>
      </w:r>
      <w:proofErr w:type="spellStart"/>
      <w:r w:rsidR="005B5F9C" w:rsidRPr="00CE559A">
        <w:t>Model</w:t>
      </w:r>
      <w:proofErr w:type="spellEnd"/>
      <w:r w:rsidR="005B5F9C" w:rsidRPr="00CE559A">
        <w:t>) használata.</w:t>
      </w:r>
      <w:r w:rsidR="00151A98" w:rsidRPr="00CE559A">
        <w:t xml:space="preserve"> A virtuális DOM összehasonlítja a komponensek korábbi állapotát és csak a megváltozott elemeket frissíti a valódi DOM-ban, ezzel </w:t>
      </w:r>
      <w:r w:rsidR="00DA0612" w:rsidRPr="00CE559A">
        <w:t>növelve az oldal teljesítményét.</w:t>
      </w:r>
      <w:r w:rsidR="00DD72D1" w:rsidRPr="00CE559A">
        <w:t xml:space="preserve"> A komponens könyvtár a népszerűségét </w:t>
      </w:r>
      <w:r w:rsidR="002C16A8" w:rsidRPr="00CE559A">
        <w:t xml:space="preserve">többek között </w:t>
      </w:r>
      <w:r w:rsidR="00DD72D1" w:rsidRPr="00CE559A">
        <w:t>a</w:t>
      </w:r>
      <w:r w:rsidR="004526EB" w:rsidRPr="00CE559A">
        <w:t xml:space="preserve"> meredek tanulási görbének és a</w:t>
      </w:r>
      <w:r w:rsidR="00740586" w:rsidRPr="00CE559A">
        <w:t xml:space="preserve"> széleskörű </w:t>
      </w:r>
      <w:r w:rsidR="002C16A8" w:rsidRPr="00CE559A">
        <w:t>felhasználhatóság</w:t>
      </w:r>
      <w:r w:rsidR="003729F5" w:rsidRPr="00CE559A">
        <w:t>ának köszönheti</w:t>
      </w:r>
      <w:r w:rsidR="00E91292" w:rsidRPr="00CE559A">
        <w:t xml:space="preserve"> </w:t>
      </w:r>
      <w:r w:rsidRPr="00CE559A">
        <w:t xml:space="preserve">A </w:t>
      </w:r>
      <w:proofErr w:type="spellStart"/>
      <w:r w:rsidRPr="00CE559A">
        <w:t>React-et</w:t>
      </w:r>
      <w:proofErr w:type="spellEnd"/>
      <w:r w:rsidRPr="00CE559A">
        <w:t xml:space="preserve"> gyakran használják valamilyen ráépülő keretrendszerrel (pl. Next.js</w:t>
      </w:r>
      <w:r w:rsidR="002D5953" w:rsidRPr="00CE559A">
        <w:t xml:space="preserve">, </w:t>
      </w:r>
      <w:proofErr w:type="spellStart"/>
      <w:r w:rsidRPr="00CE559A">
        <w:t>Gatsby</w:t>
      </w:r>
      <w:proofErr w:type="spellEnd"/>
      <w:r w:rsidR="002D5953" w:rsidRPr="00CE559A">
        <w:t>, CRA</w:t>
      </w:r>
      <w:r w:rsidRPr="00CE559A">
        <w:t>). Többek közt alkalmas SPA-k (</w:t>
      </w:r>
      <w:proofErr w:type="spellStart"/>
      <w:r w:rsidRPr="00CE559A">
        <w:t>Single</w:t>
      </w:r>
      <w:proofErr w:type="spellEnd"/>
      <w:r w:rsidRPr="00CE559A">
        <w:t xml:space="preserve"> Page </w:t>
      </w:r>
      <w:proofErr w:type="spellStart"/>
      <w:r w:rsidRPr="00CE559A">
        <w:t>Application</w:t>
      </w:r>
      <w:proofErr w:type="spellEnd"/>
      <w:r w:rsidRPr="00CE559A">
        <w:t xml:space="preserve">), mobil alkalmazások vagy szerver oldali </w:t>
      </w:r>
      <w:proofErr w:type="spellStart"/>
      <w:r w:rsidRPr="00CE559A">
        <w:t>renderelést</w:t>
      </w:r>
      <w:proofErr w:type="spellEnd"/>
      <w:r w:rsidRPr="00CE559A">
        <w:t xml:space="preserve"> használó weboldalak elkészítéséhez.</w:t>
      </w:r>
      <w:r w:rsidR="009B417A" w:rsidRPr="00CE559A">
        <w:t xml:space="preserve"> </w:t>
      </w:r>
      <w:r w:rsidR="00A94EBD" w:rsidRPr="00CE559A">
        <w:t xml:space="preserve">A diplomamunkám során </w:t>
      </w:r>
      <w:r w:rsidR="00A94EBD" w:rsidRPr="00CE559A">
        <w:lastRenderedPageBreak/>
        <w:t xml:space="preserve">a </w:t>
      </w:r>
      <w:r w:rsidR="0037245E" w:rsidRPr="00CE559A">
        <w:t>webes vékonykliens alkalmazás</w:t>
      </w:r>
      <w:r w:rsidR="006257D6" w:rsidRPr="00CE559A">
        <w:t xml:space="preserve"> </w:t>
      </w:r>
      <w:r w:rsidR="00297F4B" w:rsidRPr="00CE559A">
        <w:t xml:space="preserve">felhasználói felületének és üzleti logikájának </w:t>
      </w:r>
      <w:r w:rsidR="006257D6" w:rsidRPr="00CE559A">
        <w:t xml:space="preserve">implementálása során </w:t>
      </w:r>
      <w:proofErr w:type="spellStart"/>
      <w:r w:rsidR="006257D6" w:rsidRPr="00CE559A">
        <w:t>Reac</w:t>
      </w:r>
      <w:r w:rsidR="00312186" w:rsidRPr="00CE559A">
        <w:t>t</w:t>
      </w:r>
      <w:r w:rsidR="006257D6" w:rsidRPr="00CE559A">
        <w:t>-et</w:t>
      </w:r>
      <w:proofErr w:type="spellEnd"/>
      <w:r w:rsidR="006257D6" w:rsidRPr="00CE559A">
        <w:t xml:space="preserve"> használtam.</w:t>
      </w:r>
    </w:p>
    <w:p w14:paraId="288A7EBD" w14:textId="2846895A" w:rsidR="002841F9" w:rsidRPr="00CE559A" w:rsidRDefault="006B2309" w:rsidP="005334AD">
      <w:pPr>
        <w:pStyle w:val="Cmsor1"/>
      </w:pPr>
      <w:bookmarkStart w:id="23" w:name="_Toc120051550"/>
      <w:bookmarkEnd w:id="11"/>
      <w:r w:rsidRPr="00CE559A">
        <w:lastRenderedPageBreak/>
        <w:t>Kapcsolódó munka</w:t>
      </w:r>
      <w:bookmarkEnd w:id="23"/>
    </w:p>
    <w:p w14:paraId="642CD127" w14:textId="02254DDB" w:rsidR="00502A30" w:rsidRPr="00CE559A" w:rsidRDefault="009C1881" w:rsidP="00502A30">
      <w:r w:rsidRPr="00CE559A">
        <w:t>Ebben a fejezetben az elkészült megoldáshoz vezető kapcsolódó munkámat (irodalomkutatás, prototípusok készítése) fogom bemutatni és a felmerülő tervezői döntéseket megindokolni.</w:t>
      </w:r>
    </w:p>
    <w:p w14:paraId="7A4BCFA8" w14:textId="3F69DD02" w:rsidR="006B2309" w:rsidRPr="00CE559A" w:rsidRDefault="00714718" w:rsidP="006B2309">
      <w:pPr>
        <w:pStyle w:val="Cmsor2"/>
      </w:pPr>
      <w:bookmarkStart w:id="24" w:name="_Toc120051551"/>
      <w:r w:rsidRPr="00CE559A">
        <w:t>Megjelenítő protokollok</w:t>
      </w:r>
      <w:bookmarkEnd w:id="24"/>
    </w:p>
    <w:p w14:paraId="77731A96" w14:textId="52E78E94" w:rsidR="00187A1C" w:rsidRPr="00CE559A" w:rsidRDefault="000E01B7" w:rsidP="00187A1C">
      <w:r w:rsidRPr="00CE559A">
        <w:t>A natív Linux-</w:t>
      </w:r>
      <w:proofErr w:type="spellStart"/>
      <w:r w:rsidRPr="00CE559A">
        <w:t>on</w:t>
      </w:r>
      <w:proofErr w:type="spellEnd"/>
      <w:r w:rsidRPr="00CE559A">
        <w:t xml:space="preserve"> futó adatgyűjtő kliens alkalmazás </w:t>
      </w:r>
      <w:r w:rsidR="00B967FB" w:rsidRPr="00CE559A">
        <w:t xml:space="preserve">tervezésekor az egyik alapvető kritérium </w:t>
      </w:r>
      <w:r w:rsidR="00F313B0" w:rsidRPr="00CE559A">
        <w:t>a</w:t>
      </w:r>
      <w:r w:rsidR="00B967FB" w:rsidRPr="00CE559A">
        <w:t xml:space="preserve"> minél nagyobb felhasznál</w:t>
      </w:r>
      <w:r w:rsidR="00F313B0" w:rsidRPr="00CE559A">
        <w:t>ói csoport támogatása volt.</w:t>
      </w:r>
      <w:r w:rsidR="00C76C65" w:rsidRPr="00CE559A">
        <w:t xml:space="preserve"> Tekintve a Linux disztribúciók változatos és sokszínű világát </w:t>
      </w:r>
      <w:r w:rsidR="00F03512" w:rsidRPr="00CE559A">
        <w:t>ennek a követelménynek korántsem triviális eleget tenni.</w:t>
      </w:r>
      <w:r w:rsidR="00F31028" w:rsidRPr="00CE559A">
        <w:t xml:space="preserve"> Ahhoz, hogy minél több disztribúciót (és verziót) támogatni tudjon az alkalmazás, annál kernel-közelebbi szinten kell implementálni a klienst.</w:t>
      </w:r>
      <w:r w:rsidR="00AD788F" w:rsidRPr="00CE559A">
        <w:t xml:space="preserve"> </w:t>
      </w:r>
      <w:r w:rsidR="00915DAD" w:rsidRPr="00CE559A">
        <w:t>V</w:t>
      </w:r>
      <w:r w:rsidR="006032A2" w:rsidRPr="00CE559A">
        <w:t xml:space="preserve">alószínűleg nagyban megkönnyítené az implementációt, ha </w:t>
      </w:r>
      <w:r w:rsidR="00915DAD" w:rsidRPr="00CE559A">
        <w:t>a</w:t>
      </w:r>
      <w:r w:rsidR="002A1F1A" w:rsidRPr="00CE559A">
        <w:t>z adatgyűjtő</w:t>
      </w:r>
      <w:r w:rsidR="00915DAD" w:rsidRPr="00CE559A">
        <w:t xml:space="preserve"> kliens</w:t>
      </w:r>
      <w:r w:rsidR="00740E30" w:rsidRPr="00CE559A">
        <w:t xml:space="preserve">t az </w:t>
      </w:r>
      <w:r w:rsidR="00AA4FE4" w:rsidRPr="00CE559A">
        <w:t xml:space="preserve">asztali környezetek </w:t>
      </w:r>
      <w:r w:rsidR="00740E30" w:rsidRPr="00CE559A">
        <w:t>szintjén készíteném el és például</w:t>
      </w:r>
      <w:r w:rsidR="00915DAD" w:rsidRPr="00CE559A">
        <w:t xml:space="preserve"> GNOME-specifikus lenne</w:t>
      </w:r>
      <w:r w:rsidR="00740E30" w:rsidRPr="00CE559A">
        <w:t>.</w:t>
      </w:r>
      <w:r w:rsidR="00AA4FE4" w:rsidRPr="00CE559A">
        <w:t xml:space="preserve"> Ugyanakkor ezzel a felhasználóknak egy jelentős hányadát kizárnám, például akik</w:t>
      </w:r>
      <w:r w:rsidR="00430C47" w:rsidRPr="00CE559A">
        <w:t xml:space="preserve"> KDE-t vagy </w:t>
      </w:r>
      <w:proofErr w:type="spellStart"/>
      <w:r w:rsidR="00A3751A" w:rsidRPr="00CE559A">
        <w:t>Xfce</w:t>
      </w:r>
      <w:proofErr w:type="spellEnd"/>
      <w:r w:rsidR="00430C47" w:rsidRPr="00CE559A">
        <w:t>-t használnak.</w:t>
      </w:r>
      <w:r w:rsidR="00AA4FE4" w:rsidRPr="00CE559A">
        <w:t xml:space="preserve"> </w:t>
      </w:r>
      <w:r w:rsidR="002F2EFB" w:rsidRPr="00CE559A">
        <w:t xml:space="preserve">A logikus döntés tehát, hogy egy absztrakciós szinttel alacsonyabban, a megjelenítő </w:t>
      </w:r>
      <w:r w:rsidR="00706E42" w:rsidRPr="00CE559A">
        <w:t>protokollok</w:t>
      </w:r>
      <w:r w:rsidR="00500440" w:rsidRPr="00CE559A">
        <w:t xml:space="preserve"> </w:t>
      </w:r>
      <w:r w:rsidR="002F2EFB" w:rsidRPr="00CE559A">
        <w:t>szintjén készüljön el az alkalmazás.</w:t>
      </w:r>
    </w:p>
    <w:p w14:paraId="44A0B203" w14:textId="0C8BD74A" w:rsidR="00500440" w:rsidRPr="00CE559A" w:rsidRDefault="00FA1B99" w:rsidP="00187A1C">
      <w:r w:rsidRPr="00CE559A">
        <w:t xml:space="preserve">A megjelenítő protokollok </w:t>
      </w:r>
      <w:r w:rsidR="00DA790B" w:rsidRPr="00CE559A">
        <w:t xml:space="preserve">esetében </w:t>
      </w:r>
      <w:r w:rsidRPr="00CE559A">
        <w:t xml:space="preserve">már nem áll fent a „bőség zavara”, </w:t>
      </w:r>
      <w:r w:rsidR="000F3F0D" w:rsidRPr="00CE559A">
        <w:t xml:space="preserve">a </w:t>
      </w:r>
      <w:proofErr w:type="spellStart"/>
      <w:r w:rsidR="000F3F0D" w:rsidRPr="00CE559A">
        <w:t>Wayland</w:t>
      </w:r>
      <w:proofErr w:type="spellEnd"/>
      <w:r w:rsidR="000F3F0D" w:rsidRPr="00CE559A">
        <w:t xml:space="preserve"> protokoll és az X </w:t>
      </w:r>
      <w:proofErr w:type="spellStart"/>
      <w:r w:rsidR="000F3F0D" w:rsidRPr="00CE559A">
        <w:t>Window</w:t>
      </w:r>
      <w:proofErr w:type="spellEnd"/>
      <w:r w:rsidR="000F3F0D" w:rsidRPr="00CE559A">
        <w:t xml:space="preserve"> System között kell választani.</w:t>
      </w:r>
      <w:r w:rsidR="00C63C0A" w:rsidRPr="00CE559A">
        <w:t xml:space="preserve"> Az </w:t>
      </w:r>
      <w:r w:rsidR="00411AF3" w:rsidRPr="00CE559A">
        <w:t>X-</w:t>
      </w:r>
      <w:proofErr w:type="spellStart"/>
      <w:r w:rsidR="00411AF3" w:rsidRPr="00CE559A">
        <w:t>szet</w:t>
      </w:r>
      <w:proofErr w:type="spellEnd"/>
      <w:r w:rsidR="00C63C0A" w:rsidRPr="00CE559A">
        <w:t xml:space="preserve"> 1984-ben</w:t>
      </w:r>
      <w:r w:rsidR="00DD45D3" w:rsidRPr="00CE559A">
        <w:t xml:space="preserve"> kezdték el fejleszteni és a legújabb nagy verzió kiadása 1987-ben történt</w:t>
      </w:r>
      <w:r w:rsidR="004343F5" w:rsidRPr="00CE559A">
        <w:t xml:space="preserve"> (kisebb verzió</w:t>
      </w:r>
      <w:r w:rsidR="007A5AF2" w:rsidRPr="00CE559A">
        <w:t xml:space="preserve"> frissítések</w:t>
      </w:r>
      <w:r w:rsidR="00AC7C49" w:rsidRPr="00CE559A">
        <w:t xml:space="preserve"> jelentek meg</w:t>
      </w:r>
      <w:r w:rsidR="007A5AF2" w:rsidRPr="00CE559A">
        <w:t>, jelenleg a legfrissebb az X11R7.7 2012-ben lett kiadva)</w:t>
      </w:r>
      <w:r w:rsidR="00DD45D3" w:rsidRPr="00CE559A">
        <w:t>.</w:t>
      </w:r>
      <w:r w:rsidR="003D71A6" w:rsidRPr="00CE559A">
        <w:t xml:space="preserve"> Az idők során számos kritika érte az X </w:t>
      </w:r>
      <w:proofErr w:type="spellStart"/>
      <w:r w:rsidR="003D71A6" w:rsidRPr="00CE559A">
        <w:t>Window</w:t>
      </w:r>
      <w:proofErr w:type="spellEnd"/>
      <w:r w:rsidR="003D71A6" w:rsidRPr="00CE559A">
        <w:t xml:space="preserve"> System-</w:t>
      </w:r>
      <w:proofErr w:type="spellStart"/>
      <w:r w:rsidR="003D71A6" w:rsidRPr="00CE559A">
        <w:t>et</w:t>
      </w:r>
      <w:proofErr w:type="spellEnd"/>
      <w:r w:rsidR="003D71A6" w:rsidRPr="00CE559A">
        <w:t>. Leggyakrabban az elavultság, a biztonságtechnikai hiányosságok és a teljesítmén</w:t>
      </w:r>
      <w:r w:rsidR="00EB6F82" w:rsidRPr="00CE559A">
        <w:t>y azok a szempontok</w:t>
      </w:r>
      <w:r w:rsidR="001A3AD4" w:rsidRPr="00CE559A">
        <w:t>,</w:t>
      </w:r>
      <w:r w:rsidR="00EB6F82" w:rsidRPr="00CE559A">
        <w:t xml:space="preserve"> amelyek mentén kritikák</w:t>
      </w:r>
      <w:r w:rsidR="00C02804" w:rsidRPr="00CE559A">
        <w:t>at fogalmaznak meg a protokollal szemben.</w:t>
      </w:r>
      <w:r w:rsidR="003D71A6" w:rsidRPr="00CE559A">
        <w:t xml:space="preserve"> </w:t>
      </w:r>
      <w:r w:rsidR="006401A5" w:rsidRPr="00CE559A">
        <w:t xml:space="preserve">Ugyanakkor sok Linux disztribúció a mai napig </w:t>
      </w:r>
      <w:r w:rsidR="00E96B9F" w:rsidRPr="00CE559A">
        <w:t>alapértelmezetten az X.Org-ot használja megjelenítő szervernek</w:t>
      </w:r>
      <w:r w:rsidR="0065453F" w:rsidRPr="00CE559A">
        <w:t xml:space="preserve"> és</w:t>
      </w:r>
      <w:r w:rsidR="00E070D1" w:rsidRPr="00CE559A">
        <w:t xml:space="preserve"> mint opcionális választás szinte mindegyikben megtalálható.</w:t>
      </w:r>
    </w:p>
    <w:p w14:paraId="489F4C2E" w14:textId="053CB921" w:rsidR="008A37D7" w:rsidRPr="00CE559A" w:rsidRDefault="00E31AB8" w:rsidP="00187A1C">
      <w:r w:rsidRPr="00CE559A">
        <w:t xml:space="preserve">A </w:t>
      </w:r>
      <w:proofErr w:type="spellStart"/>
      <w:r w:rsidRPr="00CE559A">
        <w:t>Wayland</w:t>
      </w:r>
      <w:proofErr w:type="spellEnd"/>
      <w:r w:rsidRPr="00CE559A">
        <w:t xml:space="preserve"> protokollt</w:t>
      </w:r>
      <w:r w:rsidR="008A37D7" w:rsidRPr="00CE559A">
        <w:t xml:space="preserve"> 2008-ban kezdték el fejleszteni</w:t>
      </w:r>
      <w:r w:rsidR="00F359FB" w:rsidRPr="00CE559A">
        <w:t xml:space="preserve"> </w:t>
      </w:r>
      <w:r w:rsidR="002738F2" w:rsidRPr="00CE559A">
        <w:t>(többen az X.org szerver fejlesztő csapatából)</w:t>
      </w:r>
      <w:r w:rsidR="008C19D4" w:rsidRPr="00CE559A">
        <w:t xml:space="preserve"> és a mai napig aktívan dolgoznak rajta</w:t>
      </w:r>
      <w:r w:rsidR="00C41CFF" w:rsidRPr="00CE559A">
        <w:t>. A projekt</w:t>
      </w:r>
      <w:r w:rsidR="00272A5B" w:rsidRPr="00CE559A">
        <w:t>re „következő generációs” megjelenítő</w:t>
      </w:r>
      <w:r w:rsidR="00C41CFF" w:rsidRPr="00CE559A">
        <w:t xml:space="preserve"> </w:t>
      </w:r>
      <w:r w:rsidR="00272A5B" w:rsidRPr="00CE559A">
        <w:t xml:space="preserve">szerverként hivatkoznak és </w:t>
      </w:r>
      <w:r w:rsidR="00C41CFF" w:rsidRPr="00CE559A">
        <w:t>célja,</w:t>
      </w:r>
      <w:r w:rsidR="008A37D7" w:rsidRPr="00CE559A">
        <w:t xml:space="preserve"> hogy leváltsa az X </w:t>
      </w:r>
      <w:proofErr w:type="spellStart"/>
      <w:r w:rsidR="008A37D7" w:rsidRPr="00CE559A">
        <w:t>Window</w:t>
      </w:r>
      <w:proofErr w:type="spellEnd"/>
      <w:r w:rsidR="008A37D7" w:rsidRPr="00CE559A">
        <w:t xml:space="preserve"> System-</w:t>
      </w:r>
      <w:proofErr w:type="spellStart"/>
      <w:r w:rsidR="008A37D7" w:rsidRPr="00CE559A">
        <w:t>et</w:t>
      </w:r>
      <w:proofErr w:type="spellEnd"/>
      <w:r w:rsidR="008A37D7" w:rsidRPr="00CE559A">
        <w:t xml:space="preserve"> egy modernebb, egyszerűbb és biztonságosabb protokollra.</w:t>
      </w:r>
      <w:r w:rsidR="00565D90" w:rsidRPr="00CE559A">
        <w:t xml:space="preserve"> Több nagyobb felhasználóbázissal rendelkező Linux disztribúció </w:t>
      </w:r>
      <w:r w:rsidR="008C342A" w:rsidRPr="00CE559A">
        <w:t>(például: Debian, Ubuntu</w:t>
      </w:r>
      <w:r w:rsidR="00096596" w:rsidRPr="00CE559A">
        <w:t xml:space="preserve">, </w:t>
      </w:r>
      <w:proofErr w:type="spellStart"/>
      <w:r w:rsidR="00096596" w:rsidRPr="00CE559A">
        <w:t>Fedora</w:t>
      </w:r>
      <w:proofErr w:type="spellEnd"/>
      <w:r w:rsidR="008C342A" w:rsidRPr="00CE559A">
        <w:t xml:space="preserve">) </w:t>
      </w:r>
      <w:r w:rsidR="007A0874" w:rsidRPr="00CE559A">
        <w:t xml:space="preserve">elkezdett </w:t>
      </w:r>
      <w:r w:rsidR="00565D90" w:rsidRPr="00CE559A">
        <w:t>átáll</w:t>
      </w:r>
      <w:r w:rsidR="007A0874" w:rsidRPr="00CE559A">
        <w:t>ni</w:t>
      </w:r>
      <w:r w:rsidR="00565D90" w:rsidRPr="00CE559A">
        <w:t xml:space="preserve"> a </w:t>
      </w:r>
      <w:proofErr w:type="spellStart"/>
      <w:r w:rsidR="00565D90" w:rsidRPr="00CE559A">
        <w:t>Wayland</w:t>
      </w:r>
      <w:proofErr w:type="spellEnd"/>
      <w:r w:rsidR="00565D90" w:rsidRPr="00CE559A">
        <w:t>-re, mint alapértelmezett megjelenítő protokoll</w:t>
      </w:r>
      <w:r w:rsidR="008C342A" w:rsidRPr="00CE559A">
        <w:t xml:space="preserve"> (legalábbis a </w:t>
      </w:r>
      <w:r w:rsidR="008C342A" w:rsidRPr="00CE559A">
        <w:lastRenderedPageBreak/>
        <w:t>GNOME asztali környezetet használó verziók)</w:t>
      </w:r>
      <w:r w:rsidR="00565D90" w:rsidRPr="00CE559A">
        <w:t>.</w:t>
      </w:r>
      <w:r w:rsidR="00822273" w:rsidRPr="00CE559A">
        <w:t xml:space="preserve"> Mivel a </w:t>
      </w:r>
      <w:proofErr w:type="spellStart"/>
      <w:r w:rsidR="00822273" w:rsidRPr="00CE559A">
        <w:t>Wayland</w:t>
      </w:r>
      <w:proofErr w:type="spellEnd"/>
      <w:r w:rsidR="00822273" w:rsidRPr="00CE559A">
        <w:t xml:space="preserve"> protokoll modernebb és a jövőben minden bizonnyal át fogja venni az X </w:t>
      </w:r>
      <w:proofErr w:type="spellStart"/>
      <w:r w:rsidR="00822273" w:rsidRPr="00CE559A">
        <w:t>Window</w:t>
      </w:r>
      <w:proofErr w:type="spellEnd"/>
      <w:r w:rsidR="00822273" w:rsidRPr="00CE559A">
        <w:t xml:space="preserve"> System helyét és az adatgyűjtő kliens alkalmazást </w:t>
      </w:r>
      <w:r w:rsidR="00CD1746" w:rsidRPr="00CE559A">
        <w:t xml:space="preserve">alapvetően </w:t>
      </w:r>
      <w:r w:rsidR="00822273" w:rsidRPr="00CE559A">
        <w:t>időtálló</w:t>
      </w:r>
      <w:r w:rsidR="00CD1746" w:rsidRPr="00CE559A">
        <w:t xml:space="preserve"> módon terveztem implementálni, ezért a </w:t>
      </w:r>
      <w:proofErr w:type="spellStart"/>
      <w:r w:rsidR="00CD1746" w:rsidRPr="00CE559A">
        <w:t>Wayland</w:t>
      </w:r>
      <w:proofErr w:type="spellEnd"/>
      <w:r w:rsidR="00CD1746" w:rsidRPr="00CE559A">
        <w:t xml:space="preserve"> tűnt a jó választásnak.</w:t>
      </w:r>
    </w:p>
    <w:p w14:paraId="2EAEF80C" w14:textId="66CA9066" w:rsidR="00BB530E" w:rsidRPr="00CE559A" w:rsidRDefault="00BB530E" w:rsidP="00BB530E">
      <w:pPr>
        <w:pStyle w:val="Cmsor3"/>
      </w:pPr>
      <w:bookmarkStart w:id="25" w:name="_Toc120051552"/>
      <w:r w:rsidRPr="00CE559A">
        <w:t>Kutatás és prototípus</w:t>
      </w:r>
      <w:bookmarkEnd w:id="25"/>
    </w:p>
    <w:p w14:paraId="25EBBCEE" w14:textId="77777777" w:rsidR="00EC4390" w:rsidRPr="00CE559A" w:rsidRDefault="006A636A" w:rsidP="00D57DCF">
      <w:r w:rsidRPr="00CE559A">
        <w:t xml:space="preserve">Az adatgyűjtő alkalmazást tehát kezdetben egy </w:t>
      </w:r>
      <w:proofErr w:type="spellStart"/>
      <w:r w:rsidRPr="00CE559A">
        <w:t>Wayland</w:t>
      </w:r>
      <w:proofErr w:type="spellEnd"/>
      <w:r w:rsidRPr="00CE559A">
        <w:t xml:space="preserve"> kliens alkalmazás formájában próbáltam meg elkészíteni.</w:t>
      </w:r>
      <w:r w:rsidR="007123DE" w:rsidRPr="00CE559A">
        <w:t xml:space="preserve"> </w:t>
      </w:r>
      <w:r w:rsidR="001C4F6E" w:rsidRPr="00CE559A">
        <w:t xml:space="preserve">Első lépésként egy implementációs nyelvet kellett választanom. </w:t>
      </w:r>
      <w:r w:rsidR="007123DE" w:rsidRPr="00CE559A">
        <w:t xml:space="preserve">Ahogy korábban már említettem a </w:t>
      </w:r>
      <w:proofErr w:type="spellStart"/>
      <w:r w:rsidR="007123DE" w:rsidRPr="00CE559A">
        <w:t>Wayland</w:t>
      </w:r>
      <w:proofErr w:type="spellEnd"/>
      <w:r w:rsidR="007123DE" w:rsidRPr="00CE559A">
        <w:t xml:space="preserve"> alapvetően egy protokoll, ami XML fájlok formájában van dokumentálva.</w:t>
      </w:r>
      <w:r w:rsidR="00E67F1F" w:rsidRPr="00CE559A">
        <w:t xml:space="preserve"> A protokollhoz tartozik egy szerveroldali referencia implementáció</w:t>
      </w:r>
      <w:r w:rsidR="00015D4A" w:rsidRPr="00CE559A">
        <w:t xml:space="preserve"> (</w:t>
      </w:r>
      <w:proofErr w:type="spellStart"/>
      <w:r w:rsidR="00015D4A" w:rsidRPr="00CE559A">
        <w:t>Weston</w:t>
      </w:r>
      <w:proofErr w:type="spellEnd"/>
      <w:r w:rsidR="00015D4A" w:rsidRPr="00CE559A">
        <w:t>),</w:t>
      </w:r>
      <w:r w:rsidR="00E67F1F" w:rsidRPr="00CE559A">
        <w:t xml:space="preserve"> illetve egy kliens oldali könyvtár</w:t>
      </w:r>
      <w:r w:rsidR="00265F99" w:rsidRPr="00CE559A">
        <w:t xml:space="preserve"> (</w:t>
      </w:r>
      <w:proofErr w:type="spellStart"/>
      <w:r w:rsidR="00265F99" w:rsidRPr="00CE559A">
        <w:t>libwayland</w:t>
      </w:r>
      <w:proofErr w:type="spellEnd"/>
      <w:r w:rsidR="00265F99" w:rsidRPr="00CE559A">
        <w:t>), amely C-ben lett implementálva.</w:t>
      </w:r>
      <w:r w:rsidR="00015D4A" w:rsidRPr="00CE559A">
        <w:t xml:space="preserve"> Kliens oldalon több programozási nyelvhez is készült implementáció</w:t>
      </w:r>
      <w:r w:rsidR="001C4F6E" w:rsidRPr="00CE559A">
        <w:t xml:space="preserve"> (amelyeket túlnyomó részt az XML fájlokból generáltak)</w:t>
      </w:r>
      <w:r w:rsidR="00015D4A" w:rsidRPr="00CE559A">
        <w:t xml:space="preserve">, illetve a </w:t>
      </w:r>
      <w:proofErr w:type="spellStart"/>
      <w:r w:rsidR="00015D4A" w:rsidRPr="00CE559A">
        <w:t>libwayland-hez</w:t>
      </w:r>
      <w:proofErr w:type="spellEnd"/>
      <w:r w:rsidR="00015D4A" w:rsidRPr="00CE559A">
        <w:t xml:space="preserve"> is </w:t>
      </w:r>
      <w:r w:rsidR="001C4F6E" w:rsidRPr="00CE559A">
        <w:t xml:space="preserve">elérhető </w:t>
      </w:r>
      <w:r w:rsidR="000B158A" w:rsidRPr="00CE559A">
        <w:t xml:space="preserve">több olyan nyelvi </w:t>
      </w:r>
      <w:r w:rsidR="001C4F6E" w:rsidRPr="00CE559A">
        <w:t>burkoló</w:t>
      </w:r>
      <w:r w:rsidR="000B158A" w:rsidRPr="00CE559A">
        <w:t xml:space="preserve"> </w:t>
      </w:r>
      <w:r w:rsidR="00CF5B47" w:rsidRPr="00CE559A">
        <w:t>könyvtár</w:t>
      </w:r>
      <w:r w:rsidR="000B158A" w:rsidRPr="00CE559A">
        <w:t>, ami a C-ben implementált függvények hívását teszi lehetővé másik programozási nyelvekből.</w:t>
      </w:r>
      <w:r w:rsidR="0062633A" w:rsidRPr="00CE559A">
        <w:t xml:space="preserve"> </w:t>
      </w:r>
      <w:r w:rsidR="00A97121" w:rsidRPr="00CE559A">
        <w:t xml:space="preserve">Mivel a kezdeti célom egy prototípus gyors implementációja volt, ezért </w:t>
      </w:r>
      <w:r w:rsidR="00996AB2" w:rsidRPr="00CE559A">
        <w:t xml:space="preserve">a </w:t>
      </w:r>
      <w:proofErr w:type="spellStart"/>
      <w:r w:rsidR="00AD7184" w:rsidRPr="00CE559A">
        <w:t>P</w:t>
      </w:r>
      <w:r w:rsidR="00996AB2" w:rsidRPr="00CE559A">
        <w:t>y</w:t>
      </w:r>
      <w:r w:rsidR="00AD7184" w:rsidRPr="00CE559A">
        <w:t>W</w:t>
      </w:r>
      <w:r w:rsidR="00996AB2" w:rsidRPr="00CE559A">
        <w:t>ayland-et</w:t>
      </w:r>
      <w:proofErr w:type="spellEnd"/>
      <w:r w:rsidR="00996AB2" w:rsidRPr="00CE559A">
        <w:t xml:space="preserve">, </w:t>
      </w:r>
      <w:r w:rsidR="00A97121" w:rsidRPr="00CE559A">
        <w:t>egy Python nyelvhez készült burkoló könyvtárat választottam.</w:t>
      </w:r>
    </w:p>
    <w:p w14:paraId="5E2DE117" w14:textId="04E37AD4" w:rsidR="00225F65" w:rsidRPr="00CE559A" w:rsidRDefault="00417F76" w:rsidP="00D57DCF">
      <w:r w:rsidRPr="00CE559A">
        <w:t xml:space="preserve">A Python-ban </w:t>
      </w:r>
      <w:r w:rsidR="006211BD" w:rsidRPr="00CE559A">
        <w:t xml:space="preserve">implementált </w:t>
      </w:r>
      <w:r w:rsidRPr="00CE559A">
        <w:t xml:space="preserve">prototípus elkészítésével </w:t>
      </w:r>
      <w:r w:rsidR="00007342" w:rsidRPr="00CE559A">
        <w:t xml:space="preserve">relatíve </w:t>
      </w:r>
      <w:r w:rsidRPr="00CE559A">
        <w:t>gyorsan</w:t>
      </w:r>
      <w:r w:rsidR="00A0035C" w:rsidRPr="00CE559A">
        <w:t xml:space="preserve"> falba ütköztem.</w:t>
      </w:r>
      <w:r w:rsidR="0043229D" w:rsidRPr="00CE559A">
        <w:t xml:space="preserve"> Alapvetően </w:t>
      </w:r>
      <w:r w:rsidR="00665527" w:rsidRPr="00CE559A">
        <w:t xml:space="preserve">azt a konklúziót szűrtem le a prototípus implementálása során, hogy a </w:t>
      </w:r>
      <w:proofErr w:type="spellStart"/>
      <w:r w:rsidR="00665527" w:rsidRPr="00CE559A">
        <w:t>Wayland</w:t>
      </w:r>
      <w:proofErr w:type="spellEnd"/>
      <w:r w:rsidR="00665527" w:rsidRPr="00CE559A">
        <w:t xml:space="preserve"> protokoll </w:t>
      </w:r>
      <w:r w:rsidR="004175DE" w:rsidRPr="00CE559A">
        <w:t xml:space="preserve">a </w:t>
      </w:r>
      <w:r w:rsidR="00665527" w:rsidRPr="00CE559A">
        <w:t>jelenleg</w:t>
      </w:r>
      <w:r w:rsidR="004175DE" w:rsidRPr="00CE559A">
        <w:t xml:space="preserve">i formájában nem </w:t>
      </w:r>
      <w:r w:rsidR="0066302C" w:rsidRPr="00CE559A">
        <w:t xml:space="preserve">összeegyeztethető </w:t>
      </w:r>
      <w:r w:rsidR="004175DE" w:rsidRPr="00CE559A">
        <w:t xml:space="preserve">az általam </w:t>
      </w:r>
      <w:r w:rsidR="0066302C" w:rsidRPr="00CE559A">
        <w:t>elkészíteni kívánt adatgyűjtő alkalmazás</w:t>
      </w:r>
      <w:r w:rsidR="00FA2263" w:rsidRPr="00CE559A">
        <w:t xml:space="preserve"> követelményeivel.</w:t>
      </w:r>
      <w:r w:rsidR="00A86D39" w:rsidRPr="00CE559A">
        <w:t xml:space="preserve"> Mielőtt bővebben kifejteném</w:t>
      </w:r>
      <w:r w:rsidR="00F323E4" w:rsidRPr="00CE559A">
        <w:t>, hogy miért jutottam erre a következtetésre röviden ismertetném a legfontosabb követelményeit az adatgyűjtő kliensnek.</w:t>
      </w:r>
      <w:r w:rsidR="00D5594B" w:rsidRPr="00CE559A">
        <w:t xml:space="preserve"> Ahogy azt korábban említettem az egyik fontos követelmény a felhasználók minél szélesebb körének támogatása.</w:t>
      </w:r>
      <w:r w:rsidR="008F2737" w:rsidRPr="00CE559A">
        <w:t xml:space="preserve"> Ezen kívül a funkcionalitás szempontjából az alkalmazásnak képesnek kell lennie arra, hogy a háttérben, </w:t>
      </w:r>
      <w:r w:rsidR="00C67360" w:rsidRPr="00CE559A">
        <w:t>grafikus felhasználó felület nélkül fusson. Továbbá minden egér képességgel rendelkező bemeneti eszköz</w:t>
      </w:r>
      <w:r w:rsidR="0006306E" w:rsidRPr="00CE559A">
        <w:t xml:space="preserve"> (egér, </w:t>
      </w:r>
      <w:proofErr w:type="spellStart"/>
      <w:r w:rsidR="0006306E" w:rsidRPr="00CE559A">
        <w:t>touchpad</w:t>
      </w:r>
      <w:proofErr w:type="spellEnd"/>
      <w:r w:rsidR="0006306E" w:rsidRPr="00CE559A">
        <w:t xml:space="preserve">, </w:t>
      </w:r>
      <w:proofErr w:type="spellStart"/>
      <w:proofErr w:type="gramStart"/>
      <w:r w:rsidR="0006306E" w:rsidRPr="00CE559A">
        <w:t>trackpoint</w:t>
      </w:r>
      <w:proofErr w:type="spellEnd"/>
      <w:r w:rsidR="0006306E" w:rsidRPr="00CE559A">
        <w:t>,</w:t>
      </w:r>
      <w:proofErr w:type="gramEnd"/>
      <w:r w:rsidR="0006306E" w:rsidRPr="00CE559A">
        <w:t xml:space="preserve"> stb.)</w:t>
      </w:r>
      <w:r w:rsidR="00C67360" w:rsidRPr="00CE559A">
        <w:t xml:space="preserve"> által generált </w:t>
      </w:r>
      <w:r w:rsidR="00B62742" w:rsidRPr="00CE559A">
        <w:t xml:space="preserve">kurzor mozgás </w:t>
      </w:r>
      <w:r w:rsidR="00C67360" w:rsidRPr="00CE559A">
        <w:t>eseményt fel tudjon dolgozni</w:t>
      </w:r>
      <w:r w:rsidR="00094843" w:rsidRPr="00CE559A">
        <w:t>.</w:t>
      </w:r>
    </w:p>
    <w:p w14:paraId="744037C3" w14:textId="44A812C5" w:rsidR="00030230" w:rsidRPr="00CE559A" w:rsidRDefault="00D046C6" w:rsidP="00030230">
      <w:r w:rsidRPr="00CE559A">
        <w:t>A</w:t>
      </w:r>
      <w:r w:rsidR="00A37C71" w:rsidRPr="00CE559A">
        <w:t xml:space="preserve"> </w:t>
      </w:r>
      <w:proofErr w:type="spellStart"/>
      <w:r w:rsidR="00A37C71" w:rsidRPr="00CE559A">
        <w:t>Wayland</w:t>
      </w:r>
      <w:proofErr w:type="spellEnd"/>
      <w:r w:rsidR="00A37C71" w:rsidRPr="00CE559A">
        <w:t xml:space="preserve"> protokoll esetén a</w:t>
      </w:r>
      <w:r w:rsidRPr="00CE559A">
        <w:t>z ablakok az X-</w:t>
      </w:r>
      <w:proofErr w:type="spellStart"/>
      <w:r w:rsidRPr="00CE559A">
        <w:t>hez</w:t>
      </w:r>
      <w:proofErr w:type="spellEnd"/>
      <w:r w:rsidRPr="00CE559A">
        <w:t xml:space="preserve"> hasonlóan hierarchikusan helyezkednek el</w:t>
      </w:r>
      <w:r w:rsidR="00AE0C9B" w:rsidRPr="00CE559A">
        <w:t>, a tartalmazási fa gyökerében egy speciális ablak található, amit gyökér ablaknak (</w:t>
      </w:r>
      <w:proofErr w:type="spellStart"/>
      <w:r w:rsidR="00AE0C9B" w:rsidRPr="00CE559A">
        <w:t>root</w:t>
      </w:r>
      <w:proofErr w:type="spellEnd"/>
      <w:r w:rsidR="00AE0C9B" w:rsidRPr="00CE559A">
        <w:t xml:space="preserve"> </w:t>
      </w:r>
      <w:proofErr w:type="spellStart"/>
      <w:r w:rsidR="00AE0C9B" w:rsidRPr="00CE559A">
        <w:t>window</w:t>
      </w:r>
      <w:proofErr w:type="spellEnd"/>
      <w:r w:rsidR="00AE0C9B" w:rsidRPr="00CE559A">
        <w:t>) neveznek.</w:t>
      </w:r>
      <w:r w:rsidR="004705F8" w:rsidRPr="00CE559A">
        <w:t xml:space="preserve"> Az egyik központi probléma, amivel találkoztam az volt, hogy a </w:t>
      </w:r>
      <w:proofErr w:type="spellStart"/>
      <w:r w:rsidR="004705F8" w:rsidRPr="00CE559A">
        <w:t>Wayland</w:t>
      </w:r>
      <w:proofErr w:type="spellEnd"/>
      <w:r w:rsidR="004705F8" w:rsidRPr="00CE559A">
        <w:t xml:space="preserve"> esetében nincs lehetőség kliens oldalon a gyökér ablak</w:t>
      </w:r>
      <w:r w:rsidR="00B14195" w:rsidRPr="00CE559A">
        <w:t xml:space="preserve"> </w:t>
      </w:r>
      <w:r w:rsidR="004705F8" w:rsidRPr="00CE559A">
        <w:t>eseményeire feliratkozni.</w:t>
      </w:r>
      <w:r w:rsidR="00D84839" w:rsidRPr="00CE559A">
        <w:t xml:space="preserve"> Ennek alapvetően biztonságtechnikai okai vannak</w:t>
      </w:r>
      <w:r w:rsidR="003932D1" w:rsidRPr="00CE559A">
        <w:t xml:space="preserve">, a </w:t>
      </w:r>
      <w:proofErr w:type="spellStart"/>
      <w:r w:rsidR="003932D1" w:rsidRPr="00CE559A">
        <w:t>Wayland</w:t>
      </w:r>
      <w:proofErr w:type="spellEnd"/>
      <w:r w:rsidR="003932D1" w:rsidRPr="00CE559A">
        <w:t xml:space="preserve"> </w:t>
      </w:r>
      <w:r w:rsidR="003932D1" w:rsidRPr="00CE559A">
        <w:lastRenderedPageBreak/>
        <w:t>kliensek egymástól izolált környezetben futnak</w:t>
      </w:r>
      <w:r w:rsidR="00FD2D9E" w:rsidRPr="00CE559A">
        <w:t xml:space="preserve"> és nem férhetnek hozzá a többi folyamat adataihoz.</w:t>
      </w:r>
      <w:r w:rsidR="006B6448" w:rsidRPr="00CE559A">
        <w:t xml:space="preserve"> Egy olyan klienst el tudtam készíteni, ami létrehoz egy alkalmazás ablakot és</w:t>
      </w:r>
      <w:r w:rsidR="00CC16AE" w:rsidRPr="00CE559A">
        <w:t xml:space="preserve"> amikor fókuszba kerül az ablak (a felhasználó az ablak területére mozgatja a kurzort) el </w:t>
      </w:r>
      <w:r w:rsidR="00000000">
        <w:rPr>
          <w:noProof/>
        </w:rPr>
        <w:pict w14:anchorId="61E34645">
          <v:shape id="_x0000_s1040" type="#_x0000_t202" style="position:absolute;left:0;text-align:left;margin-left:.25pt;margin-top:329.9pt;width:425.2pt;height:35.25pt;z-index:251664384;mso-position-horizontal-relative:text;mso-position-vertical-relative:text" stroked="f">
            <v:textbox style="mso-next-textbox:#_x0000_s1040;mso-fit-shape-to-text:t" inset="0,0,0,0">
              <w:txbxContent>
                <w:p w14:paraId="670BA439" w14:textId="3D8E595E" w:rsidR="004674F1" w:rsidRPr="00A167FC" w:rsidRDefault="00000000" w:rsidP="00970B78">
                  <w:pPr>
                    <w:pStyle w:val="Kpalrs"/>
                    <w:rPr>
                      <w:sz w:val="24"/>
                      <w:szCs w:val="24"/>
                    </w:rPr>
                  </w:pPr>
                  <w:fldSimple w:instr=" SEQ ábra \* ARABIC ">
                    <w:r w:rsidR="00795B10">
                      <w:rPr>
                        <w:noProof/>
                      </w:rPr>
                      <w:t>6</w:t>
                    </w:r>
                  </w:fldSimple>
                  <w:r w:rsidR="004674F1">
                    <w:t>. ábra A prototípus kliens működés közben.</w:t>
                  </w:r>
                </w:p>
              </w:txbxContent>
            </v:textbox>
            <w10:wrap type="topAndBottom"/>
          </v:shape>
        </w:pict>
      </w:r>
      <w:r w:rsidR="000241C5" w:rsidRPr="00CE559A">
        <w:rPr>
          <w:noProof/>
        </w:rPr>
        <w:drawing>
          <wp:anchor distT="0" distB="0" distL="114300" distR="114300" simplePos="0" relativeHeight="251636736" behindDoc="0" locked="0" layoutInCell="1" allowOverlap="1" wp14:anchorId="3442C3BB" wp14:editId="5884429D">
            <wp:simplePos x="0" y="0"/>
            <wp:positionH relativeFrom="column">
              <wp:posOffset>3175</wp:posOffset>
            </wp:positionH>
            <wp:positionV relativeFrom="paragraph">
              <wp:posOffset>1198880</wp:posOffset>
            </wp:positionV>
            <wp:extent cx="5400040" cy="2933700"/>
            <wp:effectExtent l="0" t="0" r="0" b="0"/>
            <wp:wrapTopAndBottom/>
            <wp:docPr id="2" name="Kép 2" descr="Nincs elérhető leírá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incs elérhető leírás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16AE" w:rsidRPr="00CE559A">
        <w:t>kezdi gyűjteni az egér mozgás adatokat.</w:t>
      </w:r>
    </w:p>
    <w:p w14:paraId="3DF65FCE" w14:textId="60429FA2" w:rsidR="000241C5" w:rsidRPr="00CE559A" w:rsidRDefault="00636941" w:rsidP="000714B8">
      <w:r w:rsidRPr="00CE559A">
        <w:t>Felmerült még ötletként egy teljesképernyős „</w:t>
      </w:r>
      <w:proofErr w:type="spellStart"/>
      <w:r w:rsidRPr="00CE559A">
        <w:t>overlay</w:t>
      </w:r>
      <w:proofErr w:type="spellEnd"/>
      <w:r w:rsidRPr="00CE559A">
        <w:t xml:space="preserve">” alkalmazás ablak készítése, de </w:t>
      </w:r>
      <w:r w:rsidR="003C5EF1" w:rsidRPr="00CE559A">
        <w:t>ez több szempontból sem</w:t>
      </w:r>
      <w:r w:rsidR="00E431FD" w:rsidRPr="00CE559A">
        <w:t xml:space="preserve"> tűnt jó iránynak.</w:t>
      </w:r>
      <w:r w:rsidR="00917CBD" w:rsidRPr="00CE559A">
        <w:t xml:space="preserve"> Egyrészt</w:t>
      </w:r>
      <w:r w:rsidR="003C5EF1" w:rsidRPr="00CE559A">
        <w:t xml:space="preserve"> </w:t>
      </w:r>
      <w:r w:rsidR="00917CBD" w:rsidRPr="00CE559A">
        <w:t>a kurzor mozgás események elkapása csak akkor működik, amikor az ablak fókuszban van, így amikor a felhasználó egy másik ablakra vált</w:t>
      </w:r>
      <w:r w:rsidR="00B25BEF" w:rsidRPr="00CE559A">
        <w:t>ana megállna az adatgyűjtés. Erre megoldás lehetne az explicit fókusz kérése (</w:t>
      </w:r>
      <w:proofErr w:type="spellStart"/>
      <w:r w:rsidR="00B25BEF" w:rsidRPr="00CE559A">
        <w:t>focus</w:t>
      </w:r>
      <w:proofErr w:type="spellEnd"/>
      <w:r w:rsidR="00B25BEF" w:rsidRPr="00CE559A">
        <w:t xml:space="preserve"> </w:t>
      </w:r>
      <w:proofErr w:type="spellStart"/>
      <w:r w:rsidR="00B25BEF" w:rsidRPr="00CE559A">
        <w:t>grab</w:t>
      </w:r>
      <w:proofErr w:type="spellEnd"/>
      <w:r w:rsidR="00B25BEF" w:rsidRPr="00CE559A">
        <w:t xml:space="preserve">), de a </w:t>
      </w:r>
      <w:proofErr w:type="spellStart"/>
      <w:r w:rsidR="00B25BEF" w:rsidRPr="00CE559A">
        <w:t>Wayland</w:t>
      </w:r>
      <w:proofErr w:type="spellEnd"/>
      <w:r w:rsidR="00B25BEF" w:rsidRPr="00CE559A">
        <w:t xml:space="preserve"> esetében erre csak </w:t>
      </w:r>
      <w:r w:rsidR="00814171" w:rsidRPr="00CE559A">
        <w:t>felugró ablak (</w:t>
      </w:r>
      <w:proofErr w:type="spellStart"/>
      <w:r w:rsidR="00814171" w:rsidRPr="00CE559A">
        <w:t>popup</w:t>
      </w:r>
      <w:proofErr w:type="spellEnd"/>
      <w:r w:rsidR="00814171" w:rsidRPr="00CE559A">
        <w:t>)</w:t>
      </w:r>
      <w:r w:rsidR="00B25BEF" w:rsidRPr="00CE559A">
        <w:t xml:space="preserve"> jellegű, rövid élettartamú ablakok esetében van lehetőség.</w:t>
      </w:r>
      <w:r w:rsidR="00917CBD" w:rsidRPr="00CE559A">
        <w:t xml:space="preserve"> </w:t>
      </w:r>
      <w:r w:rsidR="00771BC8" w:rsidRPr="00CE559A">
        <w:t xml:space="preserve">Továbbá egy ilyen </w:t>
      </w:r>
      <w:r w:rsidR="004D4F71" w:rsidRPr="00CE559A">
        <w:t xml:space="preserve">megoldás </w:t>
      </w:r>
      <w:r w:rsidR="00131C95" w:rsidRPr="00CE559A">
        <w:t>ellentmond</w:t>
      </w:r>
      <w:r w:rsidR="00771BC8" w:rsidRPr="00CE559A">
        <w:t>ana</w:t>
      </w:r>
      <w:r w:rsidR="00131C95" w:rsidRPr="00CE559A">
        <w:t xml:space="preserve"> annak a követelménynek, hogy az alkalmazás a háttérben fusson, grafikus felhasználói felület nélkül.</w:t>
      </w:r>
    </w:p>
    <w:p w14:paraId="45986582" w14:textId="5A66889B" w:rsidR="004B2FC1" w:rsidRPr="00CE559A" w:rsidRDefault="006476FC" w:rsidP="004B2FC1">
      <w:pPr>
        <w:pStyle w:val="Cmsor3"/>
      </w:pPr>
      <w:bookmarkStart w:id="26" w:name="_Toc120051553"/>
      <w:r w:rsidRPr="00CE559A">
        <w:t>Konklúzió</w:t>
      </w:r>
      <w:bookmarkEnd w:id="26"/>
    </w:p>
    <w:p w14:paraId="7D0DDFE8" w14:textId="01031AD1" w:rsidR="00245D61" w:rsidRPr="00CE559A" w:rsidRDefault="00E13845" w:rsidP="00D57DCF">
      <w:r w:rsidRPr="00CE559A">
        <w:t xml:space="preserve">A sikertelen próbálkozás után visszatértem a </w:t>
      </w:r>
      <w:proofErr w:type="spellStart"/>
      <w:r w:rsidRPr="00CE559A">
        <w:t>Wayland</w:t>
      </w:r>
      <w:proofErr w:type="spellEnd"/>
      <w:r w:rsidRPr="00CE559A">
        <w:t>-el kapcsolatos kutatáshoz és elkezdtem mások által készített alkalmazások forráskódját tanulmányozni. Elsősorban olyan alkalmazásokra koncentráltam</w:t>
      </w:r>
      <w:r w:rsidR="00BF7C7E" w:rsidRPr="00CE559A">
        <w:t>,</w:t>
      </w:r>
      <w:r w:rsidRPr="00CE559A">
        <w:t xml:space="preserve"> amelyeknél nagy valószínűséggel felmerült az a probléma, amibe én is belefutottam. </w:t>
      </w:r>
      <w:r w:rsidR="00BF7C7E" w:rsidRPr="00CE559A">
        <w:t xml:space="preserve">Többnyire olyan szoftverek forráskódját néztem meg, amelyek képernyő megosztással, </w:t>
      </w:r>
      <w:r w:rsidR="00207FE2" w:rsidRPr="00CE559A">
        <w:t>távoli asztal elérés (</w:t>
      </w:r>
      <w:proofErr w:type="spellStart"/>
      <w:r w:rsidR="00BF7C7E" w:rsidRPr="00CE559A">
        <w:t>remote</w:t>
      </w:r>
      <w:proofErr w:type="spellEnd"/>
      <w:r w:rsidR="00BF7C7E" w:rsidRPr="00CE559A">
        <w:t xml:space="preserve"> </w:t>
      </w:r>
      <w:proofErr w:type="spellStart"/>
      <w:r w:rsidR="00BF7C7E" w:rsidRPr="00CE559A">
        <w:t>desktop</w:t>
      </w:r>
      <w:proofErr w:type="spellEnd"/>
      <w:r w:rsidR="00207FE2" w:rsidRPr="00CE559A">
        <w:t>)</w:t>
      </w:r>
      <w:r w:rsidR="00BF7C7E" w:rsidRPr="00CE559A">
        <w:t xml:space="preserve"> funkcióval vagy egér / billentyűzet emulálással foglalkoznak.</w:t>
      </w:r>
      <w:r w:rsidR="00A65216" w:rsidRPr="00CE559A">
        <w:t xml:space="preserve"> Ezenkívül egy </w:t>
      </w:r>
      <w:r w:rsidR="00A65216" w:rsidRPr="00CE559A">
        <w:lastRenderedPageBreak/>
        <w:t xml:space="preserve">GNOME asztali környezethez készült </w:t>
      </w:r>
      <w:proofErr w:type="spellStart"/>
      <w:r w:rsidR="00A65216" w:rsidRPr="00CE559A">
        <w:t>widgetet</w:t>
      </w:r>
      <w:proofErr w:type="spellEnd"/>
      <w:r w:rsidR="00A65216" w:rsidRPr="00CE559A">
        <w:t xml:space="preserve"> is tanulmányoztam, amely kurzor követéssel foglalkozik (</w:t>
      </w:r>
      <w:proofErr w:type="spellStart"/>
      <w:r w:rsidR="00B20C81" w:rsidRPr="00CE559A">
        <w:t>xeyes</w:t>
      </w:r>
      <w:proofErr w:type="spellEnd"/>
      <w:r w:rsidR="00B20C81" w:rsidRPr="00CE559A">
        <w:t>).</w:t>
      </w:r>
      <w:r w:rsidR="00B1259D" w:rsidRPr="00CE559A">
        <w:t xml:space="preserve"> A kutatás sajnos kiábrándító eredményeket hozott.</w:t>
      </w:r>
      <w:r w:rsidR="003F2176" w:rsidRPr="00CE559A">
        <w:t xml:space="preserve"> Általánosságban három különböző </w:t>
      </w:r>
      <w:r w:rsidR="00A51BB0" w:rsidRPr="00CE559A">
        <w:t xml:space="preserve">típusú </w:t>
      </w:r>
      <w:r w:rsidR="00461CB6" w:rsidRPr="00CE559A">
        <w:t>működéssel találkoztam az említett szoftvereknél:</w:t>
      </w:r>
    </w:p>
    <w:p w14:paraId="12660AE9" w14:textId="1833F2ED" w:rsidR="00461CB6" w:rsidRPr="00CE559A" w:rsidRDefault="00461CB6" w:rsidP="00461CB6">
      <w:pPr>
        <w:pStyle w:val="Listaszerbekezds"/>
        <w:numPr>
          <w:ilvl w:val="0"/>
          <w:numId w:val="32"/>
        </w:numPr>
      </w:pPr>
      <w:r w:rsidRPr="00CE559A">
        <w:t xml:space="preserve">Az alkalmazás egyáltalán nem támogatja a </w:t>
      </w:r>
      <w:proofErr w:type="spellStart"/>
      <w:r w:rsidRPr="00CE559A">
        <w:t>Wayland</w:t>
      </w:r>
      <w:proofErr w:type="spellEnd"/>
      <w:r w:rsidRPr="00CE559A">
        <w:t xml:space="preserve"> protokollt.</w:t>
      </w:r>
    </w:p>
    <w:p w14:paraId="1BFB356F" w14:textId="0E416995" w:rsidR="00B640CC" w:rsidRPr="00CE559A" w:rsidRDefault="00B640CC" w:rsidP="00461CB6">
      <w:pPr>
        <w:pStyle w:val="Listaszerbekezds"/>
        <w:numPr>
          <w:ilvl w:val="0"/>
          <w:numId w:val="32"/>
        </w:numPr>
      </w:pPr>
      <w:r w:rsidRPr="00CE559A">
        <w:t>A</w:t>
      </w:r>
      <w:r w:rsidR="002D2BBD" w:rsidRPr="00CE559A">
        <w:t xml:space="preserve">z alkalmazás </w:t>
      </w:r>
      <w:r w:rsidRPr="00CE559A">
        <w:t xml:space="preserve">kísérleti jelleggel, részlegesen támogatja a </w:t>
      </w:r>
      <w:proofErr w:type="spellStart"/>
      <w:r w:rsidRPr="00CE559A">
        <w:t>Wayland</w:t>
      </w:r>
      <w:proofErr w:type="spellEnd"/>
      <w:r w:rsidRPr="00CE559A">
        <w:t xml:space="preserve"> protokollt, azaz bizonyos funkciók nem elérhetőek a szoftverben </w:t>
      </w:r>
      <w:proofErr w:type="spellStart"/>
      <w:r w:rsidRPr="00CE559A">
        <w:t>Wayland</w:t>
      </w:r>
      <w:proofErr w:type="spellEnd"/>
      <w:r w:rsidRPr="00CE559A">
        <w:t xml:space="preserve"> alatt.</w:t>
      </w:r>
    </w:p>
    <w:p w14:paraId="6F6A1205" w14:textId="200ADA7F" w:rsidR="00E43260" w:rsidRPr="00CE559A" w:rsidRDefault="001F5DEA" w:rsidP="00E43260">
      <w:pPr>
        <w:pStyle w:val="Listaszerbekezds"/>
        <w:numPr>
          <w:ilvl w:val="0"/>
          <w:numId w:val="32"/>
        </w:numPr>
      </w:pPr>
      <w:r w:rsidRPr="00CE559A">
        <w:t xml:space="preserve">Az alkalmazás valamilyen megszorítások mellett támogatja a </w:t>
      </w:r>
      <w:proofErr w:type="spellStart"/>
      <w:r w:rsidRPr="00CE559A">
        <w:t>Wayland-et</w:t>
      </w:r>
      <w:proofErr w:type="spellEnd"/>
      <w:r w:rsidRPr="00CE559A">
        <w:t>, például csak GNOME asztali környezeten működik.</w:t>
      </w:r>
    </w:p>
    <w:p w14:paraId="7CC0CD22" w14:textId="77777777" w:rsidR="008E4CFE" w:rsidRPr="00CE559A" w:rsidRDefault="00E43260" w:rsidP="00E43260">
      <w:pPr>
        <w:ind w:firstLine="0"/>
      </w:pPr>
      <w:r w:rsidRPr="00CE559A">
        <w:t>Lényegében azt a problémát figyeltem meg</w:t>
      </w:r>
      <w:r w:rsidR="00AA2130" w:rsidRPr="00CE559A">
        <w:t xml:space="preserve">, hogy </w:t>
      </w:r>
      <w:r w:rsidR="0016771F" w:rsidRPr="00CE559A">
        <w:t xml:space="preserve">az alap </w:t>
      </w:r>
      <w:proofErr w:type="spellStart"/>
      <w:r w:rsidR="0016771F" w:rsidRPr="00CE559A">
        <w:t>Wayland</w:t>
      </w:r>
      <w:proofErr w:type="spellEnd"/>
      <w:r w:rsidR="0016771F" w:rsidRPr="00CE559A">
        <w:t xml:space="preserve"> protokoll meglehetősen karcsú</w:t>
      </w:r>
      <w:r w:rsidR="003B7977" w:rsidRPr="00CE559A">
        <w:t xml:space="preserve"> és nem biztosít interfészeket olyan </w:t>
      </w:r>
      <w:r w:rsidR="005C6273" w:rsidRPr="00CE559A">
        <w:t>feladatokhoz, mint a képernyőfelvétel vagy a bementi eszköz emuláció.</w:t>
      </w:r>
      <w:r w:rsidR="00261F64" w:rsidRPr="00CE559A">
        <w:t xml:space="preserve"> </w:t>
      </w:r>
      <w:r w:rsidR="00DE6EF5" w:rsidRPr="00CE559A">
        <w:t xml:space="preserve">Az ilyen esetekben általában a fejlesztők protokoll kiegészítéseket hoznak létre, amelyet az általuk használt </w:t>
      </w:r>
      <w:proofErr w:type="spellStart"/>
      <w:r w:rsidR="00DE6EF5" w:rsidRPr="00CE559A">
        <w:t>kompozitor</w:t>
      </w:r>
      <w:proofErr w:type="spellEnd"/>
      <w:r w:rsidR="00DE6EF5" w:rsidRPr="00CE559A">
        <w:t xml:space="preserve"> implementál és ezután már képes a megfelelő interfészeket nyújtani. Ezért </w:t>
      </w:r>
      <w:r w:rsidR="009F4337" w:rsidRPr="00CE559A">
        <w:t xml:space="preserve">áll fent az a helyzet is például, hogy a csak GNOME asztali környezetet támogató szolgáltatások képesek támogatni a </w:t>
      </w:r>
      <w:proofErr w:type="spellStart"/>
      <w:r w:rsidR="009F4337" w:rsidRPr="00CE559A">
        <w:t>Wayland-et</w:t>
      </w:r>
      <w:proofErr w:type="spellEnd"/>
      <w:r w:rsidR="009F4337" w:rsidRPr="00CE559A">
        <w:t xml:space="preserve">, mert a GNOME által használt </w:t>
      </w:r>
      <w:proofErr w:type="spellStart"/>
      <w:r w:rsidR="009F4337" w:rsidRPr="00CE559A">
        <w:t>Wayland</w:t>
      </w:r>
      <w:proofErr w:type="spellEnd"/>
      <w:r w:rsidR="009F4337" w:rsidRPr="00CE559A">
        <w:t xml:space="preserve"> </w:t>
      </w:r>
      <w:proofErr w:type="spellStart"/>
      <w:r w:rsidR="009F4337" w:rsidRPr="00CE559A">
        <w:t>kompozitor</w:t>
      </w:r>
      <w:proofErr w:type="spellEnd"/>
      <w:r w:rsidR="009F4337" w:rsidRPr="00CE559A">
        <w:t xml:space="preserve"> implementáció (Mutter) implementál bizonyos protokoll kiegészítéseket, amelyek ezt lehetővé teszik.</w:t>
      </w:r>
      <w:r w:rsidR="00FF67E4" w:rsidRPr="00CE559A">
        <w:t xml:space="preserve"> A helyzet viszont </w:t>
      </w:r>
      <w:r w:rsidR="00840ED7" w:rsidRPr="00CE559A">
        <w:t xml:space="preserve">még </w:t>
      </w:r>
      <w:r w:rsidR="00FF67E4" w:rsidRPr="00CE559A">
        <w:t>ennél is bonyolultabb, ugy</w:t>
      </w:r>
      <w:r w:rsidR="00BA1EE4" w:rsidRPr="00CE559A">
        <w:t xml:space="preserve">anis különböző </w:t>
      </w:r>
      <w:proofErr w:type="spellStart"/>
      <w:r w:rsidR="00BA1EE4" w:rsidRPr="00CE559A">
        <w:t>Wayland</w:t>
      </w:r>
      <w:proofErr w:type="spellEnd"/>
      <w:r w:rsidR="00BA1EE4" w:rsidRPr="00CE559A">
        <w:t xml:space="preserve"> </w:t>
      </w:r>
      <w:proofErr w:type="spellStart"/>
      <w:r w:rsidR="00BA1EE4" w:rsidRPr="00CE559A">
        <w:t>kompozitor</w:t>
      </w:r>
      <w:proofErr w:type="spellEnd"/>
      <w:r w:rsidR="00BA1EE4" w:rsidRPr="00CE559A">
        <w:t xml:space="preserve"> implementációk különböző protokollt kiegészítéseket definiálnak, amelyek egymással általában nem kompatibilisek.</w:t>
      </w:r>
      <w:r w:rsidR="00053F68" w:rsidRPr="00CE559A">
        <w:t xml:space="preserve"> Tehát ahhoz, hogy egy olyan alkalmazást készítsek, ami minden </w:t>
      </w:r>
      <w:proofErr w:type="spellStart"/>
      <w:r w:rsidR="00053F68" w:rsidRPr="00CE559A">
        <w:t>Wayland-et</w:t>
      </w:r>
      <w:proofErr w:type="spellEnd"/>
      <w:r w:rsidR="00053F68" w:rsidRPr="00CE559A">
        <w:t xml:space="preserve"> használó disztribúción működik vagy az alap protokollt </w:t>
      </w:r>
      <w:r w:rsidR="001F4B8F" w:rsidRPr="00CE559A">
        <w:t xml:space="preserve">kellene csak használnom, vagy a különböző asztali környezetekhez </w:t>
      </w:r>
      <w:r w:rsidR="0086281A" w:rsidRPr="00CE559A">
        <w:t>implementálni az általuk nyújtott interfészeket</w:t>
      </w:r>
      <w:r w:rsidR="001E2612" w:rsidRPr="00CE559A">
        <w:t>.</w:t>
      </w:r>
    </w:p>
    <w:p w14:paraId="2EF1E69B" w14:textId="6EB49031" w:rsidR="00325A02" w:rsidRPr="00CE559A" w:rsidRDefault="005F573C" w:rsidP="008E4CFE">
      <w:r w:rsidRPr="00CE559A">
        <w:t>A</w:t>
      </w:r>
      <w:r w:rsidR="001E2612" w:rsidRPr="00CE559A">
        <w:t>z alap protokollon belül nincs lehetőség globális kurzor információ lekérdezésére, a különböző protokoll kiegészítések, amelyekkel ezt meg lehetne tenni pedig jelenleg nem állnak még rendelkezésre</w:t>
      </w:r>
      <w:r w:rsidRPr="00CE559A">
        <w:t>.</w:t>
      </w:r>
      <w:r w:rsidR="001E2612" w:rsidRPr="00CE559A">
        <w:t xml:space="preserve"> </w:t>
      </w:r>
      <w:r w:rsidRPr="00CE559A">
        <w:t>E</w:t>
      </w:r>
      <w:r w:rsidR="001E2612" w:rsidRPr="00CE559A">
        <w:t>zért</w:t>
      </w:r>
      <w:r w:rsidR="006A2EE6" w:rsidRPr="00CE559A">
        <w:t xml:space="preserve"> arra jutottam, hogy a </w:t>
      </w:r>
      <w:proofErr w:type="spellStart"/>
      <w:r w:rsidR="006A2EE6" w:rsidRPr="00CE559A">
        <w:t>Wayland</w:t>
      </w:r>
      <w:proofErr w:type="spellEnd"/>
      <w:r w:rsidR="006A2EE6" w:rsidRPr="00CE559A">
        <w:t xml:space="preserve"> protokoll jelenleg</w:t>
      </w:r>
      <w:r w:rsidR="00BD0D6B" w:rsidRPr="00CE559A">
        <w:t>i állapotában</w:t>
      </w:r>
      <w:r w:rsidR="006A2EE6" w:rsidRPr="00CE559A">
        <w:t xml:space="preserve"> nem </w:t>
      </w:r>
      <w:r w:rsidR="00BD0D6B" w:rsidRPr="00CE559A">
        <w:t xml:space="preserve">összeegyeztethető </w:t>
      </w:r>
      <w:r w:rsidR="006A2EE6" w:rsidRPr="00CE559A">
        <w:t xml:space="preserve">az </w:t>
      </w:r>
      <w:r w:rsidR="00BD0D6B" w:rsidRPr="00CE559A">
        <w:t>adatgyűjtő kliens alkalmazás előzetes követelményeivel.</w:t>
      </w:r>
      <w:r w:rsidR="000B6CE0" w:rsidRPr="00CE559A">
        <w:t xml:space="preserve"> </w:t>
      </w:r>
      <w:r w:rsidR="00E31977" w:rsidRPr="00CE559A">
        <w:t xml:space="preserve">A probléma különben nem egyedi, sok alkalmazás esetében </w:t>
      </w:r>
      <w:r w:rsidR="00A7789F" w:rsidRPr="00CE559A">
        <w:t>megfigyelhető</w:t>
      </w:r>
      <w:r w:rsidR="00E57B4E" w:rsidRPr="00CE559A">
        <w:t>, hogy</w:t>
      </w:r>
      <w:r w:rsidR="00A7789F" w:rsidRPr="00CE559A">
        <w:t xml:space="preserve"> </w:t>
      </w:r>
      <w:r w:rsidR="00E31977" w:rsidRPr="00CE559A">
        <w:t>nehézkes az X-</w:t>
      </w:r>
      <w:proofErr w:type="spellStart"/>
      <w:r w:rsidR="00E31977" w:rsidRPr="00CE559A">
        <w:t>ről</w:t>
      </w:r>
      <w:proofErr w:type="spellEnd"/>
      <w:r w:rsidR="00E31977" w:rsidRPr="00CE559A">
        <w:t xml:space="preserve"> való átállás </w:t>
      </w:r>
      <w:proofErr w:type="spellStart"/>
      <w:r w:rsidR="00E31977" w:rsidRPr="00CE559A">
        <w:t>Wayland</w:t>
      </w:r>
      <w:proofErr w:type="spellEnd"/>
      <w:r w:rsidR="00E31977" w:rsidRPr="00CE559A">
        <w:t>-re.</w:t>
      </w:r>
      <w:r w:rsidR="00C11897" w:rsidRPr="00CE559A">
        <w:t xml:space="preserve"> Én a továbbiakban </w:t>
      </w:r>
      <w:r w:rsidR="00B37795" w:rsidRPr="00CE559A">
        <w:t xml:space="preserve">a kliens alkalmazás implementálása során </w:t>
      </w:r>
      <w:r w:rsidR="00C11897" w:rsidRPr="00CE559A">
        <w:t xml:space="preserve">visszatértem az X </w:t>
      </w:r>
      <w:proofErr w:type="spellStart"/>
      <w:r w:rsidR="00C11897" w:rsidRPr="00CE559A">
        <w:t>Window</w:t>
      </w:r>
      <w:proofErr w:type="spellEnd"/>
      <w:r w:rsidR="00C11897" w:rsidRPr="00CE559A">
        <w:t xml:space="preserve"> System protokollhoz</w:t>
      </w:r>
      <w:r w:rsidR="00B37795" w:rsidRPr="00CE559A">
        <w:t>.</w:t>
      </w:r>
    </w:p>
    <w:p w14:paraId="200CA59C" w14:textId="17913BD2" w:rsidR="00193286" w:rsidRPr="00CE559A" w:rsidRDefault="00193286" w:rsidP="00193286">
      <w:pPr>
        <w:pStyle w:val="Cmsor2"/>
      </w:pPr>
      <w:bookmarkStart w:id="27" w:name="_Toc120051554"/>
      <w:r w:rsidRPr="00CE559A">
        <w:lastRenderedPageBreak/>
        <w:t>Adatbázis</w:t>
      </w:r>
      <w:bookmarkEnd w:id="27"/>
    </w:p>
    <w:p w14:paraId="7D8BA64A" w14:textId="0E0C6B0A" w:rsidR="00B60DD6" w:rsidRPr="00CE559A" w:rsidRDefault="00E643AE" w:rsidP="00193286">
      <w:r w:rsidRPr="00CE559A">
        <w:t>A</w:t>
      </w:r>
      <w:r w:rsidR="0014040F" w:rsidRPr="00CE559A">
        <w:t>z alkalmazás szerver tervezés</w:t>
      </w:r>
      <w:r w:rsidR="00850242" w:rsidRPr="00CE559A">
        <w:t>i folyamatának</w:t>
      </w:r>
      <w:r w:rsidR="0014040F" w:rsidRPr="00CE559A">
        <w:t xml:space="preserve"> egy fontos</w:t>
      </w:r>
      <w:r w:rsidR="00942C33" w:rsidRPr="00CE559A">
        <w:t xml:space="preserve"> </w:t>
      </w:r>
      <w:r w:rsidR="00AF007E" w:rsidRPr="00CE559A">
        <w:t>része volt az adatbázissal</w:t>
      </w:r>
      <w:r w:rsidR="00801DDB" w:rsidRPr="00CE559A">
        <w:t xml:space="preserve"> kapcsolatos kérdések eldöntése.</w:t>
      </w:r>
      <w:r w:rsidR="00633EA3" w:rsidRPr="00CE559A">
        <w:t xml:space="preserve"> Az </w:t>
      </w:r>
      <w:r w:rsidR="00564DBB" w:rsidRPr="00CE559A">
        <w:t>első eldöntendő kérdés az adatbázis típusá</w:t>
      </w:r>
      <w:r w:rsidR="00C106B9" w:rsidRPr="00CE559A">
        <w:t xml:space="preserve">nak </w:t>
      </w:r>
      <w:r w:rsidR="002B4AD9" w:rsidRPr="00CE559A">
        <w:t>ki</w:t>
      </w:r>
      <w:r w:rsidR="00C106B9" w:rsidRPr="00CE559A">
        <w:t>választása volt.</w:t>
      </w:r>
      <w:r w:rsidR="002B4AD9" w:rsidRPr="00CE559A">
        <w:t xml:space="preserve"> </w:t>
      </w:r>
      <w:r w:rsidR="00E20452" w:rsidRPr="00CE559A">
        <w:t xml:space="preserve">Felmerültek a relációs adatbázisokon kívül a </w:t>
      </w:r>
      <w:proofErr w:type="spellStart"/>
      <w:r w:rsidR="00E20452" w:rsidRPr="00CE559A">
        <w:t>NoSQL</w:t>
      </w:r>
      <w:proofErr w:type="spellEnd"/>
      <w:r w:rsidR="00E20452" w:rsidRPr="00CE559A">
        <w:t xml:space="preserve"> adatbázisok és az idősoros adatbázis</w:t>
      </w:r>
      <w:r w:rsidR="00643B6B" w:rsidRPr="00CE559A">
        <w:t>ok</w:t>
      </w:r>
      <w:r w:rsidR="00E20452" w:rsidRPr="00CE559A">
        <w:t>.</w:t>
      </w:r>
      <w:r w:rsidR="004A4FE9" w:rsidRPr="00CE559A">
        <w:t xml:space="preserve"> A dimenziók</w:t>
      </w:r>
      <w:r w:rsidR="00B60DD6" w:rsidRPr="00CE559A">
        <w:t>,</w:t>
      </w:r>
      <w:r w:rsidR="004A4FE9" w:rsidRPr="00CE559A">
        <w:t xml:space="preserve"> amelyek mentén a döntés megszületett</w:t>
      </w:r>
      <w:r w:rsidR="00B60DD6" w:rsidRPr="00CE559A">
        <w:t xml:space="preserve"> a következők voltak:</w:t>
      </w:r>
    </w:p>
    <w:p w14:paraId="0CFF9891" w14:textId="54ECC86F" w:rsidR="00B60DD6" w:rsidRPr="00CE559A" w:rsidRDefault="00B60DD6" w:rsidP="00B60DD6">
      <w:pPr>
        <w:pStyle w:val="Listaszerbekezds"/>
        <w:numPr>
          <w:ilvl w:val="0"/>
          <w:numId w:val="28"/>
        </w:numPr>
      </w:pPr>
      <w:r w:rsidRPr="00CE559A">
        <w:t>az</w:t>
      </w:r>
      <w:r w:rsidR="004A4FE9" w:rsidRPr="00CE559A">
        <w:t xml:space="preserve"> adatmodell illeszkedése az egyes adatbázis típusokhoz</w:t>
      </w:r>
    </w:p>
    <w:p w14:paraId="1AD23A1F" w14:textId="5A4F5173" w:rsidR="00B60DD6" w:rsidRPr="00CE559A" w:rsidRDefault="00316AE3" w:rsidP="00B60DD6">
      <w:pPr>
        <w:pStyle w:val="Listaszerbekezds"/>
        <w:numPr>
          <w:ilvl w:val="0"/>
          <w:numId w:val="28"/>
        </w:numPr>
      </w:pPr>
      <w:r w:rsidRPr="00CE559A">
        <w:t>az adatbázisok teljesítménye és skálázhatósága</w:t>
      </w:r>
    </w:p>
    <w:p w14:paraId="78D59D7C" w14:textId="3EA82132" w:rsidR="00316AE3" w:rsidRPr="00CE559A" w:rsidRDefault="00BF2DE0" w:rsidP="00B60DD6">
      <w:pPr>
        <w:pStyle w:val="Listaszerbekezds"/>
        <w:numPr>
          <w:ilvl w:val="0"/>
          <w:numId w:val="28"/>
        </w:numPr>
      </w:pPr>
      <w:proofErr w:type="spellStart"/>
      <w:r w:rsidRPr="00CE559A">
        <w:t>Erlang</w:t>
      </w:r>
      <w:proofErr w:type="spellEnd"/>
      <w:r w:rsidRPr="00CE559A">
        <w:t xml:space="preserve"> nyelvhez elérhető illesztőprogramok</w:t>
      </w:r>
    </w:p>
    <w:p w14:paraId="530E4FAF" w14:textId="665D96D5" w:rsidR="00BF2DE0" w:rsidRPr="00CE559A" w:rsidRDefault="00BF2DE0" w:rsidP="00B60DD6">
      <w:pPr>
        <w:pStyle w:val="Listaszerbekezds"/>
        <w:numPr>
          <w:ilvl w:val="0"/>
          <w:numId w:val="28"/>
        </w:numPr>
      </w:pPr>
      <w:r w:rsidRPr="00CE559A">
        <w:t>személyes tapasztalat</w:t>
      </w:r>
    </w:p>
    <w:p w14:paraId="36AB3BD0" w14:textId="3732CE58" w:rsidR="00193286" w:rsidRPr="00CE559A" w:rsidRDefault="00CF0CAE" w:rsidP="00B62FB2">
      <w:pPr>
        <w:ind w:firstLine="0"/>
      </w:pPr>
      <w:r w:rsidRPr="00CE559A">
        <w:t>Ezek alapján</w:t>
      </w:r>
      <w:r w:rsidR="00C46706" w:rsidRPr="00CE559A">
        <w:t xml:space="preserve"> </w:t>
      </w:r>
      <w:r w:rsidRPr="00CE559A">
        <w:t xml:space="preserve">végül a relációs adatbázisok </w:t>
      </w:r>
      <w:r w:rsidR="00406AA8" w:rsidRPr="00CE559A">
        <w:t>mellett döntöttem</w:t>
      </w:r>
      <w:r w:rsidR="004717AF" w:rsidRPr="00CE559A">
        <w:t xml:space="preserve">, </w:t>
      </w:r>
      <w:r w:rsidR="00CF7C0F" w:rsidRPr="00CE559A">
        <w:t xml:space="preserve">pontosabban a </w:t>
      </w:r>
      <w:proofErr w:type="spellStart"/>
      <w:r w:rsidR="00CF7C0F" w:rsidRPr="00CE559A">
        <w:t>Postgr</w:t>
      </w:r>
      <w:r w:rsidR="00D36E7F" w:rsidRPr="00CE559A">
        <w:t>e</w:t>
      </w:r>
      <w:r w:rsidR="00CF7C0F" w:rsidRPr="00CE559A">
        <w:t>SQL</w:t>
      </w:r>
      <w:proofErr w:type="spellEnd"/>
      <w:r w:rsidR="00CF7C0F" w:rsidRPr="00CE559A">
        <w:t xml:space="preserve"> mellett.</w:t>
      </w:r>
      <w:r w:rsidR="00B62FB2" w:rsidRPr="00CE559A">
        <w:t xml:space="preserve"> </w:t>
      </w:r>
      <w:r w:rsidR="00193286" w:rsidRPr="00CE559A">
        <w:t>Az adatbázis táblák és a különböző lekérdezések létrehozásához kezdetben egy ORM (</w:t>
      </w:r>
      <w:proofErr w:type="spellStart"/>
      <w:r w:rsidR="00193286" w:rsidRPr="00CE559A">
        <w:t>Object-Relational</w:t>
      </w:r>
      <w:proofErr w:type="spellEnd"/>
      <w:r w:rsidR="00193286" w:rsidRPr="00CE559A">
        <w:t xml:space="preserve"> </w:t>
      </w:r>
      <w:proofErr w:type="spellStart"/>
      <w:r w:rsidR="00193286" w:rsidRPr="00CE559A">
        <w:t>Mapping</w:t>
      </w:r>
      <w:proofErr w:type="spellEnd"/>
      <w:r w:rsidR="00193286" w:rsidRPr="00CE559A">
        <w:t xml:space="preserve">) szoftvert szerettem volna használni. Ezt végül elvetettem, ugyanis egyrészt az ORM szoftverek használata sokszor egy extra komplexitást vezet be a rendszerbe. Másrészt (ami nyomósabb indok volt) a jelenleg elérhető </w:t>
      </w:r>
      <w:proofErr w:type="spellStart"/>
      <w:r w:rsidR="00193286" w:rsidRPr="00CE559A">
        <w:t>Erlang</w:t>
      </w:r>
      <w:proofErr w:type="spellEnd"/>
      <w:r w:rsidR="00193286" w:rsidRPr="00CE559A">
        <w:t xml:space="preserve"> nyelvhez készült ORM szoftverek nem bizonyultak kellőképpen naprakésznek és </w:t>
      </w:r>
      <w:proofErr w:type="spellStart"/>
      <w:r w:rsidR="00193286" w:rsidRPr="00CE559A">
        <w:t>testreszabhatónak</w:t>
      </w:r>
      <w:proofErr w:type="spellEnd"/>
      <w:r w:rsidR="00193286" w:rsidRPr="00CE559A">
        <w:t xml:space="preserve">. </w:t>
      </w:r>
    </w:p>
    <w:p w14:paraId="0F8D315B" w14:textId="00EB96CE" w:rsidR="00193286" w:rsidRPr="00CE559A" w:rsidRDefault="00DF0150" w:rsidP="00E57500">
      <w:pPr>
        <w:pStyle w:val="Cmsor2"/>
      </w:pPr>
      <w:bookmarkStart w:id="28" w:name="_Toc120051555"/>
      <w:r w:rsidRPr="00CE559A">
        <w:t>C-ben implementált adatgyűjtő</w:t>
      </w:r>
      <w:bookmarkEnd w:id="28"/>
    </w:p>
    <w:p w14:paraId="69050D63" w14:textId="322BBF43" w:rsidR="00DF0150" w:rsidRPr="00CE559A" w:rsidRDefault="000D1F1E" w:rsidP="00DF0150">
      <w:r w:rsidRPr="00CE559A">
        <w:t>A natív Linux-</w:t>
      </w:r>
      <w:proofErr w:type="spellStart"/>
      <w:r w:rsidRPr="00CE559A">
        <w:t>on</w:t>
      </w:r>
      <w:proofErr w:type="spellEnd"/>
      <w:r w:rsidRPr="00CE559A">
        <w:t xml:space="preserve"> futó adatgyűjtő kliens program tervezés</w:t>
      </w:r>
      <w:r w:rsidR="00BA1766" w:rsidRPr="00CE559A">
        <w:t>i</w:t>
      </w:r>
      <w:r w:rsidR="006327EF" w:rsidRPr="00CE559A">
        <w:t xml:space="preserve"> fázisában </w:t>
      </w:r>
      <w:r w:rsidR="00CD1A78" w:rsidRPr="00CE559A">
        <w:t xml:space="preserve">rendelkezésemre állt egy </w:t>
      </w:r>
      <w:r w:rsidR="00EF72A4" w:rsidRPr="00CE559A">
        <w:t xml:space="preserve">korábbi, a </w:t>
      </w:r>
      <w:proofErr w:type="spellStart"/>
      <w:r w:rsidR="00EF72A4" w:rsidRPr="00CE559A">
        <w:t>Cursor</w:t>
      </w:r>
      <w:proofErr w:type="spellEnd"/>
      <w:r w:rsidR="00EF72A4" w:rsidRPr="00CE559A">
        <w:t xml:space="preserve"> </w:t>
      </w:r>
      <w:proofErr w:type="spellStart"/>
      <w:r w:rsidR="00EF72A4" w:rsidRPr="00CE559A">
        <w:t>Insight</w:t>
      </w:r>
      <w:proofErr w:type="spellEnd"/>
      <w:r w:rsidR="00EF72A4" w:rsidRPr="00CE559A">
        <w:t xml:space="preserve"> Kft által készített </w:t>
      </w:r>
      <w:r w:rsidR="00CD1A78" w:rsidRPr="00CE559A">
        <w:t>implementáció, amely C-ben készült</w:t>
      </w:r>
      <w:r w:rsidR="008A771A" w:rsidRPr="00CE559A">
        <w:t xml:space="preserve"> el. E</w:t>
      </w:r>
      <w:r w:rsidR="003839F6" w:rsidRPr="00CE559A">
        <w:t xml:space="preserve">z a </w:t>
      </w:r>
      <w:r w:rsidR="00F67D58" w:rsidRPr="00CE559A">
        <w:t>program</w:t>
      </w:r>
      <w:r w:rsidR="00BD1A6E" w:rsidRPr="00CE559A">
        <w:t xml:space="preserve"> az X </w:t>
      </w:r>
      <w:proofErr w:type="spellStart"/>
      <w:r w:rsidR="00BD1A6E" w:rsidRPr="00CE559A">
        <w:t>Window</w:t>
      </w:r>
      <w:proofErr w:type="spellEnd"/>
      <w:r w:rsidR="00BD1A6E" w:rsidRPr="00CE559A">
        <w:t xml:space="preserve"> System megjelenítő protokollhoz készült</w:t>
      </w:r>
      <w:r w:rsidR="00B527DC" w:rsidRPr="00CE559A">
        <w:t xml:space="preserve"> és</w:t>
      </w:r>
      <w:r w:rsidR="00BD1A6E" w:rsidRPr="00CE559A">
        <w:t xml:space="preserve"> </w:t>
      </w:r>
      <w:r w:rsidR="00B527DC" w:rsidRPr="00CE559A">
        <w:t xml:space="preserve">az </w:t>
      </w:r>
      <w:proofErr w:type="spellStart"/>
      <w:r w:rsidR="00B527DC" w:rsidRPr="00CE559A">
        <w:t>Xlib</w:t>
      </w:r>
      <w:proofErr w:type="spellEnd"/>
      <w:r w:rsidR="00B527DC" w:rsidRPr="00CE559A">
        <w:t xml:space="preserve"> kliens oldali könyvtárt használja.</w:t>
      </w:r>
      <w:r w:rsidR="005C2F0B" w:rsidRPr="00CE559A">
        <w:t xml:space="preserve"> A céges implementáció funkcionalitását tekintve az általam </w:t>
      </w:r>
      <w:r w:rsidR="00E33535" w:rsidRPr="00CE559A">
        <w:t>készített megoldás funkcióinak csak egy részhalmazával rendelkezik, például nem tud</w:t>
      </w:r>
      <w:r w:rsidR="00876AD9" w:rsidRPr="00CE559A">
        <w:t xml:space="preserve"> munkamenetet zárolni, </w:t>
      </w:r>
      <w:r w:rsidR="00803710" w:rsidRPr="00CE559A">
        <w:t xml:space="preserve">az eseményeknek nincs kidolgozott sémája, nincs felhasználó </w:t>
      </w:r>
      <w:proofErr w:type="gramStart"/>
      <w:r w:rsidR="00803710" w:rsidRPr="00CE559A">
        <w:t>kezelés,</w:t>
      </w:r>
      <w:proofErr w:type="gramEnd"/>
      <w:r w:rsidR="00803710" w:rsidRPr="00CE559A">
        <w:t xml:space="preserve"> stb. </w:t>
      </w:r>
      <w:r w:rsidR="006C4BB6" w:rsidRPr="00CE559A">
        <w:t xml:space="preserve">Mindezek mellett </w:t>
      </w:r>
      <w:r w:rsidR="009336B8" w:rsidRPr="00CE559A">
        <w:t xml:space="preserve">a megjelenítő protokoll használatára, </w:t>
      </w:r>
      <w:r w:rsidR="002D3F3D" w:rsidRPr="00CE559A">
        <w:t>a megjelenítő szerverrel való kommunikációra eg</w:t>
      </w:r>
      <w:r w:rsidR="00FD0D35" w:rsidRPr="00CE559A">
        <w:t xml:space="preserve">y jó példát nyújt, amelyből az általam készített </w:t>
      </w:r>
      <w:proofErr w:type="spellStart"/>
      <w:r w:rsidR="00FD0D35" w:rsidRPr="00CE559A">
        <w:t>Rust</w:t>
      </w:r>
      <w:proofErr w:type="spellEnd"/>
      <w:r w:rsidR="00FD0D35" w:rsidRPr="00CE559A">
        <w:t>-os implementáció során is merítettem.</w:t>
      </w:r>
    </w:p>
    <w:p w14:paraId="53553319" w14:textId="77777777" w:rsidR="00627A54" w:rsidRPr="00CE559A" w:rsidRDefault="00627A54" w:rsidP="00DF0150"/>
    <w:p w14:paraId="58CB0496" w14:textId="054535B5" w:rsidR="004B56BC" w:rsidRPr="00CE559A" w:rsidRDefault="004B56BC" w:rsidP="004B56BC">
      <w:pPr>
        <w:pStyle w:val="Cmsor2"/>
      </w:pPr>
      <w:bookmarkStart w:id="29" w:name="_Toc120051556"/>
      <w:r w:rsidRPr="00CE559A">
        <w:lastRenderedPageBreak/>
        <w:t>Webes felület tervezése</w:t>
      </w:r>
      <w:bookmarkEnd w:id="29"/>
    </w:p>
    <w:p w14:paraId="13C38D73" w14:textId="0F3B9C27" w:rsidR="003D40DF" w:rsidRPr="00CE559A" w:rsidRDefault="00000000" w:rsidP="004A05E3">
      <w:r>
        <w:rPr>
          <w:noProof/>
        </w:rPr>
        <w:pict w14:anchorId="7FAAAA86">
          <v:shape id="_x0000_s1059" type="#_x0000_t202" style="position:absolute;left:0;text-align:left;margin-left:1.75pt;margin-top:352.05pt;width:425.2pt;height:.05pt;z-index:251673600;mso-position-horizontal-relative:text;mso-position-vertical-relative:text" stroked="f">
            <v:textbox style="mso-fit-shape-to-text:t" inset="0,0,0,0">
              <w:txbxContent>
                <w:p w14:paraId="515CCC9E" w14:textId="4C1C7547" w:rsidR="003D40DF" w:rsidRPr="00C556B5" w:rsidRDefault="00000000" w:rsidP="00970B78">
                  <w:pPr>
                    <w:pStyle w:val="Kpalrs"/>
                    <w:rPr>
                      <w:sz w:val="24"/>
                      <w:szCs w:val="24"/>
                    </w:rPr>
                  </w:pPr>
                  <w:fldSimple w:instr=" SEQ ábra \* ARABIC ">
                    <w:r w:rsidR="00795B10">
                      <w:rPr>
                        <w:noProof/>
                      </w:rPr>
                      <w:t>7</w:t>
                    </w:r>
                  </w:fldSimple>
                  <w:r w:rsidR="003D40DF">
                    <w:t>. ábra</w:t>
                  </w:r>
                  <w:r w:rsidR="00C556B5">
                    <w:t xml:space="preserve"> A webes </w:t>
                  </w:r>
                  <w:r w:rsidR="004A05E3">
                    <w:t>felület</w:t>
                  </w:r>
                  <w:r w:rsidR="00C556B5">
                    <w:t xml:space="preserve"> tervezése</w:t>
                  </w:r>
                </w:p>
              </w:txbxContent>
            </v:textbox>
            <w10:wrap type="topAndBottom"/>
          </v:shape>
        </w:pict>
      </w:r>
      <w:r w:rsidR="003D40DF" w:rsidRPr="00CE559A">
        <w:rPr>
          <w:noProof/>
        </w:rPr>
        <w:drawing>
          <wp:anchor distT="0" distB="0" distL="114300" distR="114300" simplePos="0" relativeHeight="251649024" behindDoc="0" locked="0" layoutInCell="1" allowOverlap="1" wp14:anchorId="3012946C" wp14:editId="54EADE53">
            <wp:simplePos x="0" y="0"/>
            <wp:positionH relativeFrom="column">
              <wp:posOffset>22377</wp:posOffset>
            </wp:positionH>
            <wp:positionV relativeFrom="paragraph">
              <wp:posOffset>1972291</wp:posOffset>
            </wp:positionV>
            <wp:extent cx="5400040" cy="2442210"/>
            <wp:effectExtent l="0" t="0" r="0" b="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56BC" w:rsidRPr="00CE559A">
        <w:t xml:space="preserve">A webes vékonykliens </w:t>
      </w:r>
      <w:r w:rsidR="00CB369B" w:rsidRPr="00CE559A">
        <w:t>tervezése során</w:t>
      </w:r>
      <w:r w:rsidR="00FC02F3" w:rsidRPr="00CE559A">
        <w:t xml:space="preserve"> a felhasználói felület </w:t>
      </w:r>
      <w:r w:rsidR="007F0E1A" w:rsidRPr="00CE559A">
        <w:t>tartalmának és dizájn eleminek</w:t>
      </w:r>
      <w:r w:rsidR="00BD2559" w:rsidRPr="00CE559A">
        <w:t xml:space="preserve"> megtervezésére a </w:t>
      </w:r>
      <w:proofErr w:type="spellStart"/>
      <w:r w:rsidR="00BD2559" w:rsidRPr="00CE559A">
        <w:t>Figma</w:t>
      </w:r>
      <w:proofErr w:type="spellEnd"/>
      <w:sdt>
        <w:sdtPr>
          <w:id w:val="2046090174"/>
          <w:citation/>
        </w:sdtPr>
        <w:sdtContent>
          <w:r w:rsidR="00465369" w:rsidRPr="00CE559A">
            <w:fldChar w:fldCharType="begin"/>
          </w:r>
          <w:r w:rsidR="00465369" w:rsidRPr="00CE559A">
            <w:instrText xml:space="preserve"> CITATION Fig221 \l 2057 </w:instrText>
          </w:r>
          <w:r w:rsidR="00465369" w:rsidRPr="00CE559A">
            <w:fldChar w:fldCharType="separate"/>
          </w:r>
          <w:r w:rsidR="00465369" w:rsidRPr="00CE559A">
            <w:rPr>
              <w:noProof/>
            </w:rPr>
            <w:t xml:space="preserve"> [9]</w:t>
          </w:r>
          <w:r w:rsidR="00465369" w:rsidRPr="00CE559A">
            <w:fldChar w:fldCharType="end"/>
          </w:r>
        </w:sdtContent>
      </w:sdt>
      <w:r w:rsidR="00465369" w:rsidRPr="00CE559A">
        <w:t xml:space="preserve"> szoftvert használtam.</w:t>
      </w:r>
      <w:r w:rsidR="00955D59" w:rsidRPr="00CE559A">
        <w:t xml:space="preserve"> A </w:t>
      </w:r>
      <w:proofErr w:type="spellStart"/>
      <w:r w:rsidR="00955D59" w:rsidRPr="00CE559A">
        <w:t>Figma</w:t>
      </w:r>
      <w:proofErr w:type="spellEnd"/>
      <w:r w:rsidR="00955D59" w:rsidRPr="00CE559A">
        <w:t xml:space="preserve"> egy </w:t>
      </w:r>
      <w:proofErr w:type="spellStart"/>
      <w:r w:rsidR="00955D59" w:rsidRPr="00CE559A">
        <w:t>kollaboratív</w:t>
      </w:r>
      <w:proofErr w:type="spellEnd"/>
      <w:r w:rsidR="00955D59" w:rsidRPr="00CE559A">
        <w:t xml:space="preserve"> webes alkalmazás a felülettervezéshez</w:t>
      </w:r>
      <w:r w:rsidR="00C2373E" w:rsidRPr="00CE559A">
        <w:t xml:space="preserve">. A szoftver a felhasználói felület- és élménytervezésre </w:t>
      </w:r>
      <w:r w:rsidR="00B14669" w:rsidRPr="00CE559A">
        <w:t>összpontosít, különböző támogatásokat nyújtva a megtervezett felület implementációjához (</w:t>
      </w:r>
      <w:r w:rsidR="00453752" w:rsidRPr="00CE559A">
        <w:t>például stílusok, vektorgrafikák exportálása).</w:t>
      </w:r>
      <w:r w:rsidR="000603A2" w:rsidRPr="00CE559A">
        <w:t xml:space="preserve"> A szoftver segítségével különböző képernyőmérete</w:t>
      </w:r>
      <w:r w:rsidR="007347F8" w:rsidRPr="00CE559A">
        <w:t>kre</w:t>
      </w:r>
      <w:r w:rsidR="000603A2" w:rsidRPr="00CE559A">
        <w:t xml:space="preserve"> terveztem meg a webes vékonykliens alkalmazás felületét.</w:t>
      </w:r>
    </w:p>
    <w:p w14:paraId="549AC510" w14:textId="1C5800D7" w:rsidR="006B2309" w:rsidRPr="00CE559A" w:rsidRDefault="00D77870" w:rsidP="006B2309">
      <w:pPr>
        <w:pStyle w:val="Cmsor1"/>
      </w:pPr>
      <w:bookmarkStart w:id="30" w:name="_Ref119158992"/>
      <w:bookmarkStart w:id="31" w:name="_Ref119159029"/>
      <w:bookmarkStart w:id="32" w:name="_Toc120051557"/>
      <w:r w:rsidRPr="00CE559A">
        <w:lastRenderedPageBreak/>
        <w:t xml:space="preserve">A </w:t>
      </w:r>
      <w:r w:rsidR="00702504" w:rsidRPr="00CE559A">
        <w:t>megoldás</w:t>
      </w:r>
      <w:r w:rsidR="007E6C4D" w:rsidRPr="00CE559A">
        <w:t xml:space="preserve"> felépítése</w:t>
      </w:r>
      <w:bookmarkEnd w:id="30"/>
      <w:bookmarkEnd w:id="31"/>
      <w:bookmarkEnd w:id="32"/>
    </w:p>
    <w:p w14:paraId="09B1A4F7" w14:textId="236C1AC9" w:rsidR="00D77870" w:rsidRPr="00CE559A" w:rsidRDefault="00D16CDD" w:rsidP="00D77870">
      <w:r w:rsidRPr="00CE559A">
        <w:t>Ebben a</w:t>
      </w:r>
      <w:r w:rsidR="003E2533" w:rsidRPr="00CE559A">
        <w:t xml:space="preserve"> fejezetben ismertetem a </w:t>
      </w:r>
      <w:r w:rsidR="008767A0" w:rsidRPr="00CE559A">
        <w:t>megoldás (</w:t>
      </w:r>
      <w:proofErr w:type="spellStart"/>
      <w:r w:rsidR="008767A0" w:rsidRPr="00CE559A">
        <w:t>sollution</w:t>
      </w:r>
      <w:proofErr w:type="spellEnd"/>
      <w:r w:rsidR="008767A0" w:rsidRPr="00CE559A">
        <w:t>)</w:t>
      </w:r>
      <w:r w:rsidR="003E2533" w:rsidRPr="00CE559A">
        <w:t xml:space="preserve"> architektúráját, a </w:t>
      </w:r>
      <w:r w:rsidR="0008484F" w:rsidRPr="00CE559A">
        <w:t>megoldást</w:t>
      </w:r>
      <w:r w:rsidR="003E2533" w:rsidRPr="00CE559A">
        <w:t xml:space="preserve"> felépítő</w:t>
      </w:r>
      <w:r w:rsidR="00935A88" w:rsidRPr="00CE559A">
        <w:t xml:space="preserve"> alkalmazások kapcsolatait és határait</w:t>
      </w:r>
      <w:r w:rsidR="0075282F" w:rsidRPr="00CE559A">
        <w:t>.</w:t>
      </w:r>
      <w:r w:rsidR="009074D8" w:rsidRPr="00CE559A">
        <w:t xml:space="preserve"> A fejezet célja egy absztrakt képet nyújtani</w:t>
      </w:r>
      <w:r w:rsidR="005F6C8E" w:rsidRPr="00CE559A">
        <w:t xml:space="preserve"> a megoldás</w:t>
      </w:r>
      <w:r w:rsidR="00A236DF" w:rsidRPr="00CE559A">
        <w:t xml:space="preserve"> felépítéséről, az egyes komponenseket feketedobozként kezelve</w:t>
      </w:r>
      <w:r w:rsidR="00A95B4A" w:rsidRPr="00CE559A">
        <w:t xml:space="preserve">. A fejezetnek nem célja az alkalmazások részletes belső működésének </w:t>
      </w:r>
      <w:r w:rsidR="00823986" w:rsidRPr="00CE559A">
        <w:t>ismertetése</w:t>
      </w:r>
      <w:r w:rsidR="00A95B4A" w:rsidRPr="00CE559A">
        <w:t xml:space="preserve">, </w:t>
      </w:r>
      <w:r w:rsidR="001D43D4" w:rsidRPr="00CE559A">
        <w:t xml:space="preserve">ezek a </w:t>
      </w:r>
      <w:r w:rsidR="00823986" w:rsidRPr="00CE559A">
        <w:t>leírások a további fejezet</w:t>
      </w:r>
      <w:r w:rsidR="00F00171" w:rsidRPr="00CE559A">
        <w:t>e</w:t>
      </w:r>
      <w:r w:rsidR="00823986" w:rsidRPr="00CE559A">
        <w:t>kben találhatóak.</w:t>
      </w:r>
    </w:p>
    <w:p w14:paraId="0BDC1BF0" w14:textId="07687D8D" w:rsidR="007E6C4D" w:rsidRPr="00CE559A" w:rsidRDefault="006439CD" w:rsidP="007E6C4D">
      <w:pPr>
        <w:pStyle w:val="Cmsor2"/>
      </w:pPr>
      <w:bookmarkStart w:id="33" w:name="_Toc120051558"/>
      <w:r w:rsidRPr="00CE559A">
        <w:t>Architektúra</w:t>
      </w:r>
      <w:bookmarkEnd w:id="33"/>
    </w:p>
    <w:p w14:paraId="5A45C538" w14:textId="708EBF96" w:rsidR="00CC74B0" w:rsidRPr="00CE559A" w:rsidRDefault="009446E0" w:rsidP="009446E0">
      <w:r w:rsidRPr="00CE559A">
        <w:t xml:space="preserve">A </w:t>
      </w:r>
      <w:r w:rsidR="00C720AE" w:rsidRPr="00CE559A">
        <w:rPr>
          <w:i/>
          <w:iCs/>
        </w:rPr>
        <w:fldChar w:fldCharType="begin"/>
      </w:r>
      <w:r w:rsidR="00C720AE" w:rsidRPr="00CE559A">
        <w:rPr>
          <w:i/>
          <w:iCs/>
        </w:rPr>
        <w:instrText xml:space="preserve"> REF _Ref117772767 \h  \* MERGEFORMAT </w:instrText>
      </w:r>
      <w:r w:rsidR="00C720AE" w:rsidRPr="00CE559A">
        <w:rPr>
          <w:i/>
          <w:iCs/>
        </w:rPr>
      </w:r>
      <w:r w:rsidR="00C720AE" w:rsidRPr="00CE559A">
        <w:rPr>
          <w:i/>
          <w:iCs/>
        </w:rPr>
        <w:fldChar w:fldCharType="separate"/>
      </w:r>
      <w:r w:rsidR="007D6599" w:rsidRPr="007D6599">
        <w:rPr>
          <w:i/>
          <w:iCs/>
          <w:noProof/>
        </w:rPr>
        <w:t>8.</w:t>
      </w:r>
      <w:r w:rsidR="007D6599" w:rsidRPr="007D6599">
        <w:rPr>
          <w:i/>
          <w:iCs/>
        </w:rPr>
        <w:t xml:space="preserve"> ábra</w:t>
      </w:r>
      <w:r w:rsidR="007D6599">
        <w:t xml:space="preserve"> A megoldás architektúrája</w:t>
      </w:r>
      <w:r w:rsidR="00C720AE" w:rsidRPr="00CE559A">
        <w:rPr>
          <w:i/>
          <w:iCs/>
        </w:rPr>
        <w:fldChar w:fldCharType="end"/>
      </w:r>
      <w:r w:rsidR="00BA5698" w:rsidRPr="00CE559A">
        <w:rPr>
          <w:i/>
          <w:iCs/>
        </w:rPr>
        <w:t xml:space="preserve"> </w:t>
      </w:r>
      <w:r w:rsidR="005A28F2" w:rsidRPr="00CE559A">
        <w:t xml:space="preserve">a </w:t>
      </w:r>
      <w:r w:rsidR="00E25077" w:rsidRPr="00CE559A">
        <w:t>megoldás</w:t>
      </w:r>
      <w:r w:rsidR="005A28F2" w:rsidRPr="00CE559A">
        <w:t xml:space="preserve"> felépítését egy képzeletbeli vállalat</w:t>
      </w:r>
      <w:r w:rsidR="00CE2728" w:rsidRPr="00CE559A">
        <w:t xml:space="preserve"> példáján keresztül mutatja be.</w:t>
      </w:r>
      <w:r w:rsidR="00D60527" w:rsidRPr="00CE559A">
        <w:t xml:space="preserve"> A vállalatnál dolgoznak alkalmazottak</w:t>
      </w:r>
      <w:r w:rsidR="00281E78" w:rsidRPr="00CE559A">
        <w:t xml:space="preserve">, illetve vannak </w:t>
      </w:r>
      <w:r w:rsidR="009900EE" w:rsidRPr="00CE559A">
        <w:t xml:space="preserve">más / </w:t>
      </w:r>
      <w:r w:rsidR="00281E78" w:rsidRPr="00CE559A">
        <w:t xml:space="preserve">magasabb, pozícióban dolgozó </w:t>
      </w:r>
      <w:r w:rsidR="00910C7A" w:rsidRPr="00CE559A">
        <w:t xml:space="preserve">emberek, például </w:t>
      </w:r>
      <w:r w:rsidR="007D6702" w:rsidRPr="00CE559A">
        <w:t xml:space="preserve">menedzsment tagok vagy </w:t>
      </w:r>
      <w:r w:rsidR="00910C7A" w:rsidRPr="00CE559A">
        <w:t xml:space="preserve">a biztonsági vezető (CSO, </w:t>
      </w:r>
      <w:proofErr w:type="spellStart"/>
      <w:r w:rsidR="00910C7A" w:rsidRPr="00CE559A">
        <w:t>Chief</w:t>
      </w:r>
      <w:proofErr w:type="spellEnd"/>
      <w:r w:rsidR="00910C7A" w:rsidRPr="00CE559A">
        <w:t xml:space="preserve"> </w:t>
      </w:r>
      <w:proofErr w:type="spellStart"/>
      <w:r w:rsidR="00910C7A" w:rsidRPr="00CE559A">
        <w:t>Security</w:t>
      </w:r>
      <w:proofErr w:type="spellEnd"/>
      <w:r w:rsidR="00910C7A" w:rsidRPr="00CE559A">
        <w:t xml:space="preserve"> </w:t>
      </w:r>
      <w:proofErr w:type="spellStart"/>
      <w:r w:rsidR="00910C7A" w:rsidRPr="00CE559A">
        <w:t>Officer</w:t>
      </w:r>
      <w:proofErr w:type="spellEnd"/>
      <w:r w:rsidR="00910C7A" w:rsidRPr="00CE559A">
        <w:t>).</w:t>
      </w:r>
      <w:r w:rsidR="009900EE" w:rsidRPr="00CE559A">
        <w:t xml:space="preserve"> </w:t>
      </w:r>
      <w:r w:rsidR="00A40ED6" w:rsidRPr="00CE559A">
        <w:t xml:space="preserve">Az alkalmazottak </w:t>
      </w:r>
      <w:r w:rsidR="00A9147F" w:rsidRPr="00CE559A">
        <w:t>teljes köréből jelenleg csak az a részhalmaz a</w:t>
      </w:r>
      <w:r w:rsidR="00A027DB" w:rsidRPr="00CE559A">
        <w:t xml:space="preserve"> releváns, akik valamilyen Linux disztribúciót használnak munkavégzéshez.</w:t>
      </w:r>
      <w:r w:rsidR="00E73C93" w:rsidRPr="00CE559A">
        <w:t xml:space="preserve"> Az alkalmazottak számítógépére </w:t>
      </w:r>
      <w:r w:rsidR="00845E83" w:rsidRPr="00CE559A">
        <w:t xml:space="preserve">kerül telepítésre az </w:t>
      </w:r>
      <w:r w:rsidR="00845E83" w:rsidRPr="00CE559A">
        <w:rPr>
          <w:b/>
          <w:bCs/>
        </w:rPr>
        <w:t>adatgyűjtő kliens</w:t>
      </w:r>
      <w:r w:rsidR="00845E83" w:rsidRPr="00CE559A">
        <w:t xml:space="preserve"> alkalmazás.</w:t>
      </w:r>
      <w:r w:rsidR="00AC7B54" w:rsidRPr="00CE559A">
        <w:t xml:space="preserve"> Ez az alkalmazás a háttérben fut, </w:t>
      </w:r>
      <w:r w:rsidR="00117865" w:rsidRPr="00CE559A">
        <w:t>az alkalmazottak</w:t>
      </w:r>
      <w:r w:rsidR="005C0F62" w:rsidRPr="00CE559A">
        <w:t xml:space="preserve"> számára</w:t>
      </w:r>
      <w:r w:rsidR="00EF21D5" w:rsidRPr="00CE559A">
        <w:t xml:space="preserve"> transzparens módon (nincs semmilyen teendőjük vele, nem akadályozza őket a munkavégzésben).</w:t>
      </w:r>
      <w:r w:rsidR="002C2979" w:rsidRPr="00CE559A">
        <w:t xml:space="preserve"> </w:t>
      </w:r>
      <w:r w:rsidR="00D3099C" w:rsidRPr="00CE559A">
        <w:t xml:space="preserve">A vállalat alkalmazottjai </w:t>
      </w:r>
      <w:r w:rsidR="002E6CB8" w:rsidRPr="00CE559A">
        <w:t>a napi teendőik során</w:t>
      </w:r>
      <w:r w:rsidR="000D5ACC" w:rsidRPr="00CE559A">
        <w:t xml:space="preserve"> kurzormozgás adatokat generálnak, amit a kliens alkalmazás </w:t>
      </w:r>
      <w:r w:rsidR="00896C83" w:rsidRPr="00CE559A">
        <w:t xml:space="preserve">továbbít az </w:t>
      </w:r>
      <w:r w:rsidR="00896C83" w:rsidRPr="00CE559A">
        <w:rPr>
          <w:b/>
          <w:bCs/>
        </w:rPr>
        <w:t>alkalmazás szervernek</w:t>
      </w:r>
      <w:r w:rsidR="00896C83" w:rsidRPr="00CE559A">
        <w:t>.</w:t>
      </w:r>
      <w:r w:rsidR="00AB60BE" w:rsidRPr="00CE559A">
        <w:t xml:space="preserve"> A szerver</w:t>
      </w:r>
      <w:r w:rsidR="005A44A4" w:rsidRPr="00CE559A">
        <w:t xml:space="preserve">en a beérkező adatok </w:t>
      </w:r>
      <w:r w:rsidR="00ED5C46" w:rsidRPr="00CE559A">
        <w:t>különféle ellenőrzéseken mennek keresztül</w:t>
      </w:r>
      <w:r w:rsidR="003E623D" w:rsidRPr="00CE559A">
        <w:t xml:space="preserve">, </w:t>
      </w:r>
      <w:r w:rsidR="00CA3B6D" w:rsidRPr="00CE559A">
        <w:t xml:space="preserve">ezután a szerver egy </w:t>
      </w:r>
      <w:r w:rsidR="00CA3B6D" w:rsidRPr="00CE559A">
        <w:rPr>
          <w:b/>
          <w:bCs/>
        </w:rPr>
        <w:t>adatbázisba</w:t>
      </w:r>
      <w:r w:rsidR="00CA3B6D" w:rsidRPr="00CE559A">
        <w:t xml:space="preserve"> </w:t>
      </w:r>
      <w:r w:rsidR="00FF0208" w:rsidRPr="00CE559A">
        <w:t>ment</w:t>
      </w:r>
      <w:r w:rsidR="00CA3B6D" w:rsidRPr="00CE559A">
        <w:t xml:space="preserve">i a </w:t>
      </w:r>
      <w:r w:rsidR="00842E01" w:rsidRPr="00CE559A">
        <w:t>kurzor</w:t>
      </w:r>
      <w:r w:rsidR="00CA3B6D" w:rsidRPr="00CE559A">
        <w:t>mozgás</w:t>
      </w:r>
      <w:r w:rsidR="00520DBA" w:rsidRPr="00CE559A">
        <w:t xml:space="preserve"> </w:t>
      </w:r>
      <w:r w:rsidR="00CA3B6D" w:rsidRPr="00CE559A">
        <w:t>adatokat.</w:t>
      </w:r>
      <w:r w:rsidR="00D22146" w:rsidRPr="00CE559A">
        <w:t xml:space="preserve"> </w:t>
      </w:r>
      <w:r w:rsidR="00F80FA5" w:rsidRPr="00CE559A">
        <w:t xml:space="preserve">Miután egy alkalmazotthoz kellő mennyiségű </w:t>
      </w:r>
      <w:r w:rsidR="00E1376B" w:rsidRPr="00CE559A">
        <w:t>mozgás adat gyűlt össze</w:t>
      </w:r>
      <w:r w:rsidR="002918EE" w:rsidRPr="00CE559A">
        <w:t xml:space="preserve">, a szerver egy </w:t>
      </w:r>
      <w:r w:rsidR="00201185" w:rsidRPr="00CE559A">
        <w:t xml:space="preserve">hívást indít a </w:t>
      </w:r>
      <w:r w:rsidR="00FB22CF" w:rsidRPr="00CE559A">
        <w:rPr>
          <w:b/>
          <w:bCs/>
        </w:rPr>
        <w:t>kiértékelő szoftver</w:t>
      </w:r>
      <w:r w:rsidR="00FB22CF" w:rsidRPr="00CE559A">
        <w:t xml:space="preserve"> felé, amely egy </w:t>
      </w:r>
      <w:proofErr w:type="spellStart"/>
      <w:r w:rsidR="00FB22CF" w:rsidRPr="00CE559A">
        <w:t>biometrikus</w:t>
      </w:r>
      <w:proofErr w:type="spellEnd"/>
      <w:r w:rsidR="00FB22CF" w:rsidRPr="00CE559A">
        <w:t xml:space="preserve"> profilt épít </w:t>
      </w:r>
      <w:r w:rsidR="006F2A58" w:rsidRPr="00CE559A">
        <w:t>az adatokból.</w:t>
      </w:r>
      <w:r w:rsidR="00E87476" w:rsidRPr="00CE559A">
        <w:t xml:space="preserve"> A kiértékelő szoftver nem része a diplomamunkának, ezt egy külső szolgáltatásként használja az alkalmazás.</w:t>
      </w:r>
      <w:r w:rsidR="00261141" w:rsidRPr="00CE559A">
        <w:t xml:space="preserve"> </w:t>
      </w:r>
      <w:r w:rsidR="00DA769F" w:rsidRPr="00CE559A">
        <w:t xml:space="preserve">Amennyiben </w:t>
      </w:r>
      <w:r w:rsidR="00261141" w:rsidRPr="00CE559A">
        <w:t xml:space="preserve">egy </w:t>
      </w:r>
      <w:r w:rsidR="00DA769F" w:rsidRPr="00CE559A">
        <w:t xml:space="preserve">alkalmazott már rendelkezik </w:t>
      </w:r>
      <w:proofErr w:type="spellStart"/>
      <w:r w:rsidR="00DA769F" w:rsidRPr="00CE559A">
        <w:t>biometrikus</w:t>
      </w:r>
      <w:proofErr w:type="spellEnd"/>
      <w:r w:rsidR="00DA769F" w:rsidRPr="00CE559A">
        <w:t xml:space="preserve"> profillal, az újonnan generált kurzormozgás adatokat</w:t>
      </w:r>
      <w:r w:rsidR="004919C6" w:rsidRPr="00CE559A">
        <w:t xml:space="preserve"> a kiértékelő szoftver </w:t>
      </w:r>
      <w:r w:rsidR="002543FB" w:rsidRPr="00CE559A">
        <w:t>verifikálja</w:t>
      </w:r>
      <w:r w:rsidR="003A67B1" w:rsidRPr="00CE559A">
        <w:t xml:space="preserve"> (azaz eldönti, hogy </w:t>
      </w:r>
      <w:r w:rsidR="00000BC1" w:rsidRPr="00CE559A">
        <w:t xml:space="preserve">mennyire valószínű az, hogy </w:t>
      </w:r>
      <w:r w:rsidR="003A67B1" w:rsidRPr="00CE559A">
        <w:t xml:space="preserve">az új mozgás adat </w:t>
      </w:r>
      <w:r w:rsidR="00000BC1" w:rsidRPr="00CE559A">
        <w:t>az adott felhasználótól származik és nem valaki mástól).</w:t>
      </w:r>
      <w:r w:rsidR="004C1E14" w:rsidRPr="00CE559A">
        <w:t xml:space="preserve"> </w:t>
      </w:r>
      <w:r w:rsidR="00345D09" w:rsidRPr="00CE559A">
        <w:t xml:space="preserve">Az alkalmazás szerver a verifikáció eredményét </w:t>
      </w:r>
      <w:r w:rsidR="00B57541" w:rsidRPr="00CE559A">
        <w:t>továbbítja a kliens alkalmazások</w:t>
      </w:r>
      <w:r w:rsidR="00D3574C" w:rsidRPr="00CE559A">
        <w:t xml:space="preserve">nak, amelyek az adott konfigurációtól függően </w:t>
      </w:r>
      <w:r w:rsidR="00EE34CA" w:rsidRPr="00CE559A">
        <w:t>képesek a munkamenet felfüggesztésére (azaz a felhasználó kizárására), amennyiben a verifikáció eredménye nem megfelelő.</w:t>
      </w:r>
    </w:p>
    <w:p w14:paraId="328C5365" w14:textId="5522ACF9" w:rsidR="00A048CA" w:rsidRPr="00CE559A" w:rsidRDefault="008B05BE" w:rsidP="00A048CA">
      <w:pPr>
        <w:ind w:firstLine="0"/>
      </w:pPr>
      <w:r w:rsidRPr="00CE559A">
        <w:rPr>
          <w:noProof/>
        </w:rPr>
        <w:lastRenderedPageBreak/>
        <w:drawing>
          <wp:anchor distT="0" distB="0" distL="114300" distR="114300" simplePos="0" relativeHeight="251639808" behindDoc="0" locked="0" layoutInCell="1" allowOverlap="1" wp14:anchorId="46D61397" wp14:editId="46FFC902">
            <wp:simplePos x="0" y="0"/>
            <wp:positionH relativeFrom="column">
              <wp:posOffset>-268605</wp:posOffset>
            </wp:positionH>
            <wp:positionV relativeFrom="paragraph">
              <wp:posOffset>230505</wp:posOffset>
            </wp:positionV>
            <wp:extent cx="5726430" cy="7321550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732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7A360882">
          <v:shape id="_x0000_s1042" type="#_x0000_t202" style="position:absolute;left:0;text-align:left;margin-left:-.05pt;margin-top:599.15pt;width:425.05pt;height:35.25pt;z-index:251665408;mso-position-horizontal-relative:text;mso-position-vertical-relative:text" stroked="f">
            <v:textbox style="mso-next-textbox:#_x0000_s1042;mso-fit-shape-to-text:t" inset="0,0,0,0">
              <w:txbxContent>
                <w:bookmarkStart w:id="34" w:name="_Ref117772767"/>
                <w:p w14:paraId="05F15C8A" w14:textId="6ECB51C7" w:rsidR="0020116D" w:rsidRPr="0020116D" w:rsidRDefault="0020116D" w:rsidP="00970B78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795B10">
                    <w:rPr>
                      <w:noProof/>
                    </w:rPr>
                    <w:t>8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 A </w:t>
                  </w:r>
                  <w:r w:rsidR="008D20E8">
                    <w:t>megoldás</w:t>
                  </w:r>
                  <w:r>
                    <w:t xml:space="preserve"> architektúrája</w:t>
                  </w:r>
                  <w:bookmarkEnd w:id="34"/>
                </w:p>
              </w:txbxContent>
            </v:textbox>
            <w10:wrap type="topAndBottom"/>
          </v:shape>
        </w:pict>
      </w:r>
    </w:p>
    <w:p w14:paraId="2E52C0D2" w14:textId="77777777" w:rsidR="00A048CA" w:rsidRPr="00CE559A" w:rsidRDefault="00A048CA">
      <w:pPr>
        <w:spacing w:after="0" w:line="240" w:lineRule="auto"/>
        <w:ind w:firstLine="0"/>
        <w:jc w:val="left"/>
      </w:pPr>
      <w:r w:rsidRPr="00CE559A">
        <w:br w:type="page"/>
      </w:r>
    </w:p>
    <w:p w14:paraId="0E0765DB" w14:textId="3896C3D2" w:rsidR="006439CD" w:rsidRPr="00CE559A" w:rsidRDefault="008B05BE" w:rsidP="00A22113">
      <w:pPr>
        <w:spacing w:after="0" w:line="240" w:lineRule="auto"/>
        <w:jc w:val="left"/>
      </w:pPr>
      <w:r w:rsidRPr="00CE559A">
        <w:lastRenderedPageBreak/>
        <w:t>A vállalatnál dolgoz</w:t>
      </w:r>
      <w:r w:rsidR="00CC1812" w:rsidRPr="00CE559A">
        <w:t>nak</w:t>
      </w:r>
      <w:r w:rsidRPr="00CE559A">
        <w:t xml:space="preserve"> egyéb, nem alkalmazotti pozícióban dolgozó személyek,</w:t>
      </w:r>
      <w:r w:rsidR="00A048CA" w:rsidRPr="00CE559A">
        <w:t xml:space="preserve"> </w:t>
      </w:r>
      <w:r w:rsidRPr="00CE559A">
        <w:t>akik</w:t>
      </w:r>
      <w:r w:rsidR="00A048CA" w:rsidRPr="00CE559A">
        <w:t xml:space="preserve"> szeretnének</w:t>
      </w:r>
      <w:r w:rsidR="00B337AC" w:rsidRPr="00CE559A">
        <w:t xml:space="preserve"> egy képet kapni</w:t>
      </w:r>
      <w:r w:rsidR="00FA3CA3" w:rsidRPr="00CE559A">
        <w:t xml:space="preserve"> rendszer működéséről</w:t>
      </w:r>
      <w:r w:rsidR="005D7666" w:rsidRPr="00CE559A">
        <w:t>. Ezt a webes vékonykliens alkalmazáson keresztül tehetik meg, amelynek az eléréséhez elegendő egy webböngésző.</w:t>
      </w:r>
      <w:r w:rsidR="00B163E2" w:rsidRPr="00CE559A">
        <w:t xml:space="preserve"> Itt különféle </w:t>
      </w:r>
      <w:r w:rsidR="00A5154A" w:rsidRPr="00CE559A">
        <w:t xml:space="preserve">statisztikákat tudnak </w:t>
      </w:r>
      <w:r w:rsidR="00425C85" w:rsidRPr="00CE559A">
        <w:t xml:space="preserve">elérni a rendszer aktuális állapotával kapcsolatban, mint például a felhasználok </w:t>
      </w:r>
      <w:r w:rsidR="00F20E39" w:rsidRPr="00CE559A">
        <w:t>adatai</w:t>
      </w:r>
      <w:r w:rsidR="00425C85" w:rsidRPr="00CE559A">
        <w:t xml:space="preserve">, </w:t>
      </w:r>
      <w:r w:rsidR="00991BAA" w:rsidRPr="00CE559A">
        <w:t>biztonsági incidensek</w:t>
      </w:r>
      <w:r w:rsidR="00F20E39" w:rsidRPr="00CE559A">
        <w:t xml:space="preserve"> vagy a gyűjtött adat</w:t>
      </w:r>
      <w:r w:rsidR="00F54C11" w:rsidRPr="00CE559A">
        <w:t xml:space="preserve"> mennyiségének időbe</w:t>
      </w:r>
      <w:r w:rsidR="000241CD" w:rsidRPr="00CE559A">
        <w:t>l</w:t>
      </w:r>
      <w:r w:rsidR="00F54C11" w:rsidRPr="00CE559A">
        <w:t>i eloszlása.</w:t>
      </w:r>
      <w:r w:rsidR="00060149" w:rsidRPr="00CE559A">
        <w:t xml:space="preserve"> </w:t>
      </w:r>
      <w:r w:rsidR="00F434F7" w:rsidRPr="00CE559A">
        <w:t>A vékonykliens alkalmazáson l</w:t>
      </w:r>
      <w:r w:rsidR="00060149" w:rsidRPr="00CE559A">
        <w:t>ehetőség</w:t>
      </w:r>
      <w:r w:rsidR="00E75E54" w:rsidRPr="00CE559A">
        <w:t xml:space="preserve"> </w:t>
      </w:r>
      <w:r w:rsidR="00060149" w:rsidRPr="00CE559A">
        <w:t>van a rendszer</w:t>
      </w:r>
      <w:r w:rsidR="005132BC" w:rsidRPr="00CE559A">
        <w:t>rel</w:t>
      </w:r>
      <w:r w:rsidR="00060149" w:rsidRPr="00CE559A">
        <w:t xml:space="preserve"> </w:t>
      </w:r>
      <w:r w:rsidR="00D267E2" w:rsidRPr="00CE559A">
        <w:t>kapcsolatos statisztikák</w:t>
      </w:r>
      <w:r w:rsidR="00CA0DB3" w:rsidRPr="00CE559A">
        <w:t>,</w:t>
      </w:r>
      <w:r w:rsidR="00D267E2" w:rsidRPr="00CE559A">
        <w:t xml:space="preserve"> illetve felhasználóspecifikus statisztikák böngészésére.</w:t>
      </w:r>
    </w:p>
    <w:p w14:paraId="2216A5D7" w14:textId="4EEB79D0" w:rsidR="00395794" w:rsidRPr="00CE559A" w:rsidRDefault="00B60578" w:rsidP="00395794">
      <w:pPr>
        <w:pStyle w:val="Cmsor2"/>
      </w:pPr>
      <w:bookmarkStart w:id="35" w:name="_Toc120051559"/>
      <w:r w:rsidRPr="00CE559A">
        <w:t>Komponensek kommunikációja</w:t>
      </w:r>
      <w:bookmarkEnd w:id="35"/>
    </w:p>
    <w:p w14:paraId="1ED1F579" w14:textId="125D8FBA" w:rsidR="00FB73BD" w:rsidRPr="00CE559A" w:rsidRDefault="00464D84" w:rsidP="00D66565">
      <w:r w:rsidRPr="00CE559A">
        <w:rPr>
          <w:noProof/>
        </w:rPr>
        <w:drawing>
          <wp:anchor distT="0" distB="0" distL="114300" distR="114300" simplePos="0" relativeHeight="251640832" behindDoc="0" locked="0" layoutInCell="1" allowOverlap="1" wp14:anchorId="4F7B7D97" wp14:editId="5DCF3920">
            <wp:simplePos x="0" y="0"/>
            <wp:positionH relativeFrom="column">
              <wp:posOffset>93980</wp:posOffset>
            </wp:positionH>
            <wp:positionV relativeFrom="paragraph">
              <wp:posOffset>2517775</wp:posOffset>
            </wp:positionV>
            <wp:extent cx="5391785" cy="3495040"/>
            <wp:effectExtent l="0" t="0" r="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noProof/>
        </w:rPr>
        <w:pict w14:anchorId="23F770F1">
          <v:shape id="_x0000_s1044" type="#_x0000_t202" style="position:absolute;left:0;text-align:left;margin-left:10.6pt;margin-top:475.8pt;width:424.55pt;height:35.25pt;z-index:251666432;mso-position-horizontal-relative:text;mso-position-vertical-relative:text" stroked="f">
            <v:textbox style="mso-next-textbox:#_x0000_s1044;mso-fit-shape-to-text:t" inset="0,0,0,0">
              <w:txbxContent>
                <w:bookmarkStart w:id="36" w:name="_Ref117854562"/>
                <w:p w14:paraId="66B49CD3" w14:textId="1A83B996" w:rsidR="0089224C" w:rsidRPr="0089224C" w:rsidRDefault="0089224C" w:rsidP="00970B78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795B10">
                    <w:rPr>
                      <w:noProof/>
                    </w:rPr>
                    <w:t>9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</w:t>
                  </w:r>
                  <w:bookmarkEnd w:id="36"/>
                  <w:r>
                    <w:t xml:space="preserve"> Komponensek kommunikációja</w:t>
                  </w:r>
                </w:p>
              </w:txbxContent>
            </v:textbox>
            <w10:wrap type="topAndBottom"/>
          </v:shape>
        </w:pict>
      </w:r>
      <w:r w:rsidR="00884F07" w:rsidRPr="00CE559A">
        <w:t xml:space="preserve">A </w:t>
      </w:r>
      <w:r w:rsidR="00A63539" w:rsidRPr="00CE559A">
        <w:rPr>
          <w:i/>
          <w:iCs/>
        </w:rPr>
        <w:fldChar w:fldCharType="begin"/>
      </w:r>
      <w:r w:rsidR="00A63539" w:rsidRPr="00CE559A">
        <w:rPr>
          <w:i/>
          <w:iCs/>
        </w:rPr>
        <w:instrText xml:space="preserve"> REF _Ref117854562 \h  \* MERGEFORMAT </w:instrText>
      </w:r>
      <w:r w:rsidR="00A63539" w:rsidRPr="00CE559A">
        <w:rPr>
          <w:i/>
          <w:iCs/>
        </w:rPr>
      </w:r>
      <w:r w:rsidR="00A63539" w:rsidRPr="00CE559A">
        <w:rPr>
          <w:i/>
          <w:iCs/>
        </w:rPr>
        <w:fldChar w:fldCharType="separate"/>
      </w:r>
      <w:r w:rsidR="007D6599" w:rsidRPr="007D6599">
        <w:rPr>
          <w:i/>
          <w:iCs/>
          <w:noProof/>
        </w:rPr>
        <w:t>9.</w:t>
      </w:r>
      <w:r w:rsidR="007D6599" w:rsidRPr="007D6599">
        <w:rPr>
          <w:i/>
          <w:iCs/>
        </w:rPr>
        <w:t xml:space="preserve"> ábra</w:t>
      </w:r>
      <w:r w:rsidR="00A63539" w:rsidRPr="00CE559A">
        <w:rPr>
          <w:i/>
          <w:iCs/>
        </w:rPr>
        <w:fldChar w:fldCharType="end"/>
      </w:r>
      <w:r w:rsidR="00884F07" w:rsidRPr="00CE559A">
        <w:rPr>
          <w:i/>
          <w:iCs/>
        </w:rPr>
        <w:t xml:space="preserve"> </w:t>
      </w:r>
      <w:r w:rsidR="00CB20BF" w:rsidRPr="00CE559A">
        <w:t xml:space="preserve">az alkalmazás komponensek </w:t>
      </w:r>
      <w:r w:rsidR="004E50C5" w:rsidRPr="00CE559A">
        <w:t>egymással való kommunikációja látható.</w:t>
      </w:r>
      <w:r w:rsidR="00FB25D0" w:rsidRPr="00CE559A">
        <w:t xml:space="preserve"> A</w:t>
      </w:r>
      <w:r w:rsidR="00A454B1" w:rsidRPr="00CE559A">
        <w:t xml:space="preserve"> kliens szoftverek, az adatbázis, illetve a kiértékelő szoftver egymással nem kommunikálnak</w:t>
      </w:r>
      <w:r w:rsidR="0030143A" w:rsidRPr="00CE559A">
        <w:t>, csak az alkalmazás szerverrel.</w:t>
      </w:r>
      <w:r w:rsidR="007F1658" w:rsidRPr="00CE559A">
        <w:t xml:space="preserve"> A kommunikáció az alkalmazás komponensek között HTTP / HTTPS protokollon keresztül történik</w:t>
      </w:r>
      <w:r w:rsidR="00A52566" w:rsidRPr="00CE559A">
        <w:t xml:space="preserve">. Az </w:t>
      </w:r>
      <w:r w:rsidR="000D5713" w:rsidRPr="00CE559A">
        <w:t xml:space="preserve">egyes HTTP / HTTPS kérések során az </w:t>
      </w:r>
      <w:r w:rsidR="00A52566" w:rsidRPr="00CE559A">
        <w:t>adatok JSON fájlformátumba</w:t>
      </w:r>
      <w:r w:rsidR="000D5713" w:rsidRPr="00CE559A">
        <w:t>n utaznak.</w:t>
      </w:r>
      <w:r w:rsidR="00C17BC9" w:rsidRPr="00CE559A">
        <w:t xml:space="preserve"> Az alkalmazás szerver által nyújtott API (</w:t>
      </w:r>
      <w:proofErr w:type="spellStart"/>
      <w:r w:rsidR="00C17BC9" w:rsidRPr="00CE559A">
        <w:t>Application</w:t>
      </w:r>
      <w:proofErr w:type="spellEnd"/>
      <w:r w:rsidR="00C17BC9" w:rsidRPr="00CE559A">
        <w:t xml:space="preserve"> </w:t>
      </w:r>
      <w:proofErr w:type="spellStart"/>
      <w:r w:rsidR="00C17BC9" w:rsidRPr="00CE559A">
        <w:t>Programming</w:t>
      </w:r>
      <w:proofErr w:type="spellEnd"/>
      <w:r w:rsidR="00C17BC9" w:rsidRPr="00CE559A">
        <w:t xml:space="preserve"> </w:t>
      </w:r>
      <w:proofErr w:type="spellStart"/>
      <w:r w:rsidR="00C17BC9" w:rsidRPr="00CE559A">
        <w:t>Interface</w:t>
      </w:r>
      <w:proofErr w:type="spellEnd"/>
      <w:r w:rsidR="00C17BC9" w:rsidRPr="00CE559A">
        <w:t>) részletes dokumentációja a</w:t>
      </w:r>
      <w:r w:rsidR="003458F4" w:rsidRPr="00CE559A">
        <w:t xml:space="preserve"> </w:t>
      </w:r>
      <w:r w:rsidR="003458F4" w:rsidRPr="00CE559A">
        <w:rPr>
          <w:i/>
          <w:iCs/>
        </w:rPr>
        <w:fldChar w:fldCharType="begin"/>
      </w:r>
      <w:r w:rsidR="003458F4" w:rsidRPr="00CE559A">
        <w:rPr>
          <w:i/>
          <w:iCs/>
        </w:rPr>
        <w:instrText xml:space="preserve"> REF _Ref117780786 \h  \* MERGEFORMAT </w:instrText>
      </w:r>
      <w:r w:rsidR="003458F4" w:rsidRPr="00CE559A">
        <w:rPr>
          <w:i/>
          <w:iCs/>
        </w:rPr>
      </w:r>
      <w:r w:rsidR="003458F4" w:rsidRPr="00CE559A">
        <w:rPr>
          <w:i/>
          <w:iCs/>
        </w:rPr>
        <w:fldChar w:fldCharType="separate"/>
      </w:r>
      <w:r w:rsidR="007D6599" w:rsidRPr="007D6599">
        <w:rPr>
          <w:i/>
          <w:iCs/>
        </w:rPr>
        <w:t>Az alkalmazás</w:t>
      </w:r>
      <w:r w:rsidR="007D6599" w:rsidRPr="00CE559A">
        <w:t xml:space="preserve"> szerver</w:t>
      </w:r>
      <w:r w:rsidR="003458F4" w:rsidRPr="00CE559A">
        <w:rPr>
          <w:i/>
          <w:iCs/>
        </w:rPr>
        <w:fldChar w:fldCharType="end"/>
      </w:r>
      <w:r w:rsidR="003458F4" w:rsidRPr="00CE559A">
        <w:rPr>
          <w:i/>
          <w:iCs/>
        </w:rPr>
        <w:t xml:space="preserve"> </w:t>
      </w:r>
      <w:r w:rsidR="007B5A19" w:rsidRPr="00CE559A">
        <w:t>olvasható.</w:t>
      </w:r>
      <w:r w:rsidR="00360AC3" w:rsidRPr="00CE559A">
        <w:t xml:space="preserve"> Az alkalmazás szerver az adatbázissal TCP protokollon keresztül kommunikál, a</w:t>
      </w:r>
      <w:r w:rsidR="004424A7" w:rsidRPr="00CE559A">
        <w:t>z adatbázis</w:t>
      </w:r>
      <w:r w:rsidR="00360AC3" w:rsidRPr="00CE559A">
        <w:t xml:space="preserve"> lekérdezés</w:t>
      </w:r>
      <w:r w:rsidR="004424A7" w:rsidRPr="00CE559A">
        <w:t>ek</w:t>
      </w:r>
      <w:r w:rsidR="00360AC3" w:rsidRPr="00CE559A">
        <w:t xml:space="preserve"> SQL</w:t>
      </w:r>
      <w:r w:rsidR="004424A7" w:rsidRPr="00CE559A">
        <w:t xml:space="preserve"> nyelven vannak megfogalmazva</w:t>
      </w:r>
      <w:r w:rsidR="00360AC3" w:rsidRPr="00CE559A">
        <w:t>.</w:t>
      </w:r>
    </w:p>
    <w:p w14:paraId="3179FE63" w14:textId="44D437AB" w:rsidR="000C0CC7" w:rsidRPr="00CE559A" w:rsidRDefault="000C0CC7" w:rsidP="000C0CC7">
      <w:pPr>
        <w:pStyle w:val="Cmsor1"/>
      </w:pPr>
      <w:bookmarkStart w:id="37" w:name="_Toc120051560"/>
      <w:r w:rsidRPr="00CE559A">
        <w:lastRenderedPageBreak/>
        <w:t>Linux kliens alkalmazás</w:t>
      </w:r>
      <w:bookmarkEnd w:id="37"/>
    </w:p>
    <w:p w14:paraId="1C6870D7" w14:textId="485F5442" w:rsidR="006D73C9" w:rsidRPr="00CE559A" w:rsidRDefault="00363510" w:rsidP="006D73C9">
      <w:r w:rsidRPr="00CE559A">
        <w:t xml:space="preserve">Ennek a fejezetnek a célja </w:t>
      </w:r>
      <w:r w:rsidR="00BF5118" w:rsidRPr="00CE559A">
        <w:t xml:space="preserve">a natív </w:t>
      </w:r>
      <w:r w:rsidR="0062584F" w:rsidRPr="00CE559A">
        <w:t>L</w:t>
      </w:r>
      <w:r w:rsidR="00BF5118" w:rsidRPr="00CE559A">
        <w:t>inux kliens kurzormozgás adatgyűjtő és munkamenet zároló alkalmazás</w:t>
      </w:r>
      <w:r w:rsidR="00D373CA" w:rsidRPr="00CE559A">
        <w:t xml:space="preserve"> részletes dokumentációja, a felmerülő tervezői döntések megindok</w:t>
      </w:r>
      <w:r w:rsidR="00F70FAF" w:rsidRPr="00CE559A">
        <w:t>l</w:t>
      </w:r>
      <w:r w:rsidR="00D373CA" w:rsidRPr="00CE559A">
        <w:t>ása.</w:t>
      </w:r>
    </w:p>
    <w:p w14:paraId="0C303D53" w14:textId="1FDCFD92" w:rsidR="004B17AF" w:rsidRPr="00CE559A" w:rsidRDefault="004B17AF" w:rsidP="004B17AF">
      <w:pPr>
        <w:pStyle w:val="Cmsor2"/>
      </w:pPr>
      <w:bookmarkStart w:id="38" w:name="_Toc120051561"/>
      <w:r w:rsidRPr="00CE559A">
        <w:t>Követelmények</w:t>
      </w:r>
      <w:bookmarkEnd w:id="38"/>
    </w:p>
    <w:p w14:paraId="7BF88D06" w14:textId="56A1F7D7" w:rsidR="004B17AF" w:rsidRPr="00CE559A" w:rsidRDefault="00BF4DCE" w:rsidP="004B17AF">
      <w:r w:rsidRPr="00CE559A">
        <w:t>Az alkalmazás tervezése során</w:t>
      </w:r>
      <w:r w:rsidR="00AD7542" w:rsidRPr="00CE559A">
        <w:t xml:space="preserve"> több előzetes követelmény merült fel</w:t>
      </w:r>
      <w:r w:rsidR="007C7278" w:rsidRPr="00CE559A">
        <w:t>, amelyek befolyásolták a tervezői döntéseket. Ezek a következők voltak:</w:t>
      </w:r>
    </w:p>
    <w:p w14:paraId="7EABA33A" w14:textId="77777777" w:rsidR="0003143C" w:rsidRPr="00CE559A" w:rsidRDefault="0003143C" w:rsidP="0003143C">
      <w:pPr>
        <w:ind w:left="720" w:hanging="720"/>
      </w:pPr>
      <w:r w:rsidRPr="00CE559A">
        <w:t>R1</w:t>
      </w:r>
      <w:r w:rsidRPr="00CE559A">
        <w:tab/>
      </w:r>
      <w:r w:rsidR="004122A7" w:rsidRPr="00CE559A">
        <w:t xml:space="preserve">Az </w:t>
      </w:r>
      <w:r w:rsidR="002E6EE9" w:rsidRPr="00CE559A">
        <w:t xml:space="preserve">alkalmazás </w:t>
      </w:r>
      <w:r w:rsidR="006C7D41" w:rsidRPr="00CE559A">
        <w:t xml:space="preserve">legyen </w:t>
      </w:r>
      <w:r w:rsidR="002E6EE9" w:rsidRPr="00CE559A">
        <w:t>képes</w:t>
      </w:r>
      <w:r w:rsidR="00D00DB8" w:rsidRPr="00CE559A">
        <w:t xml:space="preserve"> GUI-</w:t>
      </w:r>
      <w:proofErr w:type="spellStart"/>
      <w:r w:rsidR="00D00DB8" w:rsidRPr="00CE559A">
        <w:t>val</w:t>
      </w:r>
      <w:proofErr w:type="spellEnd"/>
      <w:r w:rsidR="00D00DB8" w:rsidRPr="00CE559A">
        <w:t xml:space="preserve"> rendelkező natív Linux operáci</w:t>
      </w:r>
      <w:r w:rsidR="0050469C" w:rsidRPr="00CE559A">
        <w:t>ós rendszeren kurzormozgás adatot gyűjteni különböző beviteli eszközöktől.</w:t>
      </w:r>
    </w:p>
    <w:p w14:paraId="0612722E" w14:textId="304809F6" w:rsidR="00F4693C" w:rsidRPr="00CE559A" w:rsidRDefault="0003143C" w:rsidP="0003143C">
      <w:pPr>
        <w:ind w:left="720" w:hanging="720"/>
      </w:pPr>
      <w:r w:rsidRPr="00CE559A">
        <w:t>R2</w:t>
      </w:r>
      <w:r w:rsidRPr="00CE559A">
        <w:tab/>
      </w:r>
      <w:r w:rsidR="00F4693C" w:rsidRPr="00CE559A">
        <w:t>Az alkalmazás el tudja küldeni a gyűjtött adatokat az alkalmazás szervernek.</w:t>
      </w:r>
    </w:p>
    <w:p w14:paraId="227455BB" w14:textId="48A432AE" w:rsidR="00866B5E" w:rsidRPr="00CE559A" w:rsidRDefault="0003143C" w:rsidP="0003143C">
      <w:pPr>
        <w:ind w:left="720" w:hanging="720"/>
      </w:pPr>
      <w:r w:rsidRPr="00CE559A">
        <w:t>R3</w:t>
      </w:r>
      <w:r w:rsidRPr="00CE559A">
        <w:tab/>
      </w:r>
      <w:r w:rsidR="00F4693C" w:rsidRPr="00CE559A">
        <w:t xml:space="preserve">Az alkalmazás </w:t>
      </w:r>
      <w:r w:rsidR="0082359B" w:rsidRPr="00CE559A">
        <w:t>le tudja kérdezni az aktuális felhasználó státuszát az alkalmazásszervertől</w:t>
      </w:r>
      <w:r w:rsidRPr="00CE559A">
        <w:t>.</w:t>
      </w:r>
    </w:p>
    <w:p w14:paraId="5E391613" w14:textId="3B796831" w:rsidR="008C14DE" w:rsidRPr="00CE559A" w:rsidRDefault="008C14DE" w:rsidP="0003143C">
      <w:pPr>
        <w:ind w:left="720" w:hanging="720"/>
      </w:pPr>
      <w:r w:rsidRPr="00CE559A">
        <w:t>R4</w:t>
      </w:r>
      <w:r w:rsidRPr="00CE559A">
        <w:tab/>
        <w:t>Az alkalmazás meg tudja jeleníteni valamilyen formában a felhasználó státuszát.</w:t>
      </w:r>
    </w:p>
    <w:p w14:paraId="08B26DDA" w14:textId="5C7D885D" w:rsidR="00CD75C5" w:rsidRPr="00CE559A" w:rsidRDefault="004200C9" w:rsidP="004200C9">
      <w:pPr>
        <w:ind w:firstLine="0"/>
      </w:pPr>
      <w:r w:rsidRPr="00CE559A">
        <w:t>R5</w:t>
      </w:r>
      <w:r w:rsidRPr="00CE559A">
        <w:tab/>
      </w:r>
      <w:r w:rsidR="00CD75C5" w:rsidRPr="00CE559A">
        <w:t>Az alkalmazás rendelkezzen munkamenet zároló funkcionalitással.</w:t>
      </w:r>
    </w:p>
    <w:p w14:paraId="152AB152" w14:textId="020E62C6" w:rsidR="00456AAB" w:rsidRPr="00CE559A" w:rsidRDefault="004200C9" w:rsidP="004200C9">
      <w:pPr>
        <w:ind w:left="720" w:hanging="720"/>
      </w:pPr>
      <w:r w:rsidRPr="00CE559A">
        <w:t>R6</w:t>
      </w:r>
      <w:r w:rsidRPr="00CE559A">
        <w:tab/>
      </w:r>
      <w:r w:rsidR="00456AAB" w:rsidRPr="00CE559A">
        <w:t>Az alkalmazás képes platform specifikus metaadatok gyűjtésére és azok elküldésére az alkalmazás szervernek.</w:t>
      </w:r>
    </w:p>
    <w:p w14:paraId="75F29D11" w14:textId="5E561F7C" w:rsidR="008E4561" w:rsidRPr="00CE559A" w:rsidRDefault="00DC0DDA" w:rsidP="00DC0DDA">
      <w:pPr>
        <w:ind w:left="720" w:hanging="720"/>
      </w:pPr>
      <w:r w:rsidRPr="00CE559A">
        <w:t>R7</w:t>
      </w:r>
      <w:r w:rsidRPr="00CE559A">
        <w:tab/>
      </w:r>
      <w:r w:rsidR="008E4561" w:rsidRPr="00CE559A">
        <w:t>Az alkalmazásnak felhasználói felület nélkül, a háttérben kell tudnia futni, a felhasználó munkamenetének megzavarása nélkül.</w:t>
      </w:r>
    </w:p>
    <w:p w14:paraId="1C692D61" w14:textId="5C42AD27" w:rsidR="004122A7" w:rsidRPr="00CE559A" w:rsidRDefault="008738F0" w:rsidP="008738F0">
      <w:pPr>
        <w:ind w:left="720" w:hanging="720"/>
      </w:pPr>
      <w:r w:rsidRPr="00CE559A">
        <w:t>R8</w:t>
      </w:r>
      <w:r w:rsidRPr="00CE559A">
        <w:tab/>
      </w:r>
      <w:r w:rsidR="004122A7" w:rsidRPr="00CE559A">
        <w:t>Az alkalmazásnak lehetőség szerint minél nagyobb felhasználói bázist kell tudnia támogatni.</w:t>
      </w:r>
    </w:p>
    <w:p w14:paraId="0FA73356" w14:textId="77FCEF23" w:rsidR="004122A7" w:rsidRPr="00CE559A" w:rsidRDefault="00D04B73" w:rsidP="00D04B73">
      <w:pPr>
        <w:ind w:left="720" w:hanging="720"/>
      </w:pPr>
      <w:r w:rsidRPr="00CE559A">
        <w:t>R9</w:t>
      </w:r>
      <w:r w:rsidRPr="00CE559A">
        <w:tab/>
      </w:r>
      <w:r w:rsidR="00AF3F35" w:rsidRPr="00CE559A">
        <w:t>Az alkalmazás könnyen konfigurálható legyen környezeti változók és / vagy parancssori argumentumok használatával.</w:t>
      </w:r>
    </w:p>
    <w:p w14:paraId="193B70B0" w14:textId="35BCA9E8" w:rsidR="00F77C29" w:rsidRPr="00CE559A" w:rsidRDefault="009307DD" w:rsidP="00B1595B">
      <w:pPr>
        <w:pStyle w:val="Cmsor2"/>
      </w:pPr>
      <w:bookmarkStart w:id="39" w:name="_Toc120051562"/>
      <w:r w:rsidRPr="00CE559A">
        <w:t xml:space="preserve">Az alkalmazás </w:t>
      </w:r>
      <w:r w:rsidR="001B0E9A" w:rsidRPr="00CE559A">
        <w:t>felépítése</w:t>
      </w:r>
      <w:bookmarkEnd w:id="39"/>
    </w:p>
    <w:p w14:paraId="3F55E6BC" w14:textId="6CB9C6D8" w:rsidR="009307DD" w:rsidRPr="00CE559A" w:rsidRDefault="00494942" w:rsidP="009307DD">
      <w:r w:rsidRPr="00CE559A">
        <w:t xml:space="preserve">A </w:t>
      </w:r>
      <w:r w:rsidR="00171970" w:rsidRPr="00CE559A">
        <w:rPr>
          <w:i/>
          <w:iCs/>
        </w:rPr>
        <w:t>R8</w:t>
      </w:r>
      <w:r w:rsidR="00171970" w:rsidRPr="00CE559A">
        <w:t>-as követelmény</w:t>
      </w:r>
      <w:r w:rsidR="00C81BF6" w:rsidRPr="00CE559A">
        <w:t xml:space="preserve"> </w:t>
      </w:r>
      <w:r w:rsidR="00351B97" w:rsidRPr="00CE559A">
        <w:t xml:space="preserve">értelmében, </w:t>
      </w:r>
      <w:r w:rsidR="00195600" w:rsidRPr="00CE559A">
        <w:t xml:space="preserve">a </w:t>
      </w:r>
      <w:r w:rsidR="00195600" w:rsidRPr="00CE559A">
        <w:rPr>
          <w:i/>
          <w:iCs/>
        </w:rPr>
        <w:fldChar w:fldCharType="begin"/>
      </w:r>
      <w:r w:rsidR="00195600" w:rsidRPr="00CE559A">
        <w:rPr>
          <w:i/>
          <w:iCs/>
        </w:rPr>
        <w:instrText xml:space="preserve"> REF _Ref117953898 \r \h  \* MERGEFORMAT </w:instrText>
      </w:r>
      <w:r w:rsidR="00195600" w:rsidRPr="00CE559A">
        <w:rPr>
          <w:i/>
          <w:iCs/>
        </w:rPr>
      </w:r>
      <w:r w:rsidR="00195600" w:rsidRPr="00CE559A">
        <w:rPr>
          <w:i/>
          <w:iCs/>
        </w:rPr>
        <w:fldChar w:fldCharType="separate"/>
      </w:r>
      <w:r w:rsidR="007D6599">
        <w:rPr>
          <w:b/>
          <w:bCs/>
          <w:i/>
          <w:iCs/>
        </w:rPr>
        <w:t>Hiba! A hivatkozási forrás nem található.</w:t>
      </w:r>
      <w:r w:rsidR="00195600" w:rsidRPr="00CE559A">
        <w:rPr>
          <w:i/>
          <w:iCs/>
        </w:rPr>
        <w:fldChar w:fldCharType="end"/>
      </w:r>
      <w:r w:rsidR="00195600" w:rsidRPr="00CE559A">
        <w:t>-es fejezetben kifejtett</w:t>
      </w:r>
      <w:r w:rsidR="00452301" w:rsidRPr="00CE559A">
        <w:t>ek szerint a kliens alkalmazás</w:t>
      </w:r>
      <w:r w:rsidR="00F1476A" w:rsidRPr="00CE559A">
        <w:t xml:space="preserve"> </w:t>
      </w:r>
      <w:proofErr w:type="spellStart"/>
      <w:r w:rsidR="00F1476A" w:rsidRPr="00CE559A">
        <w:t>a</w:t>
      </w:r>
      <w:r w:rsidR="00297A58" w:rsidRPr="00CE559A">
        <w:t>rchitektúrálisan</w:t>
      </w:r>
      <w:proofErr w:type="spellEnd"/>
      <w:r w:rsidR="00297A58" w:rsidRPr="00CE559A">
        <w:t xml:space="preserve"> a</w:t>
      </w:r>
      <w:r w:rsidR="00F1476A" w:rsidRPr="00CE559A">
        <w:t xml:space="preserve"> megjelenítő pr</w:t>
      </w:r>
      <w:r w:rsidR="00297A58" w:rsidRPr="00CE559A">
        <w:t>otokollok szintjén készült el</w:t>
      </w:r>
      <w:r w:rsidR="005C56CB" w:rsidRPr="00CE559A">
        <w:t xml:space="preserve">, </w:t>
      </w:r>
      <w:r w:rsidR="00795B7B" w:rsidRPr="00CE559A">
        <w:t>azon belül is az X</w:t>
      </w:r>
      <w:r w:rsidR="00351CDE" w:rsidRPr="00CE559A">
        <w:t xml:space="preserve"> </w:t>
      </w:r>
      <w:proofErr w:type="spellStart"/>
      <w:r w:rsidR="00351CDE" w:rsidRPr="00CE559A">
        <w:t>Window</w:t>
      </w:r>
      <w:proofErr w:type="spellEnd"/>
      <w:r w:rsidR="00351CDE" w:rsidRPr="00CE559A">
        <w:t xml:space="preserve"> System protokollt támogató </w:t>
      </w:r>
      <w:r w:rsidR="000968FF" w:rsidRPr="00CE559A">
        <w:t>rendszerekre.</w:t>
      </w:r>
      <w:r w:rsidR="00707095" w:rsidRPr="00CE559A">
        <w:t xml:space="preserve"> </w:t>
      </w:r>
      <w:r w:rsidR="00E46FD9" w:rsidRPr="00CE559A">
        <w:t xml:space="preserve">Implementációs nyelvként a </w:t>
      </w:r>
      <w:proofErr w:type="spellStart"/>
      <w:r w:rsidR="00E46FD9" w:rsidRPr="00CE559A">
        <w:t>Rust</w:t>
      </w:r>
      <w:proofErr w:type="spellEnd"/>
      <w:r w:rsidR="00E46FD9" w:rsidRPr="00CE559A">
        <w:t xml:space="preserve">-ot </w:t>
      </w:r>
      <w:proofErr w:type="spellStart"/>
      <w:r w:rsidR="00E46FD9" w:rsidRPr="00CE559A">
        <w:t>válaszottam</w:t>
      </w:r>
      <w:proofErr w:type="spellEnd"/>
      <w:r w:rsidR="00E46FD9" w:rsidRPr="00CE559A">
        <w:t xml:space="preserve">, ennek az indoklása a </w:t>
      </w:r>
      <w:r w:rsidR="005A666E" w:rsidRPr="00CE559A">
        <w:rPr>
          <w:i/>
          <w:iCs/>
        </w:rPr>
        <w:lastRenderedPageBreak/>
        <w:fldChar w:fldCharType="begin"/>
      </w:r>
      <w:r w:rsidR="005A666E" w:rsidRPr="00CE559A">
        <w:rPr>
          <w:i/>
          <w:iCs/>
        </w:rPr>
        <w:instrText xml:space="preserve"> REF _Ref117964284 \r \h  \* MERGEFORMAT </w:instrText>
      </w:r>
      <w:r w:rsidR="005A666E" w:rsidRPr="00CE559A">
        <w:rPr>
          <w:i/>
          <w:iCs/>
        </w:rPr>
      </w:r>
      <w:r w:rsidR="005A666E" w:rsidRPr="00CE559A">
        <w:rPr>
          <w:i/>
          <w:iCs/>
        </w:rPr>
        <w:fldChar w:fldCharType="separate"/>
      </w:r>
      <w:r w:rsidR="007D6599">
        <w:rPr>
          <w:i/>
          <w:iCs/>
        </w:rPr>
        <w:t>2.5</w:t>
      </w:r>
      <w:r w:rsidR="005A666E" w:rsidRPr="00CE559A">
        <w:rPr>
          <w:i/>
          <w:iCs/>
        </w:rPr>
        <w:fldChar w:fldCharType="end"/>
      </w:r>
      <w:r w:rsidR="005A666E" w:rsidRPr="00CE559A">
        <w:t>-ös fejezetben olvasható</w:t>
      </w:r>
      <w:r w:rsidR="004E3E47" w:rsidRPr="00CE559A">
        <w:t>.</w:t>
      </w:r>
      <w:r w:rsidR="00336E7D" w:rsidRPr="00CE559A">
        <w:t xml:space="preserve"> Ahhoz, hogy a felhasználó által</w:t>
      </w:r>
      <w:r w:rsidR="008250ED" w:rsidRPr="00CE559A">
        <w:t xml:space="preserve"> generált kurzormozgás eseményeket</w:t>
      </w:r>
      <w:r w:rsidR="00CD3084" w:rsidRPr="00CE559A">
        <w:t xml:space="preserve"> a kliens program </w:t>
      </w:r>
      <w:r w:rsidR="00FD37A2" w:rsidRPr="00CE559A">
        <w:t>el tudja kapni szükséges a felhasználó számítógépén futó megjelenítő szerverrel történő kommunikáció.</w:t>
      </w:r>
      <w:r w:rsidR="00CF2661" w:rsidRPr="00CE559A">
        <w:t xml:space="preserve"> Ezt a program a megjelenítő protokollon keresztül tudja megtenni. A </w:t>
      </w:r>
      <w:proofErr w:type="spellStart"/>
      <w:r w:rsidR="00CF2661" w:rsidRPr="00CE559A">
        <w:t>Rust</w:t>
      </w:r>
      <w:proofErr w:type="spellEnd"/>
      <w:r w:rsidR="00CF2661" w:rsidRPr="00CE559A">
        <w:t xml:space="preserve"> nyelvhez elérhető több X11 implementáció is. Én a </w:t>
      </w:r>
      <w:r w:rsidR="00CF2661" w:rsidRPr="00CE559A">
        <w:rPr>
          <w:b/>
          <w:bCs/>
        </w:rPr>
        <w:t xml:space="preserve">x11rb </w:t>
      </w:r>
      <w:r w:rsidR="00CF2661" w:rsidRPr="00CE559A">
        <w:t>nevű modult használtam, amely</w:t>
      </w:r>
      <w:r w:rsidR="00BF0D2A" w:rsidRPr="00CE559A">
        <w:t>nek a kódját a protokoll XML leírása alapján generálták</w:t>
      </w:r>
      <w:r w:rsidR="000C5B55" w:rsidRPr="00CE559A">
        <w:t xml:space="preserve"> (azaz nem egy már meglévő, p</w:t>
      </w:r>
      <w:r w:rsidR="00AF1092" w:rsidRPr="00CE559A">
        <w:t>éldául</w:t>
      </w:r>
      <w:r w:rsidR="000C5B55" w:rsidRPr="00CE559A">
        <w:t xml:space="preserve"> C-ben írt implementációhoz ad burkoló függvényeket).</w:t>
      </w:r>
    </w:p>
    <w:p w14:paraId="5442AACA" w14:textId="5C4B3B4E" w:rsidR="005F4945" w:rsidRPr="00CE559A" w:rsidRDefault="005F4945" w:rsidP="009307DD">
      <w:r w:rsidRPr="00CE559A">
        <w:t>Az alkalmazás</w:t>
      </w:r>
      <w:r w:rsidR="00EB2D13" w:rsidRPr="00CE559A">
        <w:t xml:space="preserve"> a</w:t>
      </w:r>
      <w:r w:rsidR="00FB6520" w:rsidRPr="00CE559A">
        <w:t>lapvetően többszálú</w:t>
      </w:r>
      <w:r w:rsidR="00024173" w:rsidRPr="00CE559A">
        <w:t xml:space="preserve">, a program indulásakor </w:t>
      </w:r>
      <w:r w:rsidR="001B166B" w:rsidRPr="00CE559A">
        <w:t xml:space="preserve">két szálat indít. Az egyik az </w:t>
      </w:r>
      <w:r w:rsidR="001B166B" w:rsidRPr="00CE559A">
        <w:rPr>
          <w:i/>
          <w:iCs/>
        </w:rPr>
        <w:t>R1</w:t>
      </w:r>
      <w:r w:rsidR="001B166B" w:rsidRPr="00CE559A">
        <w:t>,</w:t>
      </w:r>
      <w:r w:rsidR="001B166B" w:rsidRPr="00CE559A">
        <w:rPr>
          <w:i/>
          <w:iCs/>
        </w:rPr>
        <w:t xml:space="preserve"> R2</w:t>
      </w:r>
      <w:r w:rsidR="001B166B" w:rsidRPr="00CE559A">
        <w:t>,</w:t>
      </w:r>
      <w:r w:rsidR="001B166B" w:rsidRPr="00CE559A">
        <w:rPr>
          <w:i/>
          <w:iCs/>
        </w:rPr>
        <w:t xml:space="preserve"> R6 </w:t>
      </w:r>
      <w:r w:rsidR="001B166B" w:rsidRPr="00CE559A">
        <w:t xml:space="preserve">követelmények </w:t>
      </w:r>
      <w:r w:rsidR="00E849B3" w:rsidRPr="00CE559A">
        <w:t>által leírt funkcionalitás valós</w:t>
      </w:r>
      <w:r w:rsidR="00AF660D" w:rsidRPr="00CE559A">
        <w:t>ítja meg</w:t>
      </w:r>
      <w:r w:rsidR="005C6953" w:rsidRPr="00CE559A">
        <w:t xml:space="preserve">, </w:t>
      </w:r>
      <w:r w:rsidR="00AF660D" w:rsidRPr="00CE559A">
        <w:t xml:space="preserve">azaz a kurzormozgás </w:t>
      </w:r>
      <w:r w:rsidR="005C6953" w:rsidRPr="00CE559A">
        <w:t>adatok és platformspecifikus metaadatok gyűjtését és továbbítását az alkalmazás szerverre.</w:t>
      </w:r>
      <w:r w:rsidR="00836A13" w:rsidRPr="00CE559A">
        <w:t xml:space="preserve"> A másik szál</w:t>
      </w:r>
      <w:r w:rsidR="000C64D7" w:rsidRPr="00CE559A">
        <w:t xml:space="preserve"> az </w:t>
      </w:r>
      <w:r w:rsidR="000C64D7" w:rsidRPr="00CE559A">
        <w:rPr>
          <w:i/>
          <w:iCs/>
        </w:rPr>
        <w:t>R3</w:t>
      </w:r>
      <w:r w:rsidR="000C64D7" w:rsidRPr="00CE559A">
        <w:t xml:space="preserve">, </w:t>
      </w:r>
      <w:r w:rsidR="000C64D7" w:rsidRPr="00CE559A">
        <w:rPr>
          <w:i/>
          <w:iCs/>
        </w:rPr>
        <w:t>R4</w:t>
      </w:r>
      <w:r w:rsidR="000C64D7" w:rsidRPr="00CE559A">
        <w:t xml:space="preserve">, </w:t>
      </w:r>
      <w:r w:rsidR="000C64D7" w:rsidRPr="00CE559A">
        <w:rPr>
          <w:i/>
          <w:iCs/>
        </w:rPr>
        <w:t xml:space="preserve">R5 </w:t>
      </w:r>
      <w:r w:rsidR="000C64D7" w:rsidRPr="00CE559A">
        <w:t>követelményeket elégíti ki, azaz</w:t>
      </w:r>
      <w:r w:rsidR="00F3784F" w:rsidRPr="00CE559A">
        <w:t xml:space="preserve"> a felhasználó státuszának lekérdezését és megjelenítését</w:t>
      </w:r>
      <w:r w:rsidR="00B05A26" w:rsidRPr="00CE559A">
        <w:t>,</w:t>
      </w:r>
      <w:r w:rsidR="00F3784F" w:rsidRPr="00CE559A">
        <w:t xml:space="preserve"> </w:t>
      </w:r>
      <w:r w:rsidR="000C6E5F" w:rsidRPr="00CE559A">
        <w:t>illetve,</w:t>
      </w:r>
      <w:r w:rsidR="00F3784F" w:rsidRPr="00CE559A">
        <w:t xml:space="preserve"> ha szükséges, akkor a munkamenet zárolását.</w:t>
      </w:r>
      <w:r w:rsidR="000C6E5F" w:rsidRPr="00CE559A">
        <w:t xml:space="preserve"> A</w:t>
      </w:r>
      <w:r w:rsidR="00DE7735" w:rsidRPr="00CE559A">
        <w:t xml:space="preserve"> kliens alkalmazás</w:t>
      </w:r>
      <w:r w:rsidR="00C964C0" w:rsidRPr="00CE559A">
        <w:t xml:space="preserve"> </w:t>
      </w:r>
      <w:proofErr w:type="spellStart"/>
      <w:r w:rsidR="00C964C0" w:rsidRPr="00CE559A">
        <w:t>build-elési</w:t>
      </w:r>
      <w:proofErr w:type="spellEnd"/>
      <w:r w:rsidR="00C964C0" w:rsidRPr="00CE559A">
        <w:t xml:space="preserve"> folyamatának eredménye egy</w:t>
      </w:r>
      <w:r w:rsidR="00267676" w:rsidRPr="00CE559A">
        <w:t xml:space="preserve"> futtatható állomány,</w:t>
      </w:r>
      <w:r w:rsidR="007F3485" w:rsidRPr="00CE559A">
        <w:t xml:space="preserve"> amely</w:t>
      </w:r>
      <w:r w:rsidR="00D36D37" w:rsidRPr="00CE559A">
        <w:t xml:space="preserve">et </w:t>
      </w:r>
      <w:r w:rsidR="0097562B" w:rsidRPr="00CE559A">
        <w:t xml:space="preserve">egy </w:t>
      </w:r>
      <w:r w:rsidR="00975057" w:rsidRPr="00CE559A">
        <w:t xml:space="preserve">Linux </w:t>
      </w:r>
      <w:r w:rsidR="00D36D37" w:rsidRPr="00CE559A">
        <w:t xml:space="preserve">parancssorból </w:t>
      </w:r>
      <w:r w:rsidR="00E43009" w:rsidRPr="00CE559A">
        <w:t>el lehet indítani</w:t>
      </w:r>
      <w:r w:rsidR="005F368C" w:rsidRPr="00CE559A">
        <w:t xml:space="preserve"> leválasztott (</w:t>
      </w:r>
      <w:proofErr w:type="spellStart"/>
      <w:r w:rsidR="005F368C" w:rsidRPr="00CE559A">
        <w:t>detached</w:t>
      </w:r>
      <w:proofErr w:type="spellEnd"/>
      <w:r w:rsidR="005F368C" w:rsidRPr="00CE559A">
        <w:t xml:space="preserve">) módban, </w:t>
      </w:r>
      <w:r w:rsidR="004777B4" w:rsidRPr="00CE559A">
        <w:t xml:space="preserve">ezzel kielégítve az </w:t>
      </w:r>
      <w:r w:rsidR="004777B4" w:rsidRPr="00CE559A">
        <w:rPr>
          <w:i/>
          <w:iCs/>
        </w:rPr>
        <w:t>R7</w:t>
      </w:r>
      <w:r w:rsidR="004777B4" w:rsidRPr="00CE559A">
        <w:t>-es követelményt.</w:t>
      </w:r>
      <w:r w:rsidR="00F40093" w:rsidRPr="00CE559A">
        <w:t xml:space="preserve"> Az alkalmazást</w:t>
      </w:r>
      <w:r w:rsidR="00BC0A8F" w:rsidRPr="00CE559A">
        <w:t xml:space="preserve"> környezeti változókkal és parancssori argumentumokkal egyaránt lehet konfigurálni</w:t>
      </w:r>
      <w:r w:rsidR="001D33A6" w:rsidRPr="00CE559A">
        <w:t xml:space="preserve"> (</w:t>
      </w:r>
      <w:r w:rsidR="001D33A6" w:rsidRPr="00CE559A">
        <w:rPr>
          <w:i/>
          <w:iCs/>
        </w:rPr>
        <w:t>R9</w:t>
      </w:r>
      <w:r w:rsidR="001D33A6" w:rsidRPr="00CE559A">
        <w:t>).</w:t>
      </w:r>
    </w:p>
    <w:p w14:paraId="79A643AE" w14:textId="5562E6D9" w:rsidR="00CF233A" w:rsidRPr="00CE559A" w:rsidRDefault="00CF233A" w:rsidP="006D6170">
      <w:pPr>
        <w:pStyle w:val="Cmsor2"/>
      </w:pPr>
      <w:bookmarkStart w:id="40" w:name="_Toc120051563"/>
      <w:r w:rsidRPr="00CE559A">
        <w:t>Adatgyűjt</w:t>
      </w:r>
      <w:r w:rsidR="006D6170" w:rsidRPr="00CE559A">
        <w:t>ő</w:t>
      </w:r>
      <w:bookmarkEnd w:id="40"/>
    </w:p>
    <w:p w14:paraId="034052AF" w14:textId="77777777" w:rsidR="0070009A" w:rsidRPr="00CE559A" w:rsidRDefault="00125123" w:rsidP="00FB73BD">
      <w:r w:rsidRPr="00CE559A">
        <w:t>A kliens alkalmazás</w:t>
      </w:r>
      <w:r w:rsidR="00A73CB5" w:rsidRPr="00CE559A">
        <w:t xml:space="preserve"> egyik alapvető funkcionális követelménye</w:t>
      </w:r>
      <w:r w:rsidR="003D1D50" w:rsidRPr="00CE559A">
        <w:t xml:space="preserve"> a felhasználó által kreált kurzormozgás </w:t>
      </w:r>
      <w:r w:rsidR="005B033E" w:rsidRPr="00CE559A">
        <w:t>adatok</w:t>
      </w:r>
      <w:r w:rsidR="00867B16" w:rsidRPr="00CE559A">
        <w:t>, illetve platform specifikus metaadatok gyűjtése</w:t>
      </w:r>
      <w:r w:rsidR="00EE3A7C" w:rsidRPr="00CE559A">
        <w:t xml:space="preserve"> és elküldése az alkalmazás szerverre.</w:t>
      </w:r>
      <w:r w:rsidR="00837638" w:rsidRPr="00CE559A">
        <w:t xml:space="preserve"> </w:t>
      </w:r>
      <w:r w:rsidR="00C12869" w:rsidRPr="00CE559A">
        <w:t>Az</w:t>
      </w:r>
      <w:r w:rsidR="00EA5B1B" w:rsidRPr="00CE559A">
        <w:t xml:space="preserve"> </w:t>
      </w:r>
      <w:r w:rsidR="0083773F" w:rsidRPr="00CE559A">
        <w:t xml:space="preserve">alkalmazásnak ezt a funkcionalitását egy különálló </w:t>
      </w:r>
      <w:proofErr w:type="spellStart"/>
      <w:r w:rsidR="0083773F" w:rsidRPr="00CE559A">
        <w:t>Rust</w:t>
      </w:r>
      <w:proofErr w:type="spellEnd"/>
      <w:r w:rsidR="0083773F" w:rsidRPr="00CE559A">
        <w:t xml:space="preserve"> modulban készítettem el.</w:t>
      </w:r>
    </w:p>
    <w:p w14:paraId="76FA9B15" w14:textId="148A6F63" w:rsidR="002A6F2A" w:rsidRPr="00CE559A" w:rsidRDefault="00FB73BD" w:rsidP="00FB73BD">
      <w:r w:rsidRPr="00CE559A">
        <w:t>Az adatgyűjtő egy eseményfolyam szerű viselkedést implementál (</w:t>
      </w:r>
      <w:proofErr w:type="spellStart"/>
      <w:r w:rsidRPr="00CE559A">
        <w:t>data</w:t>
      </w:r>
      <w:proofErr w:type="spellEnd"/>
      <w:r w:rsidRPr="00CE559A">
        <w:t xml:space="preserve"> streaming). A program az indulásakor generál egy egyedi azonosítót, </w:t>
      </w:r>
      <w:r w:rsidR="002A6F2A" w:rsidRPr="00CE559A">
        <w:t xml:space="preserve">amit </w:t>
      </w:r>
      <w:r w:rsidRPr="00CE559A">
        <w:t>az adatfolyam azonosít</w:t>
      </w:r>
      <w:r w:rsidR="002A6F2A" w:rsidRPr="00CE559A">
        <w:t>ására használ</w:t>
      </w:r>
      <w:r w:rsidRPr="00CE559A">
        <w:t>.</w:t>
      </w:r>
      <w:r w:rsidR="00710E17" w:rsidRPr="00CE559A">
        <w:t xml:space="preserve"> A küldött adat legkisebb atomi építőelem</w:t>
      </w:r>
      <w:r w:rsidR="00BB6040" w:rsidRPr="00CE559A">
        <w:t>e</w:t>
      </w:r>
      <w:r w:rsidR="00710E17" w:rsidRPr="00CE559A">
        <w:t xml:space="preserve"> az esemény (</w:t>
      </w:r>
      <w:proofErr w:type="spellStart"/>
      <w:r w:rsidR="00710E17" w:rsidRPr="00CE559A">
        <w:t>event</w:t>
      </w:r>
      <w:proofErr w:type="spellEnd"/>
      <w:r w:rsidR="00710E17" w:rsidRPr="00CE559A">
        <w:t xml:space="preserve">). Ez lehet a felhasználó által kreált </w:t>
      </w:r>
      <w:r w:rsidR="003C289D" w:rsidRPr="00CE559A">
        <w:t xml:space="preserve">esemény (például az egér mozgatása, kattintás, </w:t>
      </w:r>
      <w:proofErr w:type="gramStart"/>
      <w:r w:rsidR="003C289D" w:rsidRPr="00CE559A">
        <w:t>görgetés,</w:t>
      </w:r>
      <w:proofErr w:type="gramEnd"/>
      <w:r w:rsidR="003C289D" w:rsidRPr="00CE559A">
        <w:t xml:space="preserve"> stb.) vagy más egyedi esemény (például platformspecifikus meta</w:t>
      </w:r>
      <w:r w:rsidR="00740538" w:rsidRPr="00CE559A">
        <w:t>adat</w:t>
      </w:r>
      <w:r w:rsidR="003C289D" w:rsidRPr="00CE559A">
        <w:t>ok</w:t>
      </w:r>
      <w:r w:rsidR="00740538" w:rsidRPr="00CE559A">
        <w:t xml:space="preserve"> </w:t>
      </w:r>
      <w:r w:rsidR="002B5929" w:rsidRPr="00CE559A">
        <w:t>változása</w:t>
      </w:r>
      <w:r w:rsidR="003C289D" w:rsidRPr="00CE559A">
        <w:t>).</w:t>
      </w:r>
      <w:r w:rsidR="00656953" w:rsidRPr="00CE559A">
        <w:t xml:space="preserve"> Mivel az</w:t>
      </w:r>
      <w:r w:rsidR="00C549F5" w:rsidRPr="00CE559A">
        <w:t xml:space="preserve"> adatgyűjtő az</w:t>
      </w:r>
      <w:r w:rsidR="00656953" w:rsidRPr="00CE559A">
        <w:t xml:space="preserve"> alkalmazás szerverrel HTTPS protokollon keresztül kommunikál,</w:t>
      </w:r>
      <w:r w:rsidR="00710E17" w:rsidRPr="00CE559A">
        <w:t xml:space="preserve"> ezért</w:t>
      </w:r>
      <w:r w:rsidR="00012189" w:rsidRPr="00CE559A">
        <w:t xml:space="preserve"> nem lehet</w:t>
      </w:r>
      <w:r w:rsidR="000E749E" w:rsidRPr="00CE559A">
        <w:t xml:space="preserve"> (és nem is </w:t>
      </w:r>
      <w:r w:rsidR="005A14DA" w:rsidRPr="00CE559A">
        <w:t xml:space="preserve">lenne </w:t>
      </w:r>
      <w:r w:rsidR="000E749E" w:rsidRPr="00CE559A">
        <w:t>praktikus)</w:t>
      </w:r>
      <w:r w:rsidR="005A14DA" w:rsidRPr="00CE559A">
        <w:t xml:space="preserve"> tetszőleges mennyiségű eseményt egy üzenetben elküldeni. Ezért a kliens az eseményeket</w:t>
      </w:r>
      <w:r w:rsidR="00D766D0" w:rsidRPr="00CE559A">
        <w:t xml:space="preserve"> </w:t>
      </w:r>
      <w:r w:rsidR="001C65F2" w:rsidRPr="00CE559A">
        <w:t xml:space="preserve">nagyobb csoportokban </w:t>
      </w:r>
      <w:r w:rsidR="00D766D0" w:rsidRPr="00CE559A">
        <w:t>(</w:t>
      </w:r>
      <w:proofErr w:type="spellStart"/>
      <w:r w:rsidR="00D766D0" w:rsidRPr="00CE559A">
        <w:t>chunk</w:t>
      </w:r>
      <w:proofErr w:type="spellEnd"/>
      <w:r w:rsidR="00D766D0" w:rsidRPr="00CE559A">
        <w:t>) küldi el a szervernek.</w:t>
      </w:r>
      <w:r w:rsidR="0070009A" w:rsidRPr="00CE559A">
        <w:t xml:space="preserve"> Ezeknek az entitásoknak a kapcsolatáról nyújt egy áttekintő képet a </w:t>
      </w:r>
      <w:r w:rsidR="00B50924" w:rsidRPr="00CE559A">
        <w:rPr>
          <w:i/>
          <w:iCs/>
        </w:rPr>
        <w:fldChar w:fldCharType="begin"/>
      </w:r>
      <w:r w:rsidR="00B50924" w:rsidRPr="00CE559A">
        <w:rPr>
          <w:i/>
          <w:iCs/>
        </w:rPr>
        <w:instrText xml:space="preserve"> REF _Ref118056474 \h  \* MERGEFORMAT </w:instrText>
      </w:r>
      <w:r w:rsidR="00B50924" w:rsidRPr="00CE559A">
        <w:rPr>
          <w:i/>
          <w:iCs/>
        </w:rPr>
      </w:r>
      <w:r w:rsidR="00B50924" w:rsidRPr="00CE559A">
        <w:rPr>
          <w:i/>
          <w:iCs/>
        </w:rPr>
        <w:fldChar w:fldCharType="separate"/>
      </w:r>
      <w:r w:rsidR="007D6599" w:rsidRPr="007D6599">
        <w:rPr>
          <w:i/>
          <w:iCs/>
          <w:noProof/>
        </w:rPr>
        <w:t>10.</w:t>
      </w:r>
      <w:r w:rsidR="007D6599" w:rsidRPr="007D6599">
        <w:rPr>
          <w:i/>
          <w:iCs/>
        </w:rPr>
        <w:t xml:space="preserve"> ábra</w:t>
      </w:r>
      <w:r w:rsidR="00B50924" w:rsidRPr="00CE559A">
        <w:rPr>
          <w:i/>
          <w:iCs/>
        </w:rPr>
        <w:fldChar w:fldCharType="end"/>
      </w:r>
      <w:r w:rsidR="0070009A" w:rsidRPr="00CE559A">
        <w:t>.</w:t>
      </w:r>
    </w:p>
    <w:p w14:paraId="68779AE5" w14:textId="3F6F960F" w:rsidR="00005A70" w:rsidRPr="00CE559A" w:rsidRDefault="00000000" w:rsidP="000671C6">
      <w:r>
        <w:rPr>
          <w:noProof/>
        </w:rPr>
        <w:lastRenderedPageBreak/>
        <w:pict w14:anchorId="003AC652">
          <v:shape id="_x0000_s1045" type="#_x0000_t202" style="position:absolute;left:0;text-align:left;margin-left:0;margin-top:106.85pt;width:425.05pt;height:34pt;z-index:251667456;mso-position-horizontal-relative:text;mso-position-vertical-relative:text" stroked="f">
            <v:textbox style="mso-next-textbox:#_x0000_s1045" inset="0,0,0,0">
              <w:txbxContent>
                <w:bookmarkStart w:id="41" w:name="_Ref118056474"/>
                <w:p w14:paraId="69D6F6F4" w14:textId="3E3FDB20" w:rsidR="00B50924" w:rsidRPr="00B50924" w:rsidRDefault="00B50924" w:rsidP="00970B78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795B10">
                    <w:rPr>
                      <w:noProof/>
                    </w:rPr>
                    <w:t>10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</w:t>
                  </w:r>
                  <w:bookmarkEnd w:id="41"/>
                  <w:r>
                    <w:t xml:space="preserve"> Az adatfolyam felépítése</w:t>
                  </w:r>
                </w:p>
              </w:txbxContent>
            </v:textbox>
            <w10:wrap type="topAndBottom"/>
          </v:shape>
        </w:pict>
      </w:r>
      <w:r w:rsidR="00B50924" w:rsidRPr="00CE559A">
        <w:rPr>
          <w:noProof/>
        </w:rPr>
        <w:drawing>
          <wp:anchor distT="0" distB="0" distL="114300" distR="114300" simplePos="0" relativeHeight="251633664" behindDoc="0" locked="0" layoutInCell="1" allowOverlap="1" wp14:anchorId="454C5F8A" wp14:editId="24B50037">
            <wp:simplePos x="0" y="0"/>
            <wp:positionH relativeFrom="column">
              <wp:posOffset>0</wp:posOffset>
            </wp:positionH>
            <wp:positionV relativeFrom="paragraph">
              <wp:posOffset>-176954</wp:posOffset>
            </wp:positionV>
            <wp:extent cx="5398135" cy="1476375"/>
            <wp:effectExtent l="0" t="0" r="0" b="0"/>
            <wp:wrapTopAndBottom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A0643" w:rsidRPr="00CE559A">
        <w:t>A modul tartalmaz struktúrát, amelyben</w:t>
      </w:r>
      <w:r w:rsidR="006B5B33" w:rsidRPr="00CE559A">
        <w:t xml:space="preserve"> a</w:t>
      </w:r>
      <w:r w:rsidR="00801371" w:rsidRPr="00CE559A">
        <w:t>z adatgyűjtő állapota kerül eltárolásra</w:t>
      </w:r>
      <w:r w:rsidR="006B5B33" w:rsidRPr="00CE559A">
        <w:t>, illetve egy eseményhurkot, amelyben</w:t>
      </w:r>
      <w:r w:rsidR="00B72913" w:rsidRPr="00CE559A">
        <w:t xml:space="preserve"> </w:t>
      </w:r>
      <w:r w:rsidR="00904159" w:rsidRPr="00CE559A">
        <w:t xml:space="preserve">a </w:t>
      </w:r>
      <w:r w:rsidR="00D44069" w:rsidRPr="00CE559A">
        <w:t>nyers események kerülnek feldolgozásra.</w:t>
      </w:r>
      <w:r w:rsidR="004C3D4C" w:rsidRPr="00CE559A">
        <w:t xml:space="preserve"> A</w:t>
      </w:r>
      <w:r w:rsidR="00B35541" w:rsidRPr="00CE559A">
        <w:t xml:space="preserve"> </w:t>
      </w:r>
      <w:r w:rsidR="00464377" w:rsidRPr="00CE559A">
        <w:t>következő kód részlet</w:t>
      </w:r>
      <w:r w:rsidR="00A173BC" w:rsidRPr="00CE559A">
        <w:t>ben a struktúra definíciója látható:</w:t>
      </w:r>
    </w:p>
    <w:p w14:paraId="39BAE4FE" w14:textId="77777777" w:rsidR="00BB20C7" w:rsidRPr="00CE559A" w:rsidRDefault="00BB20C7" w:rsidP="00BB20C7">
      <w:pPr>
        <w:pStyle w:val="Kd"/>
      </w:pPr>
      <w:proofErr w:type="spellStart"/>
      <w:r w:rsidRPr="00CE559A">
        <w:t>struct</w:t>
      </w:r>
      <w:proofErr w:type="spellEnd"/>
      <w:r w:rsidRPr="00CE559A">
        <w:t xml:space="preserve"> </w:t>
      </w:r>
      <w:proofErr w:type="spellStart"/>
      <w:r w:rsidRPr="00CE559A">
        <w:t>State</w:t>
      </w:r>
      <w:proofErr w:type="spellEnd"/>
      <w:r w:rsidRPr="00CE559A">
        <w:t xml:space="preserve"> {</w:t>
      </w:r>
    </w:p>
    <w:p w14:paraId="51EFBB6A" w14:textId="77777777" w:rsidR="00BB20C7" w:rsidRPr="00CE559A" w:rsidRDefault="00BB20C7" w:rsidP="00BB20C7">
      <w:pPr>
        <w:pStyle w:val="Kd"/>
      </w:pPr>
      <w:r w:rsidRPr="00CE559A">
        <w:t xml:space="preserve">    </w:t>
      </w:r>
      <w:proofErr w:type="spellStart"/>
      <w:r w:rsidRPr="00CE559A">
        <w:t>buffer</w:t>
      </w:r>
      <w:proofErr w:type="spellEnd"/>
      <w:r w:rsidRPr="00CE559A">
        <w:t xml:space="preserve">: </w:t>
      </w:r>
      <w:proofErr w:type="spellStart"/>
      <w:r w:rsidRPr="00CE559A">
        <w:t>Vec</w:t>
      </w:r>
      <w:proofErr w:type="spellEnd"/>
      <w:r w:rsidRPr="00CE559A">
        <w:t>&lt;</w:t>
      </w:r>
      <w:proofErr w:type="spellStart"/>
      <w:r w:rsidRPr="00CE559A">
        <w:t>EventType</w:t>
      </w:r>
      <w:proofErr w:type="spellEnd"/>
      <w:r w:rsidRPr="00CE559A">
        <w:t>&gt;,</w:t>
      </w:r>
    </w:p>
    <w:p w14:paraId="74F5B4DC" w14:textId="77777777" w:rsidR="00BB20C7" w:rsidRPr="00CE559A" w:rsidRDefault="00BB20C7" w:rsidP="00BB20C7">
      <w:pPr>
        <w:pStyle w:val="Kd"/>
      </w:pPr>
      <w:r w:rsidRPr="00CE559A">
        <w:t xml:space="preserve">    </w:t>
      </w:r>
      <w:proofErr w:type="spellStart"/>
      <w:r w:rsidRPr="00CE559A">
        <w:t>buffer_size_limit</w:t>
      </w:r>
      <w:proofErr w:type="spellEnd"/>
      <w:r w:rsidRPr="00CE559A">
        <w:t xml:space="preserve">: </w:t>
      </w:r>
      <w:proofErr w:type="spellStart"/>
      <w:r w:rsidRPr="00CE559A">
        <w:t>usize</w:t>
      </w:r>
      <w:proofErr w:type="spellEnd"/>
      <w:r w:rsidRPr="00CE559A">
        <w:t>,</w:t>
      </w:r>
    </w:p>
    <w:p w14:paraId="11285695" w14:textId="77777777" w:rsidR="00BB20C7" w:rsidRPr="00CE559A" w:rsidRDefault="00BB20C7" w:rsidP="00BB20C7">
      <w:pPr>
        <w:pStyle w:val="Kd"/>
      </w:pPr>
      <w:r w:rsidRPr="00CE559A">
        <w:t xml:space="preserve">    </w:t>
      </w:r>
      <w:proofErr w:type="spellStart"/>
      <w:r w:rsidRPr="00CE559A">
        <w:t>api_key_name</w:t>
      </w:r>
      <w:proofErr w:type="spellEnd"/>
      <w:r w:rsidRPr="00CE559A">
        <w:t xml:space="preserve">: </w:t>
      </w:r>
      <w:proofErr w:type="spellStart"/>
      <w:r w:rsidRPr="00CE559A">
        <w:t>String</w:t>
      </w:r>
      <w:proofErr w:type="spellEnd"/>
      <w:r w:rsidRPr="00CE559A">
        <w:t>,</w:t>
      </w:r>
    </w:p>
    <w:p w14:paraId="538E52F1" w14:textId="77777777" w:rsidR="00BB20C7" w:rsidRPr="00CE559A" w:rsidRDefault="00BB20C7" w:rsidP="00BB20C7">
      <w:pPr>
        <w:pStyle w:val="Kd"/>
      </w:pPr>
      <w:r w:rsidRPr="00CE559A">
        <w:t xml:space="preserve">    </w:t>
      </w:r>
      <w:proofErr w:type="spellStart"/>
      <w:r w:rsidRPr="00CE559A">
        <w:t>api_key_value</w:t>
      </w:r>
      <w:proofErr w:type="spellEnd"/>
      <w:r w:rsidRPr="00CE559A">
        <w:t xml:space="preserve">: </w:t>
      </w:r>
      <w:proofErr w:type="spellStart"/>
      <w:r w:rsidRPr="00CE559A">
        <w:t>String</w:t>
      </w:r>
      <w:proofErr w:type="spellEnd"/>
      <w:r w:rsidRPr="00CE559A">
        <w:t>,</w:t>
      </w:r>
    </w:p>
    <w:p w14:paraId="1610C5F7" w14:textId="77777777" w:rsidR="00BB20C7" w:rsidRPr="00CE559A" w:rsidRDefault="00BB20C7" w:rsidP="00BB20C7">
      <w:pPr>
        <w:pStyle w:val="Kd"/>
      </w:pPr>
      <w:r w:rsidRPr="00CE559A">
        <w:t xml:space="preserve">    </w:t>
      </w:r>
      <w:proofErr w:type="spellStart"/>
      <w:r w:rsidRPr="00CE559A">
        <w:t>submit_url</w:t>
      </w:r>
      <w:proofErr w:type="spellEnd"/>
      <w:r w:rsidRPr="00CE559A">
        <w:t xml:space="preserve">: </w:t>
      </w:r>
      <w:proofErr w:type="spellStart"/>
      <w:r w:rsidRPr="00CE559A">
        <w:t>String</w:t>
      </w:r>
      <w:proofErr w:type="spellEnd"/>
      <w:r w:rsidRPr="00CE559A">
        <w:t>,</w:t>
      </w:r>
    </w:p>
    <w:p w14:paraId="1C87431D" w14:textId="77777777" w:rsidR="00BB20C7" w:rsidRPr="00CE559A" w:rsidRDefault="00BB20C7" w:rsidP="00BB20C7">
      <w:pPr>
        <w:pStyle w:val="Kd"/>
      </w:pPr>
      <w:r w:rsidRPr="00CE559A">
        <w:t xml:space="preserve">    </w:t>
      </w:r>
      <w:proofErr w:type="spellStart"/>
      <w:r w:rsidRPr="00CE559A">
        <w:t>epoch</w:t>
      </w:r>
      <w:proofErr w:type="spellEnd"/>
      <w:r w:rsidRPr="00CE559A">
        <w:t>: u64,</w:t>
      </w:r>
    </w:p>
    <w:p w14:paraId="0C2673B9" w14:textId="77777777" w:rsidR="00BB20C7" w:rsidRPr="00CE559A" w:rsidRDefault="00BB20C7" w:rsidP="00BB20C7">
      <w:pPr>
        <w:pStyle w:val="Kd"/>
      </w:pPr>
      <w:r w:rsidRPr="00CE559A">
        <w:t xml:space="preserve">    </w:t>
      </w:r>
      <w:proofErr w:type="spellStart"/>
      <w:r w:rsidRPr="00CE559A">
        <w:t>session_id</w:t>
      </w:r>
      <w:proofErr w:type="spellEnd"/>
      <w:r w:rsidRPr="00CE559A">
        <w:t xml:space="preserve">: </w:t>
      </w:r>
      <w:proofErr w:type="spellStart"/>
      <w:r w:rsidRPr="00CE559A">
        <w:t>String</w:t>
      </w:r>
      <w:proofErr w:type="spellEnd"/>
      <w:r w:rsidRPr="00CE559A">
        <w:t>,</w:t>
      </w:r>
    </w:p>
    <w:p w14:paraId="3A323EEC" w14:textId="77777777" w:rsidR="00BB20C7" w:rsidRPr="00CE559A" w:rsidRDefault="00BB20C7" w:rsidP="00BB20C7">
      <w:pPr>
        <w:pStyle w:val="Kd"/>
      </w:pPr>
      <w:r w:rsidRPr="00CE559A">
        <w:t xml:space="preserve">    </w:t>
      </w:r>
      <w:proofErr w:type="spellStart"/>
      <w:r w:rsidRPr="00CE559A">
        <w:t>stream_id</w:t>
      </w:r>
      <w:proofErr w:type="spellEnd"/>
      <w:r w:rsidRPr="00CE559A">
        <w:t xml:space="preserve">: </w:t>
      </w:r>
      <w:proofErr w:type="spellStart"/>
      <w:r w:rsidRPr="00CE559A">
        <w:t>String</w:t>
      </w:r>
      <w:proofErr w:type="spellEnd"/>
      <w:r w:rsidRPr="00CE559A">
        <w:t>,</w:t>
      </w:r>
    </w:p>
    <w:p w14:paraId="34A4BED9" w14:textId="77777777" w:rsidR="00BB20C7" w:rsidRPr="00CE559A" w:rsidRDefault="00BB20C7" w:rsidP="00BB20C7">
      <w:pPr>
        <w:pStyle w:val="Kd"/>
      </w:pPr>
      <w:r w:rsidRPr="00CE559A">
        <w:t xml:space="preserve">    </w:t>
      </w:r>
      <w:proofErr w:type="spellStart"/>
      <w:r w:rsidRPr="00CE559A">
        <w:t>sequence_number</w:t>
      </w:r>
      <w:proofErr w:type="spellEnd"/>
      <w:r w:rsidRPr="00CE559A">
        <w:t>: u64,</w:t>
      </w:r>
    </w:p>
    <w:p w14:paraId="2F3A5FE1" w14:textId="77777777" w:rsidR="00BB20C7" w:rsidRPr="00CE559A" w:rsidRDefault="00BB20C7" w:rsidP="00BB20C7">
      <w:pPr>
        <w:pStyle w:val="Kd"/>
      </w:pPr>
      <w:r w:rsidRPr="00CE559A">
        <w:t xml:space="preserve">    </w:t>
      </w:r>
      <w:proofErr w:type="spellStart"/>
      <w:r w:rsidRPr="00CE559A">
        <w:t>user_id</w:t>
      </w:r>
      <w:proofErr w:type="spellEnd"/>
      <w:r w:rsidRPr="00CE559A">
        <w:t xml:space="preserve">: </w:t>
      </w:r>
      <w:proofErr w:type="spellStart"/>
      <w:r w:rsidRPr="00CE559A">
        <w:t>String</w:t>
      </w:r>
      <w:proofErr w:type="spellEnd"/>
      <w:r w:rsidRPr="00CE559A">
        <w:t>,</w:t>
      </w:r>
    </w:p>
    <w:p w14:paraId="6F47DFD5" w14:textId="519144FF" w:rsidR="00BB20C7" w:rsidRPr="00CE559A" w:rsidRDefault="00BB20C7" w:rsidP="00BB20C7">
      <w:pPr>
        <w:pStyle w:val="Kd"/>
      </w:pPr>
      <w:r w:rsidRPr="00CE559A">
        <w:t>}</w:t>
      </w:r>
    </w:p>
    <w:p w14:paraId="4D10D975" w14:textId="1F52DB87" w:rsidR="00BB20C7" w:rsidRPr="00CE559A" w:rsidRDefault="00804C12" w:rsidP="00964D86">
      <w:pPr>
        <w:ind w:firstLine="0"/>
      </w:pPr>
      <w:r w:rsidRPr="00CE559A">
        <w:t>A struktúra egyes mezőinek jelentése a következő:</w:t>
      </w:r>
    </w:p>
    <w:p w14:paraId="7826DF23" w14:textId="2298A829" w:rsidR="00D45D60" w:rsidRPr="00CE559A" w:rsidRDefault="00D45D60" w:rsidP="00D45D60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buffer</w:t>
      </w:r>
      <w:proofErr w:type="spellEnd"/>
      <w:r w:rsidRPr="00CE559A">
        <w:rPr>
          <w:b/>
          <w:bCs/>
        </w:rPr>
        <w:t xml:space="preserve">: </w:t>
      </w:r>
      <w:r w:rsidR="00985F0B" w:rsidRPr="00CE559A">
        <w:t>Esemény puffer, ideiglenesen ebben az adatstruktúrában kerülnek eltárolásra a feldolgozott események</w:t>
      </w:r>
      <w:r w:rsidR="0040148D" w:rsidRPr="00CE559A">
        <w:t>, mielőtt a kliens elküldi az alkalmazás szervernek.</w:t>
      </w:r>
    </w:p>
    <w:p w14:paraId="29FDEB8D" w14:textId="532A6CA7" w:rsidR="00D45D60" w:rsidRPr="00CE559A" w:rsidRDefault="0028071C" w:rsidP="00D45D60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buffer_size_limit</w:t>
      </w:r>
      <w:proofErr w:type="spellEnd"/>
      <w:r w:rsidRPr="00CE559A">
        <w:rPr>
          <w:b/>
          <w:bCs/>
        </w:rPr>
        <w:t xml:space="preserve">: </w:t>
      </w:r>
      <w:r w:rsidR="00922B57" w:rsidRPr="00CE559A">
        <w:t>Felső korlát az esemény puffer</w:t>
      </w:r>
      <w:r w:rsidR="00DF530A" w:rsidRPr="00CE559A">
        <w:t xml:space="preserve"> méretére. Amennyibben </w:t>
      </w:r>
      <w:r w:rsidR="00F867AA" w:rsidRPr="00CE559A">
        <w:t>a puffer mérete eléri ezt a korlátot</w:t>
      </w:r>
      <w:r w:rsidR="00CD130A" w:rsidRPr="00CE559A">
        <w:t xml:space="preserve"> a</w:t>
      </w:r>
      <w:r w:rsidR="00330465" w:rsidRPr="00CE559A">
        <w:t xml:space="preserve"> kliens elküldi az eseményeket.</w:t>
      </w:r>
    </w:p>
    <w:p w14:paraId="599006B8" w14:textId="06507BE7" w:rsidR="00D45D60" w:rsidRPr="00CE559A" w:rsidRDefault="008E223B" w:rsidP="00D45D60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api_key_name</w:t>
      </w:r>
      <w:proofErr w:type="spellEnd"/>
      <w:r w:rsidRPr="00CE559A">
        <w:rPr>
          <w:b/>
          <w:bCs/>
        </w:rPr>
        <w:t>:</w:t>
      </w:r>
      <w:r w:rsidRPr="00CE559A">
        <w:t xml:space="preserve"> </w:t>
      </w:r>
      <w:r w:rsidR="00860B38" w:rsidRPr="00CE559A">
        <w:t>Egyedi API kulcs</w:t>
      </w:r>
      <w:r w:rsidR="0004540F" w:rsidRPr="00CE559A">
        <w:t xml:space="preserve"> neve, ami</w:t>
      </w:r>
      <w:r w:rsidR="001A4810" w:rsidRPr="00CE559A">
        <w:t xml:space="preserve">t a kliens </w:t>
      </w:r>
      <w:r w:rsidR="00E907EC" w:rsidRPr="00CE559A">
        <w:t xml:space="preserve">hozzáfűz </w:t>
      </w:r>
      <w:r w:rsidR="001A4810" w:rsidRPr="00CE559A">
        <w:t>a HTTP kérések</w:t>
      </w:r>
      <w:r w:rsidR="00CD330A" w:rsidRPr="00CE559A">
        <w:t xml:space="preserve"> fejlécéhez.</w:t>
      </w:r>
      <w:r w:rsidR="001A7A4D" w:rsidRPr="00CE559A">
        <w:t xml:space="preserve"> </w:t>
      </w:r>
      <w:r w:rsidR="00A01E5A" w:rsidRPr="00CE559A">
        <w:t xml:space="preserve">Ennek az a </w:t>
      </w:r>
      <w:r w:rsidR="00BD7F4D" w:rsidRPr="00CE559A">
        <w:t>szerepe, hogy az alkalmazás szerveren azonosítsa a klienst.</w:t>
      </w:r>
    </w:p>
    <w:p w14:paraId="58ADF54E" w14:textId="7F6C7D70" w:rsidR="00CC1878" w:rsidRPr="00CE559A" w:rsidRDefault="00CC1878" w:rsidP="00D45D60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api_key_value</w:t>
      </w:r>
      <w:proofErr w:type="spellEnd"/>
      <w:r w:rsidRPr="00CE559A">
        <w:rPr>
          <w:b/>
          <w:bCs/>
        </w:rPr>
        <w:t xml:space="preserve">: </w:t>
      </w:r>
      <w:r w:rsidRPr="00CE559A">
        <w:t>Egyedi API kulcs értéke.</w:t>
      </w:r>
    </w:p>
    <w:p w14:paraId="00153078" w14:textId="013ECBAE" w:rsidR="004B5EF8" w:rsidRPr="00CE559A" w:rsidRDefault="004B5EF8" w:rsidP="00D45D60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submit_url</w:t>
      </w:r>
      <w:proofErr w:type="spellEnd"/>
      <w:r w:rsidRPr="00CE559A">
        <w:rPr>
          <w:b/>
          <w:bCs/>
        </w:rPr>
        <w:t>:</w:t>
      </w:r>
      <w:r w:rsidRPr="00CE559A">
        <w:t xml:space="preserve"> </w:t>
      </w:r>
      <w:r w:rsidR="002C2E54" w:rsidRPr="00CE559A">
        <w:t>Az alkalmazás szerveren található végpont elérhetősége, amelyre az adatokat küldeni kell.</w:t>
      </w:r>
    </w:p>
    <w:p w14:paraId="61188C81" w14:textId="7330D5C1" w:rsidR="00537F6D" w:rsidRPr="00CE559A" w:rsidRDefault="00537F6D" w:rsidP="00D45D60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epoch</w:t>
      </w:r>
      <w:proofErr w:type="spellEnd"/>
      <w:r w:rsidRPr="00CE559A">
        <w:rPr>
          <w:b/>
          <w:bCs/>
        </w:rPr>
        <w:t>:</w:t>
      </w:r>
      <w:r w:rsidRPr="00CE559A">
        <w:t xml:space="preserve"> </w:t>
      </w:r>
      <w:r w:rsidR="000B2C8D" w:rsidRPr="00CE559A">
        <w:t xml:space="preserve">Unix </w:t>
      </w:r>
      <w:r w:rsidR="00BC7EDA" w:rsidRPr="00CE559A">
        <w:t>idő</w:t>
      </w:r>
      <w:r w:rsidR="0009680E" w:rsidRPr="00CE559A">
        <w:t>bélyeg,</w:t>
      </w:r>
      <w:r w:rsidR="00BC7EDA" w:rsidRPr="00CE559A">
        <w:t xml:space="preserve"> a</w:t>
      </w:r>
      <w:r w:rsidR="006D0F9C" w:rsidRPr="00CE559A">
        <w:t>z adatgyűjtő kliens indulásának pillanatában</w:t>
      </w:r>
      <w:r w:rsidR="005826EB" w:rsidRPr="00CE559A">
        <w:t xml:space="preserve"> kerül rögzítésre</w:t>
      </w:r>
      <w:r w:rsidR="00110304" w:rsidRPr="00CE559A">
        <w:t>.</w:t>
      </w:r>
    </w:p>
    <w:p w14:paraId="33854B98" w14:textId="04F1B564" w:rsidR="00E77EA1" w:rsidRPr="00CE559A" w:rsidRDefault="00E77EA1" w:rsidP="00D45D60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lastRenderedPageBreak/>
        <w:t>session_id</w:t>
      </w:r>
      <w:proofErr w:type="spellEnd"/>
      <w:r w:rsidRPr="00CE559A">
        <w:rPr>
          <w:b/>
          <w:bCs/>
        </w:rPr>
        <w:t>:</w:t>
      </w:r>
      <w:r w:rsidRPr="00CE559A">
        <w:t xml:space="preserve"> </w:t>
      </w:r>
      <w:r w:rsidR="004A09DD" w:rsidRPr="00CE559A">
        <w:t xml:space="preserve">A felhasználó </w:t>
      </w:r>
      <w:r w:rsidR="00877EF9" w:rsidRPr="00CE559A">
        <w:t>munkamenetének azonosítója.</w:t>
      </w:r>
      <w:r w:rsidR="00801371" w:rsidRPr="00CE559A">
        <w:t xml:space="preserve"> </w:t>
      </w:r>
      <w:r w:rsidR="00324EDD" w:rsidRPr="00CE559A">
        <w:t xml:space="preserve">Unix-szerű operációs rendszereken ez </w:t>
      </w:r>
      <w:r w:rsidR="006F55D0" w:rsidRPr="00CE559A">
        <w:t xml:space="preserve">megfelel </w:t>
      </w:r>
      <w:r w:rsidR="00324EDD" w:rsidRPr="00CE559A">
        <w:t xml:space="preserve">a </w:t>
      </w:r>
      <w:proofErr w:type="spellStart"/>
      <w:r w:rsidR="00324EDD" w:rsidRPr="00CE559A">
        <w:rPr>
          <w:i/>
          <w:iCs/>
        </w:rPr>
        <w:t>who</w:t>
      </w:r>
      <w:proofErr w:type="spellEnd"/>
      <w:r w:rsidR="0040177C" w:rsidRPr="00CE559A">
        <w:rPr>
          <w:i/>
          <w:iCs/>
        </w:rPr>
        <w:t xml:space="preserve"> </w:t>
      </w:r>
      <w:r w:rsidR="0040177C" w:rsidRPr="00CE559A">
        <w:t xml:space="preserve">parancs </w:t>
      </w:r>
      <w:r w:rsidR="008868A8" w:rsidRPr="00CE559A">
        <w:t xml:space="preserve">kimenetének, </w:t>
      </w:r>
      <w:r w:rsidR="00121C0D" w:rsidRPr="00CE559A">
        <w:t>ami tartalmazza a bejelentkezett felhasználó azonosítóját, illetve a munkamenet kezdetének idejét.</w:t>
      </w:r>
    </w:p>
    <w:p w14:paraId="47C85DEC" w14:textId="45849505" w:rsidR="005A3F72" w:rsidRPr="00CE559A" w:rsidRDefault="005A3F72" w:rsidP="00D45D60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stream_id</w:t>
      </w:r>
      <w:proofErr w:type="spellEnd"/>
      <w:r w:rsidRPr="00CE559A">
        <w:rPr>
          <w:b/>
          <w:bCs/>
        </w:rPr>
        <w:t>:</w:t>
      </w:r>
      <w:r w:rsidRPr="00CE559A">
        <w:t xml:space="preserve"> A</w:t>
      </w:r>
      <w:r w:rsidR="00AE5D42" w:rsidRPr="00CE559A">
        <w:t>z adatfolyam egyedi azonosít</w:t>
      </w:r>
      <w:r w:rsidR="007A1E4F" w:rsidRPr="00CE559A">
        <w:t xml:space="preserve">ója. </w:t>
      </w:r>
      <w:r w:rsidR="00800A3A" w:rsidRPr="00CE559A">
        <w:t xml:space="preserve">A </w:t>
      </w:r>
      <w:r w:rsidR="00391DCC" w:rsidRPr="00CE559A">
        <w:t>kliens</w:t>
      </w:r>
      <w:r w:rsidR="00800A3A" w:rsidRPr="00CE559A">
        <w:t xml:space="preserve"> az indulásakor generálja.</w:t>
      </w:r>
    </w:p>
    <w:p w14:paraId="162E3B9E" w14:textId="6EF5CE22" w:rsidR="00391DCC" w:rsidRPr="00CE559A" w:rsidRDefault="00BF437E" w:rsidP="00D45D60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sequence_number</w:t>
      </w:r>
      <w:proofErr w:type="spellEnd"/>
      <w:r w:rsidRPr="00CE559A">
        <w:rPr>
          <w:b/>
          <w:bCs/>
        </w:rPr>
        <w:t xml:space="preserve">: </w:t>
      </w:r>
      <w:r w:rsidR="00393490" w:rsidRPr="00CE559A">
        <w:t>Szigorúan monoton növekvő</w:t>
      </w:r>
      <w:r w:rsidR="00971343" w:rsidRPr="00CE559A">
        <w:t xml:space="preserve"> egész szám, </w:t>
      </w:r>
      <w:r w:rsidR="00077EE5" w:rsidRPr="00CE559A">
        <w:t>amellyel az adatcsomagok (</w:t>
      </w:r>
      <w:proofErr w:type="spellStart"/>
      <w:r w:rsidR="00077EE5" w:rsidRPr="00CE559A">
        <w:t>chunk</w:t>
      </w:r>
      <w:proofErr w:type="spellEnd"/>
      <w:r w:rsidR="00077EE5" w:rsidRPr="00CE559A">
        <w:t xml:space="preserve">) vannak ellátva. Célja, hogy az adatfolyam </w:t>
      </w:r>
      <w:r w:rsidR="00A34CBB" w:rsidRPr="00CE559A">
        <w:t>reproduká</w:t>
      </w:r>
      <w:r w:rsidR="00FE5F90" w:rsidRPr="00CE559A">
        <w:t>l</w:t>
      </w:r>
      <w:r w:rsidR="00A34CBB" w:rsidRPr="00CE559A">
        <w:t xml:space="preserve">ható </w:t>
      </w:r>
      <w:r w:rsidR="0007675B" w:rsidRPr="00CE559A">
        <w:t>l</w:t>
      </w:r>
      <w:r w:rsidR="00FE5F90" w:rsidRPr="00CE559A">
        <w:t>egyen szerver oldalon.</w:t>
      </w:r>
    </w:p>
    <w:p w14:paraId="66F1CE68" w14:textId="0E511DBE" w:rsidR="00CA6A2D" w:rsidRPr="00CE559A" w:rsidRDefault="00CA6A2D" w:rsidP="00D45D60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user_id</w:t>
      </w:r>
      <w:proofErr w:type="spellEnd"/>
      <w:r w:rsidRPr="00CE559A">
        <w:rPr>
          <w:b/>
          <w:bCs/>
        </w:rPr>
        <w:t>:</w:t>
      </w:r>
      <w:r w:rsidRPr="00CE559A">
        <w:t xml:space="preserve"> A felhasználó egyedi azonosítója.</w:t>
      </w:r>
    </w:p>
    <w:p w14:paraId="58EECD66" w14:textId="78F63317" w:rsidR="00964D86" w:rsidRPr="00CE559A" w:rsidRDefault="00964D86" w:rsidP="00C21BFD">
      <w:pPr>
        <w:ind w:firstLine="0"/>
      </w:pPr>
    </w:p>
    <w:p w14:paraId="1437E0B6" w14:textId="77777777" w:rsidR="008329CC" w:rsidRPr="00CE559A" w:rsidRDefault="00405F2B" w:rsidP="00964D86">
      <w:pPr>
        <w:rPr>
          <w:color w:val="000000"/>
          <w:shd w:val="clear" w:color="auto" w:fill="FFFFFF"/>
        </w:rPr>
      </w:pPr>
      <w:r w:rsidRPr="00CE559A">
        <w:t xml:space="preserve">A feldolgozott események tehát egy ideiglenes pufferben kerülnek eltárolásra. </w:t>
      </w:r>
      <w:r w:rsidR="001D6DF3" w:rsidRPr="00CE559A">
        <w:t xml:space="preserve">Amikor ez a puffer megtelik, vagy </w:t>
      </w:r>
      <w:r w:rsidR="009C5F9A" w:rsidRPr="00CE559A">
        <w:t xml:space="preserve">egy (konfigurálható) időtartamig nem </w:t>
      </w:r>
      <w:r w:rsidR="00D57F0E" w:rsidRPr="00CE559A">
        <w:t xml:space="preserve">érkezik </w:t>
      </w:r>
      <w:r w:rsidR="009C5F9A" w:rsidRPr="00CE559A">
        <w:t>új esemény</w:t>
      </w:r>
      <w:r w:rsidR="009A6F4B" w:rsidRPr="00CE559A">
        <w:t xml:space="preserve"> a kliens elküldi a</w:t>
      </w:r>
      <w:r w:rsidR="009C5F9A" w:rsidRPr="00CE559A">
        <w:t xml:space="preserve"> </w:t>
      </w:r>
      <w:r w:rsidR="00F91363" w:rsidRPr="00CE559A">
        <w:t>puffer tartalmát az alkalmazás szerverre, majd üríti a puffer tartalmát.</w:t>
      </w:r>
      <w:r w:rsidR="00FE489B" w:rsidRPr="00CE559A">
        <w:t xml:space="preserve"> </w:t>
      </w:r>
      <w:r w:rsidR="003C60E6" w:rsidRPr="00CE559A">
        <w:t xml:space="preserve">A különböző </w:t>
      </w:r>
      <w:r w:rsidR="00C269F0" w:rsidRPr="00CE559A">
        <w:t xml:space="preserve">eseményekre a kliens egy </w:t>
      </w:r>
      <w:r w:rsidR="005F1AD1" w:rsidRPr="00CE559A">
        <w:t>nem blokkoló</w:t>
      </w:r>
      <w:r w:rsidR="00C269F0" w:rsidRPr="00CE559A">
        <w:t xml:space="preserve"> eseményhurokban várakozik</w:t>
      </w:r>
      <w:r w:rsidR="00244EFE" w:rsidRPr="00CE559A">
        <w:t xml:space="preserve">. Ennek az implementálására a </w:t>
      </w:r>
      <w:proofErr w:type="spellStart"/>
      <w:r w:rsidR="00244EFE" w:rsidRPr="00CE559A">
        <w:t>Rust</w:t>
      </w:r>
      <w:proofErr w:type="spellEnd"/>
      <w:r w:rsidR="00244EFE" w:rsidRPr="00CE559A">
        <w:t xml:space="preserve"> </w:t>
      </w:r>
      <w:r w:rsidR="008F209E" w:rsidRPr="00CE559A">
        <w:t>szálak közti</w:t>
      </w:r>
      <w:r w:rsidR="00E8034B" w:rsidRPr="00CE559A">
        <w:t xml:space="preserve"> kommunikác</w:t>
      </w:r>
      <w:r w:rsidR="0069141E" w:rsidRPr="00CE559A">
        <w:t xml:space="preserve">iót támogató </w:t>
      </w:r>
      <w:proofErr w:type="spellStart"/>
      <w:r w:rsidR="0069141E" w:rsidRPr="00CE559A">
        <w:rPr>
          <w:i/>
          <w:iCs/>
        </w:rPr>
        <w:t>mspc</w:t>
      </w:r>
      <w:proofErr w:type="spellEnd"/>
      <w:r w:rsidR="0069141E" w:rsidRPr="00CE559A">
        <w:rPr>
          <w:i/>
          <w:iCs/>
        </w:rPr>
        <w:t xml:space="preserve"> </w:t>
      </w:r>
      <w:r w:rsidR="0069141E" w:rsidRPr="00CE559A">
        <w:t>(</w:t>
      </w:r>
      <w:proofErr w:type="gramStart"/>
      <w:r w:rsidR="0069141E" w:rsidRPr="00CE559A">
        <w:t>m</w:t>
      </w:r>
      <w:r w:rsidR="0069141E" w:rsidRPr="00CE559A">
        <w:rPr>
          <w:color w:val="000000"/>
          <w:shd w:val="clear" w:color="auto" w:fill="FFFFFF"/>
        </w:rPr>
        <w:t>ulti-producer</w:t>
      </w:r>
      <w:proofErr w:type="gramEnd"/>
      <w:r w:rsidR="0069141E" w:rsidRPr="00CE559A">
        <w:rPr>
          <w:color w:val="000000"/>
          <w:shd w:val="clear" w:color="auto" w:fill="FFFFFF"/>
        </w:rPr>
        <w:t xml:space="preserve">, </w:t>
      </w:r>
      <w:proofErr w:type="spellStart"/>
      <w:r w:rsidR="0069141E" w:rsidRPr="00CE559A">
        <w:rPr>
          <w:color w:val="000000"/>
          <w:shd w:val="clear" w:color="auto" w:fill="FFFFFF"/>
        </w:rPr>
        <w:t>single</w:t>
      </w:r>
      <w:proofErr w:type="spellEnd"/>
      <w:r w:rsidR="0069141E" w:rsidRPr="00CE559A">
        <w:rPr>
          <w:color w:val="000000"/>
          <w:shd w:val="clear" w:color="auto" w:fill="FFFFFF"/>
        </w:rPr>
        <w:t>-consumer) modulját használtam.</w:t>
      </w:r>
    </w:p>
    <w:p w14:paraId="369EA378" w14:textId="2E58AEBE" w:rsidR="006417A8" w:rsidRPr="00CE559A" w:rsidRDefault="008329CC" w:rsidP="004664C6">
      <w:pPr>
        <w:rPr>
          <w:color w:val="000000"/>
          <w:shd w:val="clear" w:color="auto" w:fill="FFFFFF"/>
        </w:rPr>
      </w:pPr>
      <w:r w:rsidRPr="00CE559A">
        <w:rPr>
          <w:color w:val="000000"/>
          <w:shd w:val="clear" w:color="auto" w:fill="FFFFFF"/>
        </w:rPr>
        <w:t xml:space="preserve">A felhasználó által kreált nyers X11 események egy külön szálon </w:t>
      </w:r>
      <w:r w:rsidR="00D734B0" w:rsidRPr="00CE559A">
        <w:rPr>
          <w:color w:val="000000"/>
          <w:shd w:val="clear" w:color="auto" w:fill="FFFFFF"/>
        </w:rPr>
        <w:t xml:space="preserve">kerülnek feldolgozásra, majd </w:t>
      </w:r>
      <w:r w:rsidR="003F2F6F" w:rsidRPr="00CE559A">
        <w:rPr>
          <w:color w:val="000000"/>
          <w:shd w:val="clear" w:color="auto" w:fill="FFFFFF"/>
        </w:rPr>
        <w:t>a program továbbítja a feldolgozott esemény</w:t>
      </w:r>
      <w:r w:rsidR="00121FF3" w:rsidRPr="00CE559A">
        <w:rPr>
          <w:color w:val="000000"/>
          <w:shd w:val="clear" w:color="auto" w:fill="FFFFFF"/>
        </w:rPr>
        <w:t>eket a fő eseményhuroknak.</w:t>
      </w:r>
      <w:r w:rsidR="00145877" w:rsidRPr="00CE559A">
        <w:rPr>
          <w:color w:val="000000"/>
          <w:shd w:val="clear" w:color="auto" w:fill="FFFFFF"/>
        </w:rPr>
        <w:t xml:space="preserve"> Ez</w:t>
      </w:r>
      <w:r w:rsidR="00791A16" w:rsidRPr="00CE559A">
        <w:rPr>
          <w:color w:val="000000"/>
          <w:shd w:val="clear" w:color="auto" w:fill="FFFFFF"/>
        </w:rPr>
        <w:t xml:space="preserve"> a </w:t>
      </w:r>
      <w:r w:rsidR="00145877" w:rsidRPr="00CE559A">
        <w:rPr>
          <w:color w:val="000000"/>
          <w:shd w:val="clear" w:color="auto" w:fill="FFFFFF"/>
        </w:rPr>
        <w:t>szál</w:t>
      </w:r>
      <w:r w:rsidR="00791A16" w:rsidRPr="00CE559A">
        <w:rPr>
          <w:color w:val="000000"/>
          <w:shd w:val="clear" w:color="auto" w:fill="FFFFFF"/>
        </w:rPr>
        <w:t xml:space="preserve"> </w:t>
      </w:r>
      <w:r w:rsidR="00145877" w:rsidRPr="00CE559A">
        <w:rPr>
          <w:color w:val="000000"/>
          <w:shd w:val="clear" w:color="auto" w:fill="FFFFFF"/>
        </w:rPr>
        <w:t>először</w:t>
      </w:r>
      <w:r w:rsidR="00340671" w:rsidRPr="00CE559A">
        <w:rPr>
          <w:color w:val="000000"/>
          <w:shd w:val="clear" w:color="auto" w:fill="FFFFFF"/>
        </w:rPr>
        <w:t xml:space="preserve"> </w:t>
      </w:r>
      <w:r w:rsidR="00791A16" w:rsidRPr="00CE559A">
        <w:rPr>
          <w:color w:val="000000"/>
          <w:shd w:val="clear" w:color="auto" w:fill="FFFFFF"/>
        </w:rPr>
        <w:t>kialakítja a kapcsolatot az megjelenítő szerverrel</w:t>
      </w:r>
      <w:r w:rsidR="00175F79" w:rsidRPr="00CE559A">
        <w:rPr>
          <w:color w:val="000000"/>
          <w:shd w:val="clear" w:color="auto" w:fill="FFFFFF"/>
        </w:rPr>
        <w:t xml:space="preserve">, majd </w:t>
      </w:r>
      <w:r w:rsidR="00B61502" w:rsidRPr="00CE559A">
        <w:rPr>
          <w:color w:val="000000"/>
          <w:shd w:val="clear" w:color="auto" w:fill="FFFFFF"/>
        </w:rPr>
        <w:t xml:space="preserve">kér egy referenciát </w:t>
      </w:r>
      <w:r w:rsidR="00CD6BA8" w:rsidRPr="00CE559A">
        <w:rPr>
          <w:color w:val="000000"/>
          <w:shd w:val="clear" w:color="auto" w:fill="FFFFFF"/>
        </w:rPr>
        <w:t xml:space="preserve">a </w:t>
      </w:r>
      <w:r w:rsidR="002931DC" w:rsidRPr="00CE559A">
        <w:rPr>
          <w:color w:val="000000"/>
          <w:shd w:val="clear" w:color="auto" w:fill="FFFFFF"/>
        </w:rPr>
        <w:t>tartalmazási fa gyökerében található ablakra (</w:t>
      </w:r>
      <w:proofErr w:type="spellStart"/>
      <w:r w:rsidR="002931DC" w:rsidRPr="00CE559A">
        <w:rPr>
          <w:color w:val="000000"/>
          <w:shd w:val="clear" w:color="auto" w:fill="FFFFFF"/>
        </w:rPr>
        <w:t>root</w:t>
      </w:r>
      <w:proofErr w:type="spellEnd"/>
      <w:r w:rsidR="002931DC" w:rsidRPr="00CE559A">
        <w:rPr>
          <w:color w:val="000000"/>
          <w:shd w:val="clear" w:color="auto" w:fill="FFFFFF"/>
        </w:rPr>
        <w:t xml:space="preserve"> </w:t>
      </w:r>
      <w:proofErr w:type="spellStart"/>
      <w:r w:rsidR="002931DC" w:rsidRPr="00CE559A">
        <w:rPr>
          <w:color w:val="000000"/>
          <w:shd w:val="clear" w:color="auto" w:fill="FFFFFF"/>
        </w:rPr>
        <w:t>window</w:t>
      </w:r>
      <w:proofErr w:type="spellEnd"/>
      <w:r w:rsidR="002931DC" w:rsidRPr="00CE559A">
        <w:rPr>
          <w:color w:val="000000"/>
          <w:shd w:val="clear" w:color="auto" w:fill="FFFFFF"/>
        </w:rPr>
        <w:t>).</w:t>
      </w:r>
      <w:r w:rsidR="00C3343C" w:rsidRPr="00CE559A">
        <w:rPr>
          <w:color w:val="000000"/>
          <w:shd w:val="clear" w:color="auto" w:fill="FFFFFF"/>
        </w:rPr>
        <w:t xml:space="preserve"> </w:t>
      </w:r>
      <w:r w:rsidR="00292095" w:rsidRPr="00CE559A">
        <w:rPr>
          <w:color w:val="000000"/>
          <w:shd w:val="clear" w:color="auto" w:fill="FFFFFF"/>
        </w:rPr>
        <w:t>Ezután lekérdezi a megjelenítő szervertől azokat a beviteli eszközöket, amelyek rendelkeznek</w:t>
      </w:r>
      <w:r w:rsidR="00476916" w:rsidRPr="00CE559A">
        <w:rPr>
          <w:color w:val="000000"/>
          <w:shd w:val="clear" w:color="auto" w:fill="FFFFFF"/>
        </w:rPr>
        <w:t xml:space="preserve"> kurzor</w:t>
      </w:r>
      <w:r w:rsidR="006E587B" w:rsidRPr="00CE559A">
        <w:rPr>
          <w:color w:val="000000"/>
          <w:shd w:val="clear" w:color="auto" w:fill="FFFFFF"/>
        </w:rPr>
        <w:t xml:space="preserve"> </w:t>
      </w:r>
      <w:r w:rsidR="0077251B" w:rsidRPr="00CE559A">
        <w:rPr>
          <w:color w:val="000000"/>
          <w:shd w:val="clear" w:color="auto" w:fill="FFFFFF"/>
        </w:rPr>
        <w:t xml:space="preserve">mozgatási </w:t>
      </w:r>
      <w:r w:rsidR="006E587B" w:rsidRPr="00CE559A">
        <w:rPr>
          <w:color w:val="000000"/>
          <w:shd w:val="clear" w:color="auto" w:fill="FFFFFF"/>
        </w:rPr>
        <w:t xml:space="preserve">képességgel </w:t>
      </w:r>
      <w:r w:rsidR="0077251B" w:rsidRPr="00CE559A">
        <w:rPr>
          <w:color w:val="000000"/>
          <w:shd w:val="clear" w:color="auto" w:fill="FFFFFF"/>
        </w:rPr>
        <w:t xml:space="preserve">(például USB egér, </w:t>
      </w:r>
      <w:proofErr w:type="spellStart"/>
      <w:r w:rsidR="0077251B" w:rsidRPr="00CE559A">
        <w:rPr>
          <w:color w:val="000000"/>
          <w:shd w:val="clear" w:color="auto" w:fill="FFFFFF"/>
        </w:rPr>
        <w:t>touchpad</w:t>
      </w:r>
      <w:proofErr w:type="spellEnd"/>
      <w:r w:rsidR="0077251B" w:rsidRPr="00CE559A">
        <w:rPr>
          <w:color w:val="000000"/>
          <w:shd w:val="clear" w:color="auto" w:fill="FFFFFF"/>
        </w:rPr>
        <w:t xml:space="preserve">, érintőképernyő, </w:t>
      </w:r>
      <w:proofErr w:type="spellStart"/>
      <w:r w:rsidR="0077251B" w:rsidRPr="00CE559A">
        <w:rPr>
          <w:color w:val="000000"/>
          <w:shd w:val="clear" w:color="auto" w:fill="FFFFFF"/>
        </w:rPr>
        <w:t>stb</w:t>
      </w:r>
      <w:proofErr w:type="spellEnd"/>
      <w:r w:rsidR="0077251B" w:rsidRPr="00CE559A">
        <w:rPr>
          <w:color w:val="000000"/>
          <w:shd w:val="clear" w:color="auto" w:fill="FFFFFF"/>
        </w:rPr>
        <w:t>).</w:t>
      </w:r>
      <w:r w:rsidR="00B321B8" w:rsidRPr="00CE559A">
        <w:rPr>
          <w:color w:val="000000"/>
          <w:shd w:val="clear" w:color="auto" w:fill="FFFFFF"/>
        </w:rPr>
        <w:t xml:space="preserve"> </w:t>
      </w:r>
      <w:r w:rsidR="009F5DE1" w:rsidRPr="00CE559A">
        <w:rPr>
          <w:color w:val="000000"/>
          <w:shd w:val="clear" w:color="auto" w:fill="FFFFFF"/>
        </w:rPr>
        <w:t>Ezt követően</w:t>
      </w:r>
      <w:r w:rsidR="00611BBD" w:rsidRPr="00CE559A">
        <w:rPr>
          <w:color w:val="000000"/>
          <w:shd w:val="clear" w:color="auto" w:fill="FFFFFF"/>
        </w:rPr>
        <w:t xml:space="preserve"> kliens a beviteli eszközök azonosítójával különböző esemény maszkok</w:t>
      </w:r>
      <w:r w:rsidR="00F0145D" w:rsidRPr="00CE559A">
        <w:rPr>
          <w:color w:val="000000"/>
          <w:shd w:val="clear" w:color="auto" w:fill="FFFFFF"/>
        </w:rPr>
        <w:t xml:space="preserve">at regisztrál a </w:t>
      </w:r>
      <w:proofErr w:type="spellStart"/>
      <w:r w:rsidR="00F0145D" w:rsidRPr="00CE559A">
        <w:rPr>
          <w:i/>
          <w:iCs/>
          <w:color w:val="000000"/>
          <w:shd w:val="clear" w:color="auto" w:fill="FFFFFF"/>
        </w:rPr>
        <w:t>root</w:t>
      </w:r>
      <w:proofErr w:type="spellEnd"/>
      <w:r w:rsidR="00F0145D" w:rsidRPr="00CE559A">
        <w:rPr>
          <w:i/>
          <w:iCs/>
          <w:color w:val="000000"/>
          <w:shd w:val="clear" w:color="auto" w:fill="FFFFFF"/>
        </w:rPr>
        <w:t xml:space="preserve"> </w:t>
      </w:r>
      <w:proofErr w:type="spellStart"/>
      <w:r w:rsidR="00F0145D" w:rsidRPr="00CE559A">
        <w:rPr>
          <w:i/>
          <w:iCs/>
          <w:color w:val="000000"/>
          <w:shd w:val="clear" w:color="auto" w:fill="FFFFFF"/>
        </w:rPr>
        <w:t>window</w:t>
      </w:r>
      <w:proofErr w:type="spellEnd"/>
      <w:r w:rsidR="00F0145D" w:rsidRPr="00CE559A">
        <w:rPr>
          <w:color w:val="000000"/>
          <w:shd w:val="clear" w:color="auto" w:fill="FFFFFF"/>
        </w:rPr>
        <w:t xml:space="preserve"> elemre.</w:t>
      </w:r>
      <w:r w:rsidR="00286B66" w:rsidRPr="00CE559A">
        <w:rPr>
          <w:color w:val="000000"/>
          <w:shd w:val="clear" w:color="auto" w:fill="FFFFFF"/>
        </w:rPr>
        <w:t xml:space="preserve"> Innentől kezdve, ha valamelyik beviteli eszköz </w:t>
      </w:r>
      <w:r w:rsidR="009B5ECC" w:rsidRPr="00CE559A">
        <w:rPr>
          <w:color w:val="000000"/>
          <w:shd w:val="clear" w:color="auto" w:fill="FFFFFF"/>
        </w:rPr>
        <w:t>kibocsájt egy</w:t>
      </w:r>
      <w:r w:rsidR="00617AE6" w:rsidRPr="00CE559A">
        <w:rPr>
          <w:color w:val="000000"/>
          <w:shd w:val="clear" w:color="auto" w:fill="FFFFFF"/>
        </w:rPr>
        <w:t xml:space="preserve"> regisztrált esemény típust, akkor azt a </w:t>
      </w:r>
      <w:r w:rsidR="000C6B03" w:rsidRPr="00CE559A">
        <w:rPr>
          <w:color w:val="000000"/>
          <w:shd w:val="clear" w:color="auto" w:fill="FFFFFF"/>
        </w:rPr>
        <w:t>megjelenítő szerver a kliens program felé is h</w:t>
      </w:r>
      <w:r w:rsidR="00115941" w:rsidRPr="00CE559A">
        <w:rPr>
          <w:color w:val="000000"/>
          <w:shd w:val="clear" w:color="auto" w:fill="FFFFFF"/>
        </w:rPr>
        <w:t>i</w:t>
      </w:r>
      <w:r w:rsidR="000C6B03" w:rsidRPr="00CE559A">
        <w:rPr>
          <w:color w:val="000000"/>
          <w:shd w:val="clear" w:color="auto" w:fill="FFFFFF"/>
        </w:rPr>
        <w:t>rdetni fogja.</w:t>
      </w:r>
      <w:r w:rsidR="00DA2AC7" w:rsidRPr="00CE559A">
        <w:rPr>
          <w:color w:val="000000"/>
          <w:shd w:val="clear" w:color="auto" w:fill="FFFFFF"/>
        </w:rPr>
        <w:t xml:space="preserve"> Ezután a </w:t>
      </w:r>
      <w:r w:rsidR="00AB126C" w:rsidRPr="00CE559A">
        <w:rPr>
          <w:color w:val="000000"/>
          <w:shd w:val="clear" w:color="auto" w:fill="FFFFFF"/>
        </w:rPr>
        <w:t xml:space="preserve">szál </w:t>
      </w:r>
      <w:r w:rsidR="00DA2AC7" w:rsidRPr="00CE559A">
        <w:rPr>
          <w:color w:val="000000"/>
          <w:shd w:val="clear" w:color="auto" w:fill="FFFFFF"/>
        </w:rPr>
        <w:t>egy hurokban nem blokkoló várakozásba kezd</w:t>
      </w:r>
      <w:r w:rsidR="00986B77" w:rsidRPr="00CE559A">
        <w:rPr>
          <w:color w:val="000000"/>
          <w:shd w:val="clear" w:color="auto" w:fill="FFFFFF"/>
        </w:rPr>
        <w:t xml:space="preserve"> a nyers X eseményekre.</w:t>
      </w:r>
      <w:r w:rsidR="00AB00BE" w:rsidRPr="00CE559A">
        <w:rPr>
          <w:color w:val="000000"/>
          <w:shd w:val="clear" w:color="auto" w:fill="FFFFFF"/>
        </w:rPr>
        <w:t xml:space="preserve"> Amennyiben érkezik egy új esemény, a program </w:t>
      </w:r>
      <w:r w:rsidR="00FF7743" w:rsidRPr="00CE559A">
        <w:rPr>
          <w:color w:val="000000"/>
          <w:shd w:val="clear" w:color="auto" w:fill="FFFFFF"/>
        </w:rPr>
        <w:t xml:space="preserve">kinyeri belőle a releváns információkat (például koordináták, időbélyeg, </w:t>
      </w:r>
      <w:proofErr w:type="spellStart"/>
      <w:r w:rsidR="00FF7743" w:rsidRPr="00CE559A">
        <w:rPr>
          <w:color w:val="000000"/>
          <w:shd w:val="clear" w:color="auto" w:fill="FFFFFF"/>
        </w:rPr>
        <w:t>stb</w:t>
      </w:r>
      <w:proofErr w:type="spellEnd"/>
      <w:r w:rsidR="00FF7743" w:rsidRPr="00CE559A">
        <w:rPr>
          <w:color w:val="000000"/>
          <w:shd w:val="clear" w:color="auto" w:fill="FFFFFF"/>
        </w:rPr>
        <w:t xml:space="preserve">) és </w:t>
      </w:r>
      <w:r w:rsidR="00564535" w:rsidRPr="00CE559A">
        <w:rPr>
          <w:color w:val="000000"/>
          <w:shd w:val="clear" w:color="auto" w:fill="FFFFFF"/>
        </w:rPr>
        <w:t>a feldolgozott eseményt továbbítja a fő eseményhuroknak.</w:t>
      </w:r>
      <w:r w:rsidR="006417A8" w:rsidRPr="00CE559A">
        <w:rPr>
          <w:color w:val="000000"/>
          <w:shd w:val="clear" w:color="auto" w:fill="FFFFFF"/>
        </w:rPr>
        <w:t xml:space="preserve"> A jelenleg támogatott X események listája a következő:</w:t>
      </w:r>
    </w:p>
    <w:p w14:paraId="1296746F" w14:textId="08253138" w:rsidR="00882FCF" w:rsidRPr="00CE559A" w:rsidRDefault="00882FCF" w:rsidP="00882FCF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r w:rsidRPr="00CE559A">
        <w:rPr>
          <w:b/>
          <w:bCs/>
          <w:color w:val="000000"/>
          <w:shd w:val="clear" w:color="auto" w:fill="FFFFFF"/>
        </w:rPr>
        <w:lastRenderedPageBreak/>
        <w:t>MOTION_EVENT_TYPE</w:t>
      </w:r>
      <w:r w:rsidR="00592EFF" w:rsidRPr="00CE559A">
        <w:rPr>
          <w:b/>
          <w:bCs/>
          <w:color w:val="000000"/>
          <w:shd w:val="clear" w:color="auto" w:fill="FFFFFF"/>
        </w:rPr>
        <w:t xml:space="preserve">: </w:t>
      </w:r>
      <w:r w:rsidR="00592EFF" w:rsidRPr="00CE559A">
        <w:rPr>
          <w:color w:val="000000"/>
          <w:shd w:val="clear" w:color="auto" w:fill="FFFFFF"/>
        </w:rPr>
        <w:t>Kurzor mozgás esemény</w:t>
      </w:r>
      <w:r w:rsidR="000B5382" w:rsidRPr="00CE559A">
        <w:rPr>
          <w:color w:val="000000"/>
          <w:shd w:val="clear" w:color="auto" w:fill="FFFFFF"/>
        </w:rPr>
        <w:t>.</w:t>
      </w:r>
    </w:p>
    <w:p w14:paraId="30FD789A" w14:textId="5F074A7E" w:rsidR="00882FCF" w:rsidRPr="00CE559A" w:rsidRDefault="00882FCF" w:rsidP="00882FCF">
      <w:pPr>
        <w:pStyle w:val="Listaszerbekezds"/>
        <w:numPr>
          <w:ilvl w:val="0"/>
          <w:numId w:val="28"/>
        </w:numPr>
        <w:rPr>
          <w:b/>
          <w:bCs/>
          <w:color w:val="000000"/>
          <w:shd w:val="clear" w:color="auto" w:fill="FFFFFF"/>
        </w:rPr>
      </w:pPr>
      <w:r w:rsidRPr="00CE559A">
        <w:rPr>
          <w:b/>
          <w:bCs/>
          <w:color w:val="000000"/>
          <w:shd w:val="clear" w:color="auto" w:fill="FFFFFF"/>
        </w:rPr>
        <w:t>SCROLL_EVENT_TYPE</w:t>
      </w:r>
      <w:r w:rsidR="000B5382" w:rsidRPr="00CE559A">
        <w:rPr>
          <w:b/>
          <w:bCs/>
          <w:color w:val="000000"/>
          <w:shd w:val="clear" w:color="auto" w:fill="FFFFFF"/>
        </w:rPr>
        <w:t xml:space="preserve">: </w:t>
      </w:r>
      <w:r w:rsidR="000B5382" w:rsidRPr="00CE559A">
        <w:rPr>
          <w:color w:val="000000"/>
          <w:shd w:val="clear" w:color="auto" w:fill="FFFFFF"/>
        </w:rPr>
        <w:t>Görgetés esemény.</w:t>
      </w:r>
    </w:p>
    <w:p w14:paraId="07088138" w14:textId="2639991E" w:rsidR="00882FCF" w:rsidRPr="00CE559A" w:rsidRDefault="00882FCF" w:rsidP="00882FCF">
      <w:pPr>
        <w:pStyle w:val="Listaszerbekezds"/>
        <w:numPr>
          <w:ilvl w:val="0"/>
          <w:numId w:val="28"/>
        </w:numPr>
        <w:rPr>
          <w:b/>
          <w:bCs/>
          <w:color w:val="000000"/>
          <w:shd w:val="clear" w:color="auto" w:fill="FFFFFF"/>
        </w:rPr>
      </w:pPr>
      <w:r w:rsidRPr="00CE559A">
        <w:rPr>
          <w:b/>
          <w:bCs/>
          <w:color w:val="000000"/>
          <w:shd w:val="clear" w:color="auto" w:fill="FFFFFF"/>
        </w:rPr>
        <w:t>TOUCH_BEGIN_EVENT_TYPE</w:t>
      </w:r>
      <w:r w:rsidR="000B5382" w:rsidRPr="00CE559A">
        <w:rPr>
          <w:b/>
          <w:bCs/>
          <w:color w:val="000000"/>
          <w:shd w:val="clear" w:color="auto" w:fill="FFFFFF"/>
        </w:rPr>
        <w:t xml:space="preserve">: </w:t>
      </w:r>
      <w:r w:rsidR="00316F52" w:rsidRPr="00CE559A">
        <w:rPr>
          <w:color w:val="000000"/>
          <w:shd w:val="clear" w:color="auto" w:fill="FFFFFF"/>
        </w:rPr>
        <w:t>É</w:t>
      </w:r>
      <w:r w:rsidR="000B5382" w:rsidRPr="00CE559A">
        <w:rPr>
          <w:color w:val="000000"/>
          <w:shd w:val="clear" w:color="auto" w:fill="FFFFFF"/>
        </w:rPr>
        <w:t>rintés kezdete esemény.</w:t>
      </w:r>
    </w:p>
    <w:p w14:paraId="6C51E994" w14:textId="230D541F" w:rsidR="00882FCF" w:rsidRPr="00CE559A" w:rsidRDefault="00882FCF" w:rsidP="00882FCF">
      <w:pPr>
        <w:pStyle w:val="Listaszerbekezds"/>
        <w:numPr>
          <w:ilvl w:val="0"/>
          <w:numId w:val="28"/>
        </w:numPr>
        <w:rPr>
          <w:b/>
          <w:bCs/>
          <w:color w:val="000000"/>
          <w:shd w:val="clear" w:color="auto" w:fill="FFFFFF"/>
        </w:rPr>
      </w:pPr>
      <w:r w:rsidRPr="00CE559A">
        <w:rPr>
          <w:b/>
          <w:bCs/>
          <w:color w:val="000000"/>
          <w:shd w:val="clear" w:color="auto" w:fill="FFFFFF"/>
        </w:rPr>
        <w:t>TOUCH_UPDATE_EVENT_TYPE</w:t>
      </w:r>
      <w:r w:rsidR="00E705AC" w:rsidRPr="00CE559A">
        <w:rPr>
          <w:b/>
          <w:bCs/>
          <w:color w:val="000000"/>
          <w:shd w:val="clear" w:color="auto" w:fill="FFFFFF"/>
        </w:rPr>
        <w:t xml:space="preserve">: </w:t>
      </w:r>
      <w:r w:rsidR="00E705AC" w:rsidRPr="00CE559A">
        <w:rPr>
          <w:color w:val="000000"/>
          <w:shd w:val="clear" w:color="auto" w:fill="FFFFFF"/>
        </w:rPr>
        <w:t xml:space="preserve">Érintés </w:t>
      </w:r>
      <w:r w:rsidR="00D93CC6" w:rsidRPr="00CE559A">
        <w:rPr>
          <w:color w:val="000000"/>
          <w:shd w:val="clear" w:color="auto" w:fill="FFFFFF"/>
        </w:rPr>
        <w:t>frissít</w:t>
      </w:r>
      <w:r w:rsidR="00DE05DB" w:rsidRPr="00CE559A">
        <w:rPr>
          <w:color w:val="000000"/>
          <w:shd w:val="clear" w:color="auto" w:fill="FFFFFF"/>
        </w:rPr>
        <w:t xml:space="preserve">ése </w:t>
      </w:r>
      <w:r w:rsidR="00E705AC" w:rsidRPr="00CE559A">
        <w:rPr>
          <w:color w:val="000000"/>
          <w:shd w:val="clear" w:color="auto" w:fill="FFFFFF"/>
        </w:rPr>
        <w:t>esemény.</w:t>
      </w:r>
    </w:p>
    <w:p w14:paraId="1D7AC15D" w14:textId="1366EA68" w:rsidR="00882FCF" w:rsidRPr="00CE559A" w:rsidRDefault="00882FCF" w:rsidP="00882FCF">
      <w:pPr>
        <w:pStyle w:val="Listaszerbekezds"/>
        <w:numPr>
          <w:ilvl w:val="0"/>
          <w:numId w:val="28"/>
        </w:numPr>
        <w:rPr>
          <w:b/>
          <w:bCs/>
          <w:color w:val="000000"/>
          <w:shd w:val="clear" w:color="auto" w:fill="FFFFFF"/>
        </w:rPr>
      </w:pPr>
      <w:r w:rsidRPr="00CE559A">
        <w:rPr>
          <w:b/>
          <w:bCs/>
          <w:color w:val="000000"/>
          <w:shd w:val="clear" w:color="auto" w:fill="FFFFFF"/>
        </w:rPr>
        <w:t>TOUCH_END_EVENT_TYPE</w:t>
      </w:r>
      <w:r w:rsidR="00E705AC" w:rsidRPr="00CE559A">
        <w:rPr>
          <w:b/>
          <w:bCs/>
          <w:color w:val="000000"/>
          <w:shd w:val="clear" w:color="auto" w:fill="FFFFFF"/>
        </w:rPr>
        <w:t xml:space="preserve">: </w:t>
      </w:r>
      <w:r w:rsidR="00E705AC" w:rsidRPr="00CE559A">
        <w:rPr>
          <w:color w:val="000000"/>
          <w:shd w:val="clear" w:color="auto" w:fill="FFFFFF"/>
        </w:rPr>
        <w:t>Érintés vége esemény.</w:t>
      </w:r>
    </w:p>
    <w:p w14:paraId="0958C429" w14:textId="74B7ADA7" w:rsidR="00882FCF" w:rsidRPr="00CE559A" w:rsidRDefault="00882FCF" w:rsidP="00882FCF">
      <w:pPr>
        <w:pStyle w:val="Listaszerbekezds"/>
        <w:numPr>
          <w:ilvl w:val="0"/>
          <w:numId w:val="28"/>
        </w:numPr>
        <w:rPr>
          <w:b/>
          <w:bCs/>
          <w:color w:val="000000"/>
          <w:shd w:val="clear" w:color="auto" w:fill="FFFFFF"/>
        </w:rPr>
      </w:pPr>
      <w:r w:rsidRPr="00CE559A">
        <w:rPr>
          <w:b/>
          <w:bCs/>
          <w:color w:val="000000"/>
          <w:shd w:val="clear" w:color="auto" w:fill="FFFFFF"/>
        </w:rPr>
        <w:t>BUTTON_PRESS_EVENT_TYPE</w:t>
      </w:r>
      <w:r w:rsidR="005B24CD" w:rsidRPr="00CE559A">
        <w:rPr>
          <w:b/>
          <w:bCs/>
          <w:color w:val="000000"/>
          <w:shd w:val="clear" w:color="auto" w:fill="FFFFFF"/>
        </w:rPr>
        <w:t xml:space="preserve">: </w:t>
      </w:r>
      <w:r w:rsidR="005B24CD" w:rsidRPr="00CE559A">
        <w:rPr>
          <w:color w:val="000000"/>
          <w:shd w:val="clear" w:color="auto" w:fill="FFFFFF"/>
        </w:rPr>
        <w:t>Egérgomb lenyomása esemény.</w:t>
      </w:r>
    </w:p>
    <w:p w14:paraId="1B347981" w14:textId="1888EBB1" w:rsidR="004664C6" w:rsidRPr="00CE559A" w:rsidRDefault="00882FCF" w:rsidP="00882FCF">
      <w:pPr>
        <w:pStyle w:val="Listaszerbekezds"/>
        <w:numPr>
          <w:ilvl w:val="0"/>
          <w:numId w:val="28"/>
        </w:numPr>
        <w:rPr>
          <w:b/>
          <w:bCs/>
          <w:color w:val="000000"/>
          <w:shd w:val="clear" w:color="auto" w:fill="FFFFFF"/>
        </w:rPr>
      </w:pPr>
      <w:r w:rsidRPr="00CE559A">
        <w:rPr>
          <w:b/>
          <w:bCs/>
          <w:color w:val="000000"/>
          <w:shd w:val="clear" w:color="auto" w:fill="FFFFFF"/>
        </w:rPr>
        <w:t>BUTTON_RELEASE_EVENT_TYPE</w:t>
      </w:r>
      <w:r w:rsidR="00FA4C7D" w:rsidRPr="00CE559A">
        <w:rPr>
          <w:b/>
          <w:bCs/>
          <w:color w:val="000000"/>
          <w:shd w:val="clear" w:color="auto" w:fill="FFFFFF"/>
        </w:rPr>
        <w:t xml:space="preserve">: </w:t>
      </w:r>
      <w:r w:rsidR="00FA4C7D" w:rsidRPr="00CE559A">
        <w:rPr>
          <w:color w:val="000000"/>
          <w:shd w:val="clear" w:color="auto" w:fill="FFFFFF"/>
        </w:rPr>
        <w:t>Egérgomb felengedése esemény.</w:t>
      </w:r>
    </w:p>
    <w:p w14:paraId="57C69328" w14:textId="6723B492" w:rsidR="00D56FC0" w:rsidRPr="00CE559A" w:rsidRDefault="00D56FC0" w:rsidP="00957CCB">
      <w:pPr>
        <w:ind w:firstLine="0"/>
        <w:rPr>
          <w:b/>
          <w:bCs/>
          <w:color w:val="000000"/>
          <w:shd w:val="clear" w:color="auto" w:fill="FFFFFF"/>
        </w:rPr>
      </w:pPr>
    </w:p>
    <w:p w14:paraId="76BE653F" w14:textId="5B6CC82C" w:rsidR="0028598C" w:rsidRPr="00CE559A" w:rsidRDefault="0028598C" w:rsidP="00D56FC0">
      <w:pPr>
        <w:rPr>
          <w:color w:val="000000"/>
          <w:shd w:val="clear" w:color="auto" w:fill="FFFFFF"/>
        </w:rPr>
      </w:pPr>
      <w:r w:rsidRPr="00CE559A">
        <w:rPr>
          <w:color w:val="000000"/>
          <w:shd w:val="clear" w:color="auto" w:fill="FFFFFF"/>
        </w:rPr>
        <w:t>A feldolgozott események ezután először az esemény pufferbe kerülnek, majd továbbításra az alkalmazás szerverre. Egy feldolgozott kurzor mozgás esemény a következőképpen néz ki:</w:t>
      </w:r>
    </w:p>
    <w:p w14:paraId="040FF94E" w14:textId="77777777" w:rsidR="0028598C" w:rsidRPr="00CE559A" w:rsidRDefault="0028598C" w:rsidP="0028598C">
      <w:pPr>
        <w:pStyle w:val="Kd"/>
      </w:pPr>
      <w:r w:rsidRPr="00CE559A">
        <w:t xml:space="preserve">  MOTION_EVENT_TYPE: {</w:t>
      </w:r>
    </w:p>
    <w:p w14:paraId="73DBCEC5" w14:textId="77777777" w:rsidR="0028598C" w:rsidRPr="00CE559A" w:rsidRDefault="0028598C" w:rsidP="0028598C">
      <w:pPr>
        <w:pStyle w:val="Kd"/>
      </w:pPr>
      <w:r w:rsidRPr="00CE559A">
        <w:t xml:space="preserve">    </w:t>
      </w:r>
      <w:proofErr w:type="spellStart"/>
      <w:r w:rsidRPr="00CE559A">
        <w:t>types</w:t>
      </w:r>
      <w:proofErr w:type="spellEnd"/>
      <w:r w:rsidRPr="00CE559A">
        <w:t>: [</w:t>
      </w:r>
    </w:p>
    <w:p w14:paraId="52984690" w14:textId="77777777" w:rsidR="0028598C" w:rsidRPr="00CE559A" w:rsidRDefault="0028598C" w:rsidP="0028598C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type:type</w:t>
      </w:r>
      <w:proofErr w:type="spellEnd"/>
      <w:proofErr w:type="gramEnd"/>
      <w:r w:rsidRPr="00CE559A">
        <w:t>',</w:t>
      </w:r>
    </w:p>
    <w:p w14:paraId="36D7EAD7" w14:textId="77777777" w:rsidR="0028598C" w:rsidRPr="00CE559A" w:rsidRDefault="0028598C" w:rsidP="0028598C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t:timestamp</w:t>
      </w:r>
      <w:proofErr w:type="gramEnd"/>
      <w:r w:rsidRPr="00CE559A">
        <w:t>:ms</w:t>
      </w:r>
      <w:proofErr w:type="spellEnd"/>
      <w:r w:rsidRPr="00CE559A">
        <w:t>',</w:t>
      </w:r>
    </w:p>
    <w:p w14:paraId="1458FC7F" w14:textId="77777777" w:rsidR="0028598C" w:rsidRPr="00CE559A" w:rsidRDefault="0028598C" w:rsidP="0028598C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xIntegral:integer</w:t>
      </w:r>
      <w:proofErr w:type="spellEnd"/>
      <w:proofErr w:type="gramEnd"/>
      <w:r w:rsidRPr="00CE559A">
        <w:t>',</w:t>
      </w:r>
    </w:p>
    <w:p w14:paraId="34DB4511" w14:textId="77777777" w:rsidR="0028598C" w:rsidRPr="00CE559A" w:rsidRDefault="0028598C" w:rsidP="0028598C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xFraction:integer</w:t>
      </w:r>
      <w:proofErr w:type="spellEnd"/>
      <w:proofErr w:type="gramEnd"/>
      <w:r w:rsidRPr="00CE559A">
        <w:t>',</w:t>
      </w:r>
    </w:p>
    <w:p w14:paraId="5AF5681A" w14:textId="77777777" w:rsidR="0028598C" w:rsidRPr="00CE559A" w:rsidRDefault="0028598C" w:rsidP="0028598C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yIntegral:integer</w:t>
      </w:r>
      <w:proofErr w:type="spellEnd"/>
      <w:proofErr w:type="gramEnd"/>
      <w:r w:rsidRPr="00CE559A">
        <w:t>',</w:t>
      </w:r>
    </w:p>
    <w:p w14:paraId="13A79FDD" w14:textId="77777777" w:rsidR="0028598C" w:rsidRPr="00CE559A" w:rsidRDefault="0028598C" w:rsidP="0028598C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yFraction:integer</w:t>
      </w:r>
      <w:proofErr w:type="spellEnd"/>
      <w:proofErr w:type="gramEnd"/>
      <w:r w:rsidRPr="00CE559A">
        <w:t>',</w:t>
      </w:r>
    </w:p>
    <w:p w14:paraId="20ACA2C6" w14:textId="77777777" w:rsidR="0028598C" w:rsidRPr="00CE559A" w:rsidRDefault="0028598C" w:rsidP="0028598C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rootX:integer</w:t>
      </w:r>
      <w:proofErr w:type="spellEnd"/>
      <w:proofErr w:type="gramEnd"/>
      <w:r w:rsidRPr="00CE559A">
        <w:t>',</w:t>
      </w:r>
    </w:p>
    <w:p w14:paraId="19ED5655" w14:textId="77777777" w:rsidR="0028598C" w:rsidRPr="00CE559A" w:rsidRDefault="0028598C" w:rsidP="0028598C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rootY:integer</w:t>
      </w:r>
      <w:proofErr w:type="spellEnd"/>
      <w:proofErr w:type="gramEnd"/>
      <w:r w:rsidRPr="00CE559A">
        <w:t>',</w:t>
      </w:r>
    </w:p>
    <w:p w14:paraId="4115AA89" w14:textId="706EBEA9" w:rsidR="0028598C" w:rsidRPr="00CE559A" w:rsidRDefault="0028598C" w:rsidP="0028598C">
      <w:pPr>
        <w:pStyle w:val="Kd"/>
      </w:pPr>
      <w:r w:rsidRPr="00CE559A">
        <w:t xml:space="preserve">    ],</w:t>
      </w:r>
    </w:p>
    <w:p w14:paraId="6395497C" w14:textId="361B2825" w:rsidR="00DB3776" w:rsidRPr="00CE559A" w:rsidRDefault="00DB3776" w:rsidP="0028598C">
      <w:pPr>
        <w:pStyle w:val="Kd"/>
      </w:pPr>
      <w:r w:rsidRPr="00CE559A">
        <w:t xml:space="preserve">  }</w:t>
      </w:r>
    </w:p>
    <w:p w14:paraId="7748273C" w14:textId="0DAC91FC" w:rsidR="0028598C" w:rsidRPr="00CE559A" w:rsidRDefault="00191DB9" w:rsidP="0028598C">
      <w:pPr>
        <w:ind w:firstLine="0"/>
        <w:rPr>
          <w:color w:val="000000"/>
          <w:shd w:val="clear" w:color="auto" w:fill="FFFFFF"/>
        </w:rPr>
      </w:pPr>
      <w:r w:rsidRPr="00CE559A">
        <w:rPr>
          <w:color w:val="000000"/>
          <w:shd w:val="clear" w:color="auto" w:fill="FFFFFF"/>
        </w:rPr>
        <w:t>A kurzor mozgás esemény</w:t>
      </w:r>
      <w:r w:rsidR="00A43DD5" w:rsidRPr="00CE559A">
        <w:rPr>
          <w:color w:val="000000"/>
          <w:shd w:val="clear" w:color="auto" w:fill="FFFFFF"/>
        </w:rPr>
        <w:t xml:space="preserve"> egyes mezőinek</w:t>
      </w:r>
      <w:r w:rsidR="001E2D83" w:rsidRPr="00CE559A">
        <w:rPr>
          <w:color w:val="000000"/>
          <w:shd w:val="clear" w:color="auto" w:fill="FFFFFF"/>
        </w:rPr>
        <w:t xml:space="preserve"> típusa és magyarázata</w:t>
      </w:r>
      <w:r w:rsidR="008C6DD5" w:rsidRPr="00CE559A">
        <w:rPr>
          <w:color w:val="000000"/>
          <w:shd w:val="clear" w:color="auto" w:fill="FFFFFF"/>
        </w:rPr>
        <w:t>:</w:t>
      </w:r>
    </w:p>
    <w:p w14:paraId="537F4A59" w14:textId="001D6720" w:rsidR="001E2D83" w:rsidRPr="00CE559A" w:rsidRDefault="008C6DD5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CE559A">
        <w:rPr>
          <w:b/>
          <w:bCs/>
          <w:color w:val="000000"/>
          <w:shd w:val="clear" w:color="auto" w:fill="FFFFFF"/>
        </w:rPr>
        <w:t>type</w:t>
      </w:r>
      <w:proofErr w:type="spellEnd"/>
      <w:r w:rsidRPr="00CE559A">
        <w:rPr>
          <w:b/>
          <w:bCs/>
          <w:color w:val="000000"/>
          <w:shd w:val="clear" w:color="auto" w:fill="FFFFFF"/>
        </w:rPr>
        <w:t xml:space="preserve">: </w:t>
      </w:r>
      <w:r w:rsidR="00383498" w:rsidRPr="00CE559A">
        <w:rPr>
          <w:color w:val="000000"/>
          <w:shd w:val="clear" w:color="auto" w:fill="FFFFFF"/>
        </w:rPr>
        <w:t>Az esemény típusa, kurzor mozgás esemény esetén az értéke 0.</w:t>
      </w:r>
    </w:p>
    <w:p w14:paraId="0309DB92" w14:textId="3AF6FCB6" w:rsidR="0084622A" w:rsidRPr="00CE559A" w:rsidRDefault="0084622A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CE559A">
        <w:rPr>
          <w:b/>
          <w:bCs/>
          <w:color w:val="000000"/>
          <w:shd w:val="clear" w:color="auto" w:fill="FFFFFF"/>
        </w:rPr>
        <w:t>timestamp</w:t>
      </w:r>
      <w:proofErr w:type="spellEnd"/>
      <w:r w:rsidRPr="00CE559A">
        <w:rPr>
          <w:b/>
          <w:bCs/>
          <w:color w:val="000000"/>
          <w:shd w:val="clear" w:color="auto" w:fill="FFFFFF"/>
        </w:rPr>
        <w:t>:</w:t>
      </w:r>
      <w:r w:rsidRPr="00CE559A">
        <w:rPr>
          <w:color w:val="000000"/>
          <w:shd w:val="clear" w:color="auto" w:fill="FFFFFF"/>
        </w:rPr>
        <w:t xml:space="preserve"> Unix időbélyeg, a mértékegysége milliszekundum.</w:t>
      </w:r>
    </w:p>
    <w:p w14:paraId="304998B3" w14:textId="35705ABD" w:rsidR="00A25A39" w:rsidRPr="00CE559A" w:rsidRDefault="00A25A39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CE559A">
        <w:rPr>
          <w:b/>
          <w:bCs/>
          <w:color w:val="000000"/>
          <w:shd w:val="clear" w:color="auto" w:fill="FFFFFF"/>
        </w:rPr>
        <w:t>xIntegral</w:t>
      </w:r>
      <w:proofErr w:type="spellEnd"/>
      <w:r w:rsidRPr="00CE559A">
        <w:rPr>
          <w:b/>
          <w:bCs/>
          <w:color w:val="000000"/>
          <w:shd w:val="clear" w:color="auto" w:fill="FFFFFF"/>
        </w:rPr>
        <w:t>:</w:t>
      </w:r>
      <w:r w:rsidRPr="00CE559A">
        <w:rPr>
          <w:color w:val="000000"/>
          <w:shd w:val="clear" w:color="auto" w:fill="FFFFFF"/>
        </w:rPr>
        <w:t xml:space="preserve"> </w:t>
      </w:r>
      <w:r w:rsidR="00461130" w:rsidRPr="00CE559A">
        <w:rPr>
          <w:color w:val="000000"/>
          <w:shd w:val="clear" w:color="auto" w:fill="FFFFFF"/>
        </w:rPr>
        <w:t xml:space="preserve">A kurzor </w:t>
      </w:r>
      <w:r w:rsidR="001F50BE" w:rsidRPr="00CE559A">
        <w:rPr>
          <w:color w:val="000000"/>
          <w:shd w:val="clear" w:color="auto" w:fill="FFFFFF"/>
        </w:rPr>
        <w:t xml:space="preserve">X </w:t>
      </w:r>
      <w:proofErr w:type="spellStart"/>
      <w:r w:rsidR="001F50BE" w:rsidRPr="00CE559A">
        <w:rPr>
          <w:color w:val="000000"/>
          <w:shd w:val="clear" w:color="auto" w:fill="FFFFFF"/>
        </w:rPr>
        <w:t>axis</w:t>
      </w:r>
      <w:proofErr w:type="spellEnd"/>
      <w:r w:rsidR="001F50BE" w:rsidRPr="00CE559A">
        <w:rPr>
          <w:color w:val="000000"/>
          <w:shd w:val="clear" w:color="auto" w:fill="FFFFFF"/>
        </w:rPr>
        <w:t xml:space="preserve"> menti elmozdulásának </w:t>
      </w:r>
      <w:r w:rsidR="00193E75" w:rsidRPr="00CE559A">
        <w:rPr>
          <w:color w:val="000000"/>
          <w:shd w:val="clear" w:color="auto" w:fill="FFFFFF"/>
        </w:rPr>
        <w:t xml:space="preserve">egész </w:t>
      </w:r>
      <w:r w:rsidR="00DD05B5" w:rsidRPr="00CE559A">
        <w:rPr>
          <w:color w:val="000000"/>
          <w:shd w:val="clear" w:color="auto" w:fill="FFFFFF"/>
        </w:rPr>
        <w:t>része</w:t>
      </w:r>
      <w:r w:rsidR="00193E75" w:rsidRPr="00CE559A">
        <w:rPr>
          <w:color w:val="000000"/>
          <w:shd w:val="clear" w:color="auto" w:fill="FFFFFF"/>
        </w:rPr>
        <w:t>.</w:t>
      </w:r>
    </w:p>
    <w:p w14:paraId="6E8AA09C" w14:textId="71BF4273" w:rsidR="00DD05B5" w:rsidRPr="00CE559A" w:rsidRDefault="00DD05B5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CE559A">
        <w:rPr>
          <w:b/>
          <w:bCs/>
          <w:color w:val="000000"/>
          <w:shd w:val="clear" w:color="auto" w:fill="FFFFFF"/>
        </w:rPr>
        <w:t>xFraction</w:t>
      </w:r>
      <w:proofErr w:type="spellEnd"/>
      <w:r w:rsidRPr="00CE559A">
        <w:rPr>
          <w:b/>
          <w:bCs/>
          <w:color w:val="000000"/>
          <w:shd w:val="clear" w:color="auto" w:fill="FFFFFF"/>
        </w:rPr>
        <w:t>:</w:t>
      </w:r>
      <w:r w:rsidRPr="00CE559A">
        <w:rPr>
          <w:color w:val="000000"/>
          <w:shd w:val="clear" w:color="auto" w:fill="FFFFFF"/>
        </w:rPr>
        <w:t xml:space="preserve"> A kurzor X </w:t>
      </w:r>
      <w:proofErr w:type="spellStart"/>
      <w:r w:rsidRPr="00CE559A">
        <w:rPr>
          <w:color w:val="000000"/>
          <w:shd w:val="clear" w:color="auto" w:fill="FFFFFF"/>
        </w:rPr>
        <w:t>axis</w:t>
      </w:r>
      <w:proofErr w:type="spellEnd"/>
      <w:r w:rsidRPr="00CE559A">
        <w:rPr>
          <w:color w:val="000000"/>
          <w:shd w:val="clear" w:color="auto" w:fill="FFFFFF"/>
        </w:rPr>
        <w:t xml:space="preserve"> menti elmozdulásának tört része.</w:t>
      </w:r>
    </w:p>
    <w:p w14:paraId="516535D4" w14:textId="11C69726" w:rsidR="005011E7" w:rsidRPr="00CE559A" w:rsidRDefault="005011E7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CE559A">
        <w:rPr>
          <w:b/>
          <w:bCs/>
          <w:color w:val="000000"/>
          <w:shd w:val="clear" w:color="auto" w:fill="FFFFFF"/>
        </w:rPr>
        <w:t>yIntegral</w:t>
      </w:r>
      <w:proofErr w:type="spellEnd"/>
      <w:r w:rsidRPr="00CE559A">
        <w:rPr>
          <w:b/>
          <w:bCs/>
          <w:color w:val="000000"/>
          <w:shd w:val="clear" w:color="auto" w:fill="FFFFFF"/>
        </w:rPr>
        <w:t>:</w:t>
      </w:r>
      <w:r w:rsidRPr="00CE559A">
        <w:rPr>
          <w:color w:val="000000"/>
          <w:shd w:val="clear" w:color="auto" w:fill="FFFFFF"/>
        </w:rPr>
        <w:t xml:space="preserve"> A kurzor Y </w:t>
      </w:r>
      <w:proofErr w:type="spellStart"/>
      <w:r w:rsidRPr="00CE559A">
        <w:rPr>
          <w:color w:val="000000"/>
          <w:shd w:val="clear" w:color="auto" w:fill="FFFFFF"/>
        </w:rPr>
        <w:t>axis</w:t>
      </w:r>
      <w:proofErr w:type="spellEnd"/>
      <w:r w:rsidRPr="00CE559A">
        <w:rPr>
          <w:color w:val="000000"/>
          <w:shd w:val="clear" w:color="auto" w:fill="FFFFFF"/>
        </w:rPr>
        <w:t xml:space="preserve"> menti elmozdulásának egész része.</w:t>
      </w:r>
    </w:p>
    <w:p w14:paraId="0AA13EA3" w14:textId="40E98071" w:rsidR="005011E7" w:rsidRPr="00CE559A" w:rsidRDefault="005011E7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CE559A">
        <w:rPr>
          <w:b/>
          <w:bCs/>
          <w:color w:val="000000"/>
          <w:shd w:val="clear" w:color="auto" w:fill="FFFFFF"/>
        </w:rPr>
        <w:t>yFraction</w:t>
      </w:r>
      <w:proofErr w:type="spellEnd"/>
      <w:r w:rsidRPr="00CE559A">
        <w:rPr>
          <w:b/>
          <w:bCs/>
          <w:color w:val="000000"/>
          <w:shd w:val="clear" w:color="auto" w:fill="FFFFFF"/>
        </w:rPr>
        <w:t>:</w:t>
      </w:r>
      <w:r w:rsidRPr="00CE559A">
        <w:rPr>
          <w:color w:val="000000"/>
          <w:shd w:val="clear" w:color="auto" w:fill="FFFFFF"/>
        </w:rPr>
        <w:t xml:space="preserve"> A kurzor Y </w:t>
      </w:r>
      <w:proofErr w:type="spellStart"/>
      <w:r w:rsidRPr="00CE559A">
        <w:rPr>
          <w:color w:val="000000"/>
          <w:shd w:val="clear" w:color="auto" w:fill="FFFFFF"/>
        </w:rPr>
        <w:t>axis</w:t>
      </w:r>
      <w:proofErr w:type="spellEnd"/>
      <w:r w:rsidRPr="00CE559A">
        <w:rPr>
          <w:color w:val="000000"/>
          <w:shd w:val="clear" w:color="auto" w:fill="FFFFFF"/>
        </w:rPr>
        <w:t xml:space="preserve"> menti elmozdulásának tört része.</w:t>
      </w:r>
    </w:p>
    <w:p w14:paraId="58F1539A" w14:textId="200B7274" w:rsidR="00607482" w:rsidRPr="00CE559A" w:rsidRDefault="00607482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CE559A">
        <w:rPr>
          <w:b/>
          <w:bCs/>
          <w:color w:val="000000"/>
          <w:shd w:val="clear" w:color="auto" w:fill="FFFFFF"/>
        </w:rPr>
        <w:t>rootX</w:t>
      </w:r>
      <w:proofErr w:type="spellEnd"/>
      <w:r w:rsidRPr="00CE559A">
        <w:rPr>
          <w:b/>
          <w:bCs/>
          <w:color w:val="000000"/>
          <w:shd w:val="clear" w:color="auto" w:fill="FFFFFF"/>
        </w:rPr>
        <w:t>:</w:t>
      </w:r>
      <w:r w:rsidRPr="00CE559A">
        <w:rPr>
          <w:color w:val="000000"/>
          <w:shd w:val="clear" w:color="auto" w:fill="FFFFFF"/>
        </w:rPr>
        <w:t xml:space="preserve"> </w:t>
      </w:r>
      <w:r w:rsidR="00BD490D" w:rsidRPr="00CE559A">
        <w:rPr>
          <w:color w:val="000000"/>
          <w:shd w:val="clear" w:color="auto" w:fill="FFFFFF"/>
        </w:rPr>
        <w:t>A kurzor X koordinátája a gyökér ablakban</w:t>
      </w:r>
      <w:r w:rsidR="00383B90" w:rsidRPr="00CE559A">
        <w:rPr>
          <w:color w:val="000000"/>
          <w:shd w:val="clear" w:color="auto" w:fill="FFFFFF"/>
        </w:rPr>
        <w:t>.</w:t>
      </w:r>
    </w:p>
    <w:p w14:paraId="7218119B" w14:textId="1D10A9C7" w:rsidR="00B43D1C" w:rsidRPr="00CE559A" w:rsidRDefault="00B43D1C" w:rsidP="008C6DD5">
      <w:pPr>
        <w:pStyle w:val="Listaszerbekezds"/>
        <w:numPr>
          <w:ilvl w:val="0"/>
          <w:numId w:val="28"/>
        </w:numPr>
        <w:rPr>
          <w:color w:val="000000"/>
          <w:shd w:val="clear" w:color="auto" w:fill="FFFFFF"/>
        </w:rPr>
      </w:pPr>
      <w:proofErr w:type="spellStart"/>
      <w:r w:rsidRPr="00CE559A">
        <w:rPr>
          <w:b/>
          <w:bCs/>
          <w:color w:val="000000"/>
          <w:shd w:val="clear" w:color="auto" w:fill="FFFFFF"/>
        </w:rPr>
        <w:t>rootY</w:t>
      </w:r>
      <w:proofErr w:type="spellEnd"/>
      <w:r w:rsidRPr="00CE559A">
        <w:rPr>
          <w:b/>
          <w:bCs/>
          <w:color w:val="000000"/>
          <w:shd w:val="clear" w:color="auto" w:fill="FFFFFF"/>
        </w:rPr>
        <w:t>:</w:t>
      </w:r>
      <w:r w:rsidRPr="00CE559A">
        <w:rPr>
          <w:color w:val="000000"/>
          <w:shd w:val="clear" w:color="auto" w:fill="FFFFFF"/>
        </w:rPr>
        <w:t xml:space="preserve"> A kurzor Y koordinátája a gyökér ablakban.</w:t>
      </w:r>
    </w:p>
    <w:p w14:paraId="234E09F1" w14:textId="3237F448" w:rsidR="001D0303" w:rsidRPr="00CE559A" w:rsidRDefault="001D0303" w:rsidP="001D0303">
      <w:pPr>
        <w:ind w:firstLine="0"/>
        <w:rPr>
          <w:color w:val="000000"/>
          <w:shd w:val="clear" w:color="auto" w:fill="FFFFFF"/>
        </w:rPr>
      </w:pPr>
      <w:r w:rsidRPr="00CE559A">
        <w:rPr>
          <w:color w:val="000000"/>
          <w:shd w:val="clear" w:color="auto" w:fill="FFFFFF"/>
        </w:rPr>
        <w:lastRenderedPageBreak/>
        <w:t xml:space="preserve">A teljes esemény leíró séma megtalálható a függelékben, a </w:t>
      </w:r>
      <w:r w:rsidRPr="00CE559A">
        <w:rPr>
          <w:i/>
          <w:iCs/>
          <w:color w:val="000000"/>
          <w:shd w:val="clear" w:color="auto" w:fill="FFFFFF"/>
        </w:rPr>
        <w:fldChar w:fldCharType="begin"/>
      </w:r>
      <w:r w:rsidRPr="00CE559A">
        <w:rPr>
          <w:i/>
          <w:iCs/>
          <w:color w:val="000000"/>
          <w:shd w:val="clear" w:color="auto" w:fill="FFFFFF"/>
        </w:rPr>
        <w:instrText xml:space="preserve"> REF _Ref118106506 \r \h  \* MERGEFORMAT </w:instrText>
      </w:r>
      <w:r w:rsidRPr="00CE559A">
        <w:rPr>
          <w:i/>
          <w:iCs/>
          <w:color w:val="000000"/>
          <w:shd w:val="clear" w:color="auto" w:fill="FFFFFF"/>
        </w:rPr>
      </w:r>
      <w:r w:rsidRPr="00CE559A">
        <w:rPr>
          <w:i/>
          <w:iCs/>
          <w:color w:val="000000"/>
          <w:shd w:val="clear" w:color="auto" w:fill="FFFFFF"/>
        </w:rPr>
        <w:fldChar w:fldCharType="separate"/>
      </w:r>
      <w:r w:rsidR="007D6599">
        <w:rPr>
          <w:i/>
          <w:iCs/>
          <w:color w:val="000000"/>
          <w:shd w:val="clear" w:color="auto" w:fill="FFFFFF"/>
        </w:rPr>
        <w:t>11.1</w:t>
      </w:r>
      <w:r w:rsidRPr="00CE559A">
        <w:rPr>
          <w:i/>
          <w:iCs/>
          <w:color w:val="000000"/>
          <w:shd w:val="clear" w:color="auto" w:fill="FFFFFF"/>
        </w:rPr>
        <w:fldChar w:fldCharType="end"/>
      </w:r>
      <w:r w:rsidRPr="00CE559A">
        <w:rPr>
          <w:color w:val="000000"/>
          <w:shd w:val="clear" w:color="auto" w:fill="FFFFFF"/>
        </w:rPr>
        <w:t>-es fejezetben</w:t>
      </w:r>
      <w:r w:rsidR="002213DD" w:rsidRPr="00CE559A">
        <w:rPr>
          <w:color w:val="000000"/>
          <w:shd w:val="clear" w:color="auto" w:fill="FFFFFF"/>
        </w:rPr>
        <w:t>.</w:t>
      </w:r>
    </w:p>
    <w:p w14:paraId="46D9EF03" w14:textId="6B8FF3F2" w:rsidR="00856BA1" w:rsidRPr="00CE559A" w:rsidRDefault="00EA0643" w:rsidP="006A0C09">
      <w:pPr>
        <w:pStyle w:val="Cmsor3"/>
      </w:pPr>
      <w:bookmarkStart w:id="42" w:name="_Toc120051564"/>
      <w:r w:rsidRPr="00CE559A">
        <w:t>Platform specifikus m</w:t>
      </w:r>
      <w:r w:rsidR="00856BA1" w:rsidRPr="00CE559A">
        <w:t>etaadatok</w:t>
      </w:r>
      <w:bookmarkEnd w:id="42"/>
    </w:p>
    <w:p w14:paraId="0C8E6FD9" w14:textId="5D231752" w:rsidR="00B47236" w:rsidRPr="00CE559A" w:rsidRDefault="00153413" w:rsidP="00B47236">
      <w:r w:rsidRPr="00CE559A">
        <w:t xml:space="preserve">Az </w:t>
      </w:r>
      <w:r w:rsidRPr="00CE559A">
        <w:rPr>
          <w:i/>
          <w:iCs/>
        </w:rPr>
        <w:t>R6</w:t>
      </w:r>
      <w:r w:rsidRPr="00CE559A">
        <w:t>-os követelmény értelmében az alkalmazásnak különböző platform specifikus metaadatot kell tudnia gyűjteni és ezt elküldeni az alkalmazás szerverre.</w:t>
      </w:r>
      <w:r w:rsidR="001E3C7F" w:rsidRPr="00CE559A">
        <w:t xml:space="preserve"> Ezt a viselkedést az adatgyűjtő</w:t>
      </w:r>
      <w:r w:rsidR="00F13789" w:rsidRPr="00CE559A">
        <w:t xml:space="preserve"> </w:t>
      </w:r>
      <w:r w:rsidR="00E96AF3" w:rsidRPr="00CE559A">
        <w:t>részeként valósítottam meg egy külön modulban.</w:t>
      </w:r>
      <w:r w:rsidR="006C16DA" w:rsidRPr="00CE559A">
        <w:t xml:space="preserve"> Bevezettem egy új eseménytípust </w:t>
      </w:r>
      <w:r w:rsidR="00693A74" w:rsidRPr="00CE559A">
        <w:rPr>
          <w:b/>
          <w:bCs/>
        </w:rPr>
        <w:t xml:space="preserve">METADATA_CHANGED_EVENT </w:t>
      </w:r>
      <w:r w:rsidR="00693A74" w:rsidRPr="00CE559A">
        <w:t xml:space="preserve">néven, </w:t>
      </w:r>
      <w:r w:rsidR="00AE004E" w:rsidRPr="00CE559A">
        <w:t>amely</w:t>
      </w:r>
      <w:r w:rsidR="008058F3" w:rsidRPr="00CE559A">
        <w:t xml:space="preserve"> a metaadatok eseményfolyamba való injektálására használtam.</w:t>
      </w:r>
      <w:r w:rsidR="004B6A70" w:rsidRPr="00CE559A">
        <w:t xml:space="preserve"> A kliens egy külön szálon bizonyos (konfigurálható) id</w:t>
      </w:r>
      <w:r w:rsidR="00213DFC" w:rsidRPr="00CE559A">
        <w:t>őközönkét összegyűjt különböző adatokat a felhasználó által használt platformról és ezeket</w:t>
      </w:r>
      <w:r w:rsidR="000B2611" w:rsidRPr="00CE559A">
        <w:t xml:space="preserve"> elküldi a fő eseményhuroknak</w:t>
      </w:r>
      <w:r w:rsidR="00D00D65" w:rsidRPr="00CE559A">
        <w:t>.</w:t>
      </w:r>
      <w:r w:rsidR="00C20174" w:rsidRPr="00CE559A">
        <w:t xml:space="preserve"> </w:t>
      </w:r>
      <w:r w:rsidR="00D00D65" w:rsidRPr="00CE559A">
        <w:t>E</w:t>
      </w:r>
      <w:r w:rsidR="00C20174" w:rsidRPr="00CE559A">
        <w:t xml:space="preserve">záltal </w:t>
      </w:r>
      <w:r w:rsidR="008B0E5F" w:rsidRPr="00CE559A">
        <w:t>a metaadatok bekerülnek a</w:t>
      </w:r>
      <w:r w:rsidR="00241011" w:rsidRPr="00CE559A">
        <w:t>z ideiglenes esemény pufferbe, majd idővel a kliens elküldi őket az alkalmazás szerverre</w:t>
      </w:r>
      <w:r w:rsidR="000B2611" w:rsidRPr="00CE559A">
        <w:t>.</w:t>
      </w:r>
    </w:p>
    <w:p w14:paraId="26428C1E" w14:textId="3DE194C9" w:rsidR="00366BA5" w:rsidRPr="00CE559A" w:rsidRDefault="006E0A9F" w:rsidP="00B47236">
      <w:r w:rsidRPr="00CE559A">
        <w:t>A</w:t>
      </w:r>
      <w:r w:rsidR="00813F38" w:rsidRPr="00CE559A">
        <w:t xml:space="preserve"> </w:t>
      </w:r>
      <w:r w:rsidR="00F04AEC" w:rsidRPr="00CE559A">
        <w:t>kliens által összegyűjtött különböző adatokat</w:t>
      </w:r>
      <w:r w:rsidR="00056415" w:rsidRPr="00CE559A">
        <w:t xml:space="preserve"> struktúrába szerveztem</w:t>
      </w:r>
      <w:r w:rsidR="00856411" w:rsidRPr="00CE559A">
        <w:t xml:space="preserve">, ugyanis a </w:t>
      </w:r>
      <w:proofErr w:type="spellStart"/>
      <w:r w:rsidR="00856411" w:rsidRPr="00CE559A">
        <w:t>Rust</w:t>
      </w:r>
      <w:proofErr w:type="spellEnd"/>
      <w:r w:rsidR="00856411" w:rsidRPr="00CE559A">
        <w:t xml:space="preserve"> </w:t>
      </w:r>
      <w:proofErr w:type="spellStart"/>
      <w:r w:rsidR="003A579B" w:rsidRPr="00CE559A">
        <w:rPr>
          <w:i/>
          <w:iCs/>
        </w:rPr>
        <w:t>derive</w:t>
      </w:r>
      <w:proofErr w:type="spellEnd"/>
      <w:r w:rsidR="003A579B" w:rsidRPr="00CE559A">
        <w:rPr>
          <w:i/>
          <w:iCs/>
        </w:rPr>
        <w:t xml:space="preserve"> </w:t>
      </w:r>
      <w:r w:rsidR="003A579B" w:rsidRPr="00CE559A">
        <w:t>mechanizmusán keresztül</w:t>
      </w:r>
      <w:r w:rsidR="002A1386" w:rsidRPr="00CE559A">
        <w:t xml:space="preserve"> </w:t>
      </w:r>
      <w:r w:rsidR="007D70AD" w:rsidRPr="00CE559A">
        <w:t xml:space="preserve">a struktúra egyszerűen </w:t>
      </w:r>
      <w:proofErr w:type="spellStart"/>
      <w:r w:rsidR="007D70AD" w:rsidRPr="00CE559A">
        <w:t>szerializálható</w:t>
      </w:r>
      <w:proofErr w:type="spellEnd"/>
      <w:r w:rsidR="007D70AD" w:rsidRPr="00CE559A">
        <w:t xml:space="preserve"> a struktúra </w:t>
      </w:r>
      <w:r w:rsidR="005921FD" w:rsidRPr="00CE559A">
        <w:t>JSON formátumba.</w:t>
      </w:r>
      <w:r w:rsidR="00DA7249" w:rsidRPr="00CE559A">
        <w:t xml:space="preserve"> A </w:t>
      </w:r>
      <w:proofErr w:type="spellStart"/>
      <w:r w:rsidR="00DA7249" w:rsidRPr="00CE559A">
        <w:rPr>
          <w:i/>
          <w:iCs/>
        </w:rPr>
        <w:t>serde</w:t>
      </w:r>
      <w:proofErr w:type="spellEnd"/>
      <w:r w:rsidR="00DA7249" w:rsidRPr="00CE559A">
        <w:t xml:space="preserve"> nev</w:t>
      </w:r>
      <w:r w:rsidR="00874DC1" w:rsidRPr="00CE559A">
        <w:t>ű</w:t>
      </w:r>
      <w:r w:rsidR="00E917B9" w:rsidRPr="00CE559A">
        <w:t xml:space="preserve"> külső modul segítségével</w:t>
      </w:r>
      <w:r w:rsidR="00BB6B95" w:rsidRPr="00CE559A">
        <w:t xml:space="preserve"> pedig még a más nyelvekben nehézkes </w:t>
      </w:r>
      <w:proofErr w:type="spellStart"/>
      <w:r w:rsidR="00AF7772" w:rsidRPr="00CE559A">
        <w:t>snake_case</w:t>
      </w:r>
      <w:proofErr w:type="spellEnd"/>
      <w:r w:rsidR="00AF7772" w:rsidRPr="00CE559A">
        <w:t xml:space="preserve"> </w:t>
      </w:r>
      <w:r w:rsidR="00AF7772" w:rsidRPr="00CE559A">
        <w:sym w:font="Wingdings" w:char="F0E0"/>
      </w:r>
      <w:r w:rsidR="00AF7772" w:rsidRPr="00CE559A">
        <w:t xml:space="preserve"> </w:t>
      </w:r>
      <w:proofErr w:type="spellStart"/>
      <w:r w:rsidR="00AF7772" w:rsidRPr="00CE559A">
        <w:t>camelCase</w:t>
      </w:r>
      <w:proofErr w:type="spellEnd"/>
      <w:r w:rsidR="00AF7772" w:rsidRPr="00CE559A">
        <w:t xml:space="preserve"> konverzió is egy egyszerű annotációval</w:t>
      </w:r>
      <w:r w:rsidR="00775502" w:rsidRPr="00CE559A">
        <w:t xml:space="preserve"> megoldható.</w:t>
      </w:r>
      <w:r w:rsidR="00D777FA" w:rsidRPr="00CE559A">
        <w:t xml:space="preserve"> A metaadat struktúra definíció alább látható:</w:t>
      </w:r>
    </w:p>
    <w:p w14:paraId="714BBA41" w14:textId="77777777" w:rsidR="00215238" w:rsidRPr="00CE559A" w:rsidRDefault="00215238" w:rsidP="00215238">
      <w:pPr>
        <w:pStyle w:val="Kd"/>
      </w:pPr>
      <w:proofErr w:type="gramStart"/>
      <w:r w:rsidRPr="00CE559A">
        <w:t>#[</w:t>
      </w:r>
      <w:proofErr w:type="gramEnd"/>
      <w:r w:rsidRPr="00CE559A">
        <w:t xml:space="preserve">derive(Clone, </w:t>
      </w:r>
      <w:proofErr w:type="spellStart"/>
      <w:r w:rsidRPr="00CE559A">
        <w:t>Debug</w:t>
      </w:r>
      <w:proofErr w:type="spellEnd"/>
      <w:r w:rsidRPr="00CE559A">
        <w:t xml:space="preserve">, </w:t>
      </w:r>
      <w:proofErr w:type="spellStart"/>
      <w:r w:rsidRPr="00CE559A">
        <w:t>Serialize</w:t>
      </w:r>
      <w:proofErr w:type="spellEnd"/>
      <w:r w:rsidRPr="00CE559A">
        <w:t>)]</w:t>
      </w:r>
    </w:p>
    <w:p w14:paraId="013541F5" w14:textId="77777777" w:rsidR="00215238" w:rsidRPr="00CE559A" w:rsidRDefault="00215238" w:rsidP="00215238">
      <w:pPr>
        <w:pStyle w:val="Kd"/>
      </w:pPr>
      <w:proofErr w:type="gramStart"/>
      <w:r w:rsidRPr="00CE559A">
        <w:t>#[</w:t>
      </w:r>
      <w:proofErr w:type="gramEnd"/>
      <w:r w:rsidRPr="00CE559A">
        <w:t>serde(rename_all = "</w:t>
      </w:r>
      <w:proofErr w:type="spellStart"/>
      <w:r w:rsidRPr="00CE559A">
        <w:t>camelCase</w:t>
      </w:r>
      <w:proofErr w:type="spellEnd"/>
      <w:r w:rsidRPr="00CE559A">
        <w:t>")]</w:t>
      </w:r>
    </w:p>
    <w:p w14:paraId="73300EAC" w14:textId="77777777" w:rsidR="00215238" w:rsidRPr="00CE559A" w:rsidRDefault="00215238" w:rsidP="00215238">
      <w:pPr>
        <w:pStyle w:val="Kd"/>
      </w:pPr>
      <w:r w:rsidRPr="00CE559A">
        <w:t xml:space="preserve">pub </w:t>
      </w:r>
      <w:proofErr w:type="spellStart"/>
      <w:r w:rsidRPr="00CE559A">
        <w:t>struct</w:t>
      </w:r>
      <w:proofErr w:type="spellEnd"/>
      <w:r w:rsidRPr="00CE559A">
        <w:t xml:space="preserve"> </w:t>
      </w:r>
      <w:proofErr w:type="spellStart"/>
      <w:r w:rsidRPr="00CE559A">
        <w:t>Metadata</w:t>
      </w:r>
      <w:proofErr w:type="spellEnd"/>
      <w:r w:rsidRPr="00CE559A">
        <w:t xml:space="preserve"> {</w:t>
      </w:r>
    </w:p>
    <w:p w14:paraId="15AFBEF2" w14:textId="77777777" w:rsidR="00215238" w:rsidRPr="00CE559A" w:rsidRDefault="00215238" w:rsidP="00215238">
      <w:pPr>
        <w:pStyle w:val="Kd"/>
      </w:pPr>
      <w:r w:rsidRPr="00CE559A">
        <w:t xml:space="preserve">    </w:t>
      </w:r>
      <w:proofErr w:type="spellStart"/>
      <w:r w:rsidRPr="00CE559A">
        <w:t>user_name</w:t>
      </w:r>
      <w:proofErr w:type="spellEnd"/>
      <w:r w:rsidRPr="00CE559A">
        <w:t xml:space="preserve">: </w:t>
      </w:r>
      <w:proofErr w:type="spellStart"/>
      <w:r w:rsidRPr="00CE559A">
        <w:t>String</w:t>
      </w:r>
      <w:proofErr w:type="spellEnd"/>
      <w:r w:rsidRPr="00CE559A">
        <w:t>,</w:t>
      </w:r>
    </w:p>
    <w:p w14:paraId="123CFC7E" w14:textId="77777777" w:rsidR="00215238" w:rsidRPr="00CE559A" w:rsidRDefault="00215238" w:rsidP="00215238">
      <w:pPr>
        <w:pStyle w:val="Kd"/>
      </w:pPr>
      <w:r w:rsidRPr="00CE559A">
        <w:t xml:space="preserve">    </w:t>
      </w:r>
      <w:proofErr w:type="spellStart"/>
      <w:r w:rsidRPr="00CE559A">
        <w:t>host_id</w:t>
      </w:r>
      <w:proofErr w:type="spellEnd"/>
      <w:r w:rsidRPr="00CE559A">
        <w:t xml:space="preserve">: </w:t>
      </w:r>
      <w:proofErr w:type="spellStart"/>
      <w:r w:rsidRPr="00CE559A">
        <w:t>String</w:t>
      </w:r>
      <w:proofErr w:type="spellEnd"/>
      <w:r w:rsidRPr="00CE559A">
        <w:t>,</w:t>
      </w:r>
    </w:p>
    <w:p w14:paraId="48AF388D" w14:textId="77777777" w:rsidR="00215238" w:rsidRPr="00CE559A" w:rsidRDefault="00215238" w:rsidP="00215238">
      <w:pPr>
        <w:pStyle w:val="Kd"/>
      </w:pPr>
      <w:r w:rsidRPr="00CE559A">
        <w:t xml:space="preserve">    monitor: </w:t>
      </w:r>
      <w:proofErr w:type="spellStart"/>
      <w:r w:rsidRPr="00CE559A">
        <w:t>Vec</w:t>
      </w:r>
      <w:proofErr w:type="spellEnd"/>
      <w:r w:rsidRPr="00CE559A">
        <w:t>&lt;</w:t>
      </w:r>
      <w:proofErr w:type="spellStart"/>
      <w:r w:rsidRPr="00CE559A">
        <w:t>MonitorMetadata</w:t>
      </w:r>
      <w:proofErr w:type="spellEnd"/>
      <w:r w:rsidRPr="00CE559A">
        <w:t>&gt;,</w:t>
      </w:r>
    </w:p>
    <w:p w14:paraId="05195DB5" w14:textId="77777777" w:rsidR="00215238" w:rsidRPr="00CE559A" w:rsidRDefault="00215238" w:rsidP="00215238">
      <w:pPr>
        <w:pStyle w:val="Kd"/>
      </w:pPr>
      <w:r w:rsidRPr="00CE559A">
        <w:t xml:space="preserve">    </w:t>
      </w:r>
      <w:proofErr w:type="spellStart"/>
      <w:r w:rsidRPr="00CE559A">
        <w:t>input_device</w:t>
      </w:r>
      <w:proofErr w:type="spellEnd"/>
      <w:r w:rsidRPr="00CE559A">
        <w:t xml:space="preserve">: </w:t>
      </w:r>
      <w:proofErr w:type="spellStart"/>
      <w:r w:rsidRPr="00CE559A">
        <w:t>String</w:t>
      </w:r>
      <w:proofErr w:type="spellEnd"/>
      <w:r w:rsidRPr="00CE559A">
        <w:t>,</w:t>
      </w:r>
    </w:p>
    <w:p w14:paraId="392C8C1F" w14:textId="77777777" w:rsidR="00215238" w:rsidRPr="00CE559A" w:rsidRDefault="00215238" w:rsidP="00215238">
      <w:pPr>
        <w:pStyle w:val="Kd"/>
      </w:pPr>
      <w:r w:rsidRPr="00CE559A">
        <w:t xml:space="preserve">    </w:t>
      </w:r>
      <w:proofErr w:type="spellStart"/>
      <w:r w:rsidRPr="00CE559A">
        <w:t>os</w:t>
      </w:r>
      <w:proofErr w:type="spellEnd"/>
      <w:r w:rsidRPr="00CE559A">
        <w:t xml:space="preserve">: </w:t>
      </w:r>
      <w:proofErr w:type="spellStart"/>
      <w:r w:rsidRPr="00CE559A">
        <w:t>os_</w:t>
      </w:r>
      <w:proofErr w:type="gramStart"/>
      <w:r w:rsidRPr="00CE559A">
        <w:t>info</w:t>
      </w:r>
      <w:proofErr w:type="spellEnd"/>
      <w:r w:rsidRPr="00CE559A">
        <w:t>::</w:t>
      </w:r>
      <w:proofErr w:type="spellStart"/>
      <w:proofErr w:type="gramEnd"/>
      <w:r w:rsidRPr="00CE559A">
        <w:t>Info</w:t>
      </w:r>
      <w:proofErr w:type="spellEnd"/>
      <w:r w:rsidRPr="00CE559A">
        <w:t>,</w:t>
      </w:r>
    </w:p>
    <w:p w14:paraId="1215C913" w14:textId="4EB561BC" w:rsidR="00215238" w:rsidRPr="00CE559A" w:rsidRDefault="00215238" w:rsidP="00215238">
      <w:pPr>
        <w:pStyle w:val="Kd"/>
      </w:pPr>
      <w:r w:rsidRPr="00CE559A">
        <w:t>}</w:t>
      </w:r>
    </w:p>
    <w:p w14:paraId="4DFE447B" w14:textId="4AC63532" w:rsidR="00063968" w:rsidRPr="00CE559A" w:rsidRDefault="00472181" w:rsidP="00063968">
      <w:pPr>
        <w:ind w:firstLine="0"/>
      </w:pPr>
      <w:r w:rsidRPr="00CE559A">
        <w:t>Az egyes mezők jelentése:</w:t>
      </w:r>
    </w:p>
    <w:p w14:paraId="30F3A67E" w14:textId="33B6C202" w:rsidR="00063968" w:rsidRPr="00CE559A" w:rsidRDefault="0029435A" w:rsidP="0029435A">
      <w:pPr>
        <w:pStyle w:val="Listaszerbekezds"/>
        <w:numPr>
          <w:ilvl w:val="0"/>
          <w:numId w:val="28"/>
        </w:numPr>
        <w:rPr>
          <w:b/>
          <w:bCs/>
        </w:rPr>
      </w:pPr>
      <w:proofErr w:type="spellStart"/>
      <w:r w:rsidRPr="00CE559A">
        <w:rPr>
          <w:b/>
          <w:bCs/>
        </w:rPr>
        <w:t>user_name</w:t>
      </w:r>
      <w:proofErr w:type="spellEnd"/>
      <w:r w:rsidRPr="00CE559A">
        <w:rPr>
          <w:b/>
          <w:bCs/>
        </w:rPr>
        <w:t xml:space="preserve">: </w:t>
      </w:r>
      <w:r w:rsidR="000941A4" w:rsidRPr="00CE559A">
        <w:t>A jelenleg bejelentkezett felhasználó neve.</w:t>
      </w:r>
      <w:r w:rsidR="00D03376" w:rsidRPr="00CE559A">
        <w:t xml:space="preserve"> </w:t>
      </w:r>
      <w:r w:rsidR="002B175A" w:rsidRPr="00CE559A">
        <w:t xml:space="preserve">Unix-szerű rendszereken ez a </w:t>
      </w:r>
      <w:r w:rsidR="002B175A" w:rsidRPr="00CE559A">
        <w:rPr>
          <w:i/>
          <w:iCs/>
        </w:rPr>
        <w:t>USERNAME</w:t>
      </w:r>
      <w:r w:rsidR="002B175A" w:rsidRPr="00CE559A">
        <w:t xml:space="preserve"> környezeti változó értékében van tárolva, ezt használja a kliens program is.</w:t>
      </w:r>
    </w:p>
    <w:p w14:paraId="053D8465" w14:textId="44F984B7" w:rsidR="00357E26" w:rsidRPr="00CE559A" w:rsidRDefault="00357E26" w:rsidP="0029435A">
      <w:pPr>
        <w:pStyle w:val="Listaszerbekezds"/>
        <w:numPr>
          <w:ilvl w:val="0"/>
          <w:numId w:val="28"/>
        </w:numPr>
        <w:rPr>
          <w:b/>
          <w:bCs/>
        </w:rPr>
      </w:pPr>
      <w:proofErr w:type="spellStart"/>
      <w:r w:rsidRPr="00CE559A">
        <w:rPr>
          <w:b/>
          <w:bCs/>
        </w:rPr>
        <w:t>host_id</w:t>
      </w:r>
      <w:proofErr w:type="spellEnd"/>
      <w:r w:rsidRPr="00CE559A">
        <w:rPr>
          <w:b/>
          <w:bCs/>
        </w:rPr>
        <w:t xml:space="preserve">: </w:t>
      </w:r>
      <w:r w:rsidR="000C4F90" w:rsidRPr="00CE559A">
        <w:t>A</w:t>
      </w:r>
      <w:r w:rsidR="00966C44" w:rsidRPr="00CE559A">
        <w:t xml:space="preserve"> felhasználó</w:t>
      </w:r>
      <w:r w:rsidR="00D34743" w:rsidRPr="00CE559A">
        <w:t xml:space="preserve"> által használt számítógép egyedi azonosítója.</w:t>
      </w:r>
      <w:r w:rsidR="00C27DE5" w:rsidRPr="00CE559A">
        <w:t xml:space="preserve"> A kliens program a </w:t>
      </w:r>
      <w:r w:rsidR="00C27DE5" w:rsidRPr="00CE559A">
        <w:rPr>
          <w:i/>
          <w:iCs/>
        </w:rPr>
        <w:t>/</w:t>
      </w:r>
      <w:proofErr w:type="spellStart"/>
      <w:r w:rsidR="00C27DE5" w:rsidRPr="00CE559A">
        <w:rPr>
          <w:i/>
          <w:iCs/>
        </w:rPr>
        <w:t>etc</w:t>
      </w:r>
      <w:proofErr w:type="spellEnd"/>
      <w:r w:rsidR="00C27DE5" w:rsidRPr="00CE559A">
        <w:rPr>
          <w:i/>
          <w:iCs/>
        </w:rPr>
        <w:t>/</w:t>
      </w:r>
      <w:proofErr w:type="spellStart"/>
      <w:r w:rsidR="00C27DE5" w:rsidRPr="00CE559A">
        <w:rPr>
          <w:i/>
          <w:iCs/>
        </w:rPr>
        <w:t>machine-id</w:t>
      </w:r>
      <w:proofErr w:type="spellEnd"/>
      <w:r w:rsidR="00C27DE5" w:rsidRPr="00CE559A">
        <w:rPr>
          <w:i/>
          <w:iCs/>
        </w:rPr>
        <w:t xml:space="preserve"> </w:t>
      </w:r>
      <w:r w:rsidR="00C27DE5" w:rsidRPr="00CE559A">
        <w:t xml:space="preserve">file tartalmát </w:t>
      </w:r>
      <w:r w:rsidR="005218B1" w:rsidRPr="00CE559A">
        <w:t>használja erre a célra.</w:t>
      </w:r>
    </w:p>
    <w:p w14:paraId="146EFBDF" w14:textId="4714EBAF" w:rsidR="00EA025A" w:rsidRPr="00CE559A" w:rsidRDefault="00581653" w:rsidP="00EA025A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monitor:</w:t>
      </w:r>
      <w:r w:rsidR="00BF7B2B" w:rsidRPr="00CE559A">
        <w:rPr>
          <w:b/>
          <w:bCs/>
        </w:rPr>
        <w:t xml:space="preserve"> </w:t>
      </w:r>
      <w:r w:rsidR="00BF7B2B" w:rsidRPr="00CE559A">
        <w:t>A jelenleg használt monitorok metaadatainak listája</w:t>
      </w:r>
      <w:r w:rsidR="005C71D2" w:rsidRPr="00CE559A">
        <w:t>.</w:t>
      </w:r>
      <w:r w:rsidR="00D6621B" w:rsidRPr="00CE559A">
        <w:t xml:space="preserve"> A kliens program ezek</w:t>
      </w:r>
      <w:r w:rsidR="001637E0" w:rsidRPr="00CE559A">
        <w:t>et az adatokat</w:t>
      </w:r>
      <w:r w:rsidR="00D40D70" w:rsidRPr="00CE559A">
        <w:t xml:space="preserve"> a megjelenítő szervertől kérdezi le.</w:t>
      </w:r>
      <w:r w:rsidR="00BB05A9" w:rsidRPr="00CE559A">
        <w:t xml:space="preserve"> </w:t>
      </w:r>
      <w:r w:rsidR="00EA025A" w:rsidRPr="00CE559A">
        <w:t xml:space="preserve">A </w:t>
      </w:r>
      <w:proofErr w:type="spellStart"/>
      <w:r w:rsidR="00EA025A" w:rsidRPr="00CE559A">
        <w:rPr>
          <w:i/>
          <w:iCs/>
        </w:rPr>
        <w:t>MonitorMetadata</w:t>
      </w:r>
      <w:proofErr w:type="spellEnd"/>
      <w:r w:rsidR="00EA025A" w:rsidRPr="00CE559A">
        <w:rPr>
          <w:i/>
          <w:iCs/>
        </w:rPr>
        <w:t xml:space="preserve"> </w:t>
      </w:r>
      <w:r w:rsidR="00EA025A" w:rsidRPr="00CE559A">
        <w:t>struktúrát</w:t>
      </w:r>
      <w:r w:rsidR="00A70529" w:rsidRPr="00CE559A">
        <w:t xml:space="preserve"> a monitorok adatainak csoportosítására definiáltam. A következő </w:t>
      </w:r>
      <w:r w:rsidR="00D0046F" w:rsidRPr="00CE559A">
        <w:t>értékek szerepelnek benne:</w:t>
      </w:r>
    </w:p>
    <w:p w14:paraId="5D5117C5" w14:textId="7920A442" w:rsidR="00D0046F" w:rsidRPr="00CE559A" w:rsidRDefault="00520085" w:rsidP="00D0046F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CE559A">
        <w:rPr>
          <w:b/>
          <w:bCs/>
        </w:rPr>
        <w:lastRenderedPageBreak/>
        <w:t>name</w:t>
      </w:r>
      <w:proofErr w:type="spellEnd"/>
      <w:r w:rsidRPr="00CE559A">
        <w:rPr>
          <w:b/>
          <w:bCs/>
        </w:rPr>
        <w:t xml:space="preserve">: </w:t>
      </w:r>
      <w:r w:rsidRPr="00CE559A">
        <w:t xml:space="preserve">A monitor </w:t>
      </w:r>
      <w:r w:rsidR="00FC4392" w:rsidRPr="00CE559A">
        <w:t>azonosítója</w:t>
      </w:r>
      <w:r w:rsidR="00C32AAC" w:rsidRPr="00CE559A">
        <w:t>, egy nemnegatív egész szám.</w:t>
      </w:r>
    </w:p>
    <w:p w14:paraId="744A6E23" w14:textId="5E47AC65" w:rsidR="008352F7" w:rsidRPr="00CE559A" w:rsidRDefault="008352F7" w:rsidP="00D0046F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CE559A">
        <w:rPr>
          <w:b/>
          <w:bCs/>
        </w:rPr>
        <w:t>primary</w:t>
      </w:r>
      <w:proofErr w:type="spellEnd"/>
      <w:r w:rsidRPr="00CE559A">
        <w:rPr>
          <w:b/>
          <w:bCs/>
        </w:rPr>
        <w:t xml:space="preserve">: </w:t>
      </w:r>
      <w:proofErr w:type="spellStart"/>
      <w:r w:rsidR="00A412C4" w:rsidRPr="00CE559A">
        <w:rPr>
          <w:i/>
          <w:iCs/>
        </w:rPr>
        <w:t>Bool</w:t>
      </w:r>
      <w:proofErr w:type="spellEnd"/>
      <w:r w:rsidR="00A412C4" w:rsidRPr="00CE559A">
        <w:t xml:space="preserve"> típusú, azt adja meg, hogy az adott monitor az elsődleges monitor-e.</w:t>
      </w:r>
    </w:p>
    <w:p w14:paraId="7EAD8231" w14:textId="73B55A04" w:rsidR="00B905E9" w:rsidRPr="00CE559A" w:rsidRDefault="00B905E9" w:rsidP="00D0046F">
      <w:pPr>
        <w:pStyle w:val="Listaszerbekezds"/>
        <w:numPr>
          <w:ilvl w:val="1"/>
          <w:numId w:val="28"/>
        </w:numPr>
        <w:rPr>
          <w:b/>
          <w:bCs/>
        </w:rPr>
      </w:pPr>
      <w:r w:rsidRPr="00CE559A">
        <w:rPr>
          <w:b/>
          <w:bCs/>
        </w:rPr>
        <w:t xml:space="preserve">x: </w:t>
      </w:r>
      <w:r w:rsidRPr="00CE559A">
        <w:t>A monitor</w:t>
      </w:r>
      <w:r w:rsidR="009D53E4" w:rsidRPr="00CE559A">
        <w:t xml:space="preserve"> bal szélének </w:t>
      </w:r>
      <w:r w:rsidR="00F723DA" w:rsidRPr="00CE559A">
        <w:t>X koordinátája abban</w:t>
      </w:r>
      <w:r w:rsidR="007C660D" w:rsidRPr="00CE559A">
        <w:t xml:space="preserve"> a koordináta rendszerben, ahol</w:t>
      </w:r>
      <w:r w:rsidR="00791983" w:rsidRPr="00CE559A">
        <w:t xml:space="preserve"> a </w:t>
      </w:r>
      <w:proofErr w:type="spellStart"/>
      <w:r w:rsidR="00791983" w:rsidRPr="00CE559A">
        <w:t>legbalrább</w:t>
      </w:r>
      <w:proofErr w:type="spellEnd"/>
      <w:r w:rsidR="00791983" w:rsidRPr="00CE559A">
        <w:t xml:space="preserve"> található monitor bal széle az origó, </w:t>
      </w:r>
      <w:r w:rsidR="00AF5F22" w:rsidRPr="00CE559A">
        <w:t>egy egység pedig egy pixelnek felel meg.</w:t>
      </w:r>
    </w:p>
    <w:p w14:paraId="0F4B3D33" w14:textId="13D469A2" w:rsidR="00E35282" w:rsidRPr="00CE559A" w:rsidRDefault="00E35282" w:rsidP="00D0046F">
      <w:pPr>
        <w:pStyle w:val="Listaszerbekezds"/>
        <w:numPr>
          <w:ilvl w:val="1"/>
          <w:numId w:val="28"/>
        </w:numPr>
        <w:rPr>
          <w:b/>
          <w:bCs/>
        </w:rPr>
      </w:pPr>
      <w:r w:rsidRPr="00CE559A">
        <w:rPr>
          <w:b/>
          <w:bCs/>
        </w:rPr>
        <w:t xml:space="preserve">y: </w:t>
      </w:r>
      <w:r w:rsidRPr="00CE559A">
        <w:t xml:space="preserve">A monitor </w:t>
      </w:r>
      <w:proofErr w:type="spellStart"/>
      <w:r w:rsidR="00ED61E0" w:rsidRPr="00CE559A">
        <w:t>tetejének</w:t>
      </w:r>
      <w:proofErr w:type="spellEnd"/>
      <w:r w:rsidR="00ED61E0" w:rsidRPr="00CE559A">
        <w:t xml:space="preserve"> </w:t>
      </w:r>
      <w:r w:rsidRPr="00CE559A">
        <w:t>Y koordinátája abban a koordináta rendszerben, ahol</w:t>
      </w:r>
      <w:r w:rsidR="005477FB" w:rsidRPr="00CE559A">
        <w:t xml:space="preserve"> a legfelső monitor</w:t>
      </w:r>
      <w:r w:rsidR="006722F1" w:rsidRPr="00CE559A">
        <w:t xml:space="preserve"> teteje az origó, egy egység pedig egy pixelnek felel meg.</w:t>
      </w:r>
    </w:p>
    <w:p w14:paraId="56E51A75" w14:textId="32D79200" w:rsidR="00201F34" w:rsidRPr="00CE559A" w:rsidRDefault="00201F34" w:rsidP="00D0046F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CE559A">
        <w:rPr>
          <w:b/>
          <w:bCs/>
        </w:rPr>
        <w:t>width</w:t>
      </w:r>
      <w:proofErr w:type="spellEnd"/>
      <w:r w:rsidRPr="00CE559A">
        <w:rPr>
          <w:b/>
          <w:bCs/>
        </w:rPr>
        <w:t xml:space="preserve">: </w:t>
      </w:r>
      <w:r w:rsidRPr="00CE559A">
        <w:t>A monitor szélessége pixelben.</w:t>
      </w:r>
    </w:p>
    <w:p w14:paraId="1308D216" w14:textId="0DECB95C" w:rsidR="00201F34" w:rsidRPr="00CE559A" w:rsidRDefault="00201F34" w:rsidP="00D0046F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CE559A">
        <w:rPr>
          <w:b/>
          <w:bCs/>
        </w:rPr>
        <w:t>height</w:t>
      </w:r>
      <w:proofErr w:type="spellEnd"/>
      <w:r w:rsidRPr="00CE559A">
        <w:rPr>
          <w:b/>
          <w:bCs/>
        </w:rPr>
        <w:t xml:space="preserve">: </w:t>
      </w:r>
      <w:r w:rsidRPr="00CE559A">
        <w:t>A monitor magassága pixelben.</w:t>
      </w:r>
    </w:p>
    <w:p w14:paraId="4D8FC0CF" w14:textId="5DFA1D90" w:rsidR="009541AF" w:rsidRPr="00CE559A" w:rsidRDefault="009541AF" w:rsidP="00D0046F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CE559A">
        <w:rPr>
          <w:b/>
          <w:bCs/>
        </w:rPr>
        <w:t>width_in_millimeters</w:t>
      </w:r>
      <w:proofErr w:type="spellEnd"/>
      <w:r w:rsidRPr="00CE559A">
        <w:rPr>
          <w:b/>
          <w:bCs/>
        </w:rPr>
        <w:t xml:space="preserve">: </w:t>
      </w:r>
      <w:r w:rsidRPr="00CE559A">
        <w:t>A monitor szélessége milliméterben.</w:t>
      </w:r>
    </w:p>
    <w:p w14:paraId="40CD180C" w14:textId="77777777" w:rsidR="00C87274" w:rsidRPr="00CE559A" w:rsidRDefault="00EF121C" w:rsidP="00C87274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CE559A">
        <w:rPr>
          <w:b/>
          <w:bCs/>
        </w:rPr>
        <w:t>height_in_millimeters</w:t>
      </w:r>
      <w:proofErr w:type="spellEnd"/>
      <w:r w:rsidRPr="00CE559A">
        <w:rPr>
          <w:b/>
          <w:bCs/>
        </w:rPr>
        <w:t xml:space="preserve">: </w:t>
      </w:r>
      <w:r w:rsidRPr="00CE559A">
        <w:t>A monitor magassága milliméterben.</w:t>
      </w:r>
    </w:p>
    <w:p w14:paraId="714E867D" w14:textId="5C40E63A" w:rsidR="00B73433" w:rsidRPr="00CE559A" w:rsidRDefault="000C0455" w:rsidP="00C87274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CE559A">
        <w:rPr>
          <w:b/>
          <w:bCs/>
        </w:rPr>
        <w:t>dpi</w:t>
      </w:r>
      <w:proofErr w:type="spellEnd"/>
      <w:r w:rsidRPr="00CE559A">
        <w:rPr>
          <w:b/>
          <w:bCs/>
        </w:rPr>
        <w:t xml:space="preserve">: </w:t>
      </w:r>
      <w:r w:rsidRPr="00CE559A">
        <w:t xml:space="preserve">A monitor DPI </w:t>
      </w:r>
      <w:r w:rsidR="00CE5B2F" w:rsidRPr="00CE559A">
        <w:t>(</w:t>
      </w:r>
      <w:proofErr w:type="spellStart"/>
      <w:r w:rsidR="00CE5B2F" w:rsidRPr="00CE559A">
        <w:t>Dot</w:t>
      </w:r>
      <w:r w:rsidR="00F42E68" w:rsidRPr="00CE559A">
        <w:t>s</w:t>
      </w:r>
      <w:proofErr w:type="spellEnd"/>
      <w:r w:rsidR="00CE5B2F" w:rsidRPr="00CE559A">
        <w:t xml:space="preserve"> Per Inch) </w:t>
      </w:r>
      <w:r w:rsidRPr="00CE559A">
        <w:t>értéke.</w:t>
      </w:r>
    </w:p>
    <w:p w14:paraId="5F3A9776" w14:textId="3EBB1EDB" w:rsidR="00B73433" w:rsidRPr="00CE559A" w:rsidRDefault="00224869" w:rsidP="00B73433">
      <w:pPr>
        <w:pStyle w:val="Listaszerbekezds"/>
        <w:numPr>
          <w:ilvl w:val="0"/>
          <w:numId w:val="28"/>
        </w:numPr>
        <w:rPr>
          <w:b/>
          <w:bCs/>
        </w:rPr>
      </w:pPr>
      <w:proofErr w:type="spellStart"/>
      <w:r w:rsidRPr="00CE559A">
        <w:rPr>
          <w:b/>
          <w:bCs/>
        </w:rPr>
        <w:t>input_device</w:t>
      </w:r>
      <w:proofErr w:type="spellEnd"/>
      <w:r w:rsidRPr="00CE559A">
        <w:rPr>
          <w:b/>
          <w:bCs/>
        </w:rPr>
        <w:t xml:space="preserve">: </w:t>
      </w:r>
      <w:r w:rsidR="00042A96" w:rsidRPr="00CE559A">
        <w:t>Azon beviteli eszközök listája</w:t>
      </w:r>
      <w:r w:rsidR="00ED55C9" w:rsidRPr="00CE559A">
        <w:t>, amelyek</w:t>
      </w:r>
      <w:r w:rsidR="005418C1" w:rsidRPr="00CE559A">
        <w:t xml:space="preserve"> tudnak </w:t>
      </w:r>
      <w:r w:rsidR="00EF1025" w:rsidRPr="00CE559A">
        <w:t>képesek kurzorként viselkedni</w:t>
      </w:r>
      <w:r w:rsidR="00025DDD" w:rsidRPr="00CE559A">
        <w:t xml:space="preserve"> (pointer </w:t>
      </w:r>
      <w:proofErr w:type="spellStart"/>
      <w:r w:rsidR="00025DDD" w:rsidRPr="00CE559A">
        <w:t>devices</w:t>
      </w:r>
      <w:proofErr w:type="spellEnd"/>
      <w:r w:rsidR="00025DDD" w:rsidRPr="00CE559A">
        <w:t>)</w:t>
      </w:r>
      <w:r w:rsidR="009F5093" w:rsidRPr="00CE559A">
        <w:t>.</w:t>
      </w:r>
      <w:r w:rsidR="00755792" w:rsidRPr="00CE559A">
        <w:t xml:space="preserve"> A kliens program</w:t>
      </w:r>
      <w:r w:rsidR="0050352B" w:rsidRPr="00CE559A">
        <w:t xml:space="preserve"> ehhez az információhoz </w:t>
      </w:r>
      <w:r w:rsidR="00C368A5" w:rsidRPr="00CE559A">
        <w:t xml:space="preserve">először kiolvassa </w:t>
      </w:r>
      <w:r w:rsidR="0050352B" w:rsidRPr="00CE559A">
        <w:t xml:space="preserve">a </w:t>
      </w:r>
      <w:r w:rsidR="0050352B" w:rsidRPr="00CE559A">
        <w:rPr>
          <w:i/>
          <w:iCs/>
        </w:rPr>
        <w:t>/</w:t>
      </w:r>
      <w:proofErr w:type="spellStart"/>
      <w:r w:rsidR="0050352B" w:rsidRPr="00CE559A">
        <w:rPr>
          <w:i/>
          <w:iCs/>
        </w:rPr>
        <w:t>proc</w:t>
      </w:r>
      <w:proofErr w:type="spellEnd"/>
      <w:r w:rsidR="0050352B" w:rsidRPr="00CE559A">
        <w:rPr>
          <w:i/>
          <w:iCs/>
        </w:rPr>
        <w:t>/</w:t>
      </w:r>
      <w:proofErr w:type="spellStart"/>
      <w:r w:rsidR="0050352B" w:rsidRPr="00CE559A">
        <w:rPr>
          <w:i/>
          <w:iCs/>
        </w:rPr>
        <w:t>bus</w:t>
      </w:r>
      <w:proofErr w:type="spellEnd"/>
      <w:r w:rsidR="0050352B" w:rsidRPr="00CE559A">
        <w:rPr>
          <w:i/>
          <w:iCs/>
        </w:rPr>
        <w:t>/input/</w:t>
      </w:r>
      <w:proofErr w:type="spellStart"/>
      <w:r w:rsidR="0050352B" w:rsidRPr="00CE559A">
        <w:rPr>
          <w:i/>
          <w:iCs/>
        </w:rPr>
        <w:t>devices</w:t>
      </w:r>
      <w:proofErr w:type="spellEnd"/>
      <w:r w:rsidR="0050352B" w:rsidRPr="00CE559A">
        <w:rPr>
          <w:i/>
          <w:iCs/>
        </w:rPr>
        <w:t xml:space="preserve"> </w:t>
      </w:r>
      <w:r w:rsidR="0050352B" w:rsidRPr="00CE559A">
        <w:t>fájl tartalmát</w:t>
      </w:r>
      <w:r w:rsidR="00EB5CDF" w:rsidRPr="00CE559A">
        <w:t>, majd szűri a</w:t>
      </w:r>
      <w:r w:rsidR="00DA0746" w:rsidRPr="00CE559A">
        <w:t>zt a</w:t>
      </w:r>
      <w:r w:rsidR="00EB5CDF" w:rsidRPr="00CE559A">
        <w:t xml:space="preserve"> releváns eszközökre</w:t>
      </w:r>
      <w:r w:rsidR="00EC1718" w:rsidRPr="00CE559A">
        <w:t>.</w:t>
      </w:r>
    </w:p>
    <w:p w14:paraId="2B9B8B1B" w14:textId="0BD5A263" w:rsidR="00A77AF8" w:rsidRPr="00CE559A" w:rsidRDefault="00A77AF8" w:rsidP="00B73433">
      <w:pPr>
        <w:pStyle w:val="Listaszerbekezds"/>
        <w:numPr>
          <w:ilvl w:val="0"/>
          <w:numId w:val="28"/>
        </w:numPr>
        <w:rPr>
          <w:b/>
          <w:bCs/>
        </w:rPr>
      </w:pPr>
      <w:proofErr w:type="spellStart"/>
      <w:r w:rsidRPr="00CE559A">
        <w:rPr>
          <w:b/>
          <w:bCs/>
        </w:rPr>
        <w:t>os</w:t>
      </w:r>
      <w:proofErr w:type="spellEnd"/>
      <w:r w:rsidRPr="00CE559A">
        <w:rPr>
          <w:b/>
          <w:bCs/>
        </w:rPr>
        <w:t>:</w:t>
      </w:r>
      <w:r w:rsidR="000B4C72" w:rsidRPr="00CE559A">
        <w:t xml:space="preserve"> A felhasználó operációs rendszerével kapcsolatos metaadatok.</w:t>
      </w:r>
      <w:r w:rsidR="00502557" w:rsidRPr="00CE559A">
        <w:t xml:space="preserve"> Ennek a lekérdezésére egy külső modult, az </w:t>
      </w:r>
      <w:proofErr w:type="spellStart"/>
      <w:r w:rsidR="00502557" w:rsidRPr="00CE559A">
        <w:rPr>
          <w:i/>
          <w:iCs/>
        </w:rPr>
        <w:t>os_info</w:t>
      </w:r>
      <w:proofErr w:type="spellEnd"/>
      <w:r w:rsidR="00502557" w:rsidRPr="00CE559A">
        <w:t>-t használtam.</w:t>
      </w:r>
      <w:r w:rsidR="00463EFD" w:rsidRPr="00CE559A">
        <w:t xml:space="preserve"> Ez az adat tartalmazza az operációs rendszer típusát, verzióját és </w:t>
      </w:r>
      <w:proofErr w:type="spellStart"/>
      <w:r w:rsidR="00463EFD" w:rsidRPr="00CE559A">
        <w:rPr>
          <w:i/>
          <w:iCs/>
        </w:rPr>
        <w:t>bitness</w:t>
      </w:r>
      <w:proofErr w:type="spellEnd"/>
      <w:r w:rsidR="00463EFD" w:rsidRPr="00CE559A">
        <w:rPr>
          <w:i/>
          <w:iCs/>
        </w:rPr>
        <w:t xml:space="preserve"> </w:t>
      </w:r>
      <w:r w:rsidR="00463EFD" w:rsidRPr="00CE559A">
        <w:t>értékét (azaz, hogy 32 vagy 64 bites).</w:t>
      </w:r>
    </w:p>
    <w:p w14:paraId="29B58302" w14:textId="2E90D603" w:rsidR="00B85A24" w:rsidRPr="00CE559A" w:rsidRDefault="00B85A24" w:rsidP="00B85A24">
      <w:pPr>
        <w:pStyle w:val="Cmsor2"/>
      </w:pPr>
      <w:bookmarkStart w:id="43" w:name="_Ref119059683"/>
      <w:bookmarkStart w:id="44" w:name="_Toc120051565"/>
      <w:r w:rsidRPr="00CE559A">
        <w:t>A felhasználó státusza</w:t>
      </w:r>
      <w:bookmarkEnd w:id="43"/>
      <w:bookmarkEnd w:id="44"/>
    </w:p>
    <w:p w14:paraId="056EEBEA" w14:textId="6198FCFD" w:rsidR="007C61DC" w:rsidRPr="00CE559A" w:rsidRDefault="004E388A" w:rsidP="007C61DC">
      <w:r w:rsidRPr="00CE559A">
        <w:t xml:space="preserve">Az </w:t>
      </w:r>
      <w:r w:rsidRPr="00CE559A">
        <w:rPr>
          <w:i/>
          <w:iCs/>
        </w:rPr>
        <w:t>R3, R4, R5</w:t>
      </w:r>
      <w:r w:rsidRPr="00CE559A">
        <w:t xml:space="preserve"> követelmények</w:t>
      </w:r>
      <w:r w:rsidR="00A87243" w:rsidRPr="00CE559A">
        <w:t xml:space="preserve"> értelmében az alkalmazásnak le kell tudnia kérdezni az alkalmazás szerverről </w:t>
      </w:r>
      <w:r w:rsidR="00281E32" w:rsidRPr="00CE559A">
        <w:t>a felhasználó aktuális státuszát, megjeleníteni azt, illetve</w:t>
      </w:r>
      <w:r w:rsidR="006473D6" w:rsidRPr="00CE559A">
        <w:t>,</w:t>
      </w:r>
      <w:r w:rsidR="00CB657B" w:rsidRPr="00CE559A">
        <w:t xml:space="preserve"> ha szükséges zárolnia kell a felhasználó munkamenetét. </w:t>
      </w:r>
      <w:r w:rsidR="006473D6" w:rsidRPr="00CE559A">
        <w:t xml:space="preserve">Ezeket a funkcionalitásokat </w:t>
      </w:r>
      <w:r w:rsidR="004A572D" w:rsidRPr="00CE559A">
        <w:t>az adatgyűjtő</w:t>
      </w:r>
      <w:r w:rsidR="00952C9B" w:rsidRPr="00CE559A">
        <w:t>t</w:t>
      </w:r>
      <w:r w:rsidR="00536739" w:rsidRPr="00CE559A">
        <w:t>ő</w:t>
      </w:r>
      <w:r w:rsidR="00952C9B" w:rsidRPr="00CE559A">
        <w:t xml:space="preserve">l </w:t>
      </w:r>
      <w:r w:rsidR="00B04001" w:rsidRPr="00CE559A">
        <w:t>elválasztva egy különálló modulban (és szálon) implementáltam.</w:t>
      </w:r>
    </w:p>
    <w:p w14:paraId="19420705" w14:textId="50C9CCD9" w:rsidR="000C352E" w:rsidRPr="00CE559A" w:rsidRDefault="00E93B07" w:rsidP="007C61DC">
      <w:r w:rsidRPr="00CE559A">
        <w:lastRenderedPageBreak/>
        <w:t>A státusz lekérdezése a kliens program indulása után periodikusan történik.</w:t>
      </w:r>
      <w:r w:rsidR="00D807D8" w:rsidRPr="00CE559A">
        <w:t xml:space="preserve"> A státusz lekérdezések közti idő intervallum konfigurálható.</w:t>
      </w:r>
      <w:r w:rsidR="0008512B" w:rsidRPr="00CE559A">
        <w:t xml:space="preserve"> A felhasználó</w:t>
      </w:r>
      <w:r w:rsidR="003C40F3" w:rsidRPr="00CE559A">
        <w:t xml:space="preserve"> státusza</w:t>
      </w:r>
      <w:r w:rsidR="0008512B" w:rsidRPr="00CE559A">
        <w:t xml:space="preserve"> </w:t>
      </w:r>
      <w:r w:rsidR="000C352E" w:rsidRPr="00CE559A">
        <w:t>a következőképpen épül fel:</w:t>
      </w:r>
    </w:p>
    <w:p w14:paraId="74F56D86" w14:textId="16251588" w:rsidR="003C40F3" w:rsidRPr="00CE559A" w:rsidRDefault="003C40F3" w:rsidP="003C40F3">
      <w:pPr>
        <w:pStyle w:val="Kd"/>
      </w:pPr>
      <w:proofErr w:type="spellStart"/>
      <w:r w:rsidRPr="00CE559A">
        <w:t>struct</w:t>
      </w:r>
      <w:proofErr w:type="spellEnd"/>
      <w:r w:rsidRPr="00CE559A">
        <w:t xml:space="preserve"> Status {</w:t>
      </w:r>
    </w:p>
    <w:p w14:paraId="0677AA97" w14:textId="27B7CD69" w:rsidR="003C40F3" w:rsidRPr="00CE559A" w:rsidRDefault="003C40F3" w:rsidP="003C40F3">
      <w:pPr>
        <w:pStyle w:val="Kd"/>
      </w:pPr>
      <w:r w:rsidRPr="00CE559A">
        <w:t xml:space="preserve">    </w:t>
      </w:r>
      <w:proofErr w:type="spellStart"/>
      <w:r w:rsidRPr="00CE559A">
        <w:t>phase</w:t>
      </w:r>
      <w:proofErr w:type="spellEnd"/>
      <w:r w:rsidRPr="00CE559A">
        <w:t xml:space="preserve">: </w:t>
      </w:r>
      <w:proofErr w:type="spellStart"/>
      <w:r w:rsidRPr="00CE559A">
        <w:t>String</w:t>
      </w:r>
      <w:proofErr w:type="spellEnd"/>
      <w:r w:rsidRPr="00CE559A">
        <w:t>,</w:t>
      </w:r>
    </w:p>
    <w:p w14:paraId="37D80E8A" w14:textId="5150082A" w:rsidR="003C40F3" w:rsidRPr="00CE559A" w:rsidRDefault="003C40F3" w:rsidP="003C40F3">
      <w:pPr>
        <w:pStyle w:val="Kd"/>
      </w:pPr>
      <w:r w:rsidRPr="00CE559A">
        <w:t xml:space="preserve">    </w:t>
      </w:r>
      <w:proofErr w:type="spellStart"/>
      <w:r w:rsidRPr="00CE559A">
        <w:t>description</w:t>
      </w:r>
      <w:proofErr w:type="spellEnd"/>
      <w:r w:rsidRPr="00CE559A">
        <w:t xml:space="preserve">: </w:t>
      </w:r>
      <w:proofErr w:type="spellStart"/>
      <w:r w:rsidRPr="00CE559A">
        <w:t>String</w:t>
      </w:r>
      <w:proofErr w:type="spellEnd"/>
      <w:r w:rsidRPr="00CE559A">
        <w:t>,</w:t>
      </w:r>
    </w:p>
    <w:p w14:paraId="76B299FF" w14:textId="065616FE" w:rsidR="003C40F3" w:rsidRPr="00CE559A" w:rsidRDefault="003C40F3" w:rsidP="003C40F3">
      <w:pPr>
        <w:pStyle w:val="Kd"/>
      </w:pPr>
      <w:r w:rsidRPr="00CE559A">
        <w:t xml:space="preserve">    </w:t>
      </w:r>
      <w:proofErr w:type="spellStart"/>
      <w:r w:rsidRPr="00CE559A">
        <w:t>value</w:t>
      </w:r>
      <w:proofErr w:type="spellEnd"/>
      <w:r w:rsidRPr="00CE559A">
        <w:t>: f64,</w:t>
      </w:r>
    </w:p>
    <w:p w14:paraId="7E3B58E7" w14:textId="746BD177" w:rsidR="000D42A8" w:rsidRPr="00CE559A" w:rsidRDefault="003C40F3" w:rsidP="000D42A8">
      <w:pPr>
        <w:pStyle w:val="Kd"/>
      </w:pPr>
      <w:r w:rsidRPr="00CE559A">
        <w:t>}</w:t>
      </w:r>
    </w:p>
    <w:p w14:paraId="203422AA" w14:textId="61EFE945" w:rsidR="000D42A8" w:rsidRPr="00CE559A" w:rsidRDefault="000D42A8" w:rsidP="000D42A8">
      <w:r w:rsidRPr="00CE559A">
        <w:t>Az egyes mezők jelentése és lehetséges érté</w:t>
      </w:r>
      <w:r w:rsidR="005967D1" w:rsidRPr="00CE559A">
        <w:t>kei:</w:t>
      </w:r>
    </w:p>
    <w:p w14:paraId="4BD4F3BA" w14:textId="25230E94" w:rsidR="005967D1" w:rsidRPr="00CE559A" w:rsidRDefault="005967D1" w:rsidP="005967D1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phase</w:t>
      </w:r>
      <w:proofErr w:type="spellEnd"/>
      <w:r w:rsidRPr="00CE559A">
        <w:rPr>
          <w:b/>
          <w:bCs/>
        </w:rPr>
        <w:t>:</w:t>
      </w:r>
      <w:r w:rsidRPr="00CE559A">
        <w:t xml:space="preserve"> </w:t>
      </w:r>
      <w:r w:rsidR="00971F96" w:rsidRPr="00CE559A">
        <w:t>Azt adja meg, hogy a felhasználó milyen fázisban van jelenleg.</w:t>
      </w:r>
      <w:r w:rsidR="002E178F" w:rsidRPr="00CE559A">
        <w:t xml:space="preserve"> A mező lehetséges értékei a következők:</w:t>
      </w:r>
    </w:p>
    <w:p w14:paraId="4CF30434" w14:textId="437C7D94" w:rsidR="002E178F" w:rsidRPr="00CE559A" w:rsidRDefault="00A92CBA" w:rsidP="002E178F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learn</w:t>
      </w:r>
      <w:proofErr w:type="spellEnd"/>
      <w:r w:rsidRPr="00CE559A">
        <w:rPr>
          <w:b/>
          <w:bCs/>
        </w:rPr>
        <w:t xml:space="preserve">: </w:t>
      </w:r>
      <w:r w:rsidR="00C737B6" w:rsidRPr="00CE559A">
        <w:t xml:space="preserve">Tanuló fázis. </w:t>
      </w:r>
      <w:r w:rsidRPr="00CE559A">
        <w:t xml:space="preserve">A kliens program nem gyűjtött meg elegendő adattot ahhoz, hogy a kiértékelő szoftver a felhasználónak </w:t>
      </w:r>
      <w:proofErr w:type="spellStart"/>
      <w:r w:rsidRPr="00CE559A">
        <w:t>biometrikus</w:t>
      </w:r>
      <w:proofErr w:type="spellEnd"/>
      <w:r w:rsidRPr="00CE559A">
        <w:t xml:space="preserve"> profilt </w:t>
      </w:r>
      <w:r w:rsidR="00F75989" w:rsidRPr="00CE559A">
        <w:t>tudjon építeni.</w:t>
      </w:r>
    </w:p>
    <w:p w14:paraId="19EA752E" w14:textId="0D1CC4DA" w:rsidR="00D21E9A" w:rsidRPr="00CE559A" w:rsidRDefault="00D21E9A" w:rsidP="002E178F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verify</w:t>
      </w:r>
      <w:proofErr w:type="spellEnd"/>
      <w:r w:rsidRPr="00CE559A">
        <w:rPr>
          <w:b/>
          <w:bCs/>
        </w:rPr>
        <w:t>:</w:t>
      </w:r>
      <w:r w:rsidRPr="00CE559A">
        <w:t xml:space="preserve"> Verifikációs fázis.</w:t>
      </w:r>
      <w:r w:rsidR="00AE5465" w:rsidRPr="00CE559A">
        <w:t xml:space="preserve"> A felhasználó már rendelkezik </w:t>
      </w:r>
      <w:proofErr w:type="spellStart"/>
      <w:r w:rsidR="00AE5465" w:rsidRPr="00CE559A">
        <w:t>biometrikus</w:t>
      </w:r>
      <w:proofErr w:type="spellEnd"/>
      <w:r w:rsidR="00AE5465" w:rsidRPr="00CE559A">
        <w:t xml:space="preserve"> profillal, így lehetséges a felhasználó verifikációja. Az újonnan érkező</w:t>
      </w:r>
      <w:r w:rsidR="000C1D5C" w:rsidRPr="00CE559A">
        <w:t xml:space="preserve"> mozgásadatot verifikálja a szerver.</w:t>
      </w:r>
    </w:p>
    <w:p w14:paraId="23B884D0" w14:textId="178135B7" w:rsidR="00F23879" w:rsidRPr="00CE559A" w:rsidRDefault="00F23879" w:rsidP="002E178F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transition</w:t>
      </w:r>
      <w:proofErr w:type="spellEnd"/>
      <w:r w:rsidRPr="00CE559A">
        <w:rPr>
          <w:b/>
          <w:bCs/>
        </w:rPr>
        <w:t>:</w:t>
      </w:r>
      <w:r w:rsidRPr="00CE559A">
        <w:t xml:space="preserve"> Átmeneti fázis. A felhasználó már rendelkezik </w:t>
      </w:r>
      <w:proofErr w:type="spellStart"/>
      <w:r w:rsidRPr="00CE559A">
        <w:t>biometrikus</w:t>
      </w:r>
      <w:proofErr w:type="spellEnd"/>
      <w:r w:rsidRPr="00CE559A">
        <w:t xml:space="preserve"> profillal, viszont az aktuális </w:t>
      </w:r>
      <w:r w:rsidR="000275D1" w:rsidRPr="00CE559A">
        <w:t>adatfolyamban nincs még elég adat a verifikációhoz.</w:t>
      </w:r>
    </w:p>
    <w:p w14:paraId="52F65D95" w14:textId="25F5557E" w:rsidR="00684A06" w:rsidRPr="00CE559A" w:rsidRDefault="00684A06" w:rsidP="00684A06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description</w:t>
      </w:r>
      <w:proofErr w:type="spellEnd"/>
      <w:r w:rsidRPr="00CE559A">
        <w:rPr>
          <w:b/>
          <w:bCs/>
        </w:rPr>
        <w:t xml:space="preserve">: </w:t>
      </w:r>
      <w:r w:rsidR="00826821" w:rsidRPr="00CE559A">
        <w:t xml:space="preserve">Opcionális </w:t>
      </w:r>
      <w:r w:rsidR="00F60C4A" w:rsidRPr="00CE559A">
        <w:t xml:space="preserve">kiegészítő </w:t>
      </w:r>
      <w:r w:rsidR="00826821" w:rsidRPr="00CE559A">
        <w:t>leírás</w:t>
      </w:r>
      <w:r w:rsidR="00292AB6" w:rsidRPr="00CE559A">
        <w:t>,</w:t>
      </w:r>
      <w:r w:rsidR="00E33783" w:rsidRPr="00CE559A">
        <w:t xml:space="preserve"> amit a szerver küldhet a kliensnek.</w:t>
      </w:r>
    </w:p>
    <w:p w14:paraId="5507DC38" w14:textId="4F888BC6" w:rsidR="00292AB6" w:rsidRPr="00CE559A" w:rsidRDefault="00292AB6" w:rsidP="00684A06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value</w:t>
      </w:r>
      <w:proofErr w:type="spellEnd"/>
      <w:r w:rsidRPr="00CE559A">
        <w:rPr>
          <w:b/>
          <w:bCs/>
        </w:rPr>
        <w:t>:</w:t>
      </w:r>
      <w:r w:rsidRPr="00CE559A">
        <w:t xml:space="preserve"> </w:t>
      </w:r>
      <w:r w:rsidR="008C0697" w:rsidRPr="00CE559A">
        <w:t xml:space="preserve">Egy 0.0 és 1.0 közötti lebegőpontos érték. </w:t>
      </w:r>
      <w:r w:rsidR="008E25B1" w:rsidRPr="00CE559A">
        <w:t>Ez a mező a különböző fázisok esetén mást és mást jelent</w:t>
      </w:r>
      <w:r w:rsidR="009E727F" w:rsidRPr="00CE559A">
        <w:t>:</w:t>
      </w:r>
    </w:p>
    <w:p w14:paraId="446712A1" w14:textId="54C38C5A" w:rsidR="009E727F" w:rsidRPr="00CE559A" w:rsidRDefault="009E727F" w:rsidP="009E727F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learn</w:t>
      </w:r>
      <w:proofErr w:type="spellEnd"/>
      <w:r w:rsidRPr="00CE559A">
        <w:rPr>
          <w:b/>
          <w:bCs/>
        </w:rPr>
        <w:t>:</w:t>
      </w:r>
      <w:r w:rsidRPr="00CE559A">
        <w:t xml:space="preserve"> </w:t>
      </w:r>
      <w:r w:rsidR="00066187" w:rsidRPr="00CE559A">
        <w:t xml:space="preserve">A felhasználó által gyűjtött adat mennyiségének százalékos értéke, ahol a 0.0 érték a 0 események felel meg, az 1.0 érték pedig annak az </w:t>
      </w:r>
      <w:r w:rsidR="0076063F" w:rsidRPr="00CE559A">
        <w:t xml:space="preserve">adatmennyiségnek, amennyire a kiértékelő szoftvernek szüksége van arra, hogy </w:t>
      </w:r>
      <w:proofErr w:type="spellStart"/>
      <w:r w:rsidR="0076063F" w:rsidRPr="00CE559A">
        <w:t>biometrikus</w:t>
      </w:r>
      <w:proofErr w:type="spellEnd"/>
      <w:r w:rsidR="0076063F" w:rsidRPr="00CE559A">
        <w:t xml:space="preserve"> profilt építsen.</w:t>
      </w:r>
    </w:p>
    <w:p w14:paraId="6CEC2C8A" w14:textId="4150D3C6" w:rsidR="00107F3D" w:rsidRPr="00CE559A" w:rsidRDefault="00107F3D" w:rsidP="009E727F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verify</w:t>
      </w:r>
      <w:proofErr w:type="spellEnd"/>
      <w:r w:rsidRPr="00CE559A">
        <w:rPr>
          <w:b/>
          <w:bCs/>
        </w:rPr>
        <w:t>:</w:t>
      </w:r>
      <w:r w:rsidRPr="00CE559A">
        <w:t xml:space="preserve"> </w:t>
      </w:r>
      <w:r w:rsidR="00C064D3" w:rsidRPr="00CE559A">
        <w:t>A felhasználó legfrissebb verifikációjának eredménye. Ez az érték azt adja meg, hogy a kiértékelő szoftver mennyire tartja valószínűnek azt a beérkező mozgás adatok alapján, hogy a felhasználó valóban az, akinek mondja magát.</w:t>
      </w:r>
    </w:p>
    <w:p w14:paraId="5BCEBEA9" w14:textId="674B9B69" w:rsidR="00CA45A5" w:rsidRPr="00CE559A" w:rsidRDefault="00000000" w:rsidP="00E71B4B">
      <w:pPr>
        <w:pStyle w:val="Listaszerbekezds"/>
        <w:numPr>
          <w:ilvl w:val="1"/>
          <w:numId w:val="28"/>
        </w:numPr>
      </w:pPr>
      <w:r>
        <w:rPr>
          <w:noProof/>
        </w:rPr>
        <w:lastRenderedPageBreak/>
        <w:pict w14:anchorId="45C89D71">
          <v:shape id="_x0000_s1046" type="#_x0000_t202" style="position:absolute;left:0;text-align:left;margin-left:1.5pt;margin-top:237.05pt;width:425.05pt;height:.05pt;z-index:251668480;mso-position-horizontal-relative:text;mso-position-vertical-relative:text" stroked="f">
            <v:textbox style="mso-next-textbox:#_x0000_s1046;mso-fit-shape-to-text:t" inset="0,0,0,0">
              <w:txbxContent>
                <w:p w14:paraId="3C4CC8E6" w14:textId="4D7A4E38" w:rsidR="00C22C41" w:rsidRPr="00C22C41" w:rsidRDefault="00C22C41" w:rsidP="00970B78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795B10">
                    <w:rPr>
                      <w:noProof/>
                    </w:rPr>
                    <w:t>11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A felhasználó státusza</w:t>
                  </w:r>
                </w:p>
              </w:txbxContent>
            </v:textbox>
            <w10:wrap type="topAndBottom"/>
          </v:shape>
        </w:pict>
      </w:r>
      <w:r w:rsidR="006A32D9" w:rsidRPr="00CE559A">
        <w:rPr>
          <w:noProof/>
        </w:rPr>
        <w:drawing>
          <wp:anchor distT="0" distB="0" distL="114300" distR="114300" simplePos="0" relativeHeight="251641856" behindDoc="0" locked="0" layoutInCell="1" allowOverlap="1" wp14:anchorId="548DC8B3" wp14:editId="71CF73F0">
            <wp:simplePos x="0" y="0"/>
            <wp:positionH relativeFrom="column">
              <wp:posOffset>19050</wp:posOffset>
            </wp:positionH>
            <wp:positionV relativeFrom="paragraph">
              <wp:posOffset>1334770</wp:posOffset>
            </wp:positionV>
            <wp:extent cx="5398135" cy="1618615"/>
            <wp:effectExtent l="0" t="0" r="0" b="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FE15E6" w:rsidRPr="00CE559A">
        <w:rPr>
          <w:b/>
          <w:bCs/>
        </w:rPr>
        <w:t>transition</w:t>
      </w:r>
      <w:proofErr w:type="spellEnd"/>
      <w:r w:rsidR="00FE15E6" w:rsidRPr="00CE559A">
        <w:rPr>
          <w:b/>
          <w:bCs/>
        </w:rPr>
        <w:t>:</w:t>
      </w:r>
      <w:r w:rsidR="00FE15E6" w:rsidRPr="00CE559A">
        <w:t xml:space="preserve"> </w:t>
      </w:r>
      <w:r w:rsidR="00FD7311" w:rsidRPr="00CE559A">
        <w:t xml:space="preserve">A felhasználó által gyűjtött adat mennyiségének százalékos értéke, ahol a 0.0 érték a 0 események felel meg, az 1.0 érték pedig annak az adatmennyiségnek, amennyire a kiértékelő szoftvernek szüksége van arra, hogy </w:t>
      </w:r>
      <w:r w:rsidR="00722F71" w:rsidRPr="00CE559A">
        <w:t>verifikáljon</w:t>
      </w:r>
      <w:r w:rsidR="00FD7311" w:rsidRPr="00CE559A">
        <w:t>.</w:t>
      </w:r>
    </w:p>
    <w:p w14:paraId="452E5F8F" w14:textId="0D4132AE" w:rsidR="00D5485D" w:rsidRPr="00CE559A" w:rsidRDefault="005B7EC7" w:rsidP="007C61DC">
      <w:r w:rsidRPr="00CE559A">
        <w:t xml:space="preserve">A státusz megjelenítésére egy </w:t>
      </w:r>
      <w:proofErr w:type="spellStart"/>
      <w:r w:rsidRPr="00CE559A">
        <w:rPr>
          <w:i/>
          <w:iCs/>
        </w:rPr>
        <w:t>notify</w:t>
      </w:r>
      <w:r w:rsidR="004610EC" w:rsidRPr="00CE559A">
        <w:rPr>
          <w:i/>
          <w:iCs/>
        </w:rPr>
        <w:t>-rust</w:t>
      </w:r>
      <w:proofErr w:type="spellEnd"/>
      <w:r w:rsidRPr="00CE559A">
        <w:t xml:space="preserve"> </w:t>
      </w:r>
      <w:r w:rsidR="00B72F61" w:rsidRPr="00CE559A">
        <w:t>nevezetű</w:t>
      </w:r>
      <w:r w:rsidRPr="00CE559A">
        <w:t xml:space="preserve"> külső</w:t>
      </w:r>
      <w:r w:rsidR="004B514E" w:rsidRPr="00CE559A">
        <w:t xml:space="preserve"> modult</w:t>
      </w:r>
      <w:r w:rsidRPr="00CE559A">
        <w:t xml:space="preserve"> használtam</w:t>
      </w:r>
      <w:r w:rsidR="009B1365" w:rsidRPr="00CE559A">
        <w:t>.</w:t>
      </w:r>
      <w:r w:rsidR="004610EC" w:rsidRPr="00CE559A">
        <w:t xml:space="preserve"> </w:t>
      </w:r>
      <w:r w:rsidR="00306AA5" w:rsidRPr="00CE559A">
        <w:t xml:space="preserve">Ezt </w:t>
      </w:r>
      <w:r w:rsidR="001D751A" w:rsidRPr="00CE559A">
        <w:t>a köny</w:t>
      </w:r>
      <w:r w:rsidR="007B5842" w:rsidRPr="00CE559A">
        <w:t>vtár</w:t>
      </w:r>
      <w:r w:rsidR="00306AA5" w:rsidRPr="00CE559A">
        <w:t>at</w:t>
      </w:r>
      <w:r w:rsidR="007B5842" w:rsidRPr="00CE559A">
        <w:t xml:space="preserve"> </w:t>
      </w:r>
      <w:r w:rsidR="00306AA5" w:rsidRPr="00CE559A">
        <w:t>Linux / BSD alapú asztali környezetekhez írták, amelyek követik az XDG specifikációt.</w:t>
      </w:r>
      <w:r w:rsidR="00330551" w:rsidRPr="00CE559A">
        <w:t xml:space="preserve"> Ezek közé tartozik többek közt a GNOME, a KDE és az </w:t>
      </w:r>
      <w:proofErr w:type="spellStart"/>
      <w:r w:rsidR="00330551" w:rsidRPr="00CE559A">
        <w:t>Xfce</w:t>
      </w:r>
      <w:proofErr w:type="spellEnd"/>
      <w:r w:rsidR="00330551" w:rsidRPr="00CE559A">
        <w:t>.</w:t>
      </w:r>
      <w:r w:rsidR="00BE1519" w:rsidRPr="00CE559A">
        <w:t xml:space="preserve"> A modul segítségével DBUS alapú </w:t>
      </w:r>
      <w:r w:rsidR="00B879B7" w:rsidRPr="00CE559A">
        <w:t xml:space="preserve">értesítéseket lehet </w:t>
      </w:r>
      <w:r w:rsidR="000D3D7E" w:rsidRPr="00CE559A">
        <w:t xml:space="preserve">küldeni </w:t>
      </w:r>
      <w:r w:rsidR="00B879B7" w:rsidRPr="00CE559A">
        <w:t>a</w:t>
      </w:r>
      <w:r w:rsidR="001D4F78" w:rsidRPr="00CE559A">
        <w:t xml:space="preserve">z adott asztali környezet </w:t>
      </w:r>
      <w:r w:rsidR="00154201" w:rsidRPr="00CE559A">
        <w:t>alapértelmezett értesítés kezelőjé</w:t>
      </w:r>
      <w:r w:rsidR="000D3D7E" w:rsidRPr="00CE559A">
        <w:t>nek</w:t>
      </w:r>
      <w:r w:rsidR="004E4C25" w:rsidRPr="00CE559A">
        <w:t>, ami megjeleníti ezeket.</w:t>
      </w:r>
    </w:p>
    <w:p w14:paraId="62F92FE5" w14:textId="5937DB23" w:rsidR="00CF244F" w:rsidRPr="00CE559A" w:rsidRDefault="00EA0156" w:rsidP="00A2756D">
      <w:r w:rsidRPr="00CE559A">
        <w:t xml:space="preserve">Amennyiben </w:t>
      </w:r>
      <w:r w:rsidR="00A2756D" w:rsidRPr="00CE559A">
        <w:t xml:space="preserve">a felhasználó verifikációs fázisban van a státusz </w:t>
      </w:r>
      <w:proofErr w:type="spellStart"/>
      <w:r w:rsidR="00A2756D" w:rsidRPr="00CE559A">
        <w:rPr>
          <w:i/>
          <w:iCs/>
        </w:rPr>
        <w:t>value</w:t>
      </w:r>
      <w:proofErr w:type="spellEnd"/>
      <w:r w:rsidR="00A2756D" w:rsidRPr="00CE559A">
        <w:t xml:space="preserve"> mezője a verifikáció eredményét tartalmazza. </w:t>
      </w:r>
      <w:r w:rsidR="00F57E9D" w:rsidRPr="00CE559A">
        <w:t xml:space="preserve">Ehhez tartozik kliens oldalon egy </w:t>
      </w:r>
      <w:r w:rsidR="00036DDB" w:rsidRPr="00CE559A">
        <w:t xml:space="preserve">küszöbérték, ami alatt a felhasználó verifikációja sikertelennek minősül. </w:t>
      </w:r>
      <w:r w:rsidR="00F837DC" w:rsidRPr="00CE559A">
        <w:t>Amennyiben a kliens programban konfigurálva van a munkamenet zároló funkció</w:t>
      </w:r>
      <w:r w:rsidR="0044258B" w:rsidRPr="00CE559A">
        <w:t>, és a küszöbértéken aluli verifikációs értéket kap a szervertől a kliens meghív egy külső programot</w:t>
      </w:r>
      <w:r w:rsidR="009E310F" w:rsidRPr="00CE559A">
        <w:t>.</w:t>
      </w:r>
      <w:r w:rsidR="003C7799" w:rsidRPr="00CE559A">
        <w:t xml:space="preserve"> Ez a külső program végzi el a munkamenet zárolását.</w:t>
      </w:r>
      <w:r w:rsidR="0052377D" w:rsidRPr="00CE559A">
        <w:t xml:space="preserve"> Alapértelmezetten az </w:t>
      </w:r>
      <w:proofErr w:type="spellStart"/>
      <w:r w:rsidR="0052377D" w:rsidRPr="00CE559A">
        <w:rPr>
          <w:i/>
          <w:iCs/>
        </w:rPr>
        <w:t>slock</w:t>
      </w:r>
      <w:proofErr w:type="spellEnd"/>
      <w:sdt>
        <w:sdtPr>
          <w:rPr>
            <w:i/>
            <w:iCs/>
          </w:rPr>
          <w:id w:val="-356430138"/>
          <w:citation/>
        </w:sdtPr>
        <w:sdtContent>
          <w:r w:rsidR="006679BA" w:rsidRPr="00CE559A">
            <w:rPr>
              <w:i/>
              <w:iCs/>
            </w:rPr>
            <w:fldChar w:fldCharType="begin"/>
          </w:r>
          <w:r w:rsidR="006679BA" w:rsidRPr="00CE559A">
            <w:rPr>
              <w:i/>
              <w:iCs/>
            </w:rPr>
            <w:instrText xml:space="preserve"> CITATION suc02 \l 2057 </w:instrText>
          </w:r>
          <w:r w:rsidR="006679BA" w:rsidRPr="00CE559A">
            <w:rPr>
              <w:i/>
              <w:iCs/>
            </w:rPr>
            <w:fldChar w:fldCharType="separate"/>
          </w:r>
          <w:r w:rsidR="00D37393" w:rsidRPr="00CE559A">
            <w:rPr>
              <w:i/>
              <w:iCs/>
              <w:noProof/>
            </w:rPr>
            <w:t xml:space="preserve"> </w:t>
          </w:r>
          <w:r w:rsidR="00D37393" w:rsidRPr="00CE559A">
            <w:rPr>
              <w:noProof/>
            </w:rPr>
            <w:t>[9]</w:t>
          </w:r>
          <w:r w:rsidR="006679BA" w:rsidRPr="00CE559A">
            <w:rPr>
              <w:i/>
              <w:iCs/>
            </w:rPr>
            <w:fldChar w:fldCharType="end"/>
          </w:r>
        </w:sdtContent>
      </w:sdt>
      <w:r w:rsidR="0052377D" w:rsidRPr="00CE559A">
        <w:rPr>
          <w:i/>
          <w:iCs/>
        </w:rPr>
        <w:t xml:space="preserve"> </w:t>
      </w:r>
      <w:r w:rsidR="0052377D" w:rsidRPr="00CE559A">
        <w:t>nevű program van beállítva</w:t>
      </w:r>
      <w:r w:rsidR="00606242" w:rsidRPr="00CE559A">
        <w:t xml:space="preserve"> erre a célra.</w:t>
      </w:r>
      <w:r w:rsidR="004B2790" w:rsidRPr="00CE559A">
        <w:t xml:space="preserve"> Ez egy meglehetősen egyszerű és biztonságos képernyőzároló segédprogram X11-et használó operációs rendszerekhez. </w:t>
      </w:r>
      <w:r w:rsidR="00676217" w:rsidRPr="00CE559A">
        <w:t xml:space="preserve">A konfigurálható külső program hívás azért is </w:t>
      </w:r>
      <w:r w:rsidR="00C83231" w:rsidRPr="00CE559A">
        <w:t xml:space="preserve">kedvező, mert </w:t>
      </w:r>
      <w:r w:rsidR="001B6514" w:rsidRPr="00CE559A">
        <w:t xml:space="preserve">előfordulhat, hogy bizonyos vállalatok </w:t>
      </w:r>
      <w:r w:rsidR="00A6061C" w:rsidRPr="00CE559A">
        <w:t>a munkamenet zároló funkció helyett például egy csendes riasztás (</w:t>
      </w:r>
      <w:proofErr w:type="spellStart"/>
      <w:r w:rsidR="00A6061C" w:rsidRPr="00CE559A">
        <w:t>silent</w:t>
      </w:r>
      <w:proofErr w:type="spellEnd"/>
      <w:r w:rsidR="00A6061C" w:rsidRPr="00CE559A">
        <w:t xml:space="preserve"> </w:t>
      </w:r>
      <w:proofErr w:type="spellStart"/>
      <w:r w:rsidR="00A6061C" w:rsidRPr="00CE559A">
        <w:t>alert</w:t>
      </w:r>
      <w:proofErr w:type="spellEnd"/>
      <w:r w:rsidR="00A6061C" w:rsidRPr="00CE559A">
        <w:t>)</w:t>
      </w:r>
      <w:r w:rsidR="00545798" w:rsidRPr="00CE559A">
        <w:t xml:space="preserve"> szerű viselkedést preferálnak.</w:t>
      </w:r>
    </w:p>
    <w:p w14:paraId="3FCE8D88" w14:textId="18282EFE" w:rsidR="00B85A24" w:rsidRPr="00CE559A" w:rsidRDefault="00CF0DCF" w:rsidP="00B85A24">
      <w:pPr>
        <w:pStyle w:val="Cmsor2"/>
      </w:pPr>
      <w:bookmarkStart w:id="45" w:name="_Toc120051566"/>
      <w:r w:rsidRPr="00CE559A">
        <w:t>Konfigurációs lehetőségek</w:t>
      </w:r>
      <w:bookmarkEnd w:id="45"/>
    </w:p>
    <w:p w14:paraId="3FD1B329" w14:textId="153B4316" w:rsidR="003F5E18" w:rsidRPr="00CE559A" w:rsidRDefault="005F1FCC" w:rsidP="003F5E18">
      <w:r w:rsidRPr="00CE559A">
        <w:t xml:space="preserve">Az </w:t>
      </w:r>
      <w:r w:rsidRPr="00CE559A">
        <w:rPr>
          <w:i/>
          <w:iCs/>
        </w:rPr>
        <w:t>R9</w:t>
      </w:r>
      <w:r w:rsidRPr="00CE559A">
        <w:t>-es követelmény értelmében a kliens alkalmazásnak könnyen konfigurálhatónak kell lennie.</w:t>
      </w:r>
      <w:r w:rsidR="00B41702" w:rsidRPr="00CE559A">
        <w:t xml:space="preserve"> Az alkalmazás konfigurációjával kapcsolatos kódokat </w:t>
      </w:r>
      <w:r w:rsidR="00B41702" w:rsidRPr="00CE559A">
        <w:lastRenderedPageBreak/>
        <w:t>kiszerveztem egy különálló modulba.</w:t>
      </w:r>
      <w:r w:rsidR="00D84C13" w:rsidRPr="00CE559A">
        <w:t xml:space="preserve"> Az alkalmazás három szinten konfigurálható, ahol a következő szint</w:t>
      </w:r>
      <w:r w:rsidR="003F5E18" w:rsidRPr="00CE559A">
        <w:t>en definiált változó mindig</w:t>
      </w:r>
      <w:r w:rsidR="00D84C13" w:rsidRPr="00CE559A">
        <w:t xml:space="preserve"> felülírja az előzőt:</w:t>
      </w:r>
    </w:p>
    <w:p w14:paraId="5B6C6313" w14:textId="77777777" w:rsidR="003F5E18" w:rsidRPr="00CE559A" w:rsidRDefault="003F5E18" w:rsidP="003F5E18">
      <w:pPr>
        <w:pStyle w:val="Listaszerbekezds"/>
        <w:numPr>
          <w:ilvl w:val="0"/>
          <w:numId w:val="36"/>
        </w:numPr>
      </w:pPr>
      <w:r w:rsidRPr="00CE559A">
        <w:t>Forráskódban definiált („beégetett”) alapértelmezett értékek.</w:t>
      </w:r>
    </w:p>
    <w:p w14:paraId="13527FB6" w14:textId="77777777" w:rsidR="003F5E18" w:rsidRPr="00CE559A" w:rsidRDefault="003F5E18" w:rsidP="003F5E18">
      <w:pPr>
        <w:pStyle w:val="Listaszerbekezds"/>
        <w:numPr>
          <w:ilvl w:val="0"/>
          <w:numId w:val="36"/>
        </w:numPr>
      </w:pPr>
      <w:r w:rsidRPr="00CE559A">
        <w:t>Futási időben definiált környezeti változók.</w:t>
      </w:r>
    </w:p>
    <w:p w14:paraId="735936CA" w14:textId="77777777" w:rsidR="007666B3" w:rsidRPr="00CE559A" w:rsidRDefault="001732BA" w:rsidP="003F5E18">
      <w:pPr>
        <w:pStyle w:val="Listaszerbekezds"/>
        <w:numPr>
          <w:ilvl w:val="0"/>
          <w:numId w:val="36"/>
        </w:numPr>
      </w:pPr>
      <w:r w:rsidRPr="00CE559A">
        <w:t>A program indításakor definiált parancssori argumentumok.</w:t>
      </w:r>
    </w:p>
    <w:p w14:paraId="1D89514D" w14:textId="32A2ADEC" w:rsidR="003F5E18" w:rsidRPr="00CE559A" w:rsidRDefault="00C2233C" w:rsidP="007666B3">
      <w:pPr>
        <w:ind w:firstLine="0"/>
      </w:pPr>
      <w:r w:rsidRPr="00CE559A">
        <w:t xml:space="preserve">A környezeti változók feldolgozására a </w:t>
      </w:r>
      <w:proofErr w:type="spellStart"/>
      <w:r w:rsidRPr="00CE559A">
        <w:t>Rust</w:t>
      </w:r>
      <w:proofErr w:type="spellEnd"/>
      <w:r w:rsidRPr="00CE559A">
        <w:t xml:space="preserve"> beépített mechanizmusát használtam, a</w:t>
      </w:r>
      <w:r w:rsidR="00D002E0" w:rsidRPr="00CE559A">
        <w:t xml:space="preserve"> parancssori argumentumok kezelésére pedig a </w:t>
      </w:r>
      <w:proofErr w:type="spellStart"/>
      <w:r w:rsidR="00D002E0" w:rsidRPr="00CE559A">
        <w:rPr>
          <w:i/>
          <w:iCs/>
        </w:rPr>
        <w:t>clap</w:t>
      </w:r>
      <w:proofErr w:type="spellEnd"/>
      <w:r w:rsidR="00D002E0" w:rsidRPr="00CE559A">
        <w:rPr>
          <w:i/>
          <w:iCs/>
        </w:rPr>
        <w:t xml:space="preserve"> </w:t>
      </w:r>
      <w:r w:rsidR="00D002E0" w:rsidRPr="00CE559A">
        <w:t>nevű külső modult.</w:t>
      </w:r>
      <w:r w:rsidR="006121B6" w:rsidRPr="00CE559A">
        <w:t xml:space="preserve"> A modul segítségével a parancssori argumentumok egyszerű kezelése mellett lehetőség van</w:t>
      </w:r>
      <w:r w:rsidR="00B452E8" w:rsidRPr="00CE559A">
        <w:t xml:space="preserve"> igényes és esztétikus </w:t>
      </w:r>
      <w:r w:rsidR="00772888" w:rsidRPr="00CE559A">
        <w:t>használati útmutató generálására is</w:t>
      </w:r>
      <w:r w:rsidR="00D66821" w:rsidRPr="00CE559A">
        <w:t xml:space="preserve"> a kódban </w:t>
      </w:r>
      <w:r w:rsidR="00FE4879" w:rsidRPr="00CE559A">
        <w:t xml:space="preserve">írt </w:t>
      </w:r>
      <w:r w:rsidR="00D66821" w:rsidRPr="00CE559A">
        <w:t>kommentekből</w:t>
      </w:r>
      <w:r w:rsidR="00772888" w:rsidRPr="00CE559A">
        <w:t xml:space="preserve">, amit a </w:t>
      </w:r>
      <w:r w:rsidR="00C272AF" w:rsidRPr="00CE559A">
        <w:rPr>
          <w:i/>
          <w:iCs/>
        </w:rPr>
        <w:t>--</w:t>
      </w:r>
      <w:proofErr w:type="spellStart"/>
      <w:r w:rsidR="00772888" w:rsidRPr="00CE559A">
        <w:rPr>
          <w:i/>
          <w:iCs/>
        </w:rPr>
        <w:t>help</w:t>
      </w:r>
      <w:proofErr w:type="spellEnd"/>
      <w:r w:rsidR="00772888" w:rsidRPr="00CE559A">
        <w:t xml:space="preserve"> parancssori argumentummal lehet </w:t>
      </w:r>
      <w:r w:rsidR="004C3D3F" w:rsidRPr="00CE559A">
        <w:t>megjeleníteni.</w:t>
      </w:r>
      <w:r w:rsidR="003F5E18" w:rsidRPr="00CE559A">
        <w:t xml:space="preserve"> </w:t>
      </w:r>
      <w:r w:rsidR="00936158" w:rsidRPr="00CE559A">
        <w:t>A kliens alkalmazás a következő konfigurációs beállításokkal rendelkezik:</w:t>
      </w:r>
    </w:p>
    <w:p w14:paraId="0A77BDBC" w14:textId="2EB68434" w:rsidR="00E46D24" w:rsidRPr="00CE559A" w:rsidRDefault="00302667" w:rsidP="00D8785F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API_KEY_</w:t>
      </w:r>
      <w:r w:rsidR="00E93DED" w:rsidRPr="00CE559A">
        <w:rPr>
          <w:b/>
          <w:bCs/>
        </w:rPr>
        <w:t>NAME</w:t>
      </w:r>
    </w:p>
    <w:p w14:paraId="538AE47F" w14:textId="37491A03" w:rsidR="00D8785F" w:rsidRPr="00CE559A" w:rsidRDefault="00961DF4" w:rsidP="00E46D24">
      <w:pPr>
        <w:pStyle w:val="Listaszerbekezds"/>
        <w:ind w:left="1080" w:firstLine="0"/>
        <w:rPr>
          <w:b/>
          <w:bCs/>
        </w:rPr>
      </w:pPr>
      <w:r w:rsidRPr="00CE559A">
        <w:t>Egyedi API kulcs neve, amit a kliens hozzáfűz a HTTP kérések fejlécéhez. Ennek az a szerepe, hogy az alkalmazás szerveren azonosítsa a klienst.</w:t>
      </w:r>
    </w:p>
    <w:p w14:paraId="32FD4D4B" w14:textId="19CB3EA2" w:rsidR="00936158" w:rsidRPr="00CE559A" w:rsidRDefault="00673660" w:rsidP="00D8785F">
      <w:pPr>
        <w:ind w:left="720" w:firstLine="360"/>
        <w:rPr>
          <w:b/>
          <w:bCs/>
        </w:rPr>
      </w:pPr>
      <w:r w:rsidRPr="00CE559A">
        <w:t xml:space="preserve">Alapértelmezett értéke: </w:t>
      </w:r>
      <w:r w:rsidRPr="00CE559A">
        <w:rPr>
          <w:b/>
          <w:bCs/>
        </w:rPr>
        <w:t>„</w:t>
      </w:r>
      <w:proofErr w:type="spellStart"/>
      <w:r w:rsidRPr="00CE559A">
        <w:rPr>
          <w:b/>
          <w:bCs/>
        </w:rPr>
        <w:t>api-key</w:t>
      </w:r>
      <w:proofErr w:type="spellEnd"/>
      <w:r w:rsidRPr="00CE559A">
        <w:rPr>
          <w:b/>
          <w:bCs/>
        </w:rPr>
        <w:t>”</w:t>
      </w:r>
    </w:p>
    <w:p w14:paraId="2BCE50D7" w14:textId="77777777" w:rsidR="00E46D24" w:rsidRPr="00CE559A" w:rsidRDefault="001E536B" w:rsidP="00302667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API_KEY_VALUE</w:t>
      </w:r>
    </w:p>
    <w:p w14:paraId="7E0621A4" w14:textId="149B7B1A" w:rsidR="00850447" w:rsidRPr="00CE559A" w:rsidRDefault="007B1E69" w:rsidP="00E46D24">
      <w:pPr>
        <w:pStyle w:val="Listaszerbekezds"/>
        <w:ind w:left="1080" w:firstLine="0"/>
        <w:rPr>
          <w:b/>
          <w:bCs/>
        </w:rPr>
      </w:pPr>
      <w:r w:rsidRPr="00CE559A">
        <w:t>Egyedi API kulcs értéke, amit a kliens hozzáfűz a HTTP kérések fejlécéhez. Ennek az a szerepe, hogy az alkalmazás szerveren azonosítsa a klienst.</w:t>
      </w:r>
    </w:p>
    <w:p w14:paraId="1685AB48" w14:textId="2D07A82B" w:rsidR="001E536B" w:rsidRPr="00CE559A" w:rsidRDefault="007B1E69" w:rsidP="00850447">
      <w:pPr>
        <w:pStyle w:val="Listaszerbekezds"/>
        <w:ind w:left="1080" w:firstLine="0"/>
        <w:rPr>
          <w:b/>
          <w:bCs/>
        </w:rPr>
      </w:pPr>
      <w:r w:rsidRPr="00CE559A">
        <w:t>Alapértelmezett értéke:</w:t>
      </w:r>
      <w:r w:rsidR="002679CC" w:rsidRPr="00CE559A">
        <w:t xml:space="preserve"> </w:t>
      </w:r>
      <w:r w:rsidR="002679CC" w:rsidRPr="00CE559A">
        <w:rPr>
          <w:b/>
          <w:bCs/>
        </w:rPr>
        <w:t>„x11-sentinel-client”</w:t>
      </w:r>
    </w:p>
    <w:p w14:paraId="0AF11749" w14:textId="77777777" w:rsidR="00E46D24" w:rsidRPr="00CE559A" w:rsidRDefault="001E536B" w:rsidP="00302667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BUFFER_SIZE_LIMIT</w:t>
      </w:r>
    </w:p>
    <w:p w14:paraId="2EEC9140" w14:textId="39624B57" w:rsidR="00850447" w:rsidRPr="00CE559A" w:rsidRDefault="00045DDD" w:rsidP="00E46D24">
      <w:pPr>
        <w:ind w:left="1080" w:firstLine="0"/>
        <w:rPr>
          <w:b/>
          <w:bCs/>
        </w:rPr>
      </w:pPr>
      <w:r w:rsidRPr="00CE559A">
        <w:t>Felső korlát az adatgyűjtő esemény puffer</w:t>
      </w:r>
      <w:r w:rsidR="00EF5C60" w:rsidRPr="00CE559A">
        <w:t>ének</w:t>
      </w:r>
      <w:r w:rsidRPr="00CE559A">
        <w:t xml:space="preserve"> méretére. Amennyibben a puffer mérete eléri ezt a korlátot a kliens elküldi az eseményeket</w:t>
      </w:r>
      <w:r w:rsidR="00B54BCB" w:rsidRPr="00CE559A">
        <w:t xml:space="preserve"> az alkalmazás szerverre</w:t>
      </w:r>
      <w:r w:rsidRPr="00CE559A">
        <w:t>.</w:t>
      </w:r>
    </w:p>
    <w:p w14:paraId="7575E430" w14:textId="2C466029" w:rsidR="001E536B" w:rsidRPr="00CE559A" w:rsidRDefault="00850447" w:rsidP="00850447">
      <w:pPr>
        <w:pStyle w:val="Listaszerbekezds"/>
        <w:ind w:left="1080" w:firstLine="0"/>
        <w:rPr>
          <w:b/>
          <w:bCs/>
        </w:rPr>
      </w:pPr>
      <w:r w:rsidRPr="00CE559A">
        <w:t xml:space="preserve">Alapértelmezett értéke: </w:t>
      </w:r>
      <w:r w:rsidR="00B63EFC" w:rsidRPr="00CE559A">
        <w:rPr>
          <w:b/>
          <w:bCs/>
        </w:rPr>
        <w:t>100</w:t>
      </w:r>
    </w:p>
    <w:p w14:paraId="091423C9" w14:textId="77777777" w:rsidR="00E46D24" w:rsidRPr="00CE559A" w:rsidRDefault="001E536B" w:rsidP="00302667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IDLE_TIMEOUT</w:t>
      </w:r>
    </w:p>
    <w:p w14:paraId="4B4D78CE" w14:textId="4C984822" w:rsidR="001E536B" w:rsidRPr="00CE559A" w:rsidRDefault="003D7160" w:rsidP="00E46D24">
      <w:pPr>
        <w:pStyle w:val="Listaszerbekezds"/>
        <w:ind w:left="1080" w:firstLine="0"/>
        <w:rPr>
          <w:b/>
          <w:bCs/>
        </w:rPr>
      </w:pPr>
      <w:r w:rsidRPr="00CE559A">
        <w:t>Amennyiben az adatgyűjtőhöz nem érkezik új esemény ennyi milliszekundumig, a kliens elküldi az esemény pufferben tárolt adatokat az alkalmazás szerverre.</w:t>
      </w:r>
    </w:p>
    <w:p w14:paraId="76C6E822" w14:textId="3079B291" w:rsidR="003D7160" w:rsidRPr="00CE559A" w:rsidRDefault="003D7160" w:rsidP="003D7160">
      <w:pPr>
        <w:pStyle w:val="Listaszerbekezds"/>
        <w:ind w:left="1080" w:firstLine="0"/>
      </w:pPr>
      <w:r w:rsidRPr="00CE559A">
        <w:t xml:space="preserve">Alapértelmezett értéke: </w:t>
      </w:r>
      <w:r w:rsidR="00AA29AB" w:rsidRPr="00CE559A">
        <w:rPr>
          <w:b/>
          <w:bCs/>
        </w:rPr>
        <w:t>10000</w:t>
      </w:r>
    </w:p>
    <w:p w14:paraId="675316EE" w14:textId="77777777" w:rsidR="00E46D24" w:rsidRPr="00CE559A" w:rsidRDefault="001E536B" w:rsidP="0053713C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lastRenderedPageBreak/>
        <w:t>LOCK_ENABLED</w:t>
      </w:r>
    </w:p>
    <w:p w14:paraId="2CFCDA2E" w14:textId="40932083" w:rsidR="0053713C" w:rsidRPr="00CE559A" w:rsidRDefault="000B12F7" w:rsidP="00E46D24">
      <w:pPr>
        <w:pStyle w:val="Listaszerbekezds"/>
        <w:ind w:left="1080" w:firstLine="0"/>
        <w:rPr>
          <w:b/>
          <w:bCs/>
        </w:rPr>
      </w:pPr>
      <w:r w:rsidRPr="00CE559A">
        <w:t>Ez a konfigurációs beállítás azt szabályozza, hogy a munkamenet zároló</w:t>
      </w:r>
      <w:r w:rsidR="005A1F7A" w:rsidRPr="00CE559A">
        <w:t xml:space="preserve"> funkció</w:t>
      </w:r>
      <w:r w:rsidR="00273AC1" w:rsidRPr="00CE559A">
        <w:t xml:space="preserve"> be van-e kapcsolva.</w:t>
      </w:r>
    </w:p>
    <w:p w14:paraId="7BF685D5" w14:textId="16EF925D" w:rsidR="0053713C" w:rsidRPr="00CE559A" w:rsidRDefault="0053713C" w:rsidP="0053713C">
      <w:pPr>
        <w:pStyle w:val="Listaszerbekezds"/>
        <w:ind w:left="1080" w:firstLine="0"/>
        <w:rPr>
          <w:b/>
          <w:bCs/>
        </w:rPr>
      </w:pPr>
      <w:r w:rsidRPr="00CE559A">
        <w:t xml:space="preserve">Alapértelmezett értéke: </w:t>
      </w:r>
      <w:proofErr w:type="spellStart"/>
      <w:r w:rsidR="00D34C5A" w:rsidRPr="00CE559A">
        <w:rPr>
          <w:b/>
          <w:bCs/>
        </w:rPr>
        <w:t>false</w:t>
      </w:r>
      <w:proofErr w:type="spellEnd"/>
    </w:p>
    <w:p w14:paraId="52475B3C" w14:textId="77777777" w:rsidR="00E46D24" w:rsidRPr="00CE559A" w:rsidRDefault="001E536B" w:rsidP="001E536B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LOCK_THRESHOLD</w:t>
      </w:r>
    </w:p>
    <w:p w14:paraId="7A15ADD5" w14:textId="4601E8A8" w:rsidR="001E536B" w:rsidRPr="00CE559A" w:rsidRDefault="00CF205D" w:rsidP="00E46D24">
      <w:pPr>
        <w:pStyle w:val="Listaszerbekezds"/>
        <w:ind w:left="1080" w:firstLine="0"/>
        <w:rPr>
          <w:b/>
          <w:bCs/>
        </w:rPr>
      </w:pPr>
      <w:r w:rsidRPr="00CE559A">
        <w:t>A munkamenet zároló funkció esetén használt küszöbérték.</w:t>
      </w:r>
    </w:p>
    <w:p w14:paraId="179E8646" w14:textId="5B4B10B9" w:rsidR="00882A19" w:rsidRPr="00CE559A" w:rsidRDefault="00882A19" w:rsidP="00882A19">
      <w:pPr>
        <w:pStyle w:val="Listaszerbekezds"/>
        <w:ind w:left="1080" w:firstLine="0"/>
        <w:rPr>
          <w:b/>
          <w:bCs/>
        </w:rPr>
      </w:pPr>
      <w:r w:rsidRPr="00CE559A">
        <w:t xml:space="preserve">Alapértelmezett értéke: </w:t>
      </w:r>
      <w:r w:rsidR="0077319B" w:rsidRPr="00CE559A">
        <w:rPr>
          <w:b/>
          <w:bCs/>
        </w:rPr>
        <w:t>0.5</w:t>
      </w:r>
    </w:p>
    <w:p w14:paraId="76523BA3" w14:textId="77777777" w:rsidR="00E46D24" w:rsidRPr="00CE559A" w:rsidRDefault="001E536B" w:rsidP="001E536B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LOCK_UTILITY</w:t>
      </w:r>
    </w:p>
    <w:p w14:paraId="4B4DE567" w14:textId="3D2CAF6A" w:rsidR="001E536B" w:rsidRPr="00CE559A" w:rsidRDefault="00006381" w:rsidP="00E46D24">
      <w:pPr>
        <w:pStyle w:val="Listaszerbekezds"/>
        <w:ind w:left="1080" w:firstLine="0"/>
        <w:rPr>
          <w:b/>
          <w:bCs/>
        </w:rPr>
      </w:pPr>
      <w:r w:rsidRPr="00CE559A">
        <w:t>A munkamenet zárolás esetén hívott külső segédprogram.</w:t>
      </w:r>
    </w:p>
    <w:p w14:paraId="6BEBC5CD" w14:textId="7241A63F" w:rsidR="00B40C41" w:rsidRPr="00CE559A" w:rsidRDefault="00B40C41" w:rsidP="00B40C41">
      <w:pPr>
        <w:pStyle w:val="Listaszerbekezds"/>
        <w:ind w:left="1080" w:firstLine="0"/>
        <w:rPr>
          <w:b/>
          <w:bCs/>
        </w:rPr>
      </w:pPr>
      <w:r w:rsidRPr="00CE559A">
        <w:t xml:space="preserve">Alapértelmezett értéke: </w:t>
      </w:r>
      <w:r w:rsidRPr="00CE559A">
        <w:rPr>
          <w:b/>
          <w:bCs/>
        </w:rPr>
        <w:t>„</w:t>
      </w:r>
      <w:proofErr w:type="spellStart"/>
      <w:r w:rsidRPr="00CE559A">
        <w:rPr>
          <w:b/>
          <w:bCs/>
        </w:rPr>
        <w:t>slock</w:t>
      </w:r>
      <w:proofErr w:type="spellEnd"/>
      <w:r w:rsidRPr="00CE559A">
        <w:rPr>
          <w:b/>
          <w:bCs/>
        </w:rPr>
        <w:t>”</w:t>
      </w:r>
    </w:p>
    <w:p w14:paraId="661D0D33" w14:textId="77777777" w:rsidR="00E46D24" w:rsidRPr="00CE559A" w:rsidRDefault="001E536B" w:rsidP="006772E6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METADATA_QUERY_INTERVAL</w:t>
      </w:r>
    </w:p>
    <w:p w14:paraId="3C797B7C" w14:textId="22BDCAE2" w:rsidR="006772E6" w:rsidRPr="00CE559A" w:rsidRDefault="0075039A" w:rsidP="00E46D24">
      <w:pPr>
        <w:pStyle w:val="Listaszerbekezds"/>
        <w:ind w:left="1080" w:firstLine="0"/>
        <w:rPr>
          <w:b/>
          <w:bCs/>
        </w:rPr>
      </w:pPr>
      <w:r w:rsidRPr="00CE559A">
        <w:t>A platform specifikus metaadatok lekérdezés</w:t>
      </w:r>
      <w:r w:rsidR="006772E6" w:rsidRPr="00CE559A">
        <w:t>e periodikusan történik. Ez a konfigurációs paraméter azt adja meg, hogy két lekérdezés között mennyi idő teljen el milliszekundumban.</w:t>
      </w:r>
    </w:p>
    <w:p w14:paraId="1AB01EFF" w14:textId="4EF9BC1C" w:rsidR="006772E6" w:rsidRPr="00CE559A" w:rsidRDefault="006772E6" w:rsidP="006772E6">
      <w:pPr>
        <w:pStyle w:val="Listaszerbekezds"/>
        <w:ind w:left="1080" w:firstLine="0"/>
      </w:pPr>
      <w:r w:rsidRPr="00CE559A">
        <w:t xml:space="preserve">Alapértelmezett értéke: </w:t>
      </w:r>
      <w:r w:rsidR="00444583" w:rsidRPr="00CE559A">
        <w:rPr>
          <w:b/>
          <w:bCs/>
        </w:rPr>
        <w:t>600000</w:t>
      </w:r>
    </w:p>
    <w:p w14:paraId="3CF00220" w14:textId="77777777" w:rsidR="00485548" w:rsidRPr="00CE559A" w:rsidRDefault="001E536B" w:rsidP="001E536B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STATUS_BASE_URL</w:t>
      </w:r>
    </w:p>
    <w:p w14:paraId="54B3DEC0" w14:textId="345F092E" w:rsidR="001E536B" w:rsidRPr="00CE559A" w:rsidRDefault="00002158" w:rsidP="00485548">
      <w:pPr>
        <w:pStyle w:val="Listaszerbekezds"/>
        <w:ind w:left="1080" w:firstLine="0"/>
        <w:rPr>
          <w:b/>
          <w:bCs/>
        </w:rPr>
      </w:pPr>
      <w:r w:rsidRPr="00CE559A">
        <w:rPr>
          <w:b/>
          <w:bCs/>
        </w:rPr>
        <w:t xml:space="preserve"> </w:t>
      </w:r>
      <w:r w:rsidRPr="00CE559A">
        <w:t>Az alkalmazás szerver státusz lekérdezési végpontjának URL-je.</w:t>
      </w:r>
    </w:p>
    <w:p w14:paraId="1E9CB70F" w14:textId="1EA2811B" w:rsidR="00002158" w:rsidRPr="00CE559A" w:rsidRDefault="00002158" w:rsidP="00492DA3">
      <w:pPr>
        <w:pStyle w:val="Listaszerbekezds"/>
        <w:ind w:left="1080" w:firstLine="0"/>
        <w:rPr>
          <w:b/>
          <w:bCs/>
        </w:rPr>
      </w:pPr>
      <w:r w:rsidRPr="00CE559A">
        <w:t xml:space="preserve">Alapértelmezett értéke: </w:t>
      </w:r>
      <w:r w:rsidR="00492DA3" w:rsidRPr="00CE559A">
        <w:rPr>
          <w:b/>
          <w:bCs/>
        </w:rPr>
        <w:t>„http://localhost:3000/status”</w:t>
      </w:r>
    </w:p>
    <w:p w14:paraId="7DEBE385" w14:textId="77777777" w:rsidR="00BE77EC" w:rsidRPr="00CE559A" w:rsidRDefault="001E536B" w:rsidP="001E536B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STATUS_INTERVAL</w:t>
      </w:r>
    </w:p>
    <w:p w14:paraId="37A039D1" w14:textId="585CDF35" w:rsidR="001E536B" w:rsidRPr="00CE559A" w:rsidRDefault="00F060C2" w:rsidP="00BE77EC">
      <w:pPr>
        <w:pStyle w:val="Listaszerbekezds"/>
        <w:ind w:left="1080" w:firstLine="0"/>
        <w:rPr>
          <w:b/>
          <w:bCs/>
        </w:rPr>
      </w:pPr>
      <w:r w:rsidRPr="00CE559A">
        <w:t>A felhasználó státuszának lekérdezése periodikusan történik.</w:t>
      </w:r>
      <w:r w:rsidR="00515A95" w:rsidRPr="00CE559A">
        <w:t xml:space="preserve"> Ez a konfigurációs paraméter azt adja meg, hogy két lekérdezés között mennyi idő teljen el másodpercben.</w:t>
      </w:r>
    </w:p>
    <w:p w14:paraId="309A1525" w14:textId="63CF5137" w:rsidR="00AB0A4E" w:rsidRPr="00CE559A" w:rsidRDefault="00AB0A4E" w:rsidP="00AB0A4E">
      <w:pPr>
        <w:pStyle w:val="Listaszerbekezds"/>
        <w:ind w:left="1080" w:firstLine="0"/>
        <w:rPr>
          <w:b/>
          <w:bCs/>
        </w:rPr>
      </w:pPr>
      <w:r w:rsidRPr="00CE559A">
        <w:t xml:space="preserve">Alapértelmezett értéke: </w:t>
      </w:r>
      <w:r w:rsidRPr="00CE559A">
        <w:rPr>
          <w:b/>
          <w:bCs/>
        </w:rPr>
        <w:t>100</w:t>
      </w:r>
    </w:p>
    <w:p w14:paraId="56910C8D" w14:textId="159B6022" w:rsidR="00E96281" w:rsidRPr="00CE559A" w:rsidRDefault="001E536B" w:rsidP="001E536B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SUBMIT_URL</w:t>
      </w:r>
    </w:p>
    <w:p w14:paraId="710210DE" w14:textId="40F01CE3" w:rsidR="001E536B" w:rsidRPr="00CE559A" w:rsidRDefault="00FC7B2F" w:rsidP="00E96281">
      <w:pPr>
        <w:pStyle w:val="Listaszerbekezds"/>
        <w:ind w:left="1080" w:firstLine="0"/>
        <w:rPr>
          <w:b/>
          <w:bCs/>
        </w:rPr>
      </w:pPr>
      <w:r w:rsidRPr="00CE559A">
        <w:t>Az alkalmazás szerver adatküldő végpontjának URL-je.</w:t>
      </w:r>
    </w:p>
    <w:p w14:paraId="1207B3E5" w14:textId="1FA2D1D6" w:rsidR="00D5368F" w:rsidRPr="00CE559A" w:rsidRDefault="00D5368F" w:rsidP="00D5368F">
      <w:pPr>
        <w:pStyle w:val="Listaszerbekezds"/>
        <w:ind w:left="1080" w:firstLine="0"/>
      </w:pPr>
      <w:r w:rsidRPr="00CE559A">
        <w:t xml:space="preserve">Alapértelmezett értéke: </w:t>
      </w:r>
      <w:r w:rsidR="00EA712C" w:rsidRPr="00CE559A">
        <w:rPr>
          <w:b/>
          <w:bCs/>
        </w:rPr>
        <w:t>„http://localhost:3000/</w:t>
      </w:r>
      <w:proofErr w:type="spellStart"/>
      <w:r w:rsidR="00EA712C" w:rsidRPr="00CE559A">
        <w:rPr>
          <w:b/>
          <w:bCs/>
        </w:rPr>
        <w:t>chunk</w:t>
      </w:r>
      <w:proofErr w:type="spellEnd"/>
      <w:r w:rsidR="00EA712C" w:rsidRPr="00CE559A">
        <w:rPr>
          <w:b/>
          <w:bCs/>
        </w:rPr>
        <w:t>”</w:t>
      </w:r>
    </w:p>
    <w:p w14:paraId="50339E68" w14:textId="77777777" w:rsidR="00E96281" w:rsidRPr="00CE559A" w:rsidRDefault="001E536B" w:rsidP="001E536B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USER_ID</w:t>
      </w:r>
    </w:p>
    <w:p w14:paraId="2D46F8A7" w14:textId="2F7C5773" w:rsidR="001E536B" w:rsidRPr="00CE559A" w:rsidRDefault="00940238" w:rsidP="00E96281">
      <w:pPr>
        <w:pStyle w:val="Listaszerbekezds"/>
        <w:ind w:left="1080" w:firstLine="0"/>
        <w:rPr>
          <w:b/>
          <w:bCs/>
        </w:rPr>
      </w:pPr>
      <w:r w:rsidRPr="00CE559A">
        <w:lastRenderedPageBreak/>
        <w:t>A felhasználó azonosítója</w:t>
      </w:r>
      <w:r w:rsidR="00AD481E" w:rsidRPr="00CE559A">
        <w:t>.</w:t>
      </w:r>
    </w:p>
    <w:p w14:paraId="2E93E788" w14:textId="197B8866" w:rsidR="00171813" w:rsidRPr="00CE559A" w:rsidRDefault="00171813" w:rsidP="00171813">
      <w:pPr>
        <w:pStyle w:val="Listaszerbekezds"/>
        <w:ind w:left="1080" w:firstLine="0"/>
        <w:rPr>
          <w:b/>
          <w:bCs/>
        </w:rPr>
      </w:pPr>
      <w:r w:rsidRPr="00CE559A">
        <w:t xml:space="preserve">Alapértelmezett értéke: </w:t>
      </w:r>
      <w:r w:rsidR="001735FD" w:rsidRPr="00CE559A">
        <w:rPr>
          <w:b/>
          <w:bCs/>
        </w:rPr>
        <w:t>„</w:t>
      </w:r>
      <w:proofErr w:type="spellStart"/>
      <w:r w:rsidR="001735FD" w:rsidRPr="00CE559A">
        <w:rPr>
          <w:b/>
          <w:bCs/>
        </w:rPr>
        <w:t>default_user</w:t>
      </w:r>
      <w:proofErr w:type="spellEnd"/>
      <w:r w:rsidR="001735FD" w:rsidRPr="00CE559A">
        <w:rPr>
          <w:b/>
          <w:bCs/>
        </w:rPr>
        <w:t>”</w:t>
      </w:r>
    </w:p>
    <w:p w14:paraId="332C783D" w14:textId="355F3F42" w:rsidR="00DA1A5D" w:rsidRPr="00CE559A" w:rsidRDefault="0005063C" w:rsidP="00DA1A5D">
      <w:pPr>
        <w:pStyle w:val="Cmsor2"/>
      </w:pPr>
      <w:bookmarkStart w:id="46" w:name="_Toc120051567"/>
      <w:r w:rsidRPr="00CE559A">
        <w:t>Telepítés</w:t>
      </w:r>
      <w:bookmarkEnd w:id="46"/>
    </w:p>
    <w:p w14:paraId="087D6190" w14:textId="294E76DC" w:rsidR="00DA1A5D" w:rsidRPr="00CE559A" w:rsidRDefault="00FE2090" w:rsidP="00DA1A5D">
      <w:r w:rsidRPr="00CE559A">
        <w:t>Az adatgyűjtő kliens alkalmazás</w:t>
      </w:r>
      <w:r w:rsidR="00DE3F93" w:rsidRPr="00CE559A">
        <w:t xml:space="preserve"> telepítéséhez </w:t>
      </w:r>
      <w:r w:rsidR="00B76561" w:rsidRPr="00CE559A">
        <w:t xml:space="preserve">két lépésre van szükség. Először </w:t>
      </w:r>
      <w:r w:rsidR="005D4C05" w:rsidRPr="00CE559A">
        <w:t>a forráskódból létre kell hozni a futtatható állományt (</w:t>
      </w:r>
      <w:proofErr w:type="spellStart"/>
      <w:r w:rsidR="005D4C05" w:rsidRPr="00CE559A">
        <w:t>build</w:t>
      </w:r>
      <w:proofErr w:type="spellEnd"/>
      <w:r w:rsidR="005D4C05" w:rsidRPr="00CE559A">
        <w:t xml:space="preserve">), </w:t>
      </w:r>
      <w:r w:rsidR="004C341B" w:rsidRPr="00CE559A">
        <w:t>majd a futtatható állományt el kell indítani</w:t>
      </w:r>
      <w:r w:rsidR="00C22C04" w:rsidRPr="00CE559A">
        <w:t xml:space="preserve"> opcionálisan parancssori argumentumok vagy környezeti változók megadásával</w:t>
      </w:r>
      <w:r w:rsidR="004C341B" w:rsidRPr="00CE559A">
        <w:t>.</w:t>
      </w:r>
      <w:r w:rsidR="000A144D" w:rsidRPr="00CE559A">
        <w:t xml:space="preserve"> Az alkalmazás telepítésének támogatásához Docker-t használtam.</w:t>
      </w:r>
      <w:r w:rsidR="00E37614" w:rsidRPr="00CE559A">
        <w:t xml:space="preserve"> </w:t>
      </w:r>
      <w:r w:rsidR="00BA43F8" w:rsidRPr="00CE559A">
        <w:t>A</w:t>
      </w:r>
      <w:r w:rsidR="0066504D" w:rsidRPr="00CE559A">
        <w:t xml:space="preserve">z alkalmazást az operációs rendszeren natív módon kell futtatni, ugyanis egy Docker konténeren </w:t>
      </w:r>
      <w:r w:rsidR="00823EB0" w:rsidRPr="00CE559A">
        <w:t>belülről biztonság technikai okok miatt nem lehet (vagy legalábbis</w:t>
      </w:r>
      <w:r w:rsidR="00BB65B6" w:rsidRPr="00CE559A">
        <w:t xml:space="preserve"> </w:t>
      </w:r>
      <w:r w:rsidR="0051622E" w:rsidRPr="00CE559A">
        <w:t>meglehetősen nehéz)</w:t>
      </w:r>
      <w:r w:rsidR="006F781C" w:rsidRPr="00CE559A">
        <w:t xml:space="preserve"> hozzáférni a </w:t>
      </w:r>
      <w:proofErr w:type="spellStart"/>
      <w:r w:rsidR="006F781C" w:rsidRPr="00CE559A">
        <w:rPr>
          <w:i/>
          <w:iCs/>
        </w:rPr>
        <w:t>host</w:t>
      </w:r>
      <w:proofErr w:type="spellEnd"/>
      <w:r w:rsidR="006F781C" w:rsidRPr="00CE559A">
        <w:rPr>
          <w:i/>
          <w:iCs/>
        </w:rPr>
        <w:t xml:space="preserve"> </w:t>
      </w:r>
      <w:r w:rsidR="006F781C" w:rsidRPr="00CE559A">
        <w:t>környezet megjelenítő szerveréhez.</w:t>
      </w:r>
      <w:r w:rsidR="0064496B" w:rsidRPr="00CE559A">
        <w:t xml:space="preserve"> Ezért a Docker támogatás csak az alkalmazás </w:t>
      </w:r>
      <w:proofErr w:type="spellStart"/>
      <w:r w:rsidR="0064496B" w:rsidRPr="00CE559A">
        <w:rPr>
          <w:i/>
          <w:iCs/>
        </w:rPr>
        <w:t>build</w:t>
      </w:r>
      <w:proofErr w:type="spellEnd"/>
      <w:r w:rsidR="0064496B" w:rsidRPr="00CE559A">
        <w:rPr>
          <w:i/>
          <w:iCs/>
        </w:rPr>
        <w:t xml:space="preserve"> </w:t>
      </w:r>
      <w:r w:rsidR="0064496B" w:rsidRPr="00CE559A">
        <w:t>fázisra terjed ki.</w:t>
      </w:r>
      <w:r w:rsidR="00D53B2B" w:rsidRPr="00CE559A">
        <w:t xml:space="preserve"> Ehhez a következő parancs kiadására van szükség:</w:t>
      </w:r>
    </w:p>
    <w:p w14:paraId="345AFCBF" w14:textId="6E32863E" w:rsidR="00D53B2B" w:rsidRPr="00CE559A" w:rsidRDefault="00785E10" w:rsidP="00AA4D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eastAsia="hu-HU"/>
        </w:rPr>
      </w:pPr>
      <w:r w:rsidRPr="00CE559A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eastAsia="hu-HU"/>
        </w:rPr>
        <w:t xml:space="preserve">$ </w:t>
      </w:r>
      <w:proofErr w:type="spellStart"/>
      <w:r w:rsidR="00D53B2B" w:rsidRPr="00CE559A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eastAsia="hu-HU"/>
        </w:rPr>
        <w:t>docker</w:t>
      </w:r>
      <w:proofErr w:type="spellEnd"/>
      <w:r w:rsidR="00D53B2B" w:rsidRPr="00CE559A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eastAsia="hu-HU"/>
        </w:rPr>
        <w:t xml:space="preserve"> </w:t>
      </w:r>
      <w:proofErr w:type="spellStart"/>
      <w:r w:rsidR="00D53B2B" w:rsidRPr="00CE559A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eastAsia="hu-HU"/>
        </w:rPr>
        <w:t>build</w:t>
      </w:r>
      <w:proofErr w:type="spellEnd"/>
      <w:r w:rsidR="00D53B2B" w:rsidRPr="00CE559A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eastAsia="hu-HU"/>
        </w:rPr>
        <w:t xml:space="preserve"> -o </w:t>
      </w:r>
      <w:proofErr w:type="spellStart"/>
      <w:proofErr w:type="gramStart"/>
      <w:r w:rsidR="00D53B2B" w:rsidRPr="00CE559A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eastAsia="hu-HU"/>
        </w:rPr>
        <w:t>bin</w:t>
      </w:r>
      <w:proofErr w:type="spellEnd"/>
      <w:r w:rsidR="00D53B2B" w:rsidRPr="00CE559A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eastAsia="hu-HU"/>
        </w:rPr>
        <w:t xml:space="preserve"> .</w:t>
      </w:r>
      <w:proofErr w:type="gramEnd"/>
    </w:p>
    <w:p w14:paraId="103B79EA" w14:textId="77777777" w:rsidR="00AA4D2C" w:rsidRPr="00CE559A" w:rsidRDefault="00AA4D2C" w:rsidP="00AA4D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eastAsia="hu-HU"/>
        </w:rPr>
      </w:pPr>
    </w:p>
    <w:p w14:paraId="6A25AFEF" w14:textId="2E641880" w:rsidR="00D53B2B" w:rsidRPr="00CE559A" w:rsidRDefault="00D53B2B" w:rsidP="00D53B2B">
      <w:pPr>
        <w:ind w:firstLine="0"/>
        <w:rPr>
          <w:lang w:eastAsia="hu-HU"/>
        </w:rPr>
      </w:pPr>
      <w:r w:rsidRPr="00CE559A">
        <w:rPr>
          <w:lang w:eastAsia="hu-HU"/>
        </w:rPr>
        <w:t>Ezzel létrejö</w:t>
      </w:r>
      <w:r w:rsidR="00AE1B0E" w:rsidRPr="00CE559A">
        <w:rPr>
          <w:lang w:eastAsia="hu-HU"/>
        </w:rPr>
        <w:t xml:space="preserve">n a </w:t>
      </w:r>
      <w:proofErr w:type="spellStart"/>
      <w:r w:rsidR="00AE1B0E" w:rsidRPr="00CE559A">
        <w:rPr>
          <w:i/>
          <w:iCs/>
          <w:lang w:eastAsia="hu-HU"/>
        </w:rPr>
        <w:t>bin</w:t>
      </w:r>
      <w:proofErr w:type="spellEnd"/>
      <w:r w:rsidR="00AE1B0E" w:rsidRPr="00CE559A">
        <w:rPr>
          <w:i/>
          <w:iCs/>
          <w:lang w:eastAsia="hu-HU"/>
        </w:rPr>
        <w:t xml:space="preserve"> </w:t>
      </w:r>
      <w:r w:rsidR="0052058B" w:rsidRPr="00CE559A">
        <w:rPr>
          <w:lang w:eastAsia="hu-HU"/>
        </w:rPr>
        <w:t>mappán belül a</w:t>
      </w:r>
      <w:r w:rsidR="0063705B" w:rsidRPr="00CE559A">
        <w:rPr>
          <w:lang w:eastAsia="hu-HU"/>
        </w:rPr>
        <w:t xml:space="preserve"> </w:t>
      </w:r>
      <w:r w:rsidR="0063705B" w:rsidRPr="00CE559A">
        <w:rPr>
          <w:i/>
          <w:iCs/>
          <w:lang w:eastAsia="hu-HU"/>
        </w:rPr>
        <w:t xml:space="preserve">x11-sentinel-client </w:t>
      </w:r>
      <w:r w:rsidR="0063705B" w:rsidRPr="00CE559A">
        <w:rPr>
          <w:lang w:eastAsia="hu-HU"/>
        </w:rPr>
        <w:t>nevű futtatható állomány</w:t>
      </w:r>
      <w:r w:rsidR="007E0B64" w:rsidRPr="00CE559A">
        <w:rPr>
          <w:lang w:eastAsia="hu-HU"/>
        </w:rPr>
        <w:t>, amelyet parancssorból, például a következő paranccsal lehet elindítani:</w:t>
      </w:r>
    </w:p>
    <w:p w14:paraId="510CC31C" w14:textId="0A924EE1" w:rsidR="007E0B64" w:rsidRPr="00CE559A" w:rsidRDefault="00785E10" w:rsidP="007E0B64">
      <w:pPr>
        <w:pStyle w:val="Kd"/>
        <w:ind w:left="0"/>
        <w:rPr>
          <w:lang w:eastAsia="hu-HU"/>
        </w:rPr>
      </w:pPr>
      <w:r w:rsidRPr="00CE559A">
        <w:rPr>
          <w:lang w:eastAsia="hu-HU"/>
        </w:rPr>
        <w:t xml:space="preserve">$ </w:t>
      </w:r>
      <w:proofErr w:type="spellStart"/>
      <w:r w:rsidR="007E0B64" w:rsidRPr="00CE559A">
        <w:rPr>
          <w:lang w:eastAsia="hu-HU"/>
        </w:rPr>
        <w:t>bin</w:t>
      </w:r>
      <w:proofErr w:type="spellEnd"/>
      <w:r w:rsidR="007E0B64" w:rsidRPr="00CE559A">
        <w:rPr>
          <w:lang w:eastAsia="hu-HU"/>
        </w:rPr>
        <w:t>/x11-sentinel-client –-</w:t>
      </w:r>
      <w:proofErr w:type="spellStart"/>
      <w:r w:rsidR="007E0B64" w:rsidRPr="00CE559A">
        <w:rPr>
          <w:lang w:eastAsia="hu-HU"/>
        </w:rPr>
        <w:t>user-id</w:t>
      </w:r>
      <w:proofErr w:type="spellEnd"/>
      <w:r w:rsidR="007E0B64" w:rsidRPr="00CE559A">
        <w:rPr>
          <w:lang w:eastAsia="hu-HU"/>
        </w:rPr>
        <w:t xml:space="preserve"> user@test.com –-</w:t>
      </w:r>
      <w:proofErr w:type="spellStart"/>
      <w:r w:rsidR="007E0B64" w:rsidRPr="00CE559A">
        <w:rPr>
          <w:lang w:eastAsia="hu-HU"/>
        </w:rPr>
        <w:t>lock-enabled</w:t>
      </w:r>
      <w:proofErr w:type="spellEnd"/>
      <w:r w:rsidR="007E0B64" w:rsidRPr="00CE559A">
        <w:rPr>
          <w:lang w:eastAsia="hu-HU"/>
        </w:rPr>
        <w:t xml:space="preserve"> </w:t>
      </w:r>
      <w:proofErr w:type="spellStart"/>
      <w:r w:rsidR="007E0B64" w:rsidRPr="00CE559A">
        <w:rPr>
          <w:lang w:eastAsia="hu-HU"/>
        </w:rPr>
        <w:t>true</w:t>
      </w:r>
      <w:proofErr w:type="spellEnd"/>
    </w:p>
    <w:p w14:paraId="49A3B094" w14:textId="31E3D9E2" w:rsidR="000C0CC7" w:rsidRPr="00CE559A" w:rsidRDefault="00C54B08" w:rsidP="000C0CC7">
      <w:pPr>
        <w:pStyle w:val="Cmsor1"/>
      </w:pPr>
      <w:bookmarkStart w:id="47" w:name="_Ref117780786"/>
      <w:bookmarkStart w:id="48" w:name="_Toc120051568"/>
      <w:r w:rsidRPr="00CE559A">
        <w:lastRenderedPageBreak/>
        <w:t>Az alkalmazás</w:t>
      </w:r>
      <w:r w:rsidR="000C0CC7" w:rsidRPr="00CE559A">
        <w:t xml:space="preserve"> szerver</w:t>
      </w:r>
      <w:bookmarkEnd w:id="47"/>
      <w:bookmarkEnd w:id="48"/>
    </w:p>
    <w:p w14:paraId="0D2A884C" w14:textId="6C2B45FD" w:rsidR="00B85D3F" w:rsidRPr="00CE559A" w:rsidRDefault="00BC6074" w:rsidP="00B85D3F">
      <w:r w:rsidRPr="00CE559A">
        <w:t>A következő fejezetnek a célja a kliens programokat kiszolgáló alkalmazás szerver részletes dokumentációja.</w:t>
      </w:r>
      <w:r w:rsidR="00896464" w:rsidRPr="00CE559A">
        <w:t xml:space="preserve"> A</w:t>
      </w:r>
      <w:r w:rsidR="00FE7BF6" w:rsidRPr="00CE559A">
        <w:t xml:space="preserve"> leírásban</w:t>
      </w:r>
      <w:r w:rsidR="00616371" w:rsidRPr="00CE559A">
        <w:t xml:space="preserve"> először ismertetem a szerver program</w:t>
      </w:r>
      <w:r w:rsidR="001C40A1" w:rsidRPr="00CE559A">
        <w:t>mal szemben felállított követelményeket, majd az alkalmazás</w:t>
      </w:r>
      <w:r w:rsidR="00616371" w:rsidRPr="00CE559A">
        <w:t xml:space="preserve"> felépítését</w:t>
      </w:r>
      <w:r w:rsidR="00FA250B" w:rsidRPr="00CE559A">
        <w:t xml:space="preserve">. Ezután az </w:t>
      </w:r>
      <w:r w:rsidR="00735A02" w:rsidRPr="00CE559A">
        <w:t xml:space="preserve">üzleti logikai réteg dokumentációja következik. </w:t>
      </w:r>
      <w:r w:rsidR="00255CC7" w:rsidRPr="00CE559A">
        <w:t xml:space="preserve">Ezt követően a kliens programok felé nyújtott HTTP API-t ismertetem. </w:t>
      </w:r>
      <w:r w:rsidR="004F3F98" w:rsidRPr="00CE559A">
        <w:t xml:space="preserve">Ezután az </w:t>
      </w:r>
      <w:r w:rsidR="00FA250B" w:rsidRPr="00CE559A">
        <w:t>adatbázis réteggel kapcsolatos tudnivalók</w:t>
      </w:r>
      <w:r w:rsidR="00796086" w:rsidRPr="00CE559A">
        <w:t>ról</w:t>
      </w:r>
      <w:r w:rsidR="00FA250B" w:rsidRPr="00CE559A">
        <w:t xml:space="preserve">, </w:t>
      </w:r>
      <w:r w:rsidR="00E14DE8" w:rsidRPr="00CE559A">
        <w:t xml:space="preserve">majd a </w:t>
      </w:r>
      <w:r w:rsidR="004F2657" w:rsidRPr="00CE559A">
        <w:t>kiértékelő szoftverről lesz szó. A fejezetet végül a szerver konfigurációs lehetőségeinek bemutatásával zárom.</w:t>
      </w:r>
    </w:p>
    <w:p w14:paraId="049DBC00" w14:textId="28032253" w:rsidR="00D570E3" w:rsidRPr="00CE559A" w:rsidRDefault="00D570E3" w:rsidP="00D570E3">
      <w:pPr>
        <w:pStyle w:val="Cmsor2"/>
      </w:pPr>
      <w:bookmarkStart w:id="49" w:name="_Toc120051569"/>
      <w:r w:rsidRPr="00CE559A">
        <w:t>Követelmények</w:t>
      </w:r>
      <w:bookmarkEnd w:id="49"/>
    </w:p>
    <w:p w14:paraId="1B4897C8" w14:textId="3874F86E" w:rsidR="002622A0" w:rsidRPr="00CE559A" w:rsidRDefault="002622A0" w:rsidP="002F4BCA">
      <w:pPr>
        <w:ind w:left="1440" w:hanging="720"/>
      </w:pPr>
      <w:r w:rsidRPr="00CE559A">
        <w:t>R1</w:t>
      </w:r>
      <w:r w:rsidRPr="00CE559A">
        <w:tab/>
        <w:t xml:space="preserve">A szerver </w:t>
      </w:r>
      <w:r w:rsidR="00C10EC6" w:rsidRPr="00CE559A">
        <w:t>biztosítson HTTP REST API-t a</w:t>
      </w:r>
      <w:r w:rsidR="002F4BCA" w:rsidRPr="00CE559A">
        <w:t>z adatgyűjtő kliens által küldött események</w:t>
      </w:r>
      <w:r w:rsidR="00946FBC" w:rsidRPr="00CE559A">
        <w:t xml:space="preserve"> </w:t>
      </w:r>
      <w:r w:rsidR="00FC2843" w:rsidRPr="00CE559A">
        <w:t>fogadására és feldolgozására</w:t>
      </w:r>
      <w:r w:rsidR="00946FBC" w:rsidRPr="00CE559A">
        <w:t>.</w:t>
      </w:r>
    </w:p>
    <w:p w14:paraId="7A6B5BAA" w14:textId="20B9779F" w:rsidR="006A526E" w:rsidRPr="00CE559A" w:rsidRDefault="006A526E" w:rsidP="002F4BCA">
      <w:pPr>
        <w:ind w:left="1440" w:hanging="720"/>
      </w:pPr>
      <w:r w:rsidRPr="00CE559A">
        <w:t>R2</w:t>
      </w:r>
      <w:r w:rsidRPr="00CE559A">
        <w:tab/>
        <w:t>A szerver legyen képes adatbázisba menteni az adatgyűjtő kliens által küldött eseményeket.</w:t>
      </w:r>
    </w:p>
    <w:p w14:paraId="062EC59D" w14:textId="6D5DC953" w:rsidR="00AC4A89" w:rsidRPr="00CE559A" w:rsidRDefault="00AC4A89" w:rsidP="002F4BCA">
      <w:pPr>
        <w:ind w:left="1440" w:hanging="720"/>
      </w:pPr>
      <w:r w:rsidRPr="00CE559A">
        <w:t>R3</w:t>
      </w:r>
      <w:r w:rsidRPr="00CE559A">
        <w:tab/>
      </w:r>
      <w:r w:rsidR="00B52978" w:rsidRPr="00CE559A">
        <w:t xml:space="preserve">A szerver </w:t>
      </w:r>
      <w:r w:rsidR="003D271D" w:rsidRPr="00CE559A">
        <w:t>tartsa karban adatbázisban</w:t>
      </w:r>
      <w:r w:rsidR="00B52978" w:rsidRPr="00CE559A">
        <w:t xml:space="preserve"> a felhasználókat, a </w:t>
      </w:r>
      <w:r w:rsidR="000A7E4C" w:rsidRPr="00CE559A">
        <w:t>felhasználói munkameneteket és az adatfolyamokat</w:t>
      </w:r>
      <w:r w:rsidR="00A33F7C" w:rsidRPr="00CE559A">
        <w:t xml:space="preserve"> az adatgyűjtő kliens által küldött információ alapján.</w:t>
      </w:r>
    </w:p>
    <w:p w14:paraId="42015656" w14:textId="260FEE8F" w:rsidR="00A94B5D" w:rsidRPr="00CE559A" w:rsidRDefault="00A94B5D" w:rsidP="002F4BCA">
      <w:pPr>
        <w:ind w:left="1440" w:hanging="720"/>
      </w:pPr>
      <w:r w:rsidRPr="00CE559A">
        <w:t>R4</w:t>
      </w:r>
      <w:r w:rsidRPr="00CE559A">
        <w:tab/>
      </w:r>
      <w:r w:rsidR="00BD4EFE" w:rsidRPr="00CE559A">
        <w:t>A</w:t>
      </w:r>
      <w:r w:rsidR="00D93904" w:rsidRPr="00CE559A">
        <w:t>mennyiben egy felhasználónak elegendő mozgásadata összegyűlt, a szerver hívjon meg egy külső kiértékelő szolgáltatást</w:t>
      </w:r>
      <w:r w:rsidR="004B71AE" w:rsidRPr="00CE559A">
        <w:t>, amely a felhasználótól gyűjtött adatokból</w:t>
      </w:r>
      <w:r w:rsidR="00D93904" w:rsidRPr="00CE559A">
        <w:t xml:space="preserve"> </w:t>
      </w:r>
      <w:proofErr w:type="spellStart"/>
      <w:r w:rsidR="00D93904" w:rsidRPr="00CE559A">
        <w:t>biometrikus</w:t>
      </w:r>
      <w:proofErr w:type="spellEnd"/>
      <w:r w:rsidR="00D93904" w:rsidRPr="00CE559A">
        <w:t xml:space="preserve"> profil</w:t>
      </w:r>
      <w:r w:rsidR="004B71AE" w:rsidRPr="00CE559A">
        <w:t>t készít.</w:t>
      </w:r>
    </w:p>
    <w:p w14:paraId="4C3FB133" w14:textId="660D2A0D" w:rsidR="002916BB" w:rsidRPr="00CE559A" w:rsidRDefault="002916BB" w:rsidP="002F4BCA">
      <w:pPr>
        <w:ind w:left="1440" w:hanging="720"/>
      </w:pPr>
      <w:r w:rsidRPr="00CE559A">
        <w:t>R5</w:t>
      </w:r>
      <w:r w:rsidRPr="00CE559A">
        <w:tab/>
      </w:r>
      <w:r w:rsidR="00B46D04" w:rsidRPr="00CE559A">
        <w:t xml:space="preserve">Amennyiben egy felhasználónak elegendő mozgásadata összegyűlt egy adatfolyamban és rendelkezik </w:t>
      </w:r>
      <w:proofErr w:type="spellStart"/>
      <w:r w:rsidR="00B46D04" w:rsidRPr="00CE559A">
        <w:t>biometrikus</w:t>
      </w:r>
      <w:proofErr w:type="spellEnd"/>
      <w:r w:rsidR="00B46D04" w:rsidRPr="00CE559A">
        <w:t xml:space="preserve"> profillal, a szerver hívjon meg egy külső kiértékelő szolgáltatást, amely a felhasználótól gyűjtött adatok alapján verifikálja a felhasználót.</w:t>
      </w:r>
    </w:p>
    <w:p w14:paraId="221323EB" w14:textId="6E291FC0" w:rsidR="00B46D04" w:rsidRPr="00CE559A" w:rsidRDefault="00B46D04" w:rsidP="002F4BCA">
      <w:pPr>
        <w:ind w:left="1440" w:hanging="720"/>
      </w:pPr>
      <w:r w:rsidRPr="00CE559A">
        <w:t>R6</w:t>
      </w:r>
      <w:r w:rsidRPr="00CE559A">
        <w:tab/>
        <w:t>A verifikációs kérés minden új adatcsomag (</w:t>
      </w:r>
      <w:proofErr w:type="spellStart"/>
      <w:r w:rsidRPr="00CE559A">
        <w:t>chunk</w:t>
      </w:r>
      <w:proofErr w:type="spellEnd"/>
      <w:r w:rsidRPr="00CE559A">
        <w:t xml:space="preserve">) </w:t>
      </w:r>
      <w:r w:rsidR="004731EF" w:rsidRPr="00CE559A">
        <w:t>beérkezésekor fusson le.</w:t>
      </w:r>
    </w:p>
    <w:p w14:paraId="3AB3EDAE" w14:textId="1F09A304" w:rsidR="00283903" w:rsidRPr="00CE559A" w:rsidRDefault="00283903" w:rsidP="002F4BCA">
      <w:pPr>
        <w:ind w:left="1440" w:hanging="720"/>
      </w:pPr>
      <w:r w:rsidRPr="00CE559A">
        <w:t>R7</w:t>
      </w:r>
      <w:r w:rsidRPr="00CE559A">
        <w:tab/>
        <w:t xml:space="preserve">A szerver tárolja adatbázisban a </w:t>
      </w:r>
      <w:proofErr w:type="spellStart"/>
      <w:r w:rsidRPr="00CE559A">
        <w:t>biometrikus</w:t>
      </w:r>
      <w:proofErr w:type="spellEnd"/>
      <w:r w:rsidRPr="00CE559A">
        <w:t xml:space="preserve"> profilokat és a verifikációkat.</w:t>
      </w:r>
    </w:p>
    <w:p w14:paraId="4FBF959D" w14:textId="2ADFB2C5" w:rsidR="00DE56A3" w:rsidRPr="00CE559A" w:rsidRDefault="00DE56A3" w:rsidP="002F4BCA">
      <w:pPr>
        <w:ind w:left="1440" w:hanging="720"/>
      </w:pPr>
      <w:r w:rsidRPr="00CE559A">
        <w:t>R8</w:t>
      </w:r>
      <w:r w:rsidRPr="00CE559A">
        <w:tab/>
      </w:r>
      <w:r w:rsidR="00EA23D0" w:rsidRPr="00CE559A">
        <w:t xml:space="preserve">A szerver biztosítson HTTP REST API-t az </w:t>
      </w:r>
      <w:r w:rsidR="000854F1" w:rsidRPr="00CE559A">
        <w:t>adatgyűjtő kliens által küldött státusz lekérdezések</w:t>
      </w:r>
      <w:r w:rsidR="000541EA" w:rsidRPr="00CE559A">
        <w:t xml:space="preserve"> fogadására és feldolgozására.</w:t>
      </w:r>
    </w:p>
    <w:p w14:paraId="62D9EFDA" w14:textId="7735ED59" w:rsidR="001A1905" w:rsidRPr="00CE559A" w:rsidRDefault="001A1905" w:rsidP="002F4BCA">
      <w:pPr>
        <w:ind w:left="1440" w:hanging="720"/>
      </w:pPr>
      <w:r w:rsidRPr="00CE559A">
        <w:lastRenderedPageBreak/>
        <w:t>R9</w:t>
      </w:r>
      <w:r w:rsidRPr="00CE559A">
        <w:tab/>
      </w:r>
      <w:r w:rsidR="00C33E81" w:rsidRPr="00CE559A">
        <w:t xml:space="preserve">A szerver </w:t>
      </w:r>
      <w:r w:rsidR="001830E7" w:rsidRPr="00CE559A">
        <w:t>legyen képes a felhasználó aktuális státuszának megállapítására</w:t>
      </w:r>
      <w:r w:rsidR="00252983" w:rsidRPr="00CE559A">
        <w:t xml:space="preserve"> a rendelkezésre álló információk alapján</w:t>
      </w:r>
      <w:r w:rsidR="001830E7" w:rsidRPr="00CE559A">
        <w:t>.</w:t>
      </w:r>
    </w:p>
    <w:p w14:paraId="2BC821DF" w14:textId="00F73EF1" w:rsidR="004E43C6" w:rsidRPr="00CE559A" w:rsidRDefault="004E43C6" w:rsidP="002F4BCA">
      <w:pPr>
        <w:ind w:left="1440" w:hanging="720"/>
      </w:pPr>
      <w:r w:rsidRPr="00CE559A">
        <w:t>R10</w:t>
      </w:r>
      <w:r w:rsidRPr="00CE559A">
        <w:tab/>
      </w:r>
      <w:r w:rsidR="0004134A" w:rsidRPr="00CE559A">
        <w:t xml:space="preserve">A szerver biztosítson HTTP REST API-t a webes vékonykliens által küldött </w:t>
      </w:r>
      <w:r w:rsidR="005B5373" w:rsidRPr="00CE559A">
        <w:t xml:space="preserve">felhasználói és egyéb statisztikákat érintő </w:t>
      </w:r>
      <w:r w:rsidR="0004134A" w:rsidRPr="00CE559A">
        <w:t>lekérdezések fogadására és feldolgozására.</w:t>
      </w:r>
    </w:p>
    <w:p w14:paraId="3ACAD755" w14:textId="66B3DC8B" w:rsidR="00B532E2" w:rsidRPr="00CE559A" w:rsidRDefault="00B532E2" w:rsidP="00B532E2">
      <w:pPr>
        <w:pStyle w:val="Cmsor2"/>
      </w:pPr>
      <w:bookmarkStart w:id="50" w:name="_Toc120051570"/>
      <w:r w:rsidRPr="00CE559A">
        <w:t>A</w:t>
      </w:r>
      <w:r w:rsidR="009538A7" w:rsidRPr="00CE559A">
        <w:t xml:space="preserve">z alkalmazás </w:t>
      </w:r>
      <w:r w:rsidRPr="00CE559A">
        <w:t>felépítése</w:t>
      </w:r>
      <w:bookmarkEnd w:id="50"/>
    </w:p>
    <w:p w14:paraId="6AE6CE2E" w14:textId="64CB6AEF" w:rsidR="00723182" w:rsidRPr="00CE559A" w:rsidRDefault="00723182" w:rsidP="00723182">
      <w:r w:rsidRPr="00CE559A">
        <w:t xml:space="preserve">Az alkalmazás szervert </w:t>
      </w:r>
      <w:proofErr w:type="spellStart"/>
      <w:r w:rsidRPr="00CE559A">
        <w:t>Erlang</w:t>
      </w:r>
      <w:proofErr w:type="spellEnd"/>
      <w:r w:rsidRPr="00CE559A">
        <w:t xml:space="preserve"> nyelven implementáltam.</w:t>
      </w:r>
      <w:r w:rsidR="00D60087" w:rsidRPr="00CE559A">
        <w:t xml:space="preserve"> Ezt a döntést a platform </w:t>
      </w:r>
      <w:r w:rsidR="00D60087" w:rsidRPr="00CE559A">
        <w:rPr>
          <w:i/>
          <w:iCs/>
        </w:rPr>
        <w:fldChar w:fldCharType="begin"/>
      </w:r>
      <w:r w:rsidR="00D60087" w:rsidRPr="00CE559A">
        <w:rPr>
          <w:i/>
          <w:iCs/>
        </w:rPr>
        <w:instrText xml:space="preserve"> REF _Ref118312830 \r \h  \* MERGEFORMAT </w:instrText>
      </w:r>
      <w:r w:rsidR="00D60087" w:rsidRPr="00CE559A">
        <w:rPr>
          <w:i/>
          <w:iCs/>
        </w:rPr>
      </w:r>
      <w:r w:rsidR="00D60087" w:rsidRPr="00CE559A">
        <w:rPr>
          <w:i/>
          <w:iCs/>
        </w:rPr>
        <w:fldChar w:fldCharType="separate"/>
      </w:r>
      <w:r w:rsidR="007D6599">
        <w:rPr>
          <w:i/>
          <w:iCs/>
        </w:rPr>
        <w:t>2.6</w:t>
      </w:r>
      <w:r w:rsidR="00D60087" w:rsidRPr="00CE559A">
        <w:rPr>
          <w:i/>
          <w:iCs/>
        </w:rPr>
        <w:fldChar w:fldCharType="end"/>
      </w:r>
      <w:r w:rsidR="00D60087" w:rsidRPr="00CE559A">
        <w:t>-os fejezetben bemutatott előnyei, illetve személyes tapasztalatom indokolják.</w:t>
      </w:r>
      <w:r w:rsidR="00CF15F4" w:rsidRPr="00CE559A">
        <w:t xml:space="preserve"> A szerver forráskódja </w:t>
      </w:r>
      <w:proofErr w:type="spellStart"/>
      <w:r w:rsidR="00CF15F4" w:rsidRPr="00CE559A">
        <w:t>Erlang</w:t>
      </w:r>
      <w:proofErr w:type="spellEnd"/>
      <w:r w:rsidR="00CF15F4" w:rsidRPr="00CE559A">
        <w:t xml:space="preserve"> modulok összessége, amelyek </w:t>
      </w:r>
      <w:r w:rsidR="008B352F" w:rsidRPr="00CE559A">
        <w:t xml:space="preserve">a követelmények által leírt </w:t>
      </w:r>
      <w:r w:rsidR="00CF15F4" w:rsidRPr="00CE559A">
        <w:t>különböző funkcionalitás</w:t>
      </w:r>
      <w:r w:rsidR="002C7E96" w:rsidRPr="00CE559A">
        <w:t>oka</w:t>
      </w:r>
      <w:r w:rsidR="00CF15F4" w:rsidRPr="00CE559A">
        <w:t>t valósítanak meg.</w:t>
      </w:r>
      <w:r w:rsidR="00DB6102" w:rsidRPr="00CE559A">
        <w:t xml:space="preserve"> </w:t>
      </w:r>
      <w:r w:rsidR="00DC6C00" w:rsidRPr="00CE559A">
        <w:t>Az egyes modulok jól csoportosíthatóak a betöltött funkciójuk szerint:</w:t>
      </w:r>
    </w:p>
    <w:p w14:paraId="715EFCC4" w14:textId="00974493" w:rsidR="00176CC7" w:rsidRPr="00CE559A" w:rsidRDefault="00176CC7" w:rsidP="00DC6C00">
      <w:pPr>
        <w:pStyle w:val="Listaszerbekezds"/>
        <w:numPr>
          <w:ilvl w:val="0"/>
          <w:numId w:val="28"/>
        </w:numPr>
      </w:pPr>
      <w:r w:rsidRPr="00CE559A">
        <w:rPr>
          <w:b/>
          <w:bCs/>
        </w:rPr>
        <w:t>alkalmazással kapcsolatos modulok</w:t>
      </w:r>
    </w:p>
    <w:p w14:paraId="462E5ED8" w14:textId="3204F627" w:rsidR="00832EC2" w:rsidRPr="00CE559A" w:rsidRDefault="00832EC2" w:rsidP="00832EC2">
      <w:pPr>
        <w:ind w:left="720" w:firstLine="0"/>
      </w:pPr>
      <w:r w:rsidRPr="00CE559A">
        <w:t>Ezek a modulok az alkalmazás elindításával, telepítésével, üzemeltetésével és egyéb feladatokkal kapcsolatos kódokat tartalmaznak (például függőségek kezelése, felügyeleti fa</w:t>
      </w:r>
      <w:r w:rsidR="001C362F" w:rsidRPr="00CE559A">
        <w:t xml:space="preserve">, REST végpontok </w:t>
      </w:r>
      <w:proofErr w:type="gramStart"/>
      <w:r w:rsidR="001C362F" w:rsidRPr="00CE559A">
        <w:t>regisztrálása,</w:t>
      </w:r>
      <w:proofErr w:type="gramEnd"/>
      <w:r w:rsidR="001C362F" w:rsidRPr="00CE559A">
        <w:t xml:space="preserve"> stb.).</w:t>
      </w:r>
    </w:p>
    <w:p w14:paraId="0A109E79" w14:textId="491B2261" w:rsidR="00DC6C00" w:rsidRPr="00CE559A" w:rsidRDefault="00176CC7" w:rsidP="00DC6C00">
      <w:pPr>
        <w:pStyle w:val="Listaszerbekezds"/>
        <w:numPr>
          <w:ilvl w:val="0"/>
          <w:numId w:val="28"/>
        </w:numPr>
      </w:pPr>
      <w:r w:rsidRPr="00CE559A">
        <w:rPr>
          <w:b/>
          <w:bCs/>
        </w:rPr>
        <w:t>modellek</w:t>
      </w:r>
      <w:r w:rsidR="00C56A70" w:rsidRPr="00CE559A">
        <w:rPr>
          <w:b/>
          <w:bCs/>
        </w:rPr>
        <w:t xml:space="preserve"> (</w:t>
      </w:r>
      <w:r w:rsidR="00C56A70" w:rsidRPr="00CE559A">
        <w:rPr>
          <w:b/>
          <w:bCs/>
          <w:i/>
          <w:iCs/>
        </w:rPr>
        <w:t>R2, R3, R7</w:t>
      </w:r>
      <w:r w:rsidR="00C56A70" w:rsidRPr="00CE559A">
        <w:rPr>
          <w:b/>
          <w:bCs/>
        </w:rPr>
        <w:t>)</w:t>
      </w:r>
    </w:p>
    <w:p w14:paraId="2E4E8ADA" w14:textId="18D244E1" w:rsidR="001C362F" w:rsidRPr="00CE559A" w:rsidRDefault="001C362F" w:rsidP="001C362F">
      <w:pPr>
        <w:ind w:left="720" w:firstLine="0"/>
      </w:pPr>
      <w:r w:rsidRPr="00CE559A">
        <w:t>A modellek egy objektum orientált nyelv esetén leginkább egy osztálynak felelnek meg.</w:t>
      </w:r>
      <w:r w:rsidR="00CE1396" w:rsidRPr="00CE559A">
        <w:t xml:space="preserve"> Az alkalmazásban előforduló entitásokat írják le </w:t>
      </w:r>
      <w:r w:rsidR="002B2EF7" w:rsidRPr="00CE559A">
        <w:t xml:space="preserve">az </w:t>
      </w:r>
      <w:proofErr w:type="spellStart"/>
      <w:r w:rsidR="00CE1396" w:rsidRPr="00CE559A">
        <w:t>Erlang</w:t>
      </w:r>
      <w:proofErr w:type="spellEnd"/>
      <w:r w:rsidR="00185046" w:rsidRPr="00CE559A">
        <w:t xml:space="preserve"> </w:t>
      </w:r>
      <w:r w:rsidR="002B2EF7" w:rsidRPr="00CE559A">
        <w:t>nyelvben megtalálható struktúrákkal</w:t>
      </w:r>
      <w:r w:rsidR="000B0B24" w:rsidRPr="00CE559A">
        <w:t>, adat típusokkal</w:t>
      </w:r>
      <w:r w:rsidR="002B2EF7" w:rsidRPr="00CE559A">
        <w:t>.</w:t>
      </w:r>
      <w:r w:rsidR="000B0B24" w:rsidRPr="00CE559A">
        <w:t xml:space="preserve"> Ezen kívül tartalmaznak</w:t>
      </w:r>
      <w:r w:rsidR="00C2357E" w:rsidRPr="00CE559A">
        <w:t xml:space="preserve"> </w:t>
      </w:r>
      <w:proofErr w:type="spellStart"/>
      <w:r w:rsidR="00C2357E" w:rsidRPr="00CE559A">
        <w:rPr>
          <w:i/>
          <w:iCs/>
        </w:rPr>
        <w:t>getter</w:t>
      </w:r>
      <w:proofErr w:type="spellEnd"/>
      <w:r w:rsidR="00C2357E" w:rsidRPr="00CE559A">
        <w:rPr>
          <w:i/>
          <w:iCs/>
        </w:rPr>
        <w:t xml:space="preserve"> /</w:t>
      </w:r>
      <w:r w:rsidR="00C2357E" w:rsidRPr="00CE559A">
        <w:t xml:space="preserve"> </w:t>
      </w:r>
      <w:proofErr w:type="spellStart"/>
      <w:r w:rsidR="00C2357E" w:rsidRPr="00CE559A">
        <w:rPr>
          <w:i/>
          <w:iCs/>
        </w:rPr>
        <w:t>setter</w:t>
      </w:r>
      <w:proofErr w:type="spellEnd"/>
      <w:r w:rsidR="00C2357E" w:rsidRPr="00CE559A">
        <w:rPr>
          <w:i/>
          <w:iCs/>
        </w:rPr>
        <w:t xml:space="preserve"> </w:t>
      </w:r>
      <w:r w:rsidR="00C2357E" w:rsidRPr="00CE559A">
        <w:t xml:space="preserve">függvényeket a modell elemek egyes </w:t>
      </w:r>
      <w:r w:rsidR="00D0063B" w:rsidRPr="00CE559A">
        <w:t>tulajdonságaihoz</w:t>
      </w:r>
      <w:r w:rsidR="00DC233C" w:rsidRPr="00CE559A">
        <w:t>,</w:t>
      </w:r>
      <w:r w:rsidR="00C2357E" w:rsidRPr="00CE559A">
        <w:t xml:space="preserve"> illetve típus definíciókat.</w:t>
      </w:r>
    </w:p>
    <w:p w14:paraId="3CFD0766" w14:textId="4FEBC7A5" w:rsidR="00176CC7" w:rsidRPr="00CE559A" w:rsidRDefault="00176CC7" w:rsidP="00DC6C00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szerializációs</w:t>
      </w:r>
      <w:proofErr w:type="spellEnd"/>
      <w:r w:rsidR="00F4766A" w:rsidRPr="00CE559A">
        <w:rPr>
          <w:b/>
          <w:bCs/>
        </w:rPr>
        <w:t xml:space="preserve"> / </w:t>
      </w:r>
      <w:proofErr w:type="spellStart"/>
      <w:r w:rsidR="00F4766A" w:rsidRPr="00CE559A">
        <w:rPr>
          <w:b/>
          <w:bCs/>
        </w:rPr>
        <w:t>deszerializációs</w:t>
      </w:r>
      <w:proofErr w:type="spellEnd"/>
      <w:r w:rsidRPr="00CE559A">
        <w:rPr>
          <w:b/>
          <w:bCs/>
        </w:rPr>
        <w:t xml:space="preserve"> modulok</w:t>
      </w:r>
      <w:r w:rsidR="00F30470" w:rsidRPr="00CE559A">
        <w:rPr>
          <w:b/>
          <w:bCs/>
        </w:rPr>
        <w:t xml:space="preserve"> (</w:t>
      </w:r>
      <w:r w:rsidR="00F30470" w:rsidRPr="00CE559A">
        <w:rPr>
          <w:b/>
          <w:bCs/>
          <w:i/>
          <w:iCs/>
        </w:rPr>
        <w:t>R2, R3, R7</w:t>
      </w:r>
      <w:r w:rsidR="00F30470" w:rsidRPr="00CE559A">
        <w:rPr>
          <w:b/>
          <w:bCs/>
        </w:rPr>
        <w:t>)</w:t>
      </w:r>
    </w:p>
    <w:p w14:paraId="2A237FE5" w14:textId="04C8DA8B" w:rsidR="00142907" w:rsidRPr="00CE559A" w:rsidRDefault="00F4766A" w:rsidP="00503C6F">
      <w:pPr>
        <w:ind w:left="720" w:firstLine="0"/>
      </w:pPr>
      <w:r w:rsidRPr="00CE559A">
        <w:t xml:space="preserve">Ezek a modulok az </w:t>
      </w:r>
      <w:proofErr w:type="spellStart"/>
      <w:r w:rsidRPr="00CE559A">
        <w:t>Erlang</w:t>
      </w:r>
      <w:proofErr w:type="spellEnd"/>
      <w:r w:rsidRPr="00CE559A">
        <w:t xml:space="preserve"> modellek és az adatbázisban tárolt elemek közti</w:t>
      </w:r>
      <w:r w:rsidR="001D3A8B" w:rsidRPr="00CE559A">
        <w:t xml:space="preserve"> transzformációt végzik el.</w:t>
      </w:r>
      <w:r w:rsidR="001767A7" w:rsidRPr="00CE559A">
        <w:t xml:space="preserve"> Az alkalmazás egyéb részei számára egy API-t nyújtanak, amelyen keresztül transzparens módon lehet</w:t>
      </w:r>
      <w:r w:rsidR="003A1F6C" w:rsidRPr="00CE559A">
        <w:t xml:space="preserve"> elemeket az adatbázisból lekérdezni vagy módosítani.</w:t>
      </w:r>
    </w:p>
    <w:p w14:paraId="481EA5D3" w14:textId="2CA81E57" w:rsidR="00176CC7" w:rsidRPr="00CE559A" w:rsidRDefault="00176CC7" w:rsidP="00DC6C00">
      <w:pPr>
        <w:pStyle w:val="Listaszerbekezds"/>
        <w:numPr>
          <w:ilvl w:val="0"/>
          <w:numId w:val="28"/>
        </w:numPr>
      </w:pPr>
      <w:r w:rsidRPr="00CE559A">
        <w:rPr>
          <w:b/>
          <w:bCs/>
        </w:rPr>
        <w:t>REST API</w:t>
      </w:r>
      <w:r w:rsidR="00DC233C" w:rsidRPr="00CE559A">
        <w:rPr>
          <w:b/>
          <w:bCs/>
        </w:rPr>
        <w:t xml:space="preserve"> kontroller </w:t>
      </w:r>
      <w:r w:rsidRPr="00CE559A">
        <w:rPr>
          <w:b/>
          <w:bCs/>
        </w:rPr>
        <w:t>modulok</w:t>
      </w:r>
      <w:r w:rsidR="00A62441" w:rsidRPr="00CE559A">
        <w:rPr>
          <w:b/>
          <w:bCs/>
        </w:rPr>
        <w:t xml:space="preserve"> (</w:t>
      </w:r>
      <w:r w:rsidR="00A62441" w:rsidRPr="00CE559A">
        <w:rPr>
          <w:b/>
          <w:bCs/>
          <w:i/>
          <w:iCs/>
        </w:rPr>
        <w:t>R1, R8, R1</w:t>
      </w:r>
      <w:r w:rsidR="00375B59" w:rsidRPr="00CE559A">
        <w:rPr>
          <w:b/>
          <w:bCs/>
          <w:i/>
          <w:iCs/>
        </w:rPr>
        <w:t>0</w:t>
      </w:r>
      <w:r w:rsidR="00A62441" w:rsidRPr="00CE559A">
        <w:rPr>
          <w:b/>
          <w:bCs/>
        </w:rPr>
        <w:t>)</w:t>
      </w:r>
    </w:p>
    <w:p w14:paraId="1D99E695" w14:textId="35747C64" w:rsidR="00142907" w:rsidRPr="00CE559A" w:rsidRDefault="00353614" w:rsidP="00142907">
      <w:pPr>
        <w:ind w:left="720" w:firstLine="0"/>
      </w:pPr>
      <w:r w:rsidRPr="00CE559A">
        <w:t xml:space="preserve">A kliens programok felé nyújtanak REST végpontokat. A beérkező HTTP kéréseket kezelik, azokon különböző ellenőrzéseket futtatnak (például fejlécek, </w:t>
      </w:r>
      <w:r w:rsidRPr="00CE559A">
        <w:lastRenderedPageBreak/>
        <w:t>tartalom hosszának ellenőrzése), majd az üzleti logika szerint kiszolgálják az egyes kéréseket.</w:t>
      </w:r>
    </w:p>
    <w:p w14:paraId="15B8372B" w14:textId="58D5577F" w:rsidR="00176CC7" w:rsidRPr="00CE559A" w:rsidRDefault="00176CC7" w:rsidP="00DC6C00">
      <w:pPr>
        <w:pStyle w:val="Listaszerbekezds"/>
        <w:numPr>
          <w:ilvl w:val="0"/>
          <w:numId w:val="28"/>
        </w:numPr>
      </w:pPr>
      <w:r w:rsidRPr="00CE559A">
        <w:rPr>
          <w:b/>
          <w:bCs/>
        </w:rPr>
        <w:t>adatbázis működésével kapcsolatos modulok</w:t>
      </w:r>
      <w:r w:rsidR="00F43B9D" w:rsidRPr="00CE559A">
        <w:rPr>
          <w:b/>
          <w:bCs/>
        </w:rPr>
        <w:t xml:space="preserve"> (</w:t>
      </w:r>
      <w:r w:rsidR="00F43B9D" w:rsidRPr="00CE559A">
        <w:rPr>
          <w:b/>
          <w:bCs/>
          <w:i/>
          <w:iCs/>
        </w:rPr>
        <w:t>R2, R3, R7</w:t>
      </w:r>
      <w:r w:rsidR="00F43B9D" w:rsidRPr="00CE559A">
        <w:rPr>
          <w:b/>
          <w:bCs/>
        </w:rPr>
        <w:t>)</w:t>
      </w:r>
    </w:p>
    <w:p w14:paraId="09A54903" w14:textId="70812CB8" w:rsidR="00D60EEE" w:rsidRPr="00CE559A" w:rsidRDefault="00D60EEE" w:rsidP="00D60EEE">
      <w:pPr>
        <w:ind w:left="720" w:firstLine="0"/>
      </w:pPr>
      <w:r w:rsidRPr="00CE559A">
        <w:t>Az adatbázis kapcsolat felépítését, a tranzakciók futtatását</w:t>
      </w:r>
      <w:r w:rsidR="00407EB4" w:rsidRPr="00CE559A">
        <w:t xml:space="preserve"> kezelik.</w:t>
      </w:r>
    </w:p>
    <w:p w14:paraId="577615D3" w14:textId="0C8A2517" w:rsidR="00176CC7" w:rsidRPr="00CE559A" w:rsidRDefault="00176CC7" w:rsidP="00DC6C00">
      <w:pPr>
        <w:pStyle w:val="Listaszerbekezds"/>
        <w:numPr>
          <w:ilvl w:val="0"/>
          <w:numId w:val="28"/>
        </w:numPr>
      </w:pPr>
      <w:r w:rsidRPr="00CE559A">
        <w:rPr>
          <w:b/>
          <w:bCs/>
        </w:rPr>
        <w:t>egyéb üzleti logikát megvalósító modulok</w:t>
      </w:r>
      <w:r w:rsidR="00CB3086" w:rsidRPr="00CE559A">
        <w:rPr>
          <w:b/>
          <w:bCs/>
        </w:rPr>
        <w:t xml:space="preserve"> (</w:t>
      </w:r>
      <w:r w:rsidR="00AB7738" w:rsidRPr="00CE559A">
        <w:rPr>
          <w:b/>
          <w:bCs/>
          <w:i/>
          <w:iCs/>
        </w:rPr>
        <w:t>R1,</w:t>
      </w:r>
      <w:r w:rsidR="00AB7738" w:rsidRPr="00CE559A">
        <w:rPr>
          <w:b/>
          <w:bCs/>
        </w:rPr>
        <w:t xml:space="preserve"> </w:t>
      </w:r>
      <w:r w:rsidR="00CB3086" w:rsidRPr="00CE559A">
        <w:rPr>
          <w:b/>
          <w:bCs/>
          <w:i/>
          <w:iCs/>
        </w:rPr>
        <w:t>R4, R5, R6, R9</w:t>
      </w:r>
      <w:r w:rsidR="00CB3086" w:rsidRPr="00CE559A">
        <w:rPr>
          <w:b/>
          <w:bCs/>
        </w:rPr>
        <w:t>)</w:t>
      </w:r>
    </w:p>
    <w:p w14:paraId="02B9D163" w14:textId="24EFECC3" w:rsidR="00407EB4" w:rsidRPr="00CE559A" w:rsidRDefault="00407EB4" w:rsidP="00407EB4">
      <w:pPr>
        <w:ind w:left="720" w:firstLine="0"/>
      </w:pPr>
      <w:r w:rsidRPr="00CE559A">
        <w:t>Ezek a modulok további</w:t>
      </w:r>
      <w:r w:rsidR="00B61FE5" w:rsidRPr="00CE559A">
        <w:t>, az előző csoportokba nem tartozó funkcionalitásokat valósítanak meg.</w:t>
      </w:r>
      <w:r w:rsidR="00927384" w:rsidRPr="00CE559A">
        <w:t xml:space="preserve"> Ide tartoznak a segédmodulok, a </w:t>
      </w:r>
      <w:proofErr w:type="spellStart"/>
      <w:r w:rsidR="00927384" w:rsidRPr="00CE559A">
        <w:t>biometrikus</w:t>
      </w:r>
      <w:proofErr w:type="spellEnd"/>
      <w:r w:rsidR="00927384" w:rsidRPr="00CE559A">
        <w:t xml:space="preserve"> profil építését és verifikációt vezérlő kódrészletek, illetve a kiértékelő szoftverrel való kommunikáció.</w:t>
      </w:r>
    </w:p>
    <w:p w14:paraId="62BF03BA" w14:textId="77777777" w:rsidR="007C375D" w:rsidRPr="00CE559A" w:rsidRDefault="007C375D" w:rsidP="007C375D">
      <w:pPr>
        <w:pStyle w:val="Cmsor2"/>
      </w:pPr>
      <w:bookmarkStart w:id="51" w:name="_Ref118841899"/>
      <w:bookmarkStart w:id="52" w:name="_Toc120051571"/>
      <w:r w:rsidRPr="00CE559A">
        <w:t>Üzleti logikai réteg</w:t>
      </w:r>
      <w:bookmarkEnd w:id="51"/>
      <w:bookmarkEnd w:id="52"/>
    </w:p>
    <w:p w14:paraId="2B1024C6" w14:textId="05E4BE34" w:rsidR="003B50E6" w:rsidRPr="00CE559A" w:rsidRDefault="00774F06" w:rsidP="00A47BBC">
      <w:r w:rsidRPr="00CE559A">
        <w:t xml:space="preserve">Az üzleti logikai rétegben a követelmények által leírt </w:t>
      </w:r>
      <w:r w:rsidR="006902D6" w:rsidRPr="00CE559A">
        <w:t>használati</w:t>
      </w:r>
      <w:r w:rsidRPr="00CE559A">
        <w:t xml:space="preserve"> eseteket (</w:t>
      </w:r>
      <w:proofErr w:type="spellStart"/>
      <w:r w:rsidRPr="00CE559A">
        <w:t>use</w:t>
      </w:r>
      <w:proofErr w:type="spellEnd"/>
      <w:r w:rsidRPr="00CE559A">
        <w:t xml:space="preserve"> </w:t>
      </w:r>
      <w:proofErr w:type="spellStart"/>
      <w:r w:rsidRPr="00CE559A">
        <w:t>case</w:t>
      </w:r>
      <w:proofErr w:type="spellEnd"/>
      <w:r w:rsidRPr="00CE559A">
        <w:t xml:space="preserve">) </w:t>
      </w:r>
      <w:r w:rsidR="00B55402" w:rsidRPr="00CE559A">
        <w:t>kielégítő funkciók kerültek implementálásra.</w:t>
      </w:r>
      <w:r w:rsidR="003B50E6" w:rsidRPr="00CE559A">
        <w:t xml:space="preserve"> Az egyes használati esetek és ezeket implementáló funkciók magyarázata a</w:t>
      </w:r>
      <w:r w:rsidR="002541BF" w:rsidRPr="00CE559A">
        <w:t xml:space="preserve"> következő fejezetekben olvasható.</w:t>
      </w:r>
    </w:p>
    <w:p w14:paraId="336177C8" w14:textId="2BD0AC25" w:rsidR="00B26C91" w:rsidRPr="00CE559A" w:rsidRDefault="00B26C91" w:rsidP="00B26C91">
      <w:pPr>
        <w:pStyle w:val="Cmsor3"/>
      </w:pPr>
      <w:bookmarkStart w:id="53" w:name="_Toc120051572"/>
      <w:r w:rsidRPr="00CE559A">
        <w:t>Események feldolgozása</w:t>
      </w:r>
      <w:bookmarkEnd w:id="53"/>
    </w:p>
    <w:p w14:paraId="42FDD2B3" w14:textId="272A77F6" w:rsidR="000333B4" w:rsidRPr="00CE559A" w:rsidRDefault="000333B4" w:rsidP="000333B4">
      <w:pPr>
        <w:ind w:firstLine="0"/>
      </w:pPr>
      <w:r w:rsidRPr="00CE559A">
        <w:t xml:space="preserve">Az </w:t>
      </w:r>
      <w:r w:rsidRPr="00CE559A">
        <w:rPr>
          <w:i/>
          <w:iCs/>
        </w:rPr>
        <w:t>R1</w:t>
      </w:r>
      <w:r w:rsidRPr="00CE559A">
        <w:t xml:space="preserve">-es követelmény értelmében az alkalmazás szervernek képesnek kell lennie fogadni és feldolgozni az adatgyűjtő kliens által küldött eseményeket. A kérést kezelő </w:t>
      </w:r>
      <w:r w:rsidR="00A83C96" w:rsidRPr="00CE559A">
        <w:t xml:space="preserve">kontroller </w:t>
      </w:r>
      <w:r w:rsidRPr="00CE559A">
        <w:t>modul, amennyiben a kérés megfelel az előzőleges ellenőrzéséknek elkezdi feldolgozni a kérés tartalmát. A szerver a következő lépéseket hajtja végre egy új beérkező adatcsomag esetén:</w:t>
      </w:r>
    </w:p>
    <w:p w14:paraId="1E88E988" w14:textId="77777777" w:rsidR="000333B4" w:rsidRPr="00CE559A" w:rsidRDefault="000333B4" w:rsidP="000333B4">
      <w:pPr>
        <w:pStyle w:val="Listaszerbekezds"/>
        <w:numPr>
          <w:ilvl w:val="0"/>
          <w:numId w:val="37"/>
        </w:numPr>
      </w:pPr>
      <w:r w:rsidRPr="00CE559A">
        <w:t xml:space="preserve">Az adatcsomagot küldő IP címe és a HTTP </w:t>
      </w:r>
      <w:proofErr w:type="spellStart"/>
      <w:r w:rsidRPr="00CE559A">
        <w:t>Referer</w:t>
      </w:r>
      <w:proofErr w:type="spellEnd"/>
      <w:r w:rsidRPr="00CE559A">
        <w:t xml:space="preserve"> mező kinyerése.</w:t>
      </w:r>
    </w:p>
    <w:p w14:paraId="0573CB58" w14:textId="77777777" w:rsidR="000333B4" w:rsidRPr="00CE559A" w:rsidRDefault="000333B4" w:rsidP="000333B4">
      <w:pPr>
        <w:pStyle w:val="Listaszerbekezds"/>
        <w:numPr>
          <w:ilvl w:val="0"/>
          <w:numId w:val="37"/>
        </w:numPr>
      </w:pPr>
      <w:r w:rsidRPr="00CE559A">
        <w:t xml:space="preserve">A kérés tartalmának (body) kiolvasása és </w:t>
      </w:r>
      <w:proofErr w:type="spellStart"/>
      <w:r w:rsidRPr="00CE559A">
        <w:t>Erlang</w:t>
      </w:r>
      <w:proofErr w:type="spellEnd"/>
      <w:r w:rsidRPr="00CE559A">
        <w:t xml:space="preserve"> objektummá alakítása.</w:t>
      </w:r>
    </w:p>
    <w:p w14:paraId="464CA6A4" w14:textId="77777777" w:rsidR="000333B4" w:rsidRPr="00CE559A" w:rsidRDefault="000333B4" w:rsidP="000333B4">
      <w:pPr>
        <w:pStyle w:val="Listaszerbekezds"/>
        <w:numPr>
          <w:ilvl w:val="0"/>
          <w:numId w:val="37"/>
        </w:numPr>
      </w:pPr>
      <w:r w:rsidRPr="00CE559A">
        <w:t xml:space="preserve">Új </w:t>
      </w:r>
      <w:proofErr w:type="spellStart"/>
      <w:r w:rsidRPr="00CE559A">
        <w:t>chunk</w:t>
      </w:r>
      <w:proofErr w:type="spellEnd"/>
      <w:r w:rsidRPr="00CE559A">
        <w:t xml:space="preserve"> modell objektum készítése a kérés tartalma és egyéb metaadatok alapján (IP címek, feldolgozás kezdetének </w:t>
      </w:r>
      <w:proofErr w:type="spellStart"/>
      <w:proofErr w:type="gramStart"/>
      <w:r w:rsidRPr="00CE559A">
        <w:t>időbélyege</w:t>
      </w:r>
      <w:proofErr w:type="spellEnd"/>
      <w:r w:rsidRPr="00CE559A">
        <w:t>,</w:t>
      </w:r>
      <w:proofErr w:type="gramEnd"/>
      <w:r w:rsidRPr="00CE559A">
        <w:t xml:space="preserve"> stb.).</w:t>
      </w:r>
    </w:p>
    <w:p w14:paraId="05A1B9D9" w14:textId="17DEF9E8" w:rsidR="000333B4" w:rsidRPr="00CE559A" w:rsidRDefault="000333B4" w:rsidP="000333B4">
      <w:pPr>
        <w:pStyle w:val="Listaszerbekezds"/>
        <w:numPr>
          <w:ilvl w:val="0"/>
          <w:numId w:val="37"/>
        </w:numPr>
      </w:pPr>
      <w:r w:rsidRPr="00CE559A">
        <w:t>Új felhasználó, munkamenet és adatfolyam mentése, ha még nincsenek jelen az adatbázisban</w:t>
      </w:r>
      <w:r w:rsidR="00F305A2" w:rsidRPr="00CE559A">
        <w:t xml:space="preserve"> (</w:t>
      </w:r>
      <w:r w:rsidR="00F305A2" w:rsidRPr="00CE559A">
        <w:rPr>
          <w:i/>
          <w:iCs/>
        </w:rPr>
        <w:t>R3</w:t>
      </w:r>
      <w:r w:rsidR="00F305A2" w:rsidRPr="00CE559A">
        <w:t>)</w:t>
      </w:r>
      <w:r w:rsidRPr="00CE559A">
        <w:t>.</w:t>
      </w:r>
    </w:p>
    <w:p w14:paraId="28636C43" w14:textId="77777777" w:rsidR="000333B4" w:rsidRPr="00CE559A" w:rsidRDefault="000333B4" w:rsidP="000333B4">
      <w:pPr>
        <w:pStyle w:val="Listaszerbekezds"/>
        <w:numPr>
          <w:ilvl w:val="0"/>
          <w:numId w:val="37"/>
        </w:numPr>
      </w:pPr>
      <w:r w:rsidRPr="00CE559A">
        <w:t>Az adatcsomagot küldő felhasználó eseményszámának (</w:t>
      </w:r>
      <w:proofErr w:type="spellStart"/>
      <w:r w:rsidRPr="00CE559A">
        <w:t>event_count</w:t>
      </w:r>
      <w:proofErr w:type="spellEnd"/>
      <w:r w:rsidRPr="00CE559A">
        <w:t>) frissítése az adatbázisban az új adatcsomag eseményeinek hozzáadásával.</w:t>
      </w:r>
    </w:p>
    <w:p w14:paraId="093D032F" w14:textId="77777777" w:rsidR="000333B4" w:rsidRPr="00CE559A" w:rsidRDefault="000333B4" w:rsidP="000333B4">
      <w:pPr>
        <w:pStyle w:val="Listaszerbekezds"/>
        <w:numPr>
          <w:ilvl w:val="0"/>
          <w:numId w:val="37"/>
        </w:numPr>
      </w:pPr>
      <w:r w:rsidRPr="00CE559A">
        <w:t>Az adatcsomag elmentése az adatbázisba.</w:t>
      </w:r>
    </w:p>
    <w:p w14:paraId="04AFE870" w14:textId="4FDD9BD9" w:rsidR="000333B4" w:rsidRPr="00CE559A" w:rsidRDefault="000333B4" w:rsidP="000333B4">
      <w:pPr>
        <w:pStyle w:val="Listaszerbekezds"/>
        <w:numPr>
          <w:ilvl w:val="0"/>
          <w:numId w:val="37"/>
        </w:numPr>
      </w:pPr>
      <w:r w:rsidRPr="00CE559A">
        <w:lastRenderedPageBreak/>
        <w:t xml:space="preserve">Az adatcsomag mentése utáni aszinkron metódusok futtatása. A pontos funkciók a </w:t>
      </w:r>
      <w:r w:rsidR="00B11B20" w:rsidRPr="00CE559A">
        <w:rPr>
          <w:i/>
          <w:iCs/>
        </w:rPr>
        <w:fldChar w:fldCharType="begin"/>
      </w:r>
      <w:r w:rsidR="00B11B20" w:rsidRPr="00CE559A">
        <w:instrText xml:space="preserve"> REF _Ref119086145 \h </w:instrText>
      </w:r>
      <w:r w:rsidR="00B11B20" w:rsidRPr="00CE559A">
        <w:rPr>
          <w:i/>
          <w:iCs/>
        </w:rPr>
      </w:r>
      <w:r w:rsidR="00B11B20" w:rsidRPr="00CE559A">
        <w:rPr>
          <w:i/>
          <w:iCs/>
        </w:rPr>
        <w:fldChar w:fldCharType="separate"/>
      </w:r>
      <w:r w:rsidR="007D6599" w:rsidRPr="00CE559A">
        <w:t>Profil építés és verifikáció</w:t>
      </w:r>
      <w:r w:rsidR="00B11B20" w:rsidRPr="00CE559A">
        <w:rPr>
          <w:i/>
          <w:iCs/>
        </w:rPr>
        <w:fldChar w:fldCharType="end"/>
      </w:r>
      <w:r w:rsidR="00B11B20" w:rsidRPr="00CE559A">
        <w:rPr>
          <w:i/>
          <w:iCs/>
        </w:rPr>
        <w:fldChar w:fldCharType="begin"/>
      </w:r>
      <w:r w:rsidR="00B11B20" w:rsidRPr="00CE559A">
        <w:rPr>
          <w:i/>
          <w:iCs/>
        </w:rPr>
        <w:instrText xml:space="preserve"> REF _Ref119086145 \r \h </w:instrText>
      </w:r>
      <w:r w:rsidR="00B11B20" w:rsidRPr="00CE559A">
        <w:rPr>
          <w:i/>
          <w:iCs/>
        </w:rPr>
      </w:r>
      <w:r w:rsidR="00B11B20" w:rsidRPr="00CE559A">
        <w:rPr>
          <w:i/>
          <w:iCs/>
        </w:rPr>
        <w:fldChar w:fldCharType="separate"/>
      </w:r>
      <w:r w:rsidR="007D6599">
        <w:rPr>
          <w:i/>
          <w:iCs/>
        </w:rPr>
        <w:t>6.3.2</w:t>
      </w:r>
      <w:r w:rsidR="00B11B20" w:rsidRPr="00CE559A">
        <w:rPr>
          <w:i/>
          <w:iCs/>
        </w:rPr>
        <w:fldChar w:fldCharType="end"/>
      </w:r>
      <w:r w:rsidRPr="00CE559A">
        <w:rPr>
          <w:i/>
          <w:iCs/>
        </w:rPr>
        <w:t xml:space="preserve"> </w:t>
      </w:r>
      <w:r w:rsidRPr="00CE559A">
        <w:t>vannak részletezve.</w:t>
      </w:r>
    </w:p>
    <w:p w14:paraId="7F68E27A" w14:textId="647F5240" w:rsidR="00B26C91" w:rsidRPr="00CE559A" w:rsidRDefault="000333B4" w:rsidP="008D57F0">
      <w:pPr>
        <w:pStyle w:val="Listaszerbekezds"/>
        <w:numPr>
          <w:ilvl w:val="0"/>
          <w:numId w:val="37"/>
        </w:numPr>
      </w:pPr>
      <w:r w:rsidRPr="00CE559A">
        <w:t>HTTP válasz összekészítése és elküldése a kliensnek.</w:t>
      </w:r>
    </w:p>
    <w:p w14:paraId="625D265C" w14:textId="5D898052" w:rsidR="002541BF" w:rsidRPr="00CE559A" w:rsidRDefault="000C4863" w:rsidP="008E6CB6">
      <w:pPr>
        <w:pStyle w:val="Cmsor3"/>
      </w:pPr>
      <w:bookmarkStart w:id="54" w:name="_Ref119086145"/>
      <w:bookmarkStart w:id="55" w:name="_Toc120051573"/>
      <w:r w:rsidRPr="00CE559A">
        <w:t>Profil építés és verifikáció</w:t>
      </w:r>
      <w:bookmarkEnd w:id="54"/>
      <w:bookmarkEnd w:id="55"/>
    </w:p>
    <w:p w14:paraId="50998025" w14:textId="2E481709" w:rsidR="003826B8" w:rsidRPr="00CE559A" w:rsidRDefault="00FA09F7" w:rsidP="00047D14">
      <w:r w:rsidRPr="00CE559A">
        <w:t xml:space="preserve">Az </w:t>
      </w:r>
      <w:r w:rsidRPr="00CE559A">
        <w:rPr>
          <w:i/>
          <w:iCs/>
        </w:rPr>
        <w:t>R4, R5</w:t>
      </w:r>
      <w:r w:rsidR="00113E63" w:rsidRPr="00CE559A">
        <w:rPr>
          <w:i/>
          <w:iCs/>
        </w:rPr>
        <w:t xml:space="preserve">, R6 </w:t>
      </w:r>
      <w:r w:rsidR="00113E63" w:rsidRPr="00CE559A">
        <w:t>követelmények értelmében az alkalmazás szervernek</w:t>
      </w:r>
      <w:r w:rsidR="00255CCF" w:rsidRPr="00CE559A">
        <w:t xml:space="preserve"> képesnek kell lennie a felhasználó aktuális állapot</w:t>
      </w:r>
      <w:r w:rsidR="00084CE0" w:rsidRPr="00CE559A">
        <w:t xml:space="preserve">ától függően </w:t>
      </w:r>
      <w:r w:rsidR="009D7F01" w:rsidRPr="00CE559A">
        <w:t xml:space="preserve">egy külső kiértékelő szoftveren keresztül </w:t>
      </w:r>
      <w:proofErr w:type="spellStart"/>
      <w:r w:rsidR="009D7F01" w:rsidRPr="00CE559A">
        <w:t>biometrikus</w:t>
      </w:r>
      <w:proofErr w:type="spellEnd"/>
      <w:r w:rsidR="009D7F01" w:rsidRPr="00CE559A">
        <w:t xml:space="preserve"> profil építésére</w:t>
      </w:r>
      <w:r w:rsidR="00416D14" w:rsidRPr="00CE559A">
        <w:t>,</w:t>
      </w:r>
      <w:r w:rsidR="009D7F01" w:rsidRPr="00CE559A">
        <w:t xml:space="preserve"> illetve verifikáció készítésére</w:t>
      </w:r>
      <w:r w:rsidR="003406A2" w:rsidRPr="00CE559A">
        <w:t>.</w:t>
      </w:r>
      <w:r w:rsidR="00B4296E" w:rsidRPr="00CE559A">
        <w:t xml:space="preserve"> Ehhez </w:t>
      </w:r>
      <w:r w:rsidR="00FE1022" w:rsidRPr="00CE559A">
        <w:t xml:space="preserve">alapvetően </w:t>
      </w:r>
      <w:r w:rsidR="00B4296E" w:rsidRPr="00CE559A">
        <w:t xml:space="preserve">egy </w:t>
      </w:r>
      <w:proofErr w:type="spellStart"/>
      <w:r w:rsidR="00B4296E" w:rsidRPr="00CE559A">
        <w:rPr>
          <w:i/>
          <w:iCs/>
        </w:rPr>
        <w:t>push</w:t>
      </w:r>
      <w:proofErr w:type="spellEnd"/>
      <w:r w:rsidR="00B4296E" w:rsidRPr="00CE559A">
        <w:t xml:space="preserve"> architektúrájú </w:t>
      </w:r>
      <w:r w:rsidR="003E336D" w:rsidRPr="00CE559A">
        <w:t>rendszert készítettem.</w:t>
      </w:r>
      <w:r w:rsidR="00447328" w:rsidRPr="00CE559A">
        <w:t xml:space="preserve"> Amikor az adatgyűjtő klienstől egy új adatcsomag (</w:t>
      </w:r>
      <w:proofErr w:type="spellStart"/>
      <w:r w:rsidR="00447328" w:rsidRPr="00CE559A">
        <w:t>chunk</w:t>
      </w:r>
      <w:proofErr w:type="spellEnd"/>
      <w:r w:rsidR="00447328" w:rsidRPr="00CE559A">
        <w:t>) érkezik a szerverre, a</w:t>
      </w:r>
      <w:r w:rsidR="00576B35" w:rsidRPr="00CE559A">
        <w:t>z adat</w:t>
      </w:r>
      <w:r w:rsidR="002F0033" w:rsidRPr="00CE559A">
        <w:t>ok</w:t>
      </w:r>
      <w:r w:rsidR="00576B35" w:rsidRPr="00CE559A">
        <w:t xml:space="preserve"> feldolgozása </w:t>
      </w:r>
      <w:r w:rsidR="00D26B9F" w:rsidRPr="00CE559A">
        <w:t xml:space="preserve">és mentése </w:t>
      </w:r>
      <w:r w:rsidR="00576B35" w:rsidRPr="00CE559A">
        <w:t xml:space="preserve">után (ld. </w:t>
      </w:r>
      <w:r w:rsidR="00576B35" w:rsidRPr="00CE559A">
        <w:rPr>
          <w:i/>
          <w:iCs/>
        </w:rPr>
        <w:fldChar w:fldCharType="begin"/>
      </w:r>
      <w:r w:rsidR="00576B35" w:rsidRPr="00CE559A">
        <w:rPr>
          <w:i/>
          <w:iCs/>
        </w:rPr>
        <w:instrText xml:space="preserve"> REF _Ref119070187 \r \h  \* MERGEFORMAT </w:instrText>
      </w:r>
      <w:r w:rsidR="00576B35" w:rsidRPr="00CE559A">
        <w:rPr>
          <w:i/>
          <w:iCs/>
        </w:rPr>
      </w:r>
      <w:r w:rsidR="00576B35" w:rsidRPr="00CE559A">
        <w:rPr>
          <w:i/>
          <w:iCs/>
        </w:rPr>
        <w:fldChar w:fldCharType="separate"/>
      </w:r>
      <w:r w:rsidR="007D6599">
        <w:rPr>
          <w:i/>
          <w:iCs/>
        </w:rPr>
        <w:t>6.4.1</w:t>
      </w:r>
      <w:r w:rsidR="00576B35" w:rsidRPr="00CE559A">
        <w:rPr>
          <w:i/>
          <w:iCs/>
        </w:rPr>
        <w:fldChar w:fldCharType="end"/>
      </w:r>
      <w:r w:rsidR="00576B35" w:rsidRPr="00CE559A">
        <w:t xml:space="preserve">) </w:t>
      </w:r>
      <w:r w:rsidR="00D26B9F" w:rsidRPr="00CE559A">
        <w:t xml:space="preserve">a kontroller aszinkron módon </w:t>
      </w:r>
      <w:r w:rsidR="004E4262" w:rsidRPr="00CE559A">
        <w:t xml:space="preserve">meghív egy </w:t>
      </w:r>
      <w:proofErr w:type="spellStart"/>
      <w:r w:rsidR="004E4262" w:rsidRPr="00CE559A">
        <w:t>callback</w:t>
      </w:r>
      <w:proofErr w:type="spellEnd"/>
      <w:r w:rsidR="004E4262" w:rsidRPr="00CE559A">
        <w:t xml:space="preserve"> metódust.</w:t>
      </w:r>
      <w:r w:rsidR="007029CC" w:rsidRPr="00CE559A">
        <w:t xml:space="preserve"> Ez a metódus elindít egy folyamatot, amely ellenőrzi az adatcsomagot küldő felhasználó állapotát és a rendelkezésre álló adatok alapján hoz egy döntést, hogy milyen akció</w:t>
      </w:r>
      <w:r w:rsidR="005027FC" w:rsidRPr="00CE559A">
        <w:t>t kell végrehajtani.</w:t>
      </w:r>
      <w:r w:rsidR="003826B8" w:rsidRPr="00CE559A">
        <w:t xml:space="preserve"> A lehetséges akciók a következők:</w:t>
      </w:r>
    </w:p>
    <w:p w14:paraId="3E2463E4" w14:textId="57501898" w:rsidR="00047D14" w:rsidRPr="00CE559A" w:rsidRDefault="00047D14" w:rsidP="00047D14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build_profile</w:t>
      </w:r>
      <w:proofErr w:type="spellEnd"/>
    </w:p>
    <w:p w14:paraId="36CC5AC8" w14:textId="2FBCB4A1" w:rsidR="00047D14" w:rsidRPr="00CE559A" w:rsidRDefault="00047D14" w:rsidP="00047D14">
      <w:pPr>
        <w:pStyle w:val="Listaszerbekezds"/>
        <w:ind w:left="1080" w:firstLine="0"/>
      </w:pPr>
      <w:r w:rsidRPr="00CE559A">
        <w:t xml:space="preserve">A felhasználónak </w:t>
      </w:r>
      <w:proofErr w:type="spellStart"/>
      <w:r w:rsidRPr="00CE559A">
        <w:t>biometrikus</w:t>
      </w:r>
      <w:proofErr w:type="spellEnd"/>
      <w:r w:rsidRPr="00CE559A">
        <w:t xml:space="preserve"> profilt kell építeni. A szerver ilyenkor elindítja a profil építési folyamatot.</w:t>
      </w:r>
      <w:r w:rsidR="00B330AD" w:rsidRPr="00CE559A">
        <w:t xml:space="preserve"> </w:t>
      </w:r>
      <w:r w:rsidR="00BD58F8" w:rsidRPr="00CE559A">
        <w:t>Az adatbázisba mentésre kerül egy üres profil. Ezután a</w:t>
      </w:r>
      <w:r w:rsidR="00B330AD" w:rsidRPr="00CE559A">
        <w:t xml:space="preserve">z adatbázisból lekérdezésre kerülnek a felhasználóhoz tartozó adatcsomagok, majd az alkalmazás szerver elküldi ezeket </w:t>
      </w:r>
      <w:r w:rsidR="000A30B6" w:rsidRPr="00CE559A">
        <w:t>a kiértékelő szoftvernek.</w:t>
      </w:r>
      <w:r w:rsidR="00C53ADB" w:rsidRPr="00CE559A">
        <w:t xml:space="preserve"> A kiértékelésnek három kimenetele lehet:</w:t>
      </w:r>
    </w:p>
    <w:p w14:paraId="41C97841" w14:textId="68ADE3B6" w:rsidR="00C53ADB" w:rsidRPr="00CE559A" w:rsidRDefault="00C53ADB" w:rsidP="00C53ADB">
      <w:pPr>
        <w:pStyle w:val="Listaszerbekezds"/>
        <w:numPr>
          <w:ilvl w:val="0"/>
          <w:numId w:val="38"/>
        </w:numPr>
      </w:pPr>
      <w:r w:rsidRPr="00CE559A">
        <w:t>A profil építés sikeres.</w:t>
      </w:r>
    </w:p>
    <w:p w14:paraId="7205A392" w14:textId="5E8E6DF2" w:rsidR="00C53ADB" w:rsidRPr="00CE559A" w:rsidRDefault="00C53ADB" w:rsidP="00C53ADB">
      <w:pPr>
        <w:pStyle w:val="Listaszerbekezds"/>
        <w:numPr>
          <w:ilvl w:val="0"/>
          <w:numId w:val="38"/>
        </w:numPr>
      </w:pPr>
      <w:r w:rsidRPr="00CE559A">
        <w:t>A profil építés valamilyen hiba miatt sikertelen.</w:t>
      </w:r>
    </w:p>
    <w:p w14:paraId="57B129AA" w14:textId="765A6337" w:rsidR="00C53ADB" w:rsidRPr="00CE559A" w:rsidRDefault="00C53ADB" w:rsidP="00C53ADB">
      <w:pPr>
        <w:pStyle w:val="Listaszerbekezds"/>
        <w:numPr>
          <w:ilvl w:val="0"/>
          <w:numId w:val="38"/>
        </w:numPr>
      </w:pPr>
      <w:r w:rsidRPr="00CE559A">
        <w:t xml:space="preserve">A profil építést indító HTTP kérés </w:t>
      </w:r>
      <w:r w:rsidR="002800B9" w:rsidRPr="00CE559A">
        <w:t>kifut az időkorlátból (</w:t>
      </w:r>
      <w:proofErr w:type="spellStart"/>
      <w:r w:rsidR="002800B9" w:rsidRPr="00CE559A">
        <w:t>request</w:t>
      </w:r>
      <w:proofErr w:type="spellEnd"/>
      <w:r w:rsidR="002800B9" w:rsidRPr="00CE559A">
        <w:t xml:space="preserve"> </w:t>
      </w:r>
      <w:proofErr w:type="spellStart"/>
      <w:r w:rsidR="002800B9" w:rsidRPr="00CE559A">
        <w:t>timeout</w:t>
      </w:r>
      <w:proofErr w:type="spellEnd"/>
      <w:r w:rsidR="002800B9" w:rsidRPr="00CE559A">
        <w:t>)</w:t>
      </w:r>
      <w:r w:rsidR="00E54A6C" w:rsidRPr="00CE559A">
        <w:t>.</w:t>
      </w:r>
    </w:p>
    <w:p w14:paraId="08CA30A7" w14:textId="646DC6E3" w:rsidR="00180F3D" w:rsidRPr="00CE559A" w:rsidRDefault="00DF7736" w:rsidP="008E1C6B">
      <w:pPr>
        <w:ind w:left="1080" w:firstLine="0"/>
      </w:pPr>
      <w:r w:rsidRPr="00CE559A">
        <w:t xml:space="preserve">Amennyiben a profil építés sikeres volt, a szerver frissíti </w:t>
      </w:r>
      <w:r w:rsidR="00096A47" w:rsidRPr="00CE559A">
        <w:t>az adatbázisban korábban létrehozott profilt a profil bináris adattartalmával és a sikeres kiértékelés időbélyegével.</w:t>
      </w:r>
      <w:r w:rsidR="00A3075D" w:rsidRPr="00CE559A">
        <w:t xml:space="preserve"> Amennyiben sikertelen volt a profil építés a szerver frissíti a korábban létrehozott profilt a sikertelen kiértékelés időbélyegével.</w:t>
      </w:r>
      <w:r w:rsidR="0003458A" w:rsidRPr="00CE559A">
        <w:t xml:space="preserve"> Mindkét esetben </w:t>
      </w:r>
      <w:r w:rsidR="006A4B4C" w:rsidRPr="00CE559A">
        <w:t xml:space="preserve">naplózásra </w:t>
      </w:r>
      <w:r w:rsidR="0003458A" w:rsidRPr="00CE559A">
        <w:t>kerül</w:t>
      </w:r>
      <w:r w:rsidR="00112ACC" w:rsidRPr="00CE559A">
        <w:t xml:space="preserve"> a profilépítés eredménye, amennyiben sikertelen a kapcsolódó hibaüzenettel együtt.</w:t>
      </w:r>
    </w:p>
    <w:p w14:paraId="0D872C17" w14:textId="6FED7146" w:rsidR="00047D14" w:rsidRPr="00CE559A" w:rsidRDefault="00047D14" w:rsidP="00047D14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verify</w:t>
      </w:r>
      <w:proofErr w:type="spellEnd"/>
    </w:p>
    <w:p w14:paraId="031F73C8" w14:textId="4349B8B1" w:rsidR="001F1AFF" w:rsidRPr="00CE559A" w:rsidRDefault="001F1AFF" w:rsidP="001F1AFF">
      <w:pPr>
        <w:pStyle w:val="Listaszerbekezds"/>
        <w:ind w:left="1080" w:firstLine="0"/>
      </w:pPr>
      <w:r w:rsidRPr="00CE559A">
        <w:lastRenderedPageBreak/>
        <w:t>A felhasználót verifikálni kell.</w:t>
      </w:r>
      <w:r w:rsidR="00721B1E" w:rsidRPr="00CE559A">
        <w:t xml:space="preserve"> A szerver elindítja a verifikációs folyamatot.</w:t>
      </w:r>
      <w:r w:rsidR="00893D01" w:rsidRPr="00CE559A">
        <w:t xml:space="preserve"> A szerver lekérdezi az adatbázisból a felhasználó</w:t>
      </w:r>
      <w:r w:rsidR="00EF1CF3" w:rsidRPr="00CE559A">
        <w:t xml:space="preserve"> legfrissebb </w:t>
      </w:r>
      <w:proofErr w:type="spellStart"/>
      <w:r w:rsidR="00EF1CF3" w:rsidRPr="00CE559A">
        <w:t>adatfolyamához</w:t>
      </w:r>
      <w:proofErr w:type="spellEnd"/>
      <w:r w:rsidR="00110CE5" w:rsidRPr="00CE559A">
        <w:t xml:space="preserve"> </w:t>
      </w:r>
      <w:r w:rsidR="00193968" w:rsidRPr="00CE559A">
        <w:t>tartozó</w:t>
      </w:r>
      <w:r w:rsidR="00CB678A" w:rsidRPr="00CE559A">
        <w:t xml:space="preserve"> adatcsomagok</w:t>
      </w:r>
      <w:r w:rsidR="00670173" w:rsidRPr="00CE559A">
        <w:t xml:space="preserve"> </w:t>
      </w:r>
      <w:r w:rsidR="00B30491" w:rsidRPr="00CE559A">
        <w:t>sorszámát (</w:t>
      </w:r>
      <w:proofErr w:type="spellStart"/>
      <w:r w:rsidR="00B30491" w:rsidRPr="00CE559A">
        <w:t>sequence</w:t>
      </w:r>
      <w:proofErr w:type="spellEnd"/>
      <w:r w:rsidR="00B30491" w:rsidRPr="00CE559A">
        <w:t xml:space="preserve"> </w:t>
      </w:r>
      <w:proofErr w:type="spellStart"/>
      <w:r w:rsidR="00B30491" w:rsidRPr="00CE559A">
        <w:t>number</w:t>
      </w:r>
      <w:proofErr w:type="spellEnd"/>
      <w:r w:rsidR="00B30491" w:rsidRPr="00CE559A">
        <w:t>)</w:t>
      </w:r>
      <w:r w:rsidR="009938B4" w:rsidRPr="00CE559A">
        <w:t xml:space="preserve">. Ezután elkezdi sorban felolvasni az adatcsomagokat a legújabbtól kezdve visszafelé haladva, amíg a felolvasott események száma meghaladja a verifikáció elvégzéséhez szükséges minimumot. </w:t>
      </w:r>
      <w:r w:rsidR="00447E8B" w:rsidRPr="00CE559A">
        <w:t xml:space="preserve">Amennyiben nincs ennyi esemény az adatfolyamban, </w:t>
      </w:r>
      <w:r w:rsidR="002C6D9F" w:rsidRPr="00CE559A">
        <w:t xml:space="preserve">a folyamat megszakad és az eset naplózásra kerül. </w:t>
      </w:r>
      <w:r w:rsidR="009503FD" w:rsidRPr="00CE559A">
        <w:t>Amennyiben van kellő mennyiségű adat az adatfolyamban</w:t>
      </w:r>
      <w:r w:rsidR="003C7340" w:rsidRPr="00CE559A">
        <w:t xml:space="preserve"> az adatbázisban mentésre kerül egy üres verifikáció.</w:t>
      </w:r>
      <w:r w:rsidR="00334531" w:rsidRPr="00CE559A">
        <w:t xml:space="preserve"> Ezután az alkalmazás szerver elküldi a kiértékelő szoftvernek a verifikáció alapját képező eseményeket és a felhasználó legfrissebb profilját.</w:t>
      </w:r>
      <w:r w:rsidR="00922B39" w:rsidRPr="00CE559A">
        <w:t xml:space="preserve"> A kiértékelésnek három kimenetele lehet:</w:t>
      </w:r>
    </w:p>
    <w:p w14:paraId="2E786A9A" w14:textId="064DF333" w:rsidR="00DE5FE0" w:rsidRPr="00CE559A" w:rsidRDefault="00DE5FE0" w:rsidP="00DE5FE0">
      <w:pPr>
        <w:pStyle w:val="Listaszerbekezds"/>
        <w:numPr>
          <w:ilvl w:val="0"/>
          <w:numId w:val="39"/>
        </w:numPr>
      </w:pPr>
      <w:r w:rsidRPr="00CE559A">
        <w:t xml:space="preserve">A </w:t>
      </w:r>
      <w:r w:rsidR="003A2642" w:rsidRPr="00CE559A">
        <w:t xml:space="preserve">verifikáció </w:t>
      </w:r>
      <w:r w:rsidRPr="00CE559A">
        <w:t>sikeres.</w:t>
      </w:r>
    </w:p>
    <w:p w14:paraId="5C9E5F99" w14:textId="73642A13" w:rsidR="00DE5FE0" w:rsidRPr="00CE559A" w:rsidRDefault="00DE5FE0" w:rsidP="00DE5FE0">
      <w:pPr>
        <w:pStyle w:val="Listaszerbekezds"/>
        <w:numPr>
          <w:ilvl w:val="0"/>
          <w:numId w:val="39"/>
        </w:numPr>
      </w:pPr>
      <w:r w:rsidRPr="00CE559A">
        <w:t xml:space="preserve">A </w:t>
      </w:r>
      <w:r w:rsidR="00434F79" w:rsidRPr="00CE559A">
        <w:t xml:space="preserve">verifikáció </w:t>
      </w:r>
      <w:r w:rsidRPr="00CE559A">
        <w:t>valamilyen hiba miatt sikertelen.</w:t>
      </w:r>
    </w:p>
    <w:p w14:paraId="42C65FA0" w14:textId="27FBE1CE" w:rsidR="00DE5FE0" w:rsidRPr="00CE559A" w:rsidRDefault="00DE5FE0" w:rsidP="00DE5FE0">
      <w:pPr>
        <w:pStyle w:val="Listaszerbekezds"/>
        <w:numPr>
          <w:ilvl w:val="0"/>
          <w:numId w:val="39"/>
        </w:numPr>
      </w:pPr>
      <w:r w:rsidRPr="00CE559A">
        <w:t xml:space="preserve">A </w:t>
      </w:r>
      <w:r w:rsidR="008C7A2A" w:rsidRPr="00CE559A">
        <w:t xml:space="preserve">verifikációt </w:t>
      </w:r>
      <w:r w:rsidRPr="00CE559A">
        <w:t>indító HTTP kérés kifut az időkorlátból (</w:t>
      </w:r>
      <w:proofErr w:type="spellStart"/>
      <w:r w:rsidRPr="00CE559A">
        <w:t>request</w:t>
      </w:r>
      <w:proofErr w:type="spellEnd"/>
      <w:r w:rsidRPr="00CE559A">
        <w:t xml:space="preserve"> </w:t>
      </w:r>
      <w:proofErr w:type="spellStart"/>
      <w:r w:rsidRPr="00CE559A">
        <w:t>timeout</w:t>
      </w:r>
      <w:proofErr w:type="spellEnd"/>
      <w:r w:rsidRPr="00CE559A">
        <w:t>).</w:t>
      </w:r>
    </w:p>
    <w:p w14:paraId="7E3F3789" w14:textId="4F7006D7" w:rsidR="00922B39" w:rsidRPr="00CE559A" w:rsidRDefault="009D2CC6" w:rsidP="001F1AFF">
      <w:pPr>
        <w:pStyle w:val="Listaszerbekezds"/>
        <w:ind w:left="1080" w:firstLine="0"/>
      </w:pPr>
      <w:r w:rsidRPr="00CE559A">
        <w:t xml:space="preserve">Amennyiben a verifikáció sikeres volt, a szerver frissíti az adatbázisban korábban létrehozott </w:t>
      </w:r>
      <w:r w:rsidR="00F64848" w:rsidRPr="00CE559A">
        <w:t xml:space="preserve">verifikációt </w:t>
      </w:r>
      <w:r w:rsidRPr="00CE559A">
        <w:t xml:space="preserve">a </w:t>
      </w:r>
      <w:r w:rsidR="00F64848" w:rsidRPr="00CE559A">
        <w:t>verifikáció eredményével</w:t>
      </w:r>
      <w:r w:rsidRPr="00CE559A">
        <w:t xml:space="preserve"> és a sikeres kiértékelés időbélyegével. Amennyiben </w:t>
      </w:r>
      <w:r w:rsidR="00F8253B" w:rsidRPr="00CE559A">
        <w:t xml:space="preserve">a verifikáció </w:t>
      </w:r>
      <w:r w:rsidRPr="00CE559A">
        <w:t>sikertelen volt</w:t>
      </w:r>
      <w:r w:rsidR="00F8253B" w:rsidRPr="00CE559A">
        <w:t>,</w:t>
      </w:r>
      <w:r w:rsidRPr="00CE559A">
        <w:t xml:space="preserve"> a szerver frissíti a korábban létrehozott </w:t>
      </w:r>
      <w:r w:rsidR="001B7047" w:rsidRPr="00CE559A">
        <w:t xml:space="preserve">verifikációt </w:t>
      </w:r>
      <w:r w:rsidRPr="00CE559A">
        <w:t xml:space="preserve">a sikertelen kiértékelés időbélyegével. Mindkét esetben naplózásra kerül a </w:t>
      </w:r>
      <w:r w:rsidR="007C603C" w:rsidRPr="00CE559A">
        <w:t>verifikáció</w:t>
      </w:r>
      <w:r w:rsidR="005B4E1D" w:rsidRPr="00CE559A">
        <w:t>s hívás</w:t>
      </w:r>
      <w:r w:rsidR="007C603C" w:rsidRPr="00CE559A">
        <w:t xml:space="preserve"> </w:t>
      </w:r>
      <w:r w:rsidRPr="00CE559A">
        <w:t>eredménye, amennyiben sikertelen</w:t>
      </w:r>
      <w:r w:rsidR="007A6DD0" w:rsidRPr="00CE559A">
        <w:t>,</w:t>
      </w:r>
      <w:r w:rsidRPr="00CE559A">
        <w:t xml:space="preserve"> a kapcsolódó hibaüzenettel együtt.</w:t>
      </w:r>
    </w:p>
    <w:p w14:paraId="7D25401C" w14:textId="22629F2C" w:rsidR="00047D14" w:rsidRPr="00CE559A" w:rsidRDefault="00047D14" w:rsidP="00047D14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nop</w:t>
      </w:r>
      <w:proofErr w:type="spellEnd"/>
    </w:p>
    <w:p w14:paraId="69F2B1E4" w14:textId="286F2A82" w:rsidR="00464F03" w:rsidRPr="00CE559A" w:rsidRDefault="00F95D31" w:rsidP="0082190A">
      <w:pPr>
        <w:pStyle w:val="Listaszerbekezds"/>
        <w:ind w:left="1080" w:firstLine="0"/>
      </w:pPr>
      <w:r w:rsidRPr="00CE559A">
        <w:t xml:space="preserve">Nem szükséges </w:t>
      </w:r>
      <w:r w:rsidR="009B4B51" w:rsidRPr="00CE559A">
        <w:t xml:space="preserve">további </w:t>
      </w:r>
      <w:r w:rsidRPr="00CE559A">
        <w:t>akció</w:t>
      </w:r>
      <w:r w:rsidR="009B4B51" w:rsidRPr="00CE559A">
        <w:t xml:space="preserve"> elvégzése</w:t>
      </w:r>
      <w:r w:rsidR="00FF54D7" w:rsidRPr="00CE559A">
        <w:t>. A</w:t>
      </w:r>
      <w:r w:rsidR="00D60365" w:rsidRPr="00CE559A">
        <w:t>z akció hiánya és az indok (amennyiben van) naplózásra kerül</w:t>
      </w:r>
      <w:r w:rsidR="00FF54D7" w:rsidRPr="00CE559A">
        <w:t>.</w:t>
      </w:r>
    </w:p>
    <w:p w14:paraId="640E6CD5" w14:textId="64BB97B9" w:rsidR="00F2114F" w:rsidRPr="00CE559A" w:rsidRDefault="00C917B6" w:rsidP="00464F03">
      <w:pPr>
        <w:ind w:firstLine="0"/>
      </w:pPr>
      <w:r w:rsidRPr="00CE559A">
        <w:t xml:space="preserve">A </w:t>
      </w:r>
      <w:r w:rsidR="00901C54" w:rsidRPr="00CE559A">
        <w:t>v</w:t>
      </w:r>
      <w:r w:rsidRPr="00CE559A">
        <w:t>égrehajtandó akció kiválasztás</w:t>
      </w:r>
      <w:r w:rsidR="00901C54" w:rsidRPr="00CE559A">
        <w:t>a</w:t>
      </w:r>
      <w:r w:rsidRPr="00CE559A">
        <w:t xml:space="preserve"> a </w:t>
      </w:r>
      <w:r w:rsidR="008E1C6B" w:rsidRPr="00CE559A">
        <w:fldChar w:fldCharType="begin"/>
      </w:r>
      <w:r w:rsidR="008E1C6B" w:rsidRPr="00CE559A">
        <w:instrText xml:space="preserve"> REF _Ref119147435 \h </w:instrText>
      </w:r>
      <w:r w:rsidR="008E1C6B" w:rsidRPr="00CE559A">
        <w:fldChar w:fldCharType="separate"/>
      </w:r>
      <w:r w:rsidR="007D6599">
        <w:rPr>
          <w:noProof/>
        </w:rPr>
        <w:t>12</w:t>
      </w:r>
      <w:r w:rsidR="007D6599">
        <w:t>. ábra Az akció kiválasztása</w:t>
      </w:r>
      <w:r w:rsidR="008E1C6B" w:rsidRPr="00CE559A">
        <w:fldChar w:fldCharType="end"/>
      </w:r>
      <w:r w:rsidR="003F17FB" w:rsidRPr="00CE559A">
        <w:fldChar w:fldCharType="begin"/>
      </w:r>
      <w:r w:rsidR="003F17FB" w:rsidRPr="00CE559A">
        <w:instrText xml:space="preserve"> REF _Ref119147439 \h </w:instrText>
      </w:r>
      <w:r w:rsidR="003F17FB" w:rsidRPr="00CE559A">
        <w:fldChar w:fldCharType="separate"/>
      </w:r>
      <w:r w:rsidR="007D6599">
        <w:rPr>
          <w:noProof/>
        </w:rPr>
        <w:t>12</w:t>
      </w:r>
      <w:r w:rsidR="007D6599">
        <w:t>. ábra</w:t>
      </w:r>
      <w:r w:rsidR="003F17FB" w:rsidRPr="00CE559A">
        <w:fldChar w:fldCharType="end"/>
      </w:r>
      <w:r w:rsidR="003F17FB" w:rsidRPr="00CE559A">
        <w:t xml:space="preserve"> </w:t>
      </w:r>
      <w:r w:rsidR="00C06FE7" w:rsidRPr="00CE559A">
        <w:t>látható.</w:t>
      </w:r>
      <w:r w:rsidR="00D74546" w:rsidRPr="00CE559A">
        <w:t xml:space="preserve"> Először ellenőrzésre kerül, hogy a folyamatot kiváltó adatcsomaghoz tartozó felhasználó létezik-e.</w:t>
      </w:r>
      <w:r w:rsidR="00397872" w:rsidRPr="00CE559A">
        <w:br/>
      </w:r>
      <w:r w:rsidR="00F6230B" w:rsidRPr="00CE559A">
        <w:t xml:space="preserve"> Ha nem, akkor a folyamat megszakad, nincs további teendő.</w:t>
      </w:r>
      <w:r w:rsidR="002E6471" w:rsidRPr="00CE559A">
        <w:t xml:space="preserve"> Ha létezik a felhasználó, akkor a hozzá tartozó legfrissebb profil kerül ellenőrzésre. Ha nincs profilja a felhasználónak, de lehet építeni, akkor a </w:t>
      </w:r>
      <w:proofErr w:type="spellStart"/>
      <w:r w:rsidR="002E6471" w:rsidRPr="00CE559A">
        <w:rPr>
          <w:b/>
          <w:bCs/>
        </w:rPr>
        <w:t>build_profile</w:t>
      </w:r>
      <w:proofErr w:type="spellEnd"/>
      <w:r w:rsidR="002E6471" w:rsidRPr="00CE559A">
        <w:t xml:space="preserve"> akció kerül végrehajtásra. Előfordulhat, hogy bár nincs profilja a felhasználónak, de nem is lehet építeni neki, mert például még nem gyűlt össze elég adat hozzá (</w:t>
      </w:r>
      <w:proofErr w:type="spellStart"/>
      <w:r w:rsidR="002E6471" w:rsidRPr="00CE559A">
        <w:t>learn</w:t>
      </w:r>
      <w:proofErr w:type="spellEnd"/>
      <w:r w:rsidR="002E6471" w:rsidRPr="00CE559A">
        <w:t xml:space="preserve"> fázisban van).</w:t>
      </w:r>
      <w:r w:rsidR="00CE1C0E" w:rsidRPr="00CE559A">
        <w:t xml:space="preserve"> </w:t>
      </w:r>
    </w:p>
    <w:p w14:paraId="6CD8A2A5" w14:textId="170269BC" w:rsidR="00F2114F" w:rsidRPr="00CE559A" w:rsidRDefault="00000000" w:rsidP="00464F03">
      <w:pPr>
        <w:ind w:firstLine="0"/>
      </w:pPr>
      <w:r>
        <w:rPr>
          <w:noProof/>
        </w:rPr>
        <w:lastRenderedPageBreak/>
        <w:pict w14:anchorId="4D937350">
          <v:shape id="_x0000_s1051" type="#_x0000_t202" style="position:absolute;left:0;text-align:left;margin-left:26.1pt;margin-top:564.05pt;width:368.05pt;height:35.25pt;z-index:251670528;mso-position-horizontal-relative:text;mso-position-vertical-relative:text" stroked="f">
            <v:textbox style="mso-next-textbox:#_x0000_s1051;mso-fit-shape-to-text:t" inset="0,0,0,0">
              <w:txbxContent>
                <w:bookmarkStart w:id="56" w:name="_Ref119147439"/>
                <w:bookmarkStart w:id="57" w:name="_Ref119147435"/>
                <w:p w14:paraId="2CBBB548" w14:textId="74D91D66" w:rsidR="00B162BB" w:rsidRPr="00B162BB" w:rsidRDefault="00000000" w:rsidP="00970B78">
                  <w:pPr>
                    <w:pStyle w:val="Kpalrs"/>
                    <w:rPr>
                      <w:sz w:val="24"/>
                      <w:szCs w:val="24"/>
                    </w:rPr>
                  </w:pPr>
                  <w:r>
                    <w:fldChar w:fldCharType="begin"/>
                  </w:r>
                  <w:r>
                    <w:instrText xml:space="preserve"> SEQ ábra \* ARABIC </w:instrText>
                  </w:r>
                  <w:r>
                    <w:fldChar w:fldCharType="separate"/>
                  </w:r>
                  <w:r w:rsidR="00795B10">
                    <w:rPr>
                      <w:noProof/>
                    </w:rPr>
                    <w:t>12</w:t>
                  </w:r>
                  <w:r>
                    <w:rPr>
                      <w:noProof/>
                    </w:rPr>
                    <w:fldChar w:fldCharType="end"/>
                  </w:r>
                  <w:r w:rsidR="00B162BB">
                    <w:t>. ábra</w:t>
                  </w:r>
                  <w:bookmarkEnd w:id="56"/>
                  <w:r w:rsidR="00B162BB">
                    <w:t xml:space="preserve"> Az akció kiválasztása</w:t>
                  </w:r>
                  <w:bookmarkEnd w:id="57"/>
                </w:p>
              </w:txbxContent>
            </v:textbox>
            <w10:wrap type="topAndBottom"/>
          </v:shape>
        </w:pict>
      </w:r>
      <w:r w:rsidR="00F2114F" w:rsidRPr="00CE559A">
        <w:rPr>
          <w:noProof/>
        </w:rPr>
        <w:drawing>
          <wp:anchor distT="0" distB="0" distL="114300" distR="114300" simplePos="0" relativeHeight="251645952" behindDoc="0" locked="0" layoutInCell="1" allowOverlap="1" wp14:anchorId="54002D9A" wp14:editId="1478EE65">
            <wp:simplePos x="0" y="0"/>
            <wp:positionH relativeFrom="column">
              <wp:posOffset>317923</wp:posOffset>
            </wp:positionH>
            <wp:positionV relativeFrom="paragraph">
              <wp:posOffset>-589915</wp:posOffset>
            </wp:positionV>
            <wp:extent cx="4674235" cy="7414260"/>
            <wp:effectExtent l="0" t="0" r="0" b="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071868" w14:textId="0554886D" w:rsidR="00B162BB" w:rsidRPr="00CE559A" w:rsidRDefault="00CE1C0E" w:rsidP="00464F03">
      <w:pPr>
        <w:ind w:firstLine="0"/>
      </w:pPr>
      <w:r w:rsidRPr="00CE559A">
        <w:t>Ha a felhasználóhoz tartozik már profil az adatbázisban, akkor ellenőrizni kell, hogy a profil építés befejeződött-e (vagy csak egy üres profil van bejegyezve). Ha még nem fejeződött be, akkor nincs további teendő.</w:t>
      </w:r>
      <w:r w:rsidR="00B51BB5" w:rsidRPr="00CE559A">
        <w:t xml:space="preserve"> Ha már</w:t>
      </w:r>
      <w:r w:rsidR="00C27135" w:rsidRPr="00CE559A">
        <w:t xml:space="preserve"> befejeződött a profil építése, akkor ellenőrizni kell, hogy</w:t>
      </w:r>
      <w:r w:rsidR="009163A1" w:rsidRPr="00CE559A">
        <w:t xml:space="preserve"> a profil építése sikeres volt-e. Amennyiben igen, verifikálni kell a felhasználót, a végrehajtott akció a </w:t>
      </w:r>
      <w:proofErr w:type="spellStart"/>
      <w:r w:rsidR="009163A1" w:rsidRPr="00CE559A">
        <w:rPr>
          <w:b/>
          <w:bCs/>
        </w:rPr>
        <w:t>verify</w:t>
      </w:r>
      <w:proofErr w:type="spellEnd"/>
      <w:r w:rsidR="009163A1" w:rsidRPr="00CE559A">
        <w:rPr>
          <w:b/>
          <w:bCs/>
        </w:rPr>
        <w:t>.</w:t>
      </w:r>
      <w:r w:rsidR="00774DEC" w:rsidRPr="00CE559A">
        <w:t xml:space="preserve"> Ha nem volt sikeres a profil építés, akkor </w:t>
      </w:r>
      <w:r w:rsidR="00774DEC" w:rsidRPr="00CE559A">
        <w:lastRenderedPageBreak/>
        <w:t>meg kell nézni, hogy újra lehet-e kezdeni a profil építését.</w:t>
      </w:r>
      <w:r w:rsidR="00251A79" w:rsidRPr="00CE559A">
        <w:t xml:space="preserve"> Ehhez tartozik a szerver oldalon </w:t>
      </w:r>
      <w:r w:rsidR="00956252" w:rsidRPr="00CE559A">
        <w:t>egy</w:t>
      </w:r>
      <w:r w:rsidR="00BE7BD1" w:rsidRPr="00CE559A">
        <w:t xml:space="preserve"> konfigurálható </w:t>
      </w:r>
      <w:r w:rsidR="00507FA1" w:rsidRPr="00CE559A">
        <w:t xml:space="preserve">minimális időkorlát, amelynek el kell telnie két profil építési próbálkozás között. </w:t>
      </w:r>
      <w:r w:rsidR="00067268" w:rsidRPr="00CE559A">
        <w:t xml:space="preserve">Ha még nem telt el ez az idő, akkor </w:t>
      </w:r>
      <w:r w:rsidR="00FB1818" w:rsidRPr="00CE559A">
        <w:t>nem lehet újraépíteni a profilt, tehát nincs további teendő.</w:t>
      </w:r>
      <w:r w:rsidR="000E31AA" w:rsidRPr="00CE559A">
        <w:t xml:space="preserve"> Ha már eltelt elegendő idő, akkor meg lehet próbálni újraépíteni a profilt, a végrehajtandó akció a </w:t>
      </w:r>
      <w:proofErr w:type="spellStart"/>
      <w:r w:rsidR="000E31AA" w:rsidRPr="00CE559A">
        <w:rPr>
          <w:b/>
          <w:bCs/>
        </w:rPr>
        <w:t>build_profile</w:t>
      </w:r>
      <w:proofErr w:type="spellEnd"/>
      <w:r w:rsidR="000E31AA" w:rsidRPr="00CE559A">
        <w:t>.</w:t>
      </w:r>
    </w:p>
    <w:p w14:paraId="19C137B6" w14:textId="22E3D4C7" w:rsidR="000C4863" w:rsidRPr="00CE559A" w:rsidRDefault="00462153" w:rsidP="000C4863">
      <w:pPr>
        <w:pStyle w:val="Cmsor3"/>
      </w:pPr>
      <w:bookmarkStart w:id="58" w:name="_Toc120051574"/>
      <w:r w:rsidRPr="00CE559A">
        <w:t xml:space="preserve">A felhasználó </w:t>
      </w:r>
      <w:r w:rsidR="000C4863" w:rsidRPr="00CE559A">
        <w:t>státusz</w:t>
      </w:r>
      <w:r w:rsidRPr="00CE559A">
        <w:t>a</w:t>
      </w:r>
      <w:bookmarkEnd w:id="58"/>
    </w:p>
    <w:p w14:paraId="338A2C9C" w14:textId="72529964" w:rsidR="00B95AF7" w:rsidRPr="00CE559A" w:rsidRDefault="00000000" w:rsidP="00B95AF7">
      <w:r>
        <w:rPr>
          <w:noProof/>
        </w:rPr>
        <w:pict w14:anchorId="4B2162B8">
          <v:shape id="_x0000_s1052" type="#_x0000_t202" style="position:absolute;left:0;text-align:left;margin-left:79.85pt;margin-top:530.35pt;width:271.45pt;height:27.3pt;z-index:251671552;mso-position-horizontal-relative:text;mso-position-vertical-relative:text" stroked="f">
            <v:textbox style="mso-next-textbox:#_x0000_s1052" inset="0,0,0,0">
              <w:txbxContent>
                <w:bookmarkStart w:id="59" w:name="_Ref119088773"/>
                <w:p w14:paraId="5AD514EB" w14:textId="58F53D1F" w:rsidR="000E1263" w:rsidRPr="001E1552" w:rsidRDefault="000E1263" w:rsidP="00970B78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795B10">
                    <w:rPr>
                      <w:noProof/>
                    </w:rPr>
                    <w:t>13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</w:t>
                  </w:r>
                  <w:bookmarkEnd w:id="59"/>
                  <w:r>
                    <w:t xml:space="preserve"> Cowboy </w:t>
                  </w:r>
                  <w:proofErr w:type="spellStart"/>
                  <w:r>
                    <w:t>callback</w:t>
                  </w:r>
                  <w:proofErr w:type="spellEnd"/>
                  <w:r>
                    <w:t xml:space="preserve"> metódusok</w:t>
                  </w:r>
                  <w:sdt>
                    <w:sdtPr>
                      <w:id w:val="517357435"/>
                      <w:citation/>
                    </w:sdtPr>
                    <w:sdtContent>
                      <w:r>
                        <w:fldChar w:fldCharType="begin"/>
                      </w:r>
                      <w:r>
                        <w:rPr>
                          <w:lang w:val="en-GB"/>
                        </w:rPr>
                        <w:instrText xml:space="preserve"> CITATION cow22 \l 2057 </w:instrText>
                      </w:r>
                      <w:r>
                        <w:fldChar w:fldCharType="separate"/>
                      </w:r>
                      <w:r w:rsidR="00D37393">
                        <w:rPr>
                          <w:noProof/>
                          <w:lang w:val="en-GB"/>
                        </w:rPr>
                        <w:t xml:space="preserve"> </w:t>
                      </w:r>
                      <w:r w:rsidR="00D37393" w:rsidRPr="00D37393">
                        <w:rPr>
                          <w:noProof/>
                          <w:lang w:val="en-GB"/>
                        </w:rPr>
                        <w:t>[13]</w:t>
                      </w:r>
                      <w:r>
                        <w:fldChar w:fldCharType="end"/>
                      </w:r>
                    </w:sdtContent>
                  </w:sdt>
                </w:p>
              </w:txbxContent>
            </v:textbox>
            <w10:wrap type="topAndBottom"/>
          </v:shape>
        </w:pict>
      </w:r>
      <w:r w:rsidR="00386DEB" w:rsidRPr="00CE559A">
        <w:rPr>
          <w:noProof/>
        </w:rPr>
        <w:drawing>
          <wp:anchor distT="0" distB="0" distL="114300" distR="114300" simplePos="0" relativeHeight="251644928" behindDoc="0" locked="0" layoutInCell="1" allowOverlap="1" wp14:anchorId="2D95BF03" wp14:editId="135C3C9C">
            <wp:simplePos x="0" y="0"/>
            <wp:positionH relativeFrom="column">
              <wp:posOffset>1000125</wp:posOffset>
            </wp:positionH>
            <wp:positionV relativeFrom="paragraph">
              <wp:posOffset>1802765</wp:posOffset>
            </wp:positionV>
            <wp:extent cx="3447415" cy="4896485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415" cy="489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6B32" w:rsidRPr="00CE559A">
        <w:t xml:space="preserve">Az </w:t>
      </w:r>
      <w:r w:rsidR="00041810" w:rsidRPr="00CE559A">
        <w:rPr>
          <w:i/>
          <w:iCs/>
        </w:rPr>
        <w:t>R8</w:t>
      </w:r>
      <w:r w:rsidR="00041810" w:rsidRPr="00CE559A">
        <w:t xml:space="preserve">, </w:t>
      </w:r>
      <w:r w:rsidR="00B95AF7" w:rsidRPr="00CE559A">
        <w:rPr>
          <w:i/>
          <w:iCs/>
        </w:rPr>
        <w:t>R9</w:t>
      </w:r>
      <w:r w:rsidR="00B46B32" w:rsidRPr="00CE559A">
        <w:t xml:space="preserve"> követelmény</w:t>
      </w:r>
      <w:r w:rsidR="00041810" w:rsidRPr="00CE559A">
        <w:t>ek</w:t>
      </w:r>
      <w:r w:rsidR="00B46B32" w:rsidRPr="00CE559A">
        <w:t xml:space="preserve"> értelmében </w:t>
      </w:r>
      <w:r w:rsidR="00041810" w:rsidRPr="00CE559A">
        <w:t>az alkalmazás szervernek</w:t>
      </w:r>
      <w:r w:rsidR="00E0344E" w:rsidRPr="00CE559A">
        <w:t xml:space="preserve"> fel kell tudnia dolgozni az adatgyűjtő kliensről érkező</w:t>
      </w:r>
      <w:r w:rsidR="00B12E5E" w:rsidRPr="00CE559A">
        <w:t xml:space="preserve"> státusz lekérdezéseket.</w:t>
      </w:r>
      <w:r w:rsidR="00F86B30" w:rsidRPr="00CE559A">
        <w:t xml:space="preserve"> Amikor egy ilyen lekérdezés érkezik a szerverhez, a státusz lekérdezéseket kezelő kontroller modul</w:t>
      </w:r>
      <w:r w:rsidR="00DB7A8A" w:rsidRPr="00CE559A">
        <w:t xml:space="preserve"> meghatározza a felhasználó státuszát és válaszol a kliensnek.</w:t>
      </w:r>
      <w:r w:rsidR="00D92FEB" w:rsidRPr="00CE559A">
        <w:t xml:space="preserve"> Az egyes státuszok leírása és magyarázata</w:t>
      </w:r>
      <w:r w:rsidR="00133FF1" w:rsidRPr="00CE559A">
        <w:t xml:space="preserve">, illetve a státuszok közti </w:t>
      </w:r>
      <w:proofErr w:type="spellStart"/>
      <w:r w:rsidR="00133FF1" w:rsidRPr="00CE559A">
        <w:t>tranzíció</w:t>
      </w:r>
      <w:proofErr w:type="spellEnd"/>
      <w:r w:rsidR="00D92FEB" w:rsidRPr="00CE559A">
        <w:t xml:space="preserve"> az adatgyűjtő kliens dokumentációjában, az </w:t>
      </w:r>
      <w:r w:rsidR="00D92FEB" w:rsidRPr="00CE559A">
        <w:rPr>
          <w:i/>
          <w:iCs/>
        </w:rPr>
        <w:fldChar w:fldCharType="begin"/>
      </w:r>
      <w:r w:rsidR="00D92FEB" w:rsidRPr="00CE559A">
        <w:rPr>
          <w:i/>
          <w:iCs/>
        </w:rPr>
        <w:instrText xml:space="preserve"> REF _Ref119059683 \r \h  \* MERGEFORMAT </w:instrText>
      </w:r>
      <w:r w:rsidR="00D92FEB" w:rsidRPr="00CE559A">
        <w:rPr>
          <w:i/>
          <w:iCs/>
        </w:rPr>
      </w:r>
      <w:r w:rsidR="00D92FEB" w:rsidRPr="00CE559A">
        <w:rPr>
          <w:i/>
          <w:iCs/>
        </w:rPr>
        <w:fldChar w:fldCharType="separate"/>
      </w:r>
      <w:r w:rsidR="007D6599">
        <w:rPr>
          <w:i/>
          <w:iCs/>
        </w:rPr>
        <w:t>5.4</w:t>
      </w:r>
      <w:r w:rsidR="00D92FEB" w:rsidRPr="00CE559A">
        <w:rPr>
          <w:i/>
          <w:iCs/>
        </w:rPr>
        <w:fldChar w:fldCharType="end"/>
      </w:r>
      <w:r w:rsidR="00D92FEB" w:rsidRPr="00CE559A">
        <w:t>-es fejezetben olvasható.</w:t>
      </w:r>
    </w:p>
    <w:p w14:paraId="3B9060AD" w14:textId="681D4F28" w:rsidR="000E1263" w:rsidRPr="00CE559A" w:rsidRDefault="0021352E" w:rsidP="000E1263">
      <w:pPr>
        <w:pStyle w:val="Cmsor2"/>
      </w:pPr>
      <w:bookmarkStart w:id="60" w:name="_Toc120051575"/>
      <w:r w:rsidRPr="00CE559A">
        <w:lastRenderedPageBreak/>
        <w:t xml:space="preserve">HTTP </w:t>
      </w:r>
      <w:r w:rsidR="000E1263" w:rsidRPr="00CE559A">
        <w:t>API</w:t>
      </w:r>
      <w:bookmarkEnd w:id="60"/>
    </w:p>
    <w:p w14:paraId="326F9B8B" w14:textId="3FE8E251" w:rsidR="000E1263" w:rsidRPr="00CE559A" w:rsidRDefault="000E1263" w:rsidP="000E1263">
      <w:r w:rsidRPr="00CE559A">
        <w:t>Az adatgyűjtő kliens és a webes vékonykliens az alkalmazás szerverrel HTTP protokollon keresztül kommunikál. A szerver különböző JSON API-t nyújt a kliensek számára az egyes funkcionalitásokhoz kötődően.</w:t>
      </w:r>
      <w:r w:rsidR="00513127" w:rsidRPr="00CE559A">
        <w:t xml:space="preserve"> </w:t>
      </w:r>
      <w:r w:rsidRPr="00CE559A">
        <w:t xml:space="preserve">A HTTP kérések kezelésére a Cowboy nevű szoftvert használtam. A Cowboy egy </w:t>
      </w:r>
      <w:proofErr w:type="spellStart"/>
      <w:r w:rsidRPr="00CE559A">
        <w:t>Erlangban</w:t>
      </w:r>
      <w:proofErr w:type="spellEnd"/>
      <w:r w:rsidRPr="00CE559A">
        <w:t xml:space="preserve"> nyelven készült letisztult egyszerű webszerver implementáció. Útválasztási (</w:t>
      </w:r>
      <w:proofErr w:type="spellStart"/>
      <w:r w:rsidRPr="00CE559A">
        <w:t>routing</w:t>
      </w:r>
      <w:proofErr w:type="spellEnd"/>
      <w:r w:rsidRPr="00CE559A">
        <w:t xml:space="preserve">) funkcióval is rendelkezik, az egyes HTTP végpontokra érkező kéréseket különböző </w:t>
      </w:r>
      <w:proofErr w:type="spellStart"/>
      <w:r w:rsidRPr="00CE559A">
        <w:t>Erlang</w:t>
      </w:r>
      <w:proofErr w:type="spellEnd"/>
      <w:r w:rsidRPr="00CE559A">
        <w:t xml:space="preserve"> moduloknak továbbítja, amelyek a </w:t>
      </w:r>
      <w:proofErr w:type="spellStart"/>
      <w:r w:rsidRPr="00CE559A">
        <w:rPr>
          <w:i/>
          <w:iCs/>
        </w:rPr>
        <w:t>cowboy_rest</w:t>
      </w:r>
      <w:proofErr w:type="spellEnd"/>
      <w:r w:rsidRPr="00CE559A">
        <w:rPr>
          <w:i/>
          <w:iCs/>
        </w:rPr>
        <w:t xml:space="preserve"> </w:t>
      </w:r>
      <w:r w:rsidRPr="00CE559A">
        <w:t xml:space="preserve">viselkedést implementálják. Ezek a modulok különböző </w:t>
      </w:r>
      <w:proofErr w:type="spellStart"/>
      <w:r w:rsidRPr="00CE559A">
        <w:t>callback</w:t>
      </w:r>
      <w:proofErr w:type="spellEnd"/>
      <w:r w:rsidRPr="00CE559A">
        <w:t xml:space="preserve"> metódusokat implementálnak</w:t>
      </w:r>
      <w:r w:rsidR="00454DB1" w:rsidRPr="00CE559A">
        <w:t xml:space="preserve"> (</w:t>
      </w:r>
      <w:r w:rsidR="00DB25C4" w:rsidRPr="00CE559A">
        <w:fldChar w:fldCharType="begin"/>
      </w:r>
      <w:r w:rsidR="00DB25C4" w:rsidRPr="00CE559A">
        <w:instrText xml:space="preserve"> REF _Ref119088773 \h </w:instrText>
      </w:r>
      <w:r w:rsidR="00DB25C4" w:rsidRPr="00CE559A">
        <w:fldChar w:fldCharType="separate"/>
      </w:r>
      <w:r w:rsidR="007D6599">
        <w:rPr>
          <w:noProof/>
        </w:rPr>
        <w:t>13</w:t>
      </w:r>
      <w:r w:rsidR="007D6599">
        <w:t>. ábra</w:t>
      </w:r>
      <w:r w:rsidR="00DB25C4" w:rsidRPr="00CE559A">
        <w:fldChar w:fldCharType="end"/>
      </w:r>
      <w:r w:rsidR="00454DB1" w:rsidRPr="00CE559A">
        <w:t>)</w:t>
      </w:r>
      <w:r w:rsidRPr="00CE559A">
        <w:t xml:space="preserve">, amelyek a HTTP kérések ellenőrzését (például a kérés mérete, a tartalom típusa, megengedett </w:t>
      </w:r>
      <w:proofErr w:type="gramStart"/>
      <w:r w:rsidRPr="00CE559A">
        <w:t>metódusok,</w:t>
      </w:r>
      <w:proofErr w:type="gramEnd"/>
      <w:r w:rsidRPr="00CE559A">
        <w:t xml:space="preserve"> stb.) és a válasz összeállítását végzik.</w:t>
      </w:r>
    </w:p>
    <w:p w14:paraId="7EAF04AD" w14:textId="1D522328" w:rsidR="000E1263" w:rsidRPr="00CE559A" w:rsidRDefault="000E1263" w:rsidP="000E1263">
      <w:pPr>
        <w:pStyle w:val="Cmsor3"/>
      </w:pPr>
      <w:bookmarkStart w:id="61" w:name="_Ref119070187"/>
      <w:bookmarkStart w:id="62" w:name="_Ref119070190"/>
      <w:bookmarkStart w:id="63" w:name="_Toc120051576"/>
      <w:r w:rsidRPr="00CE559A">
        <w:t>Adatgyűjtő</w:t>
      </w:r>
      <w:bookmarkEnd w:id="61"/>
      <w:bookmarkEnd w:id="62"/>
      <w:bookmarkEnd w:id="63"/>
    </w:p>
    <w:p w14:paraId="1B53513E" w14:textId="77777777" w:rsidR="000E1263" w:rsidRPr="00CE559A" w:rsidRDefault="000E1263" w:rsidP="000E1263">
      <w:pPr>
        <w:rPr>
          <w:rFonts w:ascii="Consolas" w:hAnsi="Consolas"/>
          <w:sz w:val="20"/>
        </w:rPr>
      </w:pPr>
      <w:r w:rsidRPr="00CE559A">
        <w:t>Az adatgyűjtő kliens egyik alapvető funkcionalitása az összegyűjtött események továbbítása az alkalmazás szerverre. A szerverre ehhez a következő HTTP API-t biztosítja:</w:t>
      </w:r>
    </w:p>
    <w:p w14:paraId="66607CAE" w14:textId="77777777" w:rsidR="000E1263" w:rsidRPr="00CE559A" w:rsidRDefault="000E1263" w:rsidP="000E1263">
      <w:pPr>
        <w:pStyle w:val="Listaszerbekezds"/>
        <w:numPr>
          <w:ilvl w:val="0"/>
          <w:numId w:val="28"/>
        </w:numPr>
      </w:pPr>
      <w:r w:rsidRPr="00CE559A">
        <w:t>végpont</w:t>
      </w:r>
    </w:p>
    <w:p w14:paraId="1E9C1227" w14:textId="77777777" w:rsidR="000E1263" w:rsidRPr="00CE559A" w:rsidRDefault="000E1263" w:rsidP="000E1263">
      <w:pPr>
        <w:ind w:left="720" w:firstLine="360"/>
      </w:pPr>
      <w:r w:rsidRPr="00CE559A">
        <w:rPr>
          <w:b/>
          <w:bCs/>
        </w:rPr>
        <w:t>POST</w:t>
      </w:r>
      <w:r w:rsidRPr="00CE559A">
        <w:t xml:space="preserve"> </w:t>
      </w:r>
      <w:r w:rsidRPr="00CE559A">
        <w:rPr>
          <w:b/>
          <w:bCs/>
        </w:rPr>
        <w:t>/</w:t>
      </w:r>
      <w:proofErr w:type="spellStart"/>
      <w:r w:rsidRPr="00CE559A">
        <w:rPr>
          <w:b/>
          <w:bCs/>
        </w:rPr>
        <w:t>api</w:t>
      </w:r>
      <w:proofErr w:type="spellEnd"/>
      <w:r w:rsidRPr="00CE559A">
        <w:rPr>
          <w:b/>
          <w:bCs/>
        </w:rPr>
        <w:t>/1/s</w:t>
      </w:r>
    </w:p>
    <w:p w14:paraId="64712E12" w14:textId="77777777" w:rsidR="000E1263" w:rsidRPr="00CE559A" w:rsidRDefault="000E1263" w:rsidP="000E1263">
      <w:pPr>
        <w:pStyle w:val="Listaszerbekezds"/>
        <w:numPr>
          <w:ilvl w:val="0"/>
          <w:numId w:val="28"/>
        </w:numPr>
      </w:pPr>
      <w:r w:rsidRPr="00CE559A">
        <w:t>kérés tartalma</w:t>
      </w:r>
    </w:p>
    <w:p w14:paraId="65014273" w14:textId="77777777" w:rsidR="000E1263" w:rsidRPr="00CE559A" w:rsidRDefault="000E1263" w:rsidP="000E1263">
      <w:pPr>
        <w:pStyle w:val="Kd"/>
      </w:pPr>
      <w:r w:rsidRPr="00CE559A">
        <w:tab/>
        <w:t xml:space="preserve">  {</w:t>
      </w:r>
    </w:p>
    <w:p w14:paraId="7C5F34C7" w14:textId="77777777" w:rsidR="000E1263" w:rsidRPr="00CE559A" w:rsidRDefault="000E1263" w:rsidP="000E1263">
      <w:pPr>
        <w:pStyle w:val="Kd"/>
      </w:pPr>
      <w:r w:rsidRPr="00CE559A">
        <w:tab/>
      </w:r>
      <w:r w:rsidRPr="00CE559A">
        <w:tab/>
        <w:t>"</w:t>
      </w:r>
      <w:proofErr w:type="spellStart"/>
      <w:r w:rsidRPr="00CE559A">
        <w:t>metadata</w:t>
      </w:r>
      <w:proofErr w:type="spellEnd"/>
      <w:r w:rsidRPr="00CE559A">
        <w:t>": {</w:t>
      </w:r>
    </w:p>
    <w:p w14:paraId="41DB8B19" w14:textId="77777777" w:rsidR="008F7471" w:rsidRPr="00CE559A" w:rsidRDefault="000E1263" w:rsidP="000E1263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epoch</w:t>
      </w:r>
      <w:proofErr w:type="spellEnd"/>
      <w:r w:rsidRPr="00CE559A">
        <w:t>": {</w:t>
      </w:r>
    </w:p>
    <w:p w14:paraId="6B70BD76" w14:textId="4F286DB5" w:rsidR="008F7471" w:rsidRPr="00CE559A" w:rsidRDefault="008F7471" w:rsidP="000E1263">
      <w:pPr>
        <w:pStyle w:val="Kd"/>
      </w:pPr>
      <w:r w:rsidRPr="00CE559A">
        <w:tab/>
      </w:r>
      <w:r w:rsidRPr="00CE559A">
        <w:tab/>
      </w:r>
      <w:r w:rsidRPr="00CE559A">
        <w:tab/>
      </w:r>
      <w:r w:rsidRPr="00CE559A">
        <w:tab/>
      </w:r>
      <w:r w:rsidR="000E1263" w:rsidRPr="00CE559A">
        <w:t xml:space="preserve">"unit": </w:t>
      </w:r>
      <w:proofErr w:type="spellStart"/>
      <w:proofErr w:type="gramStart"/>
      <w:r w:rsidR="000E1263" w:rsidRPr="00CE559A">
        <w:t>string</w:t>
      </w:r>
      <w:proofErr w:type="spellEnd"/>
      <w:r w:rsidR="000E1263" w:rsidRPr="00CE559A">
        <w:t>(</w:t>
      </w:r>
      <w:proofErr w:type="gramEnd"/>
      <w:r w:rsidR="000E1263" w:rsidRPr="00CE559A">
        <w:t>),</w:t>
      </w:r>
      <w:r w:rsidRPr="00CE559A">
        <w:tab/>
      </w:r>
      <w:r w:rsidRPr="00CE559A">
        <w:tab/>
        <w:t>// Időbélyeg mértékegysége</w:t>
      </w:r>
    </w:p>
    <w:p w14:paraId="33057E85" w14:textId="04857620" w:rsidR="008F7471" w:rsidRPr="00CE559A" w:rsidRDefault="008F7471" w:rsidP="000E1263">
      <w:pPr>
        <w:pStyle w:val="Kd"/>
      </w:pPr>
      <w:r w:rsidRPr="00CE559A">
        <w:tab/>
      </w:r>
      <w:r w:rsidRPr="00CE559A">
        <w:tab/>
      </w:r>
      <w:r w:rsidRPr="00CE559A">
        <w:tab/>
      </w:r>
      <w:r w:rsidRPr="00CE559A">
        <w:tab/>
      </w:r>
      <w:r w:rsidR="000E1263" w:rsidRPr="00CE559A">
        <w:t>"</w:t>
      </w:r>
      <w:proofErr w:type="spellStart"/>
      <w:r w:rsidR="000E1263" w:rsidRPr="00CE559A">
        <w:t>value</w:t>
      </w:r>
      <w:proofErr w:type="spellEnd"/>
      <w:r w:rsidR="000E1263" w:rsidRPr="00CE559A">
        <w:t xml:space="preserve">": </w:t>
      </w:r>
      <w:proofErr w:type="gramStart"/>
      <w:r w:rsidR="000E1263" w:rsidRPr="00CE559A">
        <w:t>integer(</w:t>
      </w:r>
      <w:proofErr w:type="gramEnd"/>
      <w:r w:rsidR="000E1263" w:rsidRPr="00CE559A">
        <w:t>)</w:t>
      </w:r>
      <w:r w:rsidRPr="00CE559A">
        <w:tab/>
      </w:r>
      <w:r w:rsidRPr="00CE559A">
        <w:tab/>
        <w:t>// Időbélyeg értéke</w:t>
      </w:r>
    </w:p>
    <w:p w14:paraId="6B78B1EC" w14:textId="48DB7257" w:rsidR="000E1263" w:rsidRPr="00CE559A" w:rsidRDefault="008F7471" w:rsidP="000E1263">
      <w:pPr>
        <w:pStyle w:val="Kd"/>
      </w:pPr>
      <w:r w:rsidRPr="00CE559A">
        <w:tab/>
      </w:r>
      <w:r w:rsidRPr="00CE559A">
        <w:tab/>
      </w:r>
      <w:r w:rsidRPr="00CE559A">
        <w:tab/>
      </w:r>
      <w:r w:rsidR="000E1263" w:rsidRPr="00CE559A">
        <w:t>},</w:t>
      </w:r>
    </w:p>
    <w:p w14:paraId="104E9FDA" w14:textId="2C0F538D" w:rsidR="000E1263" w:rsidRPr="00CE559A" w:rsidRDefault="000E1263" w:rsidP="000E1263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sessionId</w:t>
      </w:r>
      <w:proofErr w:type="spellEnd"/>
      <w:r w:rsidRPr="00CE559A">
        <w:t xml:space="preserve">": </w:t>
      </w:r>
      <w:proofErr w:type="spellStart"/>
      <w:proofErr w:type="gramStart"/>
      <w:r w:rsidRPr="00CE559A">
        <w:t>string</w:t>
      </w:r>
      <w:proofErr w:type="spellEnd"/>
      <w:r w:rsidRPr="00CE559A">
        <w:t>(</w:t>
      </w:r>
      <w:proofErr w:type="gramEnd"/>
      <w:r w:rsidRPr="00CE559A">
        <w:t>),</w:t>
      </w:r>
      <w:r w:rsidR="00903727" w:rsidRPr="00CE559A">
        <w:tab/>
      </w:r>
      <w:r w:rsidR="00903727" w:rsidRPr="00CE559A">
        <w:tab/>
        <w:t>// Munkamenet azonosítója</w:t>
      </w:r>
    </w:p>
    <w:p w14:paraId="33571E13" w14:textId="2A5CFAFE" w:rsidR="000E1263" w:rsidRPr="00CE559A" w:rsidRDefault="000E1263" w:rsidP="000E1263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streamId</w:t>
      </w:r>
      <w:proofErr w:type="spellEnd"/>
      <w:r w:rsidRPr="00CE559A">
        <w:t xml:space="preserve">": </w:t>
      </w:r>
      <w:proofErr w:type="spellStart"/>
      <w:proofErr w:type="gramStart"/>
      <w:r w:rsidRPr="00CE559A">
        <w:t>string</w:t>
      </w:r>
      <w:proofErr w:type="spellEnd"/>
      <w:r w:rsidRPr="00CE559A">
        <w:t>(</w:t>
      </w:r>
      <w:proofErr w:type="gramEnd"/>
      <w:r w:rsidRPr="00CE559A">
        <w:t>),</w:t>
      </w:r>
      <w:r w:rsidR="00F93F72" w:rsidRPr="00CE559A">
        <w:tab/>
      </w:r>
      <w:r w:rsidR="00F93F72" w:rsidRPr="00CE559A">
        <w:tab/>
        <w:t>// Adatfolyam azonosítója</w:t>
      </w:r>
    </w:p>
    <w:p w14:paraId="30299B5D" w14:textId="3F1C571C" w:rsidR="000E1263" w:rsidRPr="00CE559A" w:rsidRDefault="000E1263" w:rsidP="000E1263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sequenceNumber</w:t>
      </w:r>
      <w:proofErr w:type="spellEnd"/>
      <w:r w:rsidRPr="00CE559A">
        <w:t xml:space="preserve">": </w:t>
      </w:r>
      <w:proofErr w:type="gramStart"/>
      <w:r w:rsidRPr="00CE559A">
        <w:t>integer(</w:t>
      </w:r>
      <w:proofErr w:type="gramEnd"/>
      <w:r w:rsidRPr="00CE559A">
        <w:t>),</w:t>
      </w:r>
      <w:r w:rsidR="00F93F72" w:rsidRPr="00CE559A">
        <w:tab/>
        <w:t>// Adatcsomag sorszáma</w:t>
      </w:r>
    </w:p>
    <w:p w14:paraId="473A1E2B" w14:textId="2659C505" w:rsidR="000E1263" w:rsidRPr="00CE559A" w:rsidRDefault="000E1263" w:rsidP="000E1263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userId</w:t>
      </w:r>
      <w:proofErr w:type="spellEnd"/>
      <w:r w:rsidRPr="00CE559A">
        <w:t xml:space="preserve">": </w:t>
      </w:r>
      <w:proofErr w:type="spellStart"/>
      <w:proofErr w:type="gramStart"/>
      <w:r w:rsidRPr="00CE559A">
        <w:t>string</w:t>
      </w:r>
      <w:proofErr w:type="spellEnd"/>
      <w:r w:rsidRPr="00CE559A">
        <w:t>(</w:t>
      </w:r>
      <w:proofErr w:type="gramEnd"/>
      <w:r w:rsidRPr="00CE559A">
        <w:t>)</w:t>
      </w:r>
      <w:r w:rsidR="00F93F72" w:rsidRPr="00CE559A">
        <w:tab/>
      </w:r>
      <w:r w:rsidR="00F93F72" w:rsidRPr="00CE559A">
        <w:tab/>
      </w:r>
      <w:r w:rsidR="00F93F72" w:rsidRPr="00CE559A">
        <w:tab/>
        <w:t>// Felhasználói azonosító</w:t>
      </w:r>
    </w:p>
    <w:p w14:paraId="1BA43A3B" w14:textId="77777777" w:rsidR="000E1263" w:rsidRPr="00CE559A" w:rsidRDefault="000E1263" w:rsidP="000E1263">
      <w:pPr>
        <w:pStyle w:val="Kd"/>
      </w:pPr>
      <w:r w:rsidRPr="00CE559A">
        <w:tab/>
      </w:r>
      <w:r w:rsidRPr="00CE559A">
        <w:tab/>
        <w:t>},</w:t>
      </w:r>
    </w:p>
    <w:p w14:paraId="065A9E69" w14:textId="4E5F06E8" w:rsidR="000E1263" w:rsidRPr="00CE559A" w:rsidRDefault="000E1263" w:rsidP="000E1263">
      <w:pPr>
        <w:pStyle w:val="Kd"/>
      </w:pPr>
      <w:r w:rsidRPr="00CE559A">
        <w:tab/>
      </w:r>
      <w:r w:rsidRPr="00CE559A">
        <w:tab/>
        <w:t>"</w:t>
      </w:r>
      <w:proofErr w:type="spellStart"/>
      <w:r w:rsidRPr="00CE559A">
        <w:t>chunk</w:t>
      </w:r>
      <w:proofErr w:type="spellEnd"/>
      <w:r w:rsidRPr="00CE559A">
        <w:t xml:space="preserve">": </w:t>
      </w:r>
      <w:proofErr w:type="spellStart"/>
      <w:proofErr w:type="gramStart"/>
      <w:r w:rsidRPr="00CE559A">
        <w:t>array</w:t>
      </w:r>
      <w:proofErr w:type="spellEnd"/>
      <w:r w:rsidRPr="00CE559A">
        <w:t>(</w:t>
      </w:r>
      <w:proofErr w:type="gramEnd"/>
      <w:r w:rsidRPr="00CE559A">
        <w:t>)</w:t>
      </w:r>
      <w:r w:rsidR="00F93F72" w:rsidRPr="00CE559A">
        <w:tab/>
      </w:r>
      <w:r w:rsidR="00F93F72" w:rsidRPr="00CE559A">
        <w:tab/>
      </w:r>
      <w:r w:rsidR="00F93F72" w:rsidRPr="00CE559A">
        <w:tab/>
      </w:r>
      <w:r w:rsidR="00F93F72" w:rsidRPr="00CE559A">
        <w:tab/>
      </w:r>
      <w:r w:rsidR="009B1FCB" w:rsidRPr="00CE559A">
        <w:t>// Események</w:t>
      </w:r>
    </w:p>
    <w:p w14:paraId="5D7BE5BA" w14:textId="63A7DF2E" w:rsidR="000E1263" w:rsidRPr="00CE559A" w:rsidRDefault="000E1263" w:rsidP="000E1263">
      <w:pPr>
        <w:pStyle w:val="Kd"/>
      </w:pPr>
      <w:r w:rsidRPr="00CE559A">
        <w:tab/>
        <w:t xml:space="preserve">  }</w:t>
      </w:r>
    </w:p>
    <w:p w14:paraId="75290AA0" w14:textId="77777777" w:rsidR="000E1263" w:rsidRPr="00CE559A" w:rsidRDefault="000E1263" w:rsidP="000E1263">
      <w:pPr>
        <w:pStyle w:val="Listaszerbekezds"/>
        <w:numPr>
          <w:ilvl w:val="0"/>
          <w:numId w:val="28"/>
        </w:numPr>
      </w:pPr>
      <w:r w:rsidRPr="00CE559A">
        <w:t>válasz tartalma</w:t>
      </w:r>
    </w:p>
    <w:p w14:paraId="42899835" w14:textId="77777777" w:rsidR="000E1263" w:rsidRPr="00CE559A" w:rsidRDefault="000E1263" w:rsidP="000E1263">
      <w:pPr>
        <w:pStyle w:val="Kd"/>
      </w:pPr>
      <w:r w:rsidRPr="00CE559A">
        <w:tab/>
        <w:t xml:space="preserve">  {</w:t>
      </w:r>
    </w:p>
    <w:p w14:paraId="33A0FB4D" w14:textId="77777777" w:rsidR="000E1263" w:rsidRPr="00CE559A" w:rsidRDefault="000E1263" w:rsidP="000E1263">
      <w:pPr>
        <w:pStyle w:val="Kd"/>
      </w:pPr>
      <w:r w:rsidRPr="00CE559A">
        <w:tab/>
      </w:r>
      <w:r w:rsidRPr="00CE559A">
        <w:tab/>
        <w:t>"</w:t>
      </w:r>
      <w:proofErr w:type="spellStart"/>
      <w:r w:rsidRPr="00CE559A">
        <w:t>response</w:t>
      </w:r>
      <w:proofErr w:type="spellEnd"/>
      <w:r w:rsidRPr="00CE559A">
        <w:t>": "ok"</w:t>
      </w:r>
    </w:p>
    <w:p w14:paraId="41D58ED7" w14:textId="77777777" w:rsidR="000E1263" w:rsidRPr="00CE559A" w:rsidRDefault="000E1263" w:rsidP="000E1263">
      <w:pPr>
        <w:pStyle w:val="Kd"/>
      </w:pPr>
      <w:r w:rsidRPr="00CE559A">
        <w:tab/>
        <w:t xml:space="preserve">  } </w:t>
      </w:r>
    </w:p>
    <w:p w14:paraId="38D5AE17" w14:textId="2431EF15" w:rsidR="000E1263" w:rsidRPr="00CE559A" w:rsidRDefault="000E1263" w:rsidP="000E1263">
      <w:pPr>
        <w:pStyle w:val="Cmsor3"/>
      </w:pPr>
      <w:bookmarkStart w:id="64" w:name="_Toc120051577"/>
      <w:r w:rsidRPr="00CE559A">
        <w:lastRenderedPageBreak/>
        <w:t>Státusz</w:t>
      </w:r>
      <w:bookmarkEnd w:id="64"/>
    </w:p>
    <w:p w14:paraId="788475FA" w14:textId="77777777" w:rsidR="000E1263" w:rsidRPr="00CE559A" w:rsidRDefault="000E1263" w:rsidP="000E1263">
      <w:r w:rsidRPr="00CE559A">
        <w:t>Az adatgyűjtő kliens alkalmazás másik fontos funkcionalitása a felhasználó státuszának lekérdezése az alkalmazás szerverről és a státusz megjelenítése. Az alkalmazás szerver ehhez a következő HTTP API-t biztosítja:</w:t>
      </w:r>
    </w:p>
    <w:p w14:paraId="0CAEFEEB" w14:textId="77777777" w:rsidR="000E1263" w:rsidRPr="00CE559A" w:rsidRDefault="000E1263" w:rsidP="000E1263">
      <w:pPr>
        <w:pStyle w:val="Listaszerbekezds"/>
        <w:numPr>
          <w:ilvl w:val="0"/>
          <w:numId w:val="28"/>
        </w:numPr>
      </w:pPr>
      <w:r w:rsidRPr="00CE559A">
        <w:t>végpont</w:t>
      </w:r>
    </w:p>
    <w:p w14:paraId="30764408" w14:textId="77777777" w:rsidR="000E1263" w:rsidRPr="00CE559A" w:rsidRDefault="000E1263" w:rsidP="000E1263">
      <w:pPr>
        <w:pStyle w:val="Listaszerbekezds"/>
        <w:ind w:left="1080" w:firstLine="0"/>
      </w:pPr>
      <w:r w:rsidRPr="00CE559A">
        <w:rPr>
          <w:b/>
          <w:bCs/>
        </w:rPr>
        <w:t>GET /</w:t>
      </w:r>
      <w:proofErr w:type="spellStart"/>
      <w:r w:rsidRPr="00CE559A">
        <w:rPr>
          <w:b/>
          <w:bCs/>
        </w:rPr>
        <w:t>api</w:t>
      </w:r>
      <w:proofErr w:type="spellEnd"/>
      <w:r w:rsidRPr="00CE559A">
        <w:rPr>
          <w:b/>
          <w:bCs/>
        </w:rPr>
        <w:t>/1/status/:</w:t>
      </w:r>
      <w:proofErr w:type="spellStart"/>
      <w:r w:rsidRPr="00CE559A">
        <w:rPr>
          <w:b/>
          <w:bCs/>
        </w:rPr>
        <w:t>user_id</w:t>
      </w:r>
      <w:proofErr w:type="spellEnd"/>
      <w:proofErr w:type="gramStart"/>
      <w:r w:rsidRPr="00CE559A">
        <w:rPr>
          <w:b/>
          <w:bCs/>
        </w:rPr>
        <w:t>/:</w:t>
      </w:r>
      <w:proofErr w:type="spellStart"/>
      <w:r w:rsidRPr="00CE559A">
        <w:rPr>
          <w:b/>
          <w:bCs/>
        </w:rPr>
        <w:t>stream</w:t>
      </w:r>
      <w:proofErr w:type="gramEnd"/>
      <w:r w:rsidRPr="00CE559A">
        <w:rPr>
          <w:b/>
          <w:bCs/>
        </w:rPr>
        <w:t>_id</w:t>
      </w:r>
      <w:proofErr w:type="spellEnd"/>
    </w:p>
    <w:p w14:paraId="59D0EBBF" w14:textId="77777777" w:rsidR="000E1263" w:rsidRPr="00CE559A" w:rsidRDefault="000E1263" w:rsidP="000E1263">
      <w:pPr>
        <w:pStyle w:val="Listaszerbekezds"/>
        <w:numPr>
          <w:ilvl w:val="0"/>
          <w:numId w:val="28"/>
        </w:numPr>
      </w:pPr>
      <w:r w:rsidRPr="00CE559A">
        <w:t>válasz tartalma</w:t>
      </w:r>
    </w:p>
    <w:p w14:paraId="3EF0DD52" w14:textId="77777777" w:rsidR="000E1263" w:rsidRPr="00CE559A" w:rsidRDefault="000E1263" w:rsidP="000E1263">
      <w:pPr>
        <w:pStyle w:val="Kd"/>
      </w:pPr>
      <w:r w:rsidRPr="00CE559A">
        <w:tab/>
        <w:t xml:space="preserve">  {</w:t>
      </w:r>
    </w:p>
    <w:p w14:paraId="396771F3" w14:textId="5FD240D9" w:rsidR="000E1263" w:rsidRPr="00CE559A" w:rsidRDefault="000E1263" w:rsidP="000E1263">
      <w:pPr>
        <w:pStyle w:val="Kd"/>
      </w:pPr>
      <w:r w:rsidRPr="00CE559A">
        <w:tab/>
      </w:r>
      <w:r w:rsidRPr="00CE559A">
        <w:tab/>
        <w:t>"</w:t>
      </w:r>
      <w:proofErr w:type="spellStart"/>
      <w:r w:rsidRPr="00CE559A">
        <w:t>phase</w:t>
      </w:r>
      <w:proofErr w:type="spellEnd"/>
      <w:r w:rsidRPr="00CE559A">
        <w:t xml:space="preserve">": </w:t>
      </w:r>
      <w:proofErr w:type="spellStart"/>
      <w:proofErr w:type="gramStart"/>
      <w:r w:rsidRPr="00CE559A">
        <w:t>string</w:t>
      </w:r>
      <w:proofErr w:type="spellEnd"/>
      <w:r w:rsidRPr="00CE559A">
        <w:t>(</w:t>
      </w:r>
      <w:proofErr w:type="gramEnd"/>
      <w:r w:rsidRPr="00CE559A">
        <w:t>)</w:t>
      </w:r>
      <w:r w:rsidR="003E4255" w:rsidRPr="00CE559A">
        <w:tab/>
      </w:r>
      <w:r w:rsidR="003E4255" w:rsidRPr="00CE559A">
        <w:tab/>
      </w:r>
      <w:r w:rsidR="003E4255" w:rsidRPr="00CE559A">
        <w:tab/>
        <w:t>// Az aktuális fázis neve</w:t>
      </w:r>
    </w:p>
    <w:p w14:paraId="508B44FA" w14:textId="0E9C334D" w:rsidR="000E1263" w:rsidRPr="00CE559A" w:rsidRDefault="000E1263" w:rsidP="000E1263">
      <w:pPr>
        <w:pStyle w:val="Kd"/>
      </w:pPr>
      <w:r w:rsidRPr="00CE559A">
        <w:tab/>
      </w:r>
      <w:r w:rsidRPr="00CE559A">
        <w:tab/>
        <w:t>"</w:t>
      </w:r>
      <w:proofErr w:type="spellStart"/>
      <w:r w:rsidRPr="00CE559A">
        <w:t>description</w:t>
      </w:r>
      <w:proofErr w:type="spellEnd"/>
      <w:r w:rsidRPr="00CE559A">
        <w:t xml:space="preserve">": </w:t>
      </w:r>
      <w:proofErr w:type="spellStart"/>
      <w:proofErr w:type="gramStart"/>
      <w:r w:rsidRPr="00CE559A">
        <w:t>string</w:t>
      </w:r>
      <w:proofErr w:type="spellEnd"/>
      <w:r w:rsidRPr="00CE559A">
        <w:t>(</w:t>
      </w:r>
      <w:proofErr w:type="gramEnd"/>
      <w:r w:rsidRPr="00CE559A">
        <w:t>)</w:t>
      </w:r>
      <w:r w:rsidR="003E4255" w:rsidRPr="00CE559A">
        <w:tab/>
      </w:r>
      <w:r w:rsidR="003E4255" w:rsidRPr="00CE559A">
        <w:tab/>
        <w:t>// A fázis opcionális leírása</w:t>
      </w:r>
    </w:p>
    <w:p w14:paraId="09E21286" w14:textId="7F467A72" w:rsidR="000E1263" w:rsidRPr="00CE559A" w:rsidRDefault="000E1263" w:rsidP="000E1263">
      <w:pPr>
        <w:pStyle w:val="Kd"/>
      </w:pPr>
      <w:r w:rsidRPr="00CE559A">
        <w:tab/>
      </w:r>
      <w:r w:rsidRPr="00CE559A">
        <w:tab/>
        <w:t>"</w:t>
      </w:r>
      <w:proofErr w:type="spellStart"/>
      <w:r w:rsidRPr="00CE559A">
        <w:t>value</w:t>
      </w:r>
      <w:proofErr w:type="spellEnd"/>
      <w:r w:rsidRPr="00CE559A">
        <w:t xml:space="preserve">": </w:t>
      </w:r>
      <w:proofErr w:type="spellStart"/>
      <w:proofErr w:type="gramStart"/>
      <w:r w:rsidRPr="00CE559A">
        <w:t>float</w:t>
      </w:r>
      <w:proofErr w:type="spellEnd"/>
      <w:r w:rsidRPr="00CE559A">
        <w:t>(</w:t>
      </w:r>
      <w:proofErr w:type="gramEnd"/>
      <w:r w:rsidRPr="00CE559A">
        <w:t>)</w:t>
      </w:r>
      <w:r w:rsidR="003E4255" w:rsidRPr="00CE559A">
        <w:tab/>
      </w:r>
      <w:r w:rsidR="003E4255" w:rsidRPr="00CE559A">
        <w:tab/>
      </w:r>
      <w:r w:rsidR="003E4255" w:rsidRPr="00CE559A">
        <w:tab/>
        <w:t xml:space="preserve">// </w:t>
      </w:r>
      <w:r w:rsidR="00726E75" w:rsidRPr="00CE559A">
        <w:t>A fázishoz</w:t>
      </w:r>
      <w:r w:rsidR="0087197B" w:rsidRPr="00CE559A">
        <w:t xml:space="preserve"> tartozó érték</w:t>
      </w:r>
    </w:p>
    <w:p w14:paraId="6DB48056" w14:textId="22DCD418" w:rsidR="000E1263" w:rsidRPr="00CE559A" w:rsidRDefault="000E1263" w:rsidP="006C19AC">
      <w:pPr>
        <w:pStyle w:val="Kd"/>
      </w:pPr>
      <w:r w:rsidRPr="00CE559A">
        <w:tab/>
        <w:t xml:space="preserve">  }</w:t>
      </w:r>
    </w:p>
    <w:p w14:paraId="40AC506A" w14:textId="77777777" w:rsidR="000E1263" w:rsidRPr="00CE559A" w:rsidRDefault="000E1263" w:rsidP="000E1263">
      <w:pPr>
        <w:pStyle w:val="Cmsor3"/>
      </w:pPr>
      <w:bookmarkStart w:id="65" w:name="_Ref119676181"/>
      <w:bookmarkStart w:id="66" w:name="_Toc120051578"/>
      <w:r w:rsidRPr="00CE559A">
        <w:t>Statisztikák</w:t>
      </w:r>
      <w:bookmarkEnd w:id="65"/>
      <w:bookmarkEnd w:id="66"/>
    </w:p>
    <w:p w14:paraId="3DB0D951" w14:textId="41648282" w:rsidR="000E1263" w:rsidRPr="00CE559A" w:rsidRDefault="009A4A2F" w:rsidP="00B95AF7">
      <w:r w:rsidRPr="00CE559A">
        <w:t xml:space="preserve">A webes vékonykliens alkalmazás különböző statisztikákat jelenít meg a rendszerben található adatok alapján. Az alkalmazás szerver ehhez </w:t>
      </w:r>
      <w:r w:rsidR="00AD34F2" w:rsidRPr="00CE559A">
        <w:t xml:space="preserve">több különböző </w:t>
      </w:r>
      <w:r w:rsidR="00191077" w:rsidRPr="00CE559A">
        <w:t xml:space="preserve">HTTP </w:t>
      </w:r>
      <w:r w:rsidRPr="00CE559A">
        <w:t>API-t biztosít</w:t>
      </w:r>
      <w:r w:rsidR="00260B0B" w:rsidRPr="00CE559A">
        <w:t xml:space="preserve">. Az egyes HTTP lekérdezéseknél több helyen is megjelenik a </w:t>
      </w:r>
      <w:proofErr w:type="spellStart"/>
      <w:r w:rsidR="00260B0B" w:rsidRPr="00CE559A">
        <w:rPr>
          <w:i/>
          <w:iCs/>
        </w:rPr>
        <w:t>threshold</w:t>
      </w:r>
      <w:proofErr w:type="spellEnd"/>
      <w:r w:rsidR="00260B0B" w:rsidRPr="00CE559A">
        <w:rPr>
          <w:i/>
          <w:iCs/>
        </w:rPr>
        <w:t xml:space="preserve"> </w:t>
      </w:r>
      <w:proofErr w:type="spellStart"/>
      <w:r w:rsidR="00260B0B" w:rsidRPr="00CE559A">
        <w:t>query</w:t>
      </w:r>
      <w:proofErr w:type="spellEnd"/>
      <w:r w:rsidR="00260B0B" w:rsidRPr="00CE559A">
        <w:t xml:space="preserve"> </w:t>
      </w:r>
      <w:proofErr w:type="spellStart"/>
      <w:r w:rsidR="00260B0B" w:rsidRPr="00CE559A">
        <w:t>string</w:t>
      </w:r>
      <w:proofErr w:type="spellEnd"/>
      <w:r w:rsidR="00260B0B" w:rsidRPr="00CE559A">
        <w:t xml:space="preserve"> paraméter. Ennek a paraméternek megadásával </w:t>
      </w:r>
      <w:r w:rsidR="00DA36F0" w:rsidRPr="00CE559A">
        <w:t xml:space="preserve">az eredményben </w:t>
      </w:r>
      <w:r w:rsidR="00361BC0" w:rsidRPr="00CE559A">
        <w:t xml:space="preserve">visszaadott </w:t>
      </w:r>
      <w:r w:rsidR="00260B0B" w:rsidRPr="00CE559A">
        <w:t>verifikációkat lehet szűrni. Amennyiben a paraméter jelen van, a szerver csak azokat a verifikációkat adja vissza, amelyeknél a verifikáció eredménye kisebb, mint a megadott érték.</w:t>
      </w:r>
    </w:p>
    <w:p w14:paraId="5E65D599" w14:textId="037C5A39" w:rsidR="00934394" w:rsidRPr="00CE559A" w:rsidRDefault="00553C89" w:rsidP="0089239D">
      <w:pPr>
        <w:pStyle w:val="Cmsor4"/>
      </w:pPr>
      <w:r w:rsidRPr="00CE559A">
        <w:t>Szerver elérhetősége</w:t>
      </w:r>
    </w:p>
    <w:p w14:paraId="1988D4CE" w14:textId="77777777" w:rsidR="00553C89" w:rsidRPr="00CE559A" w:rsidRDefault="00553C89" w:rsidP="00553C89">
      <w:pPr>
        <w:pStyle w:val="Listaszerbekezds"/>
        <w:numPr>
          <w:ilvl w:val="0"/>
          <w:numId w:val="28"/>
        </w:numPr>
      </w:pPr>
      <w:r w:rsidRPr="00CE559A">
        <w:t>végpont</w:t>
      </w:r>
    </w:p>
    <w:p w14:paraId="3158987C" w14:textId="155CD1D2" w:rsidR="00553C89" w:rsidRPr="00CE559A" w:rsidRDefault="00553C89" w:rsidP="00553C89">
      <w:pPr>
        <w:pStyle w:val="Listaszerbekezds"/>
        <w:ind w:left="1080" w:firstLine="0"/>
      </w:pPr>
      <w:r w:rsidRPr="00CE559A">
        <w:rPr>
          <w:b/>
          <w:bCs/>
        </w:rPr>
        <w:t>GET /</w:t>
      </w:r>
      <w:proofErr w:type="spellStart"/>
      <w:r w:rsidRPr="00CE559A">
        <w:rPr>
          <w:b/>
          <w:bCs/>
        </w:rPr>
        <w:t>api</w:t>
      </w:r>
      <w:proofErr w:type="spellEnd"/>
      <w:r w:rsidRPr="00CE559A">
        <w:rPr>
          <w:b/>
          <w:bCs/>
        </w:rPr>
        <w:t>/1/</w:t>
      </w:r>
      <w:proofErr w:type="spellStart"/>
      <w:r w:rsidRPr="00CE559A">
        <w:rPr>
          <w:b/>
          <w:bCs/>
        </w:rPr>
        <w:t>state</w:t>
      </w:r>
      <w:proofErr w:type="spellEnd"/>
    </w:p>
    <w:p w14:paraId="2EDEA8FC" w14:textId="77777777" w:rsidR="00553C89" w:rsidRPr="00CE559A" w:rsidRDefault="00553C89" w:rsidP="00553C89">
      <w:pPr>
        <w:pStyle w:val="Listaszerbekezds"/>
        <w:numPr>
          <w:ilvl w:val="0"/>
          <w:numId w:val="28"/>
        </w:numPr>
      </w:pPr>
      <w:r w:rsidRPr="00CE559A">
        <w:t>válasz tartalma</w:t>
      </w:r>
    </w:p>
    <w:p w14:paraId="2F05A084" w14:textId="77777777" w:rsidR="00553C89" w:rsidRPr="00CE559A" w:rsidRDefault="00553C89" w:rsidP="00553C89">
      <w:pPr>
        <w:pStyle w:val="Kd"/>
      </w:pPr>
      <w:r w:rsidRPr="00CE559A">
        <w:tab/>
        <w:t xml:space="preserve">  {</w:t>
      </w:r>
    </w:p>
    <w:p w14:paraId="48B7715B" w14:textId="3814B253" w:rsidR="00553C89" w:rsidRPr="00CE559A" w:rsidRDefault="00553C89" w:rsidP="00553C89">
      <w:pPr>
        <w:pStyle w:val="Kd"/>
      </w:pPr>
      <w:r w:rsidRPr="00CE559A">
        <w:tab/>
      </w:r>
      <w:r w:rsidRPr="00CE559A">
        <w:tab/>
        <w:t>"</w:t>
      </w:r>
      <w:proofErr w:type="spellStart"/>
      <w:r w:rsidRPr="00CE559A">
        <w:t>result</w:t>
      </w:r>
      <w:proofErr w:type="spellEnd"/>
      <w:r w:rsidRPr="00CE559A">
        <w:t>": "ok"</w:t>
      </w:r>
    </w:p>
    <w:p w14:paraId="5D419621" w14:textId="1985E137" w:rsidR="00553C89" w:rsidRPr="00CE559A" w:rsidRDefault="00553C89" w:rsidP="00295CB2">
      <w:pPr>
        <w:pStyle w:val="Kd"/>
      </w:pPr>
      <w:r w:rsidRPr="00CE559A">
        <w:tab/>
        <w:t xml:space="preserve">  }</w:t>
      </w:r>
    </w:p>
    <w:p w14:paraId="401DB413" w14:textId="65445470" w:rsidR="00295CB2" w:rsidRPr="00CE559A" w:rsidRDefault="00C86F75" w:rsidP="00295CB2">
      <w:pPr>
        <w:pStyle w:val="Cmsor4"/>
      </w:pPr>
      <w:r w:rsidRPr="00CE559A">
        <w:t>F</w:t>
      </w:r>
      <w:r w:rsidR="003D7B81" w:rsidRPr="00CE559A">
        <w:t>elhasználó</w:t>
      </w:r>
      <w:r w:rsidRPr="00CE559A">
        <w:t>k</w:t>
      </w:r>
    </w:p>
    <w:p w14:paraId="3E1E5657" w14:textId="77777777" w:rsidR="00065B32" w:rsidRPr="00CE559A" w:rsidRDefault="00065B32" w:rsidP="00065B32">
      <w:pPr>
        <w:pStyle w:val="Listaszerbekezds"/>
        <w:numPr>
          <w:ilvl w:val="0"/>
          <w:numId w:val="28"/>
        </w:numPr>
      </w:pPr>
      <w:r w:rsidRPr="00CE559A">
        <w:t>végpont</w:t>
      </w:r>
    </w:p>
    <w:p w14:paraId="2CE32558" w14:textId="7373B566" w:rsidR="00065B32" w:rsidRPr="00CE559A" w:rsidRDefault="00065B32" w:rsidP="00065B32">
      <w:pPr>
        <w:pStyle w:val="Listaszerbekezds"/>
        <w:ind w:left="1080" w:firstLine="0"/>
      </w:pPr>
      <w:r w:rsidRPr="00CE559A">
        <w:rPr>
          <w:b/>
          <w:bCs/>
        </w:rPr>
        <w:t>GET /</w:t>
      </w:r>
      <w:proofErr w:type="spellStart"/>
      <w:r w:rsidRPr="00CE559A">
        <w:rPr>
          <w:b/>
          <w:bCs/>
        </w:rPr>
        <w:t>api</w:t>
      </w:r>
      <w:proofErr w:type="spellEnd"/>
      <w:r w:rsidRPr="00CE559A">
        <w:rPr>
          <w:b/>
          <w:bCs/>
        </w:rPr>
        <w:t>/1/</w:t>
      </w:r>
      <w:proofErr w:type="spellStart"/>
      <w:r w:rsidR="00A33F18" w:rsidRPr="00CE559A">
        <w:rPr>
          <w:b/>
          <w:bCs/>
        </w:rPr>
        <w:t>users?threshold</w:t>
      </w:r>
      <w:proofErr w:type="spellEnd"/>
      <w:r w:rsidR="00A33F18" w:rsidRPr="00CE559A">
        <w:rPr>
          <w:b/>
          <w:bCs/>
        </w:rPr>
        <w:t>=</w:t>
      </w:r>
      <w:proofErr w:type="spellStart"/>
      <w:proofErr w:type="gramStart"/>
      <w:r w:rsidR="00A33F18" w:rsidRPr="00CE559A">
        <w:rPr>
          <w:b/>
          <w:bCs/>
        </w:rPr>
        <w:t>float</w:t>
      </w:r>
      <w:proofErr w:type="spellEnd"/>
      <w:r w:rsidR="00A33F18" w:rsidRPr="00CE559A">
        <w:rPr>
          <w:b/>
          <w:bCs/>
        </w:rPr>
        <w:t>(</w:t>
      </w:r>
      <w:proofErr w:type="gramEnd"/>
      <w:r w:rsidR="00A33F18" w:rsidRPr="00CE559A">
        <w:rPr>
          <w:b/>
          <w:bCs/>
        </w:rPr>
        <w:t>)</w:t>
      </w:r>
    </w:p>
    <w:p w14:paraId="211C5D5D" w14:textId="77777777" w:rsidR="00065B32" w:rsidRPr="00CE559A" w:rsidRDefault="00065B32" w:rsidP="00065B32">
      <w:pPr>
        <w:pStyle w:val="Listaszerbekezds"/>
        <w:numPr>
          <w:ilvl w:val="0"/>
          <w:numId w:val="28"/>
        </w:numPr>
      </w:pPr>
      <w:r w:rsidRPr="00CE559A">
        <w:t>válasz tartalma</w:t>
      </w:r>
    </w:p>
    <w:p w14:paraId="44EF19F6" w14:textId="7CB4246E" w:rsidR="003A2531" w:rsidRPr="00CE559A" w:rsidRDefault="00065B32" w:rsidP="003A2531">
      <w:pPr>
        <w:pStyle w:val="Kd"/>
      </w:pPr>
      <w:r w:rsidRPr="00CE559A">
        <w:lastRenderedPageBreak/>
        <w:tab/>
        <w:t xml:space="preserve">  </w:t>
      </w:r>
      <w:r w:rsidR="003A2531" w:rsidRPr="00CE559A">
        <w:t>{</w:t>
      </w:r>
    </w:p>
    <w:p w14:paraId="25E69257" w14:textId="05FD68C4" w:rsidR="00577772" w:rsidRPr="00CE559A" w:rsidRDefault="00577772" w:rsidP="003A2531">
      <w:pPr>
        <w:pStyle w:val="Kd"/>
      </w:pPr>
      <w:r w:rsidRPr="00CE559A">
        <w:tab/>
      </w:r>
      <w:r w:rsidRPr="00CE559A">
        <w:tab/>
        <w:t>"</w:t>
      </w:r>
      <w:proofErr w:type="spellStart"/>
      <w:r w:rsidRPr="00CE559A">
        <w:t>result</w:t>
      </w:r>
      <w:proofErr w:type="spellEnd"/>
      <w:r w:rsidRPr="00CE559A">
        <w:t>": "ok",</w:t>
      </w:r>
    </w:p>
    <w:p w14:paraId="0B1905AD" w14:textId="77777777" w:rsidR="00E67662" w:rsidRPr="00CE559A" w:rsidRDefault="00577772" w:rsidP="0079232B">
      <w:pPr>
        <w:pStyle w:val="Kd"/>
      </w:pPr>
      <w:r w:rsidRPr="00CE559A">
        <w:tab/>
      </w:r>
      <w:r w:rsidRPr="00CE559A">
        <w:tab/>
        <w:t>"</w:t>
      </w:r>
      <w:proofErr w:type="spellStart"/>
      <w:r w:rsidRPr="00CE559A">
        <w:t>users</w:t>
      </w:r>
      <w:proofErr w:type="spellEnd"/>
      <w:r w:rsidRPr="00CE559A">
        <w:t xml:space="preserve">": </w:t>
      </w:r>
      <w:r w:rsidR="003A2531" w:rsidRPr="00CE559A">
        <w:t>[</w:t>
      </w:r>
    </w:p>
    <w:p w14:paraId="26B62C4A" w14:textId="5CFE56E7" w:rsidR="0079232B" w:rsidRPr="00CE559A" w:rsidRDefault="00E67662" w:rsidP="0079232B">
      <w:pPr>
        <w:pStyle w:val="Kd"/>
      </w:pPr>
      <w:r w:rsidRPr="00CE559A">
        <w:tab/>
      </w:r>
      <w:r w:rsidRPr="00CE559A">
        <w:tab/>
        <w:t xml:space="preserve">  </w:t>
      </w:r>
      <w:r w:rsidR="0079232B" w:rsidRPr="00CE559A">
        <w:t>{</w:t>
      </w:r>
    </w:p>
    <w:p w14:paraId="2A837329" w14:textId="340BC2E7" w:rsidR="003A2531" w:rsidRPr="00CE559A" w:rsidRDefault="003A2531" w:rsidP="003A2531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userId</w:t>
      </w:r>
      <w:proofErr w:type="spellEnd"/>
      <w:r w:rsidRPr="00CE559A">
        <w:t xml:space="preserve">": </w:t>
      </w:r>
      <w:proofErr w:type="spellStart"/>
      <w:proofErr w:type="gramStart"/>
      <w:r w:rsidRPr="00CE559A">
        <w:t>string</w:t>
      </w:r>
      <w:proofErr w:type="spellEnd"/>
      <w:r w:rsidRPr="00CE559A">
        <w:t>(</w:t>
      </w:r>
      <w:proofErr w:type="gramEnd"/>
      <w:r w:rsidRPr="00CE559A">
        <w:t>),</w:t>
      </w:r>
      <w:r w:rsidRPr="00CE559A">
        <w:tab/>
      </w:r>
      <w:r w:rsidRPr="00CE559A">
        <w:tab/>
      </w:r>
      <w:r w:rsidRPr="00CE559A">
        <w:tab/>
        <w:t>// A felhasználó azonosítója</w:t>
      </w:r>
    </w:p>
    <w:p w14:paraId="0FE5A78A" w14:textId="6B2F05EB" w:rsidR="003A2531" w:rsidRPr="00CE559A" w:rsidRDefault="003A2531" w:rsidP="003A2531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eventCount</w:t>
      </w:r>
      <w:proofErr w:type="spellEnd"/>
      <w:r w:rsidRPr="00CE559A">
        <w:t xml:space="preserve">": </w:t>
      </w:r>
      <w:proofErr w:type="gramStart"/>
      <w:r w:rsidRPr="00CE559A">
        <w:t>integer(</w:t>
      </w:r>
      <w:proofErr w:type="gramEnd"/>
      <w:r w:rsidRPr="00CE559A">
        <w:t>),</w:t>
      </w:r>
      <w:r w:rsidRPr="00CE559A">
        <w:tab/>
      </w:r>
      <w:r w:rsidRPr="00CE559A">
        <w:tab/>
        <w:t>// Események száma</w:t>
      </w:r>
    </w:p>
    <w:p w14:paraId="78592315" w14:textId="4FE4E937" w:rsidR="003A2531" w:rsidRPr="00CE559A" w:rsidRDefault="003A2531" w:rsidP="003A2531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createdAt</w:t>
      </w:r>
      <w:proofErr w:type="spellEnd"/>
      <w:r w:rsidRPr="00CE559A">
        <w:t xml:space="preserve">": </w:t>
      </w:r>
      <w:proofErr w:type="spellStart"/>
      <w:proofErr w:type="gramStart"/>
      <w:r w:rsidRPr="00CE559A">
        <w:t>date</w:t>
      </w:r>
      <w:proofErr w:type="spellEnd"/>
      <w:r w:rsidRPr="00CE559A">
        <w:t>(</w:t>
      </w:r>
      <w:proofErr w:type="gramEnd"/>
      <w:r w:rsidRPr="00CE559A">
        <w:t>),</w:t>
      </w:r>
      <w:r w:rsidRPr="00CE559A">
        <w:tab/>
      </w:r>
      <w:r w:rsidRPr="00CE559A">
        <w:tab/>
      </w:r>
      <w:r w:rsidRPr="00CE559A">
        <w:tab/>
        <w:t>// Regisztráció dátuma</w:t>
      </w:r>
    </w:p>
    <w:p w14:paraId="0EA3E78D" w14:textId="505FE955" w:rsidR="003A2531" w:rsidRPr="00CE559A" w:rsidRDefault="003A2531" w:rsidP="003A2531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verifications</w:t>
      </w:r>
      <w:proofErr w:type="spellEnd"/>
      <w:r w:rsidRPr="00CE559A">
        <w:t xml:space="preserve">": </w:t>
      </w:r>
      <w:proofErr w:type="gramStart"/>
      <w:r w:rsidRPr="00CE559A">
        <w:t>integer(</w:t>
      </w:r>
      <w:proofErr w:type="gramEnd"/>
      <w:r w:rsidRPr="00CE559A">
        <w:t>),</w:t>
      </w:r>
      <w:r w:rsidRPr="00CE559A">
        <w:tab/>
        <w:t>// Összes verifikáció</w:t>
      </w:r>
    </w:p>
    <w:p w14:paraId="40F6B6B5" w14:textId="2ED45107" w:rsidR="003A2531" w:rsidRPr="00CE559A" w:rsidRDefault="003A2531" w:rsidP="003A2531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incidents</w:t>
      </w:r>
      <w:proofErr w:type="spellEnd"/>
      <w:r w:rsidRPr="00CE559A">
        <w:t xml:space="preserve">": </w:t>
      </w:r>
      <w:proofErr w:type="gramStart"/>
      <w:r w:rsidRPr="00CE559A">
        <w:t>integer(</w:t>
      </w:r>
      <w:proofErr w:type="gramEnd"/>
      <w:r w:rsidRPr="00CE559A">
        <w:t>)</w:t>
      </w:r>
      <w:r w:rsidRPr="00CE559A">
        <w:tab/>
      </w:r>
      <w:r w:rsidRPr="00CE559A">
        <w:tab/>
        <w:t xml:space="preserve">// </w:t>
      </w:r>
      <w:r w:rsidR="00DC6381" w:rsidRPr="00CE559A">
        <w:t>Sikertelen verifikációk</w:t>
      </w:r>
    </w:p>
    <w:p w14:paraId="66563A95" w14:textId="77777777" w:rsidR="00E67662" w:rsidRPr="00CE559A" w:rsidRDefault="003A2531" w:rsidP="003A2531">
      <w:pPr>
        <w:pStyle w:val="Kd"/>
      </w:pPr>
      <w:r w:rsidRPr="00CE559A">
        <w:tab/>
        <w:t xml:space="preserve">  </w:t>
      </w:r>
      <w:r w:rsidRPr="00CE559A">
        <w:tab/>
      </w:r>
      <w:r w:rsidR="00E67662" w:rsidRPr="00CE559A">
        <w:t xml:space="preserve">  </w:t>
      </w:r>
      <w:r w:rsidR="0079232B" w:rsidRPr="00CE559A">
        <w:t>}</w:t>
      </w:r>
    </w:p>
    <w:p w14:paraId="53CC1738" w14:textId="7CECC80F" w:rsidR="003A2531" w:rsidRPr="00CE559A" w:rsidRDefault="00E67662" w:rsidP="003A2531">
      <w:pPr>
        <w:pStyle w:val="Kd"/>
      </w:pPr>
      <w:r w:rsidRPr="00CE559A">
        <w:tab/>
      </w:r>
      <w:r w:rsidRPr="00CE559A">
        <w:tab/>
      </w:r>
      <w:r w:rsidR="003A2531" w:rsidRPr="00CE559A">
        <w:t>]</w:t>
      </w:r>
    </w:p>
    <w:p w14:paraId="7A07AEF1" w14:textId="549FB8A8" w:rsidR="00065B32" w:rsidRPr="00CE559A" w:rsidRDefault="003A2531" w:rsidP="003A2531">
      <w:pPr>
        <w:pStyle w:val="Kd"/>
      </w:pPr>
      <w:r w:rsidRPr="00CE559A">
        <w:tab/>
        <w:t xml:space="preserve">  }</w:t>
      </w:r>
    </w:p>
    <w:p w14:paraId="0E7BE4B8" w14:textId="26F489A9" w:rsidR="004F2C3D" w:rsidRPr="00CE559A" w:rsidRDefault="00AB23C1" w:rsidP="004F2C3D">
      <w:pPr>
        <w:pStyle w:val="Cmsor4"/>
      </w:pPr>
      <w:r w:rsidRPr="00CE559A">
        <w:t xml:space="preserve">Egy specifikus </w:t>
      </w:r>
      <w:r w:rsidR="00FB4387" w:rsidRPr="00CE559A">
        <w:t>felhasználó</w:t>
      </w:r>
    </w:p>
    <w:p w14:paraId="79446705" w14:textId="77777777" w:rsidR="003B6388" w:rsidRPr="00CE559A" w:rsidRDefault="003B6388" w:rsidP="003B6388">
      <w:pPr>
        <w:pStyle w:val="Listaszerbekezds"/>
        <w:numPr>
          <w:ilvl w:val="0"/>
          <w:numId w:val="28"/>
        </w:numPr>
      </w:pPr>
      <w:r w:rsidRPr="00CE559A">
        <w:t>végpont</w:t>
      </w:r>
    </w:p>
    <w:p w14:paraId="50312E64" w14:textId="5FE62A0C" w:rsidR="003B6388" w:rsidRPr="00CE559A" w:rsidRDefault="003B6388" w:rsidP="003B6388">
      <w:pPr>
        <w:pStyle w:val="Listaszerbekezds"/>
        <w:ind w:left="1080" w:firstLine="0"/>
      </w:pPr>
      <w:r w:rsidRPr="00CE559A">
        <w:rPr>
          <w:b/>
          <w:bCs/>
        </w:rPr>
        <w:t>GET /</w:t>
      </w:r>
      <w:proofErr w:type="spellStart"/>
      <w:r w:rsidRPr="00CE559A">
        <w:rPr>
          <w:b/>
          <w:bCs/>
        </w:rPr>
        <w:t>api</w:t>
      </w:r>
      <w:proofErr w:type="spellEnd"/>
      <w:r w:rsidRPr="00CE559A">
        <w:rPr>
          <w:b/>
          <w:bCs/>
        </w:rPr>
        <w:t>/1/</w:t>
      </w:r>
      <w:proofErr w:type="spellStart"/>
      <w:r w:rsidRPr="00CE559A">
        <w:rPr>
          <w:b/>
          <w:bCs/>
        </w:rPr>
        <w:t>users</w:t>
      </w:r>
      <w:proofErr w:type="spellEnd"/>
      <w:r w:rsidR="00566CC0" w:rsidRPr="00CE559A">
        <w:rPr>
          <w:b/>
          <w:bCs/>
        </w:rPr>
        <w:t>/:</w:t>
      </w:r>
      <w:proofErr w:type="spellStart"/>
      <w:r w:rsidR="00566CC0" w:rsidRPr="00CE559A">
        <w:rPr>
          <w:b/>
          <w:bCs/>
        </w:rPr>
        <w:t>user_id</w:t>
      </w:r>
      <w:r w:rsidRPr="00CE559A">
        <w:rPr>
          <w:b/>
          <w:bCs/>
        </w:rPr>
        <w:t>?threshold</w:t>
      </w:r>
      <w:proofErr w:type="spellEnd"/>
      <w:r w:rsidRPr="00CE559A">
        <w:rPr>
          <w:b/>
          <w:bCs/>
        </w:rPr>
        <w:t>=</w:t>
      </w:r>
      <w:proofErr w:type="spellStart"/>
      <w:proofErr w:type="gramStart"/>
      <w:r w:rsidRPr="00CE559A">
        <w:rPr>
          <w:b/>
          <w:bCs/>
        </w:rPr>
        <w:t>float</w:t>
      </w:r>
      <w:proofErr w:type="spellEnd"/>
      <w:r w:rsidRPr="00CE559A">
        <w:rPr>
          <w:b/>
          <w:bCs/>
        </w:rPr>
        <w:t>(</w:t>
      </w:r>
      <w:proofErr w:type="gramEnd"/>
      <w:r w:rsidRPr="00CE559A">
        <w:rPr>
          <w:b/>
          <w:bCs/>
        </w:rPr>
        <w:t>)</w:t>
      </w:r>
    </w:p>
    <w:p w14:paraId="09CD8AAC" w14:textId="77777777" w:rsidR="003B6388" w:rsidRPr="00CE559A" w:rsidRDefault="003B6388" w:rsidP="003B6388">
      <w:pPr>
        <w:pStyle w:val="Listaszerbekezds"/>
        <w:numPr>
          <w:ilvl w:val="0"/>
          <w:numId w:val="28"/>
        </w:numPr>
      </w:pPr>
      <w:r w:rsidRPr="00CE559A">
        <w:t>válasz tartalma</w:t>
      </w:r>
    </w:p>
    <w:p w14:paraId="164813D3" w14:textId="00E33F89" w:rsidR="003B6388" w:rsidRPr="00CE559A" w:rsidRDefault="003B6388" w:rsidP="002049BB">
      <w:pPr>
        <w:pStyle w:val="Kd"/>
      </w:pPr>
      <w:r w:rsidRPr="00CE559A">
        <w:tab/>
        <w:t xml:space="preserve">  {</w:t>
      </w:r>
    </w:p>
    <w:p w14:paraId="29090B24" w14:textId="112FBAAF" w:rsidR="00AE1CF6" w:rsidRPr="00CE559A" w:rsidRDefault="00AE1CF6" w:rsidP="002049BB">
      <w:pPr>
        <w:pStyle w:val="Kd"/>
      </w:pPr>
      <w:r w:rsidRPr="00CE559A">
        <w:tab/>
      </w:r>
      <w:r w:rsidRPr="00CE559A">
        <w:tab/>
        <w:t>"</w:t>
      </w:r>
      <w:proofErr w:type="spellStart"/>
      <w:r w:rsidRPr="00CE559A">
        <w:t>result</w:t>
      </w:r>
      <w:proofErr w:type="spellEnd"/>
      <w:r w:rsidRPr="00CE559A">
        <w:t>": "ok",</w:t>
      </w:r>
    </w:p>
    <w:p w14:paraId="6F199779" w14:textId="3763135F" w:rsidR="00AE1CF6" w:rsidRPr="00CE559A" w:rsidRDefault="00AE1CF6" w:rsidP="002049BB">
      <w:pPr>
        <w:pStyle w:val="Kd"/>
      </w:pPr>
      <w:r w:rsidRPr="00CE559A">
        <w:tab/>
      </w:r>
      <w:r w:rsidRPr="00CE559A">
        <w:tab/>
        <w:t>"</w:t>
      </w:r>
      <w:proofErr w:type="spellStart"/>
      <w:r w:rsidRPr="00CE559A">
        <w:t>user</w:t>
      </w:r>
      <w:proofErr w:type="spellEnd"/>
      <w:r w:rsidRPr="00CE559A">
        <w:t>": {</w:t>
      </w:r>
    </w:p>
    <w:p w14:paraId="662D4C62" w14:textId="45BC9909" w:rsidR="003B6388" w:rsidRPr="00CE559A" w:rsidRDefault="00AE1CF6" w:rsidP="003B6388">
      <w:pPr>
        <w:pStyle w:val="Kd"/>
      </w:pPr>
      <w:r w:rsidRPr="00CE559A">
        <w:tab/>
      </w:r>
      <w:r w:rsidR="003B6388" w:rsidRPr="00CE559A">
        <w:tab/>
      </w:r>
      <w:r w:rsidR="003B6388" w:rsidRPr="00CE559A">
        <w:tab/>
        <w:t>"</w:t>
      </w:r>
      <w:proofErr w:type="spellStart"/>
      <w:r w:rsidR="003B6388" w:rsidRPr="00CE559A">
        <w:t>userId</w:t>
      </w:r>
      <w:proofErr w:type="spellEnd"/>
      <w:r w:rsidR="003B6388" w:rsidRPr="00CE559A">
        <w:t xml:space="preserve">": </w:t>
      </w:r>
      <w:proofErr w:type="spellStart"/>
      <w:proofErr w:type="gramStart"/>
      <w:r w:rsidR="003B6388" w:rsidRPr="00CE559A">
        <w:t>string</w:t>
      </w:r>
      <w:proofErr w:type="spellEnd"/>
      <w:r w:rsidR="003B6388" w:rsidRPr="00CE559A">
        <w:t>(</w:t>
      </w:r>
      <w:proofErr w:type="gramEnd"/>
      <w:r w:rsidR="003B6388" w:rsidRPr="00CE559A">
        <w:t>),</w:t>
      </w:r>
      <w:r w:rsidR="003B6388" w:rsidRPr="00CE559A">
        <w:tab/>
      </w:r>
      <w:r w:rsidR="003B6388" w:rsidRPr="00CE559A">
        <w:tab/>
      </w:r>
      <w:r w:rsidR="003B6388" w:rsidRPr="00CE559A">
        <w:tab/>
        <w:t>// A felhasználó azonosítója</w:t>
      </w:r>
    </w:p>
    <w:p w14:paraId="72D8376C" w14:textId="6F47BB71" w:rsidR="003B6388" w:rsidRPr="00CE559A" w:rsidRDefault="003B6388" w:rsidP="003B6388">
      <w:pPr>
        <w:pStyle w:val="Kd"/>
      </w:pPr>
      <w:r w:rsidRPr="00CE559A">
        <w:tab/>
      </w:r>
      <w:r w:rsidR="00AE1CF6" w:rsidRPr="00CE559A">
        <w:tab/>
      </w:r>
      <w:r w:rsidRPr="00CE559A">
        <w:tab/>
        <w:t>"</w:t>
      </w:r>
      <w:proofErr w:type="spellStart"/>
      <w:r w:rsidRPr="00CE559A">
        <w:t>eventCount</w:t>
      </w:r>
      <w:proofErr w:type="spellEnd"/>
      <w:r w:rsidRPr="00CE559A">
        <w:t xml:space="preserve">": </w:t>
      </w:r>
      <w:proofErr w:type="gramStart"/>
      <w:r w:rsidRPr="00CE559A">
        <w:t>integer(</w:t>
      </w:r>
      <w:proofErr w:type="gramEnd"/>
      <w:r w:rsidRPr="00CE559A">
        <w:t>),</w:t>
      </w:r>
      <w:r w:rsidRPr="00CE559A">
        <w:tab/>
      </w:r>
      <w:r w:rsidRPr="00CE559A">
        <w:tab/>
        <w:t>// Események száma</w:t>
      </w:r>
    </w:p>
    <w:p w14:paraId="6BD312AF" w14:textId="2DEEE1B4" w:rsidR="003B6388" w:rsidRPr="00CE559A" w:rsidRDefault="003B6388" w:rsidP="003B6388">
      <w:pPr>
        <w:pStyle w:val="Kd"/>
      </w:pPr>
      <w:r w:rsidRPr="00CE559A">
        <w:tab/>
      </w:r>
      <w:r w:rsidRPr="00CE559A">
        <w:tab/>
      </w:r>
      <w:r w:rsidR="00AE1CF6" w:rsidRPr="00CE559A">
        <w:tab/>
      </w:r>
      <w:r w:rsidRPr="00CE559A">
        <w:t>"</w:t>
      </w:r>
      <w:proofErr w:type="spellStart"/>
      <w:r w:rsidRPr="00CE559A">
        <w:t>createdAt</w:t>
      </w:r>
      <w:proofErr w:type="spellEnd"/>
      <w:r w:rsidRPr="00CE559A">
        <w:t xml:space="preserve">": </w:t>
      </w:r>
      <w:proofErr w:type="spellStart"/>
      <w:proofErr w:type="gramStart"/>
      <w:r w:rsidRPr="00CE559A">
        <w:t>date</w:t>
      </w:r>
      <w:proofErr w:type="spellEnd"/>
      <w:r w:rsidRPr="00CE559A">
        <w:t>(</w:t>
      </w:r>
      <w:proofErr w:type="gramEnd"/>
      <w:r w:rsidRPr="00CE559A">
        <w:t>),</w:t>
      </w:r>
      <w:r w:rsidRPr="00CE559A">
        <w:tab/>
      </w:r>
      <w:r w:rsidRPr="00CE559A">
        <w:tab/>
      </w:r>
      <w:r w:rsidRPr="00CE559A">
        <w:tab/>
        <w:t>// Regisztráció dátuma</w:t>
      </w:r>
    </w:p>
    <w:p w14:paraId="1B80A582" w14:textId="40556F69" w:rsidR="003B6388" w:rsidRPr="00CE559A" w:rsidRDefault="003B6388" w:rsidP="003B6388">
      <w:pPr>
        <w:pStyle w:val="Kd"/>
      </w:pPr>
      <w:r w:rsidRPr="00CE559A">
        <w:tab/>
      </w:r>
      <w:r w:rsidR="00AE1CF6" w:rsidRPr="00CE559A">
        <w:tab/>
      </w:r>
      <w:r w:rsidRPr="00CE559A">
        <w:tab/>
        <w:t>"</w:t>
      </w:r>
      <w:proofErr w:type="spellStart"/>
      <w:r w:rsidRPr="00CE559A">
        <w:t>verifications</w:t>
      </w:r>
      <w:proofErr w:type="spellEnd"/>
      <w:r w:rsidRPr="00CE559A">
        <w:t xml:space="preserve">": </w:t>
      </w:r>
      <w:proofErr w:type="gramStart"/>
      <w:r w:rsidRPr="00CE559A">
        <w:t>integer(</w:t>
      </w:r>
      <w:proofErr w:type="gramEnd"/>
      <w:r w:rsidRPr="00CE559A">
        <w:t>),</w:t>
      </w:r>
      <w:r w:rsidRPr="00CE559A">
        <w:tab/>
        <w:t>// Összes verifikáció</w:t>
      </w:r>
    </w:p>
    <w:p w14:paraId="6BD4F329" w14:textId="1B0A2E17" w:rsidR="003B6388" w:rsidRPr="00CE559A" w:rsidRDefault="003B6388" w:rsidP="002049BB">
      <w:pPr>
        <w:pStyle w:val="Kd"/>
      </w:pPr>
      <w:r w:rsidRPr="00CE559A">
        <w:tab/>
      </w:r>
      <w:r w:rsidRPr="00CE559A">
        <w:tab/>
      </w:r>
      <w:r w:rsidR="00AE1CF6" w:rsidRPr="00CE559A">
        <w:tab/>
      </w:r>
      <w:r w:rsidRPr="00CE559A">
        <w:t>"</w:t>
      </w:r>
      <w:proofErr w:type="spellStart"/>
      <w:r w:rsidRPr="00CE559A">
        <w:t>incidents</w:t>
      </w:r>
      <w:proofErr w:type="spellEnd"/>
      <w:r w:rsidRPr="00CE559A">
        <w:t xml:space="preserve">": </w:t>
      </w:r>
      <w:proofErr w:type="gramStart"/>
      <w:r w:rsidRPr="00CE559A">
        <w:t>integer(</w:t>
      </w:r>
      <w:proofErr w:type="gramEnd"/>
      <w:r w:rsidRPr="00CE559A">
        <w:t>)</w:t>
      </w:r>
      <w:r w:rsidRPr="00CE559A">
        <w:tab/>
      </w:r>
      <w:r w:rsidRPr="00CE559A">
        <w:tab/>
        <w:t>// Sikertelen verifikációk</w:t>
      </w:r>
    </w:p>
    <w:p w14:paraId="7096EBF0" w14:textId="1A6BC4D2" w:rsidR="00AE1CF6" w:rsidRPr="00CE559A" w:rsidRDefault="00AE1CF6" w:rsidP="002049BB">
      <w:pPr>
        <w:pStyle w:val="Kd"/>
      </w:pPr>
      <w:r w:rsidRPr="00CE559A">
        <w:tab/>
      </w:r>
      <w:r w:rsidRPr="00CE559A">
        <w:tab/>
        <w:t>}</w:t>
      </w:r>
    </w:p>
    <w:p w14:paraId="63815E75" w14:textId="77777777" w:rsidR="003B6388" w:rsidRPr="00CE559A" w:rsidRDefault="003B6388" w:rsidP="003B6388">
      <w:pPr>
        <w:pStyle w:val="Kd"/>
      </w:pPr>
      <w:r w:rsidRPr="00CE559A">
        <w:tab/>
        <w:t xml:space="preserve">  }</w:t>
      </w:r>
    </w:p>
    <w:p w14:paraId="7949C06D" w14:textId="64298E07" w:rsidR="00100279" w:rsidRPr="00CE559A" w:rsidRDefault="00E93EA1" w:rsidP="00C86F75">
      <w:pPr>
        <w:pStyle w:val="Cmsor4"/>
      </w:pPr>
      <w:r w:rsidRPr="00CE559A">
        <w:t>V</w:t>
      </w:r>
      <w:r w:rsidR="00C86F75" w:rsidRPr="00CE559A">
        <w:t>erifik</w:t>
      </w:r>
      <w:r w:rsidRPr="00CE559A">
        <w:t>ációk</w:t>
      </w:r>
    </w:p>
    <w:p w14:paraId="41FD92F0" w14:textId="77777777" w:rsidR="00330C84" w:rsidRPr="00CE559A" w:rsidRDefault="00330C84" w:rsidP="00330C84">
      <w:pPr>
        <w:pStyle w:val="Listaszerbekezds"/>
        <w:numPr>
          <w:ilvl w:val="0"/>
          <w:numId w:val="28"/>
        </w:numPr>
      </w:pPr>
      <w:r w:rsidRPr="00CE559A">
        <w:t>végpont</w:t>
      </w:r>
    </w:p>
    <w:p w14:paraId="37FADCAD" w14:textId="1EBB6E6D" w:rsidR="00330C84" w:rsidRPr="00CE559A" w:rsidRDefault="00330C84" w:rsidP="00330C84">
      <w:pPr>
        <w:pStyle w:val="Listaszerbekezds"/>
        <w:ind w:left="1080" w:firstLine="0"/>
      </w:pPr>
      <w:r w:rsidRPr="00CE559A">
        <w:rPr>
          <w:b/>
          <w:bCs/>
        </w:rPr>
        <w:t>GET /</w:t>
      </w:r>
      <w:proofErr w:type="spellStart"/>
      <w:r w:rsidRPr="00CE559A">
        <w:rPr>
          <w:b/>
          <w:bCs/>
        </w:rPr>
        <w:t>api</w:t>
      </w:r>
      <w:proofErr w:type="spellEnd"/>
      <w:r w:rsidRPr="00CE559A">
        <w:rPr>
          <w:b/>
          <w:bCs/>
        </w:rPr>
        <w:t>/1/</w:t>
      </w:r>
      <w:proofErr w:type="spellStart"/>
      <w:r w:rsidR="00C43845" w:rsidRPr="00CE559A">
        <w:rPr>
          <w:b/>
          <w:bCs/>
        </w:rPr>
        <w:t>verifications</w:t>
      </w:r>
      <w:r w:rsidRPr="00CE559A">
        <w:rPr>
          <w:b/>
          <w:bCs/>
        </w:rPr>
        <w:t>?threshold</w:t>
      </w:r>
      <w:proofErr w:type="spellEnd"/>
      <w:r w:rsidRPr="00CE559A">
        <w:rPr>
          <w:b/>
          <w:bCs/>
        </w:rPr>
        <w:t>=</w:t>
      </w:r>
      <w:proofErr w:type="spellStart"/>
      <w:proofErr w:type="gramStart"/>
      <w:r w:rsidRPr="00CE559A">
        <w:rPr>
          <w:b/>
          <w:bCs/>
        </w:rPr>
        <w:t>float</w:t>
      </w:r>
      <w:proofErr w:type="spellEnd"/>
      <w:r w:rsidRPr="00CE559A">
        <w:rPr>
          <w:b/>
          <w:bCs/>
        </w:rPr>
        <w:t>(</w:t>
      </w:r>
      <w:proofErr w:type="gramEnd"/>
      <w:r w:rsidRPr="00CE559A">
        <w:rPr>
          <w:b/>
          <w:bCs/>
        </w:rPr>
        <w:t>)</w:t>
      </w:r>
    </w:p>
    <w:p w14:paraId="2DF0AA5F" w14:textId="77777777" w:rsidR="00330C84" w:rsidRPr="00CE559A" w:rsidRDefault="00330C84" w:rsidP="00330C84">
      <w:pPr>
        <w:pStyle w:val="Listaszerbekezds"/>
        <w:numPr>
          <w:ilvl w:val="0"/>
          <w:numId w:val="28"/>
        </w:numPr>
      </w:pPr>
      <w:r w:rsidRPr="00CE559A">
        <w:t>válasz tartalma</w:t>
      </w:r>
    </w:p>
    <w:p w14:paraId="04C4C9F8" w14:textId="77777777" w:rsidR="00330C84" w:rsidRPr="00CE559A" w:rsidRDefault="00330C84" w:rsidP="00330C84">
      <w:pPr>
        <w:pStyle w:val="Kd"/>
      </w:pPr>
      <w:r w:rsidRPr="00CE559A">
        <w:tab/>
        <w:t xml:space="preserve">  {</w:t>
      </w:r>
    </w:p>
    <w:p w14:paraId="08E375CC" w14:textId="72CD833A" w:rsidR="006275E9" w:rsidRPr="00CE559A" w:rsidRDefault="00330C84" w:rsidP="00330C84">
      <w:pPr>
        <w:pStyle w:val="Kd"/>
      </w:pPr>
      <w:r w:rsidRPr="00CE559A">
        <w:tab/>
      </w:r>
      <w:r w:rsidRPr="00CE559A">
        <w:tab/>
        <w:t>"</w:t>
      </w:r>
      <w:proofErr w:type="spellStart"/>
      <w:r w:rsidR="00577772" w:rsidRPr="00CE559A">
        <w:t>result</w:t>
      </w:r>
      <w:proofErr w:type="spellEnd"/>
      <w:r w:rsidRPr="00CE559A">
        <w:t xml:space="preserve">": </w:t>
      </w:r>
      <w:r w:rsidR="00577772" w:rsidRPr="00CE559A">
        <w:t>"ok"</w:t>
      </w:r>
      <w:r w:rsidRPr="00CE559A">
        <w:t>,</w:t>
      </w:r>
    </w:p>
    <w:p w14:paraId="2D2EC724" w14:textId="77777777" w:rsidR="006C1ADA" w:rsidRPr="00CE559A" w:rsidRDefault="000F1941" w:rsidP="006F2B73">
      <w:pPr>
        <w:pStyle w:val="Kd"/>
      </w:pPr>
      <w:r w:rsidRPr="00CE559A">
        <w:tab/>
      </w:r>
      <w:r w:rsidRPr="00CE559A">
        <w:tab/>
        <w:t>"</w:t>
      </w:r>
      <w:proofErr w:type="spellStart"/>
      <w:r w:rsidRPr="00CE559A">
        <w:t>verifications</w:t>
      </w:r>
      <w:proofErr w:type="spellEnd"/>
      <w:r w:rsidRPr="00CE559A">
        <w:t>": [</w:t>
      </w:r>
    </w:p>
    <w:p w14:paraId="04722F3B" w14:textId="3D4507E2" w:rsidR="000F1941" w:rsidRPr="00CE559A" w:rsidRDefault="006C1ADA" w:rsidP="006F2B73">
      <w:pPr>
        <w:pStyle w:val="Kd"/>
      </w:pPr>
      <w:r w:rsidRPr="00CE559A">
        <w:tab/>
      </w:r>
      <w:r w:rsidRPr="00CE559A">
        <w:tab/>
        <w:t xml:space="preserve">  </w:t>
      </w:r>
      <w:r w:rsidR="006F2B73" w:rsidRPr="00CE559A">
        <w:t>{</w:t>
      </w:r>
    </w:p>
    <w:p w14:paraId="2B8AABCD" w14:textId="734E546A" w:rsidR="000F1941" w:rsidRPr="00CE559A" w:rsidRDefault="000F1941" w:rsidP="000F1941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verificationId</w:t>
      </w:r>
      <w:proofErr w:type="spellEnd"/>
      <w:r w:rsidRPr="00CE559A">
        <w:t xml:space="preserve">": </w:t>
      </w:r>
      <w:proofErr w:type="spellStart"/>
      <w:proofErr w:type="gramStart"/>
      <w:r w:rsidRPr="00CE559A">
        <w:t>string</w:t>
      </w:r>
      <w:proofErr w:type="spellEnd"/>
      <w:r w:rsidRPr="00CE559A">
        <w:t>(</w:t>
      </w:r>
      <w:proofErr w:type="gramEnd"/>
      <w:r w:rsidRPr="00CE559A">
        <w:t>),</w:t>
      </w:r>
      <w:r w:rsidR="00F20FA1" w:rsidRPr="00CE559A">
        <w:tab/>
        <w:t>//</w:t>
      </w:r>
      <w:r w:rsidR="00F824FC" w:rsidRPr="00CE559A">
        <w:t xml:space="preserve"> A verifikáció azonosítója</w:t>
      </w:r>
    </w:p>
    <w:p w14:paraId="0F73857F" w14:textId="105D97EC" w:rsidR="00F824FC" w:rsidRPr="00CE559A" w:rsidRDefault="000F1941" w:rsidP="00F824FC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userId</w:t>
      </w:r>
      <w:proofErr w:type="spellEnd"/>
      <w:r w:rsidRPr="00CE559A">
        <w:t xml:space="preserve">": </w:t>
      </w:r>
      <w:proofErr w:type="spellStart"/>
      <w:proofErr w:type="gramStart"/>
      <w:r w:rsidRPr="00CE559A">
        <w:t>string</w:t>
      </w:r>
      <w:proofErr w:type="spellEnd"/>
      <w:r w:rsidRPr="00CE559A">
        <w:t>(</w:t>
      </w:r>
      <w:proofErr w:type="gramEnd"/>
      <w:r w:rsidRPr="00CE559A">
        <w:t>),</w:t>
      </w:r>
      <w:r w:rsidR="00F824FC" w:rsidRPr="00CE559A">
        <w:tab/>
      </w:r>
      <w:r w:rsidR="00F824FC" w:rsidRPr="00CE559A">
        <w:tab/>
      </w:r>
      <w:r w:rsidR="00F824FC" w:rsidRPr="00CE559A">
        <w:tab/>
        <w:t>// A felhasználó azonosítója</w:t>
      </w:r>
    </w:p>
    <w:p w14:paraId="14537B4F" w14:textId="22E0FFBD" w:rsidR="000F1941" w:rsidRPr="00CE559A" w:rsidRDefault="000F1941" w:rsidP="000F1941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result</w:t>
      </w:r>
      <w:proofErr w:type="spellEnd"/>
      <w:r w:rsidRPr="00CE559A">
        <w:t xml:space="preserve">": </w:t>
      </w:r>
      <w:proofErr w:type="spellStart"/>
      <w:proofErr w:type="gramStart"/>
      <w:r w:rsidRPr="00CE559A">
        <w:t>float</w:t>
      </w:r>
      <w:proofErr w:type="spellEnd"/>
      <w:r w:rsidRPr="00CE559A">
        <w:t>(</w:t>
      </w:r>
      <w:proofErr w:type="gramEnd"/>
      <w:r w:rsidRPr="00CE559A">
        <w:t>),</w:t>
      </w:r>
      <w:r w:rsidR="00F824FC" w:rsidRPr="00CE559A">
        <w:tab/>
      </w:r>
      <w:r w:rsidR="00F824FC" w:rsidRPr="00CE559A">
        <w:tab/>
      </w:r>
      <w:r w:rsidR="00F824FC" w:rsidRPr="00CE559A">
        <w:tab/>
        <w:t>// A verifikáció eredménye</w:t>
      </w:r>
    </w:p>
    <w:p w14:paraId="7628D12F" w14:textId="0DCF0113" w:rsidR="000F1941" w:rsidRPr="00CE559A" w:rsidRDefault="000F1941" w:rsidP="006F2B73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date</w:t>
      </w:r>
      <w:proofErr w:type="spellEnd"/>
      <w:r w:rsidRPr="00CE559A">
        <w:t xml:space="preserve">": </w:t>
      </w:r>
      <w:proofErr w:type="spellStart"/>
      <w:proofErr w:type="gramStart"/>
      <w:r w:rsidRPr="00CE559A">
        <w:t>date</w:t>
      </w:r>
      <w:proofErr w:type="spellEnd"/>
      <w:r w:rsidRPr="00CE559A">
        <w:t>(</w:t>
      </w:r>
      <w:proofErr w:type="gramEnd"/>
      <w:r w:rsidRPr="00CE559A">
        <w:t>)</w:t>
      </w:r>
      <w:r w:rsidR="00F824FC" w:rsidRPr="00CE559A">
        <w:tab/>
      </w:r>
      <w:r w:rsidR="00F824FC" w:rsidRPr="00CE559A">
        <w:tab/>
      </w:r>
      <w:r w:rsidR="00F824FC" w:rsidRPr="00CE559A">
        <w:tab/>
      </w:r>
      <w:r w:rsidR="00F824FC" w:rsidRPr="00CE559A">
        <w:tab/>
        <w:t>// A verifikáció dátuma</w:t>
      </w:r>
    </w:p>
    <w:p w14:paraId="3A110D72" w14:textId="77777777" w:rsidR="006C1ADA" w:rsidRPr="00CE559A" w:rsidRDefault="000F1941" w:rsidP="000F1941">
      <w:pPr>
        <w:pStyle w:val="Kd"/>
      </w:pPr>
      <w:r w:rsidRPr="00CE559A">
        <w:tab/>
      </w:r>
      <w:r w:rsidRPr="00CE559A">
        <w:tab/>
      </w:r>
      <w:r w:rsidR="006C1ADA" w:rsidRPr="00CE559A">
        <w:t xml:space="preserve">  </w:t>
      </w:r>
      <w:r w:rsidR="006F2B73" w:rsidRPr="00CE559A">
        <w:t>}</w:t>
      </w:r>
    </w:p>
    <w:p w14:paraId="4B34F5F7" w14:textId="48DF669A" w:rsidR="000F1941" w:rsidRPr="00CE559A" w:rsidRDefault="006C1ADA" w:rsidP="000F1941">
      <w:pPr>
        <w:pStyle w:val="Kd"/>
      </w:pPr>
      <w:r w:rsidRPr="00CE559A">
        <w:tab/>
      </w:r>
      <w:r w:rsidRPr="00CE559A">
        <w:tab/>
      </w:r>
      <w:r w:rsidR="000F1941" w:rsidRPr="00CE559A">
        <w:t>]</w:t>
      </w:r>
    </w:p>
    <w:p w14:paraId="62072B61" w14:textId="4BB42455" w:rsidR="00330C84" w:rsidRPr="00CE559A" w:rsidRDefault="000F1941" w:rsidP="000F1941">
      <w:pPr>
        <w:pStyle w:val="Kd"/>
      </w:pPr>
      <w:r w:rsidRPr="00CE559A">
        <w:tab/>
        <w:t xml:space="preserve">  </w:t>
      </w:r>
      <w:r w:rsidR="00330C84" w:rsidRPr="00CE559A">
        <w:t>}</w:t>
      </w:r>
    </w:p>
    <w:p w14:paraId="293A7FE8" w14:textId="78239585" w:rsidR="00330C84" w:rsidRPr="00CE559A" w:rsidRDefault="005032C4" w:rsidP="00187731">
      <w:pPr>
        <w:pStyle w:val="Cmsor4"/>
      </w:pPr>
      <w:r w:rsidRPr="00CE559A">
        <w:t>Egy specifikus felhasználó verifikációi</w:t>
      </w:r>
    </w:p>
    <w:p w14:paraId="57044625" w14:textId="77777777" w:rsidR="00BA7A16" w:rsidRPr="00CE559A" w:rsidRDefault="00BA7A16" w:rsidP="00BA7A16">
      <w:pPr>
        <w:pStyle w:val="Listaszerbekezds"/>
        <w:numPr>
          <w:ilvl w:val="0"/>
          <w:numId w:val="28"/>
        </w:numPr>
      </w:pPr>
      <w:r w:rsidRPr="00CE559A">
        <w:t>végpont</w:t>
      </w:r>
    </w:p>
    <w:p w14:paraId="5A03EF27" w14:textId="00B185D3" w:rsidR="00BA7A16" w:rsidRPr="00CE559A" w:rsidRDefault="00BA7A16" w:rsidP="00BA7A16">
      <w:pPr>
        <w:pStyle w:val="Listaszerbekezds"/>
        <w:ind w:left="1080" w:firstLine="0"/>
      </w:pPr>
      <w:r w:rsidRPr="00CE559A">
        <w:rPr>
          <w:b/>
          <w:bCs/>
        </w:rPr>
        <w:t>GET /</w:t>
      </w:r>
      <w:proofErr w:type="spellStart"/>
      <w:r w:rsidRPr="00CE559A">
        <w:rPr>
          <w:b/>
          <w:bCs/>
        </w:rPr>
        <w:t>api</w:t>
      </w:r>
      <w:proofErr w:type="spellEnd"/>
      <w:r w:rsidRPr="00CE559A">
        <w:rPr>
          <w:b/>
          <w:bCs/>
        </w:rPr>
        <w:t>/1/</w:t>
      </w:r>
      <w:proofErr w:type="spellStart"/>
      <w:r w:rsidRPr="00CE559A">
        <w:rPr>
          <w:b/>
          <w:bCs/>
        </w:rPr>
        <w:t>verifications</w:t>
      </w:r>
      <w:proofErr w:type="spellEnd"/>
      <w:r w:rsidRPr="00CE559A">
        <w:rPr>
          <w:b/>
          <w:bCs/>
        </w:rPr>
        <w:t>/:</w:t>
      </w:r>
      <w:proofErr w:type="spellStart"/>
      <w:r w:rsidRPr="00CE559A">
        <w:rPr>
          <w:b/>
          <w:bCs/>
        </w:rPr>
        <w:t>user_id?threshold</w:t>
      </w:r>
      <w:proofErr w:type="spellEnd"/>
      <w:r w:rsidRPr="00CE559A">
        <w:rPr>
          <w:b/>
          <w:bCs/>
        </w:rPr>
        <w:t>=</w:t>
      </w:r>
      <w:proofErr w:type="spellStart"/>
      <w:proofErr w:type="gramStart"/>
      <w:r w:rsidRPr="00CE559A">
        <w:rPr>
          <w:b/>
          <w:bCs/>
        </w:rPr>
        <w:t>float</w:t>
      </w:r>
      <w:proofErr w:type="spellEnd"/>
      <w:r w:rsidRPr="00CE559A">
        <w:rPr>
          <w:b/>
          <w:bCs/>
        </w:rPr>
        <w:t>(</w:t>
      </w:r>
      <w:proofErr w:type="gramEnd"/>
      <w:r w:rsidRPr="00CE559A">
        <w:rPr>
          <w:b/>
          <w:bCs/>
        </w:rPr>
        <w:t>)</w:t>
      </w:r>
    </w:p>
    <w:p w14:paraId="63FA92B8" w14:textId="77777777" w:rsidR="00BA7A16" w:rsidRPr="00CE559A" w:rsidRDefault="00BA7A16" w:rsidP="00BA7A16">
      <w:pPr>
        <w:pStyle w:val="Listaszerbekezds"/>
        <w:numPr>
          <w:ilvl w:val="0"/>
          <w:numId w:val="28"/>
        </w:numPr>
      </w:pPr>
      <w:r w:rsidRPr="00CE559A">
        <w:lastRenderedPageBreak/>
        <w:t>válasz tartalma</w:t>
      </w:r>
    </w:p>
    <w:p w14:paraId="1EDB77BC" w14:textId="77777777" w:rsidR="00BA7A16" w:rsidRPr="00CE559A" w:rsidRDefault="00BA7A16" w:rsidP="00BA7A16">
      <w:pPr>
        <w:pStyle w:val="Kd"/>
      </w:pPr>
      <w:r w:rsidRPr="00CE559A">
        <w:tab/>
        <w:t xml:space="preserve">  {</w:t>
      </w:r>
    </w:p>
    <w:p w14:paraId="648D276F" w14:textId="77777777" w:rsidR="00BA7A16" w:rsidRPr="00CE559A" w:rsidRDefault="00BA7A16" w:rsidP="00BA7A16">
      <w:pPr>
        <w:pStyle w:val="Kd"/>
      </w:pPr>
      <w:r w:rsidRPr="00CE559A">
        <w:tab/>
      </w:r>
      <w:r w:rsidRPr="00CE559A">
        <w:tab/>
        <w:t>"</w:t>
      </w:r>
      <w:proofErr w:type="spellStart"/>
      <w:r w:rsidRPr="00CE559A">
        <w:t>result</w:t>
      </w:r>
      <w:proofErr w:type="spellEnd"/>
      <w:r w:rsidRPr="00CE559A">
        <w:t>": "ok",</w:t>
      </w:r>
    </w:p>
    <w:p w14:paraId="13C4D662" w14:textId="77777777" w:rsidR="0020610A" w:rsidRPr="00CE559A" w:rsidRDefault="00BA7A16" w:rsidP="00BA7A16">
      <w:pPr>
        <w:pStyle w:val="Kd"/>
      </w:pPr>
      <w:r w:rsidRPr="00CE559A">
        <w:tab/>
      </w:r>
      <w:r w:rsidRPr="00CE559A">
        <w:tab/>
        <w:t>"</w:t>
      </w:r>
      <w:proofErr w:type="spellStart"/>
      <w:r w:rsidRPr="00CE559A">
        <w:t>verifications</w:t>
      </w:r>
      <w:proofErr w:type="spellEnd"/>
      <w:r w:rsidRPr="00CE559A">
        <w:t>": [</w:t>
      </w:r>
    </w:p>
    <w:p w14:paraId="162EB9C0" w14:textId="4BE80136" w:rsidR="00BA7A16" w:rsidRPr="00CE559A" w:rsidRDefault="0020610A" w:rsidP="00BA7A16">
      <w:pPr>
        <w:pStyle w:val="Kd"/>
      </w:pPr>
      <w:r w:rsidRPr="00CE559A">
        <w:tab/>
      </w:r>
      <w:r w:rsidRPr="00CE559A">
        <w:tab/>
        <w:t xml:space="preserve">  </w:t>
      </w:r>
      <w:r w:rsidR="00BA7A16" w:rsidRPr="00CE559A">
        <w:t>{</w:t>
      </w:r>
    </w:p>
    <w:p w14:paraId="1998A7DC" w14:textId="77777777" w:rsidR="00BA7A16" w:rsidRPr="00CE559A" w:rsidRDefault="00BA7A16" w:rsidP="00BA7A16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verificationId</w:t>
      </w:r>
      <w:proofErr w:type="spellEnd"/>
      <w:r w:rsidRPr="00CE559A">
        <w:t xml:space="preserve">": </w:t>
      </w:r>
      <w:proofErr w:type="spellStart"/>
      <w:proofErr w:type="gramStart"/>
      <w:r w:rsidRPr="00CE559A">
        <w:t>string</w:t>
      </w:r>
      <w:proofErr w:type="spellEnd"/>
      <w:r w:rsidRPr="00CE559A">
        <w:t>(</w:t>
      </w:r>
      <w:proofErr w:type="gramEnd"/>
      <w:r w:rsidRPr="00CE559A">
        <w:t>),</w:t>
      </w:r>
      <w:r w:rsidRPr="00CE559A">
        <w:tab/>
        <w:t>// A verifikáció azonosítója</w:t>
      </w:r>
    </w:p>
    <w:p w14:paraId="106C63BD" w14:textId="77777777" w:rsidR="00BA7A16" w:rsidRPr="00CE559A" w:rsidRDefault="00BA7A16" w:rsidP="00BA7A16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userId</w:t>
      </w:r>
      <w:proofErr w:type="spellEnd"/>
      <w:r w:rsidRPr="00CE559A">
        <w:t xml:space="preserve">": </w:t>
      </w:r>
      <w:proofErr w:type="spellStart"/>
      <w:proofErr w:type="gramStart"/>
      <w:r w:rsidRPr="00CE559A">
        <w:t>string</w:t>
      </w:r>
      <w:proofErr w:type="spellEnd"/>
      <w:r w:rsidRPr="00CE559A">
        <w:t>(</w:t>
      </w:r>
      <w:proofErr w:type="gramEnd"/>
      <w:r w:rsidRPr="00CE559A">
        <w:t>),</w:t>
      </w:r>
      <w:r w:rsidRPr="00CE559A">
        <w:tab/>
      </w:r>
      <w:r w:rsidRPr="00CE559A">
        <w:tab/>
      </w:r>
      <w:r w:rsidRPr="00CE559A">
        <w:tab/>
        <w:t>// A felhasználó azonosítója</w:t>
      </w:r>
    </w:p>
    <w:p w14:paraId="293B01B5" w14:textId="77777777" w:rsidR="00BA7A16" w:rsidRPr="00CE559A" w:rsidRDefault="00BA7A16" w:rsidP="00BA7A16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result</w:t>
      </w:r>
      <w:proofErr w:type="spellEnd"/>
      <w:r w:rsidRPr="00CE559A">
        <w:t xml:space="preserve">": </w:t>
      </w:r>
      <w:proofErr w:type="spellStart"/>
      <w:proofErr w:type="gramStart"/>
      <w:r w:rsidRPr="00CE559A">
        <w:t>float</w:t>
      </w:r>
      <w:proofErr w:type="spellEnd"/>
      <w:r w:rsidRPr="00CE559A">
        <w:t>(</w:t>
      </w:r>
      <w:proofErr w:type="gramEnd"/>
      <w:r w:rsidRPr="00CE559A">
        <w:t>),</w:t>
      </w:r>
      <w:r w:rsidRPr="00CE559A">
        <w:tab/>
      </w:r>
      <w:r w:rsidRPr="00CE559A">
        <w:tab/>
      </w:r>
      <w:r w:rsidRPr="00CE559A">
        <w:tab/>
        <w:t>// A verifikáció eredménye</w:t>
      </w:r>
    </w:p>
    <w:p w14:paraId="57BD517F" w14:textId="77777777" w:rsidR="00BA7A16" w:rsidRPr="00CE559A" w:rsidRDefault="00BA7A16" w:rsidP="00BA7A16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date</w:t>
      </w:r>
      <w:proofErr w:type="spellEnd"/>
      <w:r w:rsidRPr="00CE559A">
        <w:t xml:space="preserve">": </w:t>
      </w:r>
      <w:proofErr w:type="spellStart"/>
      <w:proofErr w:type="gramStart"/>
      <w:r w:rsidRPr="00CE559A">
        <w:t>date</w:t>
      </w:r>
      <w:proofErr w:type="spellEnd"/>
      <w:r w:rsidRPr="00CE559A">
        <w:t>(</w:t>
      </w:r>
      <w:proofErr w:type="gramEnd"/>
      <w:r w:rsidRPr="00CE559A">
        <w:t>)</w:t>
      </w:r>
      <w:r w:rsidRPr="00CE559A">
        <w:tab/>
      </w:r>
      <w:r w:rsidRPr="00CE559A">
        <w:tab/>
      </w:r>
      <w:r w:rsidRPr="00CE559A">
        <w:tab/>
      </w:r>
      <w:r w:rsidRPr="00CE559A">
        <w:tab/>
        <w:t>// A verifikáció dátuma</w:t>
      </w:r>
    </w:p>
    <w:p w14:paraId="1A9D0824" w14:textId="77777777" w:rsidR="0020610A" w:rsidRPr="00CE559A" w:rsidRDefault="00BA7A16" w:rsidP="00BA7A16">
      <w:pPr>
        <w:pStyle w:val="Kd"/>
      </w:pPr>
      <w:r w:rsidRPr="00CE559A">
        <w:tab/>
      </w:r>
      <w:r w:rsidRPr="00CE559A">
        <w:tab/>
      </w:r>
      <w:r w:rsidR="0020610A" w:rsidRPr="00CE559A">
        <w:t xml:space="preserve">  </w:t>
      </w:r>
      <w:r w:rsidRPr="00CE559A">
        <w:t>}</w:t>
      </w:r>
    </w:p>
    <w:p w14:paraId="14EC5FB0" w14:textId="7088AA70" w:rsidR="00BA7A16" w:rsidRPr="00CE559A" w:rsidRDefault="0020610A" w:rsidP="00BA7A16">
      <w:pPr>
        <w:pStyle w:val="Kd"/>
      </w:pPr>
      <w:r w:rsidRPr="00CE559A">
        <w:tab/>
      </w:r>
      <w:r w:rsidRPr="00CE559A">
        <w:tab/>
      </w:r>
      <w:r w:rsidR="00BA7A16" w:rsidRPr="00CE559A">
        <w:t>]</w:t>
      </w:r>
    </w:p>
    <w:p w14:paraId="4B1FA1A7" w14:textId="77777777" w:rsidR="00BA7A16" w:rsidRPr="00CE559A" w:rsidRDefault="00BA7A16" w:rsidP="00BA7A16">
      <w:pPr>
        <w:pStyle w:val="Kd"/>
      </w:pPr>
      <w:r w:rsidRPr="00CE559A">
        <w:tab/>
        <w:t xml:space="preserve">  }</w:t>
      </w:r>
    </w:p>
    <w:p w14:paraId="082BFBBE" w14:textId="4A5CD0FA" w:rsidR="00BA7A16" w:rsidRPr="00CE559A" w:rsidRDefault="00446F25" w:rsidP="00446F25">
      <w:pPr>
        <w:pStyle w:val="Cmsor4"/>
      </w:pPr>
      <w:r w:rsidRPr="00CE559A">
        <w:t>Események</w:t>
      </w:r>
    </w:p>
    <w:p w14:paraId="0C1B8C50" w14:textId="77777777" w:rsidR="00EB2C75" w:rsidRPr="00CE559A" w:rsidRDefault="00EB2C75" w:rsidP="00EB2C75">
      <w:pPr>
        <w:pStyle w:val="Listaszerbekezds"/>
        <w:numPr>
          <w:ilvl w:val="0"/>
          <w:numId w:val="28"/>
        </w:numPr>
      </w:pPr>
      <w:r w:rsidRPr="00CE559A">
        <w:t>végpont</w:t>
      </w:r>
    </w:p>
    <w:p w14:paraId="17E28CB1" w14:textId="086DBD0A" w:rsidR="00EB2C75" w:rsidRPr="00CE559A" w:rsidRDefault="00EB2C75" w:rsidP="00EB2C75">
      <w:pPr>
        <w:pStyle w:val="Listaszerbekezds"/>
        <w:ind w:left="1080" w:firstLine="0"/>
      </w:pPr>
      <w:r w:rsidRPr="00CE559A">
        <w:rPr>
          <w:b/>
          <w:bCs/>
        </w:rPr>
        <w:t>GET /</w:t>
      </w:r>
      <w:proofErr w:type="spellStart"/>
      <w:r w:rsidRPr="00CE559A">
        <w:rPr>
          <w:b/>
          <w:bCs/>
        </w:rPr>
        <w:t>api</w:t>
      </w:r>
      <w:proofErr w:type="spellEnd"/>
      <w:r w:rsidRPr="00CE559A">
        <w:rPr>
          <w:b/>
          <w:bCs/>
        </w:rPr>
        <w:t>/1/</w:t>
      </w:r>
      <w:proofErr w:type="spellStart"/>
      <w:r w:rsidR="00A56CF4" w:rsidRPr="00CE559A">
        <w:rPr>
          <w:b/>
          <w:bCs/>
        </w:rPr>
        <w:t>events</w:t>
      </w:r>
      <w:proofErr w:type="spellEnd"/>
    </w:p>
    <w:p w14:paraId="693C1B8B" w14:textId="77777777" w:rsidR="00EB2C75" w:rsidRPr="00CE559A" w:rsidRDefault="00EB2C75" w:rsidP="00EB2C75">
      <w:pPr>
        <w:pStyle w:val="Listaszerbekezds"/>
        <w:numPr>
          <w:ilvl w:val="0"/>
          <w:numId w:val="28"/>
        </w:numPr>
      </w:pPr>
      <w:r w:rsidRPr="00CE559A">
        <w:t>válasz tartalma</w:t>
      </w:r>
    </w:p>
    <w:p w14:paraId="41F99B02" w14:textId="77777777" w:rsidR="00EB2C75" w:rsidRPr="00CE559A" w:rsidRDefault="00EB2C75" w:rsidP="00EB2C75">
      <w:pPr>
        <w:pStyle w:val="Kd"/>
      </w:pPr>
      <w:r w:rsidRPr="00CE559A">
        <w:tab/>
        <w:t xml:space="preserve">  {</w:t>
      </w:r>
    </w:p>
    <w:p w14:paraId="1FBC6AB4" w14:textId="77777777" w:rsidR="00EB2C75" w:rsidRPr="00CE559A" w:rsidRDefault="00EB2C75" w:rsidP="00EB2C75">
      <w:pPr>
        <w:pStyle w:val="Kd"/>
      </w:pPr>
      <w:r w:rsidRPr="00CE559A">
        <w:tab/>
      </w:r>
      <w:r w:rsidRPr="00CE559A">
        <w:tab/>
        <w:t>"</w:t>
      </w:r>
      <w:proofErr w:type="spellStart"/>
      <w:r w:rsidRPr="00CE559A">
        <w:t>result</w:t>
      </w:r>
      <w:proofErr w:type="spellEnd"/>
      <w:r w:rsidRPr="00CE559A">
        <w:t>": "ok",</w:t>
      </w:r>
    </w:p>
    <w:p w14:paraId="3DAC6F8A" w14:textId="77777777" w:rsidR="00975FF5" w:rsidRPr="00CE559A" w:rsidRDefault="00EB2C75" w:rsidP="00EB2C75">
      <w:pPr>
        <w:pStyle w:val="Kd"/>
      </w:pPr>
      <w:r w:rsidRPr="00CE559A">
        <w:tab/>
      </w:r>
      <w:r w:rsidRPr="00CE559A">
        <w:tab/>
        <w:t>"</w:t>
      </w:r>
      <w:proofErr w:type="spellStart"/>
      <w:r w:rsidR="00975FF5" w:rsidRPr="00CE559A">
        <w:t>events</w:t>
      </w:r>
      <w:proofErr w:type="spellEnd"/>
      <w:r w:rsidRPr="00CE559A">
        <w:t>": [</w:t>
      </w:r>
    </w:p>
    <w:p w14:paraId="1A56401A" w14:textId="5A46248D" w:rsidR="00EB2C75" w:rsidRPr="00CE559A" w:rsidRDefault="00975FF5" w:rsidP="00EB2C75">
      <w:pPr>
        <w:pStyle w:val="Kd"/>
      </w:pPr>
      <w:r w:rsidRPr="00CE559A">
        <w:tab/>
      </w:r>
      <w:r w:rsidRPr="00CE559A">
        <w:tab/>
        <w:t xml:space="preserve">  </w:t>
      </w:r>
      <w:r w:rsidR="00EB2C75" w:rsidRPr="00CE559A">
        <w:t>{</w:t>
      </w:r>
    </w:p>
    <w:p w14:paraId="5CD042AE" w14:textId="6F0B5120" w:rsidR="00EB2C75" w:rsidRPr="00CE559A" w:rsidRDefault="00EB2C75" w:rsidP="00EB2C75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date</w:t>
      </w:r>
      <w:proofErr w:type="spellEnd"/>
      <w:r w:rsidRPr="00CE559A">
        <w:t xml:space="preserve">": </w:t>
      </w:r>
      <w:proofErr w:type="spellStart"/>
      <w:proofErr w:type="gramStart"/>
      <w:r w:rsidRPr="00CE559A">
        <w:t>date</w:t>
      </w:r>
      <w:proofErr w:type="spellEnd"/>
      <w:r w:rsidRPr="00CE559A">
        <w:t>(</w:t>
      </w:r>
      <w:proofErr w:type="gramEnd"/>
      <w:r w:rsidRPr="00CE559A">
        <w:t>)</w:t>
      </w:r>
      <w:r w:rsidRPr="00CE559A">
        <w:tab/>
      </w:r>
      <w:r w:rsidRPr="00CE559A">
        <w:tab/>
      </w:r>
      <w:r w:rsidRPr="00CE559A">
        <w:tab/>
      </w:r>
      <w:r w:rsidRPr="00CE559A">
        <w:tab/>
        <w:t xml:space="preserve">// </w:t>
      </w:r>
      <w:r w:rsidR="001C62D3" w:rsidRPr="00CE559A">
        <w:t>Dátum</w:t>
      </w:r>
    </w:p>
    <w:p w14:paraId="714643C4" w14:textId="203ED16C" w:rsidR="00975FF5" w:rsidRPr="00CE559A" w:rsidRDefault="00975FF5" w:rsidP="00EB2C75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eventCount</w:t>
      </w:r>
      <w:proofErr w:type="spellEnd"/>
      <w:r w:rsidRPr="00CE559A">
        <w:t xml:space="preserve">": </w:t>
      </w:r>
      <w:proofErr w:type="gramStart"/>
      <w:r w:rsidRPr="00CE559A">
        <w:t>integer(</w:t>
      </w:r>
      <w:proofErr w:type="gramEnd"/>
      <w:r w:rsidRPr="00CE559A">
        <w:t>)</w:t>
      </w:r>
      <w:r w:rsidRPr="00CE559A">
        <w:tab/>
      </w:r>
      <w:r w:rsidRPr="00CE559A">
        <w:tab/>
        <w:t>//</w:t>
      </w:r>
      <w:r w:rsidR="001C62D3" w:rsidRPr="00CE559A">
        <w:t xml:space="preserve"> Események száma</w:t>
      </w:r>
    </w:p>
    <w:p w14:paraId="7AD4D6BB" w14:textId="77777777" w:rsidR="00975FF5" w:rsidRPr="00CE559A" w:rsidRDefault="00EB2C75" w:rsidP="00EB2C75">
      <w:pPr>
        <w:pStyle w:val="Kd"/>
      </w:pPr>
      <w:r w:rsidRPr="00CE559A">
        <w:tab/>
      </w:r>
      <w:r w:rsidRPr="00CE559A">
        <w:tab/>
      </w:r>
      <w:r w:rsidR="00975FF5" w:rsidRPr="00CE559A">
        <w:t xml:space="preserve">  </w:t>
      </w:r>
      <w:r w:rsidRPr="00CE559A">
        <w:t>}</w:t>
      </w:r>
    </w:p>
    <w:p w14:paraId="3C9AE6E7" w14:textId="4A0EC5E2" w:rsidR="00EB2C75" w:rsidRPr="00CE559A" w:rsidRDefault="00975FF5" w:rsidP="00EB2C75">
      <w:pPr>
        <w:pStyle w:val="Kd"/>
      </w:pPr>
      <w:r w:rsidRPr="00CE559A">
        <w:tab/>
      </w:r>
      <w:r w:rsidRPr="00CE559A">
        <w:tab/>
      </w:r>
      <w:r w:rsidR="00EB2C75" w:rsidRPr="00CE559A">
        <w:t>]</w:t>
      </w:r>
    </w:p>
    <w:p w14:paraId="1D98EFA8" w14:textId="77777777" w:rsidR="00EB2C75" w:rsidRPr="00CE559A" w:rsidRDefault="00EB2C75" w:rsidP="00EB2C75">
      <w:pPr>
        <w:pStyle w:val="Kd"/>
      </w:pPr>
      <w:r w:rsidRPr="00CE559A">
        <w:tab/>
        <w:t xml:space="preserve">  }</w:t>
      </w:r>
    </w:p>
    <w:p w14:paraId="65C9DC76" w14:textId="0A6D4573" w:rsidR="00EB2C75" w:rsidRPr="00CE559A" w:rsidRDefault="0051081F" w:rsidP="0051081F">
      <w:pPr>
        <w:pStyle w:val="Cmsor4"/>
      </w:pPr>
      <w:r w:rsidRPr="00CE559A">
        <w:t>Egy specifikus felhasználó eseményei</w:t>
      </w:r>
    </w:p>
    <w:p w14:paraId="127AC34E" w14:textId="77777777" w:rsidR="0051081F" w:rsidRPr="00CE559A" w:rsidRDefault="0051081F" w:rsidP="0051081F">
      <w:pPr>
        <w:pStyle w:val="Listaszerbekezds"/>
        <w:numPr>
          <w:ilvl w:val="0"/>
          <w:numId w:val="28"/>
        </w:numPr>
      </w:pPr>
      <w:r w:rsidRPr="00CE559A">
        <w:t>végpont</w:t>
      </w:r>
    </w:p>
    <w:p w14:paraId="0AA3496D" w14:textId="4A6E42F3" w:rsidR="0051081F" w:rsidRPr="00CE559A" w:rsidRDefault="0051081F" w:rsidP="0051081F">
      <w:pPr>
        <w:pStyle w:val="Listaszerbekezds"/>
        <w:ind w:left="1080" w:firstLine="0"/>
      </w:pPr>
      <w:r w:rsidRPr="00CE559A">
        <w:rPr>
          <w:b/>
          <w:bCs/>
        </w:rPr>
        <w:t>GET /</w:t>
      </w:r>
      <w:proofErr w:type="spellStart"/>
      <w:r w:rsidRPr="00CE559A">
        <w:rPr>
          <w:b/>
          <w:bCs/>
        </w:rPr>
        <w:t>api</w:t>
      </w:r>
      <w:proofErr w:type="spellEnd"/>
      <w:r w:rsidRPr="00CE559A">
        <w:rPr>
          <w:b/>
          <w:bCs/>
        </w:rPr>
        <w:t>/1/</w:t>
      </w:r>
      <w:proofErr w:type="spellStart"/>
      <w:r w:rsidRPr="00CE559A">
        <w:rPr>
          <w:b/>
          <w:bCs/>
        </w:rPr>
        <w:t>events</w:t>
      </w:r>
      <w:proofErr w:type="spellEnd"/>
      <w:r w:rsidR="00FF7911" w:rsidRPr="00CE559A">
        <w:rPr>
          <w:b/>
          <w:bCs/>
        </w:rPr>
        <w:t>/:</w:t>
      </w:r>
      <w:proofErr w:type="spellStart"/>
      <w:r w:rsidR="00FF7911" w:rsidRPr="00CE559A">
        <w:rPr>
          <w:b/>
          <w:bCs/>
        </w:rPr>
        <w:t>user_id</w:t>
      </w:r>
      <w:proofErr w:type="spellEnd"/>
    </w:p>
    <w:p w14:paraId="35449604" w14:textId="77777777" w:rsidR="0051081F" w:rsidRPr="00CE559A" w:rsidRDefault="0051081F" w:rsidP="0051081F">
      <w:pPr>
        <w:pStyle w:val="Listaszerbekezds"/>
        <w:numPr>
          <w:ilvl w:val="0"/>
          <w:numId w:val="28"/>
        </w:numPr>
      </w:pPr>
      <w:r w:rsidRPr="00CE559A">
        <w:t>válasz tartalma</w:t>
      </w:r>
    </w:p>
    <w:p w14:paraId="233BF2DE" w14:textId="77777777" w:rsidR="0051081F" w:rsidRPr="00CE559A" w:rsidRDefault="0051081F" w:rsidP="0051081F">
      <w:pPr>
        <w:pStyle w:val="Kd"/>
      </w:pPr>
      <w:r w:rsidRPr="00CE559A">
        <w:tab/>
        <w:t xml:space="preserve">  {</w:t>
      </w:r>
    </w:p>
    <w:p w14:paraId="4DE0F934" w14:textId="77777777" w:rsidR="0051081F" w:rsidRPr="00CE559A" w:rsidRDefault="0051081F" w:rsidP="0051081F">
      <w:pPr>
        <w:pStyle w:val="Kd"/>
      </w:pPr>
      <w:r w:rsidRPr="00CE559A">
        <w:tab/>
      </w:r>
      <w:r w:rsidRPr="00CE559A">
        <w:tab/>
        <w:t>"</w:t>
      </w:r>
      <w:proofErr w:type="spellStart"/>
      <w:r w:rsidRPr="00CE559A">
        <w:t>result</w:t>
      </w:r>
      <w:proofErr w:type="spellEnd"/>
      <w:r w:rsidRPr="00CE559A">
        <w:t>": "ok",</w:t>
      </w:r>
    </w:p>
    <w:p w14:paraId="4AC50F77" w14:textId="77777777" w:rsidR="0051081F" w:rsidRPr="00CE559A" w:rsidRDefault="0051081F" w:rsidP="0051081F">
      <w:pPr>
        <w:pStyle w:val="Kd"/>
      </w:pPr>
      <w:r w:rsidRPr="00CE559A">
        <w:tab/>
      </w:r>
      <w:r w:rsidRPr="00CE559A">
        <w:tab/>
        <w:t>"</w:t>
      </w:r>
      <w:proofErr w:type="spellStart"/>
      <w:r w:rsidRPr="00CE559A">
        <w:t>events</w:t>
      </w:r>
      <w:proofErr w:type="spellEnd"/>
      <w:r w:rsidRPr="00CE559A">
        <w:t>": [</w:t>
      </w:r>
    </w:p>
    <w:p w14:paraId="04EF1E54" w14:textId="77777777" w:rsidR="0051081F" w:rsidRPr="00CE559A" w:rsidRDefault="0051081F" w:rsidP="0051081F">
      <w:pPr>
        <w:pStyle w:val="Kd"/>
      </w:pPr>
      <w:r w:rsidRPr="00CE559A">
        <w:tab/>
      </w:r>
      <w:r w:rsidRPr="00CE559A">
        <w:tab/>
        <w:t xml:space="preserve">  {</w:t>
      </w:r>
    </w:p>
    <w:p w14:paraId="646B24AD" w14:textId="77777777" w:rsidR="0051081F" w:rsidRPr="00CE559A" w:rsidRDefault="0051081F" w:rsidP="0051081F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date</w:t>
      </w:r>
      <w:proofErr w:type="spellEnd"/>
      <w:r w:rsidRPr="00CE559A">
        <w:t xml:space="preserve">": </w:t>
      </w:r>
      <w:proofErr w:type="spellStart"/>
      <w:proofErr w:type="gramStart"/>
      <w:r w:rsidRPr="00CE559A">
        <w:t>date</w:t>
      </w:r>
      <w:proofErr w:type="spellEnd"/>
      <w:r w:rsidRPr="00CE559A">
        <w:t>(</w:t>
      </w:r>
      <w:proofErr w:type="gramEnd"/>
      <w:r w:rsidRPr="00CE559A">
        <w:t>)</w:t>
      </w:r>
      <w:r w:rsidRPr="00CE559A">
        <w:tab/>
      </w:r>
      <w:r w:rsidRPr="00CE559A">
        <w:tab/>
      </w:r>
      <w:r w:rsidRPr="00CE559A">
        <w:tab/>
      </w:r>
      <w:r w:rsidRPr="00CE559A">
        <w:tab/>
        <w:t>// Dátum</w:t>
      </w:r>
    </w:p>
    <w:p w14:paraId="7D6AE878" w14:textId="77777777" w:rsidR="0051081F" w:rsidRPr="00CE559A" w:rsidRDefault="0051081F" w:rsidP="0051081F">
      <w:pPr>
        <w:pStyle w:val="Kd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eventCount</w:t>
      </w:r>
      <w:proofErr w:type="spellEnd"/>
      <w:r w:rsidRPr="00CE559A">
        <w:t xml:space="preserve">": </w:t>
      </w:r>
      <w:proofErr w:type="gramStart"/>
      <w:r w:rsidRPr="00CE559A">
        <w:t>integer(</w:t>
      </w:r>
      <w:proofErr w:type="gramEnd"/>
      <w:r w:rsidRPr="00CE559A">
        <w:t>)</w:t>
      </w:r>
      <w:r w:rsidRPr="00CE559A">
        <w:tab/>
      </w:r>
      <w:r w:rsidRPr="00CE559A">
        <w:tab/>
        <w:t>// Események száma</w:t>
      </w:r>
    </w:p>
    <w:p w14:paraId="09654BD1" w14:textId="77777777" w:rsidR="0051081F" w:rsidRPr="00CE559A" w:rsidRDefault="0051081F" w:rsidP="0051081F">
      <w:pPr>
        <w:pStyle w:val="Kd"/>
      </w:pPr>
      <w:r w:rsidRPr="00CE559A">
        <w:tab/>
      </w:r>
      <w:r w:rsidRPr="00CE559A">
        <w:tab/>
        <w:t xml:space="preserve">  }</w:t>
      </w:r>
    </w:p>
    <w:p w14:paraId="0E1A4D19" w14:textId="77777777" w:rsidR="0051081F" w:rsidRPr="00CE559A" w:rsidRDefault="0051081F" w:rsidP="0051081F">
      <w:pPr>
        <w:pStyle w:val="Kd"/>
      </w:pPr>
      <w:r w:rsidRPr="00CE559A">
        <w:tab/>
      </w:r>
      <w:r w:rsidRPr="00CE559A">
        <w:tab/>
        <w:t>]</w:t>
      </w:r>
    </w:p>
    <w:p w14:paraId="1D0E08A6" w14:textId="2C4C0403" w:rsidR="0051081F" w:rsidRPr="00CE559A" w:rsidRDefault="0051081F" w:rsidP="00015C9A">
      <w:pPr>
        <w:pStyle w:val="Kd"/>
      </w:pPr>
      <w:r w:rsidRPr="00CE559A">
        <w:tab/>
        <w:t xml:space="preserve">  }</w:t>
      </w:r>
    </w:p>
    <w:p w14:paraId="284C71E7" w14:textId="32027F6E" w:rsidR="00AF76DB" w:rsidRPr="00CE559A" w:rsidRDefault="00AF76DB" w:rsidP="007501A4">
      <w:pPr>
        <w:pStyle w:val="Cmsor2"/>
      </w:pPr>
      <w:bookmarkStart w:id="67" w:name="_Toc120051579"/>
      <w:r w:rsidRPr="00CE559A">
        <w:t>Adatbázis</w:t>
      </w:r>
      <w:bookmarkEnd w:id="67"/>
    </w:p>
    <w:p w14:paraId="07DA847B" w14:textId="7DCB1B10" w:rsidR="00FE7E7F" w:rsidRPr="00CE559A" w:rsidRDefault="004D27BC" w:rsidP="00FE7E7F">
      <w:r w:rsidRPr="00CE559A">
        <w:t xml:space="preserve">Az alkalmazás szerver mellé egy relációs adatbázist, a </w:t>
      </w:r>
      <w:proofErr w:type="spellStart"/>
      <w:r w:rsidRPr="00CE559A">
        <w:t>PostgreSQL</w:t>
      </w:r>
      <w:proofErr w:type="spellEnd"/>
      <w:sdt>
        <w:sdtPr>
          <w:id w:val="-1741854350"/>
          <w:citation/>
        </w:sdtPr>
        <w:sdtContent>
          <w:r w:rsidRPr="00CE559A">
            <w:fldChar w:fldCharType="begin"/>
          </w:r>
          <w:r w:rsidRPr="00CE559A">
            <w:instrText xml:space="preserve"> CITATION pos22 \l 2057 </w:instrText>
          </w:r>
          <w:r w:rsidRPr="00CE559A">
            <w:fldChar w:fldCharType="separate"/>
          </w:r>
          <w:r w:rsidR="00D37393" w:rsidRPr="00CE559A">
            <w:rPr>
              <w:noProof/>
            </w:rPr>
            <w:t xml:space="preserve"> [10]</w:t>
          </w:r>
          <w:r w:rsidRPr="00CE559A">
            <w:fldChar w:fldCharType="end"/>
          </w:r>
        </w:sdtContent>
      </w:sdt>
      <w:r w:rsidRPr="00CE559A">
        <w:t xml:space="preserve"> nevű adatbázist választottam.</w:t>
      </w:r>
      <w:r w:rsidR="0048206C" w:rsidRPr="00CE559A">
        <w:t xml:space="preserve"> Az adatbázist az alkalmazás szervertől elválasztva egy külön Docker konténerbe telepítettem, a szerverrel TCP protokollon keresztül kommunikál.</w:t>
      </w:r>
      <w:r w:rsidR="00C658CB" w:rsidRPr="00CE559A">
        <w:t xml:space="preserve"> </w:t>
      </w:r>
      <w:r w:rsidR="00C658CB" w:rsidRPr="00CE559A">
        <w:lastRenderedPageBreak/>
        <w:t xml:space="preserve">Az </w:t>
      </w:r>
      <w:proofErr w:type="spellStart"/>
      <w:r w:rsidR="00C658CB" w:rsidRPr="00CE559A">
        <w:t>Erlang</w:t>
      </w:r>
      <w:proofErr w:type="spellEnd"/>
      <w:r w:rsidR="00C658CB" w:rsidRPr="00CE559A">
        <w:t xml:space="preserve"> kódból történő kommunikációt az </w:t>
      </w:r>
      <w:proofErr w:type="spellStart"/>
      <w:r w:rsidR="00C658CB" w:rsidRPr="00CE559A">
        <w:rPr>
          <w:i/>
          <w:iCs/>
        </w:rPr>
        <w:t>epgsql</w:t>
      </w:r>
      <w:proofErr w:type="spellEnd"/>
      <w:r w:rsidR="00C658CB" w:rsidRPr="00CE559A">
        <w:rPr>
          <w:i/>
          <w:iCs/>
        </w:rPr>
        <w:t xml:space="preserve"> </w:t>
      </w:r>
      <w:r w:rsidR="00C658CB" w:rsidRPr="00CE559A">
        <w:t xml:space="preserve">nevű külső </w:t>
      </w:r>
      <w:r w:rsidR="00BD601D" w:rsidRPr="00CE559A">
        <w:t>adatbázis kliens modul</w:t>
      </w:r>
      <w:r w:rsidR="00691B67" w:rsidRPr="00CE559A">
        <w:t xml:space="preserve"> segítségével hajtottam végre.</w:t>
      </w:r>
      <w:r w:rsidR="00E41683" w:rsidRPr="00CE559A">
        <w:t xml:space="preserve"> Az adatbázis réteg </w:t>
      </w:r>
      <w:r w:rsidR="00C21E00" w:rsidRPr="00CE559A">
        <w:t>lazán van csatolva, az adatbázis cseréje</w:t>
      </w:r>
      <w:r w:rsidR="007B7A56" w:rsidRPr="00CE559A">
        <w:t xml:space="preserve"> viszonylag kevés munkával járna.</w:t>
      </w:r>
    </w:p>
    <w:p w14:paraId="2C0CE31D" w14:textId="44391EC7" w:rsidR="00AF76DB" w:rsidRPr="00CE559A" w:rsidRDefault="00AF76DB" w:rsidP="00AF76DB">
      <w:pPr>
        <w:pStyle w:val="Cmsor3"/>
      </w:pPr>
      <w:bookmarkStart w:id="68" w:name="_Toc120051580"/>
      <w:r w:rsidRPr="00CE559A">
        <w:t>Séma</w:t>
      </w:r>
      <w:bookmarkEnd w:id="68"/>
    </w:p>
    <w:p w14:paraId="5E5E91E8" w14:textId="4AF78023" w:rsidR="008A152E" w:rsidRPr="00CE559A" w:rsidRDefault="00000000" w:rsidP="008A152E">
      <w:r>
        <w:rPr>
          <w:noProof/>
        </w:rPr>
        <w:pict w14:anchorId="51EF30A4">
          <v:shape id="_x0000_s1047" type="#_x0000_t202" style="position:absolute;left:0;text-align:left;margin-left:-32.05pt;margin-top:401.65pt;width:478.2pt;height:35.25pt;z-index:251669504;mso-position-horizontal-relative:text;mso-position-vertical-relative:text" stroked="f">
            <v:textbox style="mso-next-textbox:#_x0000_s1047;mso-fit-shape-to-text:t" inset="0,0,0,0">
              <w:txbxContent>
                <w:bookmarkStart w:id="69" w:name="_Ref118327833"/>
                <w:p w14:paraId="6029F6E4" w14:textId="6AE91368" w:rsidR="00F6394D" w:rsidRPr="00F6394D" w:rsidRDefault="00F6394D" w:rsidP="00970B78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795B10">
                    <w:rPr>
                      <w:noProof/>
                    </w:rPr>
                    <w:t>14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</w:t>
                  </w:r>
                  <w:bookmarkEnd w:id="69"/>
                  <w:r>
                    <w:t xml:space="preserve"> Az adatbázis séma</w:t>
                  </w:r>
                </w:p>
              </w:txbxContent>
            </v:textbox>
            <w10:wrap type="topAndBottom"/>
          </v:shape>
        </w:pict>
      </w:r>
      <w:r w:rsidR="00015C9A" w:rsidRPr="00CE559A">
        <w:rPr>
          <w:noProof/>
        </w:rPr>
        <w:drawing>
          <wp:anchor distT="0" distB="0" distL="114300" distR="114300" simplePos="0" relativeHeight="251642880" behindDoc="0" locked="0" layoutInCell="1" allowOverlap="1" wp14:anchorId="55611F37" wp14:editId="3E9FACEF">
            <wp:simplePos x="0" y="0"/>
            <wp:positionH relativeFrom="column">
              <wp:posOffset>-386080</wp:posOffset>
            </wp:positionH>
            <wp:positionV relativeFrom="paragraph">
              <wp:posOffset>1178349</wp:posOffset>
            </wp:positionV>
            <wp:extent cx="6073505" cy="3982720"/>
            <wp:effectExtent l="0" t="0" r="0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505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2655" w:rsidRPr="00CE559A">
        <w:t xml:space="preserve">Az adatbázis sémája a </w:t>
      </w:r>
      <w:r w:rsidR="00860707" w:rsidRPr="00CE559A">
        <w:rPr>
          <w:i/>
          <w:iCs/>
        </w:rPr>
        <w:fldChar w:fldCharType="begin"/>
      </w:r>
      <w:r w:rsidR="00860707" w:rsidRPr="00CE559A">
        <w:rPr>
          <w:i/>
          <w:iCs/>
        </w:rPr>
        <w:instrText xml:space="preserve"> REF _Ref118327833 \h  \* MERGEFORMAT </w:instrText>
      </w:r>
      <w:r w:rsidR="00860707" w:rsidRPr="00CE559A">
        <w:rPr>
          <w:i/>
          <w:iCs/>
        </w:rPr>
      </w:r>
      <w:r w:rsidR="00860707" w:rsidRPr="00CE559A">
        <w:rPr>
          <w:i/>
          <w:iCs/>
        </w:rPr>
        <w:fldChar w:fldCharType="separate"/>
      </w:r>
      <w:r w:rsidR="007D6599" w:rsidRPr="007D6599">
        <w:rPr>
          <w:i/>
          <w:iCs/>
          <w:noProof/>
        </w:rPr>
        <w:t>14.</w:t>
      </w:r>
      <w:r w:rsidR="007D6599" w:rsidRPr="007D6599">
        <w:rPr>
          <w:i/>
          <w:iCs/>
        </w:rPr>
        <w:t xml:space="preserve"> ábra</w:t>
      </w:r>
      <w:r w:rsidR="00860707" w:rsidRPr="00CE559A">
        <w:rPr>
          <w:i/>
          <w:iCs/>
        </w:rPr>
        <w:fldChar w:fldCharType="end"/>
      </w:r>
      <w:r w:rsidR="00860707" w:rsidRPr="00CE559A">
        <w:t xml:space="preserve"> </w:t>
      </w:r>
      <w:r w:rsidR="00CD2655" w:rsidRPr="00CE559A">
        <w:t>látható.</w:t>
      </w:r>
      <w:r w:rsidR="00A94442" w:rsidRPr="00CE559A">
        <w:t xml:space="preserve"> </w:t>
      </w:r>
      <w:r w:rsidR="005B5BE4" w:rsidRPr="00CE559A">
        <w:t xml:space="preserve">Az ábrán az egy </w:t>
      </w:r>
      <w:r w:rsidR="002B4C19" w:rsidRPr="00CE559A">
        <w:t>-</w:t>
      </w:r>
      <w:r w:rsidR="005B5BE4" w:rsidRPr="00CE559A">
        <w:t xml:space="preserve"> sok kapcsolat az implementációban külső kulcs kényszer</w:t>
      </w:r>
      <w:r w:rsidR="008A63C4" w:rsidRPr="00CE559A">
        <w:t>t</w:t>
      </w:r>
      <w:r w:rsidR="005B5BE4" w:rsidRPr="00CE559A">
        <w:t xml:space="preserve"> jelent, a sok</w:t>
      </w:r>
      <w:r w:rsidR="002B4C19" w:rsidRPr="00CE559A">
        <w:t xml:space="preserve"> </w:t>
      </w:r>
      <w:r w:rsidR="005B5BE4" w:rsidRPr="00CE559A">
        <w:t xml:space="preserve">- sok kapcsolat pedig </w:t>
      </w:r>
      <w:r w:rsidR="00341D4F" w:rsidRPr="00CE559A">
        <w:t>kapcsolótáblát</w:t>
      </w:r>
      <w:r w:rsidR="005B5BE4" w:rsidRPr="00CE559A">
        <w:t xml:space="preserve">. </w:t>
      </w:r>
      <w:r w:rsidR="00341D4F" w:rsidRPr="00CE559A">
        <w:t>Az áttekinthetőség kedvéért a kapcsolótáblákat nem ábrázoltam a diagrammon.</w:t>
      </w:r>
    </w:p>
    <w:p w14:paraId="59929828" w14:textId="65AC4D59" w:rsidR="00FC1589" w:rsidRPr="00CE559A" w:rsidRDefault="00904FEB" w:rsidP="00904FEB">
      <w:pPr>
        <w:ind w:firstLine="0"/>
      </w:pPr>
      <w:r w:rsidRPr="00CE559A">
        <w:t>Az egyes adatbázis táblák, a táblák oszlopai és azok magyarázata a következő:</w:t>
      </w:r>
      <w:r w:rsidR="00BC4B78" w:rsidRPr="00CE559A">
        <w:t xml:space="preserve"> </w:t>
      </w:r>
    </w:p>
    <w:p w14:paraId="0A96F999" w14:textId="124545B7" w:rsidR="008D1540" w:rsidRPr="00CE559A" w:rsidRDefault="00F22E5F" w:rsidP="00F22E5F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user</w:t>
      </w:r>
      <w:r w:rsidR="006D7B91" w:rsidRPr="00CE559A">
        <w:rPr>
          <w:b/>
          <w:bCs/>
        </w:rPr>
        <w:t>s</w:t>
      </w:r>
      <w:proofErr w:type="spellEnd"/>
      <w:r w:rsidR="00F95FFB" w:rsidRPr="00CE559A">
        <w:rPr>
          <w:b/>
          <w:bCs/>
        </w:rPr>
        <w:t xml:space="preserve">: </w:t>
      </w:r>
      <w:r w:rsidR="00F95FFB" w:rsidRPr="00CE559A">
        <w:t>A felhasználókat tartalmazó tábla.</w:t>
      </w:r>
    </w:p>
    <w:p w14:paraId="07A321CB" w14:textId="360CA831" w:rsidR="00F95FFB" w:rsidRPr="00CE559A" w:rsidRDefault="00F95FFB" w:rsidP="00F95FFB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user_id</w:t>
      </w:r>
      <w:proofErr w:type="spellEnd"/>
      <w:r w:rsidRPr="00CE559A">
        <w:rPr>
          <w:b/>
          <w:bCs/>
        </w:rPr>
        <w:t xml:space="preserve">: </w:t>
      </w:r>
      <w:r w:rsidR="003C25C2" w:rsidRPr="00CE559A">
        <w:t>A felhasználó egyedi azonosítója</w:t>
      </w:r>
      <w:r w:rsidR="001C1280" w:rsidRPr="00CE559A">
        <w:t xml:space="preserve"> (például e-mail cím)</w:t>
      </w:r>
      <w:r w:rsidR="005E2197" w:rsidRPr="00CE559A">
        <w:t>.</w:t>
      </w:r>
    </w:p>
    <w:p w14:paraId="2FA54372" w14:textId="50B6962E" w:rsidR="00F95FFB" w:rsidRPr="00CE559A" w:rsidRDefault="00F95FFB" w:rsidP="00CF047A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event_count</w:t>
      </w:r>
      <w:proofErr w:type="spellEnd"/>
      <w:r w:rsidR="005E2197" w:rsidRPr="00CE559A">
        <w:rPr>
          <w:b/>
          <w:bCs/>
        </w:rPr>
        <w:t xml:space="preserve">: </w:t>
      </w:r>
      <w:r w:rsidR="005E2197" w:rsidRPr="00CE559A">
        <w:t>A felhasználó eseményeinek a száma.</w:t>
      </w:r>
    </w:p>
    <w:p w14:paraId="072A4907" w14:textId="33BDB7D7" w:rsidR="00F95FFB" w:rsidRPr="00CE559A" w:rsidRDefault="00F95FFB" w:rsidP="00F95FFB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sessions</w:t>
      </w:r>
      <w:proofErr w:type="spellEnd"/>
      <w:r w:rsidR="00A44632" w:rsidRPr="00CE559A">
        <w:rPr>
          <w:b/>
          <w:bCs/>
        </w:rPr>
        <w:t xml:space="preserve">: </w:t>
      </w:r>
      <w:r w:rsidR="00A44632" w:rsidRPr="00CE559A">
        <w:t>A munkameneteket tartalmazó tábla.</w:t>
      </w:r>
    </w:p>
    <w:p w14:paraId="73BF311B" w14:textId="0AC6CE49" w:rsidR="00A44632" w:rsidRPr="00CE559A" w:rsidRDefault="008971C8" w:rsidP="00A44632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session_id</w:t>
      </w:r>
      <w:proofErr w:type="spellEnd"/>
      <w:r w:rsidRPr="00CE559A">
        <w:rPr>
          <w:b/>
          <w:bCs/>
        </w:rPr>
        <w:t xml:space="preserve">: </w:t>
      </w:r>
      <w:r w:rsidRPr="00CE559A">
        <w:t>A munkamenet egyedi azonosítója.</w:t>
      </w:r>
    </w:p>
    <w:p w14:paraId="228EF6B9" w14:textId="5D5CAB5D" w:rsidR="00F95FFB" w:rsidRPr="00CE559A" w:rsidRDefault="00F95FFB" w:rsidP="00F95FFB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lastRenderedPageBreak/>
        <w:t>users_sessions</w:t>
      </w:r>
      <w:proofErr w:type="spellEnd"/>
      <w:r w:rsidR="00022E33" w:rsidRPr="00CE559A">
        <w:rPr>
          <w:b/>
          <w:bCs/>
        </w:rPr>
        <w:t xml:space="preserve">: </w:t>
      </w:r>
      <w:r w:rsidR="00022E33" w:rsidRPr="00CE559A">
        <w:t>Kapcsoló tábla a felhasználók és a munkamenetek egymáshoz rendelésére.</w:t>
      </w:r>
    </w:p>
    <w:p w14:paraId="46124C1F" w14:textId="2DA80509" w:rsidR="00BE6A1E" w:rsidRPr="00CE559A" w:rsidRDefault="00BE6A1E" w:rsidP="00BE6A1E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user_id</w:t>
      </w:r>
      <w:proofErr w:type="spellEnd"/>
      <w:r w:rsidRPr="00CE559A">
        <w:rPr>
          <w:b/>
          <w:bCs/>
        </w:rPr>
        <w:t xml:space="preserve">: </w:t>
      </w:r>
      <w:r w:rsidR="003C7B65" w:rsidRPr="00CE559A">
        <w:t>A felhasználó egyedi azonosítója.</w:t>
      </w:r>
    </w:p>
    <w:p w14:paraId="2195DFC1" w14:textId="38984EBA" w:rsidR="00BE6A1E" w:rsidRPr="00CE559A" w:rsidRDefault="00BE6A1E" w:rsidP="00BE6A1E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CE559A">
        <w:rPr>
          <w:b/>
          <w:bCs/>
        </w:rPr>
        <w:t>session_id</w:t>
      </w:r>
      <w:proofErr w:type="spellEnd"/>
      <w:r w:rsidRPr="00CE559A">
        <w:rPr>
          <w:b/>
          <w:bCs/>
        </w:rPr>
        <w:t>:</w:t>
      </w:r>
      <w:r w:rsidR="003C7B65" w:rsidRPr="00CE559A">
        <w:rPr>
          <w:b/>
          <w:bCs/>
        </w:rPr>
        <w:t xml:space="preserve"> </w:t>
      </w:r>
      <w:r w:rsidR="003C7B65" w:rsidRPr="00CE559A">
        <w:t>A munkamenet egyedi azonosítója.</w:t>
      </w:r>
    </w:p>
    <w:p w14:paraId="45B99BCF" w14:textId="3425B900" w:rsidR="00F22E5F" w:rsidRPr="00CE559A" w:rsidRDefault="00F22E5F" w:rsidP="00F22E5F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stream</w:t>
      </w:r>
      <w:r w:rsidR="006D7B91" w:rsidRPr="00CE559A">
        <w:rPr>
          <w:b/>
          <w:bCs/>
        </w:rPr>
        <w:t>s</w:t>
      </w:r>
      <w:proofErr w:type="spellEnd"/>
      <w:r w:rsidR="00533234" w:rsidRPr="00CE559A">
        <w:rPr>
          <w:b/>
          <w:bCs/>
        </w:rPr>
        <w:t xml:space="preserve">: </w:t>
      </w:r>
      <w:r w:rsidR="00533234" w:rsidRPr="00CE559A">
        <w:t>Az adatfolyamokat tartalmazó tábla.</w:t>
      </w:r>
    </w:p>
    <w:p w14:paraId="2636F55E" w14:textId="3E7B83F4" w:rsidR="00225EA5" w:rsidRPr="00CE559A" w:rsidRDefault="00225EA5" w:rsidP="00225EA5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stream_id</w:t>
      </w:r>
      <w:proofErr w:type="spellEnd"/>
      <w:r w:rsidRPr="00CE559A">
        <w:rPr>
          <w:b/>
          <w:bCs/>
        </w:rPr>
        <w:t xml:space="preserve">: </w:t>
      </w:r>
      <w:r w:rsidR="003144D8" w:rsidRPr="00CE559A">
        <w:t>Az adatfolyam egyedi azonosítója, amelyet a kliens program generál az alkalmazás indulásakor.</w:t>
      </w:r>
    </w:p>
    <w:p w14:paraId="4C3E803C" w14:textId="653ADD94" w:rsidR="00225EA5" w:rsidRPr="00CE559A" w:rsidRDefault="00225EA5" w:rsidP="00225EA5">
      <w:pPr>
        <w:pStyle w:val="Listaszerbekezds"/>
        <w:numPr>
          <w:ilvl w:val="1"/>
          <w:numId w:val="28"/>
        </w:numPr>
        <w:rPr>
          <w:b/>
          <w:bCs/>
        </w:rPr>
      </w:pPr>
      <w:proofErr w:type="spellStart"/>
      <w:r w:rsidRPr="00CE559A">
        <w:rPr>
          <w:b/>
          <w:bCs/>
        </w:rPr>
        <w:t>session_id</w:t>
      </w:r>
      <w:proofErr w:type="spellEnd"/>
      <w:r w:rsidRPr="00CE559A">
        <w:rPr>
          <w:b/>
          <w:bCs/>
        </w:rPr>
        <w:t>:</w:t>
      </w:r>
      <w:r w:rsidR="00931BD7" w:rsidRPr="00CE559A">
        <w:rPr>
          <w:b/>
          <w:bCs/>
        </w:rPr>
        <w:t xml:space="preserve"> </w:t>
      </w:r>
      <w:r w:rsidR="00931BD7" w:rsidRPr="00CE559A">
        <w:t xml:space="preserve">A munkamenet egyedi azonosítója, </w:t>
      </w:r>
      <w:r w:rsidR="00575EA9" w:rsidRPr="00CE559A">
        <w:t>amihez az adatfolyam tartozik.</w:t>
      </w:r>
    </w:p>
    <w:p w14:paraId="7C486815" w14:textId="2654796A" w:rsidR="00F95FFB" w:rsidRPr="00CE559A" w:rsidRDefault="00F95FFB" w:rsidP="00F22E5F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users_streams</w:t>
      </w:r>
      <w:proofErr w:type="spellEnd"/>
      <w:r w:rsidR="00932A58" w:rsidRPr="00CE559A">
        <w:rPr>
          <w:b/>
          <w:bCs/>
        </w:rPr>
        <w:t xml:space="preserve">: </w:t>
      </w:r>
      <w:r w:rsidR="00932A58" w:rsidRPr="00CE559A">
        <w:t>Kapcsoló tábla a felhasználók és a</w:t>
      </w:r>
      <w:r w:rsidR="007E6FA3" w:rsidRPr="00CE559A">
        <w:t xml:space="preserve">z adatfolyamok </w:t>
      </w:r>
      <w:r w:rsidR="00932A58" w:rsidRPr="00CE559A">
        <w:t>egymáshoz rendelésére.</w:t>
      </w:r>
    </w:p>
    <w:p w14:paraId="11C29C38" w14:textId="1D9FE7F4" w:rsidR="009425DC" w:rsidRPr="00CE559A" w:rsidRDefault="000E75FD" w:rsidP="009425DC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user_id</w:t>
      </w:r>
      <w:proofErr w:type="spellEnd"/>
      <w:r w:rsidRPr="00CE559A">
        <w:rPr>
          <w:b/>
          <w:bCs/>
        </w:rPr>
        <w:t xml:space="preserve">: </w:t>
      </w:r>
      <w:r w:rsidR="001F5DAA" w:rsidRPr="00CE559A">
        <w:t>A felhasználó egyedi azonosítója.</w:t>
      </w:r>
    </w:p>
    <w:p w14:paraId="349C0467" w14:textId="7AE04A4F" w:rsidR="000E75FD" w:rsidRPr="00CE559A" w:rsidRDefault="000E75FD" w:rsidP="009425DC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stream_id</w:t>
      </w:r>
      <w:proofErr w:type="spellEnd"/>
      <w:r w:rsidRPr="00CE559A">
        <w:rPr>
          <w:b/>
          <w:bCs/>
        </w:rPr>
        <w:t>:</w:t>
      </w:r>
      <w:r w:rsidR="001F5DAA" w:rsidRPr="00CE559A">
        <w:rPr>
          <w:b/>
          <w:bCs/>
        </w:rPr>
        <w:t xml:space="preserve"> </w:t>
      </w:r>
      <w:r w:rsidR="001F5DAA" w:rsidRPr="00CE559A">
        <w:t>Az adatfolyam egyedi azonosítója.</w:t>
      </w:r>
    </w:p>
    <w:p w14:paraId="6DE4BC66" w14:textId="33821755" w:rsidR="00F22E5F" w:rsidRPr="00CE559A" w:rsidRDefault="00F22E5F" w:rsidP="00F22E5F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chunk</w:t>
      </w:r>
      <w:r w:rsidR="006D7B91" w:rsidRPr="00CE559A">
        <w:rPr>
          <w:b/>
          <w:bCs/>
        </w:rPr>
        <w:t>s</w:t>
      </w:r>
      <w:proofErr w:type="spellEnd"/>
      <w:r w:rsidR="00920ED0" w:rsidRPr="00CE559A">
        <w:rPr>
          <w:b/>
          <w:bCs/>
        </w:rPr>
        <w:t>:</w:t>
      </w:r>
      <w:r w:rsidR="00DE19DD" w:rsidRPr="00CE559A">
        <w:rPr>
          <w:b/>
          <w:bCs/>
        </w:rPr>
        <w:t xml:space="preserve"> </w:t>
      </w:r>
      <w:r w:rsidR="00080002" w:rsidRPr="00CE559A">
        <w:t>Az események egy nagyobb csoportját tartalmazó tábla</w:t>
      </w:r>
      <w:r w:rsidR="00EC3B94" w:rsidRPr="00CE559A">
        <w:t>.</w:t>
      </w:r>
    </w:p>
    <w:p w14:paraId="20C5D912" w14:textId="585FD9D4" w:rsidR="00EC3B94" w:rsidRPr="00CE559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stream_id</w:t>
      </w:r>
      <w:proofErr w:type="spellEnd"/>
      <w:r w:rsidR="002D3F55" w:rsidRPr="00CE559A">
        <w:rPr>
          <w:b/>
          <w:bCs/>
        </w:rPr>
        <w:t xml:space="preserve">: </w:t>
      </w:r>
      <w:r w:rsidR="002D3F55" w:rsidRPr="00CE559A">
        <w:t>Az adatfolyam egyedi azonosítója, amelyhez az események tartoznak.</w:t>
      </w:r>
    </w:p>
    <w:p w14:paraId="50724060" w14:textId="09D83CAD" w:rsidR="00EC3B94" w:rsidRPr="00CE559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sequence_number</w:t>
      </w:r>
      <w:proofErr w:type="spellEnd"/>
      <w:r w:rsidR="008E2F08" w:rsidRPr="00CE559A">
        <w:rPr>
          <w:b/>
          <w:bCs/>
        </w:rPr>
        <w:t xml:space="preserve">: </w:t>
      </w:r>
      <w:r w:rsidR="005B7DF2" w:rsidRPr="00CE559A">
        <w:t>Szigorúan monoton növekvő egész szám, amellyel az adatcsomag</w:t>
      </w:r>
      <w:r w:rsidR="008E7AF0" w:rsidRPr="00CE559A">
        <w:t>ok</w:t>
      </w:r>
      <w:r w:rsidR="005B7DF2" w:rsidRPr="00CE559A">
        <w:t xml:space="preserve"> vannak ellátva.</w:t>
      </w:r>
    </w:p>
    <w:p w14:paraId="599A789D" w14:textId="10977C4A" w:rsidR="00EC3B94" w:rsidRPr="00CE559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session_id</w:t>
      </w:r>
      <w:proofErr w:type="spellEnd"/>
      <w:r w:rsidR="00DB1E03" w:rsidRPr="00CE559A">
        <w:rPr>
          <w:b/>
          <w:bCs/>
        </w:rPr>
        <w:t xml:space="preserve">: </w:t>
      </w:r>
      <w:r w:rsidR="00DB1E03" w:rsidRPr="00CE559A">
        <w:t>A munkamenet egyedi azonosítója, amihez az események tartozik.</w:t>
      </w:r>
    </w:p>
    <w:p w14:paraId="3248140F" w14:textId="35ECC093" w:rsidR="00EC3B94" w:rsidRPr="00CE559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user_id</w:t>
      </w:r>
      <w:proofErr w:type="spellEnd"/>
      <w:r w:rsidR="00FC41BB" w:rsidRPr="00CE559A">
        <w:rPr>
          <w:b/>
          <w:bCs/>
        </w:rPr>
        <w:t xml:space="preserve">: </w:t>
      </w:r>
      <w:r w:rsidR="00FC41BB" w:rsidRPr="00CE559A">
        <w:t>A felhasználó egyedi azonosítója, akihez az események tartoznak.</w:t>
      </w:r>
    </w:p>
    <w:p w14:paraId="3C294E7D" w14:textId="3DE22CAB" w:rsidR="00EC3B94" w:rsidRPr="00CE559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epoch_unit</w:t>
      </w:r>
      <w:proofErr w:type="spellEnd"/>
      <w:r w:rsidR="00A256E9" w:rsidRPr="00CE559A">
        <w:rPr>
          <w:b/>
          <w:bCs/>
        </w:rPr>
        <w:t xml:space="preserve">: </w:t>
      </w:r>
      <w:r w:rsidR="00FA475A" w:rsidRPr="00CE559A">
        <w:t>A kliens program indulás</w:t>
      </w:r>
      <w:r w:rsidR="00F14833" w:rsidRPr="00CE559A">
        <w:t>akor rögzített</w:t>
      </w:r>
      <w:r w:rsidR="00FA475A" w:rsidRPr="00CE559A">
        <w:t xml:space="preserve"> </w:t>
      </w:r>
      <w:r w:rsidR="00FF6070" w:rsidRPr="00CE559A">
        <w:t>Unix időbélyeg mértékegysége, a kliens program tölti ki.</w:t>
      </w:r>
    </w:p>
    <w:p w14:paraId="3DBCD0DD" w14:textId="71F666DC" w:rsidR="00EC3B94" w:rsidRPr="00CE559A" w:rsidRDefault="00EC3B94" w:rsidP="000273F1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epoch_value</w:t>
      </w:r>
      <w:proofErr w:type="spellEnd"/>
      <w:r w:rsidR="000273F1" w:rsidRPr="00CE559A">
        <w:rPr>
          <w:b/>
          <w:bCs/>
        </w:rPr>
        <w:t xml:space="preserve">: </w:t>
      </w:r>
      <w:r w:rsidR="000273F1" w:rsidRPr="00CE559A">
        <w:t>A kliens program indulásakor rögzített Unix időbélyeg értéke, a kliens program tölti ki.</w:t>
      </w:r>
    </w:p>
    <w:p w14:paraId="19885510" w14:textId="354CA037" w:rsidR="00EC3B94" w:rsidRPr="00CE559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submitted_at</w:t>
      </w:r>
      <w:proofErr w:type="spellEnd"/>
      <w:r w:rsidR="00587993" w:rsidRPr="00CE559A">
        <w:rPr>
          <w:b/>
          <w:bCs/>
        </w:rPr>
        <w:t xml:space="preserve">: </w:t>
      </w:r>
      <w:r w:rsidR="00587993" w:rsidRPr="00CE559A">
        <w:t xml:space="preserve">Az adatcsomag szerverre történő </w:t>
      </w:r>
      <w:r w:rsidR="00FF063B" w:rsidRPr="00CE559A">
        <w:t xml:space="preserve">érkezésének </w:t>
      </w:r>
      <w:proofErr w:type="spellStart"/>
      <w:r w:rsidR="00FF063B" w:rsidRPr="00CE559A">
        <w:t>időbélyege</w:t>
      </w:r>
      <w:proofErr w:type="spellEnd"/>
      <w:r w:rsidR="00DD6C48" w:rsidRPr="00CE559A">
        <w:t xml:space="preserve"> (Unix időbélyeg </w:t>
      </w:r>
      <w:proofErr w:type="spellStart"/>
      <w:r w:rsidR="00DD6C48" w:rsidRPr="00CE559A">
        <w:t>mikroszekundumban</w:t>
      </w:r>
      <w:proofErr w:type="spellEnd"/>
      <w:r w:rsidR="00DD6C48" w:rsidRPr="00CE559A">
        <w:t>)</w:t>
      </w:r>
      <w:r w:rsidR="00BA1322" w:rsidRPr="00CE559A">
        <w:t>.</w:t>
      </w:r>
    </w:p>
    <w:p w14:paraId="6B5E3C31" w14:textId="6C81AE9D" w:rsidR="00EC3B94" w:rsidRPr="00CE559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lastRenderedPageBreak/>
        <w:t>real_ip_address</w:t>
      </w:r>
      <w:proofErr w:type="spellEnd"/>
      <w:r w:rsidR="00FE733D" w:rsidRPr="00CE559A">
        <w:rPr>
          <w:b/>
          <w:bCs/>
        </w:rPr>
        <w:t xml:space="preserve">: </w:t>
      </w:r>
      <w:r w:rsidR="00FE733D" w:rsidRPr="00CE559A">
        <w:t xml:space="preserve">Az adatcsomagot küldő </w:t>
      </w:r>
      <w:r w:rsidR="007A4D9B" w:rsidRPr="00CE559A">
        <w:t>IP címe (X-</w:t>
      </w:r>
      <w:proofErr w:type="spellStart"/>
      <w:r w:rsidR="007A4D9B" w:rsidRPr="00CE559A">
        <w:t>forwarded</w:t>
      </w:r>
      <w:proofErr w:type="spellEnd"/>
      <w:r w:rsidR="007A4D9B" w:rsidRPr="00CE559A">
        <w:t>-</w:t>
      </w:r>
      <w:proofErr w:type="spellStart"/>
      <w:r w:rsidR="007A4D9B" w:rsidRPr="00CE559A">
        <w:t>for</w:t>
      </w:r>
      <w:proofErr w:type="spellEnd"/>
      <w:r w:rsidR="007A4D9B" w:rsidRPr="00CE559A">
        <w:t xml:space="preserve"> HTTP fejléc értéke).</w:t>
      </w:r>
    </w:p>
    <w:p w14:paraId="0786C408" w14:textId="50E4D6E6" w:rsidR="00EC3B94" w:rsidRPr="00CE559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peer_ip_address</w:t>
      </w:r>
      <w:proofErr w:type="spellEnd"/>
      <w:r w:rsidR="0070781B" w:rsidRPr="00CE559A">
        <w:rPr>
          <w:b/>
          <w:bCs/>
        </w:rPr>
        <w:t xml:space="preserve">: </w:t>
      </w:r>
      <w:r w:rsidR="0070781B" w:rsidRPr="00CE559A">
        <w:t>Az adatcsomagot továbbító utolsó eszköz IP címe.</w:t>
      </w:r>
    </w:p>
    <w:p w14:paraId="423E6DDD" w14:textId="3F05289E" w:rsidR="00EC3B94" w:rsidRPr="00CE559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referer</w:t>
      </w:r>
      <w:proofErr w:type="spellEnd"/>
      <w:r w:rsidR="0011389A" w:rsidRPr="00CE559A">
        <w:rPr>
          <w:b/>
          <w:bCs/>
        </w:rPr>
        <w:t xml:space="preserve">: </w:t>
      </w:r>
      <w:r w:rsidR="00EF6284" w:rsidRPr="00CE559A">
        <w:t xml:space="preserve">Az adatcsomagot küldő </w:t>
      </w:r>
      <w:proofErr w:type="spellStart"/>
      <w:r w:rsidR="00EF6284" w:rsidRPr="00CE559A">
        <w:t>Referer</w:t>
      </w:r>
      <w:proofErr w:type="spellEnd"/>
      <w:r w:rsidR="00EF6284" w:rsidRPr="00CE559A">
        <w:t xml:space="preserve"> HTTP</w:t>
      </w:r>
      <w:r w:rsidR="00E909C4" w:rsidRPr="00CE559A">
        <w:t xml:space="preserve"> </w:t>
      </w:r>
      <w:r w:rsidR="00EF6284" w:rsidRPr="00CE559A">
        <w:t>fejléc értéke.</w:t>
      </w:r>
    </w:p>
    <w:p w14:paraId="4F6DC401" w14:textId="3333710F" w:rsidR="00EC3B94" w:rsidRPr="00CE559A" w:rsidRDefault="00EC3B94" w:rsidP="00EC3B94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chunk</w:t>
      </w:r>
      <w:proofErr w:type="spellEnd"/>
      <w:r w:rsidR="00C75791" w:rsidRPr="00CE559A">
        <w:rPr>
          <w:b/>
          <w:bCs/>
        </w:rPr>
        <w:t>:</w:t>
      </w:r>
      <w:r w:rsidR="00251050" w:rsidRPr="00CE559A">
        <w:rPr>
          <w:b/>
          <w:bCs/>
        </w:rPr>
        <w:t xml:space="preserve"> </w:t>
      </w:r>
      <w:r w:rsidR="00251050" w:rsidRPr="00CE559A">
        <w:t xml:space="preserve">Az adatcsomagban található események. Az adatbázisban bináris JSON (BSON) formátumban kerülnek </w:t>
      </w:r>
      <w:r w:rsidR="007B2A12" w:rsidRPr="00CE559A">
        <w:t>e</w:t>
      </w:r>
      <w:r w:rsidR="004F321F" w:rsidRPr="00CE559A">
        <w:t>l</w:t>
      </w:r>
      <w:r w:rsidR="00251050" w:rsidRPr="00CE559A">
        <w:t>tárolásra.</w:t>
      </w:r>
    </w:p>
    <w:p w14:paraId="6BCA8EE6" w14:textId="2FF5D856" w:rsidR="00F22E5F" w:rsidRPr="00CE559A" w:rsidRDefault="00F22E5F" w:rsidP="00F22E5F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profile</w:t>
      </w:r>
      <w:r w:rsidR="006D7B91" w:rsidRPr="00CE559A">
        <w:rPr>
          <w:b/>
          <w:bCs/>
        </w:rPr>
        <w:t>s</w:t>
      </w:r>
      <w:proofErr w:type="spellEnd"/>
      <w:r w:rsidR="00B65EB9" w:rsidRPr="00CE559A">
        <w:rPr>
          <w:b/>
          <w:bCs/>
        </w:rPr>
        <w:t xml:space="preserve">: </w:t>
      </w:r>
      <w:r w:rsidR="00B65EB9" w:rsidRPr="00CE559A">
        <w:t xml:space="preserve">A </w:t>
      </w:r>
      <w:proofErr w:type="spellStart"/>
      <w:r w:rsidR="00B65EB9" w:rsidRPr="00CE559A">
        <w:t>biometrikus</w:t>
      </w:r>
      <w:proofErr w:type="spellEnd"/>
      <w:r w:rsidR="00B65EB9" w:rsidRPr="00CE559A">
        <w:t xml:space="preserve"> profilokat tartalmazó adatbázis tábla.</w:t>
      </w:r>
    </w:p>
    <w:p w14:paraId="0579347C" w14:textId="6DDB7520" w:rsidR="00B65EB9" w:rsidRPr="00CE559A" w:rsidRDefault="004D13B6" w:rsidP="004D13B6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profile_id</w:t>
      </w:r>
      <w:proofErr w:type="spellEnd"/>
      <w:r w:rsidRPr="00CE559A">
        <w:rPr>
          <w:b/>
          <w:bCs/>
        </w:rPr>
        <w:t>:</w:t>
      </w:r>
      <w:r w:rsidR="00814E3A" w:rsidRPr="00CE559A">
        <w:rPr>
          <w:b/>
          <w:bCs/>
        </w:rPr>
        <w:t xml:space="preserve"> </w:t>
      </w:r>
      <w:r w:rsidR="00AA4AA8" w:rsidRPr="00CE559A">
        <w:t xml:space="preserve">A </w:t>
      </w:r>
      <w:proofErr w:type="spellStart"/>
      <w:r w:rsidR="00AA4AA8" w:rsidRPr="00CE559A">
        <w:t>biometrikus</w:t>
      </w:r>
      <w:proofErr w:type="spellEnd"/>
      <w:r w:rsidR="00AA4AA8" w:rsidRPr="00CE559A">
        <w:t xml:space="preserve"> profil </w:t>
      </w:r>
      <w:r w:rsidR="00134291" w:rsidRPr="00CE559A">
        <w:t>egyedi azonosítója.</w:t>
      </w:r>
    </w:p>
    <w:p w14:paraId="37BD9D18" w14:textId="5F781EA8" w:rsidR="004D13B6" w:rsidRPr="00CE559A" w:rsidRDefault="004D13B6" w:rsidP="004D13B6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user_id</w:t>
      </w:r>
      <w:proofErr w:type="spellEnd"/>
      <w:r w:rsidR="007D483E" w:rsidRPr="00CE559A">
        <w:rPr>
          <w:b/>
          <w:bCs/>
        </w:rPr>
        <w:t xml:space="preserve">: </w:t>
      </w:r>
      <w:r w:rsidR="007D483E" w:rsidRPr="00CE559A">
        <w:t>A felhasználó egyedi azonosítója, akihez a profil tartozik</w:t>
      </w:r>
      <w:r w:rsidR="001D0CEE" w:rsidRPr="00CE559A">
        <w:t>.</w:t>
      </w:r>
    </w:p>
    <w:p w14:paraId="08AEC7D5" w14:textId="5182713C" w:rsidR="004D13B6" w:rsidRPr="00CE559A" w:rsidRDefault="004D13B6" w:rsidP="004D13B6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profile_data</w:t>
      </w:r>
      <w:proofErr w:type="spellEnd"/>
      <w:r w:rsidR="001D0CEE" w:rsidRPr="00CE559A">
        <w:rPr>
          <w:b/>
          <w:bCs/>
        </w:rPr>
        <w:t xml:space="preserve">: </w:t>
      </w:r>
      <w:r w:rsidR="001D0CEE" w:rsidRPr="00CE559A">
        <w:t xml:space="preserve">A </w:t>
      </w:r>
      <w:proofErr w:type="spellStart"/>
      <w:r w:rsidR="00AA2E9C" w:rsidRPr="00CE559A">
        <w:t>biometrikus</w:t>
      </w:r>
      <w:proofErr w:type="spellEnd"/>
      <w:r w:rsidR="00AA2E9C" w:rsidRPr="00CE559A">
        <w:t xml:space="preserve"> </w:t>
      </w:r>
      <w:r w:rsidR="001D0CEE" w:rsidRPr="00CE559A">
        <w:t>profil</w:t>
      </w:r>
      <w:r w:rsidR="00AA2E9C" w:rsidRPr="00CE559A">
        <w:t xml:space="preserve"> adattartalma. Az adatbázisban bináris </w:t>
      </w:r>
      <w:proofErr w:type="spellStart"/>
      <w:r w:rsidR="00AA2E9C" w:rsidRPr="00CE559A">
        <w:t>sztringként</w:t>
      </w:r>
      <w:proofErr w:type="spellEnd"/>
      <w:r w:rsidR="00AA2E9C" w:rsidRPr="00CE559A">
        <w:t xml:space="preserve"> kerül eltárolásra.</w:t>
      </w:r>
    </w:p>
    <w:p w14:paraId="711BF838" w14:textId="08A86FDF" w:rsidR="004D13B6" w:rsidRPr="00CE559A" w:rsidRDefault="004D13B6" w:rsidP="004D13B6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succeeded_at</w:t>
      </w:r>
      <w:proofErr w:type="spellEnd"/>
      <w:r w:rsidR="00CE31E8" w:rsidRPr="00CE559A">
        <w:rPr>
          <w:b/>
          <w:bCs/>
        </w:rPr>
        <w:t xml:space="preserve">: </w:t>
      </w:r>
      <w:r w:rsidR="004E3180" w:rsidRPr="00CE559A">
        <w:t>A sikeres profil készítésének időpontja</w:t>
      </w:r>
      <w:r w:rsidR="00007A3E" w:rsidRPr="00CE559A">
        <w:t>, amennyiben a profil építés sikeres volt.</w:t>
      </w:r>
    </w:p>
    <w:p w14:paraId="7B555F40" w14:textId="40D860A1" w:rsidR="004D13B6" w:rsidRPr="00CE559A" w:rsidRDefault="004D13B6" w:rsidP="004D13B6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failed_at</w:t>
      </w:r>
      <w:proofErr w:type="spellEnd"/>
      <w:r w:rsidR="0007223A" w:rsidRPr="00CE559A">
        <w:rPr>
          <w:b/>
          <w:bCs/>
        </w:rPr>
        <w:t xml:space="preserve">: </w:t>
      </w:r>
      <w:r w:rsidR="0007223A" w:rsidRPr="00CE559A">
        <w:t>A sikertelen profil készítésének időpontja, amennyiben a profil építés sikertelen volt.</w:t>
      </w:r>
    </w:p>
    <w:p w14:paraId="403D64F2" w14:textId="3E19B337" w:rsidR="00F22E5F" w:rsidRPr="00CE559A" w:rsidRDefault="00F22E5F" w:rsidP="00F22E5F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verification</w:t>
      </w:r>
      <w:r w:rsidR="006D7B91" w:rsidRPr="00CE559A">
        <w:rPr>
          <w:b/>
          <w:bCs/>
        </w:rPr>
        <w:t>s</w:t>
      </w:r>
      <w:proofErr w:type="spellEnd"/>
      <w:r w:rsidR="00197475" w:rsidRPr="00CE559A">
        <w:rPr>
          <w:b/>
          <w:bCs/>
        </w:rPr>
        <w:t xml:space="preserve">: </w:t>
      </w:r>
      <w:r w:rsidR="00DD0B5F" w:rsidRPr="00CE559A">
        <w:t>A felhasználói verifikációkat tartalmazó adatbázis tábla.</w:t>
      </w:r>
    </w:p>
    <w:p w14:paraId="15E8B507" w14:textId="6B84C4F2" w:rsidR="00864029" w:rsidRPr="00CE559A" w:rsidRDefault="00864029" w:rsidP="00864029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verification_id</w:t>
      </w:r>
      <w:proofErr w:type="spellEnd"/>
      <w:r w:rsidR="003B385B" w:rsidRPr="00CE559A">
        <w:rPr>
          <w:b/>
          <w:bCs/>
        </w:rPr>
        <w:t xml:space="preserve">: </w:t>
      </w:r>
      <w:r w:rsidR="003B385B" w:rsidRPr="00CE559A">
        <w:t>A verifikáció egyedi azonosítója.</w:t>
      </w:r>
    </w:p>
    <w:p w14:paraId="4CDBD5BC" w14:textId="0385732C" w:rsidR="00864029" w:rsidRPr="00CE559A" w:rsidRDefault="00864029" w:rsidP="00864029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profile_id</w:t>
      </w:r>
      <w:proofErr w:type="spellEnd"/>
      <w:r w:rsidR="007D76F6" w:rsidRPr="00CE559A">
        <w:rPr>
          <w:b/>
          <w:bCs/>
        </w:rPr>
        <w:t xml:space="preserve">: </w:t>
      </w:r>
      <w:r w:rsidR="00BF367A" w:rsidRPr="00CE559A">
        <w:t xml:space="preserve">A </w:t>
      </w:r>
      <w:proofErr w:type="spellStart"/>
      <w:r w:rsidR="00BF367A" w:rsidRPr="00CE559A">
        <w:t>biometrikus</w:t>
      </w:r>
      <w:proofErr w:type="spellEnd"/>
      <w:r w:rsidR="00BF367A" w:rsidRPr="00CE559A">
        <w:t xml:space="preserve"> profil egyedi azonosítója, amellyel a verifikáció történt.</w:t>
      </w:r>
    </w:p>
    <w:p w14:paraId="572EB051" w14:textId="71009FA9" w:rsidR="00864029" w:rsidRPr="00CE559A" w:rsidRDefault="00864029" w:rsidP="00864029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stream_id</w:t>
      </w:r>
      <w:proofErr w:type="spellEnd"/>
      <w:r w:rsidR="00607201" w:rsidRPr="00CE559A">
        <w:rPr>
          <w:b/>
          <w:bCs/>
        </w:rPr>
        <w:t xml:space="preserve">: </w:t>
      </w:r>
      <w:r w:rsidR="00607201" w:rsidRPr="00CE559A">
        <w:t xml:space="preserve">Az adatfolyam egyedi azonosítója, </w:t>
      </w:r>
      <w:r w:rsidR="00B0140D" w:rsidRPr="00CE559A">
        <w:t>amelyből azok az események származnak, amelyek</w:t>
      </w:r>
      <w:r w:rsidR="00607201" w:rsidRPr="00CE559A">
        <w:t xml:space="preserve"> fel lettek használva a verifikációhoz.</w:t>
      </w:r>
    </w:p>
    <w:p w14:paraId="06557D9D" w14:textId="2E599C61" w:rsidR="00864029" w:rsidRPr="00CE559A" w:rsidRDefault="00864029" w:rsidP="00864029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last_chunk</w:t>
      </w:r>
      <w:proofErr w:type="spellEnd"/>
      <w:r w:rsidR="0020471F" w:rsidRPr="00CE559A">
        <w:rPr>
          <w:b/>
          <w:bCs/>
        </w:rPr>
        <w:t xml:space="preserve">: </w:t>
      </w:r>
      <w:r w:rsidR="0020471F" w:rsidRPr="00CE559A">
        <w:t xml:space="preserve">A verifikációhoz tartozó adatfolyamban az utolsó </w:t>
      </w:r>
      <w:r w:rsidR="00501B38" w:rsidRPr="00CE559A">
        <w:t xml:space="preserve">olyan </w:t>
      </w:r>
      <w:r w:rsidR="0020471F" w:rsidRPr="00CE559A">
        <w:t>adatcsomag</w:t>
      </w:r>
      <w:r w:rsidR="00501B38" w:rsidRPr="00CE559A">
        <w:t xml:space="preserve"> </w:t>
      </w:r>
      <w:proofErr w:type="spellStart"/>
      <w:r w:rsidR="00501B38" w:rsidRPr="00CE559A">
        <w:rPr>
          <w:i/>
          <w:iCs/>
        </w:rPr>
        <w:t>sequence_number</w:t>
      </w:r>
      <w:proofErr w:type="spellEnd"/>
      <w:r w:rsidR="00501B38" w:rsidRPr="00CE559A">
        <w:t xml:space="preserve"> értéke, amelynek az eseményei fel lettek használva a verifikáció során.</w:t>
      </w:r>
    </w:p>
    <w:p w14:paraId="736C7FA9" w14:textId="2ABB6FB1" w:rsidR="00864029" w:rsidRPr="00CE559A" w:rsidRDefault="00864029" w:rsidP="00864029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chunk_count</w:t>
      </w:r>
      <w:proofErr w:type="spellEnd"/>
      <w:r w:rsidR="007F2B92" w:rsidRPr="00CE559A">
        <w:rPr>
          <w:b/>
          <w:bCs/>
        </w:rPr>
        <w:t xml:space="preserve">: </w:t>
      </w:r>
      <w:r w:rsidR="007F2B92" w:rsidRPr="00CE559A">
        <w:t>Az adatcsomagok mennyiségének száma, amelyek fel lettek használva a verifikáció során.</w:t>
      </w:r>
      <w:r w:rsidR="009C7FE7" w:rsidRPr="00CE559A">
        <w:t xml:space="preserve"> Ebből az értékből, illetve a </w:t>
      </w:r>
      <w:proofErr w:type="spellStart"/>
      <w:r w:rsidR="009C7FE7" w:rsidRPr="00CE559A">
        <w:rPr>
          <w:b/>
          <w:bCs/>
        </w:rPr>
        <w:t>last_chunk</w:t>
      </w:r>
      <w:proofErr w:type="spellEnd"/>
      <w:r w:rsidR="009C7FE7" w:rsidRPr="00CE559A">
        <w:rPr>
          <w:b/>
          <w:bCs/>
        </w:rPr>
        <w:t xml:space="preserve"> </w:t>
      </w:r>
      <w:r w:rsidR="009C7FE7" w:rsidRPr="00CE559A">
        <w:t xml:space="preserve">és </w:t>
      </w:r>
      <w:proofErr w:type="spellStart"/>
      <w:r w:rsidR="009C7FE7" w:rsidRPr="00CE559A">
        <w:rPr>
          <w:b/>
          <w:bCs/>
        </w:rPr>
        <w:t>stream_id</w:t>
      </w:r>
      <w:proofErr w:type="spellEnd"/>
      <w:r w:rsidR="009C7FE7" w:rsidRPr="00CE559A">
        <w:t xml:space="preserve"> mezők értékéből pontosan </w:t>
      </w:r>
      <w:r w:rsidR="009C7FE7" w:rsidRPr="00CE559A">
        <w:lastRenderedPageBreak/>
        <w:t>visszaállíthatóak azok az események, amelyeket a verifikáció során használt a kiértékelő szoftver.</w:t>
      </w:r>
    </w:p>
    <w:p w14:paraId="134A71A2" w14:textId="399D2487" w:rsidR="00864029" w:rsidRPr="00CE559A" w:rsidRDefault="00864029" w:rsidP="00864029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result</w:t>
      </w:r>
      <w:proofErr w:type="spellEnd"/>
      <w:r w:rsidR="00B57D18" w:rsidRPr="00CE559A">
        <w:rPr>
          <w:b/>
          <w:bCs/>
        </w:rPr>
        <w:t xml:space="preserve">: </w:t>
      </w:r>
      <w:r w:rsidR="00B57D18" w:rsidRPr="00CE559A">
        <w:t>A verifikáció eredménye, egy lebegő pontos szám, amelynek az értéke 0.0 és 1.0 között van.</w:t>
      </w:r>
    </w:p>
    <w:p w14:paraId="3F458DDB" w14:textId="0F4A10FE" w:rsidR="00864029" w:rsidRPr="00CE559A" w:rsidRDefault="00864029" w:rsidP="00864029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succeeded_at</w:t>
      </w:r>
      <w:proofErr w:type="spellEnd"/>
      <w:r w:rsidR="009C6B80" w:rsidRPr="00CE559A">
        <w:rPr>
          <w:b/>
          <w:bCs/>
        </w:rPr>
        <w:t xml:space="preserve">: </w:t>
      </w:r>
      <w:r w:rsidR="009C6B80" w:rsidRPr="00CE559A">
        <w:t xml:space="preserve">A sikeres </w:t>
      </w:r>
      <w:r w:rsidR="002476C6" w:rsidRPr="00CE559A">
        <w:t xml:space="preserve">verifikáció </w:t>
      </w:r>
      <w:r w:rsidR="009C6B80" w:rsidRPr="00CE559A">
        <w:t xml:space="preserve">készítésének időpontja, amennyiben a </w:t>
      </w:r>
      <w:r w:rsidR="006631D5" w:rsidRPr="00CE559A">
        <w:t xml:space="preserve">verifikáció </w:t>
      </w:r>
      <w:r w:rsidR="00063761" w:rsidRPr="00CE559A">
        <w:t>futtatása</w:t>
      </w:r>
      <w:r w:rsidR="006631D5" w:rsidRPr="00CE559A">
        <w:t xml:space="preserve"> </w:t>
      </w:r>
      <w:r w:rsidR="009C6B80" w:rsidRPr="00CE559A">
        <w:t>sikeres volt.</w:t>
      </w:r>
    </w:p>
    <w:p w14:paraId="0A404033" w14:textId="71D5A93E" w:rsidR="00864029" w:rsidRPr="00CE559A" w:rsidRDefault="00864029" w:rsidP="00864029">
      <w:pPr>
        <w:pStyle w:val="Listaszerbekezds"/>
        <w:numPr>
          <w:ilvl w:val="1"/>
          <w:numId w:val="28"/>
        </w:numPr>
      </w:pPr>
      <w:proofErr w:type="spellStart"/>
      <w:r w:rsidRPr="00CE559A">
        <w:rPr>
          <w:b/>
          <w:bCs/>
        </w:rPr>
        <w:t>failed_at</w:t>
      </w:r>
      <w:proofErr w:type="spellEnd"/>
      <w:r w:rsidR="009B50B0" w:rsidRPr="00CE559A">
        <w:rPr>
          <w:b/>
          <w:bCs/>
        </w:rPr>
        <w:t xml:space="preserve">: </w:t>
      </w:r>
      <w:r w:rsidR="009B50B0" w:rsidRPr="00CE559A">
        <w:t xml:space="preserve">A sikertelen </w:t>
      </w:r>
      <w:r w:rsidR="00C83E1B" w:rsidRPr="00CE559A">
        <w:t>verifikáció</w:t>
      </w:r>
      <w:r w:rsidR="009B50B0" w:rsidRPr="00CE559A">
        <w:t xml:space="preserve"> készítésének időpontja, amennyiben a </w:t>
      </w:r>
      <w:r w:rsidR="00E015A5" w:rsidRPr="00CE559A">
        <w:t xml:space="preserve">verifikáció futtatása </w:t>
      </w:r>
      <w:r w:rsidR="009B50B0" w:rsidRPr="00CE559A">
        <w:t>sikertelen volt.</w:t>
      </w:r>
    </w:p>
    <w:p w14:paraId="2CCAA310" w14:textId="5F719196" w:rsidR="00F72F6A" w:rsidRPr="00CE559A" w:rsidRDefault="00F72F6A" w:rsidP="00F72F6A">
      <w:r w:rsidRPr="00CE559A">
        <w:t>Minden adatbázis táblához tartozik még három oszlop</w:t>
      </w:r>
      <w:r w:rsidR="006229E6" w:rsidRPr="00CE559A">
        <w:t>, amelyek a következőek:</w:t>
      </w:r>
    </w:p>
    <w:p w14:paraId="22EAFDF6" w14:textId="3FADD312" w:rsidR="006229E6" w:rsidRPr="00CE559A" w:rsidRDefault="006229E6" w:rsidP="006229E6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created_at</w:t>
      </w:r>
      <w:proofErr w:type="spellEnd"/>
      <w:r w:rsidR="00A772B7" w:rsidRPr="00CE559A">
        <w:rPr>
          <w:b/>
          <w:bCs/>
        </w:rPr>
        <w:t xml:space="preserve">: </w:t>
      </w:r>
      <w:r w:rsidR="00A772B7" w:rsidRPr="00CE559A">
        <w:t xml:space="preserve">Az adott rekord </w:t>
      </w:r>
      <w:r w:rsidR="003028A6" w:rsidRPr="00CE559A">
        <w:t xml:space="preserve">az </w:t>
      </w:r>
      <w:r w:rsidR="00A772B7" w:rsidRPr="00CE559A">
        <w:t>adatbázisba történő beszúrásának ideje.</w:t>
      </w:r>
    </w:p>
    <w:p w14:paraId="78FE76F4" w14:textId="0B8ABD9D" w:rsidR="006229E6" w:rsidRPr="00CE559A" w:rsidRDefault="006229E6" w:rsidP="006229E6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updated_at</w:t>
      </w:r>
      <w:proofErr w:type="spellEnd"/>
      <w:r w:rsidR="00830090" w:rsidRPr="00CE559A">
        <w:rPr>
          <w:b/>
          <w:bCs/>
        </w:rPr>
        <w:t xml:space="preserve">: </w:t>
      </w:r>
      <w:r w:rsidR="00830090" w:rsidRPr="00CE559A">
        <w:t>Az adott rekord az adatbázis történő utolsó frissítésének ideje.</w:t>
      </w:r>
    </w:p>
    <w:p w14:paraId="28992EE2" w14:textId="6CEBEC5A" w:rsidR="006229E6" w:rsidRPr="00CE559A" w:rsidRDefault="006229E6" w:rsidP="006229E6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deleted_at</w:t>
      </w:r>
      <w:proofErr w:type="spellEnd"/>
      <w:r w:rsidR="006646BE" w:rsidRPr="00CE559A">
        <w:rPr>
          <w:b/>
          <w:bCs/>
        </w:rPr>
        <w:t xml:space="preserve">: </w:t>
      </w:r>
      <w:r w:rsidR="006646BE" w:rsidRPr="00CE559A">
        <w:t>Az adott rekord adatbázisból való „törlésének” ideje.</w:t>
      </w:r>
      <w:r w:rsidR="00024590" w:rsidRPr="00CE559A">
        <w:t xml:space="preserve"> Rendes törlés helyett az alkalmazás gyenge törlést (</w:t>
      </w:r>
      <w:proofErr w:type="spellStart"/>
      <w:r w:rsidR="00024590" w:rsidRPr="00CE559A">
        <w:t>soft</w:t>
      </w:r>
      <w:proofErr w:type="spellEnd"/>
      <w:r w:rsidR="00024590" w:rsidRPr="00CE559A">
        <w:t xml:space="preserve"> </w:t>
      </w:r>
      <w:proofErr w:type="spellStart"/>
      <w:r w:rsidR="00024590" w:rsidRPr="00CE559A">
        <w:t>delete</w:t>
      </w:r>
      <w:proofErr w:type="spellEnd"/>
      <w:r w:rsidR="00024590" w:rsidRPr="00CE559A">
        <w:t>) használ.</w:t>
      </w:r>
      <w:r w:rsidR="00497AE6" w:rsidRPr="00CE559A">
        <w:t xml:space="preserve"> Azaz, amikor egy rekordot törölni kell az adatbázisból, a szerver </w:t>
      </w:r>
      <w:r w:rsidR="00445550" w:rsidRPr="00CE559A">
        <w:t xml:space="preserve">tényleges törlés helyett </w:t>
      </w:r>
      <w:r w:rsidR="00497AE6" w:rsidRPr="00CE559A">
        <w:t xml:space="preserve">beállítja a </w:t>
      </w:r>
      <w:proofErr w:type="spellStart"/>
      <w:r w:rsidR="00497AE6" w:rsidRPr="00CE559A">
        <w:rPr>
          <w:b/>
          <w:bCs/>
        </w:rPr>
        <w:t>deleted_at</w:t>
      </w:r>
      <w:proofErr w:type="spellEnd"/>
      <w:r w:rsidR="00497AE6" w:rsidRPr="00CE559A">
        <w:t xml:space="preserve"> mező értékét</w:t>
      </w:r>
      <w:r w:rsidR="00445550" w:rsidRPr="00CE559A">
        <w:t xml:space="preserve"> és a többi lekérdezés az ilyen rekordokat figyelmen </w:t>
      </w:r>
      <w:r w:rsidR="002F3A2D" w:rsidRPr="00CE559A">
        <w:t>kí</w:t>
      </w:r>
      <w:r w:rsidR="00445550" w:rsidRPr="00CE559A">
        <w:t>v</w:t>
      </w:r>
      <w:r w:rsidR="002F3A2D" w:rsidRPr="00CE559A">
        <w:t>ü</w:t>
      </w:r>
      <w:r w:rsidR="00445550" w:rsidRPr="00CE559A">
        <w:t>l hagyja.</w:t>
      </w:r>
    </w:p>
    <w:p w14:paraId="6382F4BB" w14:textId="69C4EE62" w:rsidR="00AF76DB" w:rsidRPr="00CE559A" w:rsidRDefault="00AF76DB" w:rsidP="00AF76DB">
      <w:pPr>
        <w:pStyle w:val="Cmsor3"/>
      </w:pPr>
      <w:bookmarkStart w:id="70" w:name="_Toc120051581"/>
      <w:r w:rsidRPr="00CE559A">
        <w:t>Telepítés</w:t>
      </w:r>
      <w:bookmarkEnd w:id="70"/>
    </w:p>
    <w:p w14:paraId="2430BF9B" w14:textId="6136A7B1" w:rsidR="00AC00F1" w:rsidRPr="00CE559A" w:rsidRDefault="000A2039" w:rsidP="007D0373">
      <w:r w:rsidRPr="00CE559A">
        <w:t>Az adatbázis kapcsolat kiépítésé</w:t>
      </w:r>
      <w:r w:rsidR="00134903" w:rsidRPr="00CE559A">
        <w:t>t</w:t>
      </w:r>
      <w:r w:rsidRPr="00CE559A">
        <w:t xml:space="preserve"> és a tranzakciók futtatásá</w:t>
      </w:r>
      <w:r w:rsidR="00481592" w:rsidRPr="00CE559A">
        <w:t>t egy általános szerver (</w:t>
      </w:r>
      <w:proofErr w:type="spellStart"/>
      <w:r w:rsidR="00481592" w:rsidRPr="00CE559A">
        <w:t>gen_server</w:t>
      </w:r>
      <w:proofErr w:type="spellEnd"/>
      <w:r w:rsidR="00481592" w:rsidRPr="00CE559A">
        <w:t xml:space="preserve">) modulban implementáltam. </w:t>
      </w:r>
      <w:r w:rsidR="00E4567B" w:rsidRPr="00CE559A">
        <w:t xml:space="preserve">Ez a komponens egy interfészt nyújt az alkalmazás szerver egyéb részeinek, amelyen keresztül adatbázis lekérdezéseket lehet futtatni. </w:t>
      </w:r>
      <w:r w:rsidR="00D83F76" w:rsidRPr="00CE559A">
        <w:t>A modul</w:t>
      </w:r>
      <w:r w:rsidR="00E46324" w:rsidRPr="00CE559A">
        <w:t xml:space="preserve"> az alkalmazás szerver indulását követően</w:t>
      </w:r>
      <w:r w:rsidR="00D83F76" w:rsidRPr="00CE559A">
        <w:t xml:space="preserve"> a külső adatbázis kliens</w:t>
      </w:r>
      <w:r w:rsidR="00E118DA" w:rsidRPr="00CE559A">
        <w:t>en</w:t>
      </w:r>
      <w:r w:rsidR="00D83F76" w:rsidRPr="00CE559A">
        <w:t xml:space="preserve"> (</w:t>
      </w:r>
      <w:proofErr w:type="spellStart"/>
      <w:r w:rsidR="00E118DA" w:rsidRPr="00CE559A">
        <w:t>epgsql</w:t>
      </w:r>
      <w:proofErr w:type="spellEnd"/>
      <w:r w:rsidR="00E118DA" w:rsidRPr="00CE559A">
        <w:t>) keresztül</w:t>
      </w:r>
      <w:r w:rsidR="00E46324" w:rsidRPr="00CE559A">
        <w:t xml:space="preserve"> létrehozza a kapcsolatot az adatbázissal</w:t>
      </w:r>
      <w:r w:rsidR="008E106D" w:rsidRPr="00CE559A">
        <w:t>.</w:t>
      </w:r>
      <w:r w:rsidR="009409EF" w:rsidRPr="00CE559A">
        <w:t xml:space="preserve"> Az adatbázis kapcsolathoz tartozó refer</w:t>
      </w:r>
      <w:r w:rsidR="00625F28" w:rsidRPr="00CE559A">
        <w:t>e</w:t>
      </w:r>
      <w:r w:rsidR="009409EF" w:rsidRPr="00CE559A">
        <w:t>nciát a modul a belső állapotában tárolja.</w:t>
      </w:r>
      <w:r w:rsidR="008474B9" w:rsidRPr="00CE559A">
        <w:t xml:space="preserve"> </w:t>
      </w:r>
      <w:r w:rsidR="00754D3C" w:rsidRPr="00CE559A">
        <w:t>A</w:t>
      </w:r>
      <w:r w:rsidR="008368BA" w:rsidRPr="00CE559A">
        <w:t xml:space="preserve">z adatbázis </w:t>
      </w:r>
      <w:r w:rsidR="00373D28" w:rsidRPr="00CE559A">
        <w:t xml:space="preserve">séma és a </w:t>
      </w:r>
      <w:r w:rsidR="008368BA" w:rsidRPr="00CE559A">
        <w:t>táblák létrehozására SQL nyelven írtam</w:t>
      </w:r>
      <w:r w:rsidR="006D4B42" w:rsidRPr="00CE559A">
        <w:t xml:space="preserve"> </w:t>
      </w:r>
      <w:proofErr w:type="spellStart"/>
      <w:r w:rsidR="006D4B42" w:rsidRPr="00CE559A">
        <w:t>szkripteket</w:t>
      </w:r>
      <w:proofErr w:type="spellEnd"/>
      <w:r w:rsidR="006D4B42" w:rsidRPr="00CE559A">
        <w:t>, amelyeket</w:t>
      </w:r>
      <w:r w:rsidR="00042A9C" w:rsidRPr="00CE559A">
        <w:t xml:space="preserve"> </w:t>
      </w:r>
      <w:r w:rsidR="00544886" w:rsidRPr="00CE559A">
        <w:t xml:space="preserve">közvetlenül az adatbázison </w:t>
      </w:r>
      <w:r w:rsidR="008F5DAB" w:rsidRPr="00CE559A">
        <w:t xml:space="preserve">egy kliens programmal (például </w:t>
      </w:r>
      <w:proofErr w:type="spellStart"/>
      <w:r w:rsidR="008F5DAB" w:rsidRPr="00CE559A">
        <w:t>psql</w:t>
      </w:r>
      <w:proofErr w:type="spellEnd"/>
      <w:sdt>
        <w:sdtPr>
          <w:id w:val="-1680117961"/>
          <w:citation/>
        </w:sdtPr>
        <w:sdtContent>
          <w:r w:rsidR="00B50728" w:rsidRPr="00CE559A">
            <w:fldChar w:fldCharType="begin"/>
          </w:r>
          <w:r w:rsidR="00B50728" w:rsidRPr="00CE559A">
            <w:instrText xml:space="preserve"> CITATION psq22 \l 2057 </w:instrText>
          </w:r>
          <w:r w:rsidR="00B50728" w:rsidRPr="00CE559A">
            <w:fldChar w:fldCharType="separate"/>
          </w:r>
          <w:r w:rsidR="00D37393" w:rsidRPr="00CE559A">
            <w:rPr>
              <w:noProof/>
            </w:rPr>
            <w:t xml:space="preserve"> [11]</w:t>
          </w:r>
          <w:r w:rsidR="00B50728" w:rsidRPr="00CE559A">
            <w:fldChar w:fldCharType="end"/>
          </w:r>
        </w:sdtContent>
      </w:sdt>
      <w:r w:rsidR="00B50728" w:rsidRPr="00CE559A">
        <w:t>)</w:t>
      </w:r>
      <w:r w:rsidR="007E08D3" w:rsidRPr="00CE559A">
        <w:t xml:space="preserve"> lehet lefuttatni.</w:t>
      </w:r>
      <w:r w:rsidR="00840FA8" w:rsidRPr="00CE559A">
        <w:t xml:space="preserve"> </w:t>
      </w:r>
    </w:p>
    <w:p w14:paraId="380D59E5" w14:textId="3800475E" w:rsidR="00AC00F1" w:rsidRPr="00CE559A" w:rsidRDefault="00AC00F1" w:rsidP="00AC00F1">
      <w:pPr>
        <w:pStyle w:val="Cmsor3"/>
      </w:pPr>
      <w:bookmarkStart w:id="71" w:name="_Toc120051582"/>
      <w:r w:rsidRPr="00CE559A">
        <w:t>Lekérdezések</w:t>
      </w:r>
      <w:bookmarkEnd w:id="71"/>
    </w:p>
    <w:p w14:paraId="1FE30F5F" w14:textId="26046804" w:rsidR="007D0373" w:rsidRPr="00CE559A" w:rsidRDefault="00840FA8" w:rsidP="007D0373">
      <w:r w:rsidRPr="00CE559A">
        <w:t>A</w:t>
      </w:r>
      <w:r w:rsidR="0066672E" w:rsidRPr="00CE559A">
        <w:t>z adatbázis</w:t>
      </w:r>
      <w:r w:rsidR="008B138D" w:rsidRPr="00CE559A">
        <w:t xml:space="preserve"> lekérdezéseket szintén SQL </w:t>
      </w:r>
      <w:r w:rsidR="00E90C51" w:rsidRPr="00CE559A">
        <w:t xml:space="preserve">nyelven </w:t>
      </w:r>
      <w:r w:rsidR="008B138D" w:rsidRPr="00CE559A">
        <w:t>írtam</w:t>
      </w:r>
      <w:r w:rsidR="00E90C51" w:rsidRPr="00CE559A">
        <w:t xml:space="preserve"> meg</w:t>
      </w:r>
      <w:r w:rsidR="008B138D" w:rsidRPr="00CE559A">
        <w:t>,</w:t>
      </w:r>
      <w:r w:rsidR="00E90C51" w:rsidRPr="00CE559A">
        <w:t xml:space="preserve"> viszont</w:t>
      </w:r>
      <w:r w:rsidR="008B138D" w:rsidRPr="00CE559A">
        <w:t xml:space="preserve"> </w:t>
      </w:r>
      <w:r w:rsidR="005829ED" w:rsidRPr="00CE559A">
        <w:t xml:space="preserve">a feldolgozásukra </w:t>
      </w:r>
      <w:r w:rsidR="006177F4" w:rsidRPr="00CE559A">
        <w:t>használtam egy külső szoftvert (</w:t>
      </w:r>
      <w:proofErr w:type="spellStart"/>
      <w:r w:rsidR="006177F4" w:rsidRPr="00CE559A">
        <w:t>eql</w:t>
      </w:r>
      <w:proofErr w:type="spellEnd"/>
      <w:sdt>
        <w:sdtPr>
          <w:id w:val="-155687161"/>
          <w:citation/>
        </w:sdtPr>
        <w:sdtContent>
          <w:r w:rsidR="006177F4" w:rsidRPr="00CE559A">
            <w:fldChar w:fldCharType="begin"/>
          </w:r>
          <w:r w:rsidR="006177F4" w:rsidRPr="00CE559A">
            <w:instrText xml:space="preserve"> CITATION eql22 \l 2057 </w:instrText>
          </w:r>
          <w:r w:rsidR="006177F4" w:rsidRPr="00CE559A">
            <w:fldChar w:fldCharType="separate"/>
          </w:r>
          <w:r w:rsidR="00D37393" w:rsidRPr="00CE559A">
            <w:rPr>
              <w:noProof/>
            </w:rPr>
            <w:t xml:space="preserve"> [12]</w:t>
          </w:r>
          <w:r w:rsidR="006177F4" w:rsidRPr="00CE559A">
            <w:fldChar w:fldCharType="end"/>
          </w:r>
        </w:sdtContent>
      </w:sdt>
      <w:r w:rsidR="006177F4" w:rsidRPr="00CE559A">
        <w:t xml:space="preserve">), amely az SQL fájlban található kommentek alapján leképezi a lekérdezéseket </w:t>
      </w:r>
      <w:proofErr w:type="spellStart"/>
      <w:r w:rsidR="006177F4" w:rsidRPr="00CE559A">
        <w:t>Erlang</w:t>
      </w:r>
      <w:proofErr w:type="spellEnd"/>
      <w:r w:rsidR="006177F4" w:rsidRPr="00CE559A">
        <w:t xml:space="preserve"> függvényekre.</w:t>
      </w:r>
      <w:r w:rsidR="00564416" w:rsidRPr="00CE559A">
        <w:t xml:space="preserve"> Így sokkal </w:t>
      </w:r>
      <w:r w:rsidR="00564416" w:rsidRPr="00CE559A">
        <w:lastRenderedPageBreak/>
        <w:t xml:space="preserve">kényelmesebben lehet </w:t>
      </w:r>
      <w:proofErr w:type="spellStart"/>
      <w:r w:rsidR="00564416" w:rsidRPr="00CE559A">
        <w:t>Erlang</w:t>
      </w:r>
      <w:proofErr w:type="spellEnd"/>
      <w:r w:rsidR="00564416" w:rsidRPr="00CE559A">
        <w:t xml:space="preserve"> kódból adatbázis lekérdezéseket </w:t>
      </w:r>
      <w:r w:rsidR="00745D89" w:rsidRPr="00CE559A">
        <w:t>futtatni.</w:t>
      </w:r>
      <w:r w:rsidR="008465EC" w:rsidRPr="00CE559A">
        <w:t xml:space="preserve"> Egy példa az </w:t>
      </w:r>
      <w:r w:rsidR="006A5259" w:rsidRPr="00CE559A">
        <w:t>ekképpen megírt</w:t>
      </w:r>
      <w:r w:rsidR="00D01BC3" w:rsidRPr="00CE559A">
        <w:t xml:space="preserve"> </w:t>
      </w:r>
      <w:r w:rsidR="00DD08D4" w:rsidRPr="00CE559A">
        <w:t>lekérdezésre</w:t>
      </w:r>
      <w:r w:rsidR="00CE33FA" w:rsidRPr="00CE559A">
        <w:t>:</w:t>
      </w:r>
    </w:p>
    <w:p w14:paraId="5B2D0D85" w14:textId="77777777" w:rsidR="006B58C0" w:rsidRPr="00CE559A" w:rsidRDefault="006B58C0" w:rsidP="006B58C0">
      <w:pPr>
        <w:pStyle w:val="Kd"/>
      </w:pPr>
      <w:proofErr w:type="gramStart"/>
      <w:r w:rsidRPr="00CE559A">
        <w:t>-- :</w:t>
      </w:r>
      <w:proofErr w:type="spellStart"/>
      <w:r w:rsidRPr="00CE559A">
        <w:t>select</w:t>
      </w:r>
      <w:proofErr w:type="gramEnd"/>
      <w:r w:rsidRPr="00CE559A">
        <w:t>_events_by_user_id_aggregated_by_day</w:t>
      </w:r>
      <w:proofErr w:type="spellEnd"/>
    </w:p>
    <w:p w14:paraId="6A6C7CA8" w14:textId="77777777" w:rsidR="006B58C0" w:rsidRPr="00CE559A" w:rsidRDefault="006B58C0" w:rsidP="006B58C0">
      <w:pPr>
        <w:pStyle w:val="Kd"/>
      </w:pPr>
      <w:r w:rsidRPr="00CE559A">
        <w:t>SELECT</w:t>
      </w:r>
    </w:p>
    <w:p w14:paraId="5EF734F6" w14:textId="77777777" w:rsidR="006B58C0" w:rsidRPr="00CE559A" w:rsidRDefault="006B58C0" w:rsidP="006B58C0">
      <w:pPr>
        <w:pStyle w:val="Kd"/>
      </w:pPr>
      <w:r w:rsidRPr="00CE559A">
        <w:t xml:space="preserve">  </w:t>
      </w:r>
      <w:proofErr w:type="spellStart"/>
      <w:r w:rsidRPr="00CE559A">
        <w:t>date_</w:t>
      </w:r>
      <w:proofErr w:type="gramStart"/>
      <w:r w:rsidRPr="00CE559A">
        <w:t>trunc</w:t>
      </w:r>
      <w:proofErr w:type="spellEnd"/>
      <w:r w:rsidRPr="00CE559A">
        <w:t>(</w:t>
      </w:r>
      <w:proofErr w:type="gramEnd"/>
      <w:r w:rsidRPr="00CE559A">
        <w:t>'</w:t>
      </w:r>
      <w:proofErr w:type="spellStart"/>
      <w:r w:rsidRPr="00CE559A">
        <w:t>day</w:t>
      </w:r>
      <w:proofErr w:type="spellEnd"/>
      <w:r w:rsidRPr="00CE559A">
        <w:t xml:space="preserve">', </w:t>
      </w:r>
      <w:proofErr w:type="spellStart"/>
      <w:r w:rsidRPr="00CE559A">
        <w:t>submitted_at</w:t>
      </w:r>
      <w:proofErr w:type="spellEnd"/>
      <w:r w:rsidRPr="00CE559A">
        <w:t>) "</w:t>
      </w:r>
      <w:proofErr w:type="spellStart"/>
      <w:r w:rsidRPr="00CE559A">
        <w:t>day</w:t>
      </w:r>
      <w:proofErr w:type="spellEnd"/>
      <w:r w:rsidRPr="00CE559A">
        <w:t>",</w:t>
      </w:r>
    </w:p>
    <w:p w14:paraId="4CB7ABD7" w14:textId="77777777" w:rsidR="006B58C0" w:rsidRPr="00CE559A" w:rsidRDefault="006B58C0" w:rsidP="006B58C0">
      <w:pPr>
        <w:pStyle w:val="Kd"/>
      </w:pPr>
      <w:r w:rsidRPr="00CE559A">
        <w:t xml:space="preserve">  sum(</w:t>
      </w:r>
      <w:proofErr w:type="spellStart"/>
      <w:r w:rsidRPr="00CE559A">
        <w:t>jsonb_array_length</w:t>
      </w:r>
      <w:proofErr w:type="spellEnd"/>
      <w:r w:rsidRPr="00CE559A">
        <w:t>(</w:t>
      </w:r>
      <w:proofErr w:type="spellStart"/>
      <w:r w:rsidRPr="00CE559A">
        <w:t>chunk</w:t>
      </w:r>
      <w:proofErr w:type="spellEnd"/>
      <w:r w:rsidRPr="00CE559A">
        <w:t>))</w:t>
      </w:r>
    </w:p>
    <w:p w14:paraId="3D483537" w14:textId="77777777" w:rsidR="006B58C0" w:rsidRPr="00CE559A" w:rsidRDefault="006B58C0" w:rsidP="006B58C0">
      <w:pPr>
        <w:pStyle w:val="Kd"/>
      </w:pPr>
      <w:r w:rsidRPr="00CE559A">
        <w:t>FROM</w:t>
      </w:r>
    </w:p>
    <w:p w14:paraId="162E5E38" w14:textId="77777777" w:rsidR="006B58C0" w:rsidRPr="00CE559A" w:rsidRDefault="006B58C0" w:rsidP="006B58C0">
      <w:pPr>
        <w:pStyle w:val="Kd"/>
      </w:pPr>
      <w:r w:rsidRPr="00CE559A">
        <w:t xml:space="preserve">  </w:t>
      </w:r>
      <w:proofErr w:type="spellStart"/>
      <w:proofErr w:type="gramStart"/>
      <w:r w:rsidRPr="00CE559A">
        <w:t>xss.chunks</w:t>
      </w:r>
      <w:proofErr w:type="spellEnd"/>
      <w:proofErr w:type="gramEnd"/>
    </w:p>
    <w:p w14:paraId="0BE138A7" w14:textId="77777777" w:rsidR="006B58C0" w:rsidRPr="00CE559A" w:rsidRDefault="006B58C0" w:rsidP="006B58C0">
      <w:pPr>
        <w:pStyle w:val="Kd"/>
      </w:pPr>
      <w:r w:rsidRPr="00CE559A">
        <w:t>WHERE (</w:t>
      </w:r>
      <w:proofErr w:type="spellStart"/>
      <w:r w:rsidRPr="00CE559A">
        <w:t>user_id</w:t>
      </w:r>
      <w:proofErr w:type="spellEnd"/>
      <w:r w:rsidRPr="00CE559A">
        <w:t xml:space="preserve"> = $1 AND</w:t>
      </w:r>
    </w:p>
    <w:p w14:paraId="5A471BE2" w14:textId="77777777" w:rsidR="006B58C0" w:rsidRPr="00CE559A" w:rsidRDefault="006B58C0" w:rsidP="006B58C0">
      <w:pPr>
        <w:pStyle w:val="Kd"/>
      </w:pPr>
      <w:r w:rsidRPr="00CE559A">
        <w:t xml:space="preserve">       </w:t>
      </w:r>
      <w:proofErr w:type="spellStart"/>
      <w:r w:rsidRPr="00CE559A">
        <w:t>deleted_at</w:t>
      </w:r>
      <w:proofErr w:type="spellEnd"/>
      <w:r w:rsidRPr="00CE559A">
        <w:t xml:space="preserve"> IS NULL)</w:t>
      </w:r>
    </w:p>
    <w:p w14:paraId="7505964C" w14:textId="77777777" w:rsidR="006B58C0" w:rsidRPr="00CE559A" w:rsidRDefault="006B58C0" w:rsidP="006B58C0">
      <w:pPr>
        <w:pStyle w:val="Kd"/>
      </w:pPr>
      <w:r w:rsidRPr="00CE559A">
        <w:t>GROUP BY "</w:t>
      </w:r>
      <w:proofErr w:type="spellStart"/>
      <w:r w:rsidRPr="00CE559A">
        <w:t>day</w:t>
      </w:r>
      <w:proofErr w:type="spellEnd"/>
      <w:r w:rsidRPr="00CE559A">
        <w:t>"</w:t>
      </w:r>
    </w:p>
    <w:p w14:paraId="00440510" w14:textId="471BC9BB" w:rsidR="006B58C0" w:rsidRPr="00CE559A" w:rsidRDefault="006B58C0" w:rsidP="006B58C0">
      <w:pPr>
        <w:pStyle w:val="Kd"/>
      </w:pPr>
      <w:r w:rsidRPr="00CE559A">
        <w:t>ORDER BY "</w:t>
      </w:r>
      <w:proofErr w:type="spellStart"/>
      <w:r w:rsidRPr="00CE559A">
        <w:t>day</w:t>
      </w:r>
      <w:proofErr w:type="spellEnd"/>
      <w:r w:rsidRPr="00CE559A">
        <w:t>" DESC</w:t>
      </w:r>
    </w:p>
    <w:p w14:paraId="72E4D0EA" w14:textId="7E3143E0" w:rsidR="00FC314B" w:rsidRPr="00CE559A" w:rsidRDefault="001A31F0" w:rsidP="00FC314B">
      <w:r w:rsidRPr="00CE559A">
        <w:t xml:space="preserve">Ez a lekérdezés a </w:t>
      </w:r>
      <w:proofErr w:type="spellStart"/>
      <w:r w:rsidRPr="00CE559A">
        <w:rPr>
          <w:i/>
          <w:iCs/>
        </w:rPr>
        <w:t>select_events_by_user_id_aggregated_by_day</w:t>
      </w:r>
      <w:proofErr w:type="spellEnd"/>
      <w:r w:rsidRPr="00CE559A">
        <w:rPr>
          <w:i/>
          <w:iCs/>
        </w:rPr>
        <w:t xml:space="preserve"> </w:t>
      </w:r>
      <w:r w:rsidRPr="00CE559A">
        <w:t>nevű egy paraméterrel (</w:t>
      </w:r>
      <w:proofErr w:type="spellStart"/>
      <w:r w:rsidRPr="00CE559A">
        <w:rPr>
          <w:i/>
          <w:iCs/>
        </w:rPr>
        <w:t>user_id</w:t>
      </w:r>
      <w:proofErr w:type="spellEnd"/>
      <w:r w:rsidRPr="00CE559A">
        <w:t xml:space="preserve">) rendelkező </w:t>
      </w:r>
      <w:proofErr w:type="spellStart"/>
      <w:r w:rsidRPr="00CE559A">
        <w:t>Erlang</w:t>
      </w:r>
      <w:proofErr w:type="spellEnd"/>
      <w:r w:rsidRPr="00CE559A">
        <w:t xml:space="preserve"> függvényre képződik le.</w:t>
      </w:r>
      <w:r w:rsidR="00244785" w:rsidRPr="00CE559A">
        <w:t xml:space="preserve"> Az üzleti logikát tartalmazó modulok ezeket </w:t>
      </w:r>
      <w:r w:rsidR="00747EA0" w:rsidRPr="00CE559A">
        <w:t xml:space="preserve">a lekérdezéseket a </w:t>
      </w:r>
      <w:proofErr w:type="spellStart"/>
      <w:r w:rsidR="00747EA0" w:rsidRPr="00CE559A">
        <w:t>szerializációs</w:t>
      </w:r>
      <w:proofErr w:type="spellEnd"/>
      <w:r w:rsidR="00747EA0" w:rsidRPr="00CE559A">
        <w:t xml:space="preserve"> / </w:t>
      </w:r>
      <w:proofErr w:type="spellStart"/>
      <w:r w:rsidR="00747EA0" w:rsidRPr="00CE559A">
        <w:t>deszerializációs</w:t>
      </w:r>
      <w:proofErr w:type="spellEnd"/>
      <w:r w:rsidR="00747EA0" w:rsidRPr="00CE559A">
        <w:t xml:space="preserve"> modulokon keresztül hívják meg, amelyek elvégzik az </w:t>
      </w:r>
      <w:proofErr w:type="spellStart"/>
      <w:r w:rsidR="00747EA0" w:rsidRPr="00CE559A">
        <w:t>Erlang</w:t>
      </w:r>
      <w:proofErr w:type="spellEnd"/>
      <w:r w:rsidR="00747EA0" w:rsidRPr="00CE559A">
        <w:t xml:space="preserve"> modell </w:t>
      </w:r>
      <w:r w:rsidR="00747EA0" w:rsidRPr="00CE559A">
        <w:sym w:font="Wingdings" w:char="F0DF"/>
      </w:r>
      <w:r w:rsidR="00747EA0" w:rsidRPr="00CE559A">
        <w:sym w:font="Wingdings" w:char="F0E0"/>
      </w:r>
      <w:r w:rsidR="00747EA0" w:rsidRPr="00CE559A">
        <w:t xml:space="preserve"> adatbázis rekord átalakításokat</w:t>
      </w:r>
      <w:r w:rsidR="008004CF" w:rsidRPr="00CE559A">
        <w:t>, illetve hibakezelést is tartalmaznak.</w:t>
      </w:r>
      <w:r w:rsidR="00C53683" w:rsidRPr="00CE559A">
        <w:t xml:space="preserve"> </w:t>
      </w:r>
    </w:p>
    <w:p w14:paraId="4C8E69E2" w14:textId="43EDED82" w:rsidR="00A4396F" w:rsidRPr="00CE559A" w:rsidRDefault="000E58CC" w:rsidP="00D23C6B">
      <w:pPr>
        <w:pStyle w:val="Cmsor2"/>
      </w:pPr>
      <w:bookmarkStart w:id="72" w:name="_Toc120051583"/>
      <w:r w:rsidRPr="00CE559A">
        <w:t xml:space="preserve">Kiértékelő </w:t>
      </w:r>
      <w:r w:rsidR="00CC7D53" w:rsidRPr="00CE559A">
        <w:t>szerver</w:t>
      </w:r>
      <w:bookmarkEnd w:id="72"/>
    </w:p>
    <w:p w14:paraId="2695A3EF" w14:textId="14330655" w:rsidR="000622A3" w:rsidRPr="00CE559A" w:rsidRDefault="000E2344" w:rsidP="000622A3">
      <w:r w:rsidRPr="00CE559A">
        <w:t xml:space="preserve">Az </w:t>
      </w:r>
      <w:r w:rsidRPr="00CE559A">
        <w:rPr>
          <w:i/>
          <w:iCs/>
        </w:rPr>
        <w:t>R4, R5</w:t>
      </w:r>
      <w:r w:rsidRPr="00CE559A">
        <w:t xml:space="preserve"> követelmények értelmében az alkalmazás szervernek a </w:t>
      </w:r>
      <w:proofErr w:type="spellStart"/>
      <w:r w:rsidRPr="00CE559A">
        <w:t>biometrikus</w:t>
      </w:r>
      <w:proofErr w:type="spellEnd"/>
      <w:r w:rsidRPr="00CE559A">
        <w:t xml:space="preserve"> profil építését és a verifikációs hívásokat egy külső kiértékelő szoftver segítségével kell végrehajtani</w:t>
      </w:r>
      <w:r w:rsidR="00702504" w:rsidRPr="00CE559A">
        <w:t>a</w:t>
      </w:r>
      <w:r w:rsidRPr="00CE559A">
        <w:t>.</w:t>
      </w:r>
      <w:r w:rsidR="00702504" w:rsidRPr="00CE559A">
        <w:t xml:space="preserve"> Ahogyan azt már korábban</w:t>
      </w:r>
      <w:r w:rsidR="00564BF0" w:rsidRPr="00CE559A">
        <w:t xml:space="preserve"> a </w:t>
      </w:r>
      <w:r w:rsidR="00564BF0" w:rsidRPr="00CE559A">
        <w:fldChar w:fldCharType="begin"/>
      </w:r>
      <w:r w:rsidR="00564BF0" w:rsidRPr="00CE559A">
        <w:instrText xml:space="preserve"> REF _Ref119159029 \h  \* MERGEFORMAT </w:instrText>
      </w:r>
      <w:r w:rsidR="00564BF0" w:rsidRPr="00CE559A">
        <w:fldChar w:fldCharType="separate"/>
      </w:r>
      <w:proofErr w:type="spellStart"/>
      <w:r w:rsidR="007D6599" w:rsidRPr="007D6599">
        <w:rPr>
          <w:i/>
          <w:iCs/>
        </w:rPr>
        <w:t>A</w:t>
      </w:r>
      <w:proofErr w:type="spellEnd"/>
      <w:r w:rsidR="007D6599" w:rsidRPr="007D6599">
        <w:rPr>
          <w:i/>
          <w:iCs/>
        </w:rPr>
        <w:t xml:space="preserve"> megoldás</w:t>
      </w:r>
      <w:r w:rsidR="007D6599" w:rsidRPr="00CE559A">
        <w:t xml:space="preserve"> felépítése</w:t>
      </w:r>
      <w:r w:rsidR="00564BF0" w:rsidRPr="00CE559A">
        <w:fldChar w:fldCharType="end"/>
      </w:r>
      <w:r w:rsidR="00564BF0" w:rsidRPr="00CE559A">
        <w:t xml:space="preserve"> </w:t>
      </w:r>
      <w:r w:rsidR="00ED0A39" w:rsidRPr="00CE559A">
        <w:t xml:space="preserve">írtam, a kiértékelő </w:t>
      </w:r>
      <w:r w:rsidR="00CD7545" w:rsidRPr="00CE559A">
        <w:t>szerver</w:t>
      </w:r>
      <w:r w:rsidR="00ED0A39" w:rsidRPr="00CE559A">
        <w:t xml:space="preserve"> nem képezi részét a diplomamunkának</w:t>
      </w:r>
      <w:r w:rsidR="00AC09A3" w:rsidRPr="00CE559A">
        <w:t xml:space="preserve">, </w:t>
      </w:r>
      <w:r w:rsidR="00356985" w:rsidRPr="00CE559A">
        <w:t>egy külső szolgáltatásként kezeli az alkalmazás szerver.</w:t>
      </w:r>
      <w:r w:rsidR="007A5022" w:rsidRPr="00CE559A">
        <w:t xml:space="preserve"> A megoldás implementálása során készítettem egy </w:t>
      </w:r>
      <w:proofErr w:type="spellStart"/>
      <w:r w:rsidR="00F92323" w:rsidRPr="00CE559A">
        <w:rPr>
          <w:i/>
          <w:iCs/>
        </w:rPr>
        <w:t>mock</w:t>
      </w:r>
      <w:proofErr w:type="spellEnd"/>
      <w:r w:rsidR="00F92323" w:rsidRPr="00CE559A">
        <w:t xml:space="preserve"> implementációt a kiértékelő </w:t>
      </w:r>
      <w:r w:rsidR="00C31D9C" w:rsidRPr="00CE559A">
        <w:t>szerverből</w:t>
      </w:r>
      <w:r w:rsidR="00F92323" w:rsidRPr="00CE559A">
        <w:t>.</w:t>
      </w:r>
      <w:r w:rsidR="00A50864" w:rsidRPr="00CE559A">
        <w:t xml:space="preserve"> Ennek a célja, hogy a tényleges funkcionalitás (profil építés, verifikálás) megvalósítása nélkül imitálja</w:t>
      </w:r>
      <w:r w:rsidR="005028EC" w:rsidRPr="00CE559A">
        <w:t xml:space="preserve"> ezeket a folyamatokat, ezzel biztosítva az alkalmazás szerver helyes működését.</w:t>
      </w:r>
    </w:p>
    <w:p w14:paraId="093CD074" w14:textId="313E96C5" w:rsidR="005028EC" w:rsidRPr="00CE559A" w:rsidRDefault="006E320E" w:rsidP="000622A3">
      <w:r w:rsidRPr="00CE559A">
        <w:t>Az általam készített implementáció a Node.js és Express.js technológiákat használja.</w:t>
      </w:r>
      <w:r w:rsidR="00A52B41" w:rsidRPr="00CE559A">
        <w:t xml:space="preserve"> A kiértékelő szerver a következő HTTP API-t nyújtja az alkalmazás szerver számára:</w:t>
      </w:r>
    </w:p>
    <w:p w14:paraId="492AD9CF" w14:textId="11110F93" w:rsidR="00A52B41" w:rsidRPr="00CE559A" w:rsidRDefault="00A52B41" w:rsidP="00F971D3">
      <w:pPr>
        <w:ind w:firstLine="0"/>
        <w:rPr>
          <w:b/>
          <w:bCs/>
        </w:rPr>
      </w:pPr>
      <w:r w:rsidRPr="00CE559A">
        <w:rPr>
          <w:b/>
          <w:bCs/>
        </w:rPr>
        <w:t>profil építés</w:t>
      </w:r>
    </w:p>
    <w:p w14:paraId="568F3AB1" w14:textId="37E7C6F3" w:rsidR="00A52B41" w:rsidRPr="00CE559A" w:rsidRDefault="00A52B41" w:rsidP="00F971D3">
      <w:pPr>
        <w:pStyle w:val="Listaszerbekezds"/>
        <w:numPr>
          <w:ilvl w:val="0"/>
          <w:numId w:val="28"/>
        </w:numPr>
      </w:pPr>
      <w:r w:rsidRPr="00CE559A">
        <w:t>végpont</w:t>
      </w:r>
    </w:p>
    <w:p w14:paraId="31B41A90" w14:textId="42185679" w:rsidR="000F1E31" w:rsidRPr="00CE559A" w:rsidRDefault="00873F41" w:rsidP="00F971D3">
      <w:pPr>
        <w:ind w:left="360"/>
        <w:rPr>
          <w:b/>
          <w:bCs/>
        </w:rPr>
      </w:pPr>
      <w:r w:rsidRPr="00CE559A">
        <w:rPr>
          <w:b/>
          <w:bCs/>
        </w:rPr>
        <w:t>POST /</w:t>
      </w:r>
      <w:proofErr w:type="spellStart"/>
      <w:r w:rsidR="004861C9" w:rsidRPr="00CE559A">
        <w:rPr>
          <w:b/>
          <w:bCs/>
        </w:rPr>
        <w:t>profile</w:t>
      </w:r>
      <w:proofErr w:type="spellEnd"/>
    </w:p>
    <w:p w14:paraId="70C39792" w14:textId="7E34B3A8" w:rsidR="00A52B41" w:rsidRPr="00CE559A" w:rsidRDefault="00A52B41" w:rsidP="00F971D3">
      <w:pPr>
        <w:pStyle w:val="Listaszerbekezds"/>
        <w:numPr>
          <w:ilvl w:val="0"/>
          <w:numId w:val="28"/>
        </w:numPr>
      </w:pPr>
      <w:r w:rsidRPr="00CE559A">
        <w:t>kérés tartalma</w:t>
      </w:r>
    </w:p>
    <w:p w14:paraId="3BFBB74F" w14:textId="43820A7B" w:rsidR="0031451E" w:rsidRPr="00CE559A" w:rsidRDefault="0031451E" w:rsidP="0031451E">
      <w:pPr>
        <w:pStyle w:val="Kd"/>
        <w:ind w:left="1080"/>
      </w:pPr>
      <w:r w:rsidRPr="00CE559A">
        <w:t>{</w:t>
      </w:r>
    </w:p>
    <w:p w14:paraId="14BFAC4C" w14:textId="6E0C5CFA" w:rsidR="0031451E" w:rsidRPr="00CE559A" w:rsidRDefault="0031451E" w:rsidP="0031451E">
      <w:pPr>
        <w:pStyle w:val="Kd"/>
        <w:ind w:left="1080"/>
      </w:pPr>
      <w:r w:rsidRPr="00CE559A">
        <w:tab/>
      </w:r>
      <w:r w:rsidR="0020420D" w:rsidRPr="00CE559A">
        <w:t>"</w:t>
      </w:r>
      <w:proofErr w:type="spellStart"/>
      <w:r w:rsidR="0020420D" w:rsidRPr="00CE559A">
        <w:t>chunks</w:t>
      </w:r>
      <w:proofErr w:type="spellEnd"/>
      <w:r w:rsidR="0020420D" w:rsidRPr="00CE559A">
        <w:t xml:space="preserve">": </w:t>
      </w:r>
      <w:r w:rsidRPr="00CE559A">
        <w:t>[</w:t>
      </w:r>
    </w:p>
    <w:p w14:paraId="5EEEE9E1" w14:textId="6A7C0626" w:rsidR="00F95D04" w:rsidRPr="00CE559A" w:rsidRDefault="00F971D3" w:rsidP="0031451E">
      <w:pPr>
        <w:pStyle w:val="Kd"/>
        <w:ind w:left="1080"/>
      </w:pPr>
      <w:r w:rsidRPr="00CE559A">
        <w:lastRenderedPageBreak/>
        <w:tab/>
      </w:r>
      <w:r w:rsidR="00F95D04" w:rsidRPr="00CE559A">
        <w:tab/>
        <w:t>{</w:t>
      </w:r>
    </w:p>
    <w:p w14:paraId="42B41CB4" w14:textId="3304E0E8" w:rsidR="0031451E" w:rsidRPr="00CE559A" w:rsidRDefault="0031451E" w:rsidP="0031451E">
      <w:pPr>
        <w:pStyle w:val="Kd"/>
        <w:ind w:left="1080"/>
      </w:pPr>
      <w:r w:rsidRPr="00CE559A">
        <w:tab/>
      </w:r>
      <w:r w:rsidR="00F95D04" w:rsidRPr="00CE559A">
        <w:tab/>
      </w:r>
      <w:r w:rsidRPr="00CE559A">
        <w:tab/>
        <w:t>"</w:t>
      </w:r>
      <w:proofErr w:type="spellStart"/>
      <w:r w:rsidRPr="00CE559A">
        <w:t>metadata</w:t>
      </w:r>
      <w:proofErr w:type="spellEnd"/>
      <w:r w:rsidRPr="00CE559A">
        <w:t>": {</w:t>
      </w:r>
    </w:p>
    <w:p w14:paraId="12BDF86A" w14:textId="5D34FCD8" w:rsidR="0031451E" w:rsidRPr="00CE559A" w:rsidRDefault="0031451E" w:rsidP="0031451E">
      <w:pPr>
        <w:pStyle w:val="Kd"/>
        <w:ind w:left="1080"/>
      </w:pPr>
      <w:r w:rsidRPr="00CE559A">
        <w:tab/>
      </w:r>
      <w:r w:rsidR="00F95D04"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epoch</w:t>
      </w:r>
      <w:proofErr w:type="spellEnd"/>
      <w:r w:rsidRPr="00CE559A">
        <w:t>": {</w:t>
      </w:r>
    </w:p>
    <w:p w14:paraId="1CEFB7E0" w14:textId="54D4DF22" w:rsidR="0031451E" w:rsidRPr="00CE559A" w:rsidRDefault="0031451E" w:rsidP="0031451E">
      <w:pPr>
        <w:pStyle w:val="Kd"/>
        <w:ind w:left="1080"/>
      </w:pPr>
      <w:r w:rsidRPr="00CE559A">
        <w:tab/>
      </w:r>
      <w:r w:rsidRPr="00CE559A">
        <w:tab/>
      </w:r>
      <w:r w:rsidRPr="00CE559A">
        <w:tab/>
      </w:r>
      <w:r w:rsidR="00F95D04" w:rsidRPr="00CE559A">
        <w:tab/>
      </w:r>
      <w:r w:rsidRPr="00CE559A">
        <w:tab/>
        <w:t xml:space="preserve">"unit": </w:t>
      </w:r>
      <w:proofErr w:type="spellStart"/>
      <w:proofErr w:type="gramStart"/>
      <w:r w:rsidRPr="00CE559A">
        <w:t>string</w:t>
      </w:r>
      <w:proofErr w:type="spellEnd"/>
      <w:r w:rsidRPr="00CE559A">
        <w:t>(</w:t>
      </w:r>
      <w:proofErr w:type="gramEnd"/>
      <w:r w:rsidRPr="00CE559A">
        <w:t>),</w:t>
      </w:r>
    </w:p>
    <w:p w14:paraId="336DDD26" w14:textId="0580EE14" w:rsidR="0031451E" w:rsidRPr="00CE559A" w:rsidRDefault="0031451E" w:rsidP="0031451E">
      <w:pPr>
        <w:pStyle w:val="Kd"/>
        <w:ind w:left="1080"/>
      </w:pPr>
      <w:r w:rsidRPr="00CE559A">
        <w:tab/>
      </w:r>
      <w:r w:rsidRPr="00CE559A">
        <w:tab/>
      </w:r>
      <w:r w:rsidR="00F95D04"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value</w:t>
      </w:r>
      <w:proofErr w:type="spellEnd"/>
      <w:r w:rsidRPr="00CE559A">
        <w:t xml:space="preserve">": </w:t>
      </w:r>
      <w:proofErr w:type="gramStart"/>
      <w:r w:rsidRPr="00CE559A">
        <w:t>integer(</w:t>
      </w:r>
      <w:proofErr w:type="gramEnd"/>
      <w:r w:rsidRPr="00CE559A">
        <w:t>),</w:t>
      </w:r>
    </w:p>
    <w:p w14:paraId="18C9CD4E" w14:textId="3E3A16C2" w:rsidR="0031451E" w:rsidRPr="00CE559A" w:rsidRDefault="0031451E" w:rsidP="0031451E">
      <w:pPr>
        <w:pStyle w:val="Kd"/>
        <w:ind w:left="1080"/>
      </w:pPr>
      <w:r w:rsidRPr="00CE559A">
        <w:tab/>
      </w:r>
      <w:r w:rsidR="00F95D04" w:rsidRPr="00CE559A">
        <w:tab/>
      </w:r>
      <w:r w:rsidRPr="00CE559A">
        <w:tab/>
      </w:r>
      <w:r w:rsidRPr="00CE559A">
        <w:tab/>
        <w:t>},</w:t>
      </w:r>
    </w:p>
    <w:p w14:paraId="10D5DC4A" w14:textId="5587F1BC" w:rsidR="0031451E" w:rsidRPr="00CE559A" w:rsidRDefault="0031451E" w:rsidP="0031451E">
      <w:pPr>
        <w:pStyle w:val="Kd"/>
        <w:ind w:left="1418" w:hanging="338"/>
      </w:pPr>
      <w:r w:rsidRPr="00CE559A">
        <w:tab/>
      </w: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sessionId</w:t>
      </w:r>
      <w:proofErr w:type="spellEnd"/>
      <w:r w:rsidRPr="00CE559A">
        <w:t xml:space="preserve">": </w:t>
      </w:r>
      <w:proofErr w:type="spellStart"/>
      <w:proofErr w:type="gramStart"/>
      <w:r w:rsidRPr="00CE559A">
        <w:t>string</w:t>
      </w:r>
      <w:proofErr w:type="spellEnd"/>
      <w:r w:rsidRPr="00CE559A">
        <w:t>(</w:t>
      </w:r>
      <w:proofErr w:type="gramEnd"/>
      <w:r w:rsidRPr="00CE559A">
        <w:t>),</w:t>
      </w:r>
    </w:p>
    <w:p w14:paraId="7770CA23" w14:textId="5B518A4B" w:rsidR="0031451E" w:rsidRPr="00CE559A" w:rsidRDefault="0031451E" w:rsidP="0031451E">
      <w:pPr>
        <w:pStyle w:val="Kd"/>
        <w:ind w:left="1080"/>
      </w:pPr>
      <w:r w:rsidRPr="00CE559A">
        <w:tab/>
      </w:r>
      <w:r w:rsidRPr="00CE559A">
        <w:tab/>
      </w:r>
      <w:r w:rsidRPr="00CE559A">
        <w:tab/>
      </w:r>
      <w:r w:rsidR="00F95D04" w:rsidRPr="00CE559A">
        <w:tab/>
      </w:r>
      <w:r w:rsidRPr="00CE559A">
        <w:t>"</w:t>
      </w:r>
      <w:proofErr w:type="spellStart"/>
      <w:r w:rsidRPr="00CE559A">
        <w:t>streamId</w:t>
      </w:r>
      <w:proofErr w:type="spellEnd"/>
      <w:r w:rsidRPr="00CE559A">
        <w:t xml:space="preserve">": </w:t>
      </w:r>
      <w:proofErr w:type="spellStart"/>
      <w:proofErr w:type="gramStart"/>
      <w:r w:rsidRPr="00CE559A">
        <w:t>string</w:t>
      </w:r>
      <w:proofErr w:type="spellEnd"/>
      <w:r w:rsidRPr="00CE559A">
        <w:t>(</w:t>
      </w:r>
      <w:proofErr w:type="gramEnd"/>
      <w:r w:rsidRPr="00CE559A">
        <w:t>),</w:t>
      </w:r>
    </w:p>
    <w:p w14:paraId="3D0796F4" w14:textId="623346A5" w:rsidR="0031451E" w:rsidRPr="00CE559A" w:rsidRDefault="0031451E" w:rsidP="0031451E">
      <w:pPr>
        <w:pStyle w:val="Kd"/>
        <w:ind w:left="1080"/>
      </w:pPr>
      <w:r w:rsidRPr="00CE559A">
        <w:tab/>
      </w:r>
      <w:r w:rsidRPr="00CE559A">
        <w:tab/>
      </w:r>
      <w:r w:rsidR="00F95D04" w:rsidRPr="00CE559A">
        <w:tab/>
      </w:r>
      <w:r w:rsidRPr="00CE559A">
        <w:tab/>
        <w:t>"</w:t>
      </w:r>
      <w:proofErr w:type="spellStart"/>
      <w:r w:rsidRPr="00CE559A">
        <w:t>sequenceNumber</w:t>
      </w:r>
      <w:proofErr w:type="spellEnd"/>
      <w:r w:rsidRPr="00CE559A">
        <w:t xml:space="preserve">": </w:t>
      </w:r>
      <w:proofErr w:type="gramStart"/>
      <w:r w:rsidRPr="00CE559A">
        <w:t>integer(</w:t>
      </w:r>
      <w:proofErr w:type="gramEnd"/>
      <w:r w:rsidRPr="00CE559A">
        <w:t>),</w:t>
      </w:r>
    </w:p>
    <w:p w14:paraId="6736DA64" w14:textId="642A1B41" w:rsidR="0031451E" w:rsidRPr="00CE559A" w:rsidRDefault="0031451E" w:rsidP="0031451E">
      <w:pPr>
        <w:pStyle w:val="Kd"/>
        <w:ind w:left="1080"/>
      </w:pPr>
      <w:r w:rsidRPr="00CE559A">
        <w:tab/>
      </w:r>
      <w:r w:rsidR="00F95D04"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userId</w:t>
      </w:r>
      <w:proofErr w:type="spellEnd"/>
      <w:r w:rsidRPr="00CE559A">
        <w:t xml:space="preserve">": </w:t>
      </w:r>
      <w:proofErr w:type="spellStart"/>
      <w:proofErr w:type="gramStart"/>
      <w:r w:rsidRPr="00CE559A">
        <w:t>string</w:t>
      </w:r>
      <w:proofErr w:type="spellEnd"/>
      <w:r w:rsidRPr="00CE559A">
        <w:t>(</w:t>
      </w:r>
      <w:proofErr w:type="gramEnd"/>
      <w:r w:rsidRPr="00CE559A">
        <w:t>)</w:t>
      </w:r>
    </w:p>
    <w:p w14:paraId="3E6520AB" w14:textId="3E647B5C" w:rsidR="0031451E" w:rsidRPr="00CE559A" w:rsidRDefault="0031451E" w:rsidP="0031451E">
      <w:pPr>
        <w:pStyle w:val="Kd"/>
        <w:ind w:left="1080"/>
      </w:pPr>
      <w:r w:rsidRPr="00CE559A">
        <w:tab/>
      </w:r>
      <w:r w:rsidRPr="00CE559A">
        <w:tab/>
      </w:r>
      <w:r w:rsidRPr="00CE559A">
        <w:tab/>
        <w:t>},</w:t>
      </w:r>
    </w:p>
    <w:p w14:paraId="525796F3" w14:textId="2FDD3DBB" w:rsidR="00B07CD3" w:rsidRPr="00CE559A" w:rsidRDefault="00F95D04" w:rsidP="00B07CD3">
      <w:pPr>
        <w:pStyle w:val="Kd"/>
        <w:ind w:left="1080"/>
      </w:pPr>
      <w:r w:rsidRPr="00CE559A">
        <w:tab/>
      </w:r>
      <w:r w:rsidR="0031451E" w:rsidRPr="00CE559A">
        <w:tab/>
      </w:r>
      <w:r w:rsidR="0031451E" w:rsidRPr="00CE559A">
        <w:tab/>
        <w:t>"</w:t>
      </w:r>
      <w:proofErr w:type="spellStart"/>
      <w:r w:rsidR="0031451E" w:rsidRPr="00CE559A">
        <w:t>chunk</w:t>
      </w:r>
      <w:proofErr w:type="spellEnd"/>
      <w:r w:rsidR="0031451E" w:rsidRPr="00CE559A">
        <w:t xml:space="preserve">": </w:t>
      </w:r>
      <w:proofErr w:type="spellStart"/>
      <w:proofErr w:type="gramStart"/>
      <w:r w:rsidR="0031451E" w:rsidRPr="00CE559A">
        <w:t>array</w:t>
      </w:r>
      <w:proofErr w:type="spellEnd"/>
      <w:r w:rsidR="0031451E" w:rsidRPr="00CE559A">
        <w:t>(</w:t>
      </w:r>
      <w:proofErr w:type="gramEnd"/>
      <w:r w:rsidR="0031451E" w:rsidRPr="00CE559A">
        <w:t>),</w:t>
      </w:r>
    </w:p>
    <w:p w14:paraId="2332D882" w14:textId="55960972" w:rsidR="00F95D04" w:rsidRPr="00CE559A" w:rsidRDefault="00F95D04" w:rsidP="00B07CD3">
      <w:pPr>
        <w:pStyle w:val="Kd"/>
        <w:ind w:left="1080"/>
      </w:pPr>
      <w:r w:rsidRPr="00CE559A">
        <w:tab/>
      </w:r>
      <w:r w:rsidRPr="00CE559A">
        <w:tab/>
        <w:t>}</w:t>
      </w:r>
    </w:p>
    <w:p w14:paraId="41BA8085" w14:textId="77F5446F" w:rsidR="00B07CD3" w:rsidRPr="00CE559A" w:rsidRDefault="00B07CD3" w:rsidP="00B07CD3">
      <w:pPr>
        <w:pStyle w:val="Kd"/>
        <w:ind w:left="1080"/>
      </w:pPr>
      <w:r w:rsidRPr="00CE559A">
        <w:tab/>
        <w:t>]</w:t>
      </w:r>
    </w:p>
    <w:p w14:paraId="13F7C7EA" w14:textId="24C67469" w:rsidR="004861C9" w:rsidRPr="00CE559A" w:rsidRDefault="0031451E" w:rsidP="003A2638">
      <w:pPr>
        <w:pStyle w:val="Kd"/>
        <w:ind w:left="1080"/>
      </w:pPr>
      <w:r w:rsidRPr="00CE559A">
        <w:t>}</w:t>
      </w:r>
    </w:p>
    <w:p w14:paraId="4678A45B" w14:textId="4E4CD844" w:rsidR="00657CDB" w:rsidRPr="00CE559A" w:rsidRDefault="00A52B41" w:rsidP="00847680">
      <w:pPr>
        <w:pStyle w:val="Listaszerbekezds"/>
        <w:numPr>
          <w:ilvl w:val="0"/>
          <w:numId w:val="28"/>
        </w:numPr>
      </w:pPr>
      <w:r w:rsidRPr="00CE559A">
        <w:t>válasz tartalma</w:t>
      </w:r>
    </w:p>
    <w:p w14:paraId="1B83EF2D" w14:textId="593040C8" w:rsidR="00657CDB" w:rsidRPr="00CE559A" w:rsidRDefault="00657CDB" w:rsidP="00657CDB">
      <w:pPr>
        <w:pStyle w:val="Kd"/>
        <w:ind w:left="1080"/>
      </w:pPr>
      <w:r w:rsidRPr="00CE559A">
        <w:t>{</w:t>
      </w:r>
    </w:p>
    <w:p w14:paraId="2F7B645F" w14:textId="2B321665" w:rsidR="00657CDB" w:rsidRPr="00CE559A" w:rsidRDefault="00657CDB" w:rsidP="00657CDB">
      <w:pPr>
        <w:pStyle w:val="Kd"/>
        <w:ind w:left="1080"/>
      </w:pPr>
      <w:r w:rsidRPr="00CE559A">
        <w:tab/>
        <w:t>"status": "ok"</w:t>
      </w:r>
    </w:p>
    <w:p w14:paraId="71A68182" w14:textId="3B91DD16" w:rsidR="00657CDB" w:rsidRPr="00CE559A" w:rsidRDefault="00657CDB" w:rsidP="00657CDB">
      <w:pPr>
        <w:pStyle w:val="Kd"/>
        <w:ind w:left="1080"/>
      </w:pPr>
      <w:r w:rsidRPr="00CE559A">
        <w:tab/>
        <w:t>"</w:t>
      </w:r>
      <w:proofErr w:type="spellStart"/>
      <w:r w:rsidRPr="00CE559A">
        <w:t>profileData</w:t>
      </w:r>
      <w:proofErr w:type="spellEnd"/>
      <w:r w:rsidRPr="00CE559A">
        <w:t xml:space="preserve">": </w:t>
      </w:r>
      <w:proofErr w:type="spellStart"/>
      <w:proofErr w:type="gramStart"/>
      <w:r w:rsidRPr="00CE559A">
        <w:t>string</w:t>
      </w:r>
      <w:proofErr w:type="spellEnd"/>
      <w:r w:rsidRPr="00CE559A">
        <w:t>(</w:t>
      </w:r>
      <w:proofErr w:type="gramEnd"/>
      <w:r w:rsidRPr="00CE559A">
        <w:t>)</w:t>
      </w:r>
    </w:p>
    <w:p w14:paraId="1BC35117" w14:textId="59B24091" w:rsidR="00657CDB" w:rsidRPr="00CE559A" w:rsidRDefault="00657CDB" w:rsidP="00657CDB">
      <w:pPr>
        <w:pStyle w:val="Kd"/>
        <w:ind w:left="1080"/>
      </w:pPr>
      <w:r w:rsidRPr="00CE559A">
        <w:t>}</w:t>
      </w:r>
    </w:p>
    <w:p w14:paraId="4865AE29" w14:textId="1717C013" w:rsidR="00657CDB" w:rsidRPr="00CE559A" w:rsidRDefault="00F971D3" w:rsidP="002A6800">
      <w:pPr>
        <w:ind w:firstLine="0"/>
        <w:rPr>
          <w:b/>
          <w:bCs/>
        </w:rPr>
      </w:pPr>
      <w:r w:rsidRPr="00CE559A">
        <w:rPr>
          <w:b/>
          <w:bCs/>
        </w:rPr>
        <w:t>verifikáció</w:t>
      </w:r>
    </w:p>
    <w:p w14:paraId="05305AFE" w14:textId="052F022C" w:rsidR="00F971D3" w:rsidRPr="00CE559A" w:rsidRDefault="002A6800" w:rsidP="00F971D3">
      <w:pPr>
        <w:pStyle w:val="Listaszerbekezds"/>
        <w:numPr>
          <w:ilvl w:val="0"/>
          <w:numId w:val="28"/>
        </w:numPr>
      </w:pPr>
      <w:r w:rsidRPr="00CE559A">
        <w:t>végpont</w:t>
      </w:r>
    </w:p>
    <w:p w14:paraId="77730695" w14:textId="70C59DC0" w:rsidR="002A6800" w:rsidRPr="00CE559A" w:rsidRDefault="002A6800" w:rsidP="002A6800">
      <w:pPr>
        <w:pStyle w:val="Listaszerbekezds"/>
        <w:ind w:left="1080" w:firstLine="0"/>
        <w:rPr>
          <w:b/>
          <w:bCs/>
        </w:rPr>
      </w:pPr>
      <w:r w:rsidRPr="00CE559A">
        <w:rPr>
          <w:b/>
          <w:bCs/>
        </w:rPr>
        <w:t>/</w:t>
      </w:r>
      <w:proofErr w:type="spellStart"/>
      <w:r w:rsidRPr="00CE559A">
        <w:rPr>
          <w:b/>
          <w:bCs/>
        </w:rPr>
        <w:t>verify</w:t>
      </w:r>
      <w:proofErr w:type="spellEnd"/>
    </w:p>
    <w:p w14:paraId="6841B147" w14:textId="6AD14345" w:rsidR="002A6800" w:rsidRPr="00CE559A" w:rsidRDefault="002A6800" w:rsidP="002A6800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t>kérés tartalma</w:t>
      </w:r>
    </w:p>
    <w:p w14:paraId="3FF0706E" w14:textId="60356710" w:rsidR="00E41A1E" w:rsidRPr="00CE559A" w:rsidRDefault="00E41A1E" w:rsidP="00E41A1E">
      <w:pPr>
        <w:pStyle w:val="Kd"/>
        <w:ind w:left="1080"/>
      </w:pPr>
      <w:r w:rsidRPr="00CE559A">
        <w:t>{</w:t>
      </w:r>
    </w:p>
    <w:p w14:paraId="0615F877" w14:textId="77777777" w:rsidR="00E41A1E" w:rsidRPr="00CE559A" w:rsidRDefault="00E41A1E" w:rsidP="00E41A1E">
      <w:pPr>
        <w:pStyle w:val="Kd"/>
        <w:ind w:left="1080"/>
      </w:pPr>
      <w:r w:rsidRPr="00CE559A">
        <w:tab/>
        <w:t>"</w:t>
      </w:r>
      <w:proofErr w:type="spellStart"/>
      <w:r w:rsidRPr="00CE559A">
        <w:t>chunks</w:t>
      </w:r>
      <w:proofErr w:type="spellEnd"/>
      <w:r w:rsidRPr="00CE559A">
        <w:t>": [</w:t>
      </w:r>
    </w:p>
    <w:p w14:paraId="13E9B22B" w14:textId="77777777" w:rsidR="00E41A1E" w:rsidRPr="00CE559A" w:rsidRDefault="00E41A1E" w:rsidP="00E41A1E">
      <w:pPr>
        <w:pStyle w:val="Kd"/>
        <w:ind w:left="1080"/>
      </w:pPr>
      <w:r w:rsidRPr="00CE559A">
        <w:tab/>
      </w:r>
      <w:r w:rsidRPr="00CE559A">
        <w:tab/>
        <w:t>{</w:t>
      </w:r>
    </w:p>
    <w:p w14:paraId="0764D34C" w14:textId="77777777" w:rsidR="00E41A1E" w:rsidRPr="00CE559A" w:rsidRDefault="00E41A1E" w:rsidP="00E41A1E">
      <w:pPr>
        <w:pStyle w:val="Kd"/>
        <w:ind w:left="1080"/>
      </w:pP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metadata</w:t>
      </w:r>
      <w:proofErr w:type="spellEnd"/>
      <w:r w:rsidRPr="00CE559A">
        <w:t>": {</w:t>
      </w:r>
    </w:p>
    <w:p w14:paraId="420ABC83" w14:textId="77777777" w:rsidR="00E41A1E" w:rsidRPr="00CE559A" w:rsidRDefault="00E41A1E" w:rsidP="00E41A1E">
      <w:pPr>
        <w:pStyle w:val="Kd"/>
        <w:ind w:left="1080"/>
      </w:pPr>
      <w:r w:rsidRPr="00CE559A">
        <w:tab/>
      </w: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epoch</w:t>
      </w:r>
      <w:proofErr w:type="spellEnd"/>
      <w:r w:rsidRPr="00CE559A">
        <w:t>": {</w:t>
      </w:r>
    </w:p>
    <w:p w14:paraId="30EEC662" w14:textId="77777777" w:rsidR="00E41A1E" w:rsidRPr="00CE559A" w:rsidRDefault="00E41A1E" w:rsidP="00E41A1E">
      <w:pPr>
        <w:pStyle w:val="Kd"/>
        <w:ind w:left="1080"/>
      </w:pPr>
      <w:r w:rsidRPr="00CE559A">
        <w:tab/>
      </w:r>
      <w:r w:rsidRPr="00CE559A">
        <w:tab/>
      </w:r>
      <w:r w:rsidRPr="00CE559A">
        <w:tab/>
      </w:r>
      <w:r w:rsidRPr="00CE559A">
        <w:tab/>
      </w:r>
      <w:r w:rsidRPr="00CE559A">
        <w:tab/>
        <w:t xml:space="preserve">"unit": </w:t>
      </w:r>
      <w:proofErr w:type="spellStart"/>
      <w:proofErr w:type="gramStart"/>
      <w:r w:rsidRPr="00CE559A">
        <w:t>string</w:t>
      </w:r>
      <w:proofErr w:type="spellEnd"/>
      <w:r w:rsidRPr="00CE559A">
        <w:t>(</w:t>
      </w:r>
      <w:proofErr w:type="gramEnd"/>
      <w:r w:rsidRPr="00CE559A">
        <w:t>),</w:t>
      </w:r>
    </w:p>
    <w:p w14:paraId="533D5A71" w14:textId="77777777" w:rsidR="00E41A1E" w:rsidRPr="00CE559A" w:rsidRDefault="00E41A1E" w:rsidP="00E41A1E">
      <w:pPr>
        <w:pStyle w:val="Kd"/>
        <w:ind w:left="1080"/>
      </w:pPr>
      <w:r w:rsidRPr="00CE559A">
        <w:tab/>
      </w:r>
      <w:r w:rsidRPr="00CE559A">
        <w:tab/>
      </w: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value</w:t>
      </w:r>
      <w:proofErr w:type="spellEnd"/>
      <w:r w:rsidRPr="00CE559A">
        <w:t xml:space="preserve">": </w:t>
      </w:r>
      <w:proofErr w:type="gramStart"/>
      <w:r w:rsidRPr="00CE559A">
        <w:t>integer(</w:t>
      </w:r>
      <w:proofErr w:type="gramEnd"/>
      <w:r w:rsidRPr="00CE559A">
        <w:t>),</w:t>
      </w:r>
    </w:p>
    <w:p w14:paraId="73C38DC5" w14:textId="77777777" w:rsidR="00E41A1E" w:rsidRPr="00CE559A" w:rsidRDefault="00E41A1E" w:rsidP="00E41A1E">
      <w:pPr>
        <w:pStyle w:val="Kd"/>
        <w:ind w:left="1080"/>
      </w:pPr>
      <w:r w:rsidRPr="00CE559A">
        <w:tab/>
      </w:r>
      <w:r w:rsidRPr="00CE559A">
        <w:tab/>
      </w:r>
      <w:r w:rsidRPr="00CE559A">
        <w:tab/>
      </w:r>
      <w:r w:rsidRPr="00CE559A">
        <w:tab/>
        <w:t>},</w:t>
      </w:r>
    </w:p>
    <w:p w14:paraId="3022ADE9" w14:textId="77777777" w:rsidR="00E41A1E" w:rsidRPr="00CE559A" w:rsidRDefault="00E41A1E" w:rsidP="00E41A1E">
      <w:pPr>
        <w:pStyle w:val="Kd"/>
        <w:ind w:left="1080"/>
      </w:pPr>
      <w:r w:rsidRPr="00CE559A">
        <w:tab/>
      </w: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sessionId</w:t>
      </w:r>
      <w:proofErr w:type="spellEnd"/>
      <w:r w:rsidRPr="00CE559A">
        <w:t xml:space="preserve">": </w:t>
      </w:r>
      <w:proofErr w:type="spellStart"/>
      <w:proofErr w:type="gramStart"/>
      <w:r w:rsidRPr="00CE559A">
        <w:t>string</w:t>
      </w:r>
      <w:proofErr w:type="spellEnd"/>
      <w:r w:rsidRPr="00CE559A">
        <w:t>(</w:t>
      </w:r>
      <w:proofErr w:type="gramEnd"/>
      <w:r w:rsidRPr="00CE559A">
        <w:t>),</w:t>
      </w:r>
    </w:p>
    <w:p w14:paraId="3D769A7D" w14:textId="77777777" w:rsidR="00E41A1E" w:rsidRPr="00CE559A" w:rsidRDefault="00E41A1E" w:rsidP="00E41A1E">
      <w:pPr>
        <w:pStyle w:val="Kd"/>
        <w:ind w:left="1080"/>
      </w:pPr>
      <w:r w:rsidRPr="00CE559A">
        <w:tab/>
      </w: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streamId</w:t>
      </w:r>
      <w:proofErr w:type="spellEnd"/>
      <w:r w:rsidRPr="00CE559A">
        <w:t xml:space="preserve">": </w:t>
      </w:r>
      <w:proofErr w:type="spellStart"/>
      <w:proofErr w:type="gramStart"/>
      <w:r w:rsidRPr="00CE559A">
        <w:t>string</w:t>
      </w:r>
      <w:proofErr w:type="spellEnd"/>
      <w:r w:rsidRPr="00CE559A">
        <w:t>(</w:t>
      </w:r>
      <w:proofErr w:type="gramEnd"/>
      <w:r w:rsidRPr="00CE559A">
        <w:t>),</w:t>
      </w:r>
    </w:p>
    <w:p w14:paraId="0A1174E5" w14:textId="77777777" w:rsidR="00E41A1E" w:rsidRPr="00CE559A" w:rsidRDefault="00E41A1E" w:rsidP="00E41A1E">
      <w:pPr>
        <w:pStyle w:val="Kd"/>
        <w:ind w:left="1080"/>
      </w:pPr>
      <w:r w:rsidRPr="00CE559A">
        <w:tab/>
      </w: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sequenceNumber</w:t>
      </w:r>
      <w:proofErr w:type="spellEnd"/>
      <w:r w:rsidRPr="00CE559A">
        <w:t xml:space="preserve">": </w:t>
      </w:r>
      <w:proofErr w:type="gramStart"/>
      <w:r w:rsidRPr="00CE559A">
        <w:t>integer(</w:t>
      </w:r>
      <w:proofErr w:type="gramEnd"/>
      <w:r w:rsidRPr="00CE559A">
        <w:t>),</w:t>
      </w:r>
    </w:p>
    <w:p w14:paraId="5ABE339B" w14:textId="6DBFAD16" w:rsidR="00E41A1E" w:rsidRPr="00CE559A" w:rsidRDefault="00E41A1E" w:rsidP="00E41A1E">
      <w:pPr>
        <w:pStyle w:val="Kd"/>
        <w:ind w:left="1080"/>
      </w:pPr>
      <w:r w:rsidRPr="00CE559A">
        <w:tab/>
      </w:r>
      <w:r w:rsidRPr="00CE559A">
        <w:tab/>
      </w:r>
      <w:r w:rsidRPr="00CE559A">
        <w:tab/>
      </w:r>
      <w:r w:rsidRPr="00CE559A">
        <w:tab/>
        <w:t>"</w:t>
      </w:r>
      <w:proofErr w:type="spellStart"/>
      <w:r w:rsidRPr="00CE559A">
        <w:t>userId</w:t>
      </w:r>
      <w:proofErr w:type="spellEnd"/>
      <w:r w:rsidRPr="00CE559A">
        <w:t xml:space="preserve">": </w:t>
      </w:r>
      <w:proofErr w:type="spellStart"/>
      <w:proofErr w:type="gramStart"/>
      <w:r w:rsidRPr="00CE559A">
        <w:t>string</w:t>
      </w:r>
      <w:proofErr w:type="spellEnd"/>
      <w:r w:rsidRPr="00CE559A">
        <w:t>(</w:t>
      </w:r>
      <w:proofErr w:type="gramEnd"/>
      <w:r w:rsidRPr="00CE559A">
        <w:t>)</w:t>
      </w:r>
      <w:r w:rsidR="009B500C" w:rsidRPr="00CE559A">
        <w:t>,</w:t>
      </w:r>
    </w:p>
    <w:p w14:paraId="4DCEA6E9" w14:textId="77777777" w:rsidR="00E41A1E" w:rsidRPr="00CE559A" w:rsidRDefault="00E41A1E" w:rsidP="00E41A1E">
      <w:pPr>
        <w:pStyle w:val="Kd"/>
        <w:ind w:left="1080"/>
      </w:pPr>
      <w:r w:rsidRPr="00CE559A">
        <w:tab/>
      </w:r>
      <w:r w:rsidRPr="00CE559A">
        <w:tab/>
      </w:r>
      <w:r w:rsidRPr="00CE559A">
        <w:tab/>
        <w:t>},</w:t>
      </w:r>
    </w:p>
    <w:p w14:paraId="0BE61E2D" w14:textId="2A863152" w:rsidR="00E41A1E" w:rsidRPr="00CE559A" w:rsidRDefault="00E41A1E" w:rsidP="00E41A1E">
      <w:pPr>
        <w:pStyle w:val="Kd"/>
        <w:ind w:left="1080"/>
      </w:pPr>
      <w:r w:rsidRPr="00CE559A">
        <w:tab/>
      </w:r>
      <w:r w:rsidRPr="00CE559A">
        <w:tab/>
        <w:t>"</w:t>
      </w:r>
      <w:proofErr w:type="spellStart"/>
      <w:r w:rsidRPr="00CE559A">
        <w:t>chunk</w:t>
      </w:r>
      <w:proofErr w:type="spellEnd"/>
      <w:r w:rsidRPr="00CE559A">
        <w:t xml:space="preserve">": </w:t>
      </w:r>
      <w:proofErr w:type="spellStart"/>
      <w:proofErr w:type="gramStart"/>
      <w:r w:rsidRPr="00CE559A">
        <w:t>array</w:t>
      </w:r>
      <w:proofErr w:type="spellEnd"/>
      <w:r w:rsidRPr="00CE559A">
        <w:t>(</w:t>
      </w:r>
      <w:proofErr w:type="gramEnd"/>
      <w:r w:rsidRPr="00CE559A">
        <w:t>),</w:t>
      </w:r>
    </w:p>
    <w:p w14:paraId="16205C8C" w14:textId="77777777" w:rsidR="00E41A1E" w:rsidRPr="00CE559A" w:rsidRDefault="00E41A1E" w:rsidP="00E41A1E">
      <w:pPr>
        <w:pStyle w:val="Kd"/>
        <w:ind w:left="1080"/>
      </w:pPr>
      <w:r w:rsidRPr="00CE559A">
        <w:tab/>
      </w:r>
      <w:r w:rsidRPr="00CE559A">
        <w:tab/>
        <w:t>}</w:t>
      </w:r>
    </w:p>
    <w:p w14:paraId="728B232D" w14:textId="49117E7F" w:rsidR="00E41A1E" w:rsidRPr="00CE559A" w:rsidRDefault="00E41A1E" w:rsidP="00E41A1E">
      <w:pPr>
        <w:pStyle w:val="Kd"/>
        <w:ind w:left="1080"/>
      </w:pPr>
      <w:r w:rsidRPr="00CE559A">
        <w:tab/>
        <w:t>]</w:t>
      </w:r>
      <w:r w:rsidR="00302E02" w:rsidRPr="00CE559A">
        <w:t>,</w:t>
      </w:r>
    </w:p>
    <w:p w14:paraId="5FC5620A" w14:textId="1DE16C76" w:rsidR="00302E02" w:rsidRPr="00CE559A" w:rsidRDefault="00302E02" w:rsidP="00E41A1E">
      <w:pPr>
        <w:pStyle w:val="Kd"/>
        <w:ind w:left="1080"/>
      </w:pPr>
      <w:r w:rsidRPr="00CE559A">
        <w:tab/>
        <w:t>"</w:t>
      </w:r>
      <w:proofErr w:type="spellStart"/>
      <w:r w:rsidRPr="00CE559A">
        <w:t>profile</w:t>
      </w:r>
      <w:proofErr w:type="spellEnd"/>
      <w:r w:rsidRPr="00CE559A">
        <w:t>": {</w:t>
      </w:r>
    </w:p>
    <w:p w14:paraId="6C0AB6D8" w14:textId="4ED2A70A" w:rsidR="00302E02" w:rsidRPr="00CE559A" w:rsidRDefault="00302E02" w:rsidP="00E41A1E">
      <w:pPr>
        <w:pStyle w:val="Kd"/>
        <w:ind w:left="1080"/>
      </w:pPr>
      <w:r w:rsidRPr="00CE559A">
        <w:tab/>
      </w:r>
      <w:r w:rsidRPr="00CE559A">
        <w:tab/>
      </w:r>
      <w:r w:rsidR="00E5658B" w:rsidRPr="00CE559A">
        <w:t>"</w:t>
      </w:r>
      <w:proofErr w:type="spellStart"/>
      <w:r w:rsidR="00E5658B" w:rsidRPr="00CE559A">
        <w:t>profileId</w:t>
      </w:r>
      <w:proofErr w:type="spellEnd"/>
      <w:r w:rsidR="00E5658B" w:rsidRPr="00CE559A">
        <w:t xml:space="preserve">": </w:t>
      </w:r>
      <w:proofErr w:type="spellStart"/>
      <w:proofErr w:type="gramStart"/>
      <w:r w:rsidR="00E5658B" w:rsidRPr="00CE559A">
        <w:t>string</w:t>
      </w:r>
      <w:proofErr w:type="spellEnd"/>
      <w:r w:rsidR="00E5658B" w:rsidRPr="00CE559A">
        <w:t>(</w:t>
      </w:r>
      <w:proofErr w:type="gramEnd"/>
      <w:r w:rsidR="00E5658B" w:rsidRPr="00CE559A">
        <w:t>),</w:t>
      </w:r>
    </w:p>
    <w:p w14:paraId="025F05F9" w14:textId="1860ED9F" w:rsidR="00B80058" w:rsidRPr="00CE559A" w:rsidRDefault="00B80058" w:rsidP="00E41A1E">
      <w:pPr>
        <w:pStyle w:val="Kd"/>
        <w:ind w:left="1080"/>
      </w:pPr>
      <w:r w:rsidRPr="00CE559A">
        <w:tab/>
      </w:r>
      <w:r w:rsidRPr="00CE559A">
        <w:tab/>
        <w:t>"</w:t>
      </w:r>
      <w:proofErr w:type="spellStart"/>
      <w:r w:rsidRPr="00CE559A">
        <w:t>userId</w:t>
      </w:r>
      <w:proofErr w:type="spellEnd"/>
      <w:r w:rsidRPr="00CE559A">
        <w:t xml:space="preserve">": </w:t>
      </w:r>
      <w:proofErr w:type="spellStart"/>
      <w:proofErr w:type="gramStart"/>
      <w:r w:rsidRPr="00CE559A">
        <w:t>string</w:t>
      </w:r>
      <w:proofErr w:type="spellEnd"/>
      <w:r w:rsidRPr="00CE559A">
        <w:t>(</w:t>
      </w:r>
      <w:proofErr w:type="gramEnd"/>
      <w:r w:rsidRPr="00CE559A">
        <w:t>),</w:t>
      </w:r>
    </w:p>
    <w:p w14:paraId="01BA23E2" w14:textId="6774F3DB" w:rsidR="00E5658B" w:rsidRPr="00CE559A" w:rsidRDefault="00E5658B" w:rsidP="00E41A1E">
      <w:pPr>
        <w:pStyle w:val="Kd"/>
        <w:ind w:left="1080"/>
      </w:pPr>
      <w:r w:rsidRPr="00CE559A">
        <w:tab/>
      </w:r>
      <w:r w:rsidRPr="00CE559A">
        <w:tab/>
        <w:t>"</w:t>
      </w:r>
      <w:proofErr w:type="spellStart"/>
      <w:r w:rsidRPr="00CE559A">
        <w:t>profileData</w:t>
      </w:r>
      <w:proofErr w:type="spellEnd"/>
      <w:r w:rsidRPr="00CE559A">
        <w:t>"</w:t>
      </w:r>
      <w:r w:rsidR="00B80058" w:rsidRPr="00CE559A">
        <w:t xml:space="preserve">: </w:t>
      </w:r>
      <w:proofErr w:type="spellStart"/>
      <w:proofErr w:type="gramStart"/>
      <w:r w:rsidR="00B80058" w:rsidRPr="00CE559A">
        <w:t>string</w:t>
      </w:r>
      <w:proofErr w:type="spellEnd"/>
      <w:r w:rsidR="00B80058" w:rsidRPr="00CE559A">
        <w:t>(</w:t>
      </w:r>
      <w:proofErr w:type="gramEnd"/>
      <w:r w:rsidR="00B80058" w:rsidRPr="00CE559A">
        <w:t>)</w:t>
      </w:r>
      <w:r w:rsidR="0004590B" w:rsidRPr="00CE559A">
        <w:t>,</w:t>
      </w:r>
    </w:p>
    <w:p w14:paraId="3F2EA50E" w14:textId="378A054A" w:rsidR="00302E02" w:rsidRPr="00CE559A" w:rsidRDefault="00302E02" w:rsidP="00E41A1E">
      <w:pPr>
        <w:pStyle w:val="Kd"/>
        <w:ind w:left="1080"/>
      </w:pPr>
      <w:r w:rsidRPr="00CE559A">
        <w:tab/>
        <w:t>}</w:t>
      </w:r>
      <w:r w:rsidR="00437F23" w:rsidRPr="00CE559A">
        <w:t>,</w:t>
      </w:r>
    </w:p>
    <w:p w14:paraId="5ED157A7" w14:textId="2507B50F" w:rsidR="00E41A1E" w:rsidRPr="00CE559A" w:rsidRDefault="00E41A1E" w:rsidP="00E41A1E">
      <w:pPr>
        <w:pStyle w:val="Kd"/>
        <w:ind w:left="0"/>
      </w:pPr>
      <w:r w:rsidRPr="00CE559A">
        <w:tab/>
        <w:t xml:space="preserve">  }</w:t>
      </w:r>
    </w:p>
    <w:p w14:paraId="790E982A" w14:textId="2E28552F" w:rsidR="00E41A1E" w:rsidRPr="00CE559A" w:rsidRDefault="00010B40" w:rsidP="00010B40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t>válasz tartalma</w:t>
      </w:r>
    </w:p>
    <w:p w14:paraId="73D717C0" w14:textId="035BFC61" w:rsidR="00022A6E" w:rsidRPr="00CE559A" w:rsidRDefault="00022A6E" w:rsidP="00022A6E">
      <w:pPr>
        <w:pStyle w:val="Kd"/>
        <w:ind w:left="1080"/>
      </w:pPr>
      <w:r w:rsidRPr="00CE559A">
        <w:t>{</w:t>
      </w:r>
    </w:p>
    <w:p w14:paraId="1DB72274" w14:textId="734F14DC" w:rsidR="00022A6E" w:rsidRPr="00CE559A" w:rsidRDefault="00022A6E" w:rsidP="00022A6E">
      <w:pPr>
        <w:pStyle w:val="Kd"/>
        <w:ind w:left="1080"/>
      </w:pPr>
      <w:r w:rsidRPr="00CE559A">
        <w:lastRenderedPageBreak/>
        <w:tab/>
        <w:t>"status": "ok",</w:t>
      </w:r>
    </w:p>
    <w:p w14:paraId="15B17FCE" w14:textId="0C29C40E" w:rsidR="00022A6E" w:rsidRPr="00CE559A" w:rsidRDefault="00022A6E" w:rsidP="00022A6E">
      <w:pPr>
        <w:pStyle w:val="Kd"/>
        <w:ind w:left="1080"/>
      </w:pPr>
      <w:r w:rsidRPr="00CE559A">
        <w:tab/>
        <w:t>"</w:t>
      </w:r>
      <w:proofErr w:type="spellStart"/>
      <w:r w:rsidRPr="00CE559A">
        <w:t>result</w:t>
      </w:r>
      <w:proofErr w:type="spellEnd"/>
      <w:r w:rsidRPr="00CE559A">
        <w:t xml:space="preserve">": </w:t>
      </w:r>
      <w:proofErr w:type="spellStart"/>
      <w:proofErr w:type="gramStart"/>
      <w:r w:rsidR="00AD5D8D" w:rsidRPr="00CE559A">
        <w:t>float</w:t>
      </w:r>
      <w:proofErr w:type="spellEnd"/>
      <w:r w:rsidR="00AD5D8D" w:rsidRPr="00CE559A">
        <w:t>(</w:t>
      </w:r>
      <w:proofErr w:type="gramEnd"/>
      <w:r w:rsidR="00AD5D8D" w:rsidRPr="00CE559A">
        <w:t>)</w:t>
      </w:r>
    </w:p>
    <w:p w14:paraId="5C58A70B" w14:textId="597E2391" w:rsidR="005323BA" w:rsidRPr="00CE559A" w:rsidRDefault="00022A6E" w:rsidP="00022A6E">
      <w:pPr>
        <w:pStyle w:val="Kd"/>
        <w:ind w:left="1080"/>
      </w:pPr>
      <w:r w:rsidRPr="00CE559A">
        <w:t>}</w:t>
      </w:r>
    </w:p>
    <w:p w14:paraId="0234FB2B" w14:textId="2917B87A" w:rsidR="008A404A" w:rsidRPr="00CE559A" w:rsidRDefault="00007BE9" w:rsidP="008A404A">
      <w:pPr>
        <w:ind w:firstLine="0"/>
      </w:pPr>
      <w:r w:rsidRPr="00CE559A">
        <w:t xml:space="preserve">A kiértékelő szoftver által visszaadott </w:t>
      </w:r>
      <w:r w:rsidR="009A4276" w:rsidRPr="00CE559A">
        <w:t xml:space="preserve">értékeket (például verifikáció eredménye) </w:t>
      </w:r>
      <w:r w:rsidR="00072535" w:rsidRPr="00CE559A">
        <w:t>konfigurálható, futás közben cserélhető módon implementáltam</w:t>
      </w:r>
      <w:r w:rsidR="00F80609" w:rsidRPr="00CE559A">
        <w:t>.</w:t>
      </w:r>
      <w:r w:rsidR="00951244" w:rsidRPr="00CE559A">
        <w:t xml:space="preserve"> Továbbá az egyes hívások </w:t>
      </w:r>
      <w:r w:rsidR="00647E0F" w:rsidRPr="00CE559A">
        <w:t xml:space="preserve">kezelése tartalmaznak beépített késleltetést, </w:t>
      </w:r>
      <w:r w:rsidR="00D91878" w:rsidRPr="00CE559A">
        <w:t>ezzel imitálva a tényleges profil építés</w:t>
      </w:r>
      <w:r w:rsidR="00B77588" w:rsidRPr="00CE559A">
        <w:t>t</w:t>
      </w:r>
      <w:r w:rsidR="00D91878" w:rsidRPr="00CE559A">
        <w:t xml:space="preserve"> és verifikáció</w:t>
      </w:r>
      <w:r w:rsidR="00B77588" w:rsidRPr="00CE559A">
        <w:t>t</w:t>
      </w:r>
      <w:r w:rsidR="00D91878" w:rsidRPr="00CE559A">
        <w:t xml:space="preserve"> </w:t>
      </w:r>
      <w:r w:rsidR="00B77588" w:rsidRPr="00CE559A">
        <w:t xml:space="preserve">(ezek ugyanis </w:t>
      </w:r>
      <w:r w:rsidR="00D91878" w:rsidRPr="00CE559A">
        <w:t>időigényes</w:t>
      </w:r>
      <w:r w:rsidR="00B77588" w:rsidRPr="00CE559A">
        <w:t xml:space="preserve"> folyamatok)</w:t>
      </w:r>
      <w:r w:rsidR="00D91878" w:rsidRPr="00CE559A">
        <w:t>.</w:t>
      </w:r>
    </w:p>
    <w:p w14:paraId="7E85B9A4" w14:textId="162BC17D" w:rsidR="00B532E2" w:rsidRPr="00CE559A" w:rsidRDefault="00B532E2" w:rsidP="00B532E2">
      <w:pPr>
        <w:pStyle w:val="Cmsor2"/>
      </w:pPr>
      <w:bookmarkStart w:id="73" w:name="_Toc120051584"/>
      <w:r w:rsidRPr="00CE559A">
        <w:t>Konfigurációs lehetőségek</w:t>
      </w:r>
      <w:bookmarkEnd w:id="73"/>
    </w:p>
    <w:p w14:paraId="741139A3" w14:textId="21E39B10" w:rsidR="00115D65" w:rsidRPr="00CE559A" w:rsidRDefault="0082148C" w:rsidP="00524D7E">
      <w:r w:rsidRPr="00CE559A">
        <w:t>Ennek a fejezetnek a célja</w:t>
      </w:r>
      <w:r w:rsidR="00524D7E" w:rsidRPr="00CE559A">
        <w:t xml:space="preserve"> az alkalmazás szerver</w:t>
      </w:r>
      <w:r w:rsidR="00B92941" w:rsidRPr="00CE559A">
        <w:t xml:space="preserve"> </w:t>
      </w:r>
      <w:r w:rsidR="00524D7E" w:rsidRPr="00CE559A">
        <w:t xml:space="preserve">és a </w:t>
      </w:r>
      <w:proofErr w:type="spellStart"/>
      <w:r w:rsidR="00524D7E" w:rsidRPr="00CE559A">
        <w:rPr>
          <w:i/>
          <w:iCs/>
        </w:rPr>
        <w:t>mock</w:t>
      </w:r>
      <w:proofErr w:type="spellEnd"/>
      <w:r w:rsidR="00524D7E" w:rsidRPr="00CE559A">
        <w:rPr>
          <w:i/>
          <w:iCs/>
        </w:rPr>
        <w:t xml:space="preserve"> </w:t>
      </w:r>
      <w:r w:rsidR="00524D7E" w:rsidRPr="00CE559A">
        <w:t>kiértékelő szerver konfigurációs lehetőségei</w:t>
      </w:r>
      <w:r w:rsidRPr="00CE559A">
        <w:t>nek dokumentációja</w:t>
      </w:r>
      <w:r w:rsidR="00524D7E" w:rsidRPr="00CE559A">
        <w:t>.</w:t>
      </w:r>
    </w:p>
    <w:p w14:paraId="392C6288" w14:textId="77777777" w:rsidR="00301239" w:rsidRPr="00CE559A" w:rsidRDefault="00115D65" w:rsidP="00FC5689">
      <w:pPr>
        <w:pStyle w:val="Cmsor3"/>
      </w:pPr>
      <w:bookmarkStart w:id="74" w:name="_Toc120051585"/>
      <w:r w:rsidRPr="00CE559A">
        <w:t>Alkalmazás szerver</w:t>
      </w:r>
      <w:bookmarkEnd w:id="74"/>
    </w:p>
    <w:p w14:paraId="35EF0DE7" w14:textId="13FE8DAE" w:rsidR="00DF7A15" w:rsidRPr="00CE559A" w:rsidRDefault="00DF7A15" w:rsidP="000401B5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NAME</w:t>
      </w:r>
    </w:p>
    <w:p w14:paraId="54A3C4D7" w14:textId="3DCB49D3" w:rsidR="00AA0A5A" w:rsidRPr="00CE559A" w:rsidRDefault="005929E9" w:rsidP="00AA0A5A">
      <w:pPr>
        <w:pStyle w:val="Listaszerbekezds"/>
        <w:ind w:left="1080" w:firstLine="0"/>
      </w:pPr>
      <w:r w:rsidRPr="00CE559A">
        <w:t>Az alkalmazás neve.</w:t>
      </w:r>
    </w:p>
    <w:p w14:paraId="3ADC0715" w14:textId="58848414" w:rsidR="00AA0A5A" w:rsidRPr="00CE559A" w:rsidRDefault="00AA0A5A" w:rsidP="00AA0A5A">
      <w:pPr>
        <w:pStyle w:val="Listaszerbekezds"/>
        <w:ind w:left="1080" w:firstLine="0"/>
        <w:rPr>
          <w:b/>
          <w:bCs/>
        </w:rPr>
      </w:pPr>
      <w:r w:rsidRPr="00CE559A">
        <w:t>Alapértelmezett érték</w:t>
      </w:r>
      <w:r w:rsidR="00683870" w:rsidRPr="00CE559A">
        <w:t>e</w:t>
      </w:r>
      <w:r w:rsidRPr="00CE559A">
        <w:t>:</w:t>
      </w:r>
      <w:r w:rsidR="00683870" w:rsidRPr="00CE559A">
        <w:t xml:space="preserve"> „</w:t>
      </w:r>
      <w:r w:rsidR="00683870" w:rsidRPr="00CE559A">
        <w:rPr>
          <w:b/>
          <w:bCs/>
        </w:rPr>
        <w:t>x11</w:t>
      </w:r>
      <w:r w:rsidR="002A2B94" w:rsidRPr="00CE559A">
        <w:rPr>
          <w:b/>
          <w:bCs/>
        </w:rPr>
        <w:t>_</w:t>
      </w:r>
      <w:r w:rsidR="00683870" w:rsidRPr="00CE559A">
        <w:rPr>
          <w:b/>
          <w:bCs/>
        </w:rPr>
        <w:t>sentinel</w:t>
      </w:r>
      <w:r w:rsidR="002A2B94" w:rsidRPr="00CE559A">
        <w:rPr>
          <w:b/>
          <w:bCs/>
        </w:rPr>
        <w:t>_</w:t>
      </w:r>
      <w:r w:rsidR="00683870" w:rsidRPr="00CE559A">
        <w:rPr>
          <w:b/>
          <w:bCs/>
        </w:rPr>
        <w:t>server”</w:t>
      </w:r>
    </w:p>
    <w:p w14:paraId="10BDE43F" w14:textId="569887EA" w:rsidR="00DF7A15" w:rsidRPr="00CE559A" w:rsidRDefault="00DF7A15" w:rsidP="00A82E93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PORT</w:t>
      </w:r>
    </w:p>
    <w:p w14:paraId="34A2FAA5" w14:textId="6638239D" w:rsidR="00A60D74" w:rsidRPr="00CE559A" w:rsidRDefault="00B013A2" w:rsidP="00A60D74">
      <w:pPr>
        <w:pStyle w:val="Listaszerbekezds"/>
        <w:ind w:left="1080" w:firstLine="0"/>
      </w:pPr>
      <w:r w:rsidRPr="00CE559A">
        <w:t>A port, amelyen keresztül az alkalmazás elérhető.</w:t>
      </w:r>
    </w:p>
    <w:p w14:paraId="12BB1F72" w14:textId="58B720E6" w:rsidR="00A72192" w:rsidRPr="00CE559A" w:rsidRDefault="00A72192" w:rsidP="00A60D74">
      <w:pPr>
        <w:pStyle w:val="Listaszerbekezds"/>
        <w:ind w:left="1080" w:firstLine="0"/>
        <w:rPr>
          <w:b/>
          <w:bCs/>
        </w:rPr>
      </w:pPr>
      <w:r w:rsidRPr="00CE559A">
        <w:t xml:space="preserve">Alapértelmezett értéke: </w:t>
      </w:r>
      <w:r w:rsidRPr="00CE559A">
        <w:rPr>
          <w:b/>
          <w:bCs/>
        </w:rPr>
        <w:t>80</w:t>
      </w:r>
      <w:r w:rsidR="00A24968" w:rsidRPr="00CE559A">
        <w:rPr>
          <w:b/>
          <w:bCs/>
        </w:rPr>
        <w:t>8</w:t>
      </w:r>
      <w:r w:rsidRPr="00CE559A">
        <w:rPr>
          <w:b/>
          <w:bCs/>
        </w:rPr>
        <w:t>1</w:t>
      </w:r>
    </w:p>
    <w:p w14:paraId="0924BE45" w14:textId="7E8DFE19" w:rsidR="00DF7A15" w:rsidRPr="00CE559A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DB_HOST</w:t>
      </w:r>
    </w:p>
    <w:p w14:paraId="5982C21B" w14:textId="04FC8902" w:rsidR="00AA4449" w:rsidRPr="00CE559A" w:rsidRDefault="00512990" w:rsidP="0053243D">
      <w:pPr>
        <w:pStyle w:val="Listaszerbekezds"/>
        <w:ind w:left="1080" w:firstLine="0"/>
      </w:pPr>
      <w:r w:rsidRPr="00CE559A">
        <w:t xml:space="preserve">Az adatbázis </w:t>
      </w:r>
      <w:proofErr w:type="spellStart"/>
      <w:r w:rsidR="00AA4449" w:rsidRPr="00CE559A">
        <w:rPr>
          <w:i/>
          <w:iCs/>
        </w:rPr>
        <w:t>host</w:t>
      </w:r>
      <w:proofErr w:type="spellEnd"/>
      <w:r w:rsidR="00AA4449" w:rsidRPr="00CE559A">
        <w:rPr>
          <w:i/>
          <w:iCs/>
        </w:rPr>
        <w:t xml:space="preserve"> </w:t>
      </w:r>
      <w:r w:rsidR="00AA4449" w:rsidRPr="00CE559A">
        <w:t>neve.</w:t>
      </w:r>
    </w:p>
    <w:p w14:paraId="6720D708" w14:textId="54BD7B5D" w:rsidR="00AA4449" w:rsidRPr="00CE559A" w:rsidRDefault="00AA4449" w:rsidP="0053243D">
      <w:pPr>
        <w:pStyle w:val="Listaszerbekezds"/>
        <w:ind w:left="1080" w:firstLine="0"/>
        <w:rPr>
          <w:b/>
          <w:bCs/>
        </w:rPr>
      </w:pPr>
      <w:r w:rsidRPr="00CE559A">
        <w:t xml:space="preserve">Alapértelmezett értéke: </w:t>
      </w:r>
      <w:r w:rsidRPr="00CE559A">
        <w:rPr>
          <w:b/>
          <w:bCs/>
        </w:rPr>
        <w:t>„db”</w:t>
      </w:r>
    </w:p>
    <w:p w14:paraId="61A400BB" w14:textId="3F7F3D85" w:rsidR="00DF7A15" w:rsidRPr="00CE559A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DB_USERNAME</w:t>
      </w:r>
    </w:p>
    <w:p w14:paraId="0F67DD74" w14:textId="2A9A8E6A" w:rsidR="00570777" w:rsidRPr="00CE559A" w:rsidRDefault="00570777" w:rsidP="00570777">
      <w:pPr>
        <w:pStyle w:val="Listaszerbekezds"/>
        <w:ind w:left="1080" w:firstLine="0"/>
      </w:pPr>
      <w:r w:rsidRPr="00CE559A">
        <w:t>Az alkalmazás szerver által használt adatbázis felhasználó neve.</w:t>
      </w:r>
    </w:p>
    <w:p w14:paraId="06563DBF" w14:textId="4D2E3F63" w:rsidR="00570777" w:rsidRPr="00CE559A" w:rsidRDefault="00570777" w:rsidP="00570777">
      <w:pPr>
        <w:pStyle w:val="Listaszerbekezds"/>
        <w:ind w:left="1080" w:firstLine="0"/>
        <w:rPr>
          <w:b/>
          <w:bCs/>
        </w:rPr>
      </w:pPr>
      <w:r w:rsidRPr="00CE559A">
        <w:t xml:space="preserve">Alapértelmezett értéke: </w:t>
      </w:r>
      <w:r w:rsidRPr="00CE559A">
        <w:rPr>
          <w:b/>
          <w:bCs/>
        </w:rPr>
        <w:t>„</w:t>
      </w:r>
      <w:proofErr w:type="spellStart"/>
      <w:r w:rsidRPr="00CE559A">
        <w:rPr>
          <w:b/>
          <w:bCs/>
        </w:rPr>
        <w:t>xss</w:t>
      </w:r>
      <w:proofErr w:type="spellEnd"/>
      <w:r w:rsidRPr="00CE559A">
        <w:rPr>
          <w:b/>
          <w:bCs/>
        </w:rPr>
        <w:t>”</w:t>
      </w:r>
    </w:p>
    <w:p w14:paraId="6BBCF174" w14:textId="02428D57" w:rsidR="00DF7A15" w:rsidRPr="00CE559A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DB_PASSWORD</w:t>
      </w:r>
    </w:p>
    <w:p w14:paraId="4E34E3F3" w14:textId="570E89A5" w:rsidR="00570777" w:rsidRPr="00CE559A" w:rsidRDefault="00570777" w:rsidP="00570777">
      <w:pPr>
        <w:pStyle w:val="Listaszerbekezds"/>
        <w:ind w:left="1080" w:firstLine="0"/>
      </w:pPr>
      <w:r w:rsidRPr="00CE559A">
        <w:t xml:space="preserve">Az alkalmazás szerver által használt adatbázis felhasználó </w:t>
      </w:r>
      <w:proofErr w:type="spellStart"/>
      <w:r w:rsidRPr="00CE559A">
        <w:t>jelszava</w:t>
      </w:r>
      <w:proofErr w:type="spellEnd"/>
      <w:r w:rsidRPr="00CE559A">
        <w:t>.</w:t>
      </w:r>
    </w:p>
    <w:p w14:paraId="63C35ACD" w14:textId="52D1E186" w:rsidR="00570777" w:rsidRPr="00CE559A" w:rsidRDefault="00570777" w:rsidP="00570777">
      <w:pPr>
        <w:pStyle w:val="Listaszerbekezds"/>
        <w:ind w:left="1080" w:firstLine="0"/>
        <w:rPr>
          <w:b/>
          <w:bCs/>
        </w:rPr>
      </w:pPr>
      <w:r w:rsidRPr="00CE559A">
        <w:t xml:space="preserve">Alapértelmezett értéke: </w:t>
      </w:r>
      <w:r w:rsidRPr="00CE559A">
        <w:rPr>
          <w:b/>
          <w:bCs/>
        </w:rPr>
        <w:t>„</w:t>
      </w:r>
      <w:proofErr w:type="spellStart"/>
      <w:r w:rsidRPr="00CE559A">
        <w:rPr>
          <w:b/>
          <w:bCs/>
        </w:rPr>
        <w:t>secret</w:t>
      </w:r>
      <w:proofErr w:type="spellEnd"/>
      <w:r w:rsidRPr="00CE559A">
        <w:rPr>
          <w:b/>
          <w:bCs/>
        </w:rPr>
        <w:t>”</w:t>
      </w:r>
    </w:p>
    <w:p w14:paraId="4A87E215" w14:textId="0A7C06E1" w:rsidR="00DF7A15" w:rsidRPr="00CE559A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DB_PORT</w:t>
      </w:r>
    </w:p>
    <w:p w14:paraId="532089B4" w14:textId="19488617" w:rsidR="00F94AB3" w:rsidRPr="00CE559A" w:rsidRDefault="00F94AB3" w:rsidP="00F94AB3">
      <w:pPr>
        <w:pStyle w:val="Listaszerbekezds"/>
        <w:ind w:left="1080" w:firstLine="0"/>
      </w:pPr>
      <w:r w:rsidRPr="00CE559A">
        <w:t>A port, amelyen keresztül az adatbázis elérhető.</w:t>
      </w:r>
    </w:p>
    <w:p w14:paraId="0E4CE5D1" w14:textId="6B8FEC55" w:rsidR="00F94AB3" w:rsidRPr="00CE559A" w:rsidRDefault="00F94AB3" w:rsidP="00F94AB3">
      <w:pPr>
        <w:pStyle w:val="Listaszerbekezds"/>
        <w:ind w:left="1080" w:firstLine="0"/>
        <w:rPr>
          <w:b/>
          <w:bCs/>
        </w:rPr>
      </w:pPr>
      <w:r w:rsidRPr="00CE559A">
        <w:lastRenderedPageBreak/>
        <w:t xml:space="preserve">Alapértelmezett értéke: </w:t>
      </w:r>
      <w:r w:rsidRPr="00CE559A">
        <w:rPr>
          <w:b/>
          <w:bCs/>
        </w:rPr>
        <w:t>5432</w:t>
      </w:r>
    </w:p>
    <w:p w14:paraId="59F90BAE" w14:textId="0B6A6ED2" w:rsidR="00DF7A15" w:rsidRPr="00CE559A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DB_NAME</w:t>
      </w:r>
    </w:p>
    <w:p w14:paraId="0D2A1E2C" w14:textId="61C188F3" w:rsidR="00F94AB3" w:rsidRPr="00CE559A" w:rsidRDefault="009A2718" w:rsidP="00F94AB3">
      <w:pPr>
        <w:pStyle w:val="Listaszerbekezds"/>
        <w:ind w:left="1080" w:firstLine="0"/>
      </w:pPr>
      <w:r w:rsidRPr="00CE559A">
        <w:t>Az alkalmazás szerver által használt adatbázis neve.</w:t>
      </w:r>
    </w:p>
    <w:p w14:paraId="58AFCE48" w14:textId="6D954EAD" w:rsidR="009A2718" w:rsidRPr="00CE559A" w:rsidRDefault="009A2718" w:rsidP="00F94AB3">
      <w:pPr>
        <w:pStyle w:val="Listaszerbekezds"/>
        <w:ind w:left="1080" w:firstLine="0"/>
      </w:pPr>
      <w:r w:rsidRPr="00CE559A">
        <w:t xml:space="preserve">Alapértelmezett értéke: </w:t>
      </w:r>
      <w:r w:rsidRPr="00CE559A">
        <w:rPr>
          <w:b/>
          <w:bCs/>
        </w:rPr>
        <w:t>„</w:t>
      </w:r>
      <w:proofErr w:type="spellStart"/>
      <w:r w:rsidRPr="00CE559A">
        <w:rPr>
          <w:b/>
          <w:bCs/>
        </w:rPr>
        <w:t>xss</w:t>
      </w:r>
      <w:proofErr w:type="spellEnd"/>
      <w:r w:rsidRPr="00CE559A">
        <w:rPr>
          <w:b/>
          <w:bCs/>
        </w:rPr>
        <w:t>”</w:t>
      </w:r>
    </w:p>
    <w:p w14:paraId="4241FA10" w14:textId="13F833D8" w:rsidR="00DF7A15" w:rsidRPr="00CE559A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EVALUATION_SERVICE_HOST</w:t>
      </w:r>
    </w:p>
    <w:p w14:paraId="33E995A6" w14:textId="32944B1B" w:rsidR="009A2718" w:rsidRPr="00CE559A" w:rsidRDefault="00E11E4A" w:rsidP="009A2718">
      <w:pPr>
        <w:pStyle w:val="Listaszerbekezds"/>
        <w:ind w:left="1080" w:firstLine="0"/>
      </w:pPr>
      <w:r w:rsidRPr="00CE559A">
        <w:t xml:space="preserve">A kiértékelő szerver </w:t>
      </w:r>
      <w:proofErr w:type="spellStart"/>
      <w:r w:rsidRPr="00CE559A">
        <w:rPr>
          <w:i/>
          <w:iCs/>
        </w:rPr>
        <w:t>host</w:t>
      </w:r>
      <w:proofErr w:type="spellEnd"/>
      <w:r w:rsidRPr="00CE559A">
        <w:rPr>
          <w:i/>
          <w:iCs/>
        </w:rPr>
        <w:t xml:space="preserve"> </w:t>
      </w:r>
      <w:r w:rsidRPr="00CE559A">
        <w:t>neve.</w:t>
      </w:r>
    </w:p>
    <w:p w14:paraId="7E12211F" w14:textId="57009426" w:rsidR="00E11E4A" w:rsidRPr="00CE559A" w:rsidRDefault="00DD07AA" w:rsidP="009A2718">
      <w:pPr>
        <w:pStyle w:val="Listaszerbekezds"/>
        <w:ind w:left="1080" w:firstLine="0"/>
        <w:rPr>
          <w:b/>
          <w:bCs/>
        </w:rPr>
      </w:pPr>
      <w:r w:rsidRPr="00CE559A">
        <w:t xml:space="preserve">Alapértelmezett értéke: </w:t>
      </w:r>
      <w:r w:rsidRPr="00CE559A">
        <w:rPr>
          <w:b/>
          <w:bCs/>
        </w:rPr>
        <w:t>„</w:t>
      </w:r>
      <w:proofErr w:type="spellStart"/>
      <w:r w:rsidRPr="00CE559A">
        <w:rPr>
          <w:b/>
          <w:bCs/>
        </w:rPr>
        <w:t>evaluation</w:t>
      </w:r>
      <w:proofErr w:type="spellEnd"/>
      <w:r w:rsidRPr="00CE559A">
        <w:rPr>
          <w:b/>
          <w:bCs/>
        </w:rPr>
        <w:t>”</w:t>
      </w:r>
    </w:p>
    <w:p w14:paraId="78230835" w14:textId="4C40514B" w:rsidR="00DF7A15" w:rsidRPr="00CE559A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EVALUATION_SERVICE_PORT</w:t>
      </w:r>
    </w:p>
    <w:p w14:paraId="5A7B7BC4" w14:textId="3EB68CC4" w:rsidR="00DD07AA" w:rsidRPr="00CE559A" w:rsidRDefault="00DD07AA" w:rsidP="00DD07AA">
      <w:pPr>
        <w:pStyle w:val="Listaszerbekezds"/>
        <w:ind w:left="1080" w:firstLine="0"/>
      </w:pPr>
      <w:r w:rsidRPr="00CE559A">
        <w:t>A port, amelyen keresztül a kiértékelő szerver elérhető.</w:t>
      </w:r>
    </w:p>
    <w:p w14:paraId="7C4320CD" w14:textId="1AA386CF" w:rsidR="00E843BF" w:rsidRPr="00CE559A" w:rsidRDefault="00E843BF" w:rsidP="00DD07AA">
      <w:pPr>
        <w:pStyle w:val="Listaszerbekezds"/>
        <w:ind w:left="1080" w:firstLine="0"/>
      </w:pPr>
      <w:r w:rsidRPr="00CE559A">
        <w:t xml:space="preserve">Alapértelmezett értéke: </w:t>
      </w:r>
      <w:r w:rsidRPr="00CE559A">
        <w:rPr>
          <w:b/>
          <w:bCs/>
        </w:rPr>
        <w:t>4000</w:t>
      </w:r>
    </w:p>
    <w:p w14:paraId="72FED5A2" w14:textId="7D549B43" w:rsidR="00DF7A15" w:rsidRPr="00CE559A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MINIMUM_ELAPSED_TIME_FOR_FAILED_PROFILE_REBUILD</w:t>
      </w:r>
    </w:p>
    <w:p w14:paraId="31D5592B" w14:textId="46C7E809" w:rsidR="007929BF" w:rsidRPr="00CE559A" w:rsidRDefault="007929BF" w:rsidP="007929BF">
      <w:pPr>
        <w:pStyle w:val="Listaszerbekezds"/>
        <w:ind w:left="1080" w:firstLine="0"/>
      </w:pPr>
      <w:r w:rsidRPr="00CE559A">
        <w:t xml:space="preserve">Az a minimális idő mennyiség </w:t>
      </w:r>
      <w:r w:rsidR="003D0053" w:rsidRPr="00CE559A">
        <w:t>milliszekundumban</w:t>
      </w:r>
      <w:r w:rsidRPr="00CE559A">
        <w:t xml:space="preserve"> megadva, amennyi idő után egy sikertelen profil újraépíthető.</w:t>
      </w:r>
    </w:p>
    <w:p w14:paraId="5CFEF492" w14:textId="6DC88BD6" w:rsidR="003D0053" w:rsidRPr="00CE559A" w:rsidRDefault="003D0053" w:rsidP="007929BF">
      <w:pPr>
        <w:pStyle w:val="Listaszerbekezds"/>
        <w:ind w:left="1080" w:firstLine="0"/>
      </w:pPr>
      <w:r w:rsidRPr="00CE559A">
        <w:t xml:space="preserve">Alapértelmezett értéke: </w:t>
      </w:r>
      <w:r w:rsidRPr="00CE559A">
        <w:rPr>
          <w:b/>
          <w:bCs/>
        </w:rPr>
        <w:t xml:space="preserve">3600000 </w:t>
      </w:r>
      <w:r w:rsidRPr="00CE559A">
        <w:t>(</w:t>
      </w:r>
      <w:r w:rsidR="002B622F" w:rsidRPr="00CE559A">
        <w:t>1 óra)</w:t>
      </w:r>
    </w:p>
    <w:p w14:paraId="355695C6" w14:textId="52C84D3F" w:rsidR="00DF7A15" w:rsidRPr="00CE559A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MINIMUM_EVENT_COUNT_FOR_VERIFICATION</w:t>
      </w:r>
    </w:p>
    <w:p w14:paraId="6948587B" w14:textId="798E58D5" w:rsidR="00367B47" w:rsidRPr="00CE559A" w:rsidRDefault="00B93B5D" w:rsidP="00367B47">
      <w:pPr>
        <w:pStyle w:val="Listaszerbekezds"/>
        <w:ind w:left="1080" w:firstLine="0"/>
      </w:pPr>
      <w:r w:rsidRPr="00CE559A">
        <w:t>Az a minimális eseményszám, amennyi szükséges egy verifikáció futtatásához.</w:t>
      </w:r>
    </w:p>
    <w:p w14:paraId="64F2CA67" w14:textId="160760CF" w:rsidR="00AF0CBC" w:rsidRPr="00CE559A" w:rsidRDefault="00AF0CBC" w:rsidP="00367B47">
      <w:pPr>
        <w:pStyle w:val="Listaszerbekezds"/>
        <w:ind w:left="1080" w:firstLine="0"/>
        <w:rPr>
          <w:b/>
          <w:bCs/>
        </w:rPr>
      </w:pPr>
      <w:r w:rsidRPr="00CE559A">
        <w:t xml:space="preserve">Alapértelmezett értéke: </w:t>
      </w:r>
      <w:r w:rsidRPr="00CE559A">
        <w:rPr>
          <w:b/>
          <w:bCs/>
        </w:rPr>
        <w:t>7200</w:t>
      </w:r>
    </w:p>
    <w:p w14:paraId="55BC9263" w14:textId="5BDF727D" w:rsidR="00DF7A15" w:rsidRPr="00CE559A" w:rsidRDefault="00DF7A15" w:rsidP="00DF7A15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MINIMUM_EVENT_COUNT_FOR_PROFILE</w:t>
      </w:r>
    </w:p>
    <w:p w14:paraId="4F3F154A" w14:textId="2D8E829F" w:rsidR="00AF0CBC" w:rsidRPr="00CE559A" w:rsidRDefault="00AF0CBC" w:rsidP="00AF0CBC">
      <w:pPr>
        <w:pStyle w:val="Listaszerbekezds"/>
        <w:numPr>
          <w:ilvl w:val="0"/>
          <w:numId w:val="28"/>
        </w:numPr>
      </w:pPr>
      <w:r w:rsidRPr="00CE559A">
        <w:t>Az a minimális eseményszám, amennyi szükséges egy profil építés futtatásához.</w:t>
      </w:r>
    </w:p>
    <w:p w14:paraId="26380C5D" w14:textId="1863E1F0" w:rsidR="00AF0CBC" w:rsidRPr="00CE559A" w:rsidRDefault="00516D34" w:rsidP="00AF0CBC">
      <w:pPr>
        <w:pStyle w:val="Listaszerbekezds"/>
        <w:ind w:left="1080" w:firstLine="0"/>
        <w:rPr>
          <w:b/>
          <w:bCs/>
        </w:rPr>
      </w:pPr>
      <w:r w:rsidRPr="00CE559A">
        <w:t xml:space="preserve">Alapértelmezett értéke: </w:t>
      </w:r>
      <w:r w:rsidRPr="00CE559A">
        <w:rPr>
          <w:b/>
          <w:bCs/>
        </w:rPr>
        <w:t>1000000</w:t>
      </w:r>
    </w:p>
    <w:p w14:paraId="303A50C0" w14:textId="3161B4A7" w:rsidR="00FC5689" w:rsidRPr="00CE559A" w:rsidRDefault="00FC5689" w:rsidP="00FC5689">
      <w:pPr>
        <w:pStyle w:val="Cmsor3"/>
      </w:pPr>
      <w:bookmarkStart w:id="75" w:name="_Toc120051586"/>
      <w:r w:rsidRPr="00CE559A">
        <w:t>Kiértékelő szerver</w:t>
      </w:r>
      <w:bookmarkEnd w:id="75"/>
    </w:p>
    <w:p w14:paraId="35CEF564" w14:textId="4539A5ED" w:rsidR="00190427" w:rsidRPr="00CE559A" w:rsidRDefault="00190427" w:rsidP="00190427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EVALUATION_PORT</w:t>
      </w:r>
    </w:p>
    <w:p w14:paraId="5079630F" w14:textId="0219E4C4" w:rsidR="006618E2" w:rsidRPr="00CE559A" w:rsidRDefault="006618E2" w:rsidP="0098338F">
      <w:pPr>
        <w:pStyle w:val="Listaszerbekezds"/>
        <w:ind w:left="1080" w:firstLine="0"/>
      </w:pPr>
      <w:r w:rsidRPr="00CE559A">
        <w:t xml:space="preserve">A port, amelyen keresztül a kiértékelő szerver </w:t>
      </w:r>
      <w:r w:rsidR="00BC2ACD" w:rsidRPr="00CE559A">
        <w:t>H</w:t>
      </w:r>
      <w:r w:rsidR="00B96F2F" w:rsidRPr="00CE559A">
        <w:t>T</w:t>
      </w:r>
      <w:r w:rsidR="00BC2ACD" w:rsidRPr="00CE559A">
        <w:t>TP kéréseket fogad</w:t>
      </w:r>
      <w:r w:rsidRPr="00CE559A">
        <w:t>.</w:t>
      </w:r>
    </w:p>
    <w:p w14:paraId="4F9F57DA" w14:textId="78B55C88" w:rsidR="006618E2" w:rsidRPr="00CE559A" w:rsidRDefault="006618E2" w:rsidP="0098338F">
      <w:pPr>
        <w:pStyle w:val="Listaszerbekezds"/>
        <w:ind w:left="1080" w:firstLine="0"/>
      </w:pPr>
      <w:r w:rsidRPr="00CE559A">
        <w:t xml:space="preserve">Alapértelmezett értéke: </w:t>
      </w:r>
      <w:r w:rsidRPr="00CE559A">
        <w:rPr>
          <w:b/>
          <w:bCs/>
        </w:rPr>
        <w:t>4000</w:t>
      </w:r>
    </w:p>
    <w:p w14:paraId="5FA8DAC3" w14:textId="348C9D1F" w:rsidR="00190427" w:rsidRPr="00CE559A" w:rsidRDefault="00190427" w:rsidP="00190427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lastRenderedPageBreak/>
        <w:t>EVALUATION_PROFILE_BUILD_WAIT_TIME</w:t>
      </w:r>
    </w:p>
    <w:p w14:paraId="11746EDA" w14:textId="206909F8" w:rsidR="00A4526F" w:rsidRPr="00CE559A" w:rsidRDefault="00354050" w:rsidP="00A4526F">
      <w:pPr>
        <w:pStyle w:val="Listaszerbekezds"/>
        <w:ind w:left="1080" w:firstLine="0"/>
      </w:pPr>
      <w:r w:rsidRPr="00CE559A">
        <w:t>Az a késleltetés milliszekundumban megadva, amennyi időt a kiértékelő szerver vár egy profil építési kérésre való válasz</w:t>
      </w:r>
      <w:r w:rsidR="008E00C5" w:rsidRPr="00CE559A">
        <w:t>adás</w:t>
      </w:r>
      <w:r w:rsidRPr="00CE559A">
        <w:t xml:space="preserve"> előtt.</w:t>
      </w:r>
    </w:p>
    <w:p w14:paraId="047E3953" w14:textId="7D11799A" w:rsidR="00EF38CB" w:rsidRPr="00CE559A" w:rsidRDefault="00EF38CB" w:rsidP="00EF38CB">
      <w:pPr>
        <w:pStyle w:val="Listaszerbekezds"/>
        <w:ind w:left="1080" w:firstLine="0"/>
      </w:pPr>
      <w:r w:rsidRPr="00CE559A">
        <w:t xml:space="preserve">Alapértelmezett értéke: </w:t>
      </w:r>
      <w:r w:rsidRPr="00CE559A">
        <w:rPr>
          <w:b/>
          <w:bCs/>
        </w:rPr>
        <w:t>60000</w:t>
      </w:r>
    </w:p>
    <w:p w14:paraId="6BDD5815" w14:textId="5B4D636D" w:rsidR="00190427" w:rsidRPr="00CE559A" w:rsidRDefault="00190427" w:rsidP="00190427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EVALUATION_RESPONSE_DIR</w:t>
      </w:r>
    </w:p>
    <w:p w14:paraId="42EC3DD0" w14:textId="3DE39866" w:rsidR="00507C7C" w:rsidRPr="00CE559A" w:rsidRDefault="003E4819" w:rsidP="00507C7C">
      <w:pPr>
        <w:pStyle w:val="Listaszerbekezds"/>
        <w:ind w:left="1080" w:firstLine="0"/>
      </w:pPr>
      <w:r w:rsidRPr="00CE559A">
        <w:t>Annak a mappának az útvonala, ahonnan a kiértékelő szerver</w:t>
      </w:r>
      <w:r w:rsidR="006A0910" w:rsidRPr="00CE559A">
        <w:t xml:space="preserve"> felolvassa</w:t>
      </w:r>
      <w:r w:rsidRPr="00CE559A">
        <w:t xml:space="preserve"> a HTTP</w:t>
      </w:r>
      <w:r w:rsidR="006A0910" w:rsidRPr="00CE559A">
        <w:t xml:space="preserve"> kérésekre adott</w:t>
      </w:r>
      <w:r w:rsidRPr="00CE559A">
        <w:t xml:space="preserve"> válaszok törzsét (body)</w:t>
      </w:r>
      <w:r w:rsidR="00285E72" w:rsidRPr="00CE559A">
        <w:t>.</w:t>
      </w:r>
    </w:p>
    <w:p w14:paraId="0C5C2D0F" w14:textId="3BB9D05D" w:rsidR="009467D3" w:rsidRPr="00CE559A" w:rsidRDefault="00190427" w:rsidP="00190427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EVALUATION_VERIFY_WAIT_TIME</w:t>
      </w:r>
    </w:p>
    <w:p w14:paraId="251736A1" w14:textId="61B0BB77" w:rsidR="002E6C89" w:rsidRPr="00CE559A" w:rsidRDefault="002E6C89" w:rsidP="002E6C89">
      <w:pPr>
        <w:pStyle w:val="Listaszerbekezds"/>
        <w:ind w:left="1080" w:firstLine="0"/>
      </w:pPr>
      <w:r w:rsidRPr="00CE559A">
        <w:t xml:space="preserve">Az a késleltetés milliszekundumban megadva, amennyi időt a kiértékelő szerver vár egy </w:t>
      </w:r>
      <w:r w:rsidR="00172B8A" w:rsidRPr="00CE559A">
        <w:t xml:space="preserve">verifikációs </w:t>
      </w:r>
      <w:r w:rsidRPr="00CE559A">
        <w:t>kérésre való válasz</w:t>
      </w:r>
      <w:r w:rsidR="008E00C5" w:rsidRPr="00CE559A">
        <w:t>adás</w:t>
      </w:r>
      <w:r w:rsidRPr="00CE559A">
        <w:t xml:space="preserve"> előtt.</w:t>
      </w:r>
    </w:p>
    <w:p w14:paraId="627B4E29" w14:textId="4ABC3B0F" w:rsidR="00103630" w:rsidRPr="00CE559A" w:rsidRDefault="002E6C89" w:rsidP="00CE779F">
      <w:pPr>
        <w:pStyle w:val="Listaszerbekezds"/>
        <w:ind w:left="1080" w:firstLine="0"/>
      </w:pPr>
      <w:r w:rsidRPr="00CE559A">
        <w:t xml:space="preserve">Alapértelmezett értéke: </w:t>
      </w:r>
      <w:r w:rsidR="000631C0" w:rsidRPr="00CE559A">
        <w:rPr>
          <w:b/>
          <w:bCs/>
        </w:rPr>
        <w:t>5000</w:t>
      </w:r>
    </w:p>
    <w:p w14:paraId="53619859" w14:textId="5F0537E0" w:rsidR="004F6CFD" w:rsidRPr="00CE559A" w:rsidRDefault="004F6CFD" w:rsidP="004F6CFD">
      <w:pPr>
        <w:pStyle w:val="Cmsor2"/>
      </w:pPr>
      <w:bookmarkStart w:id="76" w:name="_Toc120051587"/>
      <w:r w:rsidRPr="00CE559A">
        <w:t>Telepítés</w:t>
      </w:r>
      <w:bookmarkEnd w:id="76"/>
      <w:r w:rsidR="00962145" w:rsidRPr="00CE559A">
        <w:t xml:space="preserve"> </w:t>
      </w:r>
    </w:p>
    <w:p w14:paraId="3068B8DB" w14:textId="0A486305" w:rsidR="00DE4FD5" w:rsidRPr="00CE559A" w:rsidRDefault="00962145" w:rsidP="00505FFC">
      <w:r w:rsidRPr="00CE559A">
        <w:t xml:space="preserve">Az alkalmazás szerver, a </w:t>
      </w:r>
      <w:proofErr w:type="spellStart"/>
      <w:r w:rsidRPr="00CE559A">
        <w:t>PostgreSQL</w:t>
      </w:r>
      <w:proofErr w:type="spellEnd"/>
      <w:r w:rsidRPr="00CE559A">
        <w:t xml:space="preserve"> adatbázis és a </w:t>
      </w:r>
      <w:proofErr w:type="spellStart"/>
      <w:r w:rsidRPr="00CE559A">
        <w:rPr>
          <w:i/>
          <w:iCs/>
        </w:rPr>
        <w:t>mock</w:t>
      </w:r>
      <w:proofErr w:type="spellEnd"/>
      <w:r w:rsidRPr="00CE559A">
        <w:rPr>
          <w:i/>
          <w:iCs/>
        </w:rPr>
        <w:t xml:space="preserve"> </w:t>
      </w:r>
      <w:r w:rsidRPr="00CE559A">
        <w:t xml:space="preserve">kiértékelő szerver telepítéséhez Docker, illetve </w:t>
      </w:r>
      <w:proofErr w:type="spellStart"/>
      <w:r w:rsidRPr="00CE559A">
        <w:t>docker-compose</w:t>
      </w:r>
      <w:proofErr w:type="spellEnd"/>
      <w:r w:rsidRPr="00CE559A">
        <w:t xml:space="preserve"> támogatást implementáltam.</w:t>
      </w:r>
      <w:r w:rsidR="0068724B" w:rsidRPr="00CE559A">
        <w:t xml:space="preserve"> A</w:t>
      </w:r>
      <w:r w:rsidR="00D42290" w:rsidRPr="00CE559A">
        <w:t xml:space="preserve">hogyan az a </w:t>
      </w:r>
      <w:r w:rsidR="00C57E28" w:rsidRPr="00CE559A">
        <w:rPr>
          <w:i/>
          <w:iCs/>
        </w:rPr>
        <w:fldChar w:fldCharType="begin"/>
      </w:r>
      <w:r w:rsidR="00C57E28" w:rsidRPr="00CE559A">
        <w:rPr>
          <w:i/>
          <w:iCs/>
        </w:rPr>
        <w:instrText xml:space="preserve"> REF _Ref119523638 \h  \* MERGEFORMAT </w:instrText>
      </w:r>
      <w:r w:rsidR="00C57E28" w:rsidRPr="00CE559A">
        <w:rPr>
          <w:i/>
          <w:iCs/>
        </w:rPr>
      </w:r>
      <w:r w:rsidR="00C57E28" w:rsidRPr="00CE559A">
        <w:rPr>
          <w:i/>
          <w:iCs/>
        </w:rPr>
        <w:fldChar w:fldCharType="separate"/>
      </w:r>
      <w:r w:rsidR="007D6599" w:rsidRPr="007D6599">
        <w:rPr>
          <w:i/>
          <w:iCs/>
          <w:noProof/>
        </w:rPr>
        <w:t>15.</w:t>
      </w:r>
      <w:r w:rsidR="007D6599" w:rsidRPr="007D6599">
        <w:rPr>
          <w:i/>
          <w:iCs/>
        </w:rPr>
        <w:t xml:space="preserve"> ábra</w:t>
      </w:r>
      <w:r w:rsidR="00C57E28" w:rsidRPr="00CE559A">
        <w:rPr>
          <w:i/>
          <w:iCs/>
        </w:rPr>
        <w:fldChar w:fldCharType="end"/>
      </w:r>
      <w:r w:rsidR="00C57E28" w:rsidRPr="00CE559A">
        <w:t xml:space="preserve"> </w:t>
      </w:r>
      <w:r w:rsidR="00E228B3" w:rsidRPr="00CE559A">
        <w:t xml:space="preserve">látható, az </w:t>
      </w:r>
      <w:r w:rsidR="0068724B" w:rsidRPr="00CE559A">
        <w:t>egyes szolgáltatások saját Docker konténerben kerülnek telepítésre, egymástól elkülönítve, de közös Docker hálózaton futnak.</w:t>
      </w:r>
      <w:r w:rsidR="006C2FF1" w:rsidRPr="00CE559A">
        <w:t xml:space="preserve"> Az alkalmazás szerver az adatbázissal TCP protokollon keresztül kommunikál.</w:t>
      </w:r>
      <w:r w:rsidR="00087A3D" w:rsidRPr="00CE559A">
        <w:t xml:space="preserve"> Mivel ez a kommunikáció a Docker hálózaton belül megy végbe, ezért </w:t>
      </w:r>
      <w:r w:rsidR="00505FFC" w:rsidRPr="00CE559A">
        <w:t xml:space="preserve">az adatbázisnak nem szükséges </w:t>
      </w:r>
      <w:r w:rsidR="00000000">
        <w:rPr>
          <w:noProof/>
        </w:rPr>
        <w:pict w14:anchorId="7A75CC9B">
          <v:shape id="_x0000_s1057" type="#_x0000_t202" style="position:absolute;left:0;text-align:left;margin-left:7.9pt;margin-top:230.9pt;width:425.2pt;height:.05pt;z-index:251672576;mso-position-horizontal-relative:text;mso-position-vertical-relative:text" stroked="f">
            <v:textbox style="mso-next-textbox:#_x0000_s1057;mso-fit-shape-to-text:t" inset="0,0,0,0">
              <w:txbxContent>
                <w:bookmarkStart w:id="77" w:name="_Ref119523638"/>
                <w:p w14:paraId="1437510B" w14:textId="4CE7AED9" w:rsidR="00DE4FD5" w:rsidRPr="00DE4FD5" w:rsidRDefault="00DE4FD5" w:rsidP="00970B78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795B10">
                    <w:rPr>
                      <w:noProof/>
                    </w:rPr>
                    <w:t>15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</w:t>
                  </w:r>
                  <w:bookmarkEnd w:id="77"/>
                  <w:r>
                    <w:t xml:space="preserve"> A szolgáltatások telepítése</w:t>
                  </w:r>
                </w:p>
              </w:txbxContent>
            </v:textbox>
            <w10:wrap type="topAndBottom"/>
          </v:shape>
        </w:pict>
      </w:r>
      <w:r w:rsidR="00DE4FD5" w:rsidRPr="00CE559A">
        <w:rPr>
          <w:noProof/>
        </w:rPr>
        <w:drawing>
          <wp:anchor distT="0" distB="0" distL="114300" distR="114300" simplePos="0" relativeHeight="251646976" behindDoc="0" locked="0" layoutInCell="1" allowOverlap="1" wp14:anchorId="177D3124" wp14:editId="7E5E5814">
            <wp:simplePos x="0" y="0"/>
            <wp:positionH relativeFrom="column">
              <wp:posOffset>100330</wp:posOffset>
            </wp:positionH>
            <wp:positionV relativeFrom="paragraph">
              <wp:posOffset>643890</wp:posOffset>
            </wp:positionV>
            <wp:extent cx="5400040" cy="2231390"/>
            <wp:effectExtent l="0" t="0" r="0" b="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05FFC" w:rsidRPr="00CE559A">
        <w:t>a hálózaton kívülről érkező</w:t>
      </w:r>
      <w:r w:rsidR="00C9053F" w:rsidRPr="00CE559A">
        <w:t xml:space="preserve"> kérések fogadására nyitott </w:t>
      </w:r>
      <w:proofErr w:type="spellStart"/>
      <w:r w:rsidR="00C9053F" w:rsidRPr="00CE559A">
        <w:t>portot</w:t>
      </w:r>
      <w:proofErr w:type="spellEnd"/>
      <w:r w:rsidR="00C9053F" w:rsidRPr="00CE559A">
        <w:t xml:space="preserve"> biztosítani</w:t>
      </w:r>
      <w:r w:rsidR="00BE0CB5" w:rsidRPr="00CE559A">
        <w:t>a. Ennek elsősorban biztonságtechnikai jelentősége van.</w:t>
      </w:r>
      <w:r w:rsidR="00A93DD1" w:rsidRPr="00CE559A">
        <w:t xml:space="preserve"> Az alkalmazás szerver bár a </w:t>
      </w:r>
      <w:r w:rsidR="00A93DD1" w:rsidRPr="00CE559A">
        <w:lastRenderedPageBreak/>
        <w:t xml:space="preserve">kiértékelő szerverrel egy </w:t>
      </w:r>
      <w:r w:rsidR="00AD0B47" w:rsidRPr="00CE559A">
        <w:t xml:space="preserve">Docker hálózatban kerül telepítésre, a két szolgáltatás egymással </w:t>
      </w:r>
      <w:r w:rsidR="00F649C5" w:rsidRPr="00CE559A">
        <w:t xml:space="preserve">a hálózaton kívül, </w:t>
      </w:r>
      <w:r w:rsidR="00AD0B47" w:rsidRPr="00CE559A">
        <w:t>HTTP protokollon keresztül</w:t>
      </w:r>
      <w:r w:rsidR="00F649C5" w:rsidRPr="00CE559A">
        <w:t xml:space="preserve"> kommunikál.</w:t>
      </w:r>
      <w:r w:rsidR="00A158B5" w:rsidRPr="00CE559A">
        <w:t xml:space="preserve"> Ez</w:t>
      </w:r>
      <w:r w:rsidR="000E3276" w:rsidRPr="00CE559A">
        <w:t xml:space="preserve">t azért így valósítottam meg, mert a </w:t>
      </w:r>
      <w:r w:rsidR="00196517" w:rsidRPr="00CE559A">
        <w:t xml:space="preserve">valós funkciókkal rendelkező </w:t>
      </w:r>
      <w:r w:rsidR="000E3276" w:rsidRPr="00CE559A">
        <w:t xml:space="preserve">kiértékelő szerver </w:t>
      </w:r>
      <w:r w:rsidR="00196517" w:rsidRPr="00CE559A">
        <w:t>nem része szintén egy ehhez hasonló HTTP API-t nyújt, így az általam elkészített szerver könnyen hozzáilleszthető.</w:t>
      </w:r>
    </w:p>
    <w:p w14:paraId="58403E9A" w14:textId="2C529C6D" w:rsidR="00DE4FD5" w:rsidRPr="00CE559A" w:rsidRDefault="00D61869" w:rsidP="00962145">
      <w:r w:rsidRPr="00CE559A">
        <w:t xml:space="preserve">A telepítés során Docker </w:t>
      </w:r>
      <w:proofErr w:type="spellStart"/>
      <w:r w:rsidRPr="00CE559A">
        <w:t>volume-okat</w:t>
      </w:r>
      <w:proofErr w:type="spellEnd"/>
      <w:r w:rsidRPr="00CE559A">
        <w:t xml:space="preserve"> is használnak a szolgáltatások.</w:t>
      </w:r>
      <w:r w:rsidR="0080613B" w:rsidRPr="00CE559A">
        <w:t xml:space="preserve"> Két</w:t>
      </w:r>
      <w:r w:rsidR="00A719D4" w:rsidRPr="00CE559A">
        <w:t xml:space="preserve"> </w:t>
      </w:r>
      <w:proofErr w:type="spellStart"/>
      <w:r w:rsidR="00A719D4" w:rsidRPr="00CE559A">
        <w:t>volume</w:t>
      </w:r>
      <w:proofErr w:type="spellEnd"/>
      <w:r w:rsidR="00A719D4" w:rsidRPr="00CE559A">
        <w:t xml:space="preserve"> jön létre a szolgáltatások </w:t>
      </w:r>
      <w:proofErr w:type="spellStart"/>
      <w:r w:rsidR="00A719D4" w:rsidRPr="00CE559A">
        <w:t>docker-compose-on</w:t>
      </w:r>
      <w:proofErr w:type="spellEnd"/>
      <w:r w:rsidR="00A719D4" w:rsidRPr="00CE559A">
        <w:t xml:space="preserve"> keresztül történő elindításakor. Az egyiket az adatbázis használja</w:t>
      </w:r>
      <w:r w:rsidR="00AA4899" w:rsidRPr="00CE559A">
        <w:t xml:space="preserve"> az adatbázis fájlok tárolására. A más</w:t>
      </w:r>
      <w:r w:rsidR="00C42EE2" w:rsidRPr="00CE559A">
        <w:t>ikat a kiértékelő szerver használja, ide kerülnek azok a JSON fájlok, amelyeket az egyes kérésekre küld</w:t>
      </w:r>
      <w:r w:rsidR="001C2E98" w:rsidRPr="00CE559A">
        <w:t>ött válasz törzsét alkotják</w:t>
      </w:r>
      <w:r w:rsidR="00C42EE2" w:rsidRPr="00CE559A">
        <w:t>.</w:t>
      </w:r>
    </w:p>
    <w:p w14:paraId="54E86955" w14:textId="141238E1" w:rsidR="002F0C9E" w:rsidRPr="00CE559A" w:rsidRDefault="00B76054" w:rsidP="00962145">
      <w:r w:rsidRPr="00CE559A">
        <w:t xml:space="preserve">A szolgáltatások </w:t>
      </w:r>
      <w:r w:rsidR="00EC2282" w:rsidRPr="00CE559A">
        <w:t>telepítéséhez a következő lépésekre van szükség:</w:t>
      </w:r>
    </w:p>
    <w:p w14:paraId="1A1CCB3C" w14:textId="62CE974F" w:rsidR="00EC2282" w:rsidRPr="00CE559A" w:rsidRDefault="00EC2282" w:rsidP="00EC2282">
      <w:pPr>
        <w:pStyle w:val="Listaszerbekezds"/>
        <w:numPr>
          <w:ilvl w:val="0"/>
          <w:numId w:val="40"/>
        </w:numPr>
      </w:pPr>
      <w:r w:rsidRPr="00CE559A">
        <w:t>Docker image-ek készítése</w:t>
      </w:r>
      <w:r w:rsidR="00340CAA" w:rsidRPr="00CE559A">
        <w:t>.</w:t>
      </w:r>
    </w:p>
    <w:p w14:paraId="0F28EC72" w14:textId="08C759D9" w:rsidR="00EC2282" w:rsidRPr="00CE559A" w:rsidRDefault="00EC2282" w:rsidP="00EC2282">
      <w:pPr>
        <w:pStyle w:val="Listaszerbekezds"/>
        <w:numPr>
          <w:ilvl w:val="0"/>
          <w:numId w:val="40"/>
        </w:numPr>
      </w:pPr>
      <w:r w:rsidRPr="00CE559A">
        <w:t>Docker hálózat létrehozása</w:t>
      </w:r>
      <w:r w:rsidR="00340CAA" w:rsidRPr="00CE559A">
        <w:t>.</w:t>
      </w:r>
    </w:p>
    <w:p w14:paraId="0B95BC92" w14:textId="27191856" w:rsidR="00340CAA" w:rsidRPr="00CE559A" w:rsidRDefault="00340CAA" w:rsidP="00EC2282">
      <w:pPr>
        <w:pStyle w:val="Listaszerbekezds"/>
        <w:numPr>
          <w:ilvl w:val="0"/>
          <w:numId w:val="40"/>
        </w:numPr>
      </w:pPr>
      <w:r w:rsidRPr="00CE559A">
        <w:t>Docker konténerek elindítása.</w:t>
      </w:r>
    </w:p>
    <w:p w14:paraId="2909558D" w14:textId="7B3881F2" w:rsidR="00EC2282" w:rsidRPr="00CE559A" w:rsidRDefault="00EC2282" w:rsidP="00EC2282">
      <w:pPr>
        <w:pStyle w:val="Listaszerbekezds"/>
        <w:numPr>
          <w:ilvl w:val="0"/>
          <w:numId w:val="40"/>
        </w:numPr>
      </w:pPr>
      <w:r w:rsidRPr="00CE559A">
        <w:t xml:space="preserve">Az adatbázis migrációs </w:t>
      </w:r>
      <w:proofErr w:type="spellStart"/>
      <w:r w:rsidRPr="00CE559A">
        <w:t>szkriptek</w:t>
      </w:r>
      <w:proofErr w:type="spellEnd"/>
      <w:r w:rsidRPr="00CE559A">
        <w:t xml:space="preserve"> futtatása</w:t>
      </w:r>
      <w:r w:rsidR="00196D0A" w:rsidRPr="00CE559A">
        <w:t>, például:</w:t>
      </w:r>
    </w:p>
    <w:p w14:paraId="6035BE2A" w14:textId="11043ECE" w:rsidR="00196D0A" w:rsidRPr="00CE559A" w:rsidRDefault="00196D0A" w:rsidP="00196D0A">
      <w:pPr>
        <w:pStyle w:val="Kd"/>
      </w:pPr>
      <w:r w:rsidRPr="00CE559A">
        <w:tab/>
        <w:t xml:space="preserve">  $ </w:t>
      </w:r>
      <w:proofErr w:type="spellStart"/>
      <w:r w:rsidRPr="00CE559A">
        <w:t>docker</w:t>
      </w:r>
      <w:proofErr w:type="spellEnd"/>
      <w:r w:rsidRPr="00CE559A">
        <w:t xml:space="preserve"> </w:t>
      </w:r>
      <w:proofErr w:type="spellStart"/>
      <w:r w:rsidRPr="00CE559A">
        <w:t>exec</w:t>
      </w:r>
      <w:proofErr w:type="spellEnd"/>
      <w:r w:rsidRPr="00CE559A">
        <w:t xml:space="preserve"> -</w:t>
      </w:r>
      <w:proofErr w:type="spellStart"/>
      <w:r w:rsidRPr="00CE559A">
        <w:t>it</w:t>
      </w:r>
      <w:proofErr w:type="spellEnd"/>
      <w:r w:rsidRPr="00CE559A">
        <w:t xml:space="preserve"> x11-sentinel-server_db_1 \</w:t>
      </w:r>
    </w:p>
    <w:p w14:paraId="08CD33B8" w14:textId="751A03E8" w:rsidR="00196D0A" w:rsidRPr="00CE559A" w:rsidRDefault="00196D0A" w:rsidP="00196D0A">
      <w:pPr>
        <w:pStyle w:val="Kd"/>
      </w:pPr>
      <w:r w:rsidRPr="00CE559A">
        <w:t xml:space="preserve">    </w:t>
      </w:r>
      <w:r w:rsidRPr="00CE559A">
        <w:tab/>
        <w:t xml:space="preserve">      </w:t>
      </w:r>
      <w:proofErr w:type="spellStart"/>
      <w:r w:rsidRPr="00CE559A">
        <w:t>psql</w:t>
      </w:r>
      <w:proofErr w:type="spellEnd"/>
      <w:r w:rsidRPr="00CE559A">
        <w:t xml:space="preserve"> -</w:t>
      </w:r>
      <w:proofErr w:type="gramStart"/>
      <w:r w:rsidRPr="00CE559A">
        <w:t>h</w:t>
      </w:r>
      <w:proofErr w:type="gramEnd"/>
      <w:r w:rsidRPr="00CE559A">
        <w:t xml:space="preserve"> </w:t>
      </w:r>
      <w:proofErr w:type="spellStart"/>
      <w:r w:rsidRPr="00CE559A">
        <w:t>localhost</w:t>
      </w:r>
      <w:proofErr w:type="spellEnd"/>
      <w:r w:rsidRPr="00CE559A">
        <w:t xml:space="preserve"> -p 5432 -U </w:t>
      </w:r>
      <w:proofErr w:type="spellStart"/>
      <w:r w:rsidRPr="00CE559A">
        <w:t>postgres</w:t>
      </w:r>
      <w:proofErr w:type="spellEnd"/>
      <w:r w:rsidRPr="00CE559A">
        <w:t xml:space="preserve"> \</w:t>
      </w:r>
    </w:p>
    <w:p w14:paraId="41DE10C8" w14:textId="255F4ECE" w:rsidR="00196D0A" w:rsidRPr="00CE559A" w:rsidRDefault="00196D0A" w:rsidP="00196D0A">
      <w:pPr>
        <w:pStyle w:val="Kd"/>
      </w:pPr>
      <w:r w:rsidRPr="00CE559A">
        <w:t xml:space="preserve">             -f </w:t>
      </w:r>
      <w:proofErr w:type="spellStart"/>
      <w:r w:rsidRPr="00CE559A">
        <w:t>migration-scripts</w:t>
      </w:r>
      <w:proofErr w:type="spellEnd"/>
      <w:r w:rsidRPr="00CE559A">
        <w:t>/01_initialize_db_UP.sql</w:t>
      </w:r>
    </w:p>
    <w:p w14:paraId="4EFC27F8" w14:textId="7E7182BB" w:rsidR="00196D0A" w:rsidRPr="00CE559A" w:rsidRDefault="00340CAA" w:rsidP="00777E36">
      <w:pPr>
        <w:pStyle w:val="Listaszerbekezds"/>
        <w:numPr>
          <w:ilvl w:val="0"/>
          <w:numId w:val="40"/>
        </w:numPr>
      </w:pPr>
      <w:r w:rsidRPr="00CE559A">
        <w:t xml:space="preserve">JSON fájlok másolása a kiértékelő szerver által használt Docker </w:t>
      </w:r>
      <w:proofErr w:type="spellStart"/>
      <w:r w:rsidRPr="00CE559A">
        <w:t>volume-ra</w:t>
      </w:r>
      <w:proofErr w:type="spellEnd"/>
      <w:r w:rsidRPr="00CE559A">
        <w:t>.</w:t>
      </w:r>
    </w:p>
    <w:p w14:paraId="72BF0CF9" w14:textId="154B364A" w:rsidR="00C86DB6" w:rsidRPr="00CE559A" w:rsidRDefault="00C86DB6" w:rsidP="00777E36">
      <w:pPr>
        <w:ind w:firstLine="0"/>
      </w:pPr>
      <w:r w:rsidRPr="00CE559A">
        <w:t xml:space="preserve">Az egyes </w:t>
      </w:r>
      <w:r w:rsidR="00C919DE" w:rsidRPr="00CE559A">
        <w:t>lépések részletes dokumentációja a futtatandó kódrészletekkel a projekt</w:t>
      </w:r>
      <w:r w:rsidR="00851F53" w:rsidRPr="00CE559A">
        <w:t xml:space="preserve"> README.md fájljában került dokumentálásra.</w:t>
      </w:r>
    </w:p>
    <w:p w14:paraId="6C5C2312" w14:textId="68E68429" w:rsidR="000C0CC7" w:rsidRPr="00CE559A" w:rsidRDefault="000C0CC7" w:rsidP="000C0CC7">
      <w:pPr>
        <w:pStyle w:val="Cmsor1"/>
      </w:pPr>
      <w:bookmarkStart w:id="78" w:name="_Toc120051588"/>
      <w:r w:rsidRPr="00CE559A">
        <w:lastRenderedPageBreak/>
        <w:t>Webes vékonykliens</w:t>
      </w:r>
      <w:bookmarkEnd w:id="78"/>
    </w:p>
    <w:p w14:paraId="63F72A8E" w14:textId="77777777" w:rsidR="006D7B0A" w:rsidRPr="00CE559A" w:rsidRDefault="006D7B0A" w:rsidP="006D7B0A">
      <w:r w:rsidRPr="00CE559A">
        <w:t>A következő fejezetnek a célja a webes vékonykliens program dokumentációja. A leírásban először ismertetem a kliens programmal szemben felállított követelményeket, majd az alkalmazás felépítését. Ezt követően a különböző nézetekről és az azokon megjelenített statisztikákról lesz szó. A fejezetet a konfigurációs lehetőségek bemutatásával és a telepítéssel kapcsolatos tudnivalókkal zárom.</w:t>
      </w:r>
    </w:p>
    <w:p w14:paraId="6E690C95" w14:textId="0D5C502E" w:rsidR="00240DCB" w:rsidRPr="00CE559A" w:rsidRDefault="00F83E93" w:rsidP="00F83E93">
      <w:pPr>
        <w:pStyle w:val="Cmsor2"/>
      </w:pPr>
      <w:bookmarkStart w:id="79" w:name="_Toc120051589"/>
      <w:r w:rsidRPr="00CE559A">
        <w:t>Követelmények</w:t>
      </w:r>
      <w:bookmarkEnd w:id="79"/>
    </w:p>
    <w:p w14:paraId="297CBE4B" w14:textId="7CC54DB6" w:rsidR="000660F9" w:rsidRPr="00CE559A" w:rsidRDefault="000660F9" w:rsidP="00A814E8">
      <w:pPr>
        <w:ind w:left="1440" w:hanging="720"/>
      </w:pPr>
      <w:r w:rsidRPr="00CE559A">
        <w:t>R1</w:t>
      </w:r>
      <w:r w:rsidRPr="00CE559A">
        <w:tab/>
      </w:r>
      <w:r w:rsidR="00DD1B20" w:rsidRPr="00CE559A">
        <w:t xml:space="preserve">A webes vékonykliens alkalmazásnak </w:t>
      </w:r>
      <w:r w:rsidR="008F08BF" w:rsidRPr="00CE559A">
        <w:t>legyen elérhető egy tetszőleges modern böngészőn keresztül.</w:t>
      </w:r>
    </w:p>
    <w:p w14:paraId="38432C70" w14:textId="18E12A67" w:rsidR="00AE1501" w:rsidRPr="00CE559A" w:rsidRDefault="00AE1501" w:rsidP="00A814E8">
      <w:pPr>
        <w:ind w:left="1440" w:hanging="720"/>
      </w:pPr>
      <w:r w:rsidRPr="00CE559A">
        <w:t>R2</w:t>
      </w:r>
      <w:r w:rsidRPr="00CE559A">
        <w:tab/>
        <w:t xml:space="preserve">Az alkalmazás felülete </w:t>
      </w:r>
      <w:r w:rsidR="00E86DC7" w:rsidRPr="00CE559A">
        <w:t>legyen reszponzív</w:t>
      </w:r>
      <w:r w:rsidR="00763D2A" w:rsidRPr="00CE559A">
        <w:t xml:space="preserve">, támogasson különböző </w:t>
      </w:r>
      <w:r w:rsidR="00E86DC7" w:rsidRPr="00CE559A">
        <w:t>képernyőméreteke</w:t>
      </w:r>
      <w:r w:rsidR="00763D2A" w:rsidRPr="00CE559A">
        <w:t>t</w:t>
      </w:r>
      <w:r w:rsidR="00E86DC7" w:rsidRPr="00CE559A">
        <w:t xml:space="preserve">. A legkisebb támogatott </w:t>
      </w:r>
      <w:r w:rsidR="006D6A80" w:rsidRPr="00CE559A">
        <w:t>felbontás a HD (1280x720 pixel).</w:t>
      </w:r>
    </w:p>
    <w:p w14:paraId="11248065" w14:textId="5623588F" w:rsidR="00C84267" w:rsidRPr="00CE559A" w:rsidRDefault="00C84267" w:rsidP="00A814E8">
      <w:pPr>
        <w:ind w:left="1440" w:hanging="720"/>
      </w:pPr>
      <w:r w:rsidRPr="00CE559A">
        <w:t>R3</w:t>
      </w:r>
      <w:r w:rsidRPr="00CE559A">
        <w:tab/>
        <w:t>Az alkalmazás jelenítse meg az alkalmazás szerver állapotát (elérhető-e).</w:t>
      </w:r>
    </w:p>
    <w:p w14:paraId="3098921D" w14:textId="79657F22" w:rsidR="00860749" w:rsidRPr="00CE559A" w:rsidRDefault="00860749" w:rsidP="00A814E8">
      <w:pPr>
        <w:ind w:left="1440" w:hanging="720"/>
      </w:pPr>
      <w:r w:rsidRPr="00CE559A">
        <w:t>R</w:t>
      </w:r>
      <w:r w:rsidR="00C84267" w:rsidRPr="00CE559A">
        <w:t>4</w:t>
      </w:r>
      <w:r w:rsidRPr="00CE559A">
        <w:tab/>
      </w:r>
      <w:r w:rsidR="00B83C28" w:rsidRPr="00CE559A">
        <w:t>Az alkalmazás jelenítsen meg összesített statisztikákat a rendszerben található adatok alapján.</w:t>
      </w:r>
    </w:p>
    <w:p w14:paraId="0DC73EE9" w14:textId="201D4F52" w:rsidR="00B83C28" w:rsidRPr="00CE559A" w:rsidRDefault="00B83C28" w:rsidP="00A814E8">
      <w:pPr>
        <w:ind w:left="1440" w:hanging="720"/>
      </w:pPr>
      <w:r w:rsidRPr="00CE559A">
        <w:t>R</w:t>
      </w:r>
      <w:r w:rsidR="00C84267" w:rsidRPr="00CE559A">
        <w:t>5</w:t>
      </w:r>
      <w:r w:rsidRPr="00CE559A">
        <w:tab/>
        <w:t xml:space="preserve">A felületen legyen lehetőség </w:t>
      </w:r>
      <w:r w:rsidR="000758A2" w:rsidRPr="00CE559A">
        <w:t>felhasználók keresésére.</w:t>
      </w:r>
    </w:p>
    <w:p w14:paraId="7BD3B55D" w14:textId="4EC27910" w:rsidR="000758A2" w:rsidRPr="00CE559A" w:rsidRDefault="000758A2" w:rsidP="00A814E8">
      <w:pPr>
        <w:ind w:left="1440" w:hanging="720"/>
      </w:pPr>
      <w:r w:rsidRPr="00CE559A">
        <w:t>R</w:t>
      </w:r>
      <w:r w:rsidR="00C84267" w:rsidRPr="00CE559A">
        <w:t>6</w:t>
      </w:r>
      <w:r w:rsidRPr="00CE559A">
        <w:tab/>
      </w:r>
      <w:r w:rsidR="00A34655" w:rsidRPr="00CE559A">
        <w:t>Az alkalmazás egy felhasználó kiválasztása után jelenítsen meg az adott felhasználóhoz tartozó specifikus statisztikákat.</w:t>
      </w:r>
    </w:p>
    <w:p w14:paraId="15AB4CB5" w14:textId="73363081" w:rsidR="002B43D0" w:rsidRPr="00CE559A" w:rsidRDefault="002B43D0" w:rsidP="00A814E8">
      <w:pPr>
        <w:ind w:left="1440" w:hanging="720"/>
      </w:pPr>
      <w:r w:rsidRPr="00CE559A">
        <w:t>R7</w:t>
      </w:r>
      <w:r w:rsidRPr="00CE559A">
        <w:tab/>
        <w:t>Az egyes nézetek esetén a statisztikák bizonyos időközönként automatikusan kerüljenek frissítésre.</w:t>
      </w:r>
    </w:p>
    <w:p w14:paraId="0116C50A" w14:textId="50C11B8E" w:rsidR="002D6DE0" w:rsidRPr="00CE559A" w:rsidRDefault="002D6DE0" w:rsidP="002D6DE0">
      <w:pPr>
        <w:pStyle w:val="Cmsor2"/>
      </w:pPr>
      <w:bookmarkStart w:id="80" w:name="_Toc120051590"/>
      <w:r w:rsidRPr="00CE559A">
        <w:t>Az alkalmazás felépítése</w:t>
      </w:r>
      <w:bookmarkEnd w:id="80"/>
    </w:p>
    <w:p w14:paraId="1B4B0854" w14:textId="043ABB80" w:rsidR="008910FD" w:rsidRPr="00CE559A" w:rsidRDefault="00B637CB" w:rsidP="008910FD">
      <w:r w:rsidRPr="00CE559A">
        <w:t xml:space="preserve">A webes vékonykliens </w:t>
      </w:r>
      <w:r w:rsidR="00067001" w:rsidRPr="00CE559A">
        <w:t xml:space="preserve">alapja egy </w:t>
      </w:r>
      <w:proofErr w:type="spellStart"/>
      <w:r w:rsidRPr="00CE559A">
        <w:t>React</w:t>
      </w:r>
      <w:proofErr w:type="spellEnd"/>
      <w:r w:rsidRPr="00CE559A">
        <w:t xml:space="preserve"> alkalmazás</w:t>
      </w:r>
      <w:r w:rsidR="00067001" w:rsidRPr="00CE559A">
        <w:t xml:space="preserve">, amely az üzleti logikát és a különböző </w:t>
      </w:r>
      <w:r w:rsidR="003859E6" w:rsidRPr="00CE559A">
        <w:t>komponensek</w:t>
      </w:r>
      <w:r w:rsidR="00817404" w:rsidRPr="00CE559A">
        <w:t xml:space="preserve"> felépítését</w:t>
      </w:r>
      <w:r w:rsidR="00297287" w:rsidRPr="00CE559A">
        <w:t xml:space="preserve"> </w:t>
      </w:r>
      <w:r w:rsidR="00817404" w:rsidRPr="00CE559A">
        <w:t>(</w:t>
      </w:r>
      <w:r w:rsidR="00067001" w:rsidRPr="00CE559A">
        <w:t>HTML törzsét</w:t>
      </w:r>
      <w:r w:rsidR="00817404" w:rsidRPr="00CE559A">
        <w:t>)</w:t>
      </w:r>
      <w:r w:rsidR="00067001" w:rsidRPr="00CE559A">
        <w:t xml:space="preserve"> nyújtja</w:t>
      </w:r>
      <w:r w:rsidR="0004013F" w:rsidRPr="00CE559A">
        <w:t xml:space="preserve"> </w:t>
      </w:r>
      <w:r w:rsidR="003859E6" w:rsidRPr="00CE559A">
        <w:t>Az alkalmazásnak két</w:t>
      </w:r>
      <w:r w:rsidR="00D15F62" w:rsidRPr="00CE559A">
        <w:t xml:space="preserve"> nézete van. Az egyik</w:t>
      </w:r>
      <w:r w:rsidR="0075486B" w:rsidRPr="00CE559A">
        <w:t xml:space="preserve">en a szerver állapotával (R3) </w:t>
      </w:r>
      <w:r w:rsidR="00DA11BF" w:rsidRPr="00CE559A">
        <w:t>kapcsolatos információt és összesített statisztikákat (R4)</w:t>
      </w:r>
      <w:r w:rsidR="00C344B1" w:rsidRPr="00CE559A">
        <w:t xml:space="preserve"> lehet megtekinteni.</w:t>
      </w:r>
      <w:r w:rsidR="00AA0B66" w:rsidRPr="00CE559A">
        <w:t xml:space="preserve"> Az</w:t>
      </w:r>
      <w:r w:rsidR="00022932" w:rsidRPr="00CE559A">
        <w:t xml:space="preserve"> oldal fejlécében található egy kereső</w:t>
      </w:r>
      <w:r w:rsidR="00AA0B66" w:rsidRPr="00CE559A">
        <w:t>, amel</w:t>
      </w:r>
      <w:r w:rsidR="00022932" w:rsidRPr="00CE559A">
        <w:t>lyel felhasználókra lehet szűrni (R5).</w:t>
      </w:r>
      <w:r w:rsidR="001D6A60" w:rsidRPr="00CE559A">
        <w:t xml:space="preserve"> </w:t>
      </w:r>
      <w:r w:rsidR="00D63F18" w:rsidRPr="00CE559A">
        <w:t xml:space="preserve">A felhasználó azonosítójára kattintva az oldal egy új nézetre navigál, amelyen az adott felhasználóhoz tartozó specifikus tartalmat lehet megtekinteni (R6). </w:t>
      </w:r>
      <w:r w:rsidR="00CD7A08" w:rsidRPr="00CE559A">
        <w:t xml:space="preserve">Az egyes felületek dizájn elemeinek implementálásához és a </w:t>
      </w:r>
      <w:r w:rsidR="00CD7A08" w:rsidRPr="00CE559A">
        <w:lastRenderedPageBreak/>
        <w:t xml:space="preserve">tartalom elrendezéséhez </w:t>
      </w:r>
      <w:r w:rsidR="00064C5B" w:rsidRPr="00CE559A">
        <w:t xml:space="preserve">a </w:t>
      </w:r>
      <w:r w:rsidR="00064C5B" w:rsidRPr="00CE559A">
        <w:rPr>
          <w:i/>
          <w:iCs/>
        </w:rPr>
        <w:t>Sass</w:t>
      </w:r>
      <w:sdt>
        <w:sdtPr>
          <w:id w:val="255726324"/>
          <w:citation/>
        </w:sdtPr>
        <w:sdtContent>
          <w:r w:rsidR="00064C5B" w:rsidRPr="00CE559A">
            <w:fldChar w:fldCharType="begin"/>
          </w:r>
          <w:r w:rsidR="00064C5B" w:rsidRPr="00CE559A">
            <w:instrText xml:space="preserve"> CITATION Sas22 \l 2057 </w:instrText>
          </w:r>
          <w:r w:rsidR="00064C5B" w:rsidRPr="00CE559A">
            <w:fldChar w:fldCharType="separate"/>
          </w:r>
          <w:r w:rsidR="00064C5B" w:rsidRPr="00CE559A">
            <w:rPr>
              <w:noProof/>
            </w:rPr>
            <w:t xml:space="preserve"> [14]</w:t>
          </w:r>
          <w:r w:rsidR="00064C5B" w:rsidRPr="00CE559A">
            <w:fldChar w:fldCharType="end"/>
          </w:r>
        </w:sdtContent>
      </w:sdt>
      <w:r w:rsidR="00064C5B" w:rsidRPr="00CE559A">
        <w:t xml:space="preserve"> és a </w:t>
      </w:r>
      <w:proofErr w:type="spellStart"/>
      <w:r w:rsidR="00064C5B" w:rsidRPr="00CE559A">
        <w:rPr>
          <w:i/>
          <w:iCs/>
        </w:rPr>
        <w:t>Bootstrap</w:t>
      </w:r>
      <w:proofErr w:type="spellEnd"/>
      <w:sdt>
        <w:sdtPr>
          <w:id w:val="-448546693"/>
          <w:citation/>
        </w:sdtPr>
        <w:sdtContent>
          <w:r w:rsidR="00064C5B" w:rsidRPr="00CE559A">
            <w:fldChar w:fldCharType="begin"/>
          </w:r>
          <w:r w:rsidR="00064C5B" w:rsidRPr="00CE559A">
            <w:instrText xml:space="preserve"> CITATION Boo22 \l 2057 </w:instrText>
          </w:r>
          <w:r w:rsidR="00064C5B" w:rsidRPr="00CE559A">
            <w:fldChar w:fldCharType="separate"/>
          </w:r>
          <w:r w:rsidR="00064C5B" w:rsidRPr="00CE559A">
            <w:rPr>
              <w:noProof/>
            </w:rPr>
            <w:t xml:space="preserve"> [15]</w:t>
          </w:r>
          <w:r w:rsidR="00064C5B" w:rsidRPr="00CE559A">
            <w:fldChar w:fldCharType="end"/>
          </w:r>
        </w:sdtContent>
      </w:sdt>
      <w:r w:rsidR="00064C5B" w:rsidRPr="00CE559A">
        <w:t xml:space="preserve"> technológiákat használtam</w:t>
      </w:r>
      <w:r w:rsidR="00273C75" w:rsidRPr="00CE559A">
        <w:t xml:space="preserve"> (R2)</w:t>
      </w:r>
      <w:r w:rsidR="00064C5B" w:rsidRPr="00CE559A">
        <w:t>.</w:t>
      </w:r>
      <w:r w:rsidR="006D53CC" w:rsidRPr="00CE559A">
        <w:t xml:space="preserve"> A statisztikák lekérdezésére az alkalmazás szerver egy HTTP JSON API-t nyújt (ld. </w:t>
      </w:r>
      <w:r w:rsidR="006D53CC" w:rsidRPr="00CE559A">
        <w:fldChar w:fldCharType="begin"/>
      </w:r>
      <w:r w:rsidR="006D53CC" w:rsidRPr="00CE559A">
        <w:instrText xml:space="preserve"> REF _Ref119676181 \r \h </w:instrText>
      </w:r>
      <w:r w:rsidR="006D53CC" w:rsidRPr="00CE559A">
        <w:fldChar w:fldCharType="separate"/>
      </w:r>
      <w:r w:rsidR="007D6599">
        <w:t>6.4.3</w:t>
      </w:r>
      <w:r w:rsidR="006D53CC" w:rsidRPr="00CE559A">
        <w:fldChar w:fldCharType="end"/>
      </w:r>
      <w:r w:rsidR="006D53CC" w:rsidRPr="00CE559A">
        <w:t>)</w:t>
      </w:r>
      <w:r w:rsidR="00EE4299" w:rsidRPr="00CE559A">
        <w:t>.</w:t>
      </w:r>
      <w:r w:rsidR="009C1E43" w:rsidRPr="00CE559A">
        <w:t xml:space="preserve"> </w:t>
      </w:r>
      <w:r w:rsidR="00EE4299" w:rsidRPr="00CE559A">
        <w:t>A</w:t>
      </w:r>
      <w:r w:rsidR="009C1E43" w:rsidRPr="00CE559A">
        <w:t xml:space="preserve"> </w:t>
      </w:r>
      <w:proofErr w:type="spellStart"/>
      <w:r w:rsidR="009C1E43" w:rsidRPr="00CE559A">
        <w:t>React</w:t>
      </w:r>
      <w:proofErr w:type="spellEnd"/>
      <w:r w:rsidR="009C1E43" w:rsidRPr="00CE559A">
        <w:t xml:space="preserve"> alkalmazás </w:t>
      </w:r>
      <w:r w:rsidR="00B246B1" w:rsidRPr="00CE559A">
        <w:t xml:space="preserve">a nézethez szükséges adatokat </w:t>
      </w:r>
      <w:r w:rsidR="009C1E43" w:rsidRPr="00CE559A">
        <w:t>konfigurálható időközönként periodikusan lekérdez</w:t>
      </w:r>
      <w:r w:rsidR="00EE4299" w:rsidRPr="00CE559A">
        <w:t xml:space="preserve">i </w:t>
      </w:r>
      <w:r w:rsidR="00265029" w:rsidRPr="00CE559A">
        <w:t>(R7)</w:t>
      </w:r>
      <w:r w:rsidR="00EE4299" w:rsidRPr="00CE559A">
        <w:t xml:space="preserve"> és </w:t>
      </w:r>
      <w:r w:rsidR="005542E4" w:rsidRPr="00CE559A">
        <w:t>újra</w:t>
      </w:r>
      <w:r w:rsidR="00734700" w:rsidRPr="00CE559A">
        <w:t xml:space="preserve"> </w:t>
      </w:r>
      <w:proofErr w:type="spellStart"/>
      <w:r w:rsidR="005542E4" w:rsidRPr="00CE559A">
        <w:t>rendereli</w:t>
      </w:r>
      <w:proofErr w:type="spellEnd"/>
      <w:r w:rsidR="005542E4" w:rsidRPr="00CE559A">
        <w:t xml:space="preserve"> a nézethez tartozó komponenseket</w:t>
      </w:r>
      <w:r w:rsidR="009C1E43" w:rsidRPr="00CE559A">
        <w:t>.</w:t>
      </w:r>
    </w:p>
    <w:p w14:paraId="6191C575" w14:textId="6944DA5F" w:rsidR="002D6DE0" w:rsidRPr="00CE559A" w:rsidRDefault="002D6DE0" w:rsidP="002D6DE0">
      <w:pPr>
        <w:pStyle w:val="Cmsor2"/>
      </w:pPr>
      <w:bookmarkStart w:id="81" w:name="_Toc120051591"/>
      <w:r w:rsidRPr="00CE559A">
        <w:t>Összesített statisztikák</w:t>
      </w:r>
      <w:bookmarkEnd w:id="81"/>
    </w:p>
    <w:p w14:paraId="117A6C3F" w14:textId="773B5CFF" w:rsidR="00D075DB" w:rsidRPr="00CE559A" w:rsidRDefault="00000000" w:rsidP="00D075DB">
      <w:r>
        <w:rPr>
          <w:noProof/>
        </w:rPr>
        <w:pict w14:anchorId="75DC2774">
          <v:shape id="_x0000_s1061" type="#_x0000_t202" style="position:absolute;left:0;text-align:left;margin-left:3.35pt;margin-top:122.25pt;width:425.2pt;height:.05pt;z-index:251674624;mso-position-horizontal-relative:text;mso-position-vertical-relative:text" stroked="f">
            <v:textbox style="mso-fit-shape-to-text:t" inset="0,0,0,0">
              <w:txbxContent>
                <w:p w14:paraId="19E28ACC" w14:textId="54401E05" w:rsidR="00DA07AA" w:rsidRPr="00DA07AA" w:rsidRDefault="00DA07AA" w:rsidP="00970B78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795B10">
                    <w:rPr>
                      <w:noProof/>
                    </w:rPr>
                    <w:t>16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Összesített statisztikák</w:t>
                  </w:r>
                </w:p>
              </w:txbxContent>
            </v:textbox>
            <w10:wrap type="topAndBottom"/>
          </v:shape>
        </w:pict>
      </w:r>
      <w:r w:rsidR="00DA07AA" w:rsidRPr="00CE559A">
        <w:rPr>
          <w:noProof/>
        </w:rPr>
        <w:drawing>
          <wp:anchor distT="0" distB="0" distL="114300" distR="114300" simplePos="0" relativeHeight="251648000" behindDoc="0" locked="0" layoutInCell="1" allowOverlap="1" wp14:anchorId="078323D5" wp14:editId="0465EABC">
            <wp:simplePos x="0" y="0"/>
            <wp:positionH relativeFrom="column">
              <wp:posOffset>42848</wp:posOffset>
            </wp:positionH>
            <wp:positionV relativeFrom="paragraph">
              <wp:posOffset>604520</wp:posOffset>
            </wp:positionV>
            <wp:extent cx="5400040" cy="890905"/>
            <wp:effectExtent l="0" t="0" r="0" b="0"/>
            <wp:wrapTopAndBottom/>
            <wp:docPr id="17" name="Kép 1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asztal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075DB" w:rsidRPr="00CE559A">
        <w:t>A weboldal betöltésekor az első nézet</w:t>
      </w:r>
      <w:r w:rsidR="00DF57DB" w:rsidRPr="00CE559A">
        <w:t>,</w:t>
      </w:r>
      <w:r w:rsidR="00D075DB" w:rsidRPr="00CE559A">
        <w:t xml:space="preserve"> ami a felhasználót fogadja </w:t>
      </w:r>
      <w:r w:rsidR="00D80260" w:rsidRPr="00CE559A">
        <w:t>az összesített statisztikákat mutatja.</w:t>
      </w:r>
      <w:r w:rsidR="00DF57DB" w:rsidRPr="00CE559A">
        <w:t xml:space="preserve"> </w:t>
      </w:r>
      <w:r w:rsidR="00DA07AA" w:rsidRPr="00CE559A">
        <w:t>Az oldal tetején három panel található. Ezek a szerver elérhetőségét (online / offline), a regisztrált felhasználók számát, illetve az incidensek számát mutatják.</w:t>
      </w:r>
      <w:r w:rsidR="003362E7" w:rsidRPr="00CE559A">
        <w:t xml:space="preserve"> Incidensnek az olyan felhasználó verifikációk számítanak, amelyek egy megadott küszöbértéknél alacsonyabb pontot érnek el</w:t>
      </w:r>
      <w:r w:rsidR="000E76F1" w:rsidRPr="00CE559A">
        <w:t>.</w:t>
      </w:r>
    </w:p>
    <w:p w14:paraId="0058F4A1" w14:textId="41D2D613" w:rsidR="00EB5C8C" w:rsidRPr="00CE559A" w:rsidRDefault="00000000" w:rsidP="00D075DB">
      <w:r>
        <w:rPr>
          <w:noProof/>
        </w:rPr>
        <w:pict w14:anchorId="5276A2DF">
          <v:shape id="_x0000_s1062" type="#_x0000_t202" style="position:absolute;left:0;text-align:left;margin-left:-50.35pt;margin-top:302.2pt;width:516.55pt;height:.05pt;z-index:251675648;mso-position-horizontal-relative:text;mso-position-vertical-relative:text" stroked="f">
            <v:textbox style="mso-next-textbox:#_x0000_s1062;mso-fit-shape-to-text:t" inset="0,0,0,0">
              <w:txbxContent>
                <w:p w14:paraId="2C533050" w14:textId="691CFAB5" w:rsidR="00006334" w:rsidRPr="00006334" w:rsidRDefault="00006334" w:rsidP="00970B78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795B10">
                    <w:rPr>
                      <w:noProof/>
                    </w:rPr>
                    <w:t>17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Események a dátumok függvényében</w:t>
                  </w:r>
                </w:p>
              </w:txbxContent>
            </v:textbox>
            <w10:wrap type="topAndBottom"/>
          </v:shape>
        </w:pict>
      </w:r>
      <w:r w:rsidR="00E713B2" w:rsidRPr="00CE559A">
        <w:rPr>
          <w:noProof/>
        </w:rPr>
        <w:drawing>
          <wp:anchor distT="0" distB="0" distL="114300" distR="114300" simplePos="0" relativeHeight="251650048" behindDoc="0" locked="0" layoutInCell="1" allowOverlap="1" wp14:anchorId="61324B8A" wp14:editId="5160008D">
            <wp:simplePos x="0" y="0"/>
            <wp:positionH relativeFrom="column">
              <wp:posOffset>-639616</wp:posOffset>
            </wp:positionH>
            <wp:positionV relativeFrom="paragraph">
              <wp:posOffset>603250</wp:posOffset>
            </wp:positionV>
            <wp:extent cx="6560185" cy="3177540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185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0A4B" w:rsidRPr="00CE559A">
        <w:t xml:space="preserve">Az oldalon lejjebb </w:t>
      </w:r>
      <w:r w:rsidR="00A15702" w:rsidRPr="00CE559A">
        <w:t>görgetve</w:t>
      </w:r>
      <w:r w:rsidR="00D42EAD" w:rsidRPr="00CE559A">
        <w:t xml:space="preserve"> az események</w:t>
      </w:r>
      <w:r w:rsidR="00332F20" w:rsidRPr="00CE559A">
        <w:t xml:space="preserve">kel kapcsolatos </w:t>
      </w:r>
      <w:r w:rsidR="003A19C4" w:rsidRPr="00CE559A">
        <w:t xml:space="preserve">grafikont </w:t>
      </w:r>
      <w:r w:rsidR="00332F20" w:rsidRPr="00CE559A">
        <w:t>tekinthet meg a felhasználó.</w:t>
      </w:r>
      <w:r w:rsidR="003A19C4" w:rsidRPr="00CE559A">
        <w:t xml:space="preserve"> A grafiko</w:t>
      </w:r>
      <w:r w:rsidR="005763AA" w:rsidRPr="00CE559A">
        <w:t xml:space="preserve">n X tengelyén </w:t>
      </w:r>
      <w:r w:rsidR="0096006D" w:rsidRPr="00CE559A">
        <w:t>dátumok találhatóak</w:t>
      </w:r>
      <w:r w:rsidR="00B00FB0" w:rsidRPr="00CE559A">
        <w:t xml:space="preserve">, az Y tengelyen pedig </w:t>
      </w:r>
      <w:r w:rsidR="00B00FB0" w:rsidRPr="00CE559A">
        <w:lastRenderedPageBreak/>
        <w:t>az adott dátum</w:t>
      </w:r>
      <w:r w:rsidR="007F562D" w:rsidRPr="00CE559A">
        <w:t xml:space="preserve">on gyűjtött összes </w:t>
      </w:r>
      <w:r w:rsidR="00B00FB0" w:rsidRPr="00CE559A">
        <w:t>felhasználói esemény száma.</w:t>
      </w:r>
      <w:r w:rsidR="00D75EF7" w:rsidRPr="00CE559A">
        <w:t xml:space="preserve"> A grafikont </w:t>
      </w:r>
      <w:r w:rsidR="00A05E8C" w:rsidRPr="00CE559A">
        <w:t xml:space="preserve">a </w:t>
      </w:r>
      <w:r w:rsidR="00A05E8C" w:rsidRPr="00CE559A">
        <w:rPr>
          <w:i/>
          <w:iCs/>
        </w:rPr>
        <w:t>chart.js</w:t>
      </w:r>
      <w:sdt>
        <w:sdtPr>
          <w:rPr>
            <w:i/>
            <w:iCs/>
          </w:rPr>
          <w:id w:val="-338388641"/>
          <w:citation/>
        </w:sdtPr>
        <w:sdtContent>
          <w:r w:rsidR="00D1212B" w:rsidRPr="00CE559A">
            <w:rPr>
              <w:i/>
              <w:iCs/>
            </w:rPr>
            <w:fldChar w:fldCharType="begin"/>
          </w:r>
          <w:r w:rsidR="00D1212B" w:rsidRPr="00CE559A">
            <w:rPr>
              <w:i/>
              <w:iCs/>
            </w:rPr>
            <w:instrText xml:space="preserve"> CITATION cha22 \l 2057 </w:instrText>
          </w:r>
          <w:r w:rsidR="00D1212B" w:rsidRPr="00CE559A">
            <w:rPr>
              <w:i/>
              <w:iCs/>
            </w:rPr>
            <w:fldChar w:fldCharType="separate"/>
          </w:r>
          <w:r w:rsidR="00D1212B" w:rsidRPr="00CE559A">
            <w:rPr>
              <w:i/>
              <w:iCs/>
              <w:noProof/>
            </w:rPr>
            <w:t xml:space="preserve"> </w:t>
          </w:r>
          <w:r w:rsidR="00D1212B" w:rsidRPr="00CE559A">
            <w:rPr>
              <w:noProof/>
            </w:rPr>
            <w:t>[16]</w:t>
          </w:r>
          <w:r w:rsidR="00D1212B" w:rsidRPr="00CE559A">
            <w:rPr>
              <w:i/>
              <w:iCs/>
            </w:rPr>
            <w:fldChar w:fldCharType="end"/>
          </w:r>
        </w:sdtContent>
      </w:sdt>
      <w:r w:rsidR="00D1212B" w:rsidRPr="00CE559A">
        <w:rPr>
          <w:i/>
          <w:iCs/>
        </w:rPr>
        <w:t xml:space="preserve"> </w:t>
      </w:r>
      <w:r w:rsidR="00335AD7" w:rsidRPr="00CE559A">
        <w:t xml:space="preserve">JavaScript függvénykönyvtárral felhasználásával </w:t>
      </w:r>
      <w:r w:rsidR="00882C83" w:rsidRPr="00CE559A">
        <w:t>implementáltam.</w:t>
      </w:r>
      <w:r w:rsidR="007A208F" w:rsidRPr="00CE559A">
        <w:t xml:space="preserve"> A grafikon interaktív, a bal egérgombot lenyomva ki lehet jelölni </w:t>
      </w:r>
      <w:r w:rsidR="00F025A1" w:rsidRPr="00CE559A">
        <w:t xml:space="preserve">egy </w:t>
      </w:r>
      <w:r w:rsidR="007A208F" w:rsidRPr="00CE559A">
        <w:t>területet</w:t>
      </w:r>
      <w:r w:rsidR="006C5E52" w:rsidRPr="00CE559A">
        <w:t xml:space="preserve">, </w:t>
      </w:r>
      <w:r w:rsidR="00074A02" w:rsidRPr="00CE559A">
        <w:t>amelyet a program kinagyít.</w:t>
      </w:r>
      <w:r w:rsidR="00650FE5" w:rsidRPr="00CE559A">
        <w:t xml:space="preserve"> A </w:t>
      </w:r>
      <w:r w:rsidR="00036A0A" w:rsidRPr="00CE559A">
        <w:rPr>
          <w:i/>
          <w:iCs/>
        </w:rPr>
        <w:fldChar w:fldCharType="begin"/>
      </w:r>
      <w:r w:rsidR="00036A0A" w:rsidRPr="00CE559A">
        <w:rPr>
          <w:i/>
          <w:iCs/>
        </w:rPr>
        <w:instrText xml:space="preserve"> REF _Ref119684492 \h  \* MERGEFORMAT </w:instrText>
      </w:r>
      <w:r w:rsidR="00036A0A" w:rsidRPr="00CE559A">
        <w:rPr>
          <w:i/>
          <w:iCs/>
        </w:rPr>
      </w:r>
      <w:r w:rsidR="00036A0A" w:rsidRPr="00CE559A">
        <w:rPr>
          <w:i/>
          <w:iCs/>
        </w:rPr>
        <w:fldChar w:fldCharType="separate"/>
      </w:r>
      <w:r w:rsidR="007D6599" w:rsidRPr="007D6599">
        <w:rPr>
          <w:i/>
          <w:iCs/>
          <w:noProof/>
        </w:rPr>
        <w:t>18.</w:t>
      </w:r>
      <w:r w:rsidR="007D6599" w:rsidRPr="007D6599">
        <w:rPr>
          <w:i/>
          <w:iCs/>
        </w:rPr>
        <w:t xml:space="preserve"> ábra</w:t>
      </w:r>
      <w:r w:rsidR="00036A0A" w:rsidRPr="00CE559A">
        <w:rPr>
          <w:i/>
          <w:iCs/>
        </w:rPr>
        <w:fldChar w:fldCharType="end"/>
      </w:r>
      <w:r w:rsidR="00036A0A" w:rsidRPr="00CE559A">
        <w:t xml:space="preserve"> </w:t>
      </w:r>
      <w:r w:rsidR="00650FE5" w:rsidRPr="00CE559A">
        <w:t>egy 10 napos intervallumra való közelítést lehet megtekinteni.</w:t>
      </w:r>
      <w:r w:rsidR="00716FFE" w:rsidRPr="00CE559A">
        <w:t xml:space="preserve"> Miután a felhasználó ráközelít a grafikon egy részére, a </w:t>
      </w:r>
      <w:proofErr w:type="spellStart"/>
      <w:r w:rsidR="00716FFE" w:rsidRPr="00CE559A">
        <w:rPr>
          <w:i/>
          <w:iCs/>
        </w:rPr>
        <w:t>Ctrl</w:t>
      </w:r>
      <w:proofErr w:type="spellEnd"/>
      <w:r w:rsidR="00716FFE" w:rsidRPr="00CE559A">
        <w:t xml:space="preserve"> billentyű nyomva tartása mellett az egérrel léptetni lehet a grafikont az X tengely mentén.</w:t>
      </w:r>
    </w:p>
    <w:p w14:paraId="350FBAE5" w14:textId="36E7D191" w:rsidR="00E713B2" w:rsidRPr="00CE559A" w:rsidRDefault="00FC034B" w:rsidP="00F70340">
      <w:pPr>
        <w:ind w:firstLine="0"/>
      </w:pPr>
      <w:r w:rsidRPr="00CE559A">
        <w:rPr>
          <w:noProof/>
        </w:rPr>
        <w:drawing>
          <wp:anchor distT="0" distB="0" distL="114300" distR="114300" simplePos="0" relativeHeight="251651072" behindDoc="0" locked="0" layoutInCell="1" allowOverlap="1" wp14:anchorId="3FF764E2" wp14:editId="6B01F85D">
            <wp:simplePos x="0" y="0"/>
            <wp:positionH relativeFrom="column">
              <wp:posOffset>-641350</wp:posOffset>
            </wp:positionH>
            <wp:positionV relativeFrom="paragraph">
              <wp:posOffset>343061</wp:posOffset>
            </wp:positionV>
            <wp:extent cx="6573520" cy="3183890"/>
            <wp:effectExtent l="0" t="0" r="0" b="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52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55CCE000">
          <v:shape id="_x0000_s1063" type="#_x0000_t202" style="position:absolute;left:0;text-align:left;margin-left:-50.5pt;margin-top:289.35pt;width:517.6pt;height:.05pt;z-index:251676672;mso-position-horizontal-relative:text;mso-position-vertical-relative:text" stroked="f">
            <v:textbox style="mso-next-textbox:#_x0000_s1063;mso-fit-shape-to-text:t" inset="0,0,0,0">
              <w:txbxContent>
                <w:bookmarkStart w:id="82" w:name="_Ref119684492"/>
                <w:p w14:paraId="2FBA3FE9" w14:textId="5A308ECE" w:rsidR="00036A0A" w:rsidRPr="00036A0A" w:rsidRDefault="00036A0A" w:rsidP="00970B78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795B10">
                    <w:rPr>
                      <w:noProof/>
                    </w:rPr>
                    <w:t>18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</w:t>
                  </w:r>
                  <w:bookmarkEnd w:id="82"/>
                  <w:r>
                    <w:t xml:space="preserve"> Esemény grafikon ráközelített módban</w:t>
                  </w:r>
                </w:p>
              </w:txbxContent>
            </v:textbox>
            <w10:wrap type="topAndBottom"/>
          </v:shape>
        </w:pict>
      </w:r>
    </w:p>
    <w:p w14:paraId="28161104" w14:textId="079E2238" w:rsidR="00625AF7" w:rsidRPr="00CE559A" w:rsidRDefault="00300A6D" w:rsidP="00625AF7">
      <w:r w:rsidRPr="00CE559A">
        <w:t xml:space="preserve">Az eseményekkel kapcsolatos információk alatt két táblázat </w:t>
      </w:r>
      <w:r w:rsidR="009075EC" w:rsidRPr="00CE559A">
        <w:t>helyezkedik el</w:t>
      </w:r>
      <w:r w:rsidRPr="00CE559A">
        <w:t>. Az</w:t>
      </w:r>
      <w:r w:rsidR="00625AF7" w:rsidRPr="00CE559A">
        <w:t xml:space="preserve"> első táblázatban az incidensekkel kapcsolatos adatok találhatóak:</w:t>
      </w:r>
    </w:p>
    <w:p w14:paraId="4EFBD687" w14:textId="5FA39D10" w:rsidR="00625AF7" w:rsidRPr="00CE559A" w:rsidRDefault="004E1AC5" w:rsidP="004E757A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Date</w:t>
      </w:r>
      <w:proofErr w:type="spellEnd"/>
      <w:r w:rsidR="004E757A" w:rsidRPr="00CE559A">
        <w:rPr>
          <w:b/>
          <w:bCs/>
        </w:rPr>
        <w:t xml:space="preserve">: </w:t>
      </w:r>
      <w:r w:rsidR="004E757A" w:rsidRPr="00CE559A">
        <w:t xml:space="preserve">Az </w:t>
      </w:r>
      <w:proofErr w:type="spellStart"/>
      <w:r w:rsidR="004E757A" w:rsidRPr="00CE559A">
        <w:t>inciden</w:t>
      </w:r>
      <w:proofErr w:type="spellEnd"/>
      <w:r w:rsidR="004E757A" w:rsidRPr="00CE559A">
        <w:t xml:space="preserve"> dátuma.</w:t>
      </w:r>
    </w:p>
    <w:p w14:paraId="0824E989" w14:textId="44EF45B2" w:rsidR="004E757A" w:rsidRPr="00CE559A" w:rsidRDefault="004E1AC5" w:rsidP="004E757A">
      <w:pPr>
        <w:pStyle w:val="Listaszerbekezds"/>
        <w:numPr>
          <w:ilvl w:val="0"/>
          <w:numId w:val="28"/>
        </w:numPr>
      </w:pPr>
      <w:r w:rsidRPr="00CE559A">
        <w:rPr>
          <w:b/>
          <w:bCs/>
        </w:rPr>
        <w:t>Time</w:t>
      </w:r>
      <w:r w:rsidR="004E757A" w:rsidRPr="00CE559A">
        <w:rPr>
          <w:b/>
          <w:bCs/>
        </w:rPr>
        <w:t xml:space="preserve">: </w:t>
      </w:r>
      <w:r w:rsidR="004E757A" w:rsidRPr="00CE559A">
        <w:t>Az incidens ideje.</w:t>
      </w:r>
    </w:p>
    <w:p w14:paraId="42D8F92C" w14:textId="003AEF74" w:rsidR="004E1AC5" w:rsidRPr="00CE559A" w:rsidRDefault="004E1AC5" w:rsidP="00625AF7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Score</w:t>
      </w:r>
      <w:proofErr w:type="spellEnd"/>
      <w:r w:rsidR="004E757A" w:rsidRPr="00CE559A">
        <w:rPr>
          <w:b/>
          <w:bCs/>
        </w:rPr>
        <w:t xml:space="preserve">: </w:t>
      </w:r>
      <w:r w:rsidR="004E757A" w:rsidRPr="00CE559A">
        <w:t>Az incidens verifikációs pontja.</w:t>
      </w:r>
    </w:p>
    <w:p w14:paraId="00D7C57B" w14:textId="3E3CAAFB" w:rsidR="004E1AC5" w:rsidRPr="00CE559A" w:rsidRDefault="004E1AC5" w:rsidP="00625AF7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User</w:t>
      </w:r>
      <w:proofErr w:type="spellEnd"/>
      <w:r w:rsidRPr="00CE559A">
        <w:rPr>
          <w:b/>
          <w:bCs/>
        </w:rPr>
        <w:t xml:space="preserve"> ID</w:t>
      </w:r>
      <w:r w:rsidR="004E757A" w:rsidRPr="00CE559A">
        <w:rPr>
          <w:b/>
          <w:bCs/>
        </w:rPr>
        <w:t xml:space="preserve">: </w:t>
      </w:r>
      <w:r w:rsidR="004E757A" w:rsidRPr="00CE559A">
        <w:t>Az incidenshez tartozó felhasználó azonosítója.</w:t>
      </w:r>
    </w:p>
    <w:p w14:paraId="7802E33E" w14:textId="3A16F8EA" w:rsidR="004E1AC5" w:rsidRPr="00CE559A" w:rsidRDefault="004E1AC5" w:rsidP="00625AF7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Verification</w:t>
      </w:r>
      <w:proofErr w:type="spellEnd"/>
      <w:r w:rsidRPr="00CE559A">
        <w:rPr>
          <w:b/>
          <w:bCs/>
        </w:rPr>
        <w:t xml:space="preserve"> ID</w:t>
      </w:r>
      <w:r w:rsidR="004E757A" w:rsidRPr="00CE559A">
        <w:rPr>
          <w:b/>
          <w:bCs/>
        </w:rPr>
        <w:t xml:space="preserve">: </w:t>
      </w:r>
      <w:r w:rsidR="004E757A" w:rsidRPr="00CE559A">
        <w:t>Az incidens azonosítója.</w:t>
      </w:r>
    </w:p>
    <w:p w14:paraId="02B244DD" w14:textId="7363EB66" w:rsidR="00716FFE" w:rsidRPr="00CE559A" w:rsidRDefault="00CF3953" w:rsidP="00CF3953">
      <w:pPr>
        <w:ind w:firstLine="0"/>
      </w:pPr>
      <w:r w:rsidRPr="00CE559A">
        <w:t>A második táblázatban a felhasználókkal kapcsolatos adatok vannak:</w:t>
      </w:r>
    </w:p>
    <w:p w14:paraId="5B4A979F" w14:textId="34DD18FF" w:rsidR="00CF3953" w:rsidRPr="00CE559A" w:rsidRDefault="008A2C2E" w:rsidP="008A2C2E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User</w:t>
      </w:r>
      <w:proofErr w:type="spellEnd"/>
      <w:r w:rsidRPr="00CE559A">
        <w:rPr>
          <w:b/>
          <w:bCs/>
        </w:rPr>
        <w:t xml:space="preserve"> ID: </w:t>
      </w:r>
      <w:r w:rsidRPr="00CE559A">
        <w:t>A felhasználó azonosítója.</w:t>
      </w:r>
    </w:p>
    <w:p w14:paraId="2114CA6D" w14:textId="276D4334" w:rsidR="00BF0018" w:rsidRPr="00CE559A" w:rsidRDefault="00BF0018" w:rsidP="008A2C2E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lastRenderedPageBreak/>
        <w:t>Date</w:t>
      </w:r>
      <w:proofErr w:type="spellEnd"/>
      <w:r w:rsidRPr="00CE559A">
        <w:rPr>
          <w:b/>
          <w:bCs/>
        </w:rPr>
        <w:t>:</w:t>
      </w:r>
      <w:r w:rsidR="001429BF" w:rsidRPr="00CE559A">
        <w:rPr>
          <w:b/>
          <w:bCs/>
        </w:rPr>
        <w:t xml:space="preserve"> </w:t>
      </w:r>
      <w:r w:rsidR="001429BF" w:rsidRPr="00CE559A">
        <w:t>A felhasználó regisztrációjának dátuma.</w:t>
      </w:r>
    </w:p>
    <w:p w14:paraId="61DA7186" w14:textId="528B5CD7" w:rsidR="00BF0018" w:rsidRPr="00CE559A" w:rsidRDefault="00BF0018" w:rsidP="008A2C2E">
      <w:pPr>
        <w:pStyle w:val="Listaszerbekezds"/>
        <w:numPr>
          <w:ilvl w:val="0"/>
          <w:numId w:val="28"/>
        </w:numPr>
      </w:pPr>
      <w:r w:rsidRPr="00CE559A">
        <w:rPr>
          <w:b/>
          <w:bCs/>
        </w:rPr>
        <w:t>Time:</w:t>
      </w:r>
      <w:r w:rsidR="001429BF" w:rsidRPr="00CE559A">
        <w:rPr>
          <w:b/>
          <w:bCs/>
        </w:rPr>
        <w:t xml:space="preserve"> </w:t>
      </w:r>
      <w:r w:rsidR="001429BF" w:rsidRPr="00CE559A">
        <w:t>A felhasználó regisztrációjának ideje.</w:t>
      </w:r>
    </w:p>
    <w:p w14:paraId="5C851368" w14:textId="3B050857" w:rsidR="00BF0018" w:rsidRPr="00CE559A" w:rsidRDefault="00BF0018" w:rsidP="008A2C2E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Succesful</w:t>
      </w:r>
      <w:proofErr w:type="spellEnd"/>
      <w:r w:rsidRPr="00CE559A">
        <w:rPr>
          <w:b/>
          <w:bCs/>
        </w:rPr>
        <w:t xml:space="preserve"> </w:t>
      </w:r>
      <w:proofErr w:type="spellStart"/>
      <w:r w:rsidRPr="00CE559A">
        <w:rPr>
          <w:b/>
          <w:bCs/>
        </w:rPr>
        <w:t>verifications</w:t>
      </w:r>
      <w:proofErr w:type="spellEnd"/>
      <w:r w:rsidRPr="00CE559A">
        <w:rPr>
          <w:b/>
          <w:bCs/>
        </w:rPr>
        <w:t>:</w:t>
      </w:r>
      <w:r w:rsidR="001429BF" w:rsidRPr="00CE559A">
        <w:rPr>
          <w:b/>
          <w:bCs/>
        </w:rPr>
        <w:t xml:space="preserve"> </w:t>
      </w:r>
      <w:r w:rsidR="001429BF" w:rsidRPr="00CE559A">
        <w:t>A felhasználó sikeres verifikációinak száma.</w:t>
      </w:r>
    </w:p>
    <w:p w14:paraId="379333F0" w14:textId="0F705BFA" w:rsidR="00AB375C" w:rsidRPr="00CE559A" w:rsidRDefault="007A767D" w:rsidP="00AB375C">
      <w:pPr>
        <w:pStyle w:val="Listaszerbekezds"/>
        <w:numPr>
          <w:ilvl w:val="0"/>
          <w:numId w:val="28"/>
        </w:numPr>
      </w:pPr>
      <w:r w:rsidRPr="00CE559A">
        <w:rPr>
          <w:noProof/>
        </w:rPr>
        <w:drawing>
          <wp:anchor distT="0" distB="0" distL="114300" distR="114300" simplePos="0" relativeHeight="251652096" behindDoc="0" locked="0" layoutInCell="1" allowOverlap="1" wp14:anchorId="46700FB8" wp14:editId="45A1EB24">
            <wp:simplePos x="0" y="0"/>
            <wp:positionH relativeFrom="column">
              <wp:posOffset>-745215</wp:posOffset>
            </wp:positionH>
            <wp:positionV relativeFrom="paragraph">
              <wp:posOffset>417195</wp:posOffset>
            </wp:positionV>
            <wp:extent cx="6910194" cy="3070746"/>
            <wp:effectExtent l="0" t="0" r="0" b="0"/>
            <wp:wrapTopAndBottom/>
            <wp:docPr id="20" name="Kép 20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asztal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0194" cy="307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noProof/>
        </w:rPr>
        <w:pict w14:anchorId="102E5B93">
          <v:shape id="_x0000_s1064" type="#_x0000_t202" style="position:absolute;left:0;text-align:left;margin-left:-68.35pt;margin-top:279.1pt;width:544.1pt;height:.05pt;z-index:251677696;mso-position-horizontal-relative:text;mso-position-vertical-relative:text" stroked="f">
            <v:textbox style="mso-fit-shape-to-text:t" inset="0,0,0,0">
              <w:txbxContent>
                <w:p w14:paraId="5D7BC78E" w14:textId="332E5BF7" w:rsidR="004B6331" w:rsidRPr="000574B9" w:rsidRDefault="004B6331" w:rsidP="00970B78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795B10">
                    <w:rPr>
                      <w:noProof/>
                    </w:rPr>
                    <w:t>19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 </w:t>
                  </w:r>
                  <w:r w:rsidR="000574B9">
                    <w:t>Összesített statisztikákat tartalmazó táblázatok</w:t>
                  </w:r>
                </w:p>
              </w:txbxContent>
            </v:textbox>
            <w10:wrap type="topAndBottom"/>
          </v:shape>
        </w:pict>
      </w:r>
      <w:proofErr w:type="spellStart"/>
      <w:r w:rsidR="00BF0018" w:rsidRPr="00CE559A">
        <w:rPr>
          <w:b/>
          <w:bCs/>
        </w:rPr>
        <w:t>Incidents</w:t>
      </w:r>
      <w:proofErr w:type="spellEnd"/>
      <w:r w:rsidR="00BF0018" w:rsidRPr="00CE559A">
        <w:rPr>
          <w:b/>
          <w:bCs/>
        </w:rPr>
        <w:t>:</w:t>
      </w:r>
      <w:r w:rsidR="001429BF" w:rsidRPr="00CE559A">
        <w:rPr>
          <w:b/>
          <w:bCs/>
        </w:rPr>
        <w:t xml:space="preserve"> </w:t>
      </w:r>
      <w:r w:rsidR="001429BF" w:rsidRPr="00CE559A">
        <w:t>A felhasználó incidenseinek száma.</w:t>
      </w:r>
    </w:p>
    <w:p w14:paraId="2C2F6D72" w14:textId="1CDF13B0" w:rsidR="00E4278A" w:rsidRPr="00CE559A" w:rsidRDefault="00FB190E" w:rsidP="00601380">
      <w:pPr>
        <w:ind w:firstLine="0"/>
      </w:pPr>
      <w:r w:rsidRPr="00CE559A">
        <w:t>A táblázatok</w:t>
      </w:r>
      <w:r w:rsidR="00AD3814" w:rsidRPr="00CE559A">
        <w:t>at</w:t>
      </w:r>
      <w:r w:rsidRPr="00CE559A">
        <w:t xml:space="preserve"> a </w:t>
      </w:r>
      <w:proofErr w:type="spellStart"/>
      <w:r w:rsidRPr="00CE559A">
        <w:rPr>
          <w:i/>
          <w:iCs/>
        </w:rPr>
        <w:t>react-table</w:t>
      </w:r>
      <w:proofErr w:type="spellEnd"/>
      <w:sdt>
        <w:sdtPr>
          <w:rPr>
            <w:i/>
            <w:iCs/>
          </w:rPr>
          <w:id w:val="-1734606620"/>
          <w:citation/>
        </w:sdtPr>
        <w:sdtContent>
          <w:r w:rsidR="00D119B6" w:rsidRPr="00CE559A">
            <w:rPr>
              <w:i/>
              <w:iCs/>
            </w:rPr>
            <w:fldChar w:fldCharType="begin"/>
          </w:r>
          <w:r w:rsidR="00D119B6" w:rsidRPr="00CE559A">
            <w:rPr>
              <w:i/>
              <w:iCs/>
            </w:rPr>
            <w:instrText xml:space="preserve"> CITATION Rea222 \l 2057 </w:instrText>
          </w:r>
          <w:r w:rsidR="00D119B6" w:rsidRPr="00CE559A">
            <w:rPr>
              <w:i/>
              <w:iCs/>
            </w:rPr>
            <w:fldChar w:fldCharType="separate"/>
          </w:r>
          <w:r w:rsidR="00D119B6" w:rsidRPr="00CE559A">
            <w:rPr>
              <w:i/>
              <w:iCs/>
              <w:noProof/>
            </w:rPr>
            <w:t xml:space="preserve"> </w:t>
          </w:r>
          <w:r w:rsidR="00D119B6" w:rsidRPr="00CE559A">
            <w:rPr>
              <w:noProof/>
            </w:rPr>
            <w:t>[17]</w:t>
          </w:r>
          <w:r w:rsidR="00D119B6" w:rsidRPr="00CE559A">
            <w:rPr>
              <w:i/>
              <w:iCs/>
            </w:rPr>
            <w:fldChar w:fldCharType="end"/>
          </w:r>
        </w:sdtContent>
      </w:sdt>
      <w:r w:rsidR="00D119B6" w:rsidRPr="00CE559A">
        <w:rPr>
          <w:i/>
          <w:iCs/>
        </w:rPr>
        <w:t xml:space="preserve"> </w:t>
      </w:r>
      <w:r w:rsidR="00AD3814" w:rsidRPr="00CE559A">
        <w:t>függvénykönyvtár használatával implementáltam.</w:t>
      </w:r>
      <w:r w:rsidR="009E7DC3" w:rsidRPr="00CE559A">
        <w:t xml:space="preserve"> Mindkét táblázat sorai sorba rendezhetőek az egyes oszlopok értékei szerint</w:t>
      </w:r>
      <w:r w:rsidR="001D2C28" w:rsidRPr="00CE559A">
        <w:t xml:space="preserve">, az </w:t>
      </w:r>
      <w:r w:rsidR="00BB0698" w:rsidRPr="00CE559A">
        <w:t>adott oszlop nevére kattintva a bal egérgombbal.</w:t>
      </w:r>
      <w:r w:rsidR="004349D3" w:rsidRPr="00CE559A">
        <w:t xml:space="preserve"> A</w:t>
      </w:r>
      <w:r w:rsidR="00AD50FA" w:rsidRPr="00CE559A">
        <w:t xml:space="preserve"> táblázat sorai a</w:t>
      </w:r>
      <w:r w:rsidR="004349D3" w:rsidRPr="00CE559A">
        <w:t xml:space="preserve"> </w:t>
      </w:r>
      <w:r w:rsidR="004349D3" w:rsidRPr="00CE559A">
        <w:rPr>
          <w:i/>
          <w:iCs/>
        </w:rPr>
        <w:t xml:space="preserve">Shift </w:t>
      </w:r>
      <w:r w:rsidR="004349D3" w:rsidRPr="00CE559A">
        <w:t xml:space="preserve">billentyűt nyomva tartva </w:t>
      </w:r>
      <w:r w:rsidR="00AD50FA" w:rsidRPr="00CE559A">
        <w:t>több oszlop szerint is rendezhetőek.</w:t>
      </w:r>
    </w:p>
    <w:p w14:paraId="3050F585" w14:textId="23A5BBC5" w:rsidR="002D6DE0" w:rsidRPr="00CE559A" w:rsidRDefault="002D6DE0" w:rsidP="002D6DE0">
      <w:pPr>
        <w:pStyle w:val="Cmsor2"/>
      </w:pPr>
      <w:bookmarkStart w:id="83" w:name="_Toc120051592"/>
      <w:r w:rsidRPr="00CE559A">
        <w:t>Felhasználó-specifikus statisztikák</w:t>
      </w:r>
      <w:bookmarkEnd w:id="83"/>
    </w:p>
    <w:p w14:paraId="1CEB109A" w14:textId="4D304ECF" w:rsidR="00FD54DB" w:rsidRPr="00CE559A" w:rsidRDefault="004A578A" w:rsidP="00FD54DB">
      <w:r w:rsidRPr="00CE559A">
        <w:t>A weboldal fejlécében található egy keresőmező, amely segítségével felhasználókra lehet keresni az azonosítójuk alapján.</w:t>
      </w:r>
      <w:r w:rsidR="003C5D37" w:rsidRPr="00CE559A">
        <w:t xml:space="preserve"> A keresőmező automatikus kiegészítéssel van ellátva, azaz ahogy a felhasználó elkezdi begépelni a keresett kifejezést, a keresőmező felajánlja a legjobban illeszkedő találatokat.</w:t>
      </w:r>
      <w:r w:rsidR="00FD54DB" w:rsidRPr="00CE559A">
        <w:t xml:space="preserve"> A keresőmezőben egy felhasználó azonosítójára kattintva </w:t>
      </w:r>
      <w:r w:rsidR="00A81958" w:rsidRPr="00CE559A">
        <w:t>az oldalt nézetet vált és megjeleníti a felhasználó-specifikus statisztikákat.</w:t>
      </w:r>
    </w:p>
    <w:p w14:paraId="514C2D3F" w14:textId="72ECA861" w:rsidR="00417DB1" w:rsidRPr="00CE559A" w:rsidRDefault="00000000" w:rsidP="00FD54DB">
      <w:r>
        <w:rPr>
          <w:noProof/>
        </w:rPr>
        <w:lastRenderedPageBreak/>
        <w:pict w14:anchorId="2DEFE20A">
          <v:shape id="_x0000_s1065" type="#_x0000_t202" style="position:absolute;left:0;text-align:left;margin-left:-23.35pt;margin-top:74.75pt;width:484.45pt;height:.05pt;z-index:251678720;mso-position-horizontal-relative:text;mso-position-vertical-relative:text" stroked="f">
            <v:textbox style="mso-fit-shape-to-text:t" inset="0,0,0,0">
              <w:txbxContent>
                <w:p w14:paraId="66BF5400" w14:textId="350EA3FC" w:rsidR="00417DB1" w:rsidRPr="00417DB1" w:rsidRDefault="00417DB1" w:rsidP="00970B78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795B10">
                    <w:rPr>
                      <w:noProof/>
                    </w:rPr>
                    <w:t>20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A keresőmező működés közben</w:t>
                  </w:r>
                </w:p>
              </w:txbxContent>
            </v:textbox>
            <w10:wrap type="topAndBottom"/>
          </v:shape>
        </w:pict>
      </w:r>
      <w:r w:rsidR="00417DB1" w:rsidRPr="00CE559A">
        <w:rPr>
          <w:noProof/>
        </w:rPr>
        <w:drawing>
          <wp:anchor distT="0" distB="0" distL="114300" distR="114300" simplePos="0" relativeHeight="251654144" behindDoc="0" locked="0" layoutInCell="1" allowOverlap="1" wp14:anchorId="0DCE035C" wp14:editId="30D61B5B">
            <wp:simplePos x="0" y="0"/>
            <wp:positionH relativeFrom="column">
              <wp:posOffset>-296545</wp:posOffset>
            </wp:positionH>
            <wp:positionV relativeFrom="paragraph">
              <wp:posOffset>-122555</wp:posOffset>
            </wp:positionV>
            <wp:extent cx="6152515" cy="1014730"/>
            <wp:effectExtent l="0" t="0" r="0" b="0"/>
            <wp:wrapTopAndBottom/>
            <wp:docPr id="21" name="Kép 21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asztal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555E" w:rsidRPr="00CE559A">
        <w:t>A</w:t>
      </w:r>
      <w:r w:rsidR="0010591C" w:rsidRPr="00CE559A">
        <w:t xml:space="preserve"> felhasználó-specifikus </w:t>
      </w:r>
      <w:r w:rsidR="00137C5A" w:rsidRPr="00CE559A">
        <w:t>nézet tetején</w:t>
      </w:r>
      <w:r w:rsidR="00967142" w:rsidRPr="00CE559A">
        <w:t xml:space="preserve"> három panel található.</w:t>
      </w:r>
      <w:r w:rsidR="004634FA" w:rsidRPr="00CE559A">
        <w:t xml:space="preserve"> Ezek a következő érték</w:t>
      </w:r>
      <w:r w:rsidR="0053242A" w:rsidRPr="00CE559A">
        <w:t>eket mutatják</w:t>
      </w:r>
      <w:r w:rsidR="004634FA" w:rsidRPr="00CE559A">
        <w:t>:</w:t>
      </w:r>
    </w:p>
    <w:p w14:paraId="7C04908A" w14:textId="7DE998C3" w:rsidR="0030396C" w:rsidRPr="00CE559A" w:rsidRDefault="0030396C" w:rsidP="0030396C">
      <w:pPr>
        <w:pStyle w:val="Listaszerbekezds"/>
        <w:numPr>
          <w:ilvl w:val="0"/>
          <w:numId w:val="28"/>
        </w:numPr>
      </w:pPr>
      <w:r w:rsidRPr="00CE559A">
        <w:t>A felhasználó azonosítója.</w:t>
      </w:r>
    </w:p>
    <w:p w14:paraId="059665CF" w14:textId="7995F232" w:rsidR="0030396C" w:rsidRPr="00CE559A" w:rsidRDefault="0030396C" w:rsidP="0030396C">
      <w:pPr>
        <w:pStyle w:val="Listaszerbekezds"/>
        <w:numPr>
          <w:ilvl w:val="0"/>
          <w:numId w:val="28"/>
        </w:numPr>
      </w:pPr>
      <w:r w:rsidRPr="00CE559A">
        <w:t>A felhasználó regisztrációjának dátuma.</w:t>
      </w:r>
    </w:p>
    <w:p w14:paraId="08795A35" w14:textId="7CEF253B" w:rsidR="0030396C" w:rsidRPr="00CE559A" w:rsidRDefault="00000000" w:rsidP="0030396C">
      <w:pPr>
        <w:pStyle w:val="Listaszerbekezds"/>
        <w:numPr>
          <w:ilvl w:val="0"/>
          <w:numId w:val="28"/>
        </w:numPr>
      </w:pPr>
      <w:r>
        <w:rPr>
          <w:noProof/>
        </w:rPr>
        <w:pict w14:anchorId="02CA020F">
          <v:shape id="_x0000_s1066" type="#_x0000_t202" style="position:absolute;left:0;text-align:left;margin-left:-7.35pt;margin-top:114.4pt;width:450.15pt;height:.05pt;z-index:251679744;mso-position-horizontal-relative:text;mso-position-vertical-relative:text" stroked="f">
            <v:textbox style="mso-fit-shape-to-text:t" inset="0,0,0,0">
              <w:txbxContent>
                <w:p w14:paraId="1ABDBD30" w14:textId="5B3762C4" w:rsidR="00100630" w:rsidRPr="00100630" w:rsidRDefault="00100630" w:rsidP="00970B78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795B10">
                    <w:rPr>
                      <w:noProof/>
                    </w:rPr>
                    <w:t>21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Felhasználó-specifikus statisztikák</w:t>
                  </w:r>
                </w:p>
              </w:txbxContent>
            </v:textbox>
            <w10:wrap type="topAndBottom"/>
          </v:shape>
        </w:pict>
      </w:r>
      <w:r w:rsidR="00100630" w:rsidRPr="00CE559A">
        <w:rPr>
          <w:noProof/>
        </w:rPr>
        <w:drawing>
          <wp:anchor distT="0" distB="0" distL="114300" distR="114300" simplePos="0" relativeHeight="251653120" behindDoc="0" locked="0" layoutInCell="1" allowOverlap="1" wp14:anchorId="24F6D013" wp14:editId="6FC69885">
            <wp:simplePos x="0" y="0"/>
            <wp:positionH relativeFrom="column">
              <wp:posOffset>-93791</wp:posOffset>
            </wp:positionH>
            <wp:positionV relativeFrom="paragraph">
              <wp:posOffset>351790</wp:posOffset>
            </wp:positionV>
            <wp:extent cx="5716905" cy="1043940"/>
            <wp:effectExtent l="0" t="0" r="0" b="0"/>
            <wp:wrapTopAndBottom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96C" w:rsidRPr="00CE559A">
        <w:t>A felhasználó incidenseinek száma.</w:t>
      </w:r>
    </w:p>
    <w:p w14:paraId="59D7EA54" w14:textId="11E85E6A" w:rsidR="00100630" w:rsidRPr="00CE559A" w:rsidRDefault="00100630" w:rsidP="00263D2E">
      <w:r w:rsidRPr="00CE559A">
        <w:t xml:space="preserve">Az oldal jobb felső sarkában található egy </w:t>
      </w:r>
      <w:r w:rsidRPr="00CE559A">
        <w:rPr>
          <w:i/>
          <w:iCs/>
        </w:rPr>
        <w:t xml:space="preserve">Back </w:t>
      </w:r>
      <w:proofErr w:type="spellStart"/>
      <w:r w:rsidRPr="00CE559A">
        <w:rPr>
          <w:i/>
          <w:iCs/>
        </w:rPr>
        <w:t>to</w:t>
      </w:r>
      <w:proofErr w:type="spellEnd"/>
      <w:r w:rsidRPr="00CE559A">
        <w:rPr>
          <w:i/>
          <w:iCs/>
        </w:rPr>
        <w:t xml:space="preserve"> </w:t>
      </w:r>
      <w:proofErr w:type="spellStart"/>
      <w:r w:rsidRPr="00CE559A">
        <w:rPr>
          <w:i/>
          <w:iCs/>
        </w:rPr>
        <w:t>home</w:t>
      </w:r>
      <w:proofErr w:type="spellEnd"/>
      <w:r w:rsidRPr="00CE559A">
        <w:rPr>
          <w:i/>
          <w:iCs/>
        </w:rPr>
        <w:t xml:space="preserve"> </w:t>
      </w:r>
      <w:r w:rsidRPr="00CE559A">
        <w:t>feliratú gomb, amelyre</w:t>
      </w:r>
      <w:r w:rsidR="00263D2E" w:rsidRPr="00CE559A">
        <w:t xml:space="preserve"> </w:t>
      </w:r>
      <w:r w:rsidRPr="00CE559A">
        <w:t>kattintva</w:t>
      </w:r>
      <w:r w:rsidR="00263D2E" w:rsidRPr="00CE559A">
        <w:t xml:space="preserve"> a felhasználó visszajut az összesített statisztikákat mutató nézetre.</w:t>
      </w:r>
      <w:r w:rsidR="008173CD" w:rsidRPr="00CE559A">
        <w:t xml:space="preserve"> Az oldalon</w:t>
      </w:r>
      <w:r w:rsidR="00B5222E" w:rsidRPr="00CE559A">
        <w:t xml:space="preserve"> lejjebb görgetve </w:t>
      </w:r>
      <w:r w:rsidR="009310E7" w:rsidRPr="00CE559A">
        <w:t xml:space="preserve">egy hasonló grafikon található, mint az összessített statisztikákat mutató nézeten. </w:t>
      </w:r>
      <w:r w:rsidR="0013658A" w:rsidRPr="00CE559A">
        <w:t>A grafikon X tengelyén dátumok találhatóak, az Y tengelyen pedig a felhasználó által gyűjtött eseményszám.</w:t>
      </w:r>
      <w:r w:rsidR="00EA0932" w:rsidRPr="00CE559A">
        <w:t xml:space="preserve"> Ez a grafikon is interaktív</w:t>
      </w:r>
      <w:r w:rsidR="004045C0" w:rsidRPr="00CE559A">
        <w:t>, nagyítható és az X tengely mentén léptethető.</w:t>
      </w:r>
      <w:r w:rsidR="001E4722" w:rsidRPr="00CE559A">
        <w:t xml:space="preserve"> Az oldal alján egy táblázat található, amelyben a felhasználó incidensei vannak listázva.</w:t>
      </w:r>
      <w:r w:rsidR="007B2434" w:rsidRPr="00CE559A">
        <w:t xml:space="preserve"> A táblázat a következő oszlopokkal rendelkezik:</w:t>
      </w:r>
    </w:p>
    <w:p w14:paraId="701D74A4" w14:textId="77777777" w:rsidR="008A2068" w:rsidRPr="00CE559A" w:rsidRDefault="008A2068" w:rsidP="008A2068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Date</w:t>
      </w:r>
      <w:proofErr w:type="spellEnd"/>
      <w:r w:rsidRPr="00CE559A">
        <w:rPr>
          <w:b/>
          <w:bCs/>
        </w:rPr>
        <w:t xml:space="preserve">: </w:t>
      </w:r>
      <w:r w:rsidRPr="00CE559A">
        <w:t xml:space="preserve">Az </w:t>
      </w:r>
      <w:proofErr w:type="spellStart"/>
      <w:r w:rsidRPr="00CE559A">
        <w:t>inciden</w:t>
      </w:r>
      <w:proofErr w:type="spellEnd"/>
      <w:r w:rsidRPr="00CE559A">
        <w:t xml:space="preserve"> dátuma.</w:t>
      </w:r>
    </w:p>
    <w:p w14:paraId="3510A99F" w14:textId="77777777" w:rsidR="008A2068" w:rsidRPr="00CE559A" w:rsidRDefault="008A2068" w:rsidP="008A2068">
      <w:pPr>
        <w:pStyle w:val="Listaszerbekezds"/>
        <w:numPr>
          <w:ilvl w:val="0"/>
          <w:numId w:val="28"/>
        </w:numPr>
      </w:pPr>
      <w:r w:rsidRPr="00CE559A">
        <w:rPr>
          <w:b/>
          <w:bCs/>
        </w:rPr>
        <w:t xml:space="preserve">Time: </w:t>
      </w:r>
      <w:r w:rsidRPr="00CE559A">
        <w:t>Az incidens ideje.</w:t>
      </w:r>
    </w:p>
    <w:p w14:paraId="5B47FDEB" w14:textId="77777777" w:rsidR="008A2068" w:rsidRPr="00CE559A" w:rsidRDefault="008A2068" w:rsidP="008A2068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Score</w:t>
      </w:r>
      <w:proofErr w:type="spellEnd"/>
      <w:r w:rsidRPr="00CE559A">
        <w:rPr>
          <w:b/>
          <w:bCs/>
        </w:rPr>
        <w:t xml:space="preserve">: </w:t>
      </w:r>
      <w:r w:rsidRPr="00CE559A">
        <w:t>Az incidens verifikációs pontja.</w:t>
      </w:r>
    </w:p>
    <w:p w14:paraId="73E5134F" w14:textId="5DABDFF9" w:rsidR="008A2068" w:rsidRPr="00CE559A" w:rsidRDefault="008A2068" w:rsidP="008A2068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User</w:t>
      </w:r>
      <w:proofErr w:type="spellEnd"/>
      <w:r w:rsidRPr="00CE559A">
        <w:rPr>
          <w:b/>
          <w:bCs/>
        </w:rPr>
        <w:t xml:space="preserve"> ID: </w:t>
      </w:r>
      <w:r w:rsidRPr="00CE559A">
        <w:t>A felhasználó azonosítója.</w:t>
      </w:r>
    </w:p>
    <w:p w14:paraId="1A7AB278" w14:textId="47DEA9B9" w:rsidR="008A2068" w:rsidRPr="00CE559A" w:rsidRDefault="008A2068" w:rsidP="008A2068">
      <w:pPr>
        <w:pStyle w:val="Listaszerbekezds"/>
        <w:numPr>
          <w:ilvl w:val="0"/>
          <w:numId w:val="28"/>
        </w:numPr>
      </w:pPr>
      <w:proofErr w:type="spellStart"/>
      <w:r w:rsidRPr="00CE559A">
        <w:rPr>
          <w:b/>
          <w:bCs/>
        </w:rPr>
        <w:t>Verification</w:t>
      </w:r>
      <w:proofErr w:type="spellEnd"/>
      <w:r w:rsidRPr="00CE559A">
        <w:rPr>
          <w:b/>
          <w:bCs/>
        </w:rPr>
        <w:t xml:space="preserve"> ID: </w:t>
      </w:r>
      <w:r w:rsidRPr="00CE559A">
        <w:t>Az incidens azonosítója.</w:t>
      </w:r>
    </w:p>
    <w:p w14:paraId="0C10574D" w14:textId="77777777" w:rsidR="00D33F2B" w:rsidRPr="00CE559A" w:rsidRDefault="00D33F2B" w:rsidP="00263D2E"/>
    <w:p w14:paraId="6A81B09D" w14:textId="052492C7" w:rsidR="007B2434" w:rsidRPr="00CE559A" w:rsidRDefault="00000000" w:rsidP="00263D2E">
      <w:r>
        <w:rPr>
          <w:noProof/>
        </w:rPr>
        <w:lastRenderedPageBreak/>
        <w:pict w14:anchorId="58FDE38D">
          <v:shape id="_x0000_s1067" type="#_x0000_t202" style="position:absolute;left:0;text-align:left;margin-left:-48.75pt;margin-top:54.25pt;width:516.4pt;height:.05pt;z-index:251680768;mso-position-horizontal-relative:text;mso-position-vertical-relative:text" stroked="f">
            <v:textbox style="mso-fit-shape-to-text:t" inset="0,0,0,0">
              <w:txbxContent>
                <w:p w14:paraId="1F0F70DD" w14:textId="4E89483C" w:rsidR="00D33F2B" w:rsidRPr="00D33F2B" w:rsidRDefault="00D33F2B" w:rsidP="00970B78">
                  <w:pPr>
                    <w:pStyle w:val="Kpalrs"/>
                    <w:rPr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795B10">
                    <w:rPr>
                      <w:noProof/>
                    </w:rPr>
                    <w:t>22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A felhasználó incidensei</w:t>
                  </w:r>
                </w:p>
              </w:txbxContent>
            </v:textbox>
            <w10:wrap type="topAndBottom"/>
          </v:shape>
        </w:pict>
      </w:r>
      <w:r w:rsidR="008A2068" w:rsidRPr="00CE559A">
        <w:rPr>
          <w:noProof/>
        </w:rPr>
        <w:drawing>
          <wp:anchor distT="0" distB="0" distL="114300" distR="114300" simplePos="0" relativeHeight="251655168" behindDoc="0" locked="0" layoutInCell="1" allowOverlap="1" wp14:anchorId="46186C66" wp14:editId="20E44169">
            <wp:simplePos x="0" y="0"/>
            <wp:positionH relativeFrom="column">
              <wp:posOffset>-619475</wp:posOffset>
            </wp:positionH>
            <wp:positionV relativeFrom="paragraph">
              <wp:posOffset>-566060</wp:posOffset>
            </wp:positionV>
            <wp:extent cx="6558402" cy="1197695"/>
            <wp:effectExtent l="0" t="0" r="0" b="0"/>
            <wp:wrapTopAndBottom/>
            <wp:docPr id="24" name="Kép 24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asztal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402" cy="119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3E26" w:rsidRPr="00CE559A">
        <w:t xml:space="preserve">Az összesített statisztikákat mutató nézeten található táblázatokhoz hasonlóan ez a táblázat is rendezhető az </w:t>
      </w:r>
      <w:r w:rsidR="00056289" w:rsidRPr="00CE559A">
        <w:t xml:space="preserve">egyes </w:t>
      </w:r>
      <w:r w:rsidR="00883E26" w:rsidRPr="00CE559A">
        <w:t>oszlopok</w:t>
      </w:r>
      <w:r w:rsidR="00056289" w:rsidRPr="00CE559A">
        <w:t>ban található értékek</w:t>
      </w:r>
      <w:r w:rsidR="00883E26" w:rsidRPr="00CE559A">
        <w:t xml:space="preserve"> szerint.</w:t>
      </w:r>
    </w:p>
    <w:p w14:paraId="2CE7B05B" w14:textId="499ED3A5" w:rsidR="002D6DE0" w:rsidRPr="00CE559A" w:rsidRDefault="002D6DE0" w:rsidP="002D6DE0">
      <w:pPr>
        <w:pStyle w:val="Cmsor2"/>
      </w:pPr>
      <w:bookmarkStart w:id="84" w:name="_Toc120051593"/>
      <w:r w:rsidRPr="00CE559A">
        <w:t>Konfigurációs lehetőségek</w:t>
      </w:r>
      <w:bookmarkEnd w:id="84"/>
    </w:p>
    <w:p w14:paraId="6D2A4139" w14:textId="2B30808B" w:rsidR="0046375A" w:rsidRPr="00CE559A" w:rsidRDefault="00DF6FE1" w:rsidP="0046375A">
      <w:r w:rsidRPr="00CE559A">
        <w:t xml:space="preserve">Mivel a webes vékonykliens alkalmazás a felhasználó böngészőjében fut, ezért az alkalmazás szerverrel és az adatgyűjtő klienssel ellentétben </w:t>
      </w:r>
      <w:r w:rsidR="00F80ECE" w:rsidRPr="00CE559A">
        <w:t>a konfigurációs paraméterek</w:t>
      </w:r>
      <w:r w:rsidR="006455AC" w:rsidRPr="00CE559A">
        <w:t xml:space="preserve"> nem futási időben kerülnek kiolvasásra, </w:t>
      </w:r>
      <w:r w:rsidR="00503D5E" w:rsidRPr="00CE559A">
        <w:t xml:space="preserve">hanem már a </w:t>
      </w:r>
      <w:r w:rsidR="009E6870" w:rsidRPr="00CE559A">
        <w:t>webes frontend által kiszolgált</w:t>
      </w:r>
      <w:r w:rsidR="00503D5E" w:rsidRPr="00CE559A">
        <w:t xml:space="preserve"> állomány készítésekor (</w:t>
      </w:r>
      <w:proofErr w:type="spellStart"/>
      <w:r w:rsidR="00503D5E" w:rsidRPr="00CE559A">
        <w:t>bundling</w:t>
      </w:r>
      <w:proofErr w:type="spellEnd"/>
      <w:r w:rsidR="00503D5E" w:rsidRPr="00CE559A">
        <w:t xml:space="preserve">) rendelkezésre kell </w:t>
      </w:r>
      <w:r w:rsidR="00D958C0" w:rsidRPr="00CE559A">
        <w:t>állniuk</w:t>
      </w:r>
      <w:r w:rsidR="00503D5E" w:rsidRPr="00CE559A">
        <w:t>.</w:t>
      </w:r>
      <w:r w:rsidR="00D75AA9" w:rsidRPr="00CE559A">
        <w:t xml:space="preserve"> A konfigurációs paraméterek továbbra is megadhatóak környezeti változókként, </w:t>
      </w:r>
      <w:r w:rsidR="00BC2015" w:rsidRPr="00CE559A">
        <w:t xml:space="preserve">ezeket </w:t>
      </w:r>
      <w:r w:rsidR="00D75AA9" w:rsidRPr="00CE559A">
        <w:t xml:space="preserve">a </w:t>
      </w:r>
      <w:proofErr w:type="spellStart"/>
      <w:r w:rsidR="00D75AA9" w:rsidRPr="00CE559A">
        <w:rPr>
          <w:i/>
          <w:iCs/>
        </w:rPr>
        <w:t>react-scripts</w:t>
      </w:r>
      <w:proofErr w:type="spellEnd"/>
      <w:r w:rsidR="00BC2015" w:rsidRPr="00CE559A">
        <w:rPr>
          <w:i/>
          <w:iCs/>
        </w:rPr>
        <w:t xml:space="preserve"> </w:t>
      </w:r>
      <w:r w:rsidR="00BC2015" w:rsidRPr="00CE559A">
        <w:t xml:space="preserve">függőség a </w:t>
      </w:r>
      <w:proofErr w:type="spellStart"/>
      <w:r w:rsidR="00BC2015" w:rsidRPr="00CE559A">
        <w:rPr>
          <w:i/>
          <w:iCs/>
        </w:rPr>
        <w:t>bundling</w:t>
      </w:r>
      <w:proofErr w:type="spellEnd"/>
      <w:r w:rsidR="00BC2015" w:rsidRPr="00CE559A">
        <w:rPr>
          <w:i/>
          <w:iCs/>
        </w:rPr>
        <w:t xml:space="preserve"> </w:t>
      </w:r>
      <w:r w:rsidR="00BC2015" w:rsidRPr="00CE559A">
        <w:t>folyamat részeként feldolgozza és behelyettesíti</w:t>
      </w:r>
      <w:r w:rsidR="0047151B" w:rsidRPr="00CE559A">
        <w:t xml:space="preserve"> azokra a helyekre</w:t>
      </w:r>
      <w:r w:rsidR="00A64201" w:rsidRPr="00CE559A">
        <w:t>,</w:t>
      </w:r>
      <w:r w:rsidR="0047151B" w:rsidRPr="00CE559A">
        <w:t xml:space="preserve"> ahol a forráskód </w:t>
      </w:r>
      <w:r w:rsidR="001F4693" w:rsidRPr="00CE559A">
        <w:t>környezeti változókra hivatkozik</w:t>
      </w:r>
      <w:r w:rsidR="007C3C4C" w:rsidRPr="00CE559A">
        <w:t>.</w:t>
      </w:r>
      <w:r w:rsidR="00AA7641" w:rsidRPr="00CE559A">
        <w:t xml:space="preserve"> A webes vékonykliens a következő konfigurációs paraméterekkel rendelkezik:</w:t>
      </w:r>
    </w:p>
    <w:p w14:paraId="7890AE1A" w14:textId="25A7017D" w:rsidR="001B457F" w:rsidRPr="00CE559A" w:rsidRDefault="001B457F" w:rsidP="001B457F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APP_SERVER_PORT</w:t>
      </w:r>
    </w:p>
    <w:p w14:paraId="12F0E4D7" w14:textId="2BF797FE" w:rsidR="0095472F" w:rsidRPr="00CE559A" w:rsidRDefault="0095472F" w:rsidP="0095472F">
      <w:pPr>
        <w:pStyle w:val="Listaszerbekezds"/>
        <w:ind w:left="1080" w:firstLine="0"/>
      </w:pPr>
      <w:r w:rsidRPr="00CE559A">
        <w:t>A port</w:t>
      </w:r>
      <w:r w:rsidR="00F75CCF" w:rsidRPr="00CE559A">
        <w:t>,</w:t>
      </w:r>
      <w:r w:rsidRPr="00CE559A">
        <w:t xml:space="preserve"> amelyen keresztül a kliens alkalmazás elérhető.</w:t>
      </w:r>
    </w:p>
    <w:p w14:paraId="2D324DE1" w14:textId="2760F977" w:rsidR="001B457F" w:rsidRPr="00CE559A" w:rsidRDefault="001B457F" w:rsidP="001B457F">
      <w:pPr>
        <w:pStyle w:val="Listaszerbekezds"/>
        <w:ind w:left="1080" w:firstLine="0"/>
      </w:pPr>
      <w:r w:rsidRPr="00CE559A">
        <w:t xml:space="preserve">Alapértelmezett értéke: </w:t>
      </w:r>
      <w:r w:rsidRPr="00CE559A">
        <w:rPr>
          <w:b/>
          <w:bCs/>
        </w:rPr>
        <w:t>3000</w:t>
      </w:r>
    </w:p>
    <w:p w14:paraId="6C894F7E" w14:textId="548EBB72" w:rsidR="001B457F" w:rsidRPr="00CE559A" w:rsidRDefault="001B457F" w:rsidP="001B457F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REACT_APP_TEST</w:t>
      </w:r>
    </w:p>
    <w:p w14:paraId="02B9EBE5" w14:textId="3812EB7C" w:rsidR="00F75CCF" w:rsidRPr="00CE559A" w:rsidRDefault="00955D2A" w:rsidP="00F75CCF">
      <w:pPr>
        <w:pStyle w:val="Listaszerbekezds"/>
        <w:ind w:left="1080" w:firstLine="0"/>
      </w:pPr>
      <w:r w:rsidRPr="00CE559A">
        <w:t>Ha a paraméter értéke "</w:t>
      </w:r>
      <w:proofErr w:type="spellStart"/>
      <w:r w:rsidRPr="00CE559A">
        <w:rPr>
          <w:b/>
          <w:bCs/>
        </w:rPr>
        <w:t>true</w:t>
      </w:r>
      <w:proofErr w:type="spellEnd"/>
      <w:r w:rsidRPr="00CE559A">
        <w:t xml:space="preserve">", akkor az alkalmazás </w:t>
      </w:r>
      <w:proofErr w:type="spellStart"/>
      <w:r w:rsidR="00454E34" w:rsidRPr="00CE559A">
        <w:rPr>
          <w:i/>
          <w:iCs/>
        </w:rPr>
        <w:t>bundling</w:t>
      </w:r>
      <w:proofErr w:type="spellEnd"/>
      <w:r w:rsidR="00454E34" w:rsidRPr="00CE559A">
        <w:rPr>
          <w:i/>
          <w:iCs/>
        </w:rPr>
        <w:t xml:space="preserve"> </w:t>
      </w:r>
      <w:r w:rsidR="00454E34" w:rsidRPr="00CE559A">
        <w:t xml:space="preserve">folyamata </w:t>
      </w:r>
      <w:r w:rsidRPr="00CE559A">
        <w:t>teszt profillal kerül</w:t>
      </w:r>
      <w:r w:rsidR="00454E34" w:rsidRPr="00CE559A">
        <w:t xml:space="preserve"> elvégzésre. A webes vékonykliens teszt profiljáról bővebben a </w:t>
      </w:r>
      <w:r w:rsidR="00496B5C" w:rsidRPr="00CE559A">
        <w:fldChar w:fldCharType="begin"/>
      </w:r>
      <w:r w:rsidR="00496B5C" w:rsidRPr="00CE559A">
        <w:instrText xml:space="preserve"> REF _Ref119770610 \r \h </w:instrText>
      </w:r>
      <w:r w:rsidR="00496B5C" w:rsidRPr="00CE559A">
        <w:fldChar w:fldCharType="separate"/>
      </w:r>
      <w:r w:rsidR="007D6599">
        <w:rPr>
          <w:b/>
          <w:bCs/>
        </w:rPr>
        <w:t>Hiba! A hivatkozási forrás nem található.</w:t>
      </w:r>
      <w:r w:rsidR="00496B5C" w:rsidRPr="00CE559A">
        <w:fldChar w:fldCharType="end"/>
      </w:r>
      <w:r w:rsidR="00496B5C" w:rsidRPr="00CE559A">
        <w:t>-es fejezetben lesz szó.</w:t>
      </w:r>
    </w:p>
    <w:p w14:paraId="7DE28DF2" w14:textId="39CAA715" w:rsidR="001B457F" w:rsidRPr="00CE559A" w:rsidRDefault="001B457F" w:rsidP="001B457F">
      <w:pPr>
        <w:pStyle w:val="Listaszerbekezds"/>
        <w:ind w:left="1080" w:firstLine="0"/>
      </w:pPr>
      <w:r w:rsidRPr="00CE559A">
        <w:t xml:space="preserve">Alapértelmezett értéke: </w:t>
      </w:r>
      <w:proofErr w:type="spellStart"/>
      <w:r w:rsidRPr="00CE559A">
        <w:rPr>
          <w:b/>
          <w:bCs/>
        </w:rPr>
        <w:t>false</w:t>
      </w:r>
      <w:proofErr w:type="spellEnd"/>
    </w:p>
    <w:p w14:paraId="6C465212" w14:textId="09662985" w:rsidR="001B457F" w:rsidRPr="00CE559A" w:rsidRDefault="001B457F" w:rsidP="001B457F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REACT_APP_SENTINEL_SERVER_URL</w:t>
      </w:r>
    </w:p>
    <w:p w14:paraId="2F538645" w14:textId="5801DB4B" w:rsidR="006F5603" w:rsidRPr="00CE559A" w:rsidRDefault="006F5603" w:rsidP="006F5603">
      <w:pPr>
        <w:pStyle w:val="Listaszerbekezds"/>
        <w:ind w:left="1080" w:firstLine="0"/>
      </w:pPr>
      <w:r w:rsidRPr="00CE559A">
        <w:t xml:space="preserve">Az </w:t>
      </w:r>
      <w:r w:rsidR="008E3C8C" w:rsidRPr="00CE559A">
        <w:t xml:space="preserve">az URL, amin keresztül az </w:t>
      </w:r>
      <w:r w:rsidRPr="00CE559A">
        <w:t xml:space="preserve">alkalmazás szerver </w:t>
      </w:r>
      <w:r w:rsidR="00361A19" w:rsidRPr="00CE559A">
        <w:t xml:space="preserve">által nyújtott HTTPAPI </w:t>
      </w:r>
      <w:r w:rsidR="008E3C8C" w:rsidRPr="00CE559A">
        <w:t>elérhető</w:t>
      </w:r>
      <w:r w:rsidR="00361A19" w:rsidRPr="00CE559A">
        <w:t>.</w:t>
      </w:r>
    </w:p>
    <w:p w14:paraId="776C7B9D" w14:textId="5C5A8130" w:rsidR="001B457F" w:rsidRPr="00CE559A" w:rsidRDefault="001B457F" w:rsidP="001B457F">
      <w:pPr>
        <w:pStyle w:val="Listaszerbekezds"/>
        <w:ind w:left="1080" w:firstLine="0"/>
      </w:pPr>
      <w:r w:rsidRPr="00CE559A">
        <w:t xml:space="preserve">Alapértelmezett értéke: </w:t>
      </w:r>
      <w:r w:rsidRPr="00CE559A">
        <w:rPr>
          <w:b/>
          <w:bCs/>
        </w:rPr>
        <w:t>http://localhost:8084/api/1</w:t>
      </w:r>
    </w:p>
    <w:p w14:paraId="3259F6FD" w14:textId="77777777" w:rsidR="001B457F" w:rsidRPr="00CE559A" w:rsidRDefault="001B457F" w:rsidP="001B457F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REACT_APP_VERIFICATION_THRESHOLD</w:t>
      </w:r>
    </w:p>
    <w:p w14:paraId="45DA0D59" w14:textId="1B852B87" w:rsidR="00896C7D" w:rsidRPr="00CE559A" w:rsidRDefault="009D62D4" w:rsidP="001B457F">
      <w:pPr>
        <w:pStyle w:val="Listaszerbekezds"/>
        <w:ind w:left="1080" w:firstLine="0"/>
      </w:pPr>
      <w:r w:rsidRPr="00CE559A">
        <w:lastRenderedPageBreak/>
        <w:t xml:space="preserve">Egy 0.0 és 1.0 közti lebegőpontos szám. </w:t>
      </w:r>
      <w:r w:rsidR="00D90306" w:rsidRPr="00CE559A">
        <w:t xml:space="preserve">Ha egy verifikáció pontja ez alatt a küszöbérték alatt van, akkor incidensnek </w:t>
      </w:r>
      <w:r w:rsidR="00DA5116" w:rsidRPr="00CE559A">
        <w:t>minősül.</w:t>
      </w:r>
    </w:p>
    <w:p w14:paraId="17CF3C3C" w14:textId="3AFE38E9" w:rsidR="001B457F" w:rsidRPr="00CE559A" w:rsidRDefault="001B457F" w:rsidP="001B457F">
      <w:pPr>
        <w:pStyle w:val="Listaszerbekezds"/>
        <w:ind w:left="1080" w:firstLine="0"/>
      </w:pPr>
      <w:r w:rsidRPr="00CE559A">
        <w:t xml:space="preserve">Alapértelmezett értéke: </w:t>
      </w:r>
      <w:r w:rsidRPr="00CE559A">
        <w:rPr>
          <w:b/>
          <w:bCs/>
        </w:rPr>
        <w:t>0.5</w:t>
      </w:r>
    </w:p>
    <w:p w14:paraId="78B697CD" w14:textId="764D626E" w:rsidR="00CD2E73" w:rsidRPr="00CE559A" w:rsidRDefault="001B457F" w:rsidP="001B457F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REACT_APP_QUERY_INTERVAL</w:t>
      </w:r>
    </w:p>
    <w:p w14:paraId="11C61E8F" w14:textId="4EFB51F2" w:rsidR="00573B7A" w:rsidRPr="00CE559A" w:rsidRDefault="004709BA" w:rsidP="00B970BE">
      <w:pPr>
        <w:pStyle w:val="Listaszerbekezds"/>
        <w:ind w:left="1080" w:firstLine="0"/>
        <w:rPr>
          <w:b/>
          <w:bCs/>
        </w:rPr>
      </w:pPr>
      <w:r w:rsidRPr="00CE559A">
        <w:t xml:space="preserve">A statisztikák </w:t>
      </w:r>
      <w:r w:rsidR="00B970BE" w:rsidRPr="00CE559A">
        <w:t>lekérdezése periodikusan történik. Ez a konfigurációs paraméter azt adja meg, hogy két lekérdezés között mennyi idő teljen el milliszekundumban.</w:t>
      </w:r>
    </w:p>
    <w:p w14:paraId="04468991" w14:textId="362FFA03" w:rsidR="001B457F" w:rsidRPr="00CE559A" w:rsidRDefault="00CD2E73" w:rsidP="00CD2E73">
      <w:pPr>
        <w:pStyle w:val="Listaszerbekezds"/>
        <w:ind w:left="1080" w:firstLine="0"/>
      </w:pPr>
      <w:r w:rsidRPr="00CE559A">
        <w:t xml:space="preserve">Alapértelmezett értéke: </w:t>
      </w:r>
      <w:r w:rsidR="001B457F" w:rsidRPr="00CE559A">
        <w:rPr>
          <w:b/>
          <w:bCs/>
        </w:rPr>
        <w:t>5000</w:t>
      </w:r>
    </w:p>
    <w:p w14:paraId="524C59C7" w14:textId="6FA5B222" w:rsidR="00CD2E73" w:rsidRPr="00CE559A" w:rsidRDefault="001B457F" w:rsidP="001B457F">
      <w:pPr>
        <w:pStyle w:val="Listaszerbekezds"/>
        <w:numPr>
          <w:ilvl w:val="0"/>
          <w:numId w:val="28"/>
        </w:numPr>
        <w:rPr>
          <w:b/>
          <w:bCs/>
        </w:rPr>
      </w:pPr>
      <w:r w:rsidRPr="00CE559A">
        <w:rPr>
          <w:b/>
          <w:bCs/>
        </w:rPr>
        <w:t>REACT_APP_TABLE_QUERY_INTERVAL</w:t>
      </w:r>
    </w:p>
    <w:p w14:paraId="42AFB1FF" w14:textId="66D242A2" w:rsidR="004E1657" w:rsidRPr="00CE559A" w:rsidRDefault="004E1657" w:rsidP="004E1657">
      <w:pPr>
        <w:pStyle w:val="Listaszerbekezds"/>
        <w:ind w:left="1080" w:firstLine="0"/>
        <w:rPr>
          <w:b/>
          <w:bCs/>
        </w:rPr>
      </w:pPr>
      <w:r w:rsidRPr="00CE559A">
        <w:t>A</w:t>
      </w:r>
      <w:r w:rsidR="00804B54" w:rsidRPr="00CE559A">
        <w:t>z oldalon található táblázatok</w:t>
      </w:r>
      <w:r w:rsidRPr="00CE559A">
        <w:t xml:space="preserve"> </w:t>
      </w:r>
      <w:r w:rsidR="00804B54" w:rsidRPr="00CE559A">
        <w:t xml:space="preserve">adatainak </w:t>
      </w:r>
      <w:r w:rsidRPr="00CE559A">
        <w:t xml:space="preserve">lekérdezése periodikusan történik. Ez a konfigurációs paraméter azt adja meg, hogy </w:t>
      </w:r>
      <w:r w:rsidR="00EC6CC9" w:rsidRPr="00CE559A">
        <w:t xml:space="preserve">a </w:t>
      </w:r>
      <w:r w:rsidRPr="00CE559A">
        <w:t>két lekérdezés között mennyi idő teljen el milliszekundumban.</w:t>
      </w:r>
      <w:r w:rsidR="001551D7" w:rsidRPr="00CE559A">
        <w:t xml:space="preserve"> Ez az érték tipikusan nagyobb</w:t>
      </w:r>
      <w:r w:rsidR="001D4D83" w:rsidRPr="00CE559A">
        <w:t>,</w:t>
      </w:r>
      <w:r w:rsidR="001551D7" w:rsidRPr="00CE559A">
        <w:t xml:space="preserve"> mint a többi statisztika lekérdezési periódusa.</w:t>
      </w:r>
      <w:r w:rsidR="001D4D83" w:rsidRPr="00CE559A">
        <w:t xml:space="preserve"> Ezt az magyarázza, hogy míg egy grafikonnál indokolt a gyakori frissítés, egy táblázat esetén ez zavaró lehet (például a</w:t>
      </w:r>
      <w:r w:rsidR="00B616B6" w:rsidRPr="00CE559A">
        <w:t xml:space="preserve"> táblázat sorainak rendezése a táblázat frissítésével </w:t>
      </w:r>
      <w:r w:rsidR="002E68B0" w:rsidRPr="00CE559A">
        <w:t>visszaáll az alapértelmezett helyzetbe).</w:t>
      </w:r>
    </w:p>
    <w:p w14:paraId="350E6E3F" w14:textId="30CFD1E3" w:rsidR="00AA7641" w:rsidRPr="00CE559A" w:rsidRDefault="00CD2E73" w:rsidP="00CD2E73">
      <w:pPr>
        <w:pStyle w:val="Listaszerbekezds"/>
        <w:ind w:left="1080" w:firstLine="0"/>
      </w:pPr>
      <w:r w:rsidRPr="00CE559A">
        <w:t xml:space="preserve">Alapértelmezett értéke: </w:t>
      </w:r>
      <w:r w:rsidR="001B457F" w:rsidRPr="00CE559A">
        <w:rPr>
          <w:b/>
          <w:bCs/>
        </w:rPr>
        <w:t>60000</w:t>
      </w:r>
    </w:p>
    <w:p w14:paraId="4F656002" w14:textId="77777777" w:rsidR="002D6DE0" w:rsidRPr="00CE559A" w:rsidRDefault="002D6DE0" w:rsidP="002D6DE0">
      <w:pPr>
        <w:pStyle w:val="Cmsor2"/>
      </w:pPr>
      <w:bookmarkStart w:id="85" w:name="_Toc120051594"/>
      <w:r w:rsidRPr="00CE559A">
        <w:t>Telepítés</w:t>
      </w:r>
      <w:bookmarkEnd w:id="85"/>
    </w:p>
    <w:p w14:paraId="1C8BA0C3" w14:textId="6DF6D018" w:rsidR="00F83E93" w:rsidRPr="00CE559A" w:rsidRDefault="00FD676B" w:rsidP="00F83E93">
      <w:r w:rsidRPr="00CE559A">
        <w:t>A webes vékonykliens alkalmazás telepítéséhez Docker</w:t>
      </w:r>
      <w:r w:rsidRPr="00CE559A">
        <w:rPr>
          <w:i/>
          <w:iCs/>
        </w:rPr>
        <w:t>,</w:t>
      </w:r>
      <w:r w:rsidRPr="00CE559A">
        <w:t xml:space="preserve"> illetve </w:t>
      </w:r>
      <w:proofErr w:type="spellStart"/>
      <w:r w:rsidRPr="00CE559A">
        <w:t>docker-compose</w:t>
      </w:r>
      <w:proofErr w:type="spellEnd"/>
      <w:r w:rsidRPr="00CE559A">
        <w:rPr>
          <w:i/>
          <w:iCs/>
        </w:rPr>
        <w:t xml:space="preserve"> </w:t>
      </w:r>
      <w:r w:rsidRPr="00CE559A">
        <w:t xml:space="preserve">támogatást implementáltam. </w:t>
      </w:r>
      <w:r w:rsidR="00067001" w:rsidRPr="00CE559A">
        <w:t xml:space="preserve">Az alkalmazás </w:t>
      </w:r>
      <w:proofErr w:type="spellStart"/>
      <w:r w:rsidR="00067001" w:rsidRPr="00CE559A">
        <w:rPr>
          <w:i/>
          <w:iCs/>
        </w:rPr>
        <w:t>bundling</w:t>
      </w:r>
      <w:proofErr w:type="spellEnd"/>
      <w:r w:rsidR="00067001" w:rsidRPr="00CE559A">
        <w:rPr>
          <w:i/>
          <w:iCs/>
        </w:rPr>
        <w:t xml:space="preserve"> </w:t>
      </w:r>
      <w:r w:rsidR="00067001" w:rsidRPr="00CE559A">
        <w:t xml:space="preserve">folyamata a </w:t>
      </w:r>
      <w:proofErr w:type="spellStart"/>
      <w:r w:rsidR="00067001" w:rsidRPr="00CE559A">
        <w:rPr>
          <w:i/>
          <w:iCs/>
        </w:rPr>
        <w:t>react-scripts</w:t>
      </w:r>
      <w:proofErr w:type="spellEnd"/>
      <w:r w:rsidR="00067001" w:rsidRPr="00CE559A">
        <w:rPr>
          <w:i/>
          <w:iCs/>
        </w:rPr>
        <w:t xml:space="preserve"> </w:t>
      </w:r>
      <w:r w:rsidR="00067001" w:rsidRPr="00CE559A">
        <w:t xml:space="preserve">függőség segítségével kerül elvégzésre. Az összekészített csomag egy Docker konténerben kerül telepítésre, a fájlokat egy </w:t>
      </w:r>
      <w:proofErr w:type="spellStart"/>
      <w:r w:rsidR="00067001" w:rsidRPr="00CE559A">
        <w:rPr>
          <w:i/>
          <w:iCs/>
        </w:rPr>
        <w:t>nginx</w:t>
      </w:r>
      <w:proofErr w:type="spellEnd"/>
      <w:sdt>
        <w:sdtPr>
          <w:rPr>
            <w:i/>
            <w:iCs/>
          </w:rPr>
          <w:id w:val="2097590875"/>
          <w:citation/>
        </w:sdtPr>
        <w:sdtContent>
          <w:r w:rsidR="005A729A" w:rsidRPr="00CE559A">
            <w:rPr>
              <w:i/>
              <w:iCs/>
            </w:rPr>
            <w:fldChar w:fldCharType="begin"/>
          </w:r>
          <w:r w:rsidR="005A729A" w:rsidRPr="00CE559A">
            <w:rPr>
              <w:i/>
              <w:iCs/>
            </w:rPr>
            <w:instrText xml:space="preserve"> CITATION ngi22 \l 2057 </w:instrText>
          </w:r>
          <w:r w:rsidR="005A729A" w:rsidRPr="00CE559A">
            <w:rPr>
              <w:i/>
              <w:iCs/>
            </w:rPr>
            <w:fldChar w:fldCharType="separate"/>
          </w:r>
          <w:r w:rsidR="005A729A" w:rsidRPr="00CE559A">
            <w:rPr>
              <w:i/>
              <w:iCs/>
              <w:noProof/>
            </w:rPr>
            <w:t xml:space="preserve"> </w:t>
          </w:r>
          <w:r w:rsidR="005A729A" w:rsidRPr="00CE559A">
            <w:rPr>
              <w:noProof/>
            </w:rPr>
            <w:t>[18]</w:t>
          </w:r>
          <w:r w:rsidR="005A729A" w:rsidRPr="00CE559A">
            <w:rPr>
              <w:i/>
              <w:iCs/>
            </w:rPr>
            <w:fldChar w:fldCharType="end"/>
          </w:r>
        </w:sdtContent>
      </w:sdt>
      <w:r w:rsidR="00067001" w:rsidRPr="00CE559A">
        <w:t xml:space="preserve"> frontend szolgálja ki (R1).</w:t>
      </w:r>
      <w:r w:rsidR="00031C35" w:rsidRPr="00CE559A">
        <w:t xml:space="preserve"> A Docker</w:t>
      </w:r>
      <w:r w:rsidR="005A729A" w:rsidRPr="00CE559A">
        <w:t xml:space="preserve"> </w:t>
      </w:r>
      <w:r w:rsidR="00F92AD0" w:rsidRPr="00CE559A">
        <w:t>image létrehozásához (lokális környezetet feltételező konfigurációs értékekkel) a következő parancs kiadása szükséges:</w:t>
      </w:r>
    </w:p>
    <w:p w14:paraId="309A2387" w14:textId="0A8E24B6" w:rsidR="00F92AD0" w:rsidRPr="00CE559A" w:rsidRDefault="00495A49" w:rsidP="00495A49">
      <w:pPr>
        <w:pStyle w:val="Kd"/>
      </w:pPr>
      <w:r w:rsidRPr="00CE559A">
        <w:t xml:space="preserve">$ </w:t>
      </w:r>
      <w:proofErr w:type="spellStart"/>
      <w:r w:rsidR="00F92AD0" w:rsidRPr="00CE559A">
        <w:t>docker-compose</w:t>
      </w:r>
      <w:proofErr w:type="spellEnd"/>
      <w:r w:rsidR="00F92AD0" w:rsidRPr="00CE559A">
        <w:t xml:space="preserve"> --</w:t>
      </w:r>
      <w:proofErr w:type="spellStart"/>
      <w:r w:rsidR="00F92AD0" w:rsidRPr="00CE559A">
        <w:t>env</w:t>
      </w:r>
      <w:proofErr w:type="spellEnd"/>
      <w:r w:rsidR="00F92AD0" w:rsidRPr="00CE559A">
        <w:t xml:space="preserve">-file </w:t>
      </w:r>
      <w:proofErr w:type="spellStart"/>
      <w:proofErr w:type="gramStart"/>
      <w:r w:rsidR="00F92AD0" w:rsidRPr="00CE559A">
        <w:t>env.local</w:t>
      </w:r>
      <w:proofErr w:type="spellEnd"/>
      <w:proofErr w:type="gramEnd"/>
      <w:r w:rsidR="00F92AD0" w:rsidRPr="00CE559A">
        <w:t xml:space="preserve"> -f </w:t>
      </w:r>
      <w:proofErr w:type="spellStart"/>
      <w:r w:rsidR="00F92AD0" w:rsidRPr="00CE559A">
        <w:t>docker-compose.yml</w:t>
      </w:r>
      <w:proofErr w:type="spellEnd"/>
      <w:r w:rsidR="00F92AD0" w:rsidRPr="00CE559A">
        <w:t xml:space="preserve"> </w:t>
      </w:r>
      <w:proofErr w:type="spellStart"/>
      <w:r w:rsidR="00F92AD0" w:rsidRPr="00CE559A">
        <w:t>build</w:t>
      </w:r>
      <w:proofErr w:type="spellEnd"/>
    </w:p>
    <w:p w14:paraId="5335CF91" w14:textId="3CB9918A" w:rsidR="00F92AD0" w:rsidRPr="00CE559A" w:rsidRDefault="00495A49" w:rsidP="00F92AD0">
      <w:pPr>
        <w:ind w:firstLine="0"/>
      </w:pPr>
      <w:r w:rsidRPr="00CE559A">
        <w:t>A Docker image alapján készült konténert a következő paranccsal lehet elindítani:</w:t>
      </w:r>
    </w:p>
    <w:p w14:paraId="36113F03" w14:textId="1C81786E" w:rsidR="00495A49" w:rsidRPr="00CE559A" w:rsidRDefault="00495A49" w:rsidP="00495A49">
      <w:pPr>
        <w:pStyle w:val="Kd"/>
      </w:pPr>
      <w:r w:rsidRPr="00CE559A">
        <w:t xml:space="preserve">$ </w:t>
      </w:r>
      <w:proofErr w:type="spellStart"/>
      <w:r w:rsidRPr="00CE559A">
        <w:t>docker-compose</w:t>
      </w:r>
      <w:proofErr w:type="spellEnd"/>
      <w:r w:rsidRPr="00CE559A">
        <w:t xml:space="preserve"> --</w:t>
      </w:r>
      <w:proofErr w:type="spellStart"/>
      <w:r w:rsidRPr="00CE559A">
        <w:t>env</w:t>
      </w:r>
      <w:proofErr w:type="spellEnd"/>
      <w:r w:rsidRPr="00CE559A">
        <w:t xml:space="preserve">-file </w:t>
      </w:r>
      <w:proofErr w:type="spellStart"/>
      <w:proofErr w:type="gramStart"/>
      <w:r w:rsidRPr="00CE559A">
        <w:t>env.local</w:t>
      </w:r>
      <w:proofErr w:type="spellEnd"/>
      <w:proofErr w:type="gramEnd"/>
      <w:r w:rsidRPr="00CE559A">
        <w:t xml:space="preserve"> -f </w:t>
      </w:r>
      <w:proofErr w:type="spellStart"/>
      <w:r w:rsidRPr="00CE559A">
        <w:t>docker-compose.yml</w:t>
      </w:r>
      <w:proofErr w:type="spellEnd"/>
      <w:r w:rsidRPr="00CE559A">
        <w:t xml:space="preserve"> </w:t>
      </w:r>
      <w:proofErr w:type="spellStart"/>
      <w:r w:rsidRPr="00CE559A">
        <w:t>up</w:t>
      </w:r>
      <w:proofErr w:type="spellEnd"/>
      <w:r w:rsidRPr="00CE559A">
        <w:t xml:space="preserve"> -d</w:t>
      </w:r>
    </w:p>
    <w:p w14:paraId="2BA2177A" w14:textId="16DE4C6A" w:rsidR="00D03B01" w:rsidRPr="00CE559A" w:rsidRDefault="00B42869" w:rsidP="00D03B01">
      <w:pPr>
        <w:pStyle w:val="Cmsor1"/>
      </w:pPr>
      <w:bookmarkStart w:id="86" w:name="_Toc120051595"/>
      <w:r w:rsidRPr="00CE559A">
        <w:lastRenderedPageBreak/>
        <w:t>A megoldás tesztelése</w:t>
      </w:r>
      <w:bookmarkEnd w:id="86"/>
    </w:p>
    <w:p w14:paraId="6926374D" w14:textId="5140A982" w:rsidR="00B84061" w:rsidRDefault="00B84061" w:rsidP="00B84061">
      <w:r w:rsidRPr="00CE559A">
        <w:t>A következő fejezetnek a célja az elkészült megoldás</w:t>
      </w:r>
      <w:r w:rsidR="00DD3677" w:rsidRPr="00CE559A">
        <w:t>t felépítő alkalmazások</w:t>
      </w:r>
      <w:r w:rsidRPr="00CE559A">
        <w:t xml:space="preserve"> tesztelésének dokumentációja.</w:t>
      </w:r>
      <w:r w:rsidR="00181BFB" w:rsidRPr="00CE559A">
        <w:t xml:space="preserve"> Az egyes alkalmazások a betöltött funkciójukból adódóan meglehetősen különböznek egymástól, így nem meglepő módon a tesztelés</w:t>
      </w:r>
      <w:r w:rsidR="00720ACA" w:rsidRPr="00CE559A">
        <w:t xml:space="preserve"> módszertana is alkalmazásonként különböző.</w:t>
      </w:r>
      <w:r w:rsidR="00E7317D" w:rsidRPr="00CE559A">
        <w:t xml:space="preserve"> A fejezetben bemutatom az egyes alkalmazások</w:t>
      </w:r>
      <w:r w:rsidR="001510A2" w:rsidRPr="00CE559A">
        <w:t>on elvégzett teszteket, dokumentálom a tesztek eredményét és megindokolom a felmerülő tervezői döntéseket.</w:t>
      </w:r>
    </w:p>
    <w:p w14:paraId="599BBBC6" w14:textId="77777777" w:rsidR="00CB5495" w:rsidRDefault="00CB5495" w:rsidP="00CB5495">
      <w:pPr>
        <w:pStyle w:val="Cmsor2"/>
      </w:pPr>
      <w:bookmarkStart w:id="87" w:name="_Toc120051596"/>
      <w:r>
        <w:t>Linux kliens alkalmazás</w:t>
      </w:r>
      <w:bookmarkEnd w:id="87"/>
    </w:p>
    <w:p w14:paraId="467F86FA" w14:textId="77777777" w:rsidR="00CB5495" w:rsidRDefault="00CB5495" w:rsidP="00CB5495">
      <w:r>
        <w:t>A Linux kliens alkalmazás tesztelése során, az adatgyűjtő funkció helyes működésének validációjára fókuszáltam. Két szempontot tartottam kiemelkedően fontosnak, az egyik a különböző beviteli eszközök által generált események helyes feldolgozása, a másik a több monitoros környezetek esetén gyűjtött adat validációja volt.</w:t>
      </w:r>
    </w:p>
    <w:p w14:paraId="2569FBD0" w14:textId="77777777" w:rsidR="00CB5495" w:rsidRDefault="00CB5495" w:rsidP="00CB5495">
      <w:r>
        <w:t>A beviteli eszközök vizsgálata során a következő paraméterekkel rendelkező tesztkörnyezetet használtam:</w:t>
      </w:r>
    </w:p>
    <w:p w14:paraId="6DEE2FFA" w14:textId="77777777" w:rsidR="00CB5495" w:rsidRDefault="00CB5495" w:rsidP="00CB5495">
      <w:pPr>
        <w:pStyle w:val="Listaszerbekezds"/>
        <w:numPr>
          <w:ilvl w:val="0"/>
          <w:numId w:val="28"/>
        </w:numPr>
      </w:pPr>
      <w:r w:rsidRPr="00981B88">
        <w:t>modell</w:t>
      </w:r>
      <w:r>
        <w:t xml:space="preserve">: Lenovo </w:t>
      </w:r>
      <w:proofErr w:type="spellStart"/>
      <w:r>
        <w:t>ThinkPad</w:t>
      </w:r>
      <w:proofErr w:type="spellEnd"/>
      <w:r>
        <w:t xml:space="preserve"> T570</w:t>
      </w:r>
    </w:p>
    <w:p w14:paraId="65B38CB8" w14:textId="77777777" w:rsidR="00CB5495" w:rsidRDefault="00CB5495" w:rsidP="00CB5495">
      <w:pPr>
        <w:pStyle w:val="Listaszerbekezds"/>
        <w:numPr>
          <w:ilvl w:val="0"/>
          <w:numId w:val="28"/>
        </w:numPr>
      </w:pPr>
      <w:r>
        <w:t xml:space="preserve">operációs rendszer: </w:t>
      </w:r>
      <w:r w:rsidRPr="000B53CD">
        <w:t>Ubuntu 22.04.1 LTS (</w:t>
      </w:r>
      <w:proofErr w:type="spellStart"/>
      <w:r w:rsidRPr="000B53CD">
        <w:t>Jammy</w:t>
      </w:r>
      <w:proofErr w:type="spellEnd"/>
      <w:r w:rsidRPr="000B53CD">
        <w:t xml:space="preserve"> </w:t>
      </w:r>
      <w:proofErr w:type="spellStart"/>
      <w:r w:rsidRPr="000B53CD">
        <w:t>Jellyfish</w:t>
      </w:r>
      <w:proofErr w:type="spellEnd"/>
      <w:r w:rsidRPr="000B53CD">
        <w:t>)</w:t>
      </w:r>
    </w:p>
    <w:p w14:paraId="342A5546" w14:textId="77777777" w:rsidR="00CB5495" w:rsidRDefault="00CB5495" w:rsidP="00CB5495">
      <w:pPr>
        <w:pStyle w:val="Listaszerbekezds"/>
        <w:numPr>
          <w:ilvl w:val="0"/>
          <w:numId w:val="28"/>
        </w:numPr>
      </w:pPr>
      <w:r>
        <w:t xml:space="preserve">asztali környezet: GNOME </w:t>
      </w:r>
      <w:proofErr w:type="spellStart"/>
      <w:r>
        <w:t>on</w:t>
      </w:r>
      <w:proofErr w:type="spellEnd"/>
      <w:r>
        <w:t xml:space="preserve"> </w:t>
      </w:r>
      <w:proofErr w:type="spellStart"/>
      <w:r>
        <w:t>XOrg</w:t>
      </w:r>
      <w:proofErr w:type="spellEnd"/>
    </w:p>
    <w:p w14:paraId="57161D85" w14:textId="77777777" w:rsidR="00CB5495" w:rsidRDefault="00CB5495" w:rsidP="00CB5495">
      <w:pPr>
        <w:pStyle w:val="Listaszerbekezds"/>
        <w:numPr>
          <w:ilvl w:val="0"/>
          <w:numId w:val="28"/>
        </w:numPr>
      </w:pPr>
      <w:r>
        <w:t>beviteli eszközök:</w:t>
      </w:r>
    </w:p>
    <w:p w14:paraId="06774EE9" w14:textId="77777777" w:rsidR="00CB5495" w:rsidRDefault="00CB5495" w:rsidP="00CB5495">
      <w:pPr>
        <w:pStyle w:val="Listaszerbekezds"/>
        <w:numPr>
          <w:ilvl w:val="1"/>
          <w:numId w:val="28"/>
        </w:numPr>
      </w:pPr>
      <w:r>
        <w:t>standard USB 3.0 vezetékes egér</w:t>
      </w:r>
    </w:p>
    <w:p w14:paraId="2A1B0116" w14:textId="77777777" w:rsidR="00CB5495" w:rsidRDefault="00CB5495" w:rsidP="00CB5495">
      <w:pPr>
        <w:pStyle w:val="Listaszerbekezds"/>
        <w:numPr>
          <w:ilvl w:val="1"/>
          <w:numId w:val="28"/>
        </w:numPr>
      </w:pPr>
      <w:r>
        <w:t>standard USB 3.0 vezeték nélküli egér</w:t>
      </w:r>
    </w:p>
    <w:p w14:paraId="6905648F" w14:textId="77777777" w:rsidR="00CB5495" w:rsidRDefault="00CB5495" w:rsidP="00CB5495">
      <w:pPr>
        <w:pStyle w:val="Listaszerbekezds"/>
        <w:numPr>
          <w:ilvl w:val="1"/>
          <w:numId w:val="28"/>
        </w:numPr>
      </w:pPr>
      <w:r>
        <w:t xml:space="preserve">beépített </w:t>
      </w:r>
      <w:proofErr w:type="spellStart"/>
      <w:r>
        <w:t>touchpad</w:t>
      </w:r>
      <w:proofErr w:type="spellEnd"/>
    </w:p>
    <w:p w14:paraId="0EEFAB4D" w14:textId="77777777" w:rsidR="00CB5495" w:rsidRDefault="00CB5495" w:rsidP="00CB5495">
      <w:pPr>
        <w:pStyle w:val="Listaszerbekezds"/>
        <w:numPr>
          <w:ilvl w:val="1"/>
          <w:numId w:val="28"/>
        </w:numPr>
      </w:pPr>
      <w:r>
        <w:t xml:space="preserve">beépített </w:t>
      </w:r>
      <w:proofErr w:type="spellStart"/>
      <w:r>
        <w:t>TrackPoint</w:t>
      </w:r>
      <w:proofErr w:type="spellEnd"/>
    </w:p>
    <w:p w14:paraId="1B8B6B49" w14:textId="77777777" w:rsidR="00CB5495" w:rsidRDefault="00CB5495" w:rsidP="00CB5495">
      <w:pPr>
        <w:pStyle w:val="Listaszerbekezds"/>
        <w:numPr>
          <w:ilvl w:val="1"/>
          <w:numId w:val="28"/>
        </w:numPr>
      </w:pPr>
      <w:r>
        <w:t xml:space="preserve">beépített </w:t>
      </w:r>
      <w:r w:rsidRPr="00AD2699">
        <w:t>érintőképernyő</w:t>
      </w:r>
    </w:p>
    <w:p w14:paraId="4E9F9FD8" w14:textId="77777777" w:rsidR="00CB5495" w:rsidRDefault="00CB5495" w:rsidP="00CB5495">
      <w:pPr>
        <w:ind w:firstLine="0"/>
      </w:pPr>
      <w:r>
        <w:t xml:space="preserve">A vizsgált beviteli eszközök mellett az adatgyűjtő helyesen működött, a generált események (kurzormozgás, görgetés, </w:t>
      </w:r>
      <w:proofErr w:type="gramStart"/>
      <w:r>
        <w:t>gombnyomás,</w:t>
      </w:r>
      <w:proofErr w:type="gramEnd"/>
      <w:r>
        <w:t xml:space="preserve"> stb.) helyesen kerültek rögzítésre. Az eszközök szimultán használata sem okozott gondot, illetve a „</w:t>
      </w:r>
      <w:proofErr w:type="spellStart"/>
      <w:r>
        <w:t>plug</w:t>
      </w:r>
      <w:proofErr w:type="spellEnd"/>
      <w:r>
        <w:t xml:space="preserve">-n-play” használat </w:t>
      </w:r>
      <w:r>
        <w:lastRenderedPageBreak/>
        <w:t>is támogatott. Azaz egy új eszköz csatlakoztatásakor nem kell az adatgyűjtő szoftvert újraindítani.</w:t>
      </w:r>
    </w:p>
    <w:p w14:paraId="5CC3F084" w14:textId="77777777" w:rsidR="00CB5495" w:rsidRDefault="00CB5495" w:rsidP="00CB5495">
      <w:pPr>
        <w:ind w:firstLine="0"/>
      </w:pPr>
      <w:r>
        <w:tab/>
        <w:t>Bár a kiértékelő szoftver alapvetően a nyers egérmozgás eseményekből (elmozdulás vektorokból) dolgozik, diagnosztikai céllal a kurzor helyzete (X és Y koordinátája) is elküldésre kerül. A kliens tesztelése során szerettem volna meggyőződni arról, hogy a kurzor helyzetének meghatározása több monitoros környezetben, speciális monitor elrendezések mellett is helyesen működik. Ezt két módszerrel vizsgáltam, először a következő tesztkörnyezetben:</w:t>
      </w:r>
    </w:p>
    <w:p w14:paraId="63EEE9FE" w14:textId="77777777" w:rsidR="00CB5495" w:rsidRDefault="00CB5495" w:rsidP="00CB5495">
      <w:pPr>
        <w:pStyle w:val="Listaszerbekezds"/>
        <w:numPr>
          <w:ilvl w:val="0"/>
          <w:numId w:val="28"/>
        </w:numPr>
      </w:pPr>
      <w:r>
        <w:t xml:space="preserve">modell: Lenovo </w:t>
      </w:r>
      <w:proofErr w:type="spellStart"/>
      <w:r>
        <w:t>ThinkPad</w:t>
      </w:r>
      <w:proofErr w:type="spellEnd"/>
      <w:r>
        <w:t xml:space="preserve"> T570</w:t>
      </w:r>
    </w:p>
    <w:p w14:paraId="5F93A0A5" w14:textId="77777777" w:rsidR="00CB5495" w:rsidRDefault="00CB5495" w:rsidP="00CB5495">
      <w:pPr>
        <w:pStyle w:val="Listaszerbekezds"/>
        <w:numPr>
          <w:ilvl w:val="0"/>
          <w:numId w:val="28"/>
        </w:numPr>
      </w:pPr>
      <w:r>
        <w:t xml:space="preserve">operációs rendszer: </w:t>
      </w:r>
      <w:r w:rsidRPr="000B53CD">
        <w:t>Ubuntu 22.04.1 LTS (</w:t>
      </w:r>
      <w:proofErr w:type="spellStart"/>
      <w:r w:rsidRPr="000B53CD">
        <w:t>Jammy</w:t>
      </w:r>
      <w:proofErr w:type="spellEnd"/>
      <w:r w:rsidRPr="000B53CD">
        <w:t xml:space="preserve"> </w:t>
      </w:r>
      <w:proofErr w:type="spellStart"/>
      <w:r w:rsidRPr="000B53CD">
        <w:t>Jellyfish</w:t>
      </w:r>
      <w:proofErr w:type="spellEnd"/>
      <w:r w:rsidRPr="000B53CD">
        <w:t>)</w:t>
      </w:r>
    </w:p>
    <w:p w14:paraId="3D86BEF2" w14:textId="77777777" w:rsidR="00CB5495" w:rsidRDefault="00CB5495" w:rsidP="00CB5495">
      <w:pPr>
        <w:pStyle w:val="Listaszerbekezds"/>
        <w:numPr>
          <w:ilvl w:val="0"/>
          <w:numId w:val="28"/>
        </w:numPr>
      </w:pPr>
      <w:r>
        <w:t xml:space="preserve">asztali környezet: GNOME </w:t>
      </w:r>
      <w:proofErr w:type="spellStart"/>
      <w:r>
        <w:t>on</w:t>
      </w:r>
      <w:proofErr w:type="spellEnd"/>
      <w:r>
        <w:t xml:space="preserve"> </w:t>
      </w:r>
      <w:proofErr w:type="spellStart"/>
      <w:r>
        <w:t>XOrg</w:t>
      </w:r>
      <w:proofErr w:type="spellEnd"/>
    </w:p>
    <w:p w14:paraId="75581E0E" w14:textId="77777777" w:rsidR="00CB5495" w:rsidRDefault="00CB5495" w:rsidP="00CB5495">
      <w:pPr>
        <w:pStyle w:val="Listaszerbekezds"/>
        <w:numPr>
          <w:ilvl w:val="0"/>
          <w:numId w:val="28"/>
        </w:numPr>
      </w:pPr>
      <w:r>
        <w:t>külső monitor: Samsung 22” LCD monitor (S22F350, HDMI)</w:t>
      </w:r>
    </w:p>
    <w:p w14:paraId="5085FE9D" w14:textId="651C9E03" w:rsidR="00CB5495" w:rsidRDefault="002E6F9F" w:rsidP="00CB5495">
      <w:pPr>
        <w:ind w:firstLine="0"/>
      </w:pPr>
      <w:r>
        <w:rPr>
          <w:noProof/>
        </w:rPr>
        <w:drawing>
          <wp:anchor distT="0" distB="0" distL="114300" distR="114300" simplePos="0" relativeHeight="251643904" behindDoc="0" locked="0" layoutInCell="1" allowOverlap="1" wp14:anchorId="66CD8720" wp14:editId="0EBA1249">
            <wp:simplePos x="0" y="0"/>
            <wp:positionH relativeFrom="column">
              <wp:posOffset>-258445</wp:posOffset>
            </wp:positionH>
            <wp:positionV relativeFrom="paragraph">
              <wp:posOffset>1527175</wp:posOffset>
            </wp:positionV>
            <wp:extent cx="5899785" cy="2094230"/>
            <wp:effectExtent l="0" t="0" r="0" b="0"/>
            <wp:wrapTopAndBottom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5495">
        <w:t>Amit vizsgáltam a monitorok sorrendje, a külső monitor Y irányú pozitív és negatív eltolása, illetve a projekciós beállítások (kivetítés, tükrözés, csak beépített monitor, csak külső monitor) voltak. A teszteket ezen halmazok Descartes szorzatán végeztem, azaz összesen 16 különböző kombinációt próbáltam ki. Az adatgyűjtő által küldött X és Y koordináták (illetve monitor metaadatok) minden esetben helyesnek bizonyultak.</w:t>
      </w:r>
    </w:p>
    <w:p w14:paraId="0645A6B4" w14:textId="696CD5E9" w:rsidR="00CB5495" w:rsidRDefault="002E6F9F" w:rsidP="00CB5495">
      <w:pPr>
        <w:pStyle w:val="Kpalrs"/>
        <w:rPr>
          <w:b w:val="0"/>
          <w:bCs w:val="0"/>
        </w:rPr>
      </w:pPr>
      <w:r>
        <w:br/>
      </w:r>
      <w:fldSimple w:instr=" SEQ ábra \* ARABIC ">
        <w:r w:rsidR="00795B10">
          <w:rPr>
            <w:noProof/>
          </w:rPr>
          <w:t>23</w:t>
        </w:r>
      </w:fldSimple>
      <w:r w:rsidR="00CB5495">
        <w:t xml:space="preserve">. ábra </w:t>
      </w:r>
      <w:r w:rsidR="00CB5495">
        <w:rPr>
          <w:b w:val="0"/>
          <w:bCs w:val="0"/>
        </w:rPr>
        <w:t>Egy lehetséges monitor elrendezés</w:t>
      </w:r>
    </w:p>
    <w:p w14:paraId="39190A01" w14:textId="77777777" w:rsidR="00CB5495" w:rsidRDefault="00CB5495" w:rsidP="00CB5495">
      <w:r>
        <w:t>A másik eset, amelyre kíváncsi voltam, az olyan elrendezések, amelyek több mint egy külső monitort használnak. Mivel ezt fizikailag nem tudtam kivitelezni, ezért virtuális környezetben teszteltem. A virtuális tesztkörnyezet paraméterei:</w:t>
      </w:r>
    </w:p>
    <w:p w14:paraId="10A18E33" w14:textId="145B72A6" w:rsidR="00CB5495" w:rsidRDefault="00CB5495" w:rsidP="00CB5495">
      <w:pPr>
        <w:pStyle w:val="Listaszerbekezds"/>
        <w:numPr>
          <w:ilvl w:val="0"/>
          <w:numId w:val="28"/>
        </w:numPr>
      </w:pPr>
      <w:proofErr w:type="spellStart"/>
      <w:r>
        <w:lastRenderedPageBreak/>
        <w:t>virtualizációs</w:t>
      </w:r>
      <w:proofErr w:type="spellEnd"/>
      <w:r>
        <w:t xml:space="preserve"> szoftver: </w:t>
      </w:r>
      <w:r w:rsidRPr="00466724">
        <w:t xml:space="preserve">Oracle VM </w:t>
      </w:r>
      <w:proofErr w:type="spellStart"/>
      <w:r w:rsidRPr="00466724">
        <w:t>VirtualBox</w:t>
      </w:r>
      <w:proofErr w:type="spellEnd"/>
    </w:p>
    <w:p w14:paraId="20D8F918" w14:textId="474FED78" w:rsidR="00CB5495" w:rsidRDefault="00CB5495" w:rsidP="00CB5495">
      <w:pPr>
        <w:pStyle w:val="Listaszerbekezds"/>
        <w:numPr>
          <w:ilvl w:val="0"/>
          <w:numId w:val="28"/>
        </w:numPr>
      </w:pPr>
      <w:r>
        <w:t>operációs rendszer: Debian 11.5 (</w:t>
      </w:r>
      <w:proofErr w:type="spellStart"/>
      <w:r>
        <w:t>Bullseye</w:t>
      </w:r>
      <w:proofErr w:type="spellEnd"/>
      <w:r>
        <w:t>)</w:t>
      </w:r>
    </w:p>
    <w:p w14:paraId="3ED8DAE5" w14:textId="580BE0FE" w:rsidR="00CB5495" w:rsidRDefault="00CB5495" w:rsidP="00CB5495">
      <w:pPr>
        <w:pStyle w:val="Listaszerbekezds"/>
        <w:numPr>
          <w:ilvl w:val="0"/>
          <w:numId w:val="28"/>
        </w:numPr>
      </w:pPr>
      <w:r>
        <w:t>virtuális monitorok száma: 4</w:t>
      </w:r>
    </w:p>
    <w:p w14:paraId="2052607B" w14:textId="6B55F556" w:rsidR="00CB5495" w:rsidRDefault="00CB5495" w:rsidP="00CB5495">
      <w:pPr>
        <w:pStyle w:val="Listaszerbekezds"/>
        <w:numPr>
          <w:ilvl w:val="0"/>
          <w:numId w:val="28"/>
        </w:numPr>
      </w:pPr>
      <w:r>
        <w:t>projekciós beállítás: kivetítés</w:t>
      </w:r>
    </w:p>
    <w:p w14:paraId="38B3B067" w14:textId="1B94FBF4" w:rsidR="00CB5495" w:rsidRPr="00CE559A" w:rsidRDefault="00000000" w:rsidP="0098745D">
      <w:pPr>
        <w:ind w:firstLine="0"/>
      </w:pPr>
      <w:r>
        <w:rPr>
          <w:noProof/>
        </w:rPr>
        <w:pict w14:anchorId="560DF1CD">
          <v:shape id="_x0000_s1072" type="#_x0000_t202" style="position:absolute;left:0;text-align:left;margin-left:-11.65pt;margin-top:375.65pt;width:425.2pt;height:.05pt;z-index:251681792;mso-position-horizontal-relative:text;mso-position-vertical-relative:text" stroked="f">
            <v:textbox style="mso-fit-shape-to-text:t" inset="0,0,0,0">
              <w:txbxContent>
                <w:p w14:paraId="70021964" w14:textId="61B6CC9B" w:rsidR="0098745D" w:rsidRPr="0098745D" w:rsidRDefault="0098745D" w:rsidP="0098745D">
                  <w:pPr>
                    <w:pStyle w:val="Kpalrs"/>
                    <w:rPr>
                      <w:b w:val="0"/>
                      <w:bCs w:val="0"/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 w:rsidR="00795B10">
                    <w:rPr>
                      <w:noProof/>
                    </w:rPr>
                    <w:t>24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 </w:t>
                  </w:r>
                  <w:r>
                    <w:rPr>
                      <w:b w:val="0"/>
                      <w:bCs w:val="0"/>
                    </w:rPr>
                    <w:t>Virtuális monitorok</w:t>
                  </w:r>
                </w:p>
              </w:txbxContent>
            </v:textbox>
            <w10:wrap type="topAndBottom"/>
          </v:shape>
        </w:pict>
      </w:r>
      <w:r w:rsidR="0098745D">
        <w:rPr>
          <w:noProof/>
        </w:rPr>
        <w:drawing>
          <wp:anchor distT="0" distB="0" distL="114300" distR="114300" simplePos="0" relativeHeight="251656192" behindDoc="0" locked="0" layoutInCell="1" allowOverlap="1" wp14:anchorId="6AF03DE3" wp14:editId="6FAE1A54">
            <wp:simplePos x="0" y="0"/>
            <wp:positionH relativeFrom="column">
              <wp:posOffset>-148220</wp:posOffset>
            </wp:positionH>
            <wp:positionV relativeFrom="paragraph">
              <wp:posOffset>941051</wp:posOffset>
            </wp:positionV>
            <wp:extent cx="5400040" cy="3773170"/>
            <wp:effectExtent l="0" t="0" r="0" b="0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B5495">
        <w:t>A monitorokat egy tetszőleges sorrendben elrendezve vizsgáltam az adatgyűjtő által regisztrált kurzor koordinátákat. A gyűjtött események az előzetes várakozásaimnak megfeleltek, nem tapasztaltam váratlan viselkedést a tesztek során.</w:t>
      </w:r>
    </w:p>
    <w:p w14:paraId="4E5D53BC" w14:textId="745488F9" w:rsidR="001F0543" w:rsidRPr="00CE559A" w:rsidRDefault="007E295E" w:rsidP="002C009D">
      <w:pPr>
        <w:pStyle w:val="Cmsor2"/>
      </w:pPr>
      <w:bookmarkStart w:id="88" w:name="_Toc120051597"/>
      <w:r w:rsidRPr="00CE559A">
        <w:t>A</w:t>
      </w:r>
      <w:r w:rsidR="002C009D" w:rsidRPr="00CE559A">
        <w:t>lkalmazás szerver</w:t>
      </w:r>
      <w:bookmarkEnd w:id="88"/>
    </w:p>
    <w:p w14:paraId="26873A52" w14:textId="1738665C" w:rsidR="002C009D" w:rsidRPr="00CE559A" w:rsidRDefault="007E295E" w:rsidP="002C009D">
      <w:r w:rsidRPr="00CE559A">
        <w:t>Az alkalmazás szerver tesztelése során a</w:t>
      </w:r>
      <w:r w:rsidR="003877A2" w:rsidRPr="00CE559A">
        <w:t>z volt a célom, hogy megbizonyosodjak</w:t>
      </w:r>
      <w:r w:rsidRPr="00CE559A">
        <w:t xml:space="preserve"> a</w:t>
      </w:r>
      <w:r w:rsidR="003877A2" w:rsidRPr="00CE559A">
        <w:t xml:space="preserve">z </w:t>
      </w:r>
      <w:proofErr w:type="spellStart"/>
      <w:r w:rsidR="003877A2" w:rsidRPr="00CE559A">
        <w:t>Erlang</w:t>
      </w:r>
      <w:proofErr w:type="spellEnd"/>
      <w:r w:rsidR="003877A2" w:rsidRPr="00CE559A">
        <w:t xml:space="preserve"> alkalmazás helyes működéséről.</w:t>
      </w:r>
      <w:r w:rsidR="00A92990" w:rsidRPr="00CE559A">
        <w:t xml:space="preserve"> Azaz a hangsúly az üzleti logika </w:t>
      </w:r>
      <w:r w:rsidR="00F94C42" w:rsidRPr="00CE559A">
        <w:t>validációján volt.</w:t>
      </w:r>
      <w:r w:rsidR="008931E2" w:rsidRPr="00CE559A">
        <w:t xml:space="preserve"> </w:t>
      </w:r>
      <w:r w:rsidR="00086C16" w:rsidRPr="00CE559A">
        <w:t xml:space="preserve">Az alkalmazás szerver teszt módban történő telepítéséhez készítettem egy </w:t>
      </w:r>
      <w:proofErr w:type="spellStart"/>
      <w:r w:rsidR="00086C16" w:rsidRPr="00CE559A">
        <w:t>docker-compose</w:t>
      </w:r>
      <w:proofErr w:type="spellEnd"/>
      <w:r w:rsidR="00086C16" w:rsidRPr="00CE559A">
        <w:t xml:space="preserve"> konfigurációt felülíró teszt fájlt (</w:t>
      </w:r>
      <w:proofErr w:type="spellStart"/>
      <w:r w:rsidR="00086C16" w:rsidRPr="00CE559A">
        <w:rPr>
          <w:i/>
          <w:iCs/>
        </w:rPr>
        <w:t>docker-compose.override.test</w:t>
      </w:r>
      <w:r w:rsidR="00A43FAF" w:rsidRPr="00CE559A">
        <w:rPr>
          <w:i/>
          <w:iCs/>
        </w:rPr>
        <w:t>.yml</w:t>
      </w:r>
      <w:proofErr w:type="spellEnd"/>
      <w:r w:rsidR="00086C16" w:rsidRPr="00CE559A">
        <w:t>)</w:t>
      </w:r>
      <w:r w:rsidR="00A43FAF" w:rsidRPr="00CE559A">
        <w:t>,</w:t>
      </w:r>
      <w:r w:rsidR="00086C16" w:rsidRPr="00CE559A">
        <w:t xml:space="preserve"> illetve a </w:t>
      </w:r>
      <w:r w:rsidR="00A43FAF" w:rsidRPr="00CE559A">
        <w:t>projekt könyvtárban megtalálható a tesztelés során használandó konfigurációs értékeket tartalmazó fájl is (</w:t>
      </w:r>
      <w:proofErr w:type="spellStart"/>
      <w:r w:rsidR="00A43FAF" w:rsidRPr="00CE559A">
        <w:rPr>
          <w:i/>
          <w:iCs/>
        </w:rPr>
        <w:t>env.test</w:t>
      </w:r>
      <w:proofErr w:type="spellEnd"/>
      <w:r w:rsidR="00A43FAF" w:rsidRPr="00CE559A">
        <w:rPr>
          <w:i/>
          <w:iCs/>
        </w:rPr>
        <w:t>).</w:t>
      </w:r>
      <w:r w:rsidR="00A43FAF" w:rsidRPr="00CE559A">
        <w:t xml:space="preserve"> </w:t>
      </w:r>
      <w:r w:rsidR="00FE6584" w:rsidRPr="00CE559A">
        <w:t xml:space="preserve">A teszt profillal telepített alkalmazásban két lényeges eltérés van (a konfigurációs paraméterek értékén kívül). Az egyik, hogy </w:t>
      </w:r>
      <w:r w:rsidR="00A62B40" w:rsidRPr="00CE559A">
        <w:t xml:space="preserve">az adatbázis konténer </w:t>
      </w:r>
      <w:proofErr w:type="spellStart"/>
      <w:r w:rsidR="00A62B40" w:rsidRPr="00CE559A">
        <w:lastRenderedPageBreak/>
        <w:t>portja</w:t>
      </w:r>
      <w:proofErr w:type="spellEnd"/>
      <w:r w:rsidR="00A62B40" w:rsidRPr="00CE559A">
        <w:t xml:space="preserve"> nyitott (</w:t>
      </w:r>
      <w:proofErr w:type="spellStart"/>
      <w:r w:rsidR="00A62B40" w:rsidRPr="00CE559A">
        <w:rPr>
          <w:i/>
          <w:iCs/>
        </w:rPr>
        <w:t>exposed</w:t>
      </w:r>
      <w:proofErr w:type="spellEnd"/>
      <w:r w:rsidR="00A62B40" w:rsidRPr="00CE559A">
        <w:rPr>
          <w:i/>
          <w:iCs/>
        </w:rPr>
        <w:t xml:space="preserve">), </w:t>
      </w:r>
      <w:r w:rsidR="00A62B40" w:rsidRPr="00CE559A">
        <w:t xml:space="preserve">így képes a Docker hálózaton kívüli kapcsolatok fogadására is. Erre azért van szükség, hogy </w:t>
      </w:r>
      <w:r w:rsidR="00182C09" w:rsidRPr="00CE559A">
        <w:t xml:space="preserve">a teszteket </w:t>
      </w:r>
      <w:r w:rsidR="00A62B40" w:rsidRPr="00CE559A">
        <w:t xml:space="preserve">az alkalmazás szerver telepítése </w:t>
      </w:r>
      <w:r w:rsidR="00182C09" w:rsidRPr="00CE559A">
        <w:t xml:space="preserve">nélkül is lehessen futtatni. A másik különbség, hogy </w:t>
      </w:r>
      <w:r w:rsidR="00D27A22" w:rsidRPr="00CE559A">
        <w:t>az alkalmazás szerver, az adatbázis és a kiértékelő szerver mellett telepítésre kerül egy felhasználó felülettel rendelkező adatbázis adminisztrációs szoftver (</w:t>
      </w:r>
      <w:proofErr w:type="spellStart"/>
      <w:r w:rsidR="00D27A22" w:rsidRPr="00CE559A">
        <w:t>pgAdmin</w:t>
      </w:r>
      <w:proofErr w:type="spellEnd"/>
      <w:sdt>
        <w:sdtPr>
          <w:id w:val="820009614"/>
          <w:citation/>
        </w:sdtPr>
        <w:sdtContent>
          <w:r w:rsidR="00093F26" w:rsidRPr="00CE559A">
            <w:fldChar w:fldCharType="begin"/>
          </w:r>
          <w:r w:rsidR="00093F26" w:rsidRPr="00CE559A">
            <w:instrText xml:space="preserve"> CITATION pgA22 \l 2057 </w:instrText>
          </w:r>
          <w:r w:rsidR="00093F26" w:rsidRPr="00CE559A">
            <w:fldChar w:fldCharType="separate"/>
          </w:r>
          <w:r w:rsidR="00093F26" w:rsidRPr="00CE559A">
            <w:rPr>
              <w:noProof/>
            </w:rPr>
            <w:t xml:space="preserve"> [19]</w:t>
          </w:r>
          <w:r w:rsidR="00093F26" w:rsidRPr="00CE559A">
            <w:fldChar w:fldCharType="end"/>
          </w:r>
        </w:sdtContent>
      </w:sdt>
      <w:r w:rsidR="00093F26" w:rsidRPr="00CE559A">
        <w:t>) is.</w:t>
      </w:r>
      <w:r w:rsidR="00B87639" w:rsidRPr="00CE559A">
        <w:t xml:space="preserve"> Ez arra használtam, hogy az adatbázis belső állapotát kényelmesen, egy webes felületről tudjam vizsgálni.</w:t>
      </w:r>
    </w:p>
    <w:p w14:paraId="15E40698" w14:textId="4F96B7DA" w:rsidR="00957DFB" w:rsidRPr="00CE559A" w:rsidRDefault="006E1398" w:rsidP="002C009D">
      <w:r w:rsidRPr="00CE559A">
        <w:t xml:space="preserve">A tesztek futtatásához </w:t>
      </w:r>
      <w:proofErr w:type="spellStart"/>
      <w:r w:rsidRPr="00CE559A">
        <w:t>Makefile</w:t>
      </w:r>
      <w:proofErr w:type="spellEnd"/>
      <w:r w:rsidRPr="00CE559A">
        <w:t xml:space="preserve"> támogatást készítettem, a</w:t>
      </w:r>
      <w:r w:rsidR="00A42D2A" w:rsidRPr="00CE559A">
        <w:t>z összes tesztet a következő paranccsal lehet futtatni:</w:t>
      </w:r>
    </w:p>
    <w:p w14:paraId="6418032E" w14:textId="15D053BA" w:rsidR="00A42D2A" w:rsidRPr="00CE559A" w:rsidRDefault="00020B1C" w:rsidP="00020B1C">
      <w:pPr>
        <w:pStyle w:val="Kd"/>
      </w:pPr>
      <w:r w:rsidRPr="00CE559A">
        <w:t xml:space="preserve">$ </w:t>
      </w:r>
      <w:proofErr w:type="spellStart"/>
      <w:r w:rsidRPr="00CE559A">
        <w:t>make</w:t>
      </w:r>
      <w:proofErr w:type="spellEnd"/>
      <w:r w:rsidRPr="00CE559A">
        <w:t xml:space="preserve"> test</w:t>
      </w:r>
    </w:p>
    <w:p w14:paraId="7428C475" w14:textId="2B921986" w:rsidR="00020B1C" w:rsidRPr="00CE559A" w:rsidRDefault="00020B1C" w:rsidP="00020B1C">
      <w:pPr>
        <w:ind w:firstLine="0"/>
      </w:pPr>
      <w:r w:rsidRPr="00CE559A">
        <w:t>Ennek a parancsnak a hatására a következő dolgok történnek sorban:</w:t>
      </w:r>
    </w:p>
    <w:p w14:paraId="1EE9E39B" w14:textId="7BC4FEFB" w:rsidR="00020B1C" w:rsidRPr="00CE559A" w:rsidRDefault="0090734C" w:rsidP="00020B1C">
      <w:pPr>
        <w:pStyle w:val="Listaszerbekezds"/>
        <w:numPr>
          <w:ilvl w:val="0"/>
          <w:numId w:val="41"/>
        </w:numPr>
      </w:pPr>
      <w:r w:rsidRPr="00CE559A">
        <w:t>Dokumentáció generálása a forráskódban található kommentek alapján.</w:t>
      </w:r>
    </w:p>
    <w:p w14:paraId="4F76EA6E" w14:textId="457F3177" w:rsidR="0090734C" w:rsidRPr="00CE559A" w:rsidRDefault="001141ED" w:rsidP="00020B1C">
      <w:pPr>
        <w:pStyle w:val="Listaszerbekezds"/>
        <w:numPr>
          <w:ilvl w:val="0"/>
          <w:numId w:val="41"/>
        </w:numPr>
      </w:pPr>
      <w:r w:rsidRPr="00CE559A">
        <w:t>Futtatható állomány készítése (</w:t>
      </w:r>
      <w:proofErr w:type="spellStart"/>
      <w:r w:rsidRPr="00CE559A">
        <w:t>build</w:t>
      </w:r>
      <w:proofErr w:type="spellEnd"/>
      <w:r w:rsidRPr="00CE559A">
        <w:t>).</w:t>
      </w:r>
    </w:p>
    <w:p w14:paraId="3B998EA7" w14:textId="4DFEBC4A" w:rsidR="001141ED" w:rsidRPr="00CE559A" w:rsidRDefault="005F0D92" w:rsidP="00020B1C">
      <w:pPr>
        <w:pStyle w:val="Listaszerbekezds"/>
        <w:numPr>
          <w:ilvl w:val="0"/>
          <w:numId w:val="41"/>
        </w:numPr>
      </w:pPr>
      <w:proofErr w:type="spellStart"/>
      <w:r w:rsidRPr="00CE559A">
        <w:t>Xref</w:t>
      </w:r>
      <w:proofErr w:type="spellEnd"/>
      <w:r w:rsidRPr="00CE559A">
        <w:t xml:space="preserve"> statikus analízis eszköz futtatása.</w:t>
      </w:r>
    </w:p>
    <w:p w14:paraId="408A3E5F" w14:textId="0216C385" w:rsidR="005F0D92" w:rsidRPr="00CE559A" w:rsidRDefault="005F0D92" w:rsidP="00020B1C">
      <w:pPr>
        <w:pStyle w:val="Listaszerbekezds"/>
        <w:numPr>
          <w:ilvl w:val="0"/>
          <w:numId w:val="41"/>
        </w:numPr>
      </w:pPr>
      <w:proofErr w:type="spellStart"/>
      <w:r w:rsidRPr="00CE559A">
        <w:t>Dialyzer</w:t>
      </w:r>
      <w:proofErr w:type="spellEnd"/>
      <w:r w:rsidRPr="00CE559A">
        <w:t xml:space="preserve"> statikus analízis eszköz futtatása.</w:t>
      </w:r>
    </w:p>
    <w:p w14:paraId="3E5773B3" w14:textId="622D265E" w:rsidR="005F0D92" w:rsidRPr="00CE559A" w:rsidRDefault="00E82BAC" w:rsidP="00020B1C">
      <w:pPr>
        <w:pStyle w:val="Listaszerbekezds"/>
        <w:numPr>
          <w:ilvl w:val="0"/>
          <w:numId w:val="41"/>
        </w:numPr>
      </w:pPr>
      <w:r w:rsidRPr="00CE559A">
        <w:t>Unit tesztek futtatása.</w:t>
      </w:r>
    </w:p>
    <w:p w14:paraId="7925DE34" w14:textId="28AC5B3B" w:rsidR="00E82BAC" w:rsidRPr="00CE559A" w:rsidRDefault="00123334" w:rsidP="00020B1C">
      <w:pPr>
        <w:pStyle w:val="Listaszerbekezds"/>
        <w:numPr>
          <w:ilvl w:val="0"/>
          <w:numId w:val="41"/>
        </w:numPr>
      </w:pPr>
      <w:r w:rsidRPr="00CE559A">
        <w:t>Integrációs tesztek futtatása</w:t>
      </w:r>
    </w:p>
    <w:p w14:paraId="4FDEF5EB" w14:textId="7734B721" w:rsidR="00E82BAC" w:rsidRPr="00CE559A" w:rsidRDefault="00E82BAC" w:rsidP="00020B1C">
      <w:pPr>
        <w:pStyle w:val="Listaszerbekezds"/>
        <w:numPr>
          <w:ilvl w:val="0"/>
          <w:numId w:val="41"/>
        </w:numPr>
      </w:pPr>
      <w:r w:rsidRPr="00CE559A">
        <w:t>Tesztlefedettség riport generálása.</w:t>
      </w:r>
    </w:p>
    <w:p w14:paraId="3C625EE1" w14:textId="134C8BFD" w:rsidR="00123334" w:rsidRPr="00CE559A" w:rsidRDefault="009239CD" w:rsidP="00123334">
      <w:pPr>
        <w:ind w:firstLine="0"/>
      </w:pPr>
      <w:r w:rsidRPr="00CE559A">
        <w:t xml:space="preserve">Az </w:t>
      </w:r>
      <w:proofErr w:type="spellStart"/>
      <w:r w:rsidRPr="00CE559A">
        <w:t>Xref</w:t>
      </w:r>
      <w:proofErr w:type="spellEnd"/>
      <w:r w:rsidRPr="00CE559A">
        <w:t xml:space="preserve"> egy statikus analízis eszköz, ami kereszthivatkozásokat vizsgál. Ezt úgy teszi, hogy függőségeket keres funkciók, </w:t>
      </w:r>
      <w:proofErr w:type="gramStart"/>
      <w:r w:rsidRPr="00CE559A">
        <w:t>modulok,</w:t>
      </w:r>
      <w:proofErr w:type="gramEnd"/>
      <w:r w:rsidRPr="00CE559A">
        <w:t xml:space="preserve"> és alkalmazások között, a definiált függvények és a függvényhívások elemzésével.</w:t>
      </w:r>
      <w:r w:rsidR="00D27FBF" w:rsidRPr="00CE559A">
        <w:t xml:space="preserve"> A használatával például nemhasznált függvényeket lehet felderíteni.</w:t>
      </w:r>
      <w:r w:rsidR="005A24C6" w:rsidRPr="00CE559A">
        <w:t xml:space="preserve"> A </w:t>
      </w:r>
      <w:proofErr w:type="spellStart"/>
      <w:r w:rsidR="005A24C6" w:rsidRPr="00CE559A">
        <w:t>Dyalizer</w:t>
      </w:r>
      <w:proofErr w:type="spellEnd"/>
      <w:r w:rsidR="005A24C6" w:rsidRPr="00CE559A">
        <w:t xml:space="preserve"> szintén egy statikus analízis eszköz </w:t>
      </w:r>
      <w:proofErr w:type="spellStart"/>
      <w:r w:rsidR="005A24C6" w:rsidRPr="00CE559A">
        <w:t>Erlang</w:t>
      </w:r>
      <w:proofErr w:type="spellEnd"/>
      <w:r w:rsidR="005A24C6" w:rsidRPr="00CE559A">
        <w:t xml:space="preserve"> kód vizsgálatára.</w:t>
      </w:r>
      <w:r w:rsidR="0014521E" w:rsidRPr="00CE559A">
        <w:t xml:space="preserve"> Ennek az eszköznek a segítségével típus hibákat, elérhetetlen kód részleteket vagy akár felesleges teszteseteket lehet felderíteni.</w:t>
      </w:r>
    </w:p>
    <w:p w14:paraId="7AA331D0" w14:textId="479890F7" w:rsidR="009C188D" w:rsidRPr="00CE559A" w:rsidRDefault="00AC43E2" w:rsidP="00123334">
      <w:pPr>
        <w:ind w:firstLine="0"/>
      </w:pPr>
      <w:proofErr w:type="gramStart"/>
      <w:r w:rsidRPr="00CE559A">
        <w:t>A</w:t>
      </w:r>
      <w:proofErr w:type="gramEnd"/>
      <w:r w:rsidRPr="00CE559A">
        <w:t xml:space="preserve"> Unit tesztek implementálására az </w:t>
      </w:r>
      <w:proofErr w:type="spellStart"/>
      <w:r w:rsidRPr="00CE559A">
        <w:t>Erlang</w:t>
      </w:r>
      <w:proofErr w:type="spellEnd"/>
      <w:r w:rsidRPr="00CE559A">
        <w:t xml:space="preserve"> környezet által biztosított </w:t>
      </w:r>
      <w:proofErr w:type="spellStart"/>
      <w:r w:rsidRPr="00CE559A">
        <w:t>EUnit</w:t>
      </w:r>
      <w:proofErr w:type="spellEnd"/>
      <w:r w:rsidRPr="00CE559A">
        <w:t xml:space="preserve"> könyvtárt használtam. </w:t>
      </w:r>
      <w:r w:rsidR="004436FF" w:rsidRPr="00CE559A">
        <w:t>Ezek a tesztek a modulokon belül kerülnek definiálásra és egy-egy funkcionalitást önmagukban vizsgálnak.</w:t>
      </w:r>
      <w:r w:rsidR="00D96EB8" w:rsidRPr="00CE559A">
        <w:t xml:space="preserve"> Unit teszteket az </w:t>
      </w:r>
      <w:proofErr w:type="spellStart"/>
      <w:r w:rsidR="00D96EB8" w:rsidRPr="00CE559A">
        <w:rPr>
          <w:i/>
          <w:iCs/>
        </w:rPr>
        <w:t>xss_utils</w:t>
      </w:r>
      <w:proofErr w:type="spellEnd"/>
      <w:r w:rsidR="00D96EB8" w:rsidRPr="00CE559A">
        <w:rPr>
          <w:i/>
          <w:iCs/>
        </w:rPr>
        <w:t xml:space="preserve"> </w:t>
      </w:r>
      <w:r w:rsidR="00D96EB8" w:rsidRPr="00CE559A">
        <w:t xml:space="preserve">modul tesztelésére készítettem, amely egy olyan segédmodul, ami a többi modul számára nyújt különböző funkcionalitásokat. Ilyen funkciók például a Unix időbélyeg és az adatbázis által használt dátumformátum közti átalakítás, vagy az </w:t>
      </w:r>
      <w:proofErr w:type="spellStart"/>
      <w:r w:rsidR="00D96EB8" w:rsidRPr="00CE559A">
        <w:t>Erlang</w:t>
      </w:r>
      <w:proofErr w:type="spellEnd"/>
      <w:r w:rsidR="00D96EB8" w:rsidRPr="00CE559A">
        <w:t xml:space="preserve"> objektumok kulcsainak </w:t>
      </w:r>
      <w:proofErr w:type="spellStart"/>
      <w:r w:rsidR="00D96EB8" w:rsidRPr="00CE559A">
        <w:t>snake_case</w:t>
      </w:r>
      <w:proofErr w:type="spellEnd"/>
      <w:r w:rsidR="00D96EB8" w:rsidRPr="00CE559A">
        <w:t xml:space="preserve"> és </w:t>
      </w:r>
      <w:proofErr w:type="spellStart"/>
      <w:r w:rsidR="00D96EB8" w:rsidRPr="00CE559A">
        <w:t>camelCase</w:t>
      </w:r>
      <w:proofErr w:type="spellEnd"/>
      <w:r w:rsidR="00D96EB8" w:rsidRPr="00CE559A">
        <w:t xml:space="preserve"> közti transzformációja.</w:t>
      </w:r>
    </w:p>
    <w:p w14:paraId="42FE275A" w14:textId="51E51B8E" w:rsidR="00D96EB8" w:rsidRDefault="00872FC5" w:rsidP="00123334">
      <w:pPr>
        <w:ind w:firstLine="0"/>
      </w:pPr>
      <w:r w:rsidRPr="00CE559A">
        <w:lastRenderedPageBreak/>
        <w:t xml:space="preserve">Az integrációs teszteket </w:t>
      </w:r>
      <w:r w:rsidR="00CE559A">
        <w:t xml:space="preserve">a forráskódtól elválasztva egy külön modulban implementáltam. </w:t>
      </w:r>
      <w:r w:rsidR="00AA3185">
        <w:t xml:space="preserve">Ehhez a </w:t>
      </w:r>
      <w:proofErr w:type="spellStart"/>
      <w:r w:rsidR="00AA3185">
        <w:t>Common</w:t>
      </w:r>
      <w:proofErr w:type="spellEnd"/>
      <w:r w:rsidR="00AA3185">
        <w:t xml:space="preserve"> Test </w:t>
      </w:r>
      <w:r w:rsidR="002659BB">
        <w:t xml:space="preserve">keretrendszert használtam. Az integrációs tesztek futtatásakor a következő lépések </w:t>
      </w:r>
      <w:r w:rsidR="00D332C8">
        <w:t>zajlanak le</w:t>
      </w:r>
      <w:r w:rsidR="002659BB">
        <w:t>:</w:t>
      </w:r>
    </w:p>
    <w:p w14:paraId="7003F137" w14:textId="69384ABF" w:rsidR="00263548" w:rsidRPr="00263548" w:rsidRDefault="00263548" w:rsidP="00263548">
      <w:pPr>
        <w:pStyle w:val="Listaszerbekezds"/>
        <w:numPr>
          <w:ilvl w:val="0"/>
          <w:numId w:val="42"/>
        </w:numPr>
        <w:rPr>
          <w:i/>
          <w:iCs/>
        </w:rPr>
      </w:pPr>
      <w:r>
        <w:t xml:space="preserve">Tesztcsomag (test </w:t>
      </w:r>
      <w:proofErr w:type="spellStart"/>
      <w:r>
        <w:t>suite</w:t>
      </w:r>
      <w:proofErr w:type="spellEnd"/>
      <w:r>
        <w:t>) előtti inicializáló lépések futtatása.</w:t>
      </w:r>
    </w:p>
    <w:p w14:paraId="2F986544" w14:textId="3181E685" w:rsidR="00263548" w:rsidRPr="00263548" w:rsidRDefault="00263548" w:rsidP="00263548">
      <w:pPr>
        <w:pStyle w:val="Listaszerbekezds"/>
        <w:ind w:left="720" w:firstLine="0"/>
      </w:pPr>
      <w:r>
        <w:t xml:space="preserve">Itt kerül beállításra a tesztek során alkalmazott naplózási mechanizmus, a környezeti változók beállítás és az </w:t>
      </w:r>
      <w:proofErr w:type="spellStart"/>
      <w:r>
        <w:t>Erlang</w:t>
      </w:r>
      <w:proofErr w:type="spellEnd"/>
      <w:r>
        <w:t xml:space="preserve"> alkalmazások elindítása.</w:t>
      </w:r>
    </w:p>
    <w:p w14:paraId="0DD974C7" w14:textId="0698CED8" w:rsidR="00263548" w:rsidRPr="00263548" w:rsidRDefault="00263548" w:rsidP="00263548">
      <w:pPr>
        <w:pStyle w:val="Listaszerbekezds"/>
        <w:numPr>
          <w:ilvl w:val="0"/>
          <w:numId w:val="42"/>
        </w:numPr>
        <w:rPr>
          <w:i/>
          <w:iCs/>
        </w:rPr>
      </w:pPr>
      <w:r>
        <w:t xml:space="preserve">Teszteset (test </w:t>
      </w:r>
      <w:proofErr w:type="spellStart"/>
      <w:r>
        <w:t>case</w:t>
      </w:r>
      <w:proofErr w:type="spellEnd"/>
      <w:r>
        <w:t>) előtti inicializáló lépések futtatása.</w:t>
      </w:r>
    </w:p>
    <w:p w14:paraId="2F43D8F6" w14:textId="78C37120" w:rsidR="00263548" w:rsidRPr="00A83419" w:rsidRDefault="00A83419" w:rsidP="00263548">
      <w:pPr>
        <w:pStyle w:val="Listaszerbekezds"/>
        <w:ind w:left="720" w:firstLine="0"/>
      </w:pPr>
      <w:r>
        <w:t>Az egyes tesztesetek előtti specifikus beállítások és feladatok elvégzése. Például</w:t>
      </w:r>
      <w:r w:rsidR="00E03AE7">
        <w:t>,</w:t>
      </w:r>
      <w:r>
        <w:t xml:space="preserve"> ha egy teszteset előtt </w:t>
      </w:r>
      <w:proofErr w:type="spellStart"/>
      <w:r>
        <w:t>mock</w:t>
      </w:r>
      <w:proofErr w:type="spellEnd"/>
      <w:r>
        <w:t xml:space="preserve"> objektum létrehozása szükséges, akkor az ebben a lépésben kerül inicializálásra.</w:t>
      </w:r>
    </w:p>
    <w:p w14:paraId="062722C2" w14:textId="0C045B69" w:rsidR="00263548" w:rsidRPr="003638E1" w:rsidRDefault="003638E1" w:rsidP="00263548">
      <w:pPr>
        <w:pStyle w:val="Listaszerbekezds"/>
        <w:numPr>
          <w:ilvl w:val="0"/>
          <w:numId w:val="42"/>
        </w:numPr>
        <w:rPr>
          <w:i/>
          <w:iCs/>
        </w:rPr>
      </w:pPr>
      <w:r>
        <w:t>Teszteset futtatása.</w:t>
      </w:r>
    </w:p>
    <w:p w14:paraId="1E3377E1" w14:textId="5FACE8AB" w:rsidR="003638E1" w:rsidRPr="003638E1" w:rsidRDefault="003638E1" w:rsidP="003638E1">
      <w:pPr>
        <w:pStyle w:val="Listaszerbekezds"/>
        <w:ind w:left="720" w:firstLine="0"/>
        <w:rPr>
          <w:i/>
          <w:iCs/>
        </w:rPr>
      </w:pPr>
      <w:r>
        <w:t>A tesztesetben implementált kód futtatása, ellenőrzések kiértékelése.</w:t>
      </w:r>
    </w:p>
    <w:p w14:paraId="5053BA75" w14:textId="209FE64A" w:rsidR="003638E1" w:rsidRPr="00CC7946" w:rsidRDefault="00CC7946" w:rsidP="00263548">
      <w:pPr>
        <w:pStyle w:val="Listaszerbekezds"/>
        <w:numPr>
          <w:ilvl w:val="0"/>
          <w:numId w:val="42"/>
        </w:numPr>
        <w:rPr>
          <w:i/>
          <w:iCs/>
        </w:rPr>
      </w:pPr>
      <w:r>
        <w:t>Teszteset utáni takarító lépések futtatása.</w:t>
      </w:r>
    </w:p>
    <w:p w14:paraId="519CCA9B" w14:textId="07157BEC" w:rsidR="00684D08" w:rsidRPr="00CC7946" w:rsidRDefault="00CC7946" w:rsidP="00CC7946">
      <w:pPr>
        <w:pStyle w:val="Listaszerbekezds"/>
        <w:ind w:left="720" w:firstLine="0"/>
      </w:pPr>
      <w:r>
        <w:t xml:space="preserve">Például az inicializáló lépésben létrehozott </w:t>
      </w:r>
      <w:proofErr w:type="spellStart"/>
      <w:r>
        <w:t>mock</w:t>
      </w:r>
      <w:proofErr w:type="spellEnd"/>
      <w:r>
        <w:t xml:space="preserve"> objektum törlése, a teszteset során létrehozott adatbázis bejegyzések </w:t>
      </w:r>
      <w:proofErr w:type="gramStart"/>
      <w:r>
        <w:t>eltávolítása,</w:t>
      </w:r>
      <w:proofErr w:type="gramEnd"/>
      <w:r>
        <w:t xml:space="preserve"> stb.</w:t>
      </w:r>
    </w:p>
    <w:p w14:paraId="7183D522" w14:textId="51B790E8" w:rsidR="00684D08" w:rsidRPr="00684D08" w:rsidRDefault="00684D08" w:rsidP="00263548">
      <w:pPr>
        <w:pStyle w:val="Listaszerbekezds"/>
        <w:numPr>
          <w:ilvl w:val="0"/>
          <w:numId w:val="42"/>
        </w:numPr>
        <w:rPr>
          <w:i/>
          <w:iCs/>
        </w:rPr>
      </w:pPr>
      <w:r>
        <w:t>Ha van még teszteset a tesztcsomagban, akkor folytatás a 2-es lépéstől.</w:t>
      </w:r>
    </w:p>
    <w:p w14:paraId="18B8E260" w14:textId="652C59F4" w:rsidR="00CC7946" w:rsidRPr="00684D08" w:rsidRDefault="00B82374" w:rsidP="00263548">
      <w:pPr>
        <w:pStyle w:val="Listaszerbekezds"/>
        <w:numPr>
          <w:ilvl w:val="0"/>
          <w:numId w:val="42"/>
        </w:numPr>
        <w:rPr>
          <w:i/>
          <w:iCs/>
        </w:rPr>
      </w:pPr>
      <w:r>
        <w:t>Tesztcsomag</w:t>
      </w:r>
      <w:r w:rsidR="00684D08">
        <w:t xml:space="preserve"> utáni takarító lépések futtatása.</w:t>
      </w:r>
    </w:p>
    <w:p w14:paraId="6D9DE7C2" w14:textId="534D0B12" w:rsidR="00D74FF4" w:rsidRPr="00E164CA" w:rsidRDefault="00BD53B2" w:rsidP="00E164CA">
      <w:pPr>
        <w:pStyle w:val="Listaszerbekezds"/>
        <w:numPr>
          <w:ilvl w:val="0"/>
          <w:numId w:val="42"/>
        </w:numPr>
        <w:rPr>
          <w:i/>
          <w:iCs/>
        </w:rPr>
      </w:pPr>
      <w:r>
        <w:t>Ha van még tesztcsomag, akkor, akkor folytatás az 1-es lépéstől.</w:t>
      </w:r>
    </w:p>
    <w:p w14:paraId="4DAE9B0A" w14:textId="50703270" w:rsidR="00E164CA" w:rsidRDefault="008C0914" w:rsidP="00E164CA">
      <w:pPr>
        <w:ind w:firstLine="0"/>
      </w:pPr>
      <w:r>
        <w:t>Az integrációs teszteket egy tesztcsomagban készítettem el, amely 2 egyszerűbb és 8 komplex tesztesetet tartalmaz.</w:t>
      </w:r>
      <w:r w:rsidR="00DE509E">
        <w:t xml:space="preserve"> Az integrációs tesztek és </w:t>
      </w:r>
      <w:proofErr w:type="gramStart"/>
      <w:r w:rsidR="00DE509E">
        <w:t>a</w:t>
      </w:r>
      <w:proofErr w:type="gramEnd"/>
      <w:r w:rsidR="00DE509E">
        <w:t xml:space="preserve"> Unit tesztek lefedettsége modulokra bontva az alábbi táblázatban látható:</w:t>
      </w:r>
    </w:p>
    <w:p w14:paraId="6A719AFB" w14:textId="77777777" w:rsidR="00DE509E" w:rsidRDefault="00DE509E" w:rsidP="00DE509E">
      <w:pPr>
        <w:pStyle w:val="Kd"/>
      </w:pPr>
      <w:r>
        <w:t>|----------------------------------|------------|</w:t>
      </w:r>
    </w:p>
    <w:p w14:paraId="23537A68" w14:textId="77777777" w:rsidR="00DE509E" w:rsidRDefault="00DE509E" w:rsidP="00DE509E">
      <w:pPr>
        <w:pStyle w:val="Kd"/>
      </w:pPr>
      <w:r>
        <w:t xml:space="preserve">|                          </w:t>
      </w:r>
      <w:proofErr w:type="spellStart"/>
      <w:proofErr w:type="gramStart"/>
      <w:r>
        <w:t>module</w:t>
      </w:r>
      <w:proofErr w:type="spellEnd"/>
      <w:r>
        <w:t xml:space="preserve">  |</w:t>
      </w:r>
      <w:proofErr w:type="gramEnd"/>
      <w:r>
        <w:t xml:space="preserve">  </w:t>
      </w:r>
      <w:proofErr w:type="spellStart"/>
      <w:r>
        <w:t>coverage</w:t>
      </w:r>
      <w:proofErr w:type="spellEnd"/>
      <w:r>
        <w:t xml:space="preserve">  |</w:t>
      </w:r>
    </w:p>
    <w:p w14:paraId="548BBED9" w14:textId="77777777" w:rsidR="00DE509E" w:rsidRDefault="00DE509E" w:rsidP="00DE509E">
      <w:pPr>
        <w:pStyle w:val="Kd"/>
      </w:pPr>
      <w:r>
        <w:t>|----------------------------------|------------|</w:t>
      </w:r>
    </w:p>
    <w:p w14:paraId="10256739" w14:textId="77777777" w:rsidR="00DE509E" w:rsidRDefault="00DE509E" w:rsidP="00DE509E">
      <w:pPr>
        <w:pStyle w:val="Kd"/>
      </w:pPr>
      <w:r>
        <w:t>|         x11_sentinel_server_</w:t>
      </w:r>
      <w:proofErr w:type="gramStart"/>
      <w:r>
        <w:t>app  |</w:t>
      </w:r>
      <w:proofErr w:type="gramEnd"/>
      <w:r>
        <w:t xml:space="preserve">      100%  |</w:t>
      </w:r>
    </w:p>
    <w:p w14:paraId="05F5A7C3" w14:textId="77777777" w:rsidR="00DE509E" w:rsidRDefault="00DE509E" w:rsidP="00DE509E">
      <w:pPr>
        <w:pStyle w:val="Kd"/>
      </w:pPr>
      <w:r>
        <w:t>|         x11_sentinel_server_</w:t>
      </w:r>
      <w:proofErr w:type="gramStart"/>
      <w:r>
        <w:t>sup  |</w:t>
      </w:r>
      <w:proofErr w:type="gramEnd"/>
      <w:r>
        <w:t xml:space="preserve">      100%  |</w:t>
      </w:r>
    </w:p>
    <w:p w14:paraId="3C31A434" w14:textId="77777777" w:rsidR="00DE509E" w:rsidRDefault="00DE509E" w:rsidP="00DE509E">
      <w:pPr>
        <w:pStyle w:val="Kd"/>
      </w:pPr>
      <w:r>
        <w:t xml:space="preserve">|                  </w:t>
      </w:r>
      <w:proofErr w:type="spellStart"/>
      <w:r>
        <w:t>xss_api_</w:t>
      </w:r>
      <w:proofErr w:type="gramStart"/>
      <w:r>
        <w:t>server</w:t>
      </w:r>
      <w:proofErr w:type="spellEnd"/>
      <w:r>
        <w:t xml:space="preserve">  |</w:t>
      </w:r>
      <w:proofErr w:type="gramEnd"/>
      <w:r>
        <w:t xml:space="preserve">       45%  |</w:t>
      </w:r>
    </w:p>
    <w:p w14:paraId="577539DA" w14:textId="77777777" w:rsidR="00DE509E" w:rsidRDefault="00DE509E" w:rsidP="00DE509E">
      <w:pPr>
        <w:pStyle w:val="Kd"/>
      </w:pPr>
      <w:r>
        <w:t xml:space="preserve">|                       </w:t>
      </w:r>
      <w:proofErr w:type="spellStart"/>
      <w:r>
        <w:t>xss_</w:t>
      </w:r>
      <w:proofErr w:type="gramStart"/>
      <w:r>
        <w:t>chunk</w:t>
      </w:r>
      <w:proofErr w:type="spellEnd"/>
      <w:r>
        <w:t xml:space="preserve">  |</w:t>
      </w:r>
      <w:proofErr w:type="gramEnd"/>
      <w:r>
        <w:t xml:space="preserve">       58%  |</w:t>
      </w:r>
    </w:p>
    <w:p w14:paraId="47394DAA" w14:textId="77777777" w:rsidR="00DE509E" w:rsidRDefault="00DE509E" w:rsidP="00DE509E">
      <w:pPr>
        <w:pStyle w:val="Kd"/>
      </w:pPr>
      <w:r>
        <w:t xml:space="preserve">|                 </w:t>
      </w:r>
      <w:proofErr w:type="spellStart"/>
      <w:r>
        <w:t>xss_chunk_</w:t>
      </w:r>
      <w:proofErr w:type="gramStart"/>
      <w:r>
        <w:t>store</w:t>
      </w:r>
      <w:proofErr w:type="spellEnd"/>
      <w:r>
        <w:t xml:space="preserve">  |</w:t>
      </w:r>
      <w:proofErr w:type="gramEnd"/>
      <w:r>
        <w:t xml:space="preserve">       73%  |</w:t>
      </w:r>
    </w:p>
    <w:p w14:paraId="7C655B0E" w14:textId="77777777" w:rsidR="00DE509E" w:rsidRDefault="00DE509E" w:rsidP="00DE509E">
      <w:pPr>
        <w:pStyle w:val="Kd"/>
      </w:pPr>
      <w:r>
        <w:t xml:space="preserve">|               </w:t>
      </w:r>
      <w:proofErr w:type="spellStart"/>
      <w:r>
        <w:t>xss_dashboard_</w:t>
      </w:r>
      <w:proofErr w:type="gramStart"/>
      <w:r>
        <w:t>api</w:t>
      </w:r>
      <w:proofErr w:type="spellEnd"/>
      <w:r>
        <w:t xml:space="preserve">  |</w:t>
      </w:r>
      <w:proofErr w:type="gramEnd"/>
      <w:r>
        <w:t xml:space="preserve">       75%  |</w:t>
      </w:r>
    </w:p>
    <w:p w14:paraId="5763224B" w14:textId="77777777" w:rsidR="00DE509E" w:rsidRDefault="00DE509E" w:rsidP="00DE509E">
      <w:pPr>
        <w:pStyle w:val="Kd"/>
      </w:pPr>
      <w:r>
        <w:t xml:space="preserve">|             </w:t>
      </w:r>
      <w:proofErr w:type="spellStart"/>
      <w:r>
        <w:t>xss_database_</w:t>
      </w:r>
      <w:proofErr w:type="gramStart"/>
      <w:r>
        <w:t>server</w:t>
      </w:r>
      <w:proofErr w:type="spellEnd"/>
      <w:r>
        <w:t xml:space="preserve">  |</w:t>
      </w:r>
      <w:proofErr w:type="gramEnd"/>
      <w:r>
        <w:t xml:space="preserve">       80%  |</w:t>
      </w:r>
    </w:p>
    <w:p w14:paraId="11277AFB" w14:textId="77777777" w:rsidR="00DE509E" w:rsidRDefault="00DE509E" w:rsidP="00DE509E">
      <w:pPr>
        <w:pStyle w:val="Kd"/>
      </w:pPr>
      <w:r>
        <w:t xml:space="preserve">|         </w:t>
      </w:r>
      <w:proofErr w:type="spellStart"/>
      <w:r>
        <w:t>xss_events_rest_</w:t>
      </w:r>
      <w:proofErr w:type="gramStart"/>
      <w:r>
        <w:t>handler</w:t>
      </w:r>
      <w:proofErr w:type="spellEnd"/>
      <w:r>
        <w:t xml:space="preserve">  |</w:t>
      </w:r>
      <w:proofErr w:type="gramEnd"/>
      <w:r>
        <w:t xml:space="preserve">       93%  |</w:t>
      </w:r>
    </w:p>
    <w:p w14:paraId="32A59998" w14:textId="77777777" w:rsidR="00DE509E" w:rsidRDefault="00DE509E" w:rsidP="00DE509E">
      <w:pPr>
        <w:pStyle w:val="Kd"/>
      </w:pPr>
      <w:r>
        <w:t xml:space="preserve">|                     </w:t>
      </w:r>
      <w:proofErr w:type="spellStart"/>
      <w:r>
        <w:t>xss_</w:t>
      </w:r>
      <w:proofErr w:type="gramStart"/>
      <w:r>
        <w:t>profile</w:t>
      </w:r>
      <w:proofErr w:type="spellEnd"/>
      <w:r>
        <w:t xml:space="preserve">  |</w:t>
      </w:r>
      <w:proofErr w:type="gramEnd"/>
      <w:r>
        <w:t xml:space="preserve">       75%  |</w:t>
      </w:r>
    </w:p>
    <w:p w14:paraId="16022EB8" w14:textId="77777777" w:rsidR="00DE509E" w:rsidRDefault="00DE509E" w:rsidP="00DE509E">
      <w:pPr>
        <w:pStyle w:val="Kd"/>
      </w:pPr>
      <w:r>
        <w:t xml:space="preserve">|               </w:t>
      </w:r>
      <w:proofErr w:type="spellStart"/>
      <w:r>
        <w:t>xss_profile_</w:t>
      </w:r>
      <w:proofErr w:type="gramStart"/>
      <w:r>
        <w:t>store</w:t>
      </w:r>
      <w:proofErr w:type="spellEnd"/>
      <w:r>
        <w:t xml:space="preserve">  |</w:t>
      </w:r>
      <w:proofErr w:type="gramEnd"/>
      <w:r>
        <w:t xml:space="preserve">      100%  |</w:t>
      </w:r>
    </w:p>
    <w:p w14:paraId="6CC6FBCB" w14:textId="77777777" w:rsidR="00DE509E" w:rsidRDefault="00DE509E" w:rsidP="00DE509E">
      <w:pPr>
        <w:pStyle w:val="Kd"/>
      </w:pPr>
      <w:r>
        <w:t xml:space="preserve">|                     </w:t>
      </w:r>
      <w:proofErr w:type="spellStart"/>
      <w:r>
        <w:t>xss_</w:t>
      </w:r>
      <w:proofErr w:type="gramStart"/>
      <w:r>
        <w:t>session</w:t>
      </w:r>
      <w:proofErr w:type="spellEnd"/>
      <w:r>
        <w:t xml:space="preserve">  |</w:t>
      </w:r>
      <w:proofErr w:type="gramEnd"/>
      <w:r>
        <w:t xml:space="preserve">       25%  |</w:t>
      </w:r>
    </w:p>
    <w:p w14:paraId="28B6885E" w14:textId="77777777" w:rsidR="00DE509E" w:rsidRDefault="00DE509E" w:rsidP="00DE509E">
      <w:pPr>
        <w:pStyle w:val="Kd"/>
      </w:pPr>
      <w:r>
        <w:t xml:space="preserve">|               </w:t>
      </w:r>
      <w:proofErr w:type="spellStart"/>
      <w:r>
        <w:t>xss_session_</w:t>
      </w:r>
      <w:proofErr w:type="gramStart"/>
      <w:r>
        <w:t>store</w:t>
      </w:r>
      <w:proofErr w:type="spellEnd"/>
      <w:r>
        <w:t xml:space="preserve">  |</w:t>
      </w:r>
      <w:proofErr w:type="gramEnd"/>
      <w:r>
        <w:t xml:space="preserve">      100%  |</w:t>
      </w:r>
    </w:p>
    <w:p w14:paraId="7D9A4E18" w14:textId="77777777" w:rsidR="00DE509E" w:rsidRDefault="00DE509E" w:rsidP="00DE509E">
      <w:pPr>
        <w:pStyle w:val="Kd"/>
      </w:pPr>
      <w:r>
        <w:t xml:space="preserve">|          </w:t>
      </w:r>
      <w:proofErr w:type="spellStart"/>
      <w:r>
        <w:t>xss_state_rest_</w:t>
      </w:r>
      <w:proofErr w:type="gramStart"/>
      <w:r>
        <w:t>handler</w:t>
      </w:r>
      <w:proofErr w:type="spellEnd"/>
      <w:r>
        <w:t xml:space="preserve">  |</w:t>
      </w:r>
      <w:proofErr w:type="gramEnd"/>
      <w:r>
        <w:t xml:space="preserve">       88%  |</w:t>
      </w:r>
    </w:p>
    <w:p w14:paraId="23B2E7A8" w14:textId="77777777" w:rsidR="00DE509E" w:rsidRDefault="00DE509E" w:rsidP="00DE509E">
      <w:pPr>
        <w:pStyle w:val="Kd"/>
      </w:pPr>
      <w:r>
        <w:lastRenderedPageBreak/>
        <w:t xml:space="preserve">|         </w:t>
      </w:r>
      <w:proofErr w:type="spellStart"/>
      <w:r>
        <w:t>xss_status_rest_</w:t>
      </w:r>
      <w:proofErr w:type="gramStart"/>
      <w:r>
        <w:t>handler</w:t>
      </w:r>
      <w:proofErr w:type="spellEnd"/>
      <w:r>
        <w:t xml:space="preserve">  |</w:t>
      </w:r>
      <w:proofErr w:type="gramEnd"/>
      <w:r>
        <w:t xml:space="preserve">       92%  |</w:t>
      </w:r>
    </w:p>
    <w:p w14:paraId="216DD21A" w14:textId="77777777" w:rsidR="00DE509E" w:rsidRDefault="00DE509E" w:rsidP="00DE509E">
      <w:pPr>
        <w:pStyle w:val="Kd"/>
      </w:pPr>
      <w:r>
        <w:t xml:space="preserve">|                      </w:t>
      </w:r>
      <w:proofErr w:type="spellStart"/>
      <w:r>
        <w:t>xss_</w:t>
      </w:r>
      <w:proofErr w:type="gramStart"/>
      <w:r>
        <w:t>stream</w:t>
      </w:r>
      <w:proofErr w:type="spellEnd"/>
      <w:r>
        <w:t xml:space="preserve">  |</w:t>
      </w:r>
      <w:proofErr w:type="gramEnd"/>
      <w:r>
        <w:t xml:space="preserve">       40%  |</w:t>
      </w:r>
    </w:p>
    <w:p w14:paraId="0D220085" w14:textId="77777777" w:rsidR="00DE509E" w:rsidRDefault="00DE509E" w:rsidP="00DE509E">
      <w:pPr>
        <w:pStyle w:val="Kd"/>
      </w:pPr>
      <w:r>
        <w:t xml:space="preserve">|                </w:t>
      </w:r>
      <w:proofErr w:type="spellStart"/>
      <w:r>
        <w:t>xss_stream_</w:t>
      </w:r>
      <w:proofErr w:type="gramStart"/>
      <w:r>
        <w:t>store</w:t>
      </w:r>
      <w:proofErr w:type="spellEnd"/>
      <w:r>
        <w:t xml:space="preserve">  |</w:t>
      </w:r>
      <w:proofErr w:type="gramEnd"/>
      <w:r>
        <w:t xml:space="preserve">       90%  |</w:t>
      </w:r>
    </w:p>
    <w:p w14:paraId="6C7AB652" w14:textId="77777777" w:rsidR="00DE509E" w:rsidRDefault="00DE509E" w:rsidP="00DE509E">
      <w:pPr>
        <w:pStyle w:val="Kd"/>
      </w:pPr>
      <w:r>
        <w:t xml:space="preserve">|     </w:t>
      </w:r>
      <w:proofErr w:type="spellStart"/>
      <w:r>
        <w:t>xss_submission_rest_</w:t>
      </w:r>
      <w:proofErr w:type="gramStart"/>
      <w:r>
        <w:t>handler</w:t>
      </w:r>
      <w:proofErr w:type="spellEnd"/>
      <w:r>
        <w:t xml:space="preserve">  |</w:t>
      </w:r>
      <w:proofErr w:type="gramEnd"/>
      <w:r>
        <w:t xml:space="preserve">       90%  |</w:t>
      </w:r>
    </w:p>
    <w:p w14:paraId="3AB156FC" w14:textId="77777777" w:rsidR="00DE509E" w:rsidRDefault="00DE509E" w:rsidP="00DE509E">
      <w:pPr>
        <w:pStyle w:val="Kd"/>
      </w:pPr>
      <w:r>
        <w:t xml:space="preserve">|                        </w:t>
      </w:r>
      <w:proofErr w:type="spellStart"/>
      <w:r>
        <w:t>xss_</w:t>
      </w:r>
      <w:proofErr w:type="gramStart"/>
      <w:r>
        <w:t>user</w:t>
      </w:r>
      <w:proofErr w:type="spellEnd"/>
      <w:r>
        <w:t xml:space="preserve">  |</w:t>
      </w:r>
      <w:proofErr w:type="gramEnd"/>
      <w:r>
        <w:t xml:space="preserve">       80%  |</w:t>
      </w:r>
    </w:p>
    <w:p w14:paraId="4062CA4D" w14:textId="77777777" w:rsidR="00DE509E" w:rsidRDefault="00DE509E" w:rsidP="00DE509E">
      <w:pPr>
        <w:pStyle w:val="Kd"/>
      </w:pPr>
      <w:r>
        <w:t xml:space="preserve">|                  </w:t>
      </w:r>
      <w:proofErr w:type="spellStart"/>
      <w:r>
        <w:t>xss_user_</w:t>
      </w:r>
      <w:proofErr w:type="gramStart"/>
      <w:r>
        <w:t>store</w:t>
      </w:r>
      <w:proofErr w:type="spellEnd"/>
      <w:r>
        <w:t xml:space="preserve">  |</w:t>
      </w:r>
      <w:proofErr w:type="gramEnd"/>
      <w:r>
        <w:t xml:space="preserve">       92%  |</w:t>
      </w:r>
    </w:p>
    <w:p w14:paraId="28F7D420" w14:textId="77777777" w:rsidR="00DE509E" w:rsidRDefault="00DE509E" w:rsidP="00DE509E">
      <w:pPr>
        <w:pStyle w:val="Kd"/>
      </w:pPr>
      <w:r>
        <w:t xml:space="preserve">|          </w:t>
      </w:r>
      <w:proofErr w:type="spellStart"/>
      <w:r>
        <w:t>xss_users_rest_</w:t>
      </w:r>
      <w:proofErr w:type="gramStart"/>
      <w:r>
        <w:t>handler</w:t>
      </w:r>
      <w:proofErr w:type="spellEnd"/>
      <w:r>
        <w:t xml:space="preserve">  |</w:t>
      </w:r>
      <w:proofErr w:type="gramEnd"/>
      <w:r>
        <w:t xml:space="preserve">       96%  |</w:t>
      </w:r>
    </w:p>
    <w:p w14:paraId="46919588" w14:textId="77777777" w:rsidR="00DE509E" w:rsidRDefault="00DE509E" w:rsidP="00DE509E">
      <w:pPr>
        <w:pStyle w:val="Kd"/>
      </w:pPr>
      <w:r>
        <w:t xml:space="preserve">|                       </w:t>
      </w:r>
      <w:proofErr w:type="spellStart"/>
      <w:r>
        <w:t>xss_</w:t>
      </w:r>
      <w:proofErr w:type="gramStart"/>
      <w:r>
        <w:t>utils</w:t>
      </w:r>
      <w:proofErr w:type="spellEnd"/>
      <w:r>
        <w:t xml:space="preserve">  |</w:t>
      </w:r>
      <w:proofErr w:type="gramEnd"/>
      <w:r>
        <w:t xml:space="preserve">       91%  |</w:t>
      </w:r>
    </w:p>
    <w:p w14:paraId="5A226E4D" w14:textId="77777777" w:rsidR="00DE509E" w:rsidRDefault="00DE509E" w:rsidP="00DE509E">
      <w:pPr>
        <w:pStyle w:val="Kd"/>
      </w:pPr>
      <w:r>
        <w:t xml:space="preserve">|                </w:t>
      </w:r>
      <w:proofErr w:type="spellStart"/>
      <w:r>
        <w:t>xss_</w:t>
      </w:r>
      <w:proofErr w:type="gramStart"/>
      <w:r>
        <w:t>verification</w:t>
      </w:r>
      <w:proofErr w:type="spellEnd"/>
      <w:r>
        <w:t xml:space="preserve">  |</w:t>
      </w:r>
      <w:proofErr w:type="gramEnd"/>
      <w:r>
        <w:t xml:space="preserve">       36%  |</w:t>
      </w:r>
    </w:p>
    <w:p w14:paraId="75EE6F63" w14:textId="77777777" w:rsidR="00DE509E" w:rsidRDefault="00DE509E" w:rsidP="00DE509E">
      <w:pPr>
        <w:pStyle w:val="Kd"/>
      </w:pPr>
      <w:r>
        <w:t xml:space="preserve">|          </w:t>
      </w:r>
      <w:proofErr w:type="spellStart"/>
      <w:r>
        <w:t>xss_verification_</w:t>
      </w:r>
      <w:proofErr w:type="gramStart"/>
      <w:r>
        <w:t>store</w:t>
      </w:r>
      <w:proofErr w:type="spellEnd"/>
      <w:r>
        <w:t xml:space="preserve">  |</w:t>
      </w:r>
      <w:proofErr w:type="gramEnd"/>
      <w:r>
        <w:t xml:space="preserve">       94%  |</w:t>
      </w:r>
    </w:p>
    <w:p w14:paraId="57342CFD" w14:textId="77777777" w:rsidR="00DE509E" w:rsidRDefault="00DE509E" w:rsidP="00DE509E">
      <w:pPr>
        <w:pStyle w:val="Kd"/>
      </w:pPr>
      <w:proofErr w:type="gramStart"/>
      <w:r>
        <w:t xml:space="preserve">|  </w:t>
      </w:r>
      <w:proofErr w:type="spellStart"/>
      <w:r>
        <w:t>xss</w:t>
      </w:r>
      <w:proofErr w:type="gramEnd"/>
      <w:r>
        <w:t>_verifications_rest_handler</w:t>
      </w:r>
      <w:proofErr w:type="spellEnd"/>
      <w:r>
        <w:t xml:space="preserve">  |       94%  |</w:t>
      </w:r>
    </w:p>
    <w:p w14:paraId="07AEC1DA" w14:textId="77777777" w:rsidR="00DE509E" w:rsidRDefault="00DE509E" w:rsidP="00DE509E">
      <w:pPr>
        <w:pStyle w:val="Kd"/>
      </w:pPr>
      <w:r>
        <w:t>|----------------------------------|------------|</w:t>
      </w:r>
    </w:p>
    <w:p w14:paraId="564F76CD" w14:textId="77777777" w:rsidR="00DE509E" w:rsidRDefault="00DE509E" w:rsidP="00DE509E">
      <w:pPr>
        <w:pStyle w:val="Kd"/>
      </w:pPr>
      <w:r>
        <w:t xml:space="preserve">|                           </w:t>
      </w:r>
      <w:proofErr w:type="spellStart"/>
      <w:proofErr w:type="gramStart"/>
      <w:r>
        <w:t>total</w:t>
      </w:r>
      <w:proofErr w:type="spellEnd"/>
      <w:r>
        <w:t xml:space="preserve">  |</w:t>
      </w:r>
      <w:proofErr w:type="gramEnd"/>
      <w:r>
        <w:t xml:space="preserve">       78%  |</w:t>
      </w:r>
    </w:p>
    <w:p w14:paraId="17CF6CAF" w14:textId="691DEA20" w:rsidR="00DE509E" w:rsidRDefault="00DE509E" w:rsidP="00DE509E">
      <w:pPr>
        <w:pStyle w:val="Kd"/>
      </w:pPr>
      <w:r>
        <w:t>|----------------------------------|------------|</w:t>
      </w:r>
    </w:p>
    <w:p w14:paraId="6631B32C" w14:textId="2990A8D3" w:rsidR="00DE509E" w:rsidRDefault="00B16CD1" w:rsidP="0098745D">
      <w:pPr>
        <w:ind w:firstLine="0"/>
      </w:pPr>
      <w:r>
        <w:t>Amennyiben a lefedettség számításakor nem vesszük figyelembe azokat a modulokat, amelyek nem tartalmaznak üzleti logikát (például modellek), akkor a</w:t>
      </w:r>
      <w:r w:rsidR="00AF008F">
        <w:t xml:space="preserve">z összesített lefedettség </w:t>
      </w:r>
      <w:r w:rsidR="00AF008F">
        <w:rPr>
          <w:b/>
          <w:bCs/>
        </w:rPr>
        <w:t>80%</w:t>
      </w:r>
      <w:r w:rsidR="00AF008F">
        <w:t>-</w:t>
      </w:r>
      <w:proofErr w:type="spellStart"/>
      <w:r w:rsidR="00AF008F">
        <w:t>ra</w:t>
      </w:r>
      <w:proofErr w:type="spellEnd"/>
      <w:r w:rsidR="00AF008F">
        <w:t xml:space="preserve"> emelkedik:</w:t>
      </w:r>
    </w:p>
    <w:p w14:paraId="0604EFE6" w14:textId="77777777" w:rsidR="00E0783F" w:rsidRDefault="00E0783F" w:rsidP="00E0783F">
      <w:pPr>
        <w:pStyle w:val="Kd"/>
      </w:pPr>
      <w:r>
        <w:t>|----------------------------------|------------|</w:t>
      </w:r>
    </w:p>
    <w:p w14:paraId="0673FA23" w14:textId="77777777" w:rsidR="00E0783F" w:rsidRDefault="00E0783F" w:rsidP="00E0783F">
      <w:pPr>
        <w:pStyle w:val="Kd"/>
      </w:pPr>
      <w:r>
        <w:t xml:space="preserve">|                          </w:t>
      </w:r>
      <w:proofErr w:type="spellStart"/>
      <w:proofErr w:type="gramStart"/>
      <w:r>
        <w:t>module</w:t>
      </w:r>
      <w:proofErr w:type="spellEnd"/>
      <w:r>
        <w:t xml:space="preserve">  |</w:t>
      </w:r>
      <w:proofErr w:type="gramEnd"/>
      <w:r>
        <w:t xml:space="preserve">  </w:t>
      </w:r>
      <w:proofErr w:type="spellStart"/>
      <w:r>
        <w:t>coverage</w:t>
      </w:r>
      <w:proofErr w:type="spellEnd"/>
      <w:r>
        <w:t xml:space="preserve">  |</w:t>
      </w:r>
    </w:p>
    <w:p w14:paraId="2A4FD14E" w14:textId="77777777" w:rsidR="00E0783F" w:rsidRDefault="00E0783F" w:rsidP="00E0783F">
      <w:pPr>
        <w:pStyle w:val="Kd"/>
      </w:pPr>
      <w:r>
        <w:t>|----------------------------------|------------|</w:t>
      </w:r>
    </w:p>
    <w:p w14:paraId="531D66D7" w14:textId="77777777" w:rsidR="00E0783F" w:rsidRDefault="00E0783F" w:rsidP="00E0783F">
      <w:pPr>
        <w:pStyle w:val="Kd"/>
      </w:pPr>
      <w:r>
        <w:t>|         x11_sentinel_server_</w:t>
      </w:r>
      <w:proofErr w:type="gramStart"/>
      <w:r>
        <w:t>app  |</w:t>
      </w:r>
      <w:proofErr w:type="gramEnd"/>
      <w:r>
        <w:t xml:space="preserve">      100%  |</w:t>
      </w:r>
    </w:p>
    <w:p w14:paraId="29FF2737" w14:textId="77777777" w:rsidR="00E0783F" w:rsidRDefault="00E0783F" w:rsidP="00E0783F">
      <w:pPr>
        <w:pStyle w:val="Kd"/>
      </w:pPr>
      <w:r>
        <w:t>|         x11_sentinel_server_</w:t>
      </w:r>
      <w:proofErr w:type="gramStart"/>
      <w:r>
        <w:t>sup  |</w:t>
      </w:r>
      <w:proofErr w:type="gramEnd"/>
      <w:r>
        <w:t xml:space="preserve">      100%  |</w:t>
      </w:r>
    </w:p>
    <w:p w14:paraId="3C902C0B" w14:textId="77777777" w:rsidR="00E0783F" w:rsidRDefault="00E0783F" w:rsidP="00E0783F">
      <w:pPr>
        <w:pStyle w:val="Kd"/>
      </w:pPr>
      <w:r>
        <w:t xml:space="preserve">|                  </w:t>
      </w:r>
      <w:proofErr w:type="spellStart"/>
      <w:r>
        <w:t>xss_api_</w:t>
      </w:r>
      <w:proofErr w:type="gramStart"/>
      <w:r>
        <w:t>server</w:t>
      </w:r>
      <w:proofErr w:type="spellEnd"/>
      <w:r>
        <w:t xml:space="preserve">  |</w:t>
      </w:r>
      <w:proofErr w:type="gramEnd"/>
      <w:r>
        <w:t xml:space="preserve">       45%  |</w:t>
      </w:r>
    </w:p>
    <w:p w14:paraId="01F66B48" w14:textId="77777777" w:rsidR="00E0783F" w:rsidRDefault="00E0783F" w:rsidP="00E0783F">
      <w:pPr>
        <w:pStyle w:val="Kd"/>
      </w:pPr>
      <w:r>
        <w:t xml:space="preserve">|                 </w:t>
      </w:r>
      <w:proofErr w:type="spellStart"/>
      <w:r>
        <w:t>xss_chunk_</w:t>
      </w:r>
      <w:proofErr w:type="gramStart"/>
      <w:r>
        <w:t>store</w:t>
      </w:r>
      <w:proofErr w:type="spellEnd"/>
      <w:r>
        <w:t xml:space="preserve">  |</w:t>
      </w:r>
      <w:proofErr w:type="gramEnd"/>
      <w:r>
        <w:t xml:space="preserve">       73%  |</w:t>
      </w:r>
    </w:p>
    <w:p w14:paraId="657E4EFE" w14:textId="77777777" w:rsidR="00E0783F" w:rsidRDefault="00E0783F" w:rsidP="00E0783F">
      <w:pPr>
        <w:pStyle w:val="Kd"/>
      </w:pPr>
      <w:r>
        <w:t xml:space="preserve">|               </w:t>
      </w:r>
      <w:proofErr w:type="spellStart"/>
      <w:r>
        <w:t>xss_dashboard_</w:t>
      </w:r>
      <w:proofErr w:type="gramStart"/>
      <w:r>
        <w:t>api</w:t>
      </w:r>
      <w:proofErr w:type="spellEnd"/>
      <w:r>
        <w:t xml:space="preserve">  |</w:t>
      </w:r>
      <w:proofErr w:type="gramEnd"/>
      <w:r>
        <w:t xml:space="preserve">       75%  |</w:t>
      </w:r>
    </w:p>
    <w:p w14:paraId="39A95C10" w14:textId="77777777" w:rsidR="00E0783F" w:rsidRDefault="00E0783F" w:rsidP="00E0783F">
      <w:pPr>
        <w:pStyle w:val="Kd"/>
      </w:pPr>
      <w:r>
        <w:t xml:space="preserve">|             </w:t>
      </w:r>
      <w:proofErr w:type="spellStart"/>
      <w:r>
        <w:t>xss_database_</w:t>
      </w:r>
      <w:proofErr w:type="gramStart"/>
      <w:r>
        <w:t>server</w:t>
      </w:r>
      <w:proofErr w:type="spellEnd"/>
      <w:r>
        <w:t xml:space="preserve">  |</w:t>
      </w:r>
      <w:proofErr w:type="gramEnd"/>
      <w:r>
        <w:t xml:space="preserve">       80%  |</w:t>
      </w:r>
    </w:p>
    <w:p w14:paraId="313DB0F9" w14:textId="77777777" w:rsidR="00E0783F" w:rsidRDefault="00E0783F" w:rsidP="00E0783F">
      <w:pPr>
        <w:pStyle w:val="Kd"/>
      </w:pPr>
      <w:r>
        <w:t xml:space="preserve">|         </w:t>
      </w:r>
      <w:proofErr w:type="spellStart"/>
      <w:r>
        <w:t>xss_events_rest_</w:t>
      </w:r>
      <w:proofErr w:type="gramStart"/>
      <w:r>
        <w:t>handler</w:t>
      </w:r>
      <w:proofErr w:type="spellEnd"/>
      <w:r>
        <w:t xml:space="preserve">  |</w:t>
      </w:r>
      <w:proofErr w:type="gramEnd"/>
      <w:r>
        <w:t xml:space="preserve">       93%  |</w:t>
      </w:r>
    </w:p>
    <w:p w14:paraId="26BB0E29" w14:textId="77777777" w:rsidR="00E0783F" w:rsidRDefault="00E0783F" w:rsidP="00E0783F">
      <w:pPr>
        <w:pStyle w:val="Kd"/>
      </w:pPr>
      <w:r>
        <w:t xml:space="preserve">|               </w:t>
      </w:r>
      <w:proofErr w:type="spellStart"/>
      <w:r>
        <w:t>xss_profile_</w:t>
      </w:r>
      <w:proofErr w:type="gramStart"/>
      <w:r>
        <w:t>store</w:t>
      </w:r>
      <w:proofErr w:type="spellEnd"/>
      <w:r>
        <w:t xml:space="preserve">  |</w:t>
      </w:r>
      <w:proofErr w:type="gramEnd"/>
      <w:r>
        <w:t xml:space="preserve">      100%  |</w:t>
      </w:r>
    </w:p>
    <w:p w14:paraId="711AFC3B" w14:textId="77777777" w:rsidR="00E0783F" w:rsidRDefault="00E0783F" w:rsidP="00E0783F">
      <w:pPr>
        <w:pStyle w:val="Kd"/>
      </w:pPr>
      <w:r>
        <w:t xml:space="preserve">|               </w:t>
      </w:r>
      <w:proofErr w:type="spellStart"/>
      <w:r>
        <w:t>xss_session_</w:t>
      </w:r>
      <w:proofErr w:type="gramStart"/>
      <w:r>
        <w:t>store</w:t>
      </w:r>
      <w:proofErr w:type="spellEnd"/>
      <w:r>
        <w:t xml:space="preserve">  |</w:t>
      </w:r>
      <w:proofErr w:type="gramEnd"/>
      <w:r>
        <w:t xml:space="preserve">      100%  |</w:t>
      </w:r>
    </w:p>
    <w:p w14:paraId="334B4C42" w14:textId="77777777" w:rsidR="00E0783F" w:rsidRDefault="00E0783F" w:rsidP="00E0783F">
      <w:pPr>
        <w:pStyle w:val="Kd"/>
      </w:pPr>
      <w:r>
        <w:t xml:space="preserve">|          </w:t>
      </w:r>
      <w:proofErr w:type="spellStart"/>
      <w:r>
        <w:t>xss_state_rest_</w:t>
      </w:r>
      <w:proofErr w:type="gramStart"/>
      <w:r>
        <w:t>handler</w:t>
      </w:r>
      <w:proofErr w:type="spellEnd"/>
      <w:r>
        <w:t xml:space="preserve">  |</w:t>
      </w:r>
      <w:proofErr w:type="gramEnd"/>
      <w:r>
        <w:t xml:space="preserve">       88%  |</w:t>
      </w:r>
    </w:p>
    <w:p w14:paraId="6AB95E4F" w14:textId="77777777" w:rsidR="00E0783F" w:rsidRDefault="00E0783F" w:rsidP="00E0783F">
      <w:pPr>
        <w:pStyle w:val="Kd"/>
      </w:pPr>
      <w:r>
        <w:t xml:space="preserve">|         </w:t>
      </w:r>
      <w:proofErr w:type="spellStart"/>
      <w:r>
        <w:t>xss_status_rest_</w:t>
      </w:r>
      <w:proofErr w:type="gramStart"/>
      <w:r>
        <w:t>handler</w:t>
      </w:r>
      <w:proofErr w:type="spellEnd"/>
      <w:r>
        <w:t xml:space="preserve">  |</w:t>
      </w:r>
      <w:proofErr w:type="gramEnd"/>
      <w:r>
        <w:t xml:space="preserve">       92%  |</w:t>
      </w:r>
    </w:p>
    <w:p w14:paraId="6463F0D6" w14:textId="77777777" w:rsidR="00E0783F" w:rsidRDefault="00E0783F" w:rsidP="00E0783F">
      <w:pPr>
        <w:pStyle w:val="Kd"/>
      </w:pPr>
      <w:r>
        <w:t xml:space="preserve">|                </w:t>
      </w:r>
      <w:proofErr w:type="spellStart"/>
      <w:r>
        <w:t>xss_stream_</w:t>
      </w:r>
      <w:proofErr w:type="gramStart"/>
      <w:r>
        <w:t>store</w:t>
      </w:r>
      <w:proofErr w:type="spellEnd"/>
      <w:r>
        <w:t xml:space="preserve">  |</w:t>
      </w:r>
      <w:proofErr w:type="gramEnd"/>
      <w:r>
        <w:t xml:space="preserve">       90%  |</w:t>
      </w:r>
    </w:p>
    <w:p w14:paraId="691B3069" w14:textId="77777777" w:rsidR="00E0783F" w:rsidRDefault="00E0783F" w:rsidP="00E0783F">
      <w:pPr>
        <w:pStyle w:val="Kd"/>
      </w:pPr>
      <w:r>
        <w:t xml:space="preserve">|     </w:t>
      </w:r>
      <w:proofErr w:type="spellStart"/>
      <w:r>
        <w:t>xss_submission_rest_</w:t>
      </w:r>
      <w:proofErr w:type="gramStart"/>
      <w:r>
        <w:t>handler</w:t>
      </w:r>
      <w:proofErr w:type="spellEnd"/>
      <w:r>
        <w:t xml:space="preserve">  |</w:t>
      </w:r>
      <w:proofErr w:type="gramEnd"/>
      <w:r>
        <w:t xml:space="preserve">       90%  |</w:t>
      </w:r>
    </w:p>
    <w:p w14:paraId="531D10D9" w14:textId="77777777" w:rsidR="00E0783F" w:rsidRDefault="00E0783F" w:rsidP="00E0783F">
      <w:pPr>
        <w:pStyle w:val="Kd"/>
      </w:pPr>
      <w:r>
        <w:t xml:space="preserve">|                  </w:t>
      </w:r>
      <w:proofErr w:type="spellStart"/>
      <w:r>
        <w:t>xss_user_</w:t>
      </w:r>
      <w:proofErr w:type="gramStart"/>
      <w:r>
        <w:t>store</w:t>
      </w:r>
      <w:proofErr w:type="spellEnd"/>
      <w:r>
        <w:t xml:space="preserve">  |</w:t>
      </w:r>
      <w:proofErr w:type="gramEnd"/>
      <w:r>
        <w:t xml:space="preserve">       92%  |</w:t>
      </w:r>
    </w:p>
    <w:p w14:paraId="1D1C3378" w14:textId="77777777" w:rsidR="00E0783F" w:rsidRDefault="00E0783F" w:rsidP="00E0783F">
      <w:pPr>
        <w:pStyle w:val="Kd"/>
      </w:pPr>
      <w:r>
        <w:t xml:space="preserve">|          </w:t>
      </w:r>
      <w:proofErr w:type="spellStart"/>
      <w:r>
        <w:t>xss_users_rest_</w:t>
      </w:r>
      <w:proofErr w:type="gramStart"/>
      <w:r>
        <w:t>handler</w:t>
      </w:r>
      <w:proofErr w:type="spellEnd"/>
      <w:r>
        <w:t xml:space="preserve">  |</w:t>
      </w:r>
      <w:proofErr w:type="gramEnd"/>
      <w:r>
        <w:t xml:space="preserve">       96%  |</w:t>
      </w:r>
    </w:p>
    <w:p w14:paraId="5DEF45E1" w14:textId="77777777" w:rsidR="00E0783F" w:rsidRDefault="00E0783F" w:rsidP="00E0783F">
      <w:pPr>
        <w:pStyle w:val="Kd"/>
      </w:pPr>
      <w:r>
        <w:t xml:space="preserve">|                       </w:t>
      </w:r>
      <w:proofErr w:type="spellStart"/>
      <w:r>
        <w:t>xss_</w:t>
      </w:r>
      <w:proofErr w:type="gramStart"/>
      <w:r>
        <w:t>utils</w:t>
      </w:r>
      <w:proofErr w:type="spellEnd"/>
      <w:r>
        <w:t xml:space="preserve">  |</w:t>
      </w:r>
      <w:proofErr w:type="gramEnd"/>
      <w:r>
        <w:t xml:space="preserve">       91%  |</w:t>
      </w:r>
    </w:p>
    <w:p w14:paraId="3F58A6EC" w14:textId="77777777" w:rsidR="00E0783F" w:rsidRDefault="00E0783F" w:rsidP="00E0783F">
      <w:pPr>
        <w:pStyle w:val="Kd"/>
      </w:pPr>
      <w:r>
        <w:t xml:space="preserve">|          </w:t>
      </w:r>
      <w:proofErr w:type="spellStart"/>
      <w:r>
        <w:t>xss_verification_</w:t>
      </w:r>
      <w:proofErr w:type="gramStart"/>
      <w:r>
        <w:t>store</w:t>
      </w:r>
      <w:proofErr w:type="spellEnd"/>
      <w:r>
        <w:t xml:space="preserve">  |</w:t>
      </w:r>
      <w:proofErr w:type="gramEnd"/>
      <w:r>
        <w:t xml:space="preserve">       94%  |</w:t>
      </w:r>
    </w:p>
    <w:p w14:paraId="470891F0" w14:textId="77777777" w:rsidR="00E0783F" w:rsidRDefault="00E0783F" w:rsidP="00E0783F">
      <w:pPr>
        <w:pStyle w:val="Kd"/>
      </w:pPr>
      <w:proofErr w:type="gramStart"/>
      <w:r>
        <w:t xml:space="preserve">|  </w:t>
      </w:r>
      <w:proofErr w:type="spellStart"/>
      <w:r>
        <w:t>xss</w:t>
      </w:r>
      <w:proofErr w:type="gramEnd"/>
      <w:r>
        <w:t>_verifications_rest_handler</w:t>
      </w:r>
      <w:proofErr w:type="spellEnd"/>
      <w:r>
        <w:t xml:space="preserve">  |       94%  |</w:t>
      </w:r>
    </w:p>
    <w:p w14:paraId="2ED374BD" w14:textId="77777777" w:rsidR="00E0783F" w:rsidRDefault="00E0783F" w:rsidP="00E0783F">
      <w:pPr>
        <w:pStyle w:val="Kd"/>
      </w:pPr>
      <w:r>
        <w:t>|----------------------------------|------------|</w:t>
      </w:r>
    </w:p>
    <w:p w14:paraId="01323441" w14:textId="77777777" w:rsidR="00E0783F" w:rsidRDefault="00E0783F" w:rsidP="00E0783F">
      <w:pPr>
        <w:pStyle w:val="Kd"/>
      </w:pPr>
      <w:r>
        <w:t xml:space="preserve">|                           </w:t>
      </w:r>
      <w:proofErr w:type="spellStart"/>
      <w:proofErr w:type="gramStart"/>
      <w:r>
        <w:t>total</w:t>
      </w:r>
      <w:proofErr w:type="spellEnd"/>
      <w:r>
        <w:t xml:space="preserve">  |</w:t>
      </w:r>
      <w:proofErr w:type="gramEnd"/>
      <w:r>
        <w:t xml:space="preserve">       80%  |</w:t>
      </w:r>
    </w:p>
    <w:p w14:paraId="556C14B7" w14:textId="17804E9D" w:rsidR="00E0783F" w:rsidRDefault="00E0783F" w:rsidP="00E0783F">
      <w:pPr>
        <w:pStyle w:val="Kd"/>
      </w:pPr>
      <w:r>
        <w:t>|----------------------------------|------------|</w:t>
      </w:r>
    </w:p>
    <w:p w14:paraId="79BC5F00" w14:textId="15671D22" w:rsidR="00407343" w:rsidRDefault="00337193" w:rsidP="00407343">
      <w:pPr>
        <w:ind w:firstLine="0"/>
      </w:pPr>
      <w:r>
        <w:t>Az egyetlen kiugróan alacsony lefedettség</w:t>
      </w:r>
      <w:r w:rsidR="008C5CFE">
        <w:t xml:space="preserve"> (45%)</w:t>
      </w:r>
      <w:r>
        <w:t xml:space="preserve"> az </w:t>
      </w:r>
      <w:proofErr w:type="spellStart"/>
      <w:r>
        <w:rPr>
          <w:i/>
          <w:iCs/>
        </w:rPr>
        <w:t>xss_api_server</w:t>
      </w:r>
      <w:proofErr w:type="spellEnd"/>
      <w:r>
        <w:rPr>
          <w:i/>
          <w:iCs/>
        </w:rPr>
        <w:t xml:space="preserve"> </w:t>
      </w:r>
      <w:r>
        <w:t>modulnál látható.</w:t>
      </w:r>
      <w:r w:rsidR="008C5CFE">
        <w:t xml:space="preserve"> </w:t>
      </w:r>
      <w:r w:rsidR="002516E0">
        <w:t>Ez egy á</w:t>
      </w:r>
      <w:r w:rsidR="002516E0" w:rsidRPr="002516E0">
        <w:t>ltalános szervermodul</w:t>
      </w:r>
      <w:r w:rsidR="002516E0">
        <w:t xml:space="preserve"> (</w:t>
      </w:r>
      <w:proofErr w:type="spellStart"/>
      <w:r w:rsidR="002516E0">
        <w:t>gen_server</w:t>
      </w:r>
      <w:proofErr w:type="spellEnd"/>
      <w:r w:rsidR="002516E0">
        <w:t xml:space="preserve"> </w:t>
      </w:r>
      <w:proofErr w:type="spellStart"/>
      <w:r w:rsidR="002516E0">
        <w:t>behaviour</w:t>
      </w:r>
      <w:proofErr w:type="spellEnd"/>
      <w:r w:rsidR="002516E0">
        <w:t>)</w:t>
      </w:r>
      <w:r w:rsidR="002516E0" w:rsidRPr="002516E0">
        <w:t xml:space="preserve">, amely </w:t>
      </w:r>
      <w:r w:rsidR="009F2ADF">
        <w:t>interfészt</w:t>
      </w:r>
      <w:r w:rsidR="002516E0" w:rsidRPr="002516E0">
        <w:t xml:space="preserve"> biztosít</w:t>
      </w:r>
      <w:r w:rsidR="00E67E73">
        <w:t xml:space="preserve"> a többi modul számára</w:t>
      </w:r>
      <w:r w:rsidR="002516E0" w:rsidRPr="002516E0">
        <w:t xml:space="preserve"> olyan feladatokhoz, amelyeket aszinkron módon kell elvégezni.</w:t>
      </w:r>
      <w:r w:rsidR="006E0E11">
        <w:t xml:space="preserve"> A</w:t>
      </w:r>
      <w:r w:rsidR="00DB79A4">
        <w:t>z alacsony</w:t>
      </w:r>
      <w:r w:rsidR="006E0E11">
        <w:t xml:space="preserve"> tesztlefedettség</w:t>
      </w:r>
      <w:r w:rsidR="00DB79A4">
        <w:t xml:space="preserve">et az magyarázza, hogy ez a modul tartalmazza a külső kiértékelő szerver felé indított </w:t>
      </w:r>
      <w:r w:rsidR="008B7794">
        <w:t xml:space="preserve">profil építési és verifikációs </w:t>
      </w:r>
      <w:r w:rsidR="00DB79A4">
        <w:t>hívásokat</w:t>
      </w:r>
      <w:r w:rsidR="008B7794">
        <w:t xml:space="preserve">. </w:t>
      </w:r>
      <w:r w:rsidR="007F7273">
        <w:t>E</w:t>
      </w:r>
      <w:r w:rsidR="008B7794">
        <w:t>zek a hívások</w:t>
      </w:r>
      <w:r w:rsidR="007F7273">
        <w:t xml:space="preserve"> pedig </w:t>
      </w:r>
      <w:proofErr w:type="spellStart"/>
      <w:r w:rsidR="007F7273">
        <w:t>mock-olva</w:t>
      </w:r>
      <w:proofErr w:type="spellEnd"/>
      <w:r w:rsidR="007F7273">
        <w:t xml:space="preserve"> vannak az integrációs tesztek során, többek közt azért, hogy a teszteket egy külső szolgáltatás telepítése nélkül lehessen futtatni.</w:t>
      </w:r>
    </w:p>
    <w:p w14:paraId="1C175D4B" w14:textId="006C9502" w:rsidR="004216A5" w:rsidRDefault="00B947D2" w:rsidP="00B947D2">
      <w:pPr>
        <w:pStyle w:val="Cmsor2"/>
      </w:pPr>
      <w:bookmarkStart w:id="89" w:name="_Toc120051598"/>
      <w:r>
        <w:lastRenderedPageBreak/>
        <w:t>Webes vékonykliens</w:t>
      </w:r>
      <w:bookmarkEnd w:id="89"/>
    </w:p>
    <w:p w14:paraId="69C60094" w14:textId="19A5CFD5" w:rsidR="00B947D2" w:rsidRDefault="00795B10" w:rsidP="00B947D2">
      <w:r>
        <w:rPr>
          <w:noProof/>
        </w:rPr>
        <w:pict w14:anchorId="5486D4E2">
          <v:shape id="_x0000_s1074" type="#_x0000_t202" style="position:absolute;left:0;text-align:left;margin-left:-.35pt;margin-top:344.45pt;width:425.2pt;height:.05pt;z-index:251682816;mso-position-horizontal-relative:text;mso-position-vertical-relative:text" stroked="f">
            <v:textbox style="mso-fit-shape-to-text:t" inset="0,0,0,0">
              <w:txbxContent>
                <w:p w14:paraId="53A1D62A" w14:textId="6B366283" w:rsidR="00795B10" w:rsidRPr="00795B10" w:rsidRDefault="00795B10" w:rsidP="00795B10">
                  <w:pPr>
                    <w:pStyle w:val="Kpalrs"/>
                    <w:rPr>
                      <w:b w:val="0"/>
                      <w:bCs w:val="0"/>
                      <w:noProof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25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. ábra </w:t>
                  </w:r>
                  <w:proofErr w:type="spellStart"/>
                  <w:r>
                    <w:rPr>
                      <w:b w:val="0"/>
                      <w:bCs w:val="0"/>
                    </w:rPr>
                    <w:t>Tesztadatok</w:t>
                  </w:r>
                  <w:r w:rsidR="00445B41">
                    <w:rPr>
                      <w:b w:val="0"/>
                      <w:bCs w:val="0"/>
                    </w:rPr>
                    <w:t>at</w:t>
                  </w:r>
                  <w:proofErr w:type="spellEnd"/>
                  <w:r>
                    <w:rPr>
                      <w:b w:val="0"/>
                      <w:bCs w:val="0"/>
                    </w:rPr>
                    <w:t xml:space="preserve"> tartalmazó táblázatok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02BC670" wp14:editId="3F7D11FB">
            <wp:simplePos x="0" y="0"/>
            <wp:positionH relativeFrom="column">
              <wp:posOffset>-4919</wp:posOffset>
            </wp:positionH>
            <wp:positionV relativeFrom="paragraph">
              <wp:posOffset>1917700</wp:posOffset>
            </wp:positionV>
            <wp:extent cx="5400040" cy="2399665"/>
            <wp:effectExtent l="0" t="0" r="0" b="0"/>
            <wp:wrapTopAndBottom/>
            <wp:docPr id="27" name="Kép 2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asztal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C4B49">
        <w:t>A webes vékonykliens tesztelése során a grafikonok, táblázatok, illetve további statisztikákat megjelenítő komponensek kinézetére és a tartalom rendezésére koncentráltam.</w:t>
      </w:r>
      <w:r w:rsidR="009B6D0D">
        <w:t xml:space="preserve"> </w:t>
      </w:r>
      <w:r w:rsidR="00FF37E2">
        <w:t xml:space="preserve">A projekt teszt módban történő </w:t>
      </w:r>
      <w:r w:rsidR="00392402">
        <w:t xml:space="preserve">telepítéséhez szükséges konfigurációs értékeket a projekt könyvtárban található </w:t>
      </w:r>
      <w:proofErr w:type="spellStart"/>
      <w:r w:rsidR="00392402">
        <w:rPr>
          <w:i/>
          <w:iCs/>
        </w:rPr>
        <w:t>env.test</w:t>
      </w:r>
      <w:proofErr w:type="spellEnd"/>
      <w:r w:rsidR="00392402">
        <w:rPr>
          <w:i/>
          <w:iCs/>
        </w:rPr>
        <w:t xml:space="preserve"> </w:t>
      </w:r>
      <w:r w:rsidR="00392402">
        <w:t>fájl tartalmazza.</w:t>
      </w:r>
      <w:r w:rsidR="00E15012">
        <w:t xml:space="preserve"> Amennyiben a </w:t>
      </w:r>
      <w:r w:rsidR="00E15012" w:rsidRPr="00E15012">
        <w:rPr>
          <w:i/>
          <w:iCs/>
        </w:rPr>
        <w:t>REACT_APP_TEST</w:t>
      </w:r>
      <w:r w:rsidR="00E15012">
        <w:t xml:space="preserve"> változó definiálva van („</w:t>
      </w:r>
      <w:proofErr w:type="spellStart"/>
      <w:r w:rsidR="00E15012">
        <w:t>true</w:t>
      </w:r>
      <w:proofErr w:type="spellEnd"/>
      <w:r w:rsidR="00E15012">
        <w:t>” értékkel), a kliens alkalmazás az alkalmazás szervertől lekérdezett adatok helyett a tesztelés céljára készített teszt adathalmazt használja.</w:t>
      </w:r>
    </w:p>
    <w:p w14:paraId="0DF92554" w14:textId="6C29A201" w:rsidR="00267C60" w:rsidRDefault="00267C60" w:rsidP="00267C60">
      <w:pPr>
        <w:ind w:firstLine="0"/>
      </w:pPr>
      <w:r>
        <w:t xml:space="preserve">A tesztadatok generálás során törekedtem arra, hogy az eredmény minél inkább hasonlítson a valós adatokra. </w:t>
      </w:r>
      <w:r w:rsidR="00DA2D60">
        <w:t xml:space="preserve">A tesztadat készítésére a </w:t>
      </w:r>
      <w:r w:rsidR="00DA2D60" w:rsidRPr="00DA2D60">
        <w:t>faker.js</w:t>
      </w:r>
      <w:sdt>
        <w:sdtPr>
          <w:id w:val="-1448615999"/>
          <w:citation/>
        </w:sdtPr>
        <w:sdtContent>
          <w:r w:rsidR="00DA2D60">
            <w:fldChar w:fldCharType="begin"/>
          </w:r>
          <w:r w:rsidR="00DA2D60">
            <w:rPr>
              <w:lang w:val="en-GB"/>
            </w:rPr>
            <w:instrText xml:space="preserve"> CITATION fak22 \l 2057 </w:instrText>
          </w:r>
          <w:r w:rsidR="00DA2D60">
            <w:fldChar w:fldCharType="separate"/>
          </w:r>
          <w:r w:rsidR="00DA2D60">
            <w:rPr>
              <w:noProof/>
              <w:lang w:val="en-GB"/>
            </w:rPr>
            <w:t xml:space="preserve"> </w:t>
          </w:r>
          <w:r w:rsidR="00DA2D60" w:rsidRPr="00DA2D60">
            <w:rPr>
              <w:noProof/>
              <w:lang w:val="en-GB"/>
            </w:rPr>
            <w:t>[20]</w:t>
          </w:r>
          <w:r w:rsidR="00DA2D60">
            <w:fldChar w:fldCharType="end"/>
          </w:r>
        </w:sdtContent>
      </w:sdt>
      <w:r w:rsidR="00DA2D60">
        <w:t xml:space="preserve"> külső JavaScript könyvtárat használtam. A függvénykönyvtár segítségével egyszerűen lehet </w:t>
      </w:r>
      <w:r w:rsidR="00DE2FDE">
        <w:t>nagy mennyiségű realisztikus teszt adatot generálni.</w:t>
      </w:r>
      <w:r w:rsidR="00FD6EA6">
        <w:t xml:space="preserve"> Alább látható egy tesztelésre szánt felhasználó adatait előállító kód részlet:</w:t>
      </w:r>
    </w:p>
    <w:p w14:paraId="09AEDE0C" w14:textId="77777777" w:rsidR="0096098E" w:rsidRPr="0096098E" w:rsidRDefault="0096098E" w:rsidP="0096098E">
      <w:pPr>
        <w:pStyle w:val="Kd"/>
      </w:pPr>
      <w:proofErr w:type="spellStart"/>
      <w:r w:rsidRPr="0096098E">
        <w:t>function</w:t>
      </w:r>
      <w:proofErr w:type="spellEnd"/>
      <w:r w:rsidRPr="0096098E">
        <w:t xml:space="preserve"> </w:t>
      </w:r>
      <w:proofErr w:type="spellStart"/>
      <w:r w:rsidRPr="0096098E">
        <w:t>makeUser</w:t>
      </w:r>
      <w:proofErr w:type="spellEnd"/>
      <w:r w:rsidRPr="0096098E">
        <w:t>(</w:t>
      </w:r>
      <w:proofErr w:type="spellStart"/>
      <w:r w:rsidRPr="0096098E">
        <w:t>userId</w:t>
      </w:r>
      <w:proofErr w:type="spellEnd"/>
      <w:r w:rsidRPr="0096098E">
        <w:t>) {</w:t>
      </w:r>
    </w:p>
    <w:p w14:paraId="1489174D" w14:textId="77777777" w:rsidR="0096098E" w:rsidRPr="0096098E" w:rsidRDefault="0096098E" w:rsidP="0096098E">
      <w:pPr>
        <w:pStyle w:val="Kd"/>
      </w:pPr>
      <w:r w:rsidRPr="0096098E">
        <w:t xml:space="preserve">  </w:t>
      </w:r>
      <w:proofErr w:type="spellStart"/>
      <w:r w:rsidRPr="0096098E">
        <w:t>return</w:t>
      </w:r>
      <w:proofErr w:type="spellEnd"/>
      <w:r w:rsidRPr="0096098E">
        <w:t xml:space="preserve"> {</w:t>
      </w:r>
    </w:p>
    <w:p w14:paraId="6A4FAD80" w14:textId="77777777" w:rsidR="0096098E" w:rsidRPr="0096098E" w:rsidRDefault="0096098E" w:rsidP="0096098E">
      <w:pPr>
        <w:pStyle w:val="Kd"/>
      </w:pPr>
      <w:r w:rsidRPr="0096098E">
        <w:t xml:space="preserve">    </w:t>
      </w:r>
      <w:proofErr w:type="spellStart"/>
      <w:r w:rsidRPr="0096098E">
        <w:t>userId</w:t>
      </w:r>
      <w:proofErr w:type="spellEnd"/>
      <w:r w:rsidRPr="0096098E">
        <w:t>,</w:t>
      </w:r>
    </w:p>
    <w:p w14:paraId="0DC0011D" w14:textId="77777777" w:rsidR="0096098E" w:rsidRPr="0096098E" w:rsidRDefault="0096098E" w:rsidP="0096098E">
      <w:pPr>
        <w:pStyle w:val="Kd"/>
      </w:pPr>
      <w:r w:rsidRPr="0096098E">
        <w:t xml:space="preserve">    </w:t>
      </w:r>
      <w:proofErr w:type="spellStart"/>
      <w:r w:rsidRPr="0096098E">
        <w:t>eventCount</w:t>
      </w:r>
      <w:proofErr w:type="spellEnd"/>
      <w:r w:rsidRPr="0096098E">
        <w:t xml:space="preserve">: </w:t>
      </w:r>
      <w:proofErr w:type="spellStart"/>
      <w:proofErr w:type="gramStart"/>
      <w:r w:rsidRPr="0096098E">
        <w:t>faker.datatype</w:t>
      </w:r>
      <w:proofErr w:type="gramEnd"/>
      <w:r w:rsidRPr="0096098E">
        <w:t>.number</w:t>
      </w:r>
      <w:proofErr w:type="spellEnd"/>
      <w:r w:rsidRPr="0096098E">
        <w:t xml:space="preserve">({ </w:t>
      </w:r>
      <w:proofErr w:type="spellStart"/>
      <w:r w:rsidRPr="0096098E">
        <w:t>max</w:t>
      </w:r>
      <w:proofErr w:type="spellEnd"/>
      <w:r w:rsidRPr="0096098E">
        <w:t>: 1000000 }),</w:t>
      </w:r>
    </w:p>
    <w:p w14:paraId="48C54E55" w14:textId="77777777" w:rsidR="0096098E" w:rsidRDefault="0096098E" w:rsidP="0096098E">
      <w:pPr>
        <w:pStyle w:val="Kd"/>
      </w:pPr>
      <w:r w:rsidRPr="0096098E">
        <w:t xml:space="preserve">    </w:t>
      </w:r>
      <w:proofErr w:type="spellStart"/>
      <w:r w:rsidRPr="0096098E">
        <w:t>createdAt</w:t>
      </w:r>
      <w:proofErr w:type="spellEnd"/>
      <w:r w:rsidRPr="0096098E">
        <w:t xml:space="preserve">: </w:t>
      </w:r>
      <w:proofErr w:type="gramStart"/>
      <w:r w:rsidRPr="0096098E">
        <w:t>faker.date</w:t>
      </w:r>
      <w:proofErr w:type="gramEnd"/>
      <w:r w:rsidRPr="0096098E">
        <w:t>.between(</w:t>
      </w:r>
    </w:p>
    <w:p w14:paraId="20A93752" w14:textId="158B7C63" w:rsidR="0096098E" w:rsidRDefault="0096098E" w:rsidP="0096098E">
      <w:pPr>
        <w:pStyle w:val="Kd"/>
      </w:pPr>
      <w:r>
        <w:t xml:space="preserve">                 </w:t>
      </w:r>
      <w:r w:rsidRPr="0096098E">
        <w:t>'2020-01-01T00:00:00.000Z',</w:t>
      </w:r>
    </w:p>
    <w:p w14:paraId="25BF90AD" w14:textId="77777777" w:rsidR="0096098E" w:rsidRDefault="0096098E" w:rsidP="0096098E">
      <w:pPr>
        <w:pStyle w:val="Kd"/>
      </w:pPr>
      <w:r>
        <w:t xml:space="preserve">                 </w:t>
      </w:r>
      <w:r w:rsidRPr="0096098E">
        <w:t>'2030-01</w:t>
      </w:r>
      <w:r>
        <w:t>-</w:t>
      </w:r>
      <w:r w:rsidRPr="0096098E">
        <w:t>01T00:00:00.000Z'</w:t>
      </w:r>
      <w:r>
        <w:t>,</w:t>
      </w:r>
    </w:p>
    <w:p w14:paraId="19F76172" w14:textId="4929045B" w:rsidR="0096098E" w:rsidRPr="0096098E" w:rsidRDefault="0096098E" w:rsidP="0096098E">
      <w:pPr>
        <w:pStyle w:val="Kd"/>
      </w:pPr>
      <w:r>
        <w:t xml:space="preserve">               </w:t>
      </w:r>
      <w:proofErr w:type="gramStart"/>
      <w:r w:rsidRPr="0096098E">
        <w:t>).</w:t>
      </w:r>
      <w:proofErr w:type="spellStart"/>
      <w:r w:rsidRPr="0096098E">
        <w:t>toISOString</w:t>
      </w:r>
      <w:proofErr w:type="spellEnd"/>
      <w:proofErr w:type="gramEnd"/>
      <w:r w:rsidRPr="0096098E">
        <w:t>(),</w:t>
      </w:r>
    </w:p>
    <w:p w14:paraId="426216D3" w14:textId="77777777" w:rsidR="0096098E" w:rsidRPr="0096098E" w:rsidRDefault="0096098E" w:rsidP="0096098E">
      <w:pPr>
        <w:pStyle w:val="Kd"/>
      </w:pPr>
      <w:r w:rsidRPr="0096098E">
        <w:t xml:space="preserve">    </w:t>
      </w:r>
      <w:proofErr w:type="spellStart"/>
      <w:r w:rsidRPr="0096098E">
        <w:t>verifications</w:t>
      </w:r>
      <w:proofErr w:type="spellEnd"/>
      <w:r w:rsidRPr="0096098E">
        <w:t xml:space="preserve">: </w:t>
      </w:r>
      <w:proofErr w:type="spellStart"/>
      <w:proofErr w:type="gramStart"/>
      <w:r w:rsidRPr="0096098E">
        <w:t>faker.datatype</w:t>
      </w:r>
      <w:proofErr w:type="gramEnd"/>
      <w:r w:rsidRPr="0096098E">
        <w:t>.number</w:t>
      </w:r>
      <w:proofErr w:type="spellEnd"/>
      <w:r w:rsidRPr="0096098E">
        <w:t xml:space="preserve">({ min: 0, </w:t>
      </w:r>
      <w:proofErr w:type="spellStart"/>
      <w:r w:rsidRPr="0096098E">
        <w:t>max</w:t>
      </w:r>
      <w:proofErr w:type="spellEnd"/>
      <w:r w:rsidRPr="0096098E">
        <w:t>: 100 }),</w:t>
      </w:r>
    </w:p>
    <w:p w14:paraId="48127046" w14:textId="77777777" w:rsidR="0096098E" w:rsidRPr="0096098E" w:rsidRDefault="0096098E" w:rsidP="0096098E">
      <w:pPr>
        <w:pStyle w:val="Kd"/>
      </w:pPr>
      <w:r w:rsidRPr="0096098E">
        <w:t xml:space="preserve">    </w:t>
      </w:r>
      <w:proofErr w:type="spellStart"/>
      <w:r w:rsidRPr="0096098E">
        <w:t>incidents</w:t>
      </w:r>
      <w:proofErr w:type="spellEnd"/>
      <w:r w:rsidRPr="0096098E">
        <w:t xml:space="preserve">: </w:t>
      </w:r>
      <w:proofErr w:type="spellStart"/>
      <w:proofErr w:type="gramStart"/>
      <w:r w:rsidRPr="0096098E">
        <w:t>faker.datatype</w:t>
      </w:r>
      <w:proofErr w:type="gramEnd"/>
      <w:r w:rsidRPr="0096098E">
        <w:t>.number</w:t>
      </w:r>
      <w:proofErr w:type="spellEnd"/>
      <w:r w:rsidRPr="0096098E">
        <w:t xml:space="preserve">({ min:0, </w:t>
      </w:r>
      <w:proofErr w:type="spellStart"/>
      <w:r w:rsidRPr="0096098E">
        <w:t>max</w:t>
      </w:r>
      <w:proofErr w:type="spellEnd"/>
      <w:r w:rsidRPr="0096098E">
        <w:t>: 10 }),</w:t>
      </w:r>
    </w:p>
    <w:p w14:paraId="0669FC2F" w14:textId="77777777" w:rsidR="0096098E" w:rsidRPr="0096098E" w:rsidRDefault="0096098E" w:rsidP="0096098E">
      <w:pPr>
        <w:pStyle w:val="Kd"/>
      </w:pPr>
      <w:r w:rsidRPr="0096098E">
        <w:t xml:space="preserve">  }</w:t>
      </w:r>
    </w:p>
    <w:p w14:paraId="1438E3A5" w14:textId="2AFC46E1" w:rsidR="00FD6EA6" w:rsidRPr="00DA2D60" w:rsidRDefault="0096098E" w:rsidP="0096098E">
      <w:pPr>
        <w:pStyle w:val="Kd"/>
      </w:pPr>
      <w:r w:rsidRPr="0096098E">
        <w:t>}</w:t>
      </w:r>
    </w:p>
    <w:p w14:paraId="3B10FC09" w14:textId="7D1D0F9F" w:rsidR="000C183B" w:rsidRPr="00CE559A" w:rsidRDefault="000C183B" w:rsidP="000C183B">
      <w:pPr>
        <w:pStyle w:val="Cmsor1"/>
      </w:pPr>
      <w:bookmarkStart w:id="90" w:name="_Toc120051599"/>
      <w:r w:rsidRPr="00CE559A">
        <w:lastRenderedPageBreak/>
        <w:t>Összefoglal</w:t>
      </w:r>
      <w:r w:rsidR="004973B0" w:rsidRPr="00CE559A">
        <w:t>ás</w:t>
      </w:r>
      <w:bookmarkEnd w:id="90"/>
    </w:p>
    <w:p w14:paraId="5EED3F3F" w14:textId="1EEE9CAF" w:rsidR="00B71F53" w:rsidRPr="00CE559A" w:rsidRDefault="00B71F53" w:rsidP="00B71F53">
      <w:pPr>
        <w:pStyle w:val="Cmsor2"/>
      </w:pPr>
      <w:bookmarkStart w:id="91" w:name="_Toc120051600"/>
      <w:r w:rsidRPr="00CE559A">
        <w:t>Az elvégzett munka értékelése</w:t>
      </w:r>
      <w:bookmarkEnd w:id="91"/>
    </w:p>
    <w:p w14:paraId="43565703" w14:textId="6D43F289" w:rsidR="000C183B" w:rsidRPr="00CE559A" w:rsidRDefault="000C183B" w:rsidP="000C183B">
      <w:r w:rsidRPr="00CE559A">
        <w:t>A diplomaterv összefoglalása.</w:t>
      </w:r>
    </w:p>
    <w:p w14:paraId="62BC6D2D" w14:textId="6F7F9947" w:rsidR="000C183B" w:rsidRPr="00CE559A" w:rsidRDefault="000C183B" w:rsidP="000C183B">
      <w:pPr>
        <w:pStyle w:val="Cmsor2"/>
      </w:pPr>
      <w:bookmarkStart w:id="92" w:name="_Toc120051601"/>
      <w:r w:rsidRPr="00CE559A">
        <w:t>Konklúzió</w:t>
      </w:r>
      <w:bookmarkEnd w:id="92"/>
    </w:p>
    <w:p w14:paraId="0D283DA5" w14:textId="42FDAB55" w:rsidR="000C183B" w:rsidRPr="00CE559A" w:rsidRDefault="000C183B" w:rsidP="000C183B">
      <w:r w:rsidRPr="00CE559A">
        <w:t xml:space="preserve">A konklúzió </w:t>
      </w:r>
      <w:r w:rsidR="00006517" w:rsidRPr="00CE559A">
        <w:t>ismertetése.</w:t>
      </w:r>
    </w:p>
    <w:p w14:paraId="7885832A" w14:textId="164F4F7D" w:rsidR="002E5296" w:rsidRPr="00CE559A" w:rsidRDefault="00A224E0" w:rsidP="00F741E2">
      <w:pPr>
        <w:pStyle w:val="Cmsor2"/>
      </w:pPr>
      <w:bookmarkStart w:id="93" w:name="_Toc120051602"/>
      <w:r w:rsidRPr="00CE559A">
        <w:t>További fejlesztési javaslatok</w:t>
      </w:r>
      <w:bookmarkEnd w:id="93"/>
    </w:p>
    <w:bookmarkStart w:id="94" w:name="_Toc120051603" w:displacedByCustomXml="next"/>
    <w:sdt>
      <w:sdtPr>
        <w:rPr>
          <w:rFonts w:cs="Times New Roman"/>
          <w:b w:val="0"/>
          <w:bCs w:val="0"/>
          <w:kern w:val="0"/>
          <w:sz w:val="24"/>
          <w:szCs w:val="24"/>
        </w:rPr>
        <w:id w:val="1622036989"/>
        <w:docPartObj>
          <w:docPartGallery w:val="Bibliographies"/>
          <w:docPartUnique/>
        </w:docPartObj>
      </w:sdtPr>
      <w:sdtContent>
        <w:p w14:paraId="66E4F42D" w14:textId="633F8E41" w:rsidR="009B2EED" w:rsidRPr="00CE559A" w:rsidRDefault="009B2EED">
          <w:pPr>
            <w:pStyle w:val="Cmsor1"/>
          </w:pPr>
          <w:r w:rsidRPr="00CE559A">
            <w:t>Irodalomjegyzék</w:t>
          </w:r>
          <w:bookmarkEnd w:id="94"/>
        </w:p>
        <w:sdt>
          <w:sdtPr>
            <w:id w:val="111145805"/>
            <w:bibliography/>
          </w:sdtPr>
          <w:sdtContent>
            <w:p w14:paraId="7A6C6396" w14:textId="77777777" w:rsidR="00D37393" w:rsidRPr="00CE559A" w:rsidRDefault="009B2EED">
              <w:pPr>
                <w:rPr>
                  <w:noProof/>
                  <w:sz w:val="20"/>
                  <w:szCs w:val="20"/>
                  <w:lang w:eastAsia="hu-HU"/>
                </w:rPr>
              </w:pPr>
              <w:r w:rsidRPr="00CE559A">
                <w:fldChar w:fldCharType="begin"/>
              </w:r>
              <w:r w:rsidRPr="00CE559A">
                <w:instrText>BIBLIOGRAPHY</w:instrText>
              </w:r>
              <w:r w:rsidRPr="00CE559A"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119"/>
              </w:tblGrid>
              <w:tr w:rsidR="00D37393" w:rsidRPr="00CE559A" w14:paraId="7E939F46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11264F2" w14:textId="4BAE57D5" w:rsidR="00D37393" w:rsidRPr="00CE559A" w:rsidRDefault="00D37393">
                    <w:pPr>
                      <w:pStyle w:val="Irodalomjegyzk"/>
                    </w:pPr>
                    <w:r w:rsidRPr="00CE559A"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B7786C" w14:textId="77777777" w:rsidR="00D37393" w:rsidRPr="00CE559A" w:rsidRDefault="00D37393">
                    <w:pPr>
                      <w:pStyle w:val="Irodalomjegyzk"/>
                    </w:pPr>
                    <w:r w:rsidRPr="00CE559A">
                      <w:t>„Windowing System,” 13 03 2022. [Online]. Available: https://en.wikipedia.org/wiki/Windowing_system. [Hozzáférés dátuma: 03 05 2022].</w:t>
                    </w:r>
                  </w:p>
                </w:tc>
              </w:tr>
              <w:tr w:rsidR="00D37393" w:rsidRPr="00CE559A" w14:paraId="7C6D73D8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0522AAF" w14:textId="77777777" w:rsidR="00D37393" w:rsidRPr="00CE559A" w:rsidRDefault="00D37393">
                    <w:pPr>
                      <w:pStyle w:val="Irodalomjegyzk"/>
                    </w:pPr>
                    <w:r w:rsidRPr="00CE559A"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B3C1E90" w14:textId="77777777" w:rsidR="00D37393" w:rsidRPr="00CE559A" w:rsidRDefault="00D37393">
                    <w:pPr>
                      <w:pStyle w:val="Irodalomjegyzk"/>
                    </w:pPr>
                    <w:r w:rsidRPr="00CE559A">
                      <w:t>„Wayland Architecture,” wayland, [Online]. Available: https://wayland.freedesktop.org/architecture.html. [Hozzáférés dátuma: 22 10 2022].</w:t>
                    </w:r>
                  </w:p>
                </w:tc>
              </w:tr>
              <w:tr w:rsidR="00D37393" w:rsidRPr="00CE559A" w14:paraId="061E2904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E022586" w14:textId="77777777" w:rsidR="00D37393" w:rsidRPr="00CE559A" w:rsidRDefault="00D37393">
                    <w:pPr>
                      <w:pStyle w:val="Irodalomjegyzk"/>
                    </w:pPr>
                    <w:r w:rsidRPr="00CE559A"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66497E" w14:textId="77777777" w:rsidR="00D37393" w:rsidRPr="00CE559A" w:rsidRDefault="00D37393">
                    <w:pPr>
                      <w:pStyle w:val="Irodalomjegyzk"/>
                    </w:pPr>
                    <w:r w:rsidRPr="00CE559A">
                      <w:t>„Rust Programming Language,” [Online]. Available: https://en.wikipedia.org/wiki/Rust_(programming_language). [Hozzáférés dátuma: 22 10 2022].</w:t>
                    </w:r>
                  </w:p>
                </w:tc>
              </w:tr>
              <w:tr w:rsidR="00D37393" w:rsidRPr="00CE559A" w14:paraId="25BF76CC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182172" w14:textId="77777777" w:rsidR="00D37393" w:rsidRPr="00CE559A" w:rsidRDefault="00D37393">
                    <w:pPr>
                      <w:pStyle w:val="Irodalomjegyzk"/>
                    </w:pPr>
                    <w:r w:rsidRPr="00CE559A"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C7E596" w14:textId="77777777" w:rsidR="00D37393" w:rsidRPr="00CE559A" w:rsidRDefault="00D37393">
                    <w:pPr>
                      <w:pStyle w:val="Irodalomjegyzk"/>
                    </w:pPr>
                    <w:r w:rsidRPr="00CE559A">
                      <w:t>„Rust Benchmarks,” [Online]. Available: https://benchmarksgame-team.pages.debian.net/benchmarksgame/fastest/rust-gpp.html. [Hozzáférés dátuma: 25 10 2022].</w:t>
                    </w:r>
                  </w:p>
                </w:tc>
              </w:tr>
              <w:tr w:rsidR="00D37393" w:rsidRPr="00CE559A" w14:paraId="144F76ED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3D38A4" w14:textId="77777777" w:rsidR="00D37393" w:rsidRPr="00CE559A" w:rsidRDefault="00D37393">
                    <w:pPr>
                      <w:pStyle w:val="Irodalomjegyzk"/>
                    </w:pPr>
                    <w:r w:rsidRPr="00CE559A"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0B2BED2" w14:textId="77777777" w:rsidR="00D37393" w:rsidRPr="00CE559A" w:rsidRDefault="00D37393">
                    <w:pPr>
                      <w:pStyle w:val="Irodalomjegyzk"/>
                    </w:pPr>
                    <w:r w:rsidRPr="00CE559A">
                      <w:t>„X11 Rust Bindings,” [Online]. Available: https://github.com/psychon/x11rb. [Hozzáférés dátuma: 25 10 2022].</w:t>
                    </w:r>
                  </w:p>
                </w:tc>
              </w:tr>
              <w:tr w:rsidR="00D37393" w:rsidRPr="00CE559A" w14:paraId="0FD8535E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79226A8" w14:textId="77777777" w:rsidR="00D37393" w:rsidRPr="00CE559A" w:rsidRDefault="00D37393">
                    <w:pPr>
                      <w:pStyle w:val="Irodalomjegyzk"/>
                    </w:pPr>
                    <w:r w:rsidRPr="00CE559A"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CE1DC96" w14:textId="77777777" w:rsidR="00D37393" w:rsidRPr="00CE559A" w:rsidRDefault="00D37393">
                    <w:pPr>
                      <w:pStyle w:val="Irodalomjegyzk"/>
                    </w:pPr>
                    <w:r w:rsidRPr="00CE559A">
                      <w:t>„Erlang System Architecture Introduction,” Ericsson, [Online]. Available: https://www.erlang.org/doc/system_architecture_intro/sys_arch_intro.html. [Hozzáférés dátuma: 22 10 2022].</w:t>
                    </w:r>
                  </w:p>
                </w:tc>
              </w:tr>
              <w:tr w:rsidR="00D37393" w:rsidRPr="00CE559A" w14:paraId="5F6F78D6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902EDB3" w14:textId="77777777" w:rsidR="00D37393" w:rsidRPr="00CE559A" w:rsidRDefault="00D37393">
                    <w:pPr>
                      <w:pStyle w:val="Irodalomjegyzk"/>
                    </w:pPr>
                    <w:r w:rsidRPr="00CE559A"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65E0D8" w14:textId="77777777" w:rsidR="00D37393" w:rsidRPr="00CE559A" w:rsidRDefault="00D37393">
                    <w:pPr>
                      <w:pStyle w:val="Irodalomjegyzk"/>
                    </w:pPr>
                    <w:r w:rsidRPr="00CE559A">
                      <w:t>„Erlang Behaviours,” [Online]. Available: https://www.erlang.org/doc/design_principles/des_princ.html#behaviours. [Hozzáférés dátuma: 22 11 2022].</w:t>
                    </w:r>
                  </w:p>
                </w:tc>
              </w:tr>
              <w:tr w:rsidR="00D37393" w:rsidRPr="00CE559A" w14:paraId="386A3F27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27B96B0" w14:textId="77777777" w:rsidR="00D37393" w:rsidRPr="00CE559A" w:rsidRDefault="00D37393">
                    <w:pPr>
                      <w:pStyle w:val="Irodalomjegyzk"/>
                    </w:pPr>
                    <w:r w:rsidRPr="00CE559A"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50CA35" w14:textId="77777777" w:rsidR="00D37393" w:rsidRPr="00CE559A" w:rsidRDefault="00D37393">
                    <w:pPr>
                      <w:pStyle w:val="Irodalomjegyzk"/>
                    </w:pPr>
                    <w:r w:rsidRPr="00CE559A">
                      <w:t>„React Tutorial,” [Online]. Available: https://www.simplilearn.com/tutorials/reactjs-tutorial/what-is-reactjs. [Hozzáférés dátuma: 25 10 2022].</w:t>
                    </w:r>
                  </w:p>
                </w:tc>
              </w:tr>
              <w:tr w:rsidR="00D37393" w:rsidRPr="00CE559A" w14:paraId="491A5DEF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058439" w14:textId="77777777" w:rsidR="00D37393" w:rsidRPr="00CE559A" w:rsidRDefault="00D37393">
                    <w:pPr>
                      <w:pStyle w:val="Irodalomjegyzk"/>
                    </w:pPr>
                    <w:r w:rsidRPr="00CE559A"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1AE5C5D" w14:textId="77777777" w:rsidR="00D37393" w:rsidRPr="00CE559A" w:rsidRDefault="00D37393">
                    <w:pPr>
                      <w:pStyle w:val="Irodalomjegyzk"/>
                    </w:pPr>
                    <w:r w:rsidRPr="00CE559A">
                      <w:t>suckless.org, „slock,” [Online]. Available: https://tools.suckless.org/slock/. [Hozzáférés dátuma: 01 11 202].</w:t>
                    </w:r>
                  </w:p>
                </w:tc>
              </w:tr>
              <w:tr w:rsidR="00D37393" w:rsidRPr="00CE559A" w14:paraId="4D1C3EB4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392874C" w14:textId="77777777" w:rsidR="00D37393" w:rsidRPr="00CE559A" w:rsidRDefault="00D37393">
                    <w:pPr>
                      <w:pStyle w:val="Irodalomjegyzk"/>
                    </w:pPr>
                    <w:r w:rsidRPr="00CE559A">
                      <w:lastRenderedPageBreak/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75D308B" w14:textId="77777777" w:rsidR="00D37393" w:rsidRPr="00CE559A" w:rsidRDefault="00D37393">
                    <w:pPr>
                      <w:pStyle w:val="Irodalomjegyzk"/>
                    </w:pPr>
                    <w:r w:rsidRPr="00CE559A">
                      <w:t>„postgresql,” [Online]. Available: https://www.postgresql.org/. [Hozzáférés dátuma: 02 11 2022].</w:t>
                    </w:r>
                  </w:p>
                </w:tc>
              </w:tr>
              <w:tr w:rsidR="00D37393" w:rsidRPr="00CE559A" w14:paraId="575CC4C4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9E631F" w14:textId="77777777" w:rsidR="00D37393" w:rsidRPr="00CE559A" w:rsidRDefault="00D37393">
                    <w:pPr>
                      <w:pStyle w:val="Irodalomjegyzk"/>
                    </w:pPr>
                    <w:r w:rsidRPr="00CE559A"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A4D6D0A" w14:textId="77777777" w:rsidR="00D37393" w:rsidRPr="00CE559A" w:rsidRDefault="00D37393">
                    <w:pPr>
                      <w:pStyle w:val="Irodalomjegyzk"/>
                    </w:pPr>
                    <w:r w:rsidRPr="00CE559A">
                      <w:t>„psql,” [Online]. Available: https://www.postgresql.org/docs/current/app-psql.html. [Hozzáférés dátuma: 08 11 2022].</w:t>
                    </w:r>
                  </w:p>
                </w:tc>
              </w:tr>
              <w:tr w:rsidR="00D37393" w:rsidRPr="00CE559A" w14:paraId="52506446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CF56C85" w14:textId="77777777" w:rsidR="00D37393" w:rsidRPr="00CE559A" w:rsidRDefault="00D37393">
                    <w:pPr>
                      <w:pStyle w:val="Irodalomjegyzk"/>
                    </w:pPr>
                    <w:r w:rsidRPr="00CE559A"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50F194" w14:textId="77777777" w:rsidR="00D37393" w:rsidRPr="00CE559A" w:rsidRDefault="00D37393">
                    <w:pPr>
                      <w:pStyle w:val="Irodalomjegyzk"/>
                    </w:pPr>
                    <w:r w:rsidRPr="00CE559A">
                      <w:t>„eql,” [Online]. Available: https://github.com/artemeff/eql. [Hozzáférés dátuma: 08 11 2022].</w:t>
                    </w:r>
                  </w:p>
                </w:tc>
              </w:tr>
              <w:tr w:rsidR="00D37393" w:rsidRPr="00CE559A" w14:paraId="565427D8" w14:textId="77777777">
                <w:trPr>
                  <w:divId w:val="137789915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123C365" w14:textId="77777777" w:rsidR="00D37393" w:rsidRPr="00CE559A" w:rsidRDefault="00D37393">
                    <w:pPr>
                      <w:pStyle w:val="Irodalomjegyzk"/>
                    </w:pPr>
                    <w:r w:rsidRPr="00CE559A"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40BDE19" w14:textId="77777777" w:rsidR="00D37393" w:rsidRPr="00CE559A" w:rsidRDefault="00D37393">
                    <w:pPr>
                      <w:pStyle w:val="Irodalomjegyzk"/>
                    </w:pPr>
                    <w:r w:rsidRPr="00CE559A">
                      <w:t>„cowboy_callback,” [Online]. Available: https://ninenines.eu/docs/en/cowboy/2.5/guide/rest_start.png. [Hozzáférés dátuma: 08 11 2022].</w:t>
                    </w:r>
                  </w:p>
                </w:tc>
              </w:tr>
            </w:tbl>
            <w:p w14:paraId="75895D3C" w14:textId="77777777" w:rsidR="00D37393" w:rsidRPr="00CE559A" w:rsidRDefault="00D37393">
              <w:pPr>
                <w:divId w:val="1377899152"/>
                <w:rPr>
                  <w:noProof/>
                </w:rPr>
              </w:pPr>
            </w:p>
            <w:p w14:paraId="787848B2" w14:textId="0DBB79C4" w:rsidR="009B2EED" w:rsidRPr="00CE559A" w:rsidRDefault="009B2EED">
              <w:r w:rsidRPr="00CE559A"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7128C5E" w14:textId="7180058B" w:rsidR="00B50CAA" w:rsidRPr="00CE559A" w:rsidRDefault="00B50CAA" w:rsidP="00CF0DCF">
      <w:pPr>
        <w:pStyle w:val="Cmsor1"/>
      </w:pPr>
      <w:bookmarkStart w:id="95" w:name="_Toc120051604"/>
      <w:r w:rsidRPr="00CE559A">
        <w:lastRenderedPageBreak/>
        <w:t>Függelék</w:t>
      </w:r>
      <w:bookmarkEnd w:id="95"/>
    </w:p>
    <w:p w14:paraId="5761A82C" w14:textId="6C9CEEE3" w:rsidR="00CF0DCF" w:rsidRPr="00CE559A" w:rsidRDefault="005203EB" w:rsidP="00CF0DCF">
      <w:pPr>
        <w:pStyle w:val="Cmsor2"/>
      </w:pPr>
      <w:bookmarkStart w:id="96" w:name="_Ref118106498"/>
      <w:bookmarkStart w:id="97" w:name="_Ref118106500"/>
      <w:bookmarkStart w:id="98" w:name="_Ref118106506"/>
      <w:bookmarkStart w:id="99" w:name="_Toc120051605"/>
      <w:r w:rsidRPr="00CE559A">
        <w:t>E</w:t>
      </w:r>
      <w:r w:rsidR="00CF0DCF" w:rsidRPr="00CE559A">
        <w:t>semény séma</w:t>
      </w:r>
      <w:bookmarkEnd w:id="96"/>
      <w:bookmarkEnd w:id="97"/>
      <w:bookmarkEnd w:id="98"/>
      <w:bookmarkEnd w:id="99"/>
    </w:p>
    <w:p w14:paraId="2C75C049" w14:textId="77777777" w:rsidR="00CF0DCF" w:rsidRPr="00CE559A" w:rsidRDefault="00CF0DCF" w:rsidP="00CF0DCF">
      <w:pPr>
        <w:pStyle w:val="Kd"/>
      </w:pPr>
      <w:r w:rsidRPr="00CE559A">
        <w:t xml:space="preserve"># </w:t>
      </w:r>
      <w:proofErr w:type="spellStart"/>
      <w:r w:rsidRPr="00CE559A">
        <w:t>Schema</w:t>
      </w:r>
      <w:proofErr w:type="spellEnd"/>
    </w:p>
    <w:p w14:paraId="3C5E7E5F" w14:textId="77777777" w:rsidR="00CF0DCF" w:rsidRPr="00CE559A" w:rsidRDefault="00CF0DCF" w:rsidP="00CF0DCF">
      <w:pPr>
        <w:pStyle w:val="Kd"/>
      </w:pPr>
    </w:p>
    <w:p w14:paraId="1022D1CA" w14:textId="77777777" w:rsidR="00CF0DCF" w:rsidRPr="00CE559A" w:rsidRDefault="00CF0DCF" w:rsidP="00CF0DCF">
      <w:pPr>
        <w:pStyle w:val="Kd"/>
      </w:pPr>
      <w:r w:rsidRPr="00CE559A">
        <w:t xml:space="preserve">## </w:t>
      </w:r>
      <w:proofErr w:type="spellStart"/>
      <w:r w:rsidRPr="00CE559A">
        <w:t>Event</w:t>
      </w:r>
      <w:proofErr w:type="spellEnd"/>
      <w:r w:rsidRPr="00CE559A">
        <w:t xml:space="preserve"> </w:t>
      </w:r>
      <w:proofErr w:type="spellStart"/>
      <w:r w:rsidRPr="00CE559A">
        <w:t>types</w:t>
      </w:r>
      <w:proofErr w:type="spellEnd"/>
    </w:p>
    <w:p w14:paraId="22D6EC9B" w14:textId="77777777" w:rsidR="00CF0DCF" w:rsidRPr="00CE559A" w:rsidRDefault="00CF0DCF" w:rsidP="00CF0DCF">
      <w:pPr>
        <w:pStyle w:val="Kd"/>
      </w:pPr>
    </w:p>
    <w:p w14:paraId="2A3FAEF5" w14:textId="77777777" w:rsidR="00CF0DCF" w:rsidRPr="00CE559A" w:rsidRDefault="00CF0DCF" w:rsidP="00CF0DCF">
      <w:pPr>
        <w:pStyle w:val="Kd"/>
      </w:pPr>
      <w:r w:rsidRPr="00CE559A">
        <w:t>```</w:t>
      </w:r>
    </w:p>
    <w:p w14:paraId="6827ACC4" w14:textId="77777777" w:rsidR="00CF0DCF" w:rsidRPr="00CE559A" w:rsidRDefault="00CF0DCF" w:rsidP="00CF0DCF">
      <w:pPr>
        <w:pStyle w:val="Kd"/>
      </w:pPr>
      <w:r w:rsidRPr="00CE559A">
        <w:t>MOTION_EVENT_TYPE = 0;</w:t>
      </w:r>
    </w:p>
    <w:p w14:paraId="551BCB25" w14:textId="77777777" w:rsidR="00CF0DCF" w:rsidRPr="00CE559A" w:rsidRDefault="00CF0DCF" w:rsidP="00CF0DCF">
      <w:pPr>
        <w:pStyle w:val="Kd"/>
      </w:pPr>
      <w:r w:rsidRPr="00CE559A">
        <w:t>SCROLL_EVENT_TYPE = 1;</w:t>
      </w:r>
    </w:p>
    <w:p w14:paraId="264D3285" w14:textId="77777777" w:rsidR="00CF0DCF" w:rsidRPr="00CE559A" w:rsidRDefault="00CF0DCF" w:rsidP="00CF0DCF">
      <w:pPr>
        <w:pStyle w:val="Kd"/>
      </w:pPr>
      <w:r w:rsidRPr="00CE559A">
        <w:t>TOUCH_BEGIN_EVENT_TYPE = 2;</w:t>
      </w:r>
    </w:p>
    <w:p w14:paraId="7A97D741" w14:textId="77777777" w:rsidR="00CF0DCF" w:rsidRPr="00CE559A" w:rsidRDefault="00CF0DCF" w:rsidP="00CF0DCF">
      <w:pPr>
        <w:pStyle w:val="Kd"/>
      </w:pPr>
      <w:r w:rsidRPr="00CE559A">
        <w:t>TOUCH_UPDATE_EVENT_TYPE = 3;</w:t>
      </w:r>
    </w:p>
    <w:p w14:paraId="2E29C8A2" w14:textId="77777777" w:rsidR="00CF0DCF" w:rsidRPr="00CE559A" w:rsidRDefault="00CF0DCF" w:rsidP="00CF0DCF">
      <w:pPr>
        <w:pStyle w:val="Kd"/>
      </w:pPr>
      <w:r w:rsidRPr="00CE559A">
        <w:t>TOUCH_END_EVENT_TYPE = 4;</w:t>
      </w:r>
    </w:p>
    <w:p w14:paraId="1402B79C" w14:textId="77777777" w:rsidR="00CF0DCF" w:rsidRPr="00CE559A" w:rsidRDefault="00CF0DCF" w:rsidP="00CF0DCF">
      <w:pPr>
        <w:pStyle w:val="Kd"/>
      </w:pPr>
      <w:r w:rsidRPr="00CE559A">
        <w:t>BUTTON_PRESS_EVENT_TYPE = 5;</w:t>
      </w:r>
    </w:p>
    <w:p w14:paraId="474A9D75" w14:textId="77777777" w:rsidR="00CF0DCF" w:rsidRPr="00CE559A" w:rsidRDefault="00CF0DCF" w:rsidP="00CF0DCF">
      <w:pPr>
        <w:pStyle w:val="Kd"/>
      </w:pPr>
      <w:r w:rsidRPr="00CE559A">
        <w:t>BUTTON_RELEASE_EVENT_TYPE = 6;</w:t>
      </w:r>
    </w:p>
    <w:p w14:paraId="14877DC7" w14:textId="77777777" w:rsidR="00CF0DCF" w:rsidRPr="00CE559A" w:rsidRDefault="00CF0DCF" w:rsidP="00CF0DCF">
      <w:pPr>
        <w:pStyle w:val="Kd"/>
      </w:pPr>
      <w:r w:rsidRPr="00CE559A">
        <w:t>METADATA_CHANGED_EVENT_TYPE = 7;</w:t>
      </w:r>
    </w:p>
    <w:p w14:paraId="2CF100D4" w14:textId="77777777" w:rsidR="00CF0DCF" w:rsidRPr="00CE559A" w:rsidRDefault="00CF0DCF" w:rsidP="00CF0DCF">
      <w:pPr>
        <w:pStyle w:val="Kd"/>
      </w:pPr>
      <w:r w:rsidRPr="00CE559A">
        <w:t>```</w:t>
      </w:r>
    </w:p>
    <w:p w14:paraId="34B98E12" w14:textId="77777777" w:rsidR="00CF0DCF" w:rsidRPr="00CE559A" w:rsidRDefault="00CF0DCF" w:rsidP="00CF0DCF">
      <w:pPr>
        <w:pStyle w:val="Kd"/>
      </w:pPr>
    </w:p>
    <w:p w14:paraId="4D8C2633" w14:textId="77777777" w:rsidR="00CF0DCF" w:rsidRPr="00CE559A" w:rsidRDefault="00CF0DCF" w:rsidP="00CF0DCF">
      <w:pPr>
        <w:pStyle w:val="Kd"/>
      </w:pPr>
      <w:r w:rsidRPr="00CE559A">
        <w:t>## Version `20220519T201520Z`</w:t>
      </w:r>
    </w:p>
    <w:p w14:paraId="14A24E51" w14:textId="77777777" w:rsidR="00CF0DCF" w:rsidRPr="00CE559A" w:rsidRDefault="00CF0DCF" w:rsidP="00CF0DCF">
      <w:pPr>
        <w:pStyle w:val="Kd"/>
      </w:pPr>
    </w:p>
    <w:p w14:paraId="31A34076" w14:textId="77777777" w:rsidR="00CF0DCF" w:rsidRPr="00CE559A" w:rsidRDefault="00CF0DCF" w:rsidP="00CF0DCF">
      <w:pPr>
        <w:pStyle w:val="Kd"/>
      </w:pPr>
      <w:r w:rsidRPr="00CE559A">
        <w:t>```</w:t>
      </w:r>
    </w:p>
    <w:p w14:paraId="5EECA9D6" w14:textId="77777777" w:rsidR="00CF0DCF" w:rsidRPr="00CE559A" w:rsidRDefault="00CF0DCF" w:rsidP="00CF0DCF">
      <w:pPr>
        <w:pStyle w:val="Kd"/>
      </w:pPr>
      <w:r w:rsidRPr="00CE559A">
        <w:t>{</w:t>
      </w:r>
    </w:p>
    <w:p w14:paraId="383C4EB5" w14:textId="77777777" w:rsidR="00CF0DCF" w:rsidRPr="00CE559A" w:rsidRDefault="00CF0DCF" w:rsidP="00CF0DCF">
      <w:pPr>
        <w:pStyle w:val="Kd"/>
      </w:pPr>
      <w:r w:rsidRPr="00CE559A">
        <w:t xml:space="preserve">  MOTION_EVENT_TYPE: {</w:t>
      </w:r>
    </w:p>
    <w:p w14:paraId="7CA45908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types</w:t>
      </w:r>
      <w:proofErr w:type="spellEnd"/>
      <w:r w:rsidRPr="00CE559A">
        <w:t>: [</w:t>
      </w:r>
    </w:p>
    <w:p w14:paraId="47F87B98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type:type</w:t>
      </w:r>
      <w:proofErr w:type="spellEnd"/>
      <w:proofErr w:type="gramEnd"/>
      <w:r w:rsidRPr="00CE559A">
        <w:t>',</w:t>
      </w:r>
    </w:p>
    <w:p w14:paraId="22AA6171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t:timestamp</w:t>
      </w:r>
      <w:proofErr w:type="gramEnd"/>
      <w:r w:rsidRPr="00CE559A">
        <w:t>:ms</w:t>
      </w:r>
      <w:proofErr w:type="spellEnd"/>
      <w:r w:rsidRPr="00CE559A">
        <w:t>',</w:t>
      </w:r>
    </w:p>
    <w:p w14:paraId="7D69031D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xIntegral:integer</w:t>
      </w:r>
      <w:proofErr w:type="spellEnd"/>
      <w:proofErr w:type="gramEnd"/>
      <w:r w:rsidRPr="00CE559A">
        <w:t>',</w:t>
      </w:r>
    </w:p>
    <w:p w14:paraId="40A97249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xFraction:integer</w:t>
      </w:r>
      <w:proofErr w:type="spellEnd"/>
      <w:proofErr w:type="gramEnd"/>
      <w:r w:rsidRPr="00CE559A">
        <w:t>',</w:t>
      </w:r>
    </w:p>
    <w:p w14:paraId="3F923303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yIntegral:integer</w:t>
      </w:r>
      <w:proofErr w:type="spellEnd"/>
      <w:proofErr w:type="gramEnd"/>
      <w:r w:rsidRPr="00CE559A">
        <w:t>',</w:t>
      </w:r>
    </w:p>
    <w:p w14:paraId="66BBC16B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yFraction:integer</w:t>
      </w:r>
      <w:proofErr w:type="spellEnd"/>
      <w:proofErr w:type="gramEnd"/>
      <w:r w:rsidRPr="00CE559A">
        <w:t>',</w:t>
      </w:r>
    </w:p>
    <w:p w14:paraId="4BF82313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rootX:integer</w:t>
      </w:r>
      <w:proofErr w:type="spellEnd"/>
      <w:proofErr w:type="gramEnd"/>
      <w:r w:rsidRPr="00CE559A">
        <w:t>',</w:t>
      </w:r>
    </w:p>
    <w:p w14:paraId="09667DC0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rootY:integer</w:t>
      </w:r>
      <w:proofErr w:type="spellEnd"/>
      <w:proofErr w:type="gramEnd"/>
      <w:r w:rsidRPr="00CE559A">
        <w:t>',</w:t>
      </w:r>
    </w:p>
    <w:p w14:paraId="3BF2ED2A" w14:textId="77777777" w:rsidR="00CF0DCF" w:rsidRPr="00CE559A" w:rsidRDefault="00CF0DCF" w:rsidP="00CF0DCF">
      <w:pPr>
        <w:pStyle w:val="Kd"/>
      </w:pPr>
      <w:r w:rsidRPr="00CE559A">
        <w:t xml:space="preserve">    ],</w:t>
      </w:r>
    </w:p>
    <w:p w14:paraId="718149DC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name</w:t>
      </w:r>
      <w:proofErr w:type="spellEnd"/>
      <w:r w:rsidRPr="00CE559A">
        <w:t>: '</w:t>
      </w:r>
      <w:proofErr w:type="spellStart"/>
      <w:r w:rsidRPr="00CE559A">
        <w:t>XinputRawMotion</w:t>
      </w:r>
      <w:proofErr w:type="spellEnd"/>
      <w:r w:rsidRPr="00CE559A">
        <w:t>',</w:t>
      </w:r>
    </w:p>
    <w:p w14:paraId="07FB6274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description</w:t>
      </w:r>
      <w:proofErr w:type="spellEnd"/>
      <w:r w:rsidRPr="00CE559A">
        <w:t>: '</w:t>
      </w:r>
      <w:proofErr w:type="spellStart"/>
      <w:r w:rsidRPr="00CE559A">
        <w:t>Raw</w:t>
      </w:r>
      <w:proofErr w:type="spellEnd"/>
      <w:r w:rsidRPr="00CE559A">
        <w:t xml:space="preserve"> </w:t>
      </w:r>
      <w:proofErr w:type="spellStart"/>
      <w:r w:rsidRPr="00CE559A">
        <w:t>motion</w:t>
      </w:r>
      <w:proofErr w:type="spellEnd"/>
      <w:r w:rsidRPr="00CE559A">
        <w:t xml:space="preserve"> </w:t>
      </w:r>
      <w:proofErr w:type="spellStart"/>
      <w:r w:rsidRPr="00CE559A">
        <w:t>event</w:t>
      </w:r>
      <w:proofErr w:type="spellEnd"/>
      <w:r w:rsidRPr="00CE559A">
        <w:t>',</w:t>
      </w:r>
    </w:p>
    <w:p w14:paraId="51FCB469" w14:textId="77777777" w:rsidR="00CF0DCF" w:rsidRPr="00CE559A" w:rsidRDefault="00CF0DCF" w:rsidP="00CF0DCF">
      <w:pPr>
        <w:pStyle w:val="Kd"/>
      </w:pPr>
      <w:r w:rsidRPr="00CE559A">
        <w:t xml:space="preserve">  },</w:t>
      </w:r>
    </w:p>
    <w:p w14:paraId="66A209CB" w14:textId="77777777" w:rsidR="00CF0DCF" w:rsidRPr="00CE559A" w:rsidRDefault="00CF0DCF" w:rsidP="00CF0DCF">
      <w:pPr>
        <w:pStyle w:val="Kd"/>
      </w:pPr>
    </w:p>
    <w:p w14:paraId="715E8EEE" w14:textId="77777777" w:rsidR="00CF0DCF" w:rsidRPr="00CE559A" w:rsidRDefault="00CF0DCF" w:rsidP="00CF0DCF">
      <w:pPr>
        <w:pStyle w:val="Kd"/>
      </w:pPr>
      <w:r w:rsidRPr="00CE559A">
        <w:t xml:space="preserve"> SCROLL_EVENT_TYPE: {</w:t>
      </w:r>
    </w:p>
    <w:p w14:paraId="539E26AA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types</w:t>
      </w:r>
      <w:proofErr w:type="spellEnd"/>
      <w:r w:rsidRPr="00CE559A">
        <w:t>: [</w:t>
      </w:r>
    </w:p>
    <w:p w14:paraId="753E184E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type:type</w:t>
      </w:r>
      <w:proofErr w:type="spellEnd"/>
      <w:proofErr w:type="gramEnd"/>
      <w:r w:rsidRPr="00CE559A">
        <w:t>',</w:t>
      </w:r>
    </w:p>
    <w:p w14:paraId="6A374C4A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t:timestamp</w:t>
      </w:r>
      <w:proofErr w:type="gramEnd"/>
      <w:r w:rsidRPr="00CE559A">
        <w:t>:ms</w:t>
      </w:r>
      <w:proofErr w:type="spellEnd"/>
      <w:r w:rsidRPr="00CE559A">
        <w:t>',</w:t>
      </w:r>
    </w:p>
    <w:p w14:paraId="667698B5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valueIntegral:integer</w:t>
      </w:r>
      <w:proofErr w:type="spellEnd"/>
      <w:proofErr w:type="gramEnd"/>
      <w:r w:rsidRPr="00CE559A">
        <w:t>',</w:t>
      </w:r>
    </w:p>
    <w:p w14:paraId="6ECD522F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valueFraction:integer</w:t>
      </w:r>
      <w:proofErr w:type="spellEnd"/>
      <w:proofErr w:type="gramEnd"/>
      <w:r w:rsidRPr="00CE559A">
        <w:t>',</w:t>
      </w:r>
    </w:p>
    <w:p w14:paraId="55D6CDA2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rootX:integer</w:t>
      </w:r>
      <w:proofErr w:type="spellEnd"/>
      <w:proofErr w:type="gramEnd"/>
      <w:r w:rsidRPr="00CE559A">
        <w:t>',</w:t>
      </w:r>
    </w:p>
    <w:p w14:paraId="2C9BA3BC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rootY:integer</w:t>
      </w:r>
      <w:proofErr w:type="spellEnd"/>
      <w:proofErr w:type="gramEnd"/>
      <w:r w:rsidRPr="00CE559A">
        <w:t>',</w:t>
      </w:r>
    </w:p>
    <w:p w14:paraId="69E51BA4" w14:textId="77777777" w:rsidR="00CF0DCF" w:rsidRPr="00CE559A" w:rsidRDefault="00CF0DCF" w:rsidP="00CF0DCF">
      <w:pPr>
        <w:pStyle w:val="Kd"/>
      </w:pPr>
      <w:r w:rsidRPr="00CE559A">
        <w:t xml:space="preserve">    ],</w:t>
      </w:r>
    </w:p>
    <w:p w14:paraId="15625333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name</w:t>
      </w:r>
      <w:proofErr w:type="spellEnd"/>
      <w:r w:rsidRPr="00CE559A">
        <w:t>: '</w:t>
      </w:r>
      <w:proofErr w:type="spellStart"/>
      <w:r w:rsidRPr="00CE559A">
        <w:t>XinputRawMotion</w:t>
      </w:r>
      <w:proofErr w:type="spellEnd"/>
      <w:r w:rsidRPr="00CE559A">
        <w:t>',</w:t>
      </w:r>
    </w:p>
    <w:p w14:paraId="781E7F3A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description</w:t>
      </w:r>
      <w:proofErr w:type="spellEnd"/>
      <w:r w:rsidRPr="00CE559A">
        <w:t>: '</w:t>
      </w:r>
      <w:proofErr w:type="spellStart"/>
      <w:r w:rsidRPr="00CE559A">
        <w:t>Scroll</w:t>
      </w:r>
      <w:proofErr w:type="spellEnd"/>
      <w:r w:rsidRPr="00CE559A">
        <w:t xml:space="preserve"> </w:t>
      </w:r>
      <w:proofErr w:type="spellStart"/>
      <w:r w:rsidRPr="00CE559A">
        <w:t>event</w:t>
      </w:r>
      <w:proofErr w:type="spellEnd"/>
      <w:r w:rsidRPr="00CE559A">
        <w:t>',</w:t>
      </w:r>
    </w:p>
    <w:p w14:paraId="4503BAA6" w14:textId="77777777" w:rsidR="00CF0DCF" w:rsidRPr="00CE559A" w:rsidRDefault="00CF0DCF" w:rsidP="00CF0DCF">
      <w:pPr>
        <w:pStyle w:val="Kd"/>
      </w:pPr>
      <w:r w:rsidRPr="00CE559A">
        <w:t xml:space="preserve">  },</w:t>
      </w:r>
    </w:p>
    <w:p w14:paraId="3B1C3F68" w14:textId="77777777" w:rsidR="00CF0DCF" w:rsidRPr="00CE559A" w:rsidRDefault="00CF0DCF" w:rsidP="00CF0DCF">
      <w:pPr>
        <w:pStyle w:val="Kd"/>
      </w:pPr>
    </w:p>
    <w:p w14:paraId="45B94F19" w14:textId="77777777" w:rsidR="00CF0DCF" w:rsidRPr="00CE559A" w:rsidRDefault="00CF0DCF" w:rsidP="00CF0DCF">
      <w:pPr>
        <w:pStyle w:val="Kd"/>
      </w:pPr>
      <w:r w:rsidRPr="00CE559A">
        <w:t xml:space="preserve">  TOUCH_BEGIN_EVENT_TYPE: {</w:t>
      </w:r>
    </w:p>
    <w:p w14:paraId="711C5582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types</w:t>
      </w:r>
      <w:proofErr w:type="spellEnd"/>
      <w:r w:rsidRPr="00CE559A">
        <w:t>: [</w:t>
      </w:r>
    </w:p>
    <w:p w14:paraId="67095DDA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type:type</w:t>
      </w:r>
      <w:proofErr w:type="spellEnd"/>
      <w:proofErr w:type="gramEnd"/>
      <w:r w:rsidRPr="00CE559A">
        <w:t>',</w:t>
      </w:r>
    </w:p>
    <w:p w14:paraId="6D625753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t:timestamp</w:t>
      </w:r>
      <w:proofErr w:type="gramEnd"/>
      <w:r w:rsidRPr="00CE559A">
        <w:t>:ms</w:t>
      </w:r>
      <w:proofErr w:type="spellEnd"/>
      <w:r w:rsidRPr="00CE559A">
        <w:t>',</w:t>
      </w:r>
    </w:p>
    <w:p w14:paraId="70BCF0E7" w14:textId="77777777" w:rsidR="00CF0DCF" w:rsidRPr="00CE559A" w:rsidRDefault="00CF0DCF" w:rsidP="00CF0DCF">
      <w:pPr>
        <w:pStyle w:val="Kd"/>
      </w:pPr>
      <w:r w:rsidRPr="00CE559A">
        <w:lastRenderedPageBreak/>
        <w:t xml:space="preserve">      '</w:t>
      </w:r>
      <w:proofErr w:type="spellStart"/>
      <w:proofErr w:type="gramStart"/>
      <w:r w:rsidRPr="00CE559A">
        <w:t>xIntegral:integer</w:t>
      </w:r>
      <w:proofErr w:type="spellEnd"/>
      <w:proofErr w:type="gramEnd"/>
      <w:r w:rsidRPr="00CE559A">
        <w:t>',</w:t>
      </w:r>
    </w:p>
    <w:p w14:paraId="1B72C189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xFraction:integer</w:t>
      </w:r>
      <w:proofErr w:type="spellEnd"/>
      <w:proofErr w:type="gramEnd"/>
      <w:r w:rsidRPr="00CE559A">
        <w:t>',</w:t>
      </w:r>
    </w:p>
    <w:p w14:paraId="1C7762BD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yIntegral:integer</w:t>
      </w:r>
      <w:proofErr w:type="spellEnd"/>
      <w:proofErr w:type="gramEnd"/>
      <w:r w:rsidRPr="00CE559A">
        <w:t>',</w:t>
      </w:r>
    </w:p>
    <w:p w14:paraId="2B13A874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yFraction:integer</w:t>
      </w:r>
      <w:proofErr w:type="spellEnd"/>
      <w:proofErr w:type="gramEnd"/>
      <w:r w:rsidRPr="00CE559A">
        <w:t>',</w:t>
      </w:r>
    </w:p>
    <w:p w14:paraId="2C324208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rootX:integer</w:t>
      </w:r>
      <w:proofErr w:type="spellEnd"/>
      <w:proofErr w:type="gramEnd"/>
      <w:r w:rsidRPr="00CE559A">
        <w:t>',</w:t>
      </w:r>
    </w:p>
    <w:p w14:paraId="1F1C0938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rootY:integer</w:t>
      </w:r>
      <w:proofErr w:type="spellEnd"/>
      <w:proofErr w:type="gramEnd"/>
      <w:r w:rsidRPr="00CE559A">
        <w:t>',</w:t>
      </w:r>
    </w:p>
    <w:p w14:paraId="119A7ACB" w14:textId="77777777" w:rsidR="00CF0DCF" w:rsidRPr="00CE559A" w:rsidRDefault="00CF0DCF" w:rsidP="00CF0DCF">
      <w:pPr>
        <w:pStyle w:val="Kd"/>
      </w:pPr>
      <w:r w:rsidRPr="00CE559A">
        <w:t xml:space="preserve">    ],</w:t>
      </w:r>
    </w:p>
    <w:p w14:paraId="6E65823A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name</w:t>
      </w:r>
      <w:proofErr w:type="spellEnd"/>
      <w:r w:rsidRPr="00CE559A">
        <w:t>: '</w:t>
      </w:r>
      <w:proofErr w:type="spellStart"/>
      <w:r w:rsidRPr="00CE559A">
        <w:t>XinputRawTouchBegin</w:t>
      </w:r>
      <w:proofErr w:type="spellEnd"/>
      <w:r w:rsidRPr="00CE559A">
        <w:t>',</w:t>
      </w:r>
    </w:p>
    <w:p w14:paraId="4741EC06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description</w:t>
      </w:r>
      <w:proofErr w:type="spellEnd"/>
      <w:r w:rsidRPr="00CE559A">
        <w:t>: '</w:t>
      </w:r>
      <w:proofErr w:type="spellStart"/>
      <w:r w:rsidRPr="00CE559A">
        <w:t>Raw</w:t>
      </w:r>
      <w:proofErr w:type="spellEnd"/>
      <w:r w:rsidRPr="00CE559A">
        <w:t xml:space="preserve"> </w:t>
      </w:r>
      <w:proofErr w:type="spellStart"/>
      <w:r w:rsidRPr="00CE559A">
        <w:t>touch</w:t>
      </w:r>
      <w:proofErr w:type="spellEnd"/>
      <w:r w:rsidRPr="00CE559A">
        <w:t xml:space="preserve"> </w:t>
      </w:r>
      <w:proofErr w:type="spellStart"/>
      <w:r w:rsidRPr="00CE559A">
        <w:t>begin</w:t>
      </w:r>
      <w:proofErr w:type="spellEnd"/>
      <w:r w:rsidRPr="00CE559A">
        <w:t xml:space="preserve"> </w:t>
      </w:r>
      <w:proofErr w:type="spellStart"/>
      <w:r w:rsidRPr="00CE559A">
        <w:t>event</w:t>
      </w:r>
      <w:proofErr w:type="spellEnd"/>
      <w:r w:rsidRPr="00CE559A">
        <w:t>',</w:t>
      </w:r>
    </w:p>
    <w:p w14:paraId="47086CE2" w14:textId="77777777" w:rsidR="00CF0DCF" w:rsidRPr="00CE559A" w:rsidRDefault="00CF0DCF" w:rsidP="00CF0DCF">
      <w:pPr>
        <w:pStyle w:val="Kd"/>
      </w:pPr>
      <w:r w:rsidRPr="00CE559A">
        <w:t xml:space="preserve">  },</w:t>
      </w:r>
    </w:p>
    <w:p w14:paraId="2945F79D" w14:textId="77777777" w:rsidR="00CF0DCF" w:rsidRPr="00CE559A" w:rsidRDefault="00CF0DCF" w:rsidP="00CF0DCF">
      <w:pPr>
        <w:pStyle w:val="Kd"/>
      </w:pPr>
    </w:p>
    <w:p w14:paraId="7C390FE2" w14:textId="77777777" w:rsidR="00CF0DCF" w:rsidRPr="00CE559A" w:rsidRDefault="00CF0DCF" w:rsidP="00CF0DCF">
      <w:pPr>
        <w:pStyle w:val="Kd"/>
      </w:pPr>
      <w:r w:rsidRPr="00CE559A">
        <w:t xml:space="preserve">  TOUCH_UPDATE_EVENT_TYPE: {</w:t>
      </w:r>
    </w:p>
    <w:p w14:paraId="342346BD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types</w:t>
      </w:r>
      <w:proofErr w:type="spellEnd"/>
      <w:r w:rsidRPr="00CE559A">
        <w:t>: [</w:t>
      </w:r>
    </w:p>
    <w:p w14:paraId="485DA164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type:type</w:t>
      </w:r>
      <w:proofErr w:type="spellEnd"/>
      <w:proofErr w:type="gramEnd"/>
      <w:r w:rsidRPr="00CE559A">
        <w:t>',</w:t>
      </w:r>
    </w:p>
    <w:p w14:paraId="4B056646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t:timestamp</w:t>
      </w:r>
      <w:proofErr w:type="gramEnd"/>
      <w:r w:rsidRPr="00CE559A">
        <w:t>:ms</w:t>
      </w:r>
      <w:proofErr w:type="spellEnd"/>
      <w:r w:rsidRPr="00CE559A">
        <w:t>',</w:t>
      </w:r>
    </w:p>
    <w:p w14:paraId="29316951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xIntegral:integer</w:t>
      </w:r>
      <w:proofErr w:type="spellEnd"/>
      <w:proofErr w:type="gramEnd"/>
      <w:r w:rsidRPr="00CE559A">
        <w:t>',</w:t>
      </w:r>
    </w:p>
    <w:p w14:paraId="67A212C1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xFraction:integer</w:t>
      </w:r>
      <w:proofErr w:type="spellEnd"/>
      <w:proofErr w:type="gramEnd"/>
      <w:r w:rsidRPr="00CE559A">
        <w:t>',</w:t>
      </w:r>
    </w:p>
    <w:p w14:paraId="4FB65725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yIntegral:integer</w:t>
      </w:r>
      <w:proofErr w:type="spellEnd"/>
      <w:proofErr w:type="gramEnd"/>
      <w:r w:rsidRPr="00CE559A">
        <w:t>',</w:t>
      </w:r>
    </w:p>
    <w:p w14:paraId="213A08E6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yFraction:integer</w:t>
      </w:r>
      <w:proofErr w:type="spellEnd"/>
      <w:proofErr w:type="gramEnd"/>
      <w:r w:rsidRPr="00CE559A">
        <w:t>',</w:t>
      </w:r>
    </w:p>
    <w:p w14:paraId="4A742CF5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rootX:integer</w:t>
      </w:r>
      <w:proofErr w:type="spellEnd"/>
      <w:proofErr w:type="gramEnd"/>
      <w:r w:rsidRPr="00CE559A">
        <w:t>',</w:t>
      </w:r>
    </w:p>
    <w:p w14:paraId="65ED7ED4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rootY:integer</w:t>
      </w:r>
      <w:proofErr w:type="spellEnd"/>
      <w:proofErr w:type="gramEnd"/>
      <w:r w:rsidRPr="00CE559A">
        <w:t>',</w:t>
      </w:r>
    </w:p>
    <w:p w14:paraId="63278453" w14:textId="77777777" w:rsidR="00CF0DCF" w:rsidRPr="00CE559A" w:rsidRDefault="00CF0DCF" w:rsidP="00CF0DCF">
      <w:pPr>
        <w:pStyle w:val="Kd"/>
      </w:pPr>
      <w:r w:rsidRPr="00CE559A">
        <w:t xml:space="preserve">    ],</w:t>
      </w:r>
    </w:p>
    <w:p w14:paraId="7E0C40E9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name</w:t>
      </w:r>
      <w:proofErr w:type="spellEnd"/>
      <w:r w:rsidRPr="00CE559A">
        <w:t>: '</w:t>
      </w:r>
      <w:proofErr w:type="spellStart"/>
      <w:r w:rsidRPr="00CE559A">
        <w:t>XinputRawTouchUpdate</w:t>
      </w:r>
      <w:proofErr w:type="spellEnd"/>
      <w:r w:rsidRPr="00CE559A">
        <w:t>',</w:t>
      </w:r>
    </w:p>
    <w:p w14:paraId="372325E7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description</w:t>
      </w:r>
      <w:proofErr w:type="spellEnd"/>
      <w:r w:rsidRPr="00CE559A">
        <w:t>: '</w:t>
      </w:r>
      <w:proofErr w:type="spellStart"/>
      <w:r w:rsidRPr="00CE559A">
        <w:t>Raw</w:t>
      </w:r>
      <w:proofErr w:type="spellEnd"/>
      <w:r w:rsidRPr="00CE559A">
        <w:t xml:space="preserve"> </w:t>
      </w:r>
      <w:proofErr w:type="spellStart"/>
      <w:r w:rsidRPr="00CE559A">
        <w:t>touch</w:t>
      </w:r>
      <w:proofErr w:type="spellEnd"/>
      <w:r w:rsidRPr="00CE559A">
        <w:t xml:space="preserve"> update </w:t>
      </w:r>
      <w:proofErr w:type="spellStart"/>
      <w:r w:rsidRPr="00CE559A">
        <w:t>event</w:t>
      </w:r>
      <w:proofErr w:type="spellEnd"/>
      <w:r w:rsidRPr="00CE559A">
        <w:t>',</w:t>
      </w:r>
    </w:p>
    <w:p w14:paraId="5A71E11D" w14:textId="77777777" w:rsidR="00CF0DCF" w:rsidRPr="00CE559A" w:rsidRDefault="00CF0DCF" w:rsidP="00CF0DCF">
      <w:pPr>
        <w:pStyle w:val="Kd"/>
      </w:pPr>
      <w:r w:rsidRPr="00CE559A">
        <w:t xml:space="preserve">  },</w:t>
      </w:r>
    </w:p>
    <w:p w14:paraId="5DD5F957" w14:textId="77777777" w:rsidR="00CF0DCF" w:rsidRPr="00CE559A" w:rsidRDefault="00CF0DCF" w:rsidP="00CF0DCF">
      <w:pPr>
        <w:pStyle w:val="Kd"/>
      </w:pPr>
    </w:p>
    <w:p w14:paraId="74CB5658" w14:textId="77777777" w:rsidR="00CF0DCF" w:rsidRPr="00CE559A" w:rsidRDefault="00CF0DCF" w:rsidP="00CF0DCF">
      <w:pPr>
        <w:pStyle w:val="Kd"/>
      </w:pPr>
      <w:r w:rsidRPr="00CE559A">
        <w:t xml:space="preserve">  TOUCH_END_EVENT_TYPE: {</w:t>
      </w:r>
    </w:p>
    <w:p w14:paraId="37BC62B5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types</w:t>
      </w:r>
      <w:proofErr w:type="spellEnd"/>
      <w:r w:rsidRPr="00CE559A">
        <w:t>: [</w:t>
      </w:r>
    </w:p>
    <w:p w14:paraId="51239398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type:type</w:t>
      </w:r>
      <w:proofErr w:type="spellEnd"/>
      <w:proofErr w:type="gramEnd"/>
      <w:r w:rsidRPr="00CE559A">
        <w:t>',</w:t>
      </w:r>
    </w:p>
    <w:p w14:paraId="5CE1FFE4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t:timestamp</w:t>
      </w:r>
      <w:proofErr w:type="gramEnd"/>
      <w:r w:rsidRPr="00CE559A">
        <w:t>:ms</w:t>
      </w:r>
      <w:proofErr w:type="spellEnd"/>
      <w:r w:rsidRPr="00CE559A">
        <w:t>',</w:t>
      </w:r>
    </w:p>
    <w:p w14:paraId="6522A737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xIntegral:integer</w:t>
      </w:r>
      <w:proofErr w:type="spellEnd"/>
      <w:proofErr w:type="gramEnd"/>
      <w:r w:rsidRPr="00CE559A">
        <w:t>',</w:t>
      </w:r>
    </w:p>
    <w:p w14:paraId="7D75DD91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xFraction:integer</w:t>
      </w:r>
      <w:proofErr w:type="spellEnd"/>
      <w:proofErr w:type="gramEnd"/>
      <w:r w:rsidRPr="00CE559A">
        <w:t>',</w:t>
      </w:r>
    </w:p>
    <w:p w14:paraId="2DC1F5CB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yIntegral:integer</w:t>
      </w:r>
      <w:proofErr w:type="spellEnd"/>
      <w:proofErr w:type="gramEnd"/>
      <w:r w:rsidRPr="00CE559A">
        <w:t>',</w:t>
      </w:r>
    </w:p>
    <w:p w14:paraId="04FF38CD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yFraction:integer</w:t>
      </w:r>
      <w:proofErr w:type="spellEnd"/>
      <w:proofErr w:type="gramEnd"/>
      <w:r w:rsidRPr="00CE559A">
        <w:t>',</w:t>
      </w:r>
    </w:p>
    <w:p w14:paraId="4E32D1F6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rootX:integer</w:t>
      </w:r>
      <w:proofErr w:type="spellEnd"/>
      <w:proofErr w:type="gramEnd"/>
      <w:r w:rsidRPr="00CE559A">
        <w:t>',</w:t>
      </w:r>
    </w:p>
    <w:p w14:paraId="0EAD9AC5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rootY:integer</w:t>
      </w:r>
      <w:proofErr w:type="spellEnd"/>
      <w:proofErr w:type="gramEnd"/>
      <w:r w:rsidRPr="00CE559A">
        <w:t>',</w:t>
      </w:r>
    </w:p>
    <w:p w14:paraId="35172739" w14:textId="77777777" w:rsidR="00CF0DCF" w:rsidRPr="00CE559A" w:rsidRDefault="00CF0DCF" w:rsidP="00CF0DCF">
      <w:pPr>
        <w:pStyle w:val="Kd"/>
      </w:pPr>
      <w:r w:rsidRPr="00CE559A">
        <w:t xml:space="preserve">    ],</w:t>
      </w:r>
    </w:p>
    <w:p w14:paraId="54487D43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name</w:t>
      </w:r>
      <w:proofErr w:type="spellEnd"/>
      <w:r w:rsidRPr="00CE559A">
        <w:t>: '</w:t>
      </w:r>
      <w:proofErr w:type="spellStart"/>
      <w:r w:rsidRPr="00CE559A">
        <w:t>XinputRawTouchEnd</w:t>
      </w:r>
      <w:proofErr w:type="spellEnd"/>
      <w:r w:rsidRPr="00CE559A">
        <w:t>',</w:t>
      </w:r>
    </w:p>
    <w:p w14:paraId="7BFA5F15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description</w:t>
      </w:r>
      <w:proofErr w:type="spellEnd"/>
      <w:r w:rsidRPr="00CE559A">
        <w:t>: '</w:t>
      </w:r>
      <w:proofErr w:type="spellStart"/>
      <w:r w:rsidRPr="00CE559A">
        <w:t>Raw</w:t>
      </w:r>
      <w:proofErr w:type="spellEnd"/>
      <w:r w:rsidRPr="00CE559A">
        <w:t xml:space="preserve"> </w:t>
      </w:r>
      <w:proofErr w:type="spellStart"/>
      <w:r w:rsidRPr="00CE559A">
        <w:t>touch</w:t>
      </w:r>
      <w:proofErr w:type="spellEnd"/>
      <w:r w:rsidRPr="00CE559A">
        <w:t xml:space="preserve"> end </w:t>
      </w:r>
      <w:proofErr w:type="spellStart"/>
      <w:r w:rsidRPr="00CE559A">
        <w:t>event</w:t>
      </w:r>
      <w:proofErr w:type="spellEnd"/>
      <w:r w:rsidRPr="00CE559A">
        <w:t>',</w:t>
      </w:r>
    </w:p>
    <w:p w14:paraId="4F1EB079" w14:textId="77777777" w:rsidR="00CF0DCF" w:rsidRPr="00CE559A" w:rsidRDefault="00CF0DCF" w:rsidP="00CF0DCF">
      <w:pPr>
        <w:pStyle w:val="Kd"/>
      </w:pPr>
      <w:r w:rsidRPr="00CE559A">
        <w:t xml:space="preserve">  },</w:t>
      </w:r>
    </w:p>
    <w:p w14:paraId="6764F7EF" w14:textId="77777777" w:rsidR="00CF0DCF" w:rsidRPr="00CE559A" w:rsidRDefault="00CF0DCF" w:rsidP="00CF0DCF">
      <w:pPr>
        <w:pStyle w:val="Kd"/>
      </w:pPr>
    </w:p>
    <w:p w14:paraId="27886DD5" w14:textId="77777777" w:rsidR="00CF0DCF" w:rsidRPr="00CE559A" w:rsidRDefault="00CF0DCF" w:rsidP="00CF0DCF">
      <w:pPr>
        <w:pStyle w:val="Kd"/>
      </w:pPr>
      <w:r w:rsidRPr="00CE559A">
        <w:t xml:space="preserve">  BUTTON_PRESS_EVENT_TYPE: {</w:t>
      </w:r>
    </w:p>
    <w:p w14:paraId="37EA4E55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types</w:t>
      </w:r>
      <w:proofErr w:type="spellEnd"/>
      <w:r w:rsidRPr="00CE559A">
        <w:t>: [</w:t>
      </w:r>
    </w:p>
    <w:p w14:paraId="32CBF76F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type:type</w:t>
      </w:r>
      <w:proofErr w:type="spellEnd"/>
      <w:proofErr w:type="gramEnd"/>
      <w:r w:rsidRPr="00CE559A">
        <w:t>',</w:t>
      </w:r>
    </w:p>
    <w:p w14:paraId="55E02E05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t:timestamp</w:t>
      </w:r>
      <w:proofErr w:type="gramEnd"/>
      <w:r w:rsidRPr="00CE559A">
        <w:t>:ms</w:t>
      </w:r>
      <w:proofErr w:type="spellEnd"/>
      <w:r w:rsidRPr="00CE559A">
        <w:t>',</w:t>
      </w:r>
    </w:p>
    <w:p w14:paraId="145267B6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rootX:integer</w:t>
      </w:r>
      <w:proofErr w:type="spellEnd"/>
      <w:proofErr w:type="gramEnd"/>
      <w:r w:rsidRPr="00CE559A">
        <w:t>',</w:t>
      </w:r>
    </w:p>
    <w:p w14:paraId="38616831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rootY:integer</w:t>
      </w:r>
      <w:proofErr w:type="spellEnd"/>
      <w:proofErr w:type="gramEnd"/>
      <w:r w:rsidRPr="00CE559A">
        <w:t>',</w:t>
      </w:r>
    </w:p>
    <w:p w14:paraId="0BE6E6B0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detail:integer</w:t>
      </w:r>
      <w:proofErr w:type="spellEnd"/>
      <w:proofErr w:type="gramEnd"/>
      <w:r w:rsidRPr="00CE559A">
        <w:t>',</w:t>
      </w:r>
    </w:p>
    <w:p w14:paraId="342C9AF8" w14:textId="77777777" w:rsidR="00CF0DCF" w:rsidRPr="00CE559A" w:rsidRDefault="00CF0DCF" w:rsidP="00CF0DCF">
      <w:pPr>
        <w:pStyle w:val="Kd"/>
      </w:pPr>
      <w:r w:rsidRPr="00CE559A">
        <w:t xml:space="preserve">    ],</w:t>
      </w:r>
    </w:p>
    <w:p w14:paraId="2E41FC4E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name</w:t>
      </w:r>
      <w:proofErr w:type="spellEnd"/>
      <w:r w:rsidRPr="00CE559A">
        <w:t>: '</w:t>
      </w:r>
      <w:proofErr w:type="spellStart"/>
      <w:r w:rsidRPr="00CE559A">
        <w:t>XinputRawButtonPress</w:t>
      </w:r>
      <w:proofErr w:type="spellEnd"/>
      <w:r w:rsidRPr="00CE559A">
        <w:t>',</w:t>
      </w:r>
    </w:p>
    <w:p w14:paraId="3478F881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description</w:t>
      </w:r>
      <w:proofErr w:type="spellEnd"/>
      <w:r w:rsidRPr="00CE559A">
        <w:t>: '</w:t>
      </w:r>
      <w:proofErr w:type="spellStart"/>
      <w:r w:rsidRPr="00CE559A">
        <w:t>Raw</w:t>
      </w:r>
      <w:proofErr w:type="spellEnd"/>
      <w:r w:rsidRPr="00CE559A">
        <w:t xml:space="preserve"> </w:t>
      </w:r>
      <w:proofErr w:type="spellStart"/>
      <w:r w:rsidRPr="00CE559A">
        <w:t>button</w:t>
      </w:r>
      <w:proofErr w:type="spellEnd"/>
      <w:r w:rsidRPr="00CE559A">
        <w:t xml:space="preserve"> </w:t>
      </w:r>
      <w:proofErr w:type="spellStart"/>
      <w:r w:rsidRPr="00CE559A">
        <w:t>press</w:t>
      </w:r>
      <w:proofErr w:type="spellEnd"/>
      <w:r w:rsidRPr="00CE559A">
        <w:t xml:space="preserve"> </w:t>
      </w:r>
      <w:proofErr w:type="spellStart"/>
      <w:r w:rsidRPr="00CE559A">
        <w:t>event</w:t>
      </w:r>
      <w:proofErr w:type="spellEnd"/>
      <w:r w:rsidRPr="00CE559A">
        <w:t>',</w:t>
      </w:r>
    </w:p>
    <w:p w14:paraId="1FE2413C" w14:textId="77777777" w:rsidR="00CF0DCF" w:rsidRPr="00CE559A" w:rsidRDefault="00CF0DCF" w:rsidP="00CF0DCF">
      <w:pPr>
        <w:pStyle w:val="Kd"/>
      </w:pPr>
      <w:r w:rsidRPr="00CE559A">
        <w:t xml:space="preserve">  },</w:t>
      </w:r>
    </w:p>
    <w:p w14:paraId="45ED6281" w14:textId="77777777" w:rsidR="00CF0DCF" w:rsidRPr="00CE559A" w:rsidRDefault="00CF0DCF" w:rsidP="00CF0DCF">
      <w:pPr>
        <w:pStyle w:val="Kd"/>
      </w:pPr>
    </w:p>
    <w:p w14:paraId="3EE8C22F" w14:textId="77777777" w:rsidR="00CF0DCF" w:rsidRPr="00CE559A" w:rsidRDefault="00CF0DCF" w:rsidP="00CF0DCF">
      <w:pPr>
        <w:pStyle w:val="Kd"/>
      </w:pPr>
      <w:r w:rsidRPr="00CE559A">
        <w:t xml:space="preserve">  BUTTON_RELEASE_EVENT_TYPE: {</w:t>
      </w:r>
    </w:p>
    <w:p w14:paraId="026E5E51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types</w:t>
      </w:r>
      <w:proofErr w:type="spellEnd"/>
      <w:r w:rsidRPr="00CE559A">
        <w:t>: [</w:t>
      </w:r>
    </w:p>
    <w:p w14:paraId="5F2509B6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type:type</w:t>
      </w:r>
      <w:proofErr w:type="spellEnd"/>
      <w:proofErr w:type="gramEnd"/>
      <w:r w:rsidRPr="00CE559A">
        <w:t>',</w:t>
      </w:r>
    </w:p>
    <w:p w14:paraId="2AF2857B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t:timestamp</w:t>
      </w:r>
      <w:proofErr w:type="gramEnd"/>
      <w:r w:rsidRPr="00CE559A">
        <w:t>:ms</w:t>
      </w:r>
      <w:proofErr w:type="spellEnd"/>
      <w:r w:rsidRPr="00CE559A">
        <w:t>',</w:t>
      </w:r>
    </w:p>
    <w:p w14:paraId="34F77B8D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rootX:integer</w:t>
      </w:r>
      <w:proofErr w:type="spellEnd"/>
      <w:proofErr w:type="gramEnd"/>
      <w:r w:rsidRPr="00CE559A">
        <w:t>',</w:t>
      </w:r>
    </w:p>
    <w:p w14:paraId="154BAF16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rootY:integer</w:t>
      </w:r>
      <w:proofErr w:type="spellEnd"/>
      <w:proofErr w:type="gramEnd"/>
      <w:r w:rsidRPr="00CE559A">
        <w:t>',</w:t>
      </w:r>
    </w:p>
    <w:p w14:paraId="138890D3" w14:textId="77777777" w:rsidR="00CF0DCF" w:rsidRPr="00CE559A" w:rsidRDefault="00CF0DCF" w:rsidP="00CF0DCF">
      <w:pPr>
        <w:pStyle w:val="Kd"/>
      </w:pPr>
      <w:r w:rsidRPr="00CE559A">
        <w:lastRenderedPageBreak/>
        <w:t xml:space="preserve">      '</w:t>
      </w:r>
      <w:proofErr w:type="spellStart"/>
      <w:proofErr w:type="gramStart"/>
      <w:r w:rsidRPr="00CE559A">
        <w:t>detail:integer</w:t>
      </w:r>
      <w:proofErr w:type="spellEnd"/>
      <w:proofErr w:type="gramEnd"/>
      <w:r w:rsidRPr="00CE559A">
        <w:t>',</w:t>
      </w:r>
    </w:p>
    <w:p w14:paraId="79289A1C" w14:textId="77777777" w:rsidR="00CF0DCF" w:rsidRPr="00CE559A" w:rsidRDefault="00CF0DCF" w:rsidP="00CF0DCF">
      <w:pPr>
        <w:pStyle w:val="Kd"/>
      </w:pPr>
      <w:r w:rsidRPr="00CE559A">
        <w:t xml:space="preserve">    ],</w:t>
      </w:r>
    </w:p>
    <w:p w14:paraId="25AD0B80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name</w:t>
      </w:r>
      <w:proofErr w:type="spellEnd"/>
      <w:r w:rsidRPr="00CE559A">
        <w:t>: '</w:t>
      </w:r>
      <w:proofErr w:type="spellStart"/>
      <w:r w:rsidRPr="00CE559A">
        <w:t>XinputRawButtonRelease</w:t>
      </w:r>
      <w:proofErr w:type="spellEnd"/>
      <w:r w:rsidRPr="00CE559A">
        <w:t>',</w:t>
      </w:r>
    </w:p>
    <w:p w14:paraId="7A9EF38E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description</w:t>
      </w:r>
      <w:proofErr w:type="spellEnd"/>
      <w:r w:rsidRPr="00CE559A">
        <w:t>: '</w:t>
      </w:r>
      <w:proofErr w:type="spellStart"/>
      <w:r w:rsidRPr="00CE559A">
        <w:t>Raw</w:t>
      </w:r>
      <w:proofErr w:type="spellEnd"/>
      <w:r w:rsidRPr="00CE559A">
        <w:t xml:space="preserve"> </w:t>
      </w:r>
      <w:proofErr w:type="spellStart"/>
      <w:r w:rsidRPr="00CE559A">
        <w:t>button</w:t>
      </w:r>
      <w:proofErr w:type="spellEnd"/>
      <w:r w:rsidRPr="00CE559A">
        <w:t xml:space="preserve"> </w:t>
      </w:r>
      <w:proofErr w:type="spellStart"/>
      <w:r w:rsidRPr="00CE559A">
        <w:t>release</w:t>
      </w:r>
      <w:proofErr w:type="spellEnd"/>
      <w:r w:rsidRPr="00CE559A">
        <w:t xml:space="preserve"> </w:t>
      </w:r>
      <w:proofErr w:type="spellStart"/>
      <w:r w:rsidRPr="00CE559A">
        <w:t>event</w:t>
      </w:r>
      <w:proofErr w:type="spellEnd"/>
      <w:r w:rsidRPr="00CE559A">
        <w:t>',</w:t>
      </w:r>
    </w:p>
    <w:p w14:paraId="3EF2886B" w14:textId="77777777" w:rsidR="00CF0DCF" w:rsidRPr="00CE559A" w:rsidRDefault="00CF0DCF" w:rsidP="00CF0DCF">
      <w:pPr>
        <w:pStyle w:val="Kd"/>
      </w:pPr>
      <w:r w:rsidRPr="00CE559A">
        <w:t xml:space="preserve">  },</w:t>
      </w:r>
    </w:p>
    <w:p w14:paraId="79685832" w14:textId="77777777" w:rsidR="00CF0DCF" w:rsidRPr="00CE559A" w:rsidRDefault="00CF0DCF" w:rsidP="00CF0DCF">
      <w:pPr>
        <w:pStyle w:val="Kd"/>
      </w:pPr>
    </w:p>
    <w:p w14:paraId="330C6283" w14:textId="77777777" w:rsidR="00CF0DCF" w:rsidRPr="00CE559A" w:rsidRDefault="00CF0DCF" w:rsidP="00CF0DCF">
      <w:pPr>
        <w:pStyle w:val="Kd"/>
      </w:pPr>
      <w:r w:rsidRPr="00CE559A">
        <w:t xml:space="preserve">  METADATA_CHANGED_EVENT_TYPE: {</w:t>
      </w:r>
    </w:p>
    <w:p w14:paraId="7D2C083D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types</w:t>
      </w:r>
      <w:proofErr w:type="spellEnd"/>
      <w:r w:rsidRPr="00CE559A">
        <w:t>: [</w:t>
      </w:r>
    </w:p>
    <w:p w14:paraId="1D450566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type:type</w:t>
      </w:r>
      <w:proofErr w:type="spellEnd"/>
      <w:proofErr w:type="gramEnd"/>
      <w:r w:rsidRPr="00CE559A">
        <w:t>',</w:t>
      </w:r>
    </w:p>
    <w:p w14:paraId="7BECC9A1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t:timestamp</w:t>
      </w:r>
      <w:proofErr w:type="gramEnd"/>
      <w:r w:rsidRPr="00CE559A">
        <w:t>:ms</w:t>
      </w:r>
      <w:proofErr w:type="spellEnd"/>
      <w:r w:rsidRPr="00CE559A">
        <w:t>',</w:t>
      </w:r>
    </w:p>
    <w:p w14:paraId="460032CE" w14:textId="77777777" w:rsidR="00CF0DCF" w:rsidRPr="00CE559A" w:rsidRDefault="00CF0DCF" w:rsidP="00CF0DCF">
      <w:pPr>
        <w:pStyle w:val="Kd"/>
      </w:pPr>
      <w:r w:rsidRPr="00CE559A">
        <w:t xml:space="preserve">      '</w:t>
      </w:r>
      <w:proofErr w:type="spellStart"/>
      <w:proofErr w:type="gramStart"/>
      <w:r w:rsidRPr="00CE559A">
        <w:t>metadata:object</w:t>
      </w:r>
      <w:proofErr w:type="spellEnd"/>
      <w:proofErr w:type="gramEnd"/>
      <w:r w:rsidRPr="00CE559A">
        <w:t>',</w:t>
      </w:r>
    </w:p>
    <w:p w14:paraId="10A9D27E" w14:textId="77777777" w:rsidR="00CF0DCF" w:rsidRPr="00CE559A" w:rsidRDefault="00CF0DCF" w:rsidP="00CF0DCF">
      <w:pPr>
        <w:pStyle w:val="Kd"/>
      </w:pPr>
      <w:r w:rsidRPr="00CE559A">
        <w:t xml:space="preserve">    ],</w:t>
      </w:r>
    </w:p>
    <w:p w14:paraId="5DFCF474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name</w:t>
      </w:r>
      <w:proofErr w:type="spellEnd"/>
      <w:r w:rsidRPr="00CE559A">
        <w:t>: '</w:t>
      </w:r>
      <w:proofErr w:type="spellStart"/>
      <w:r w:rsidRPr="00CE559A">
        <w:t>MetadataChangedEvent</w:t>
      </w:r>
      <w:proofErr w:type="spellEnd"/>
      <w:r w:rsidRPr="00CE559A">
        <w:t>',</w:t>
      </w:r>
    </w:p>
    <w:p w14:paraId="4C3AE752" w14:textId="77777777" w:rsidR="00CF0DCF" w:rsidRPr="00CE559A" w:rsidRDefault="00CF0DCF" w:rsidP="00CF0DCF">
      <w:pPr>
        <w:pStyle w:val="Kd"/>
      </w:pPr>
      <w:r w:rsidRPr="00CE559A">
        <w:t xml:space="preserve">    </w:t>
      </w:r>
      <w:proofErr w:type="spellStart"/>
      <w:r w:rsidRPr="00CE559A">
        <w:t>description</w:t>
      </w:r>
      <w:proofErr w:type="spellEnd"/>
      <w:r w:rsidRPr="00CE559A">
        <w:t>: '</w:t>
      </w:r>
      <w:proofErr w:type="spellStart"/>
      <w:r w:rsidRPr="00CE559A">
        <w:t>Metadata</w:t>
      </w:r>
      <w:proofErr w:type="spellEnd"/>
      <w:r w:rsidRPr="00CE559A">
        <w:t xml:space="preserve"> </w:t>
      </w:r>
      <w:proofErr w:type="spellStart"/>
      <w:r w:rsidRPr="00CE559A">
        <w:t>changed</w:t>
      </w:r>
      <w:proofErr w:type="spellEnd"/>
      <w:r w:rsidRPr="00CE559A">
        <w:t xml:space="preserve"> </w:t>
      </w:r>
      <w:proofErr w:type="spellStart"/>
      <w:r w:rsidRPr="00CE559A">
        <w:t>event</w:t>
      </w:r>
      <w:proofErr w:type="spellEnd"/>
      <w:r w:rsidRPr="00CE559A">
        <w:t>',</w:t>
      </w:r>
    </w:p>
    <w:p w14:paraId="0AC9252F" w14:textId="77777777" w:rsidR="00CF0DCF" w:rsidRPr="00CE559A" w:rsidRDefault="00CF0DCF" w:rsidP="00CF0DCF">
      <w:pPr>
        <w:pStyle w:val="Kd"/>
      </w:pPr>
      <w:r w:rsidRPr="00CE559A">
        <w:t xml:space="preserve">  },</w:t>
      </w:r>
    </w:p>
    <w:p w14:paraId="7D9FC970" w14:textId="68AE08F2" w:rsidR="00B50CAA" w:rsidRPr="00CE559A" w:rsidRDefault="00CF0DCF" w:rsidP="00CF0DCF">
      <w:pPr>
        <w:pStyle w:val="Kd"/>
      </w:pPr>
      <w:r w:rsidRPr="00CE559A">
        <w:t>}</w:t>
      </w:r>
    </w:p>
    <w:sectPr w:rsidR="00B50CAA" w:rsidRPr="00CE559A" w:rsidSect="00D23BFC">
      <w:headerReference w:type="even" r:id="rId35"/>
      <w:footerReference w:type="default" r:id="rId36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BDB116" w14:textId="77777777" w:rsidR="00AF3F2E" w:rsidRDefault="00AF3F2E">
      <w:r>
        <w:separator/>
      </w:r>
    </w:p>
  </w:endnote>
  <w:endnote w:type="continuationSeparator" w:id="0">
    <w:p w14:paraId="46C190A3" w14:textId="77777777" w:rsidR="00AF3F2E" w:rsidRDefault="00AF3F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89BA1E" w14:textId="77777777" w:rsidR="00AF3F2E" w:rsidRDefault="00AF3F2E">
      <w:r>
        <w:separator/>
      </w:r>
    </w:p>
  </w:footnote>
  <w:footnote w:type="continuationSeparator" w:id="0">
    <w:p w14:paraId="34112050" w14:textId="77777777" w:rsidR="00AF3F2E" w:rsidRDefault="00AF3F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0B555B47"/>
    <w:multiLevelType w:val="hybridMultilevel"/>
    <w:tmpl w:val="D5800A6E"/>
    <w:lvl w:ilvl="0" w:tplc="AAAC0E66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29E6228"/>
    <w:multiLevelType w:val="hybridMultilevel"/>
    <w:tmpl w:val="D5268E02"/>
    <w:lvl w:ilvl="0" w:tplc="4DCAC6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5EE0508"/>
    <w:multiLevelType w:val="multilevel"/>
    <w:tmpl w:val="418E4214"/>
    <w:numStyleLink w:val="tmutatszmozottlista"/>
  </w:abstractNum>
  <w:abstractNum w:abstractNumId="16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B815EAE"/>
    <w:multiLevelType w:val="hybridMultilevel"/>
    <w:tmpl w:val="F2BE24B8"/>
    <w:lvl w:ilvl="0" w:tplc="EFC285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C6E5B2E"/>
    <w:multiLevelType w:val="hybridMultilevel"/>
    <w:tmpl w:val="9C12F8FA"/>
    <w:lvl w:ilvl="0" w:tplc="96FEFFE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0E522C8"/>
    <w:multiLevelType w:val="hybridMultilevel"/>
    <w:tmpl w:val="2A08D918"/>
    <w:lvl w:ilvl="0" w:tplc="EC0AE5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3620CEF"/>
    <w:multiLevelType w:val="hybridMultilevel"/>
    <w:tmpl w:val="FDB0E90C"/>
    <w:lvl w:ilvl="0" w:tplc="E9421B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0D43507"/>
    <w:multiLevelType w:val="hybridMultilevel"/>
    <w:tmpl w:val="9EE4FE46"/>
    <w:lvl w:ilvl="0" w:tplc="ACC465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44C6A8E"/>
    <w:multiLevelType w:val="hybridMultilevel"/>
    <w:tmpl w:val="E0D28D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7759CA"/>
    <w:multiLevelType w:val="hybridMultilevel"/>
    <w:tmpl w:val="5D2CD7D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2E3112C"/>
    <w:multiLevelType w:val="hybridMultilevel"/>
    <w:tmpl w:val="674E843A"/>
    <w:lvl w:ilvl="0" w:tplc="29C842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5B7191A"/>
    <w:multiLevelType w:val="hybridMultilevel"/>
    <w:tmpl w:val="9A844264"/>
    <w:lvl w:ilvl="0" w:tplc="E53E00A8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9B8420B"/>
    <w:multiLevelType w:val="hybridMultilevel"/>
    <w:tmpl w:val="1F5432A8"/>
    <w:lvl w:ilvl="0" w:tplc="9B3493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D623F78"/>
    <w:multiLevelType w:val="hybridMultilevel"/>
    <w:tmpl w:val="1832A2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B779E8"/>
    <w:multiLevelType w:val="hybridMultilevel"/>
    <w:tmpl w:val="A0D6B0CA"/>
    <w:lvl w:ilvl="0" w:tplc="9EB63A64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AC97E7D"/>
    <w:multiLevelType w:val="hybridMultilevel"/>
    <w:tmpl w:val="6DBE7BFE"/>
    <w:lvl w:ilvl="0" w:tplc="59A6CB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99C3B84"/>
    <w:multiLevelType w:val="multilevel"/>
    <w:tmpl w:val="34702904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1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737824344">
    <w:abstractNumId w:val="10"/>
  </w:num>
  <w:num w:numId="2" w16cid:durableId="1271746203">
    <w:abstractNumId w:val="40"/>
  </w:num>
  <w:num w:numId="3" w16cid:durableId="705910180">
    <w:abstractNumId w:val="16"/>
  </w:num>
  <w:num w:numId="4" w16cid:durableId="1580359097">
    <w:abstractNumId w:val="26"/>
  </w:num>
  <w:num w:numId="5" w16cid:durableId="831990388">
    <w:abstractNumId w:val="28"/>
  </w:num>
  <w:num w:numId="6" w16cid:durableId="657420776">
    <w:abstractNumId w:val="32"/>
  </w:num>
  <w:num w:numId="7" w16cid:durableId="688288866">
    <w:abstractNumId w:val="23"/>
  </w:num>
  <w:num w:numId="8" w16cid:durableId="2115321555">
    <w:abstractNumId w:val="15"/>
  </w:num>
  <w:num w:numId="9" w16cid:durableId="311830384">
    <w:abstractNumId w:val="24"/>
  </w:num>
  <w:num w:numId="10" w16cid:durableId="554052554">
    <w:abstractNumId w:val="41"/>
  </w:num>
  <w:num w:numId="11" w16cid:durableId="573974416">
    <w:abstractNumId w:val="25"/>
  </w:num>
  <w:num w:numId="12" w16cid:durableId="1542283281">
    <w:abstractNumId w:val="39"/>
  </w:num>
  <w:num w:numId="13" w16cid:durableId="426578083">
    <w:abstractNumId w:val="9"/>
  </w:num>
  <w:num w:numId="14" w16cid:durableId="653416815">
    <w:abstractNumId w:val="7"/>
  </w:num>
  <w:num w:numId="15" w16cid:durableId="367141981">
    <w:abstractNumId w:val="6"/>
  </w:num>
  <w:num w:numId="16" w16cid:durableId="957444004">
    <w:abstractNumId w:val="5"/>
  </w:num>
  <w:num w:numId="17" w16cid:durableId="1042709837">
    <w:abstractNumId w:val="4"/>
  </w:num>
  <w:num w:numId="18" w16cid:durableId="1366783835">
    <w:abstractNumId w:val="8"/>
  </w:num>
  <w:num w:numId="19" w16cid:durableId="351687773">
    <w:abstractNumId w:val="3"/>
  </w:num>
  <w:num w:numId="20" w16cid:durableId="946813913">
    <w:abstractNumId w:val="2"/>
  </w:num>
  <w:num w:numId="21" w16cid:durableId="557474478">
    <w:abstractNumId w:val="1"/>
  </w:num>
  <w:num w:numId="22" w16cid:durableId="1176118798">
    <w:abstractNumId w:val="0"/>
  </w:num>
  <w:num w:numId="23" w16cid:durableId="1669282273">
    <w:abstractNumId w:val="11"/>
  </w:num>
  <w:num w:numId="24" w16cid:durableId="1355304027">
    <w:abstractNumId w:val="22"/>
  </w:num>
  <w:num w:numId="25" w16cid:durableId="1639990617">
    <w:abstractNumId w:val="12"/>
  </w:num>
  <w:num w:numId="26" w16cid:durableId="1179662812">
    <w:abstractNumId w:val="21"/>
  </w:num>
  <w:num w:numId="27" w16cid:durableId="2083288758">
    <w:abstractNumId w:val="37"/>
  </w:num>
  <w:num w:numId="28" w16cid:durableId="666322680">
    <w:abstractNumId w:val="36"/>
  </w:num>
  <w:num w:numId="29" w16cid:durableId="373581707">
    <w:abstractNumId w:val="38"/>
  </w:num>
  <w:num w:numId="30" w16cid:durableId="1322999636">
    <w:abstractNumId w:val="31"/>
  </w:num>
  <w:num w:numId="31" w16cid:durableId="229191628">
    <w:abstractNumId w:val="18"/>
  </w:num>
  <w:num w:numId="32" w16cid:durableId="699008940">
    <w:abstractNumId w:val="19"/>
  </w:num>
  <w:num w:numId="33" w16cid:durableId="1767726749">
    <w:abstractNumId w:val="33"/>
  </w:num>
  <w:num w:numId="34" w16cid:durableId="1561670097">
    <w:abstractNumId w:val="34"/>
  </w:num>
  <w:num w:numId="35" w16cid:durableId="1019501016">
    <w:abstractNumId w:val="17"/>
  </w:num>
  <w:num w:numId="36" w16cid:durableId="1983920937">
    <w:abstractNumId w:val="27"/>
  </w:num>
  <w:num w:numId="37" w16cid:durableId="2063597701">
    <w:abstractNumId w:val="35"/>
  </w:num>
  <w:num w:numId="38" w16cid:durableId="1256136114">
    <w:abstractNumId w:val="20"/>
  </w:num>
  <w:num w:numId="39" w16cid:durableId="1463884843">
    <w:abstractNumId w:val="13"/>
  </w:num>
  <w:num w:numId="40" w16cid:durableId="311063897">
    <w:abstractNumId w:val="14"/>
  </w:num>
  <w:num w:numId="41" w16cid:durableId="1347171070">
    <w:abstractNumId w:val="29"/>
  </w:num>
  <w:num w:numId="42" w16cid:durableId="659162933">
    <w:abstractNumId w:val="3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0CAA"/>
    <w:rsid w:val="000004DF"/>
    <w:rsid w:val="00000BC1"/>
    <w:rsid w:val="0000193C"/>
    <w:rsid w:val="00002158"/>
    <w:rsid w:val="000051C2"/>
    <w:rsid w:val="00005A70"/>
    <w:rsid w:val="000062F4"/>
    <w:rsid w:val="00006334"/>
    <w:rsid w:val="00006381"/>
    <w:rsid w:val="00006517"/>
    <w:rsid w:val="00007342"/>
    <w:rsid w:val="00007A3E"/>
    <w:rsid w:val="00007BE9"/>
    <w:rsid w:val="00010355"/>
    <w:rsid w:val="00010B40"/>
    <w:rsid w:val="0001192F"/>
    <w:rsid w:val="00012189"/>
    <w:rsid w:val="00013636"/>
    <w:rsid w:val="000146FC"/>
    <w:rsid w:val="00015C9A"/>
    <w:rsid w:val="00015D4A"/>
    <w:rsid w:val="00020B1C"/>
    <w:rsid w:val="00022932"/>
    <w:rsid w:val="00022A6E"/>
    <w:rsid w:val="00022E33"/>
    <w:rsid w:val="00024173"/>
    <w:rsid w:val="000241C5"/>
    <w:rsid w:val="000241CD"/>
    <w:rsid w:val="00024590"/>
    <w:rsid w:val="00025D36"/>
    <w:rsid w:val="00025DDD"/>
    <w:rsid w:val="000273F1"/>
    <w:rsid w:val="000275D1"/>
    <w:rsid w:val="00030230"/>
    <w:rsid w:val="00030783"/>
    <w:rsid w:val="0003143C"/>
    <w:rsid w:val="00031C35"/>
    <w:rsid w:val="0003268E"/>
    <w:rsid w:val="000333B4"/>
    <w:rsid w:val="00033F69"/>
    <w:rsid w:val="0003458A"/>
    <w:rsid w:val="00035C44"/>
    <w:rsid w:val="0003623B"/>
    <w:rsid w:val="00036A0A"/>
    <w:rsid w:val="00036DDB"/>
    <w:rsid w:val="0003757A"/>
    <w:rsid w:val="0004013F"/>
    <w:rsid w:val="000401B5"/>
    <w:rsid w:val="0004134A"/>
    <w:rsid w:val="00041810"/>
    <w:rsid w:val="00042A96"/>
    <w:rsid w:val="00042A9C"/>
    <w:rsid w:val="00042DA5"/>
    <w:rsid w:val="00043D22"/>
    <w:rsid w:val="00043DDB"/>
    <w:rsid w:val="000446C2"/>
    <w:rsid w:val="00044FF2"/>
    <w:rsid w:val="0004540F"/>
    <w:rsid w:val="0004590B"/>
    <w:rsid w:val="00045DDD"/>
    <w:rsid w:val="00046692"/>
    <w:rsid w:val="00047339"/>
    <w:rsid w:val="00047D14"/>
    <w:rsid w:val="0005063C"/>
    <w:rsid w:val="00051DFC"/>
    <w:rsid w:val="000534FA"/>
    <w:rsid w:val="00053F68"/>
    <w:rsid w:val="000541EA"/>
    <w:rsid w:val="00055266"/>
    <w:rsid w:val="00056289"/>
    <w:rsid w:val="00056415"/>
    <w:rsid w:val="000574B9"/>
    <w:rsid w:val="00060149"/>
    <w:rsid w:val="000603A2"/>
    <w:rsid w:val="000622A3"/>
    <w:rsid w:val="000625DD"/>
    <w:rsid w:val="0006306E"/>
    <w:rsid w:val="000631C0"/>
    <w:rsid w:val="00063761"/>
    <w:rsid w:val="00063825"/>
    <w:rsid w:val="00063968"/>
    <w:rsid w:val="00064C5B"/>
    <w:rsid w:val="000658DE"/>
    <w:rsid w:val="00065B32"/>
    <w:rsid w:val="000660F9"/>
    <w:rsid w:val="00066187"/>
    <w:rsid w:val="00067001"/>
    <w:rsid w:val="000671C6"/>
    <w:rsid w:val="00067268"/>
    <w:rsid w:val="000679D4"/>
    <w:rsid w:val="00067FEE"/>
    <w:rsid w:val="000714B8"/>
    <w:rsid w:val="0007223A"/>
    <w:rsid w:val="00072535"/>
    <w:rsid w:val="00074A02"/>
    <w:rsid w:val="00074ABB"/>
    <w:rsid w:val="000758A2"/>
    <w:rsid w:val="0007675B"/>
    <w:rsid w:val="00077EE5"/>
    <w:rsid w:val="00080002"/>
    <w:rsid w:val="000816BF"/>
    <w:rsid w:val="000847F3"/>
    <w:rsid w:val="0008484F"/>
    <w:rsid w:val="00084CE0"/>
    <w:rsid w:val="0008512B"/>
    <w:rsid w:val="000854F1"/>
    <w:rsid w:val="00086C16"/>
    <w:rsid w:val="00087A14"/>
    <w:rsid w:val="00087A3D"/>
    <w:rsid w:val="0009009F"/>
    <w:rsid w:val="00092C13"/>
    <w:rsid w:val="00092D76"/>
    <w:rsid w:val="00093F26"/>
    <w:rsid w:val="000941A4"/>
    <w:rsid w:val="00094843"/>
    <w:rsid w:val="00095C26"/>
    <w:rsid w:val="00096596"/>
    <w:rsid w:val="0009680E"/>
    <w:rsid w:val="000968FF"/>
    <w:rsid w:val="00096A47"/>
    <w:rsid w:val="00096A5B"/>
    <w:rsid w:val="000971B5"/>
    <w:rsid w:val="00097FFD"/>
    <w:rsid w:val="000A144D"/>
    <w:rsid w:val="000A1BDA"/>
    <w:rsid w:val="000A2039"/>
    <w:rsid w:val="000A2BD9"/>
    <w:rsid w:val="000A30B6"/>
    <w:rsid w:val="000A3B32"/>
    <w:rsid w:val="000A7483"/>
    <w:rsid w:val="000A7917"/>
    <w:rsid w:val="000A7DC7"/>
    <w:rsid w:val="000A7E4C"/>
    <w:rsid w:val="000B0588"/>
    <w:rsid w:val="000B0B24"/>
    <w:rsid w:val="000B12F7"/>
    <w:rsid w:val="000B158A"/>
    <w:rsid w:val="000B1CEE"/>
    <w:rsid w:val="000B238F"/>
    <w:rsid w:val="000B2611"/>
    <w:rsid w:val="000B2C8D"/>
    <w:rsid w:val="000B3058"/>
    <w:rsid w:val="000B3B44"/>
    <w:rsid w:val="000B4C72"/>
    <w:rsid w:val="000B5382"/>
    <w:rsid w:val="000B53CD"/>
    <w:rsid w:val="000B53E0"/>
    <w:rsid w:val="000B615D"/>
    <w:rsid w:val="000B689F"/>
    <w:rsid w:val="000B6CE0"/>
    <w:rsid w:val="000C0455"/>
    <w:rsid w:val="000C0CC7"/>
    <w:rsid w:val="000C183B"/>
    <w:rsid w:val="000C18DF"/>
    <w:rsid w:val="000C18E5"/>
    <w:rsid w:val="000C1D5C"/>
    <w:rsid w:val="000C352E"/>
    <w:rsid w:val="000C3972"/>
    <w:rsid w:val="000C3DE9"/>
    <w:rsid w:val="000C44D4"/>
    <w:rsid w:val="000C4863"/>
    <w:rsid w:val="000C4F90"/>
    <w:rsid w:val="000C5135"/>
    <w:rsid w:val="000C5B55"/>
    <w:rsid w:val="000C5ED4"/>
    <w:rsid w:val="000C64D7"/>
    <w:rsid w:val="000C6B03"/>
    <w:rsid w:val="000C6DCA"/>
    <w:rsid w:val="000C6E2F"/>
    <w:rsid w:val="000C6E5F"/>
    <w:rsid w:val="000D0304"/>
    <w:rsid w:val="000D1F1E"/>
    <w:rsid w:val="000D266F"/>
    <w:rsid w:val="000D2BA8"/>
    <w:rsid w:val="000D3651"/>
    <w:rsid w:val="000D3D7E"/>
    <w:rsid w:val="000D3F69"/>
    <w:rsid w:val="000D42A8"/>
    <w:rsid w:val="000D436F"/>
    <w:rsid w:val="000D48DF"/>
    <w:rsid w:val="000D5713"/>
    <w:rsid w:val="000D5ACC"/>
    <w:rsid w:val="000E01B7"/>
    <w:rsid w:val="000E1263"/>
    <w:rsid w:val="000E2344"/>
    <w:rsid w:val="000E31AA"/>
    <w:rsid w:val="000E3276"/>
    <w:rsid w:val="000E337F"/>
    <w:rsid w:val="000E4072"/>
    <w:rsid w:val="000E58CC"/>
    <w:rsid w:val="000E59C1"/>
    <w:rsid w:val="000E749E"/>
    <w:rsid w:val="000E75FD"/>
    <w:rsid w:val="000E763A"/>
    <w:rsid w:val="000E76F1"/>
    <w:rsid w:val="000F1941"/>
    <w:rsid w:val="000F1E31"/>
    <w:rsid w:val="000F3EA7"/>
    <w:rsid w:val="000F3F0D"/>
    <w:rsid w:val="000F4BAD"/>
    <w:rsid w:val="000F6102"/>
    <w:rsid w:val="00100279"/>
    <w:rsid w:val="00100630"/>
    <w:rsid w:val="00103630"/>
    <w:rsid w:val="0010591C"/>
    <w:rsid w:val="00107F3D"/>
    <w:rsid w:val="00110304"/>
    <w:rsid w:val="00110CE5"/>
    <w:rsid w:val="001116B7"/>
    <w:rsid w:val="00112ACC"/>
    <w:rsid w:val="0011389A"/>
    <w:rsid w:val="00113E63"/>
    <w:rsid w:val="0011412C"/>
    <w:rsid w:val="001141ED"/>
    <w:rsid w:val="00115462"/>
    <w:rsid w:val="00115941"/>
    <w:rsid w:val="00115D65"/>
    <w:rsid w:val="00117865"/>
    <w:rsid w:val="001215F2"/>
    <w:rsid w:val="00121C0D"/>
    <w:rsid w:val="00121FF3"/>
    <w:rsid w:val="00123334"/>
    <w:rsid w:val="00125123"/>
    <w:rsid w:val="00131C95"/>
    <w:rsid w:val="001329D2"/>
    <w:rsid w:val="00133FF1"/>
    <w:rsid w:val="00134291"/>
    <w:rsid w:val="00134903"/>
    <w:rsid w:val="00136014"/>
    <w:rsid w:val="0013658A"/>
    <w:rsid w:val="001369C3"/>
    <w:rsid w:val="00137C5A"/>
    <w:rsid w:val="0014040F"/>
    <w:rsid w:val="00141DEC"/>
    <w:rsid w:val="001426DB"/>
    <w:rsid w:val="00142907"/>
    <w:rsid w:val="001429BF"/>
    <w:rsid w:val="00143FC7"/>
    <w:rsid w:val="001443D1"/>
    <w:rsid w:val="0014521E"/>
    <w:rsid w:val="0014549F"/>
    <w:rsid w:val="00145877"/>
    <w:rsid w:val="00145D31"/>
    <w:rsid w:val="00146399"/>
    <w:rsid w:val="001468B5"/>
    <w:rsid w:val="00147F01"/>
    <w:rsid w:val="001510A2"/>
    <w:rsid w:val="00151A98"/>
    <w:rsid w:val="001522F2"/>
    <w:rsid w:val="00153413"/>
    <w:rsid w:val="00153800"/>
    <w:rsid w:val="00154201"/>
    <w:rsid w:val="00155175"/>
    <w:rsid w:val="001551D7"/>
    <w:rsid w:val="001560B5"/>
    <w:rsid w:val="00156965"/>
    <w:rsid w:val="001575A0"/>
    <w:rsid w:val="0016072E"/>
    <w:rsid w:val="001635E2"/>
    <w:rsid w:val="001637E0"/>
    <w:rsid w:val="0016771F"/>
    <w:rsid w:val="00171054"/>
    <w:rsid w:val="00171813"/>
    <w:rsid w:val="00171970"/>
    <w:rsid w:val="00172298"/>
    <w:rsid w:val="00172B8A"/>
    <w:rsid w:val="00172E08"/>
    <w:rsid w:val="001732BA"/>
    <w:rsid w:val="001735FD"/>
    <w:rsid w:val="001742F2"/>
    <w:rsid w:val="00174B87"/>
    <w:rsid w:val="00175F79"/>
    <w:rsid w:val="001767A7"/>
    <w:rsid w:val="00176CC7"/>
    <w:rsid w:val="00180F3D"/>
    <w:rsid w:val="00181BFB"/>
    <w:rsid w:val="0018244E"/>
    <w:rsid w:val="00182C09"/>
    <w:rsid w:val="001830E7"/>
    <w:rsid w:val="00183F1C"/>
    <w:rsid w:val="00185046"/>
    <w:rsid w:val="00187731"/>
    <w:rsid w:val="00187A1C"/>
    <w:rsid w:val="00190427"/>
    <w:rsid w:val="00191077"/>
    <w:rsid w:val="00191DB9"/>
    <w:rsid w:val="00193286"/>
    <w:rsid w:val="00193968"/>
    <w:rsid w:val="00193E75"/>
    <w:rsid w:val="00194956"/>
    <w:rsid w:val="00195461"/>
    <w:rsid w:val="00195600"/>
    <w:rsid w:val="00196517"/>
    <w:rsid w:val="00196D0A"/>
    <w:rsid w:val="00197475"/>
    <w:rsid w:val="00197B89"/>
    <w:rsid w:val="001A05A6"/>
    <w:rsid w:val="001A1905"/>
    <w:rsid w:val="001A1FBE"/>
    <w:rsid w:val="001A31F0"/>
    <w:rsid w:val="001A3AD4"/>
    <w:rsid w:val="001A3FB5"/>
    <w:rsid w:val="001A4810"/>
    <w:rsid w:val="001A5352"/>
    <w:rsid w:val="001A55FE"/>
    <w:rsid w:val="001A57BC"/>
    <w:rsid w:val="001A5BB0"/>
    <w:rsid w:val="001A7A4D"/>
    <w:rsid w:val="001B0255"/>
    <w:rsid w:val="001B0E9A"/>
    <w:rsid w:val="001B166B"/>
    <w:rsid w:val="001B1686"/>
    <w:rsid w:val="001B2604"/>
    <w:rsid w:val="001B2766"/>
    <w:rsid w:val="001B457F"/>
    <w:rsid w:val="001B6514"/>
    <w:rsid w:val="001B7047"/>
    <w:rsid w:val="001C0D5C"/>
    <w:rsid w:val="001C1280"/>
    <w:rsid w:val="001C16F1"/>
    <w:rsid w:val="001C1709"/>
    <w:rsid w:val="001C2E98"/>
    <w:rsid w:val="001C362F"/>
    <w:rsid w:val="001C40A1"/>
    <w:rsid w:val="001C4F6E"/>
    <w:rsid w:val="001C5CEB"/>
    <w:rsid w:val="001C62D3"/>
    <w:rsid w:val="001C65F2"/>
    <w:rsid w:val="001C667D"/>
    <w:rsid w:val="001D0303"/>
    <w:rsid w:val="001D08EC"/>
    <w:rsid w:val="001D0CEE"/>
    <w:rsid w:val="001D2C28"/>
    <w:rsid w:val="001D33A6"/>
    <w:rsid w:val="001D3A8B"/>
    <w:rsid w:val="001D43D4"/>
    <w:rsid w:val="001D4D83"/>
    <w:rsid w:val="001D4F78"/>
    <w:rsid w:val="001D588E"/>
    <w:rsid w:val="001D60DA"/>
    <w:rsid w:val="001D6A60"/>
    <w:rsid w:val="001D6DF3"/>
    <w:rsid w:val="001D6E56"/>
    <w:rsid w:val="001D71B9"/>
    <w:rsid w:val="001D751A"/>
    <w:rsid w:val="001E1377"/>
    <w:rsid w:val="001E1552"/>
    <w:rsid w:val="001E227F"/>
    <w:rsid w:val="001E22AC"/>
    <w:rsid w:val="001E2461"/>
    <w:rsid w:val="001E2612"/>
    <w:rsid w:val="001E2D83"/>
    <w:rsid w:val="001E3C7F"/>
    <w:rsid w:val="001E4722"/>
    <w:rsid w:val="001E4A0E"/>
    <w:rsid w:val="001E4C15"/>
    <w:rsid w:val="001E536B"/>
    <w:rsid w:val="001F0543"/>
    <w:rsid w:val="001F1AFF"/>
    <w:rsid w:val="001F1D03"/>
    <w:rsid w:val="001F26A1"/>
    <w:rsid w:val="001F3703"/>
    <w:rsid w:val="001F3874"/>
    <w:rsid w:val="001F4693"/>
    <w:rsid w:val="001F483A"/>
    <w:rsid w:val="001F4B8F"/>
    <w:rsid w:val="001F4BD7"/>
    <w:rsid w:val="001F50BE"/>
    <w:rsid w:val="001F5DAA"/>
    <w:rsid w:val="001F5DEA"/>
    <w:rsid w:val="0020116D"/>
    <w:rsid w:val="00201185"/>
    <w:rsid w:val="00201F34"/>
    <w:rsid w:val="00202280"/>
    <w:rsid w:val="00202A31"/>
    <w:rsid w:val="00203E00"/>
    <w:rsid w:val="0020420D"/>
    <w:rsid w:val="0020459B"/>
    <w:rsid w:val="0020471F"/>
    <w:rsid w:val="00204865"/>
    <w:rsid w:val="002049BB"/>
    <w:rsid w:val="0020610A"/>
    <w:rsid w:val="00207730"/>
    <w:rsid w:val="00207FE2"/>
    <w:rsid w:val="002102C3"/>
    <w:rsid w:val="0021099D"/>
    <w:rsid w:val="002113E2"/>
    <w:rsid w:val="0021304E"/>
    <w:rsid w:val="0021352E"/>
    <w:rsid w:val="00213CDD"/>
    <w:rsid w:val="00213DFC"/>
    <w:rsid w:val="00214ECF"/>
    <w:rsid w:val="00215238"/>
    <w:rsid w:val="00217DE7"/>
    <w:rsid w:val="002213DD"/>
    <w:rsid w:val="0022284A"/>
    <w:rsid w:val="00222BA0"/>
    <w:rsid w:val="00224869"/>
    <w:rsid w:val="00225A1F"/>
    <w:rsid w:val="00225EA5"/>
    <w:rsid w:val="00225F65"/>
    <w:rsid w:val="00227347"/>
    <w:rsid w:val="00230473"/>
    <w:rsid w:val="00230DA3"/>
    <w:rsid w:val="0023418F"/>
    <w:rsid w:val="00235335"/>
    <w:rsid w:val="00235A61"/>
    <w:rsid w:val="00236C6B"/>
    <w:rsid w:val="00240DCB"/>
    <w:rsid w:val="00241011"/>
    <w:rsid w:val="0024217A"/>
    <w:rsid w:val="00244785"/>
    <w:rsid w:val="00244E2C"/>
    <w:rsid w:val="00244EFE"/>
    <w:rsid w:val="00245C6E"/>
    <w:rsid w:val="00245D61"/>
    <w:rsid w:val="00246273"/>
    <w:rsid w:val="002476C6"/>
    <w:rsid w:val="00251050"/>
    <w:rsid w:val="002516E0"/>
    <w:rsid w:val="00251A79"/>
    <w:rsid w:val="00252983"/>
    <w:rsid w:val="002541AF"/>
    <w:rsid w:val="002541BF"/>
    <w:rsid w:val="002543FB"/>
    <w:rsid w:val="00255CC7"/>
    <w:rsid w:val="00255CCF"/>
    <w:rsid w:val="00260B0B"/>
    <w:rsid w:val="00261052"/>
    <w:rsid w:val="002610BC"/>
    <w:rsid w:val="00261141"/>
    <w:rsid w:val="00261F64"/>
    <w:rsid w:val="002622A0"/>
    <w:rsid w:val="00263548"/>
    <w:rsid w:val="00263D2E"/>
    <w:rsid w:val="00264B4F"/>
    <w:rsid w:val="00265029"/>
    <w:rsid w:val="002659BB"/>
    <w:rsid w:val="00265DC3"/>
    <w:rsid w:val="00265F99"/>
    <w:rsid w:val="00266687"/>
    <w:rsid w:val="00267676"/>
    <w:rsid w:val="00267677"/>
    <w:rsid w:val="002679CC"/>
    <w:rsid w:val="00267C60"/>
    <w:rsid w:val="00271249"/>
    <w:rsid w:val="00271338"/>
    <w:rsid w:val="00271C7C"/>
    <w:rsid w:val="00272A5B"/>
    <w:rsid w:val="002738F2"/>
    <w:rsid w:val="00273AC1"/>
    <w:rsid w:val="00273B92"/>
    <w:rsid w:val="00273C75"/>
    <w:rsid w:val="00273EA2"/>
    <w:rsid w:val="002800B9"/>
    <w:rsid w:val="0028071C"/>
    <w:rsid w:val="00281E32"/>
    <w:rsid w:val="00281E78"/>
    <w:rsid w:val="00282BB6"/>
    <w:rsid w:val="002838FE"/>
    <w:rsid w:val="00283903"/>
    <w:rsid w:val="00283C8F"/>
    <w:rsid w:val="002841F9"/>
    <w:rsid w:val="0028598C"/>
    <w:rsid w:val="00285E72"/>
    <w:rsid w:val="0028668F"/>
    <w:rsid w:val="00286B66"/>
    <w:rsid w:val="002905F7"/>
    <w:rsid w:val="00291026"/>
    <w:rsid w:val="0029160F"/>
    <w:rsid w:val="002916BB"/>
    <w:rsid w:val="002918EE"/>
    <w:rsid w:val="00292095"/>
    <w:rsid w:val="002928A3"/>
    <w:rsid w:val="00292AB6"/>
    <w:rsid w:val="002931DC"/>
    <w:rsid w:val="00293A4C"/>
    <w:rsid w:val="0029434C"/>
    <w:rsid w:val="0029435A"/>
    <w:rsid w:val="002959D9"/>
    <w:rsid w:val="00295CB2"/>
    <w:rsid w:val="00295EC6"/>
    <w:rsid w:val="00297287"/>
    <w:rsid w:val="00297A58"/>
    <w:rsid w:val="00297F4B"/>
    <w:rsid w:val="002A04AE"/>
    <w:rsid w:val="002A1386"/>
    <w:rsid w:val="002A1769"/>
    <w:rsid w:val="002A1F1A"/>
    <w:rsid w:val="002A2B94"/>
    <w:rsid w:val="002A438A"/>
    <w:rsid w:val="002A4BFC"/>
    <w:rsid w:val="002A6800"/>
    <w:rsid w:val="002A6F2A"/>
    <w:rsid w:val="002B175A"/>
    <w:rsid w:val="002B1951"/>
    <w:rsid w:val="002B1C36"/>
    <w:rsid w:val="002B2EF7"/>
    <w:rsid w:val="002B43D0"/>
    <w:rsid w:val="002B469A"/>
    <w:rsid w:val="002B4AD9"/>
    <w:rsid w:val="002B4C19"/>
    <w:rsid w:val="002B5929"/>
    <w:rsid w:val="002B622F"/>
    <w:rsid w:val="002B7F2C"/>
    <w:rsid w:val="002C009D"/>
    <w:rsid w:val="002C16A8"/>
    <w:rsid w:val="002C2979"/>
    <w:rsid w:val="002C2E54"/>
    <w:rsid w:val="002C3A56"/>
    <w:rsid w:val="002C3D74"/>
    <w:rsid w:val="002C4499"/>
    <w:rsid w:val="002C6D9F"/>
    <w:rsid w:val="002C7E96"/>
    <w:rsid w:val="002C7FE2"/>
    <w:rsid w:val="002D0621"/>
    <w:rsid w:val="002D06AB"/>
    <w:rsid w:val="002D260E"/>
    <w:rsid w:val="002D2B22"/>
    <w:rsid w:val="002D2BBD"/>
    <w:rsid w:val="002D2C06"/>
    <w:rsid w:val="002D3031"/>
    <w:rsid w:val="002D3F3D"/>
    <w:rsid w:val="002D3F55"/>
    <w:rsid w:val="002D5953"/>
    <w:rsid w:val="002D6730"/>
    <w:rsid w:val="002D6994"/>
    <w:rsid w:val="002D6BCD"/>
    <w:rsid w:val="002D6DE0"/>
    <w:rsid w:val="002D7DA9"/>
    <w:rsid w:val="002E08E1"/>
    <w:rsid w:val="002E178F"/>
    <w:rsid w:val="002E1D2A"/>
    <w:rsid w:val="002E27A0"/>
    <w:rsid w:val="002E3EA3"/>
    <w:rsid w:val="002E5296"/>
    <w:rsid w:val="002E6471"/>
    <w:rsid w:val="002E68B0"/>
    <w:rsid w:val="002E6B9E"/>
    <w:rsid w:val="002E6C89"/>
    <w:rsid w:val="002E6CB8"/>
    <w:rsid w:val="002E6EE9"/>
    <w:rsid w:val="002E6F9F"/>
    <w:rsid w:val="002E718F"/>
    <w:rsid w:val="002F0033"/>
    <w:rsid w:val="002F0421"/>
    <w:rsid w:val="002F0C9E"/>
    <w:rsid w:val="002F153F"/>
    <w:rsid w:val="002F2EFB"/>
    <w:rsid w:val="002F3A2D"/>
    <w:rsid w:val="002F3DA3"/>
    <w:rsid w:val="002F4BCA"/>
    <w:rsid w:val="002F5E56"/>
    <w:rsid w:val="00300A6D"/>
    <w:rsid w:val="00301239"/>
    <w:rsid w:val="0030143A"/>
    <w:rsid w:val="00301E59"/>
    <w:rsid w:val="00302469"/>
    <w:rsid w:val="00302667"/>
    <w:rsid w:val="003028A6"/>
    <w:rsid w:val="00302BB3"/>
    <w:rsid w:val="00302E02"/>
    <w:rsid w:val="0030396C"/>
    <w:rsid w:val="0030550C"/>
    <w:rsid w:val="0030579D"/>
    <w:rsid w:val="00305E08"/>
    <w:rsid w:val="003068AA"/>
    <w:rsid w:val="00306AA5"/>
    <w:rsid w:val="003075DB"/>
    <w:rsid w:val="00310D26"/>
    <w:rsid w:val="00312186"/>
    <w:rsid w:val="00313013"/>
    <w:rsid w:val="003144D8"/>
    <w:rsid w:val="0031451E"/>
    <w:rsid w:val="003154AD"/>
    <w:rsid w:val="00315584"/>
    <w:rsid w:val="00316AE3"/>
    <w:rsid w:val="00316F52"/>
    <w:rsid w:val="00322CAE"/>
    <w:rsid w:val="00323268"/>
    <w:rsid w:val="0032493D"/>
    <w:rsid w:val="00324DA3"/>
    <w:rsid w:val="00324EDD"/>
    <w:rsid w:val="003256B4"/>
    <w:rsid w:val="00325A02"/>
    <w:rsid w:val="003272D7"/>
    <w:rsid w:val="00330465"/>
    <w:rsid w:val="00330551"/>
    <w:rsid w:val="00330C84"/>
    <w:rsid w:val="00330C9D"/>
    <w:rsid w:val="0033125D"/>
    <w:rsid w:val="00332C4D"/>
    <w:rsid w:val="00332F20"/>
    <w:rsid w:val="00334531"/>
    <w:rsid w:val="00334F41"/>
    <w:rsid w:val="00335AD7"/>
    <w:rsid w:val="003362E7"/>
    <w:rsid w:val="00336E7D"/>
    <w:rsid w:val="00337193"/>
    <w:rsid w:val="00340671"/>
    <w:rsid w:val="003406A2"/>
    <w:rsid w:val="00340CAA"/>
    <w:rsid w:val="00341118"/>
    <w:rsid w:val="00341D4F"/>
    <w:rsid w:val="003458F4"/>
    <w:rsid w:val="00345D09"/>
    <w:rsid w:val="00347B04"/>
    <w:rsid w:val="00350AEC"/>
    <w:rsid w:val="00351B97"/>
    <w:rsid w:val="00351CDE"/>
    <w:rsid w:val="00353614"/>
    <w:rsid w:val="00353F89"/>
    <w:rsid w:val="00354050"/>
    <w:rsid w:val="00356985"/>
    <w:rsid w:val="00357E26"/>
    <w:rsid w:val="00360AC3"/>
    <w:rsid w:val="00361A19"/>
    <w:rsid w:val="00361BC0"/>
    <w:rsid w:val="00363127"/>
    <w:rsid w:val="00363510"/>
    <w:rsid w:val="003638E1"/>
    <w:rsid w:val="00364892"/>
    <w:rsid w:val="00365C18"/>
    <w:rsid w:val="00365F03"/>
    <w:rsid w:val="0036658A"/>
    <w:rsid w:val="00366BA5"/>
    <w:rsid w:val="00367B47"/>
    <w:rsid w:val="00371FC6"/>
    <w:rsid w:val="0037245E"/>
    <w:rsid w:val="003729F5"/>
    <w:rsid w:val="0037381F"/>
    <w:rsid w:val="00373BD4"/>
    <w:rsid w:val="00373D28"/>
    <w:rsid w:val="00374C1E"/>
    <w:rsid w:val="00375B59"/>
    <w:rsid w:val="00375BCD"/>
    <w:rsid w:val="00376CFA"/>
    <w:rsid w:val="0037782A"/>
    <w:rsid w:val="003826B8"/>
    <w:rsid w:val="00383498"/>
    <w:rsid w:val="003839F6"/>
    <w:rsid w:val="00383B90"/>
    <w:rsid w:val="00383D42"/>
    <w:rsid w:val="00384D34"/>
    <w:rsid w:val="003859E6"/>
    <w:rsid w:val="00386457"/>
    <w:rsid w:val="0038686D"/>
    <w:rsid w:val="00386DEB"/>
    <w:rsid w:val="003877A2"/>
    <w:rsid w:val="00390843"/>
    <w:rsid w:val="00391D3F"/>
    <w:rsid w:val="00391DCC"/>
    <w:rsid w:val="00392401"/>
    <w:rsid w:val="00392402"/>
    <w:rsid w:val="003932D1"/>
    <w:rsid w:val="00393490"/>
    <w:rsid w:val="00395794"/>
    <w:rsid w:val="00397872"/>
    <w:rsid w:val="003A04A3"/>
    <w:rsid w:val="003A19C4"/>
    <w:rsid w:val="003A1F6C"/>
    <w:rsid w:val="003A2531"/>
    <w:rsid w:val="003A2638"/>
    <w:rsid w:val="003A2642"/>
    <w:rsid w:val="003A376E"/>
    <w:rsid w:val="003A40FA"/>
    <w:rsid w:val="003A4517"/>
    <w:rsid w:val="003A4CDB"/>
    <w:rsid w:val="003A527E"/>
    <w:rsid w:val="003A579B"/>
    <w:rsid w:val="003A6011"/>
    <w:rsid w:val="003A67B1"/>
    <w:rsid w:val="003A6F31"/>
    <w:rsid w:val="003A72FA"/>
    <w:rsid w:val="003A7762"/>
    <w:rsid w:val="003B13B8"/>
    <w:rsid w:val="003B385B"/>
    <w:rsid w:val="003B4D80"/>
    <w:rsid w:val="003B50E6"/>
    <w:rsid w:val="003B57C4"/>
    <w:rsid w:val="003B6388"/>
    <w:rsid w:val="003B6938"/>
    <w:rsid w:val="003B77D0"/>
    <w:rsid w:val="003B7977"/>
    <w:rsid w:val="003C0FDB"/>
    <w:rsid w:val="003C25C2"/>
    <w:rsid w:val="003C289D"/>
    <w:rsid w:val="003C40F3"/>
    <w:rsid w:val="003C5D37"/>
    <w:rsid w:val="003C5EF1"/>
    <w:rsid w:val="003C60E6"/>
    <w:rsid w:val="003C7340"/>
    <w:rsid w:val="003C7799"/>
    <w:rsid w:val="003C7B65"/>
    <w:rsid w:val="003D0053"/>
    <w:rsid w:val="003D0134"/>
    <w:rsid w:val="003D1879"/>
    <w:rsid w:val="003D1D50"/>
    <w:rsid w:val="003D271D"/>
    <w:rsid w:val="003D2AB0"/>
    <w:rsid w:val="003D3B78"/>
    <w:rsid w:val="003D40DF"/>
    <w:rsid w:val="003D566A"/>
    <w:rsid w:val="003D7160"/>
    <w:rsid w:val="003D71A6"/>
    <w:rsid w:val="003D7B81"/>
    <w:rsid w:val="003D7F9F"/>
    <w:rsid w:val="003E0ED0"/>
    <w:rsid w:val="003E1D77"/>
    <w:rsid w:val="003E1DB0"/>
    <w:rsid w:val="003E2533"/>
    <w:rsid w:val="003E2ECB"/>
    <w:rsid w:val="003E2FC7"/>
    <w:rsid w:val="003E336D"/>
    <w:rsid w:val="003E4255"/>
    <w:rsid w:val="003E4819"/>
    <w:rsid w:val="003E5A20"/>
    <w:rsid w:val="003E6229"/>
    <w:rsid w:val="003E623D"/>
    <w:rsid w:val="003E6442"/>
    <w:rsid w:val="003E70B1"/>
    <w:rsid w:val="003E768E"/>
    <w:rsid w:val="003F0510"/>
    <w:rsid w:val="003F17FB"/>
    <w:rsid w:val="003F2176"/>
    <w:rsid w:val="003F2F6F"/>
    <w:rsid w:val="003F3208"/>
    <w:rsid w:val="003F3901"/>
    <w:rsid w:val="003F5425"/>
    <w:rsid w:val="003F5E18"/>
    <w:rsid w:val="003F78A3"/>
    <w:rsid w:val="00400442"/>
    <w:rsid w:val="004004A4"/>
    <w:rsid w:val="0040115F"/>
    <w:rsid w:val="0040148D"/>
    <w:rsid w:val="00401663"/>
    <w:rsid w:val="0040177C"/>
    <w:rsid w:val="00401A45"/>
    <w:rsid w:val="004028A0"/>
    <w:rsid w:val="004045C0"/>
    <w:rsid w:val="00405F2B"/>
    <w:rsid w:val="0040647C"/>
    <w:rsid w:val="00406AA8"/>
    <w:rsid w:val="00406E2E"/>
    <w:rsid w:val="00407343"/>
    <w:rsid w:val="00407EB4"/>
    <w:rsid w:val="00410924"/>
    <w:rsid w:val="00411AF3"/>
    <w:rsid w:val="004122A7"/>
    <w:rsid w:val="0041265A"/>
    <w:rsid w:val="004137DB"/>
    <w:rsid w:val="00413834"/>
    <w:rsid w:val="0041551A"/>
    <w:rsid w:val="004155F8"/>
    <w:rsid w:val="00416D14"/>
    <w:rsid w:val="004175DE"/>
    <w:rsid w:val="00417CC3"/>
    <w:rsid w:val="00417DB1"/>
    <w:rsid w:val="00417F76"/>
    <w:rsid w:val="004200C9"/>
    <w:rsid w:val="004216A5"/>
    <w:rsid w:val="00422E73"/>
    <w:rsid w:val="00425368"/>
    <w:rsid w:val="00425C85"/>
    <w:rsid w:val="00425CA3"/>
    <w:rsid w:val="00426202"/>
    <w:rsid w:val="0042693C"/>
    <w:rsid w:val="0043057F"/>
    <w:rsid w:val="00430C47"/>
    <w:rsid w:val="00431B0A"/>
    <w:rsid w:val="004321AD"/>
    <w:rsid w:val="0043229D"/>
    <w:rsid w:val="00432B0C"/>
    <w:rsid w:val="00433B3C"/>
    <w:rsid w:val="004343F5"/>
    <w:rsid w:val="004349D3"/>
    <w:rsid w:val="00434F79"/>
    <w:rsid w:val="00436BA6"/>
    <w:rsid w:val="00437643"/>
    <w:rsid w:val="00437F23"/>
    <w:rsid w:val="0044111C"/>
    <w:rsid w:val="00441403"/>
    <w:rsid w:val="00441DBB"/>
    <w:rsid w:val="004424A7"/>
    <w:rsid w:val="0044258B"/>
    <w:rsid w:val="004436FF"/>
    <w:rsid w:val="004443D3"/>
    <w:rsid w:val="00444583"/>
    <w:rsid w:val="00444B68"/>
    <w:rsid w:val="00445550"/>
    <w:rsid w:val="00445B41"/>
    <w:rsid w:val="00446F25"/>
    <w:rsid w:val="00447328"/>
    <w:rsid w:val="00447E8B"/>
    <w:rsid w:val="00452301"/>
    <w:rsid w:val="004526EB"/>
    <w:rsid w:val="00452B3B"/>
    <w:rsid w:val="00453752"/>
    <w:rsid w:val="00453F3A"/>
    <w:rsid w:val="00454DB1"/>
    <w:rsid w:val="00454E34"/>
    <w:rsid w:val="004563CE"/>
    <w:rsid w:val="00456AAB"/>
    <w:rsid w:val="004610EC"/>
    <w:rsid w:val="00461130"/>
    <w:rsid w:val="00461CB6"/>
    <w:rsid w:val="004620D7"/>
    <w:rsid w:val="00462153"/>
    <w:rsid w:val="00462818"/>
    <w:rsid w:val="00463191"/>
    <w:rsid w:val="004634FA"/>
    <w:rsid w:val="0046375A"/>
    <w:rsid w:val="00463BC0"/>
    <w:rsid w:val="00463EFD"/>
    <w:rsid w:val="00464377"/>
    <w:rsid w:val="00464A33"/>
    <w:rsid w:val="00464D84"/>
    <w:rsid w:val="00464F03"/>
    <w:rsid w:val="004650B1"/>
    <w:rsid w:val="00465369"/>
    <w:rsid w:val="004664C6"/>
    <w:rsid w:val="00466724"/>
    <w:rsid w:val="004674F1"/>
    <w:rsid w:val="004705F8"/>
    <w:rsid w:val="004709BA"/>
    <w:rsid w:val="00470ACB"/>
    <w:rsid w:val="00470D27"/>
    <w:rsid w:val="0047151B"/>
    <w:rsid w:val="004717AF"/>
    <w:rsid w:val="00472181"/>
    <w:rsid w:val="004731EF"/>
    <w:rsid w:val="00473307"/>
    <w:rsid w:val="00476916"/>
    <w:rsid w:val="004777B4"/>
    <w:rsid w:val="00477873"/>
    <w:rsid w:val="00481592"/>
    <w:rsid w:val="00481A17"/>
    <w:rsid w:val="00481F85"/>
    <w:rsid w:val="0048206C"/>
    <w:rsid w:val="0048280E"/>
    <w:rsid w:val="0048395A"/>
    <w:rsid w:val="004851C7"/>
    <w:rsid w:val="00485548"/>
    <w:rsid w:val="004856F2"/>
    <w:rsid w:val="00485F1C"/>
    <w:rsid w:val="004861C9"/>
    <w:rsid w:val="004869AB"/>
    <w:rsid w:val="004919C6"/>
    <w:rsid w:val="00491D1C"/>
    <w:rsid w:val="00492107"/>
    <w:rsid w:val="00492DA3"/>
    <w:rsid w:val="00494942"/>
    <w:rsid w:val="00495A49"/>
    <w:rsid w:val="00495B8A"/>
    <w:rsid w:val="0049623B"/>
    <w:rsid w:val="00496B5C"/>
    <w:rsid w:val="004973B0"/>
    <w:rsid w:val="00497AE6"/>
    <w:rsid w:val="004A05E3"/>
    <w:rsid w:val="004A09DD"/>
    <w:rsid w:val="004A3FEE"/>
    <w:rsid w:val="004A4FE9"/>
    <w:rsid w:val="004A572D"/>
    <w:rsid w:val="004A578A"/>
    <w:rsid w:val="004A66B6"/>
    <w:rsid w:val="004A7AF4"/>
    <w:rsid w:val="004B17AF"/>
    <w:rsid w:val="004B2051"/>
    <w:rsid w:val="004B25C6"/>
    <w:rsid w:val="004B2680"/>
    <w:rsid w:val="004B2790"/>
    <w:rsid w:val="004B2AA7"/>
    <w:rsid w:val="004B2FC1"/>
    <w:rsid w:val="004B39BD"/>
    <w:rsid w:val="004B514E"/>
    <w:rsid w:val="004B56BC"/>
    <w:rsid w:val="004B5EF8"/>
    <w:rsid w:val="004B6331"/>
    <w:rsid w:val="004B6A70"/>
    <w:rsid w:val="004B71AE"/>
    <w:rsid w:val="004C071D"/>
    <w:rsid w:val="004C18F2"/>
    <w:rsid w:val="004C1E14"/>
    <w:rsid w:val="004C277B"/>
    <w:rsid w:val="004C341B"/>
    <w:rsid w:val="004C3D3F"/>
    <w:rsid w:val="004C3D4C"/>
    <w:rsid w:val="004C7FAD"/>
    <w:rsid w:val="004D0CF9"/>
    <w:rsid w:val="004D13B6"/>
    <w:rsid w:val="004D27BC"/>
    <w:rsid w:val="004D4F71"/>
    <w:rsid w:val="004D5BE5"/>
    <w:rsid w:val="004D727A"/>
    <w:rsid w:val="004D734D"/>
    <w:rsid w:val="004E0BC0"/>
    <w:rsid w:val="004E1657"/>
    <w:rsid w:val="004E1AC5"/>
    <w:rsid w:val="004E3180"/>
    <w:rsid w:val="004E388A"/>
    <w:rsid w:val="004E3E47"/>
    <w:rsid w:val="004E4262"/>
    <w:rsid w:val="004E43C6"/>
    <w:rsid w:val="004E4C25"/>
    <w:rsid w:val="004E50C5"/>
    <w:rsid w:val="004E5D36"/>
    <w:rsid w:val="004E757A"/>
    <w:rsid w:val="004F22A5"/>
    <w:rsid w:val="004F24FE"/>
    <w:rsid w:val="004F2657"/>
    <w:rsid w:val="004F2C3D"/>
    <w:rsid w:val="004F2FEA"/>
    <w:rsid w:val="004F321F"/>
    <w:rsid w:val="004F3F98"/>
    <w:rsid w:val="004F6CFD"/>
    <w:rsid w:val="004F7990"/>
    <w:rsid w:val="004F7B07"/>
    <w:rsid w:val="004F7DE3"/>
    <w:rsid w:val="00500440"/>
    <w:rsid w:val="00500C07"/>
    <w:rsid w:val="00500E5B"/>
    <w:rsid w:val="005011E7"/>
    <w:rsid w:val="00501939"/>
    <w:rsid w:val="00501B38"/>
    <w:rsid w:val="00502557"/>
    <w:rsid w:val="00502632"/>
    <w:rsid w:val="005027FC"/>
    <w:rsid w:val="005028EC"/>
    <w:rsid w:val="00502A30"/>
    <w:rsid w:val="00502AC9"/>
    <w:rsid w:val="00503197"/>
    <w:rsid w:val="005032C4"/>
    <w:rsid w:val="0050352B"/>
    <w:rsid w:val="00503C6F"/>
    <w:rsid w:val="00503D5E"/>
    <w:rsid w:val="0050469C"/>
    <w:rsid w:val="00505FFC"/>
    <w:rsid w:val="00507509"/>
    <w:rsid w:val="00507C7C"/>
    <w:rsid w:val="00507FA1"/>
    <w:rsid w:val="0051081F"/>
    <w:rsid w:val="005113B9"/>
    <w:rsid w:val="00512990"/>
    <w:rsid w:val="00512A9C"/>
    <w:rsid w:val="00513127"/>
    <w:rsid w:val="005132BC"/>
    <w:rsid w:val="005132F8"/>
    <w:rsid w:val="00513CBC"/>
    <w:rsid w:val="00515443"/>
    <w:rsid w:val="00515A95"/>
    <w:rsid w:val="0051622E"/>
    <w:rsid w:val="00516D34"/>
    <w:rsid w:val="00517D27"/>
    <w:rsid w:val="00520085"/>
    <w:rsid w:val="005203EB"/>
    <w:rsid w:val="0052058B"/>
    <w:rsid w:val="005206BB"/>
    <w:rsid w:val="00520DBA"/>
    <w:rsid w:val="005218B1"/>
    <w:rsid w:val="0052377D"/>
    <w:rsid w:val="0052470E"/>
    <w:rsid w:val="00524D7E"/>
    <w:rsid w:val="00525315"/>
    <w:rsid w:val="00526A1B"/>
    <w:rsid w:val="005277C7"/>
    <w:rsid w:val="005323BA"/>
    <w:rsid w:val="0053242A"/>
    <w:rsid w:val="0053243D"/>
    <w:rsid w:val="00533234"/>
    <w:rsid w:val="005334AD"/>
    <w:rsid w:val="0053407E"/>
    <w:rsid w:val="00534574"/>
    <w:rsid w:val="0053665C"/>
    <w:rsid w:val="00536739"/>
    <w:rsid w:val="0053713C"/>
    <w:rsid w:val="00537C1B"/>
    <w:rsid w:val="00537DC4"/>
    <w:rsid w:val="00537F6D"/>
    <w:rsid w:val="005418C1"/>
    <w:rsid w:val="00542FE4"/>
    <w:rsid w:val="005447CA"/>
    <w:rsid w:val="00544886"/>
    <w:rsid w:val="00544E4D"/>
    <w:rsid w:val="00545798"/>
    <w:rsid w:val="00545D26"/>
    <w:rsid w:val="00545ED1"/>
    <w:rsid w:val="005477FB"/>
    <w:rsid w:val="00550984"/>
    <w:rsid w:val="0055194F"/>
    <w:rsid w:val="005524FC"/>
    <w:rsid w:val="00552500"/>
    <w:rsid w:val="00552BDE"/>
    <w:rsid w:val="00553C89"/>
    <w:rsid w:val="005542E4"/>
    <w:rsid w:val="00554364"/>
    <w:rsid w:val="0055654B"/>
    <w:rsid w:val="00556D49"/>
    <w:rsid w:val="005570A4"/>
    <w:rsid w:val="00561688"/>
    <w:rsid w:val="00561E50"/>
    <w:rsid w:val="005626E1"/>
    <w:rsid w:val="00563C73"/>
    <w:rsid w:val="00564416"/>
    <w:rsid w:val="00564535"/>
    <w:rsid w:val="00564BF0"/>
    <w:rsid w:val="00564DBB"/>
    <w:rsid w:val="00565465"/>
    <w:rsid w:val="00565D90"/>
    <w:rsid w:val="00566CC0"/>
    <w:rsid w:val="0057001B"/>
    <w:rsid w:val="00570777"/>
    <w:rsid w:val="00570D18"/>
    <w:rsid w:val="005713E3"/>
    <w:rsid w:val="00571547"/>
    <w:rsid w:val="00572B20"/>
    <w:rsid w:val="00573354"/>
    <w:rsid w:val="00573B7A"/>
    <w:rsid w:val="00575EA9"/>
    <w:rsid w:val="005763AA"/>
    <w:rsid w:val="00576495"/>
    <w:rsid w:val="00576B35"/>
    <w:rsid w:val="00577772"/>
    <w:rsid w:val="00580135"/>
    <w:rsid w:val="00581653"/>
    <w:rsid w:val="005826EB"/>
    <w:rsid w:val="005829ED"/>
    <w:rsid w:val="00583E7B"/>
    <w:rsid w:val="00587993"/>
    <w:rsid w:val="00590932"/>
    <w:rsid w:val="005921FD"/>
    <w:rsid w:val="005929E9"/>
    <w:rsid w:val="00592EFF"/>
    <w:rsid w:val="00593256"/>
    <w:rsid w:val="00593ACB"/>
    <w:rsid w:val="005967D1"/>
    <w:rsid w:val="00597524"/>
    <w:rsid w:val="005A0AD3"/>
    <w:rsid w:val="005A14DA"/>
    <w:rsid w:val="005A1F7A"/>
    <w:rsid w:val="005A24C6"/>
    <w:rsid w:val="005A28F2"/>
    <w:rsid w:val="005A2DF0"/>
    <w:rsid w:val="005A3F72"/>
    <w:rsid w:val="005A44A4"/>
    <w:rsid w:val="005A45E5"/>
    <w:rsid w:val="005A666E"/>
    <w:rsid w:val="005A729A"/>
    <w:rsid w:val="005B033E"/>
    <w:rsid w:val="005B19F8"/>
    <w:rsid w:val="005B24CD"/>
    <w:rsid w:val="005B3031"/>
    <w:rsid w:val="005B4E1D"/>
    <w:rsid w:val="005B5373"/>
    <w:rsid w:val="005B5BE4"/>
    <w:rsid w:val="005B5F9C"/>
    <w:rsid w:val="005B6389"/>
    <w:rsid w:val="005B7DF2"/>
    <w:rsid w:val="005B7EC7"/>
    <w:rsid w:val="005C0F62"/>
    <w:rsid w:val="005C2F0B"/>
    <w:rsid w:val="005C4186"/>
    <w:rsid w:val="005C51F1"/>
    <w:rsid w:val="005C56CB"/>
    <w:rsid w:val="005C6273"/>
    <w:rsid w:val="005C640D"/>
    <w:rsid w:val="005C6953"/>
    <w:rsid w:val="005C71D2"/>
    <w:rsid w:val="005D0884"/>
    <w:rsid w:val="005D104D"/>
    <w:rsid w:val="005D1AA9"/>
    <w:rsid w:val="005D1ACA"/>
    <w:rsid w:val="005D2343"/>
    <w:rsid w:val="005D3443"/>
    <w:rsid w:val="005D4C05"/>
    <w:rsid w:val="005D5541"/>
    <w:rsid w:val="005D590D"/>
    <w:rsid w:val="005D7666"/>
    <w:rsid w:val="005E01E0"/>
    <w:rsid w:val="005E13A4"/>
    <w:rsid w:val="005E1577"/>
    <w:rsid w:val="005E2197"/>
    <w:rsid w:val="005E2654"/>
    <w:rsid w:val="005F0D92"/>
    <w:rsid w:val="005F1AD1"/>
    <w:rsid w:val="005F1FCC"/>
    <w:rsid w:val="005F2FCE"/>
    <w:rsid w:val="005F3187"/>
    <w:rsid w:val="005F368C"/>
    <w:rsid w:val="005F3EFE"/>
    <w:rsid w:val="005F4945"/>
    <w:rsid w:val="005F573C"/>
    <w:rsid w:val="005F6C8E"/>
    <w:rsid w:val="00601380"/>
    <w:rsid w:val="00601E79"/>
    <w:rsid w:val="006032A2"/>
    <w:rsid w:val="006034C7"/>
    <w:rsid w:val="00604169"/>
    <w:rsid w:val="006052B7"/>
    <w:rsid w:val="00606242"/>
    <w:rsid w:val="00607201"/>
    <w:rsid w:val="00607482"/>
    <w:rsid w:val="006114C2"/>
    <w:rsid w:val="00611BBD"/>
    <w:rsid w:val="006121B6"/>
    <w:rsid w:val="00616371"/>
    <w:rsid w:val="0061708B"/>
    <w:rsid w:val="006174DE"/>
    <w:rsid w:val="0061777F"/>
    <w:rsid w:val="006177F4"/>
    <w:rsid w:val="00617AE6"/>
    <w:rsid w:val="006211BD"/>
    <w:rsid w:val="0062185B"/>
    <w:rsid w:val="006229E6"/>
    <w:rsid w:val="006249AD"/>
    <w:rsid w:val="00624B17"/>
    <w:rsid w:val="00624E7E"/>
    <w:rsid w:val="006257D6"/>
    <w:rsid w:val="0062584F"/>
    <w:rsid w:val="00625AF7"/>
    <w:rsid w:val="00625F28"/>
    <w:rsid w:val="0062633A"/>
    <w:rsid w:val="00626E83"/>
    <w:rsid w:val="006275E9"/>
    <w:rsid w:val="00627A54"/>
    <w:rsid w:val="00630A05"/>
    <w:rsid w:val="00630A92"/>
    <w:rsid w:val="00630BF9"/>
    <w:rsid w:val="006327EF"/>
    <w:rsid w:val="00633275"/>
    <w:rsid w:val="006332ED"/>
    <w:rsid w:val="00633EA3"/>
    <w:rsid w:val="0063585C"/>
    <w:rsid w:val="00635BF8"/>
    <w:rsid w:val="00636941"/>
    <w:rsid w:val="0063705B"/>
    <w:rsid w:val="006401A5"/>
    <w:rsid w:val="00641018"/>
    <w:rsid w:val="00641363"/>
    <w:rsid w:val="006417A8"/>
    <w:rsid w:val="006439CD"/>
    <w:rsid w:val="00643B6B"/>
    <w:rsid w:val="0064496B"/>
    <w:rsid w:val="00644C1D"/>
    <w:rsid w:val="006453BD"/>
    <w:rsid w:val="006455AC"/>
    <w:rsid w:val="006459E6"/>
    <w:rsid w:val="006473D6"/>
    <w:rsid w:val="006476FC"/>
    <w:rsid w:val="00647E0F"/>
    <w:rsid w:val="00647E9A"/>
    <w:rsid w:val="00650C7C"/>
    <w:rsid w:val="00650FE5"/>
    <w:rsid w:val="00651CAA"/>
    <w:rsid w:val="00652FDB"/>
    <w:rsid w:val="00653E83"/>
    <w:rsid w:val="0065453F"/>
    <w:rsid w:val="006546BB"/>
    <w:rsid w:val="006547CC"/>
    <w:rsid w:val="006557AC"/>
    <w:rsid w:val="00656953"/>
    <w:rsid w:val="00657CDB"/>
    <w:rsid w:val="00657DE6"/>
    <w:rsid w:val="006618E2"/>
    <w:rsid w:val="0066302C"/>
    <w:rsid w:val="006631D5"/>
    <w:rsid w:val="006642A1"/>
    <w:rsid w:val="006646BE"/>
    <w:rsid w:val="0066504D"/>
    <w:rsid w:val="00665527"/>
    <w:rsid w:val="00665BED"/>
    <w:rsid w:val="0066672E"/>
    <w:rsid w:val="006679BA"/>
    <w:rsid w:val="00667E75"/>
    <w:rsid w:val="00670054"/>
    <w:rsid w:val="00670173"/>
    <w:rsid w:val="00670D30"/>
    <w:rsid w:val="00670DD5"/>
    <w:rsid w:val="00671829"/>
    <w:rsid w:val="00671E60"/>
    <w:rsid w:val="00671F4C"/>
    <w:rsid w:val="006722F1"/>
    <w:rsid w:val="00673660"/>
    <w:rsid w:val="00675281"/>
    <w:rsid w:val="00676217"/>
    <w:rsid w:val="0067643F"/>
    <w:rsid w:val="006772E6"/>
    <w:rsid w:val="00680AF5"/>
    <w:rsid w:val="0068142C"/>
    <w:rsid w:val="00681DBB"/>
    <w:rsid w:val="00681E99"/>
    <w:rsid w:val="0068282C"/>
    <w:rsid w:val="006837DA"/>
    <w:rsid w:val="00683870"/>
    <w:rsid w:val="00684727"/>
    <w:rsid w:val="00684A06"/>
    <w:rsid w:val="00684D08"/>
    <w:rsid w:val="00684E49"/>
    <w:rsid w:val="0068724B"/>
    <w:rsid w:val="006872DD"/>
    <w:rsid w:val="00687C26"/>
    <w:rsid w:val="006902D6"/>
    <w:rsid w:val="0069141E"/>
    <w:rsid w:val="00691B67"/>
    <w:rsid w:val="00692605"/>
    <w:rsid w:val="00692C83"/>
    <w:rsid w:val="00693A74"/>
    <w:rsid w:val="006961CF"/>
    <w:rsid w:val="006A055F"/>
    <w:rsid w:val="006A0910"/>
    <w:rsid w:val="006A0A4B"/>
    <w:rsid w:val="006A0C09"/>
    <w:rsid w:val="006A1B7F"/>
    <w:rsid w:val="006A2EE6"/>
    <w:rsid w:val="006A32D9"/>
    <w:rsid w:val="006A3954"/>
    <w:rsid w:val="006A4B4C"/>
    <w:rsid w:val="006A5259"/>
    <w:rsid w:val="006A526E"/>
    <w:rsid w:val="006A636A"/>
    <w:rsid w:val="006B05B4"/>
    <w:rsid w:val="006B1AC8"/>
    <w:rsid w:val="006B2309"/>
    <w:rsid w:val="006B3E7D"/>
    <w:rsid w:val="006B4462"/>
    <w:rsid w:val="006B56F8"/>
    <w:rsid w:val="006B58C0"/>
    <w:rsid w:val="006B5B33"/>
    <w:rsid w:val="006B6448"/>
    <w:rsid w:val="006C03E5"/>
    <w:rsid w:val="006C16DA"/>
    <w:rsid w:val="006C19AC"/>
    <w:rsid w:val="006C1ADA"/>
    <w:rsid w:val="006C2FF1"/>
    <w:rsid w:val="006C4BB6"/>
    <w:rsid w:val="006C5E52"/>
    <w:rsid w:val="006C652F"/>
    <w:rsid w:val="006C7492"/>
    <w:rsid w:val="006C75C2"/>
    <w:rsid w:val="006C7D41"/>
    <w:rsid w:val="006C7F1C"/>
    <w:rsid w:val="006D0F9C"/>
    <w:rsid w:val="006D18E9"/>
    <w:rsid w:val="006D1C46"/>
    <w:rsid w:val="006D223B"/>
    <w:rsid w:val="006D2910"/>
    <w:rsid w:val="006D338C"/>
    <w:rsid w:val="006D4B42"/>
    <w:rsid w:val="006D53CC"/>
    <w:rsid w:val="006D6170"/>
    <w:rsid w:val="006D6A80"/>
    <w:rsid w:val="006D73C9"/>
    <w:rsid w:val="006D7B0A"/>
    <w:rsid w:val="006D7B91"/>
    <w:rsid w:val="006E0A9F"/>
    <w:rsid w:val="006E0E11"/>
    <w:rsid w:val="006E0FBD"/>
    <w:rsid w:val="006E1398"/>
    <w:rsid w:val="006E25B4"/>
    <w:rsid w:val="006E3115"/>
    <w:rsid w:val="006E320E"/>
    <w:rsid w:val="006E4E19"/>
    <w:rsid w:val="006E5552"/>
    <w:rsid w:val="006E587B"/>
    <w:rsid w:val="006E66C4"/>
    <w:rsid w:val="006E7645"/>
    <w:rsid w:val="006E76B9"/>
    <w:rsid w:val="006F2A58"/>
    <w:rsid w:val="006F2B73"/>
    <w:rsid w:val="006F35E6"/>
    <w:rsid w:val="006F3BE2"/>
    <w:rsid w:val="006F4619"/>
    <w:rsid w:val="006F4CFF"/>
    <w:rsid w:val="006F512E"/>
    <w:rsid w:val="006F55D0"/>
    <w:rsid w:val="006F5603"/>
    <w:rsid w:val="006F72E5"/>
    <w:rsid w:val="006F781C"/>
    <w:rsid w:val="0070009A"/>
    <w:rsid w:val="00700E3A"/>
    <w:rsid w:val="00701A52"/>
    <w:rsid w:val="00702504"/>
    <w:rsid w:val="007029CC"/>
    <w:rsid w:val="00703393"/>
    <w:rsid w:val="007041FB"/>
    <w:rsid w:val="00705942"/>
    <w:rsid w:val="00706708"/>
    <w:rsid w:val="00706E42"/>
    <w:rsid w:val="00707095"/>
    <w:rsid w:val="0070781B"/>
    <w:rsid w:val="00710E17"/>
    <w:rsid w:val="007114F2"/>
    <w:rsid w:val="007123DE"/>
    <w:rsid w:val="00713CC3"/>
    <w:rsid w:val="00714718"/>
    <w:rsid w:val="007150F8"/>
    <w:rsid w:val="00716F24"/>
    <w:rsid w:val="00716FFE"/>
    <w:rsid w:val="00720ACA"/>
    <w:rsid w:val="00721B1E"/>
    <w:rsid w:val="00722F71"/>
    <w:rsid w:val="00723182"/>
    <w:rsid w:val="00726E75"/>
    <w:rsid w:val="00730B3C"/>
    <w:rsid w:val="0073259B"/>
    <w:rsid w:val="00734590"/>
    <w:rsid w:val="00734700"/>
    <w:rsid w:val="007347F8"/>
    <w:rsid w:val="0073526B"/>
    <w:rsid w:val="00735A02"/>
    <w:rsid w:val="00740538"/>
    <w:rsid w:val="00740586"/>
    <w:rsid w:val="00740E30"/>
    <w:rsid w:val="007423EA"/>
    <w:rsid w:val="00742733"/>
    <w:rsid w:val="00742D5E"/>
    <w:rsid w:val="00745D89"/>
    <w:rsid w:val="00747EA0"/>
    <w:rsid w:val="0075039A"/>
    <w:rsid w:val="0075282F"/>
    <w:rsid w:val="00753491"/>
    <w:rsid w:val="0075486B"/>
    <w:rsid w:val="00754D3C"/>
    <w:rsid w:val="00754DD8"/>
    <w:rsid w:val="00754E5E"/>
    <w:rsid w:val="00755374"/>
    <w:rsid w:val="00755792"/>
    <w:rsid w:val="00756D62"/>
    <w:rsid w:val="00757CEC"/>
    <w:rsid w:val="0076063F"/>
    <w:rsid w:val="00761328"/>
    <w:rsid w:val="00763D2A"/>
    <w:rsid w:val="007666B3"/>
    <w:rsid w:val="00767D9F"/>
    <w:rsid w:val="00767FBF"/>
    <w:rsid w:val="00771BC8"/>
    <w:rsid w:val="0077223A"/>
    <w:rsid w:val="00772471"/>
    <w:rsid w:val="0077251B"/>
    <w:rsid w:val="00772888"/>
    <w:rsid w:val="0077319B"/>
    <w:rsid w:val="00773497"/>
    <w:rsid w:val="0077414B"/>
    <w:rsid w:val="00774213"/>
    <w:rsid w:val="00774DEC"/>
    <w:rsid w:val="00774F06"/>
    <w:rsid w:val="00775502"/>
    <w:rsid w:val="00775ADC"/>
    <w:rsid w:val="00777D5C"/>
    <w:rsid w:val="00777E36"/>
    <w:rsid w:val="00782AD8"/>
    <w:rsid w:val="00784188"/>
    <w:rsid w:val="00785E10"/>
    <w:rsid w:val="00791983"/>
    <w:rsid w:val="00791A16"/>
    <w:rsid w:val="0079232B"/>
    <w:rsid w:val="007929BF"/>
    <w:rsid w:val="00793E81"/>
    <w:rsid w:val="007942F6"/>
    <w:rsid w:val="00794E1C"/>
    <w:rsid w:val="00795B10"/>
    <w:rsid w:val="00795B7B"/>
    <w:rsid w:val="00796086"/>
    <w:rsid w:val="007974D8"/>
    <w:rsid w:val="00797C29"/>
    <w:rsid w:val="007A0874"/>
    <w:rsid w:val="007A1E4F"/>
    <w:rsid w:val="007A208F"/>
    <w:rsid w:val="007A4D9B"/>
    <w:rsid w:val="007A5022"/>
    <w:rsid w:val="007A5AF2"/>
    <w:rsid w:val="007A6DD0"/>
    <w:rsid w:val="007A767D"/>
    <w:rsid w:val="007B06DF"/>
    <w:rsid w:val="007B0F2C"/>
    <w:rsid w:val="007B1E69"/>
    <w:rsid w:val="007B2434"/>
    <w:rsid w:val="007B2A12"/>
    <w:rsid w:val="007B5842"/>
    <w:rsid w:val="007B5A19"/>
    <w:rsid w:val="007B5CF7"/>
    <w:rsid w:val="007B7A56"/>
    <w:rsid w:val="007B7B7E"/>
    <w:rsid w:val="007C052A"/>
    <w:rsid w:val="007C1B0A"/>
    <w:rsid w:val="007C31DC"/>
    <w:rsid w:val="007C375D"/>
    <w:rsid w:val="007C3C4C"/>
    <w:rsid w:val="007C554D"/>
    <w:rsid w:val="007C5BE6"/>
    <w:rsid w:val="007C603C"/>
    <w:rsid w:val="007C61DC"/>
    <w:rsid w:val="007C660D"/>
    <w:rsid w:val="007C7278"/>
    <w:rsid w:val="007D0373"/>
    <w:rsid w:val="007D483E"/>
    <w:rsid w:val="007D4955"/>
    <w:rsid w:val="007D52D4"/>
    <w:rsid w:val="007D5F84"/>
    <w:rsid w:val="007D6599"/>
    <w:rsid w:val="007D6702"/>
    <w:rsid w:val="007D70AD"/>
    <w:rsid w:val="007D76F6"/>
    <w:rsid w:val="007E08D3"/>
    <w:rsid w:val="007E0B64"/>
    <w:rsid w:val="007E1F9E"/>
    <w:rsid w:val="007E295E"/>
    <w:rsid w:val="007E4DC2"/>
    <w:rsid w:val="007E4F4B"/>
    <w:rsid w:val="007E6C4D"/>
    <w:rsid w:val="007E6FA3"/>
    <w:rsid w:val="007F0E1A"/>
    <w:rsid w:val="007F1658"/>
    <w:rsid w:val="007F2B92"/>
    <w:rsid w:val="007F3485"/>
    <w:rsid w:val="007F3EA0"/>
    <w:rsid w:val="007F562D"/>
    <w:rsid w:val="007F7273"/>
    <w:rsid w:val="008004CF"/>
    <w:rsid w:val="008006FF"/>
    <w:rsid w:val="00800A3A"/>
    <w:rsid w:val="00801371"/>
    <w:rsid w:val="00801DDB"/>
    <w:rsid w:val="008029F5"/>
    <w:rsid w:val="00802D8F"/>
    <w:rsid w:val="00803710"/>
    <w:rsid w:val="00804B54"/>
    <w:rsid w:val="00804C12"/>
    <w:rsid w:val="00805410"/>
    <w:rsid w:val="008058F3"/>
    <w:rsid w:val="0080613B"/>
    <w:rsid w:val="008073EC"/>
    <w:rsid w:val="00810296"/>
    <w:rsid w:val="00810911"/>
    <w:rsid w:val="00813F38"/>
    <w:rsid w:val="00814171"/>
    <w:rsid w:val="00814233"/>
    <w:rsid w:val="00814E3A"/>
    <w:rsid w:val="00816BCB"/>
    <w:rsid w:val="00817247"/>
    <w:rsid w:val="008173CD"/>
    <w:rsid w:val="00817404"/>
    <w:rsid w:val="0081760C"/>
    <w:rsid w:val="0082148C"/>
    <w:rsid w:val="0082190A"/>
    <w:rsid w:val="00822273"/>
    <w:rsid w:val="008227D1"/>
    <w:rsid w:val="008231B0"/>
    <w:rsid w:val="0082359B"/>
    <w:rsid w:val="00823724"/>
    <w:rsid w:val="00823986"/>
    <w:rsid w:val="00823EB0"/>
    <w:rsid w:val="008250ED"/>
    <w:rsid w:val="008254ED"/>
    <w:rsid w:val="00825D0C"/>
    <w:rsid w:val="00826821"/>
    <w:rsid w:val="00830090"/>
    <w:rsid w:val="008329CC"/>
    <w:rsid w:val="00832EC2"/>
    <w:rsid w:val="0083354F"/>
    <w:rsid w:val="008352F7"/>
    <w:rsid w:val="008368BA"/>
    <w:rsid w:val="00836A13"/>
    <w:rsid w:val="00837638"/>
    <w:rsid w:val="0083773F"/>
    <w:rsid w:val="00840A07"/>
    <w:rsid w:val="00840ED7"/>
    <w:rsid w:val="00840FA8"/>
    <w:rsid w:val="008426F8"/>
    <w:rsid w:val="00842E01"/>
    <w:rsid w:val="00843159"/>
    <w:rsid w:val="00845E83"/>
    <w:rsid w:val="0084622A"/>
    <w:rsid w:val="008465EC"/>
    <w:rsid w:val="0084665A"/>
    <w:rsid w:val="00846813"/>
    <w:rsid w:val="00846E4A"/>
    <w:rsid w:val="008474B9"/>
    <w:rsid w:val="00847680"/>
    <w:rsid w:val="00850242"/>
    <w:rsid w:val="00850447"/>
    <w:rsid w:val="00851F53"/>
    <w:rsid w:val="00852907"/>
    <w:rsid w:val="00852FFB"/>
    <w:rsid w:val="00854BDC"/>
    <w:rsid w:val="008555A7"/>
    <w:rsid w:val="00856411"/>
    <w:rsid w:val="00856450"/>
    <w:rsid w:val="00856BA1"/>
    <w:rsid w:val="00860707"/>
    <w:rsid w:val="00860749"/>
    <w:rsid w:val="00860B38"/>
    <w:rsid w:val="00861B05"/>
    <w:rsid w:val="00862337"/>
    <w:rsid w:val="0086281A"/>
    <w:rsid w:val="00864029"/>
    <w:rsid w:val="00865015"/>
    <w:rsid w:val="00866B5E"/>
    <w:rsid w:val="00867963"/>
    <w:rsid w:val="00867B16"/>
    <w:rsid w:val="00871901"/>
    <w:rsid w:val="0087197B"/>
    <w:rsid w:val="00872FC5"/>
    <w:rsid w:val="008732DA"/>
    <w:rsid w:val="008738F0"/>
    <w:rsid w:val="00873F41"/>
    <w:rsid w:val="00874DC1"/>
    <w:rsid w:val="008767A0"/>
    <w:rsid w:val="00876AD9"/>
    <w:rsid w:val="00877820"/>
    <w:rsid w:val="008779BE"/>
    <w:rsid w:val="00877EF9"/>
    <w:rsid w:val="00881628"/>
    <w:rsid w:val="00881BF8"/>
    <w:rsid w:val="00882A19"/>
    <w:rsid w:val="00882C83"/>
    <w:rsid w:val="00882FCF"/>
    <w:rsid w:val="00883E26"/>
    <w:rsid w:val="00884B37"/>
    <w:rsid w:val="00884F07"/>
    <w:rsid w:val="0088640F"/>
    <w:rsid w:val="008868A8"/>
    <w:rsid w:val="00887715"/>
    <w:rsid w:val="00887D8D"/>
    <w:rsid w:val="008910FD"/>
    <w:rsid w:val="0089224C"/>
    <w:rsid w:val="0089239D"/>
    <w:rsid w:val="008931E2"/>
    <w:rsid w:val="00893D01"/>
    <w:rsid w:val="00896244"/>
    <w:rsid w:val="00896464"/>
    <w:rsid w:val="00896C7D"/>
    <w:rsid w:val="00896C83"/>
    <w:rsid w:val="008971C8"/>
    <w:rsid w:val="00897886"/>
    <w:rsid w:val="008A08F0"/>
    <w:rsid w:val="008A152E"/>
    <w:rsid w:val="008A1598"/>
    <w:rsid w:val="008A2068"/>
    <w:rsid w:val="008A2C2E"/>
    <w:rsid w:val="008A32D5"/>
    <w:rsid w:val="008A3589"/>
    <w:rsid w:val="008A3762"/>
    <w:rsid w:val="008A37D7"/>
    <w:rsid w:val="008A404A"/>
    <w:rsid w:val="008A4DB0"/>
    <w:rsid w:val="008A63C4"/>
    <w:rsid w:val="008A64DF"/>
    <w:rsid w:val="008A6C28"/>
    <w:rsid w:val="008A771A"/>
    <w:rsid w:val="008B05BE"/>
    <w:rsid w:val="008B0E5F"/>
    <w:rsid w:val="008B138D"/>
    <w:rsid w:val="008B352F"/>
    <w:rsid w:val="008B44F9"/>
    <w:rsid w:val="008B51E4"/>
    <w:rsid w:val="008B7794"/>
    <w:rsid w:val="008C0697"/>
    <w:rsid w:val="008C0914"/>
    <w:rsid w:val="008C14DE"/>
    <w:rsid w:val="008C19D4"/>
    <w:rsid w:val="008C33DC"/>
    <w:rsid w:val="008C342A"/>
    <w:rsid w:val="008C5682"/>
    <w:rsid w:val="008C5CFE"/>
    <w:rsid w:val="008C6DD5"/>
    <w:rsid w:val="008C7A2A"/>
    <w:rsid w:val="008D1540"/>
    <w:rsid w:val="008D20E8"/>
    <w:rsid w:val="008D21A5"/>
    <w:rsid w:val="008D55D8"/>
    <w:rsid w:val="008D57F0"/>
    <w:rsid w:val="008D7126"/>
    <w:rsid w:val="008D7217"/>
    <w:rsid w:val="008E00C5"/>
    <w:rsid w:val="008E106D"/>
    <w:rsid w:val="008E1A2F"/>
    <w:rsid w:val="008E1C6B"/>
    <w:rsid w:val="008E223B"/>
    <w:rsid w:val="008E25B1"/>
    <w:rsid w:val="008E2F08"/>
    <w:rsid w:val="008E3C8C"/>
    <w:rsid w:val="008E4561"/>
    <w:rsid w:val="008E45AE"/>
    <w:rsid w:val="008E4CFE"/>
    <w:rsid w:val="008E58CF"/>
    <w:rsid w:val="008E6816"/>
    <w:rsid w:val="008E6CB6"/>
    <w:rsid w:val="008E7228"/>
    <w:rsid w:val="008E76ED"/>
    <w:rsid w:val="008E7AF0"/>
    <w:rsid w:val="008F08BF"/>
    <w:rsid w:val="008F0951"/>
    <w:rsid w:val="008F209E"/>
    <w:rsid w:val="008F2737"/>
    <w:rsid w:val="008F5DAB"/>
    <w:rsid w:val="008F7471"/>
    <w:rsid w:val="00900A51"/>
    <w:rsid w:val="009016BE"/>
    <w:rsid w:val="00901C54"/>
    <w:rsid w:val="00903727"/>
    <w:rsid w:val="00904159"/>
    <w:rsid w:val="00904FEB"/>
    <w:rsid w:val="0090541F"/>
    <w:rsid w:val="009055A1"/>
    <w:rsid w:val="009057CE"/>
    <w:rsid w:val="0090734C"/>
    <w:rsid w:val="009074D8"/>
    <w:rsid w:val="009075B4"/>
    <w:rsid w:val="009075EC"/>
    <w:rsid w:val="00910C7A"/>
    <w:rsid w:val="009136E0"/>
    <w:rsid w:val="00915DAD"/>
    <w:rsid w:val="009163A1"/>
    <w:rsid w:val="00917CBD"/>
    <w:rsid w:val="00920ED0"/>
    <w:rsid w:val="00922B39"/>
    <w:rsid w:val="00922B57"/>
    <w:rsid w:val="0092310B"/>
    <w:rsid w:val="009233C9"/>
    <w:rsid w:val="0092367C"/>
    <w:rsid w:val="009236EE"/>
    <w:rsid w:val="009239CD"/>
    <w:rsid w:val="00925696"/>
    <w:rsid w:val="00925C9C"/>
    <w:rsid w:val="00926914"/>
    <w:rsid w:val="00927384"/>
    <w:rsid w:val="00927AC5"/>
    <w:rsid w:val="009307DD"/>
    <w:rsid w:val="009308BA"/>
    <w:rsid w:val="009310E7"/>
    <w:rsid w:val="00931BD7"/>
    <w:rsid w:val="0093249A"/>
    <w:rsid w:val="009329BD"/>
    <w:rsid w:val="00932A58"/>
    <w:rsid w:val="009336B8"/>
    <w:rsid w:val="00933C01"/>
    <w:rsid w:val="00933D6F"/>
    <w:rsid w:val="00933E87"/>
    <w:rsid w:val="00934394"/>
    <w:rsid w:val="00935A88"/>
    <w:rsid w:val="00936158"/>
    <w:rsid w:val="009367F3"/>
    <w:rsid w:val="00937064"/>
    <w:rsid w:val="009377F8"/>
    <w:rsid w:val="00940238"/>
    <w:rsid w:val="009409EF"/>
    <w:rsid w:val="00940CB1"/>
    <w:rsid w:val="00940CE1"/>
    <w:rsid w:val="009425DC"/>
    <w:rsid w:val="00942C33"/>
    <w:rsid w:val="00944608"/>
    <w:rsid w:val="009446E0"/>
    <w:rsid w:val="00945807"/>
    <w:rsid w:val="00945808"/>
    <w:rsid w:val="009467D3"/>
    <w:rsid w:val="00946FBC"/>
    <w:rsid w:val="009503FD"/>
    <w:rsid w:val="00951244"/>
    <w:rsid w:val="00952264"/>
    <w:rsid w:val="00952C9B"/>
    <w:rsid w:val="009538A7"/>
    <w:rsid w:val="00954084"/>
    <w:rsid w:val="009541AF"/>
    <w:rsid w:val="0095472F"/>
    <w:rsid w:val="009549B2"/>
    <w:rsid w:val="00955408"/>
    <w:rsid w:val="00955D2A"/>
    <w:rsid w:val="00955D59"/>
    <w:rsid w:val="00956252"/>
    <w:rsid w:val="00957CCB"/>
    <w:rsid w:val="00957DFB"/>
    <w:rsid w:val="0096006D"/>
    <w:rsid w:val="009600AC"/>
    <w:rsid w:val="0096098E"/>
    <w:rsid w:val="00961DF4"/>
    <w:rsid w:val="00962145"/>
    <w:rsid w:val="00964D86"/>
    <w:rsid w:val="00966C44"/>
    <w:rsid w:val="00967142"/>
    <w:rsid w:val="00967637"/>
    <w:rsid w:val="00970B78"/>
    <w:rsid w:val="00971343"/>
    <w:rsid w:val="0097167C"/>
    <w:rsid w:val="00971F96"/>
    <w:rsid w:val="00972104"/>
    <w:rsid w:val="00972215"/>
    <w:rsid w:val="009730C4"/>
    <w:rsid w:val="00975057"/>
    <w:rsid w:val="0097562B"/>
    <w:rsid w:val="00975A29"/>
    <w:rsid w:val="00975FF5"/>
    <w:rsid w:val="00976AEB"/>
    <w:rsid w:val="00977FBF"/>
    <w:rsid w:val="00980113"/>
    <w:rsid w:val="0098138B"/>
    <w:rsid w:val="009818D0"/>
    <w:rsid w:val="00981B88"/>
    <w:rsid w:val="00982542"/>
    <w:rsid w:val="00982FDA"/>
    <w:rsid w:val="0098338F"/>
    <w:rsid w:val="0098532E"/>
    <w:rsid w:val="00985DD6"/>
    <w:rsid w:val="00985E58"/>
    <w:rsid w:val="00985F0B"/>
    <w:rsid w:val="0098640B"/>
    <w:rsid w:val="00986B77"/>
    <w:rsid w:val="0098745D"/>
    <w:rsid w:val="00987B2B"/>
    <w:rsid w:val="009900EE"/>
    <w:rsid w:val="00990198"/>
    <w:rsid w:val="00990ACD"/>
    <w:rsid w:val="00991602"/>
    <w:rsid w:val="00991BAA"/>
    <w:rsid w:val="009938B4"/>
    <w:rsid w:val="009942D9"/>
    <w:rsid w:val="00994E28"/>
    <w:rsid w:val="00996AB2"/>
    <w:rsid w:val="009A0916"/>
    <w:rsid w:val="009A2718"/>
    <w:rsid w:val="009A3172"/>
    <w:rsid w:val="009A39FD"/>
    <w:rsid w:val="009A3D23"/>
    <w:rsid w:val="009A4276"/>
    <w:rsid w:val="009A4A2F"/>
    <w:rsid w:val="009A504F"/>
    <w:rsid w:val="009A601B"/>
    <w:rsid w:val="009A6F4B"/>
    <w:rsid w:val="009B1365"/>
    <w:rsid w:val="009B1AB8"/>
    <w:rsid w:val="009B1FCB"/>
    <w:rsid w:val="009B2EED"/>
    <w:rsid w:val="009B40C1"/>
    <w:rsid w:val="009B417A"/>
    <w:rsid w:val="009B4B51"/>
    <w:rsid w:val="009B4B6B"/>
    <w:rsid w:val="009B500C"/>
    <w:rsid w:val="009B50B0"/>
    <w:rsid w:val="009B5ECC"/>
    <w:rsid w:val="009B6D0D"/>
    <w:rsid w:val="009B7F51"/>
    <w:rsid w:val="009C01DB"/>
    <w:rsid w:val="009C1881"/>
    <w:rsid w:val="009C188D"/>
    <w:rsid w:val="009C1B29"/>
    <w:rsid w:val="009C1C93"/>
    <w:rsid w:val="009C1E43"/>
    <w:rsid w:val="009C1E48"/>
    <w:rsid w:val="009C3E19"/>
    <w:rsid w:val="009C3FEB"/>
    <w:rsid w:val="009C546C"/>
    <w:rsid w:val="009C5F9A"/>
    <w:rsid w:val="009C6B80"/>
    <w:rsid w:val="009C7FE7"/>
    <w:rsid w:val="009D1AD4"/>
    <w:rsid w:val="009D2CC6"/>
    <w:rsid w:val="009D2FD8"/>
    <w:rsid w:val="009D41FD"/>
    <w:rsid w:val="009D4F2D"/>
    <w:rsid w:val="009D53E4"/>
    <w:rsid w:val="009D5965"/>
    <w:rsid w:val="009D5C09"/>
    <w:rsid w:val="009D5DE8"/>
    <w:rsid w:val="009D6082"/>
    <w:rsid w:val="009D62D4"/>
    <w:rsid w:val="009D7DA9"/>
    <w:rsid w:val="009D7F01"/>
    <w:rsid w:val="009E2705"/>
    <w:rsid w:val="009E310F"/>
    <w:rsid w:val="009E3726"/>
    <w:rsid w:val="009E484A"/>
    <w:rsid w:val="009E59A4"/>
    <w:rsid w:val="009E6870"/>
    <w:rsid w:val="009E6C82"/>
    <w:rsid w:val="009E727F"/>
    <w:rsid w:val="009E7DC3"/>
    <w:rsid w:val="009F2ADF"/>
    <w:rsid w:val="009F4337"/>
    <w:rsid w:val="009F4581"/>
    <w:rsid w:val="009F5093"/>
    <w:rsid w:val="009F5DE1"/>
    <w:rsid w:val="00A0035C"/>
    <w:rsid w:val="00A010DD"/>
    <w:rsid w:val="00A01B5D"/>
    <w:rsid w:val="00A01E5A"/>
    <w:rsid w:val="00A027DB"/>
    <w:rsid w:val="00A02B59"/>
    <w:rsid w:val="00A034C8"/>
    <w:rsid w:val="00A048CA"/>
    <w:rsid w:val="00A04D51"/>
    <w:rsid w:val="00A05E8C"/>
    <w:rsid w:val="00A0795D"/>
    <w:rsid w:val="00A1163A"/>
    <w:rsid w:val="00A12C9B"/>
    <w:rsid w:val="00A13804"/>
    <w:rsid w:val="00A15702"/>
    <w:rsid w:val="00A158B5"/>
    <w:rsid w:val="00A173BC"/>
    <w:rsid w:val="00A17A94"/>
    <w:rsid w:val="00A17E7F"/>
    <w:rsid w:val="00A20A4B"/>
    <w:rsid w:val="00A22113"/>
    <w:rsid w:val="00A224E0"/>
    <w:rsid w:val="00A23649"/>
    <w:rsid w:val="00A236DF"/>
    <w:rsid w:val="00A23AA4"/>
    <w:rsid w:val="00A24968"/>
    <w:rsid w:val="00A256E9"/>
    <w:rsid w:val="00A25A39"/>
    <w:rsid w:val="00A2756D"/>
    <w:rsid w:val="00A27AC7"/>
    <w:rsid w:val="00A27C29"/>
    <w:rsid w:val="00A3075D"/>
    <w:rsid w:val="00A319DF"/>
    <w:rsid w:val="00A31D46"/>
    <w:rsid w:val="00A33F18"/>
    <w:rsid w:val="00A33F7C"/>
    <w:rsid w:val="00A34655"/>
    <w:rsid w:val="00A34CBB"/>
    <w:rsid w:val="00A34DC4"/>
    <w:rsid w:val="00A35FFF"/>
    <w:rsid w:val="00A36440"/>
    <w:rsid w:val="00A3751A"/>
    <w:rsid w:val="00A37C71"/>
    <w:rsid w:val="00A40ED6"/>
    <w:rsid w:val="00A412C4"/>
    <w:rsid w:val="00A4249D"/>
    <w:rsid w:val="00A42D2A"/>
    <w:rsid w:val="00A43525"/>
    <w:rsid w:val="00A4396F"/>
    <w:rsid w:val="00A43DD5"/>
    <w:rsid w:val="00A43FAF"/>
    <w:rsid w:val="00A44101"/>
    <w:rsid w:val="00A44632"/>
    <w:rsid w:val="00A4526F"/>
    <w:rsid w:val="00A454B1"/>
    <w:rsid w:val="00A46B98"/>
    <w:rsid w:val="00A47BBC"/>
    <w:rsid w:val="00A505C6"/>
    <w:rsid w:val="00A50864"/>
    <w:rsid w:val="00A50F6A"/>
    <w:rsid w:val="00A5154A"/>
    <w:rsid w:val="00A51BB0"/>
    <w:rsid w:val="00A52566"/>
    <w:rsid w:val="00A52B41"/>
    <w:rsid w:val="00A52D01"/>
    <w:rsid w:val="00A52E3E"/>
    <w:rsid w:val="00A531AF"/>
    <w:rsid w:val="00A53AC9"/>
    <w:rsid w:val="00A557D3"/>
    <w:rsid w:val="00A56CF4"/>
    <w:rsid w:val="00A57F77"/>
    <w:rsid w:val="00A60359"/>
    <w:rsid w:val="00A6061C"/>
    <w:rsid w:val="00A60D74"/>
    <w:rsid w:val="00A60F16"/>
    <w:rsid w:val="00A6116F"/>
    <w:rsid w:val="00A62441"/>
    <w:rsid w:val="00A62B40"/>
    <w:rsid w:val="00A63539"/>
    <w:rsid w:val="00A63A9F"/>
    <w:rsid w:val="00A64201"/>
    <w:rsid w:val="00A65216"/>
    <w:rsid w:val="00A65519"/>
    <w:rsid w:val="00A65E44"/>
    <w:rsid w:val="00A66A37"/>
    <w:rsid w:val="00A67B7C"/>
    <w:rsid w:val="00A67D15"/>
    <w:rsid w:val="00A70529"/>
    <w:rsid w:val="00A70F09"/>
    <w:rsid w:val="00A719D4"/>
    <w:rsid w:val="00A72192"/>
    <w:rsid w:val="00A73CB5"/>
    <w:rsid w:val="00A772B7"/>
    <w:rsid w:val="00A77857"/>
    <w:rsid w:val="00A7789F"/>
    <w:rsid w:val="00A77A32"/>
    <w:rsid w:val="00A77AF8"/>
    <w:rsid w:val="00A80897"/>
    <w:rsid w:val="00A814E8"/>
    <w:rsid w:val="00A81958"/>
    <w:rsid w:val="00A833CA"/>
    <w:rsid w:val="00A83419"/>
    <w:rsid w:val="00A83BED"/>
    <w:rsid w:val="00A83BFF"/>
    <w:rsid w:val="00A83C96"/>
    <w:rsid w:val="00A8638E"/>
    <w:rsid w:val="00A86D39"/>
    <w:rsid w:val="00A87243"/>
    <w:rsid w:val="00A872AB"/>
    <w:rsid w:val="00A9147F"/>
    <w:rsid w:val="00A921F7"/>
    <w:rsid w:val="00A92990"/>
    <w:rsid w:val="00A92CBA"/>
    <w:rsid w:val="00A932B5"/>
    <w:rsid w:val="00A93DD1"/>
    <w:rsid w:val="00A94442"/>
    <w:rsid w:val="00A94B5D"/>
    <w:rsid w:val="00A94EBD"/>
    <w:rsid w:val="00A95643"/>
    <w:rsid w:val="00A95B4A"/>
    <w:rsid w:val="00A97121"/>
    <w:rsid w:val="00A9757F"/>
    <w:rsid w:val="00A977FE"/>
    <w:rsid w:val="00AA0A5A"/>
    <w:rsid w:val="00AA0B66"/>
    <w:rsid w:val="00AA2130"/>
    <w:rsid w:val="00AA29AB"/>
    <w:rsid w:val="00AA2E9C"/>
    <w:rsid w:val="00AA3185"/>
    <w:rsid w:val="00AA4449"/>
    <w:rsid w:val="00AA4600"/>
    <w:rsid w:val="00AA4899"/>
    <w:rsid w:val="00AA4AA8"/>
    <w:rsid w:val="00AA4D2C"/>
    <w:rsid w:val="00AA4FE4"/>
    <w:rsid w:val="00AA7554"/>
    <w:rsid w:val="00AA7641"/>
    <w:rsid w:val="00AB00BE"/>
    <w:rsid w:val="00AB066E"/>
    <w:rsid w:val="00AB0A4E"/>
    <w:rsid w:val="00AB126C"/>
    <w:rsid w:val="00AB224C"/>
    <w:rsid w:val="00AB23C1"/>
    <w:rsid w:val="00AB35F8"/>
    <w:rsid w:val="00AB375C"/>
    <w:rsid w:val="00AB511F"/>
    <w:rsid w:val="00AB60BE"/>
    <w:rsid w:val="00AB647B"/>
    <w:rsid w:val="00AB68D4"/>
    <w:rsid w:val="00AB7738"/>
    <w:rsid w:val="00AB7EAA"/>
    <w:rsid w:val="00AC00F1"/>
    <w:rsid w:val="00AC09A3"/>
    <w:rsid w:val="00AC3745"/>
    <w:rsid w:val="00AC43E2"/>
    <w:rsid w:val="00AC4A89"/>
    <w:rsid w:val="00AC68E8"/>
    <w:rsid w:val="00AC6F1A"/>
    <w:rsid w:val="00AC7B54"/>
    <w:rsid w:val="00AC7C49"/>
    <w:rsid w:val="00AD0B47"/>
    <w:rsid w:val="00AD1AE1"/>
    <w:rsid w:val="00AD220C"/>
    <w:rsid w:val="00AD2699"/>
    <w:rsid w:val="00AD34F2"/>
    <w:rsid w:val="00AD3814"/>
    <w:rsid w:val="00AD481E"/>
    <w:rsid w:val="00AD50FA"/>
    <w:rsid w:val="00AD5D8D"/>
    <w:rsid w:val="00AD7184"/>
    <w:rsid w:val="00AD71FA"/>
    <w:rsid w:val="00AD7542"/>
    <w:rsid w:val="00AD788F"/>
    <w:rsid w:val="00AE004E"/>
    <w:rsid w:val="00AE00FC"/>
    <w:rsid w:val="00AE0391"/>
    <w:rsid w:val="00AE05C4"/>
    <w:rsid w:val="00AE0C9B"/>
    <w:rsid w:val="00AE1501"/>
    <w:rsid w:val="00AE1B0E"/>
    <w:rsid w:val="00AE1CF6"/>
    <w:rsid w:val="00AE1DA5"/>
    <w:rsid w:val="00AE3115"/>
    <w:rsid w:val="00AE5465"/>
    <w:rsid w:val="00AE5D42"/>
    <w:rsid w:val="00AE673C"/>
    <w:rsid w:val="00AF007E"/>
    <w:rsid w:val="00AF008F"/>
    <w:rsid w:val="00AF0CBC"/>
    <w:rsid w:val="00AF1092"/>
    <w:rsid w:val="00AF197B"/>
    <w:rsid w:val="00AF3F2E"/>
    <w:rsid w:val="00AF3F35"/>
    <w:rsid w:val="00AF5F22"/>
    <w:rsid w:val="00AF6025"/>
    <w:rsid w:val="00AF615B"/>
    <w:rsid w:val="00AF660D"/>
    <w:rsid w:val="00AF66DE"/>
    <w:rsid w:val="00AF76DB"/>
    <w:rsid w:val="00AF7772"/>
    <w:rsid w:val="00AF790D"/>
    <w:rsid w:val="00B006FE"/>
    <w:rsid w:val="00B00A48"/>
    <w:rsid w:val="00B00FB0"/>
    <w:rsid w:val="00B013A2"/>
    <w:rsid w:val="00B0140D"/>
    <w:rsid w:val="00B03750"/>
    <w:rsid w:val="00B04001"/>
    <w:rsid w:val="00B046A0"/>
    <w:rsid w:val="00B0500A"/>
    <w:rsid w:val="00B05A26"/>
    <w:rsid w:val="00B07CD3"/>
    <w:rsid w:val="00B10498"/>
    <w:rsid w:val="00B1132E"/>
    <w:rsid w:val="00B11B20"/>
    <w:rsid w:val="00B1259D"/>
    <w:rsid w:val="00B12E5E"/>
    <w:rsid w:val="00B13387"/>
    <w:rsid w:val="00B134D2"/>
    <w:rsid w:val="00B13FD0"/>
    <w:rsid w:val="00B14195"/>
    <w:rsid w:val="00B14669"/>
    <w:rsid w:val="00B1572E"/>
    <w:rsid w:val="00B157D6"/>
    <w:rsid w:val="00B1595B"/>
    <w:rsid w:val="00B15D5C"/>
    <w:rsid w:val="00B162BB"/>
    <w:rsid w:val="00B163E2"/>
    <w:rsid w:val="00B16CD1"/>
    <w:rsid w:val="00B16EF6"/>
    <w:rsid w:val="00B174B4"/>
    <w:rsid w:val="00B17FC5"/>
    <w:rsid w:val="00B20C81"/>
    <w:rsid w:val="00B212C4"/>
    <w:rsid w:val="00B24198"/>
    <w:rsid w:val="00B246B1"/>
    <w:rsid w:val="00B24DFA"/>
    <w:rsid w:val="00B25BEF"/>
    <w:rsid w:val="00B26C91"/>
    <w:rsid w:val="00B26F2F"/>
    <w:rsid w:val="00B30491"/>
    <w:rsid w:val="00B321B8"/>
    <w:rsid w:val="00B330AD"/>
    <w:rsid w:val="00B337AC"/>
    <w:rsid w:val="00B35541"/>
    <w:rsid w:val="00B35BF4"/>
    <w:rsid w:val="00B36A50"/>
    <w:rsid w:val="00B37795"/>
    <w:rsid w:val="00B37E92"/>
    <w:rsid w:val="00B4053D"/>
    <w:rsid w:val="00B40C41"/>
    <w:rsid w:val="00B4104A"/>
    <w:rsid w:val="00B41702"/>
    <w:rsid w:val="00B41E64"/>
    <w:rsid w:val="00B42816"/>
    <w:rsid w:val="00B42869"/>
    <w:rsid w:val="00B4296E"/>
    <w:rsid w:val="00B435F7"/>
    <w:rsid w:val="00B438A2"/>
    <w:rsid w:val="00B43D1C"/>
    <w:rsid w:val="00B452E8"/>
    <w:rsid w:val="00B45A79"/>
    <w:rsid w:val="00B46B32"/>
    <w:rsid w:val="00B46D04"/>
    <w:rsid w:val="00B47236"/>
    <w:rsid w:val="00B4787F"/>
    <w:rsid w:val="00B50728"/>
    <w:rsid w:val="00B50924"/>
    <w:rsid w:val="00B509D2"/>
    <w:rsid w:val="00B50CAA"/>
    <w:rsid w:val="00B51AB7"/>
    <w:rsid w:val="00B51BB5"/>
    <w:rsid w:val="00B5222E"/>
    <w:rsid w:val="00B527DC"/>
    <w:rsid w:val="00B52978"/>
    <w:rsid w:val="00B532E2"/>
    <w:rsid w:val="00B54BCB"/>
    <w:rsid w:val="00B55402"/>
    <w:rsid w:val="00B5552A"/>
    <w:rsid w:val="00B55E94"/>
    <w:rsid w:val="00B5732B"/>
    <w:rsid w:val="00B57541"/>
    <w:rsid w:val="00B57CB9"/>
    <w:rsid w:val="00B57D18"/>
    <w:rsid w:val="00B60578"/>
    <w:rsid w:val="00B607AE"/>
    <w:rsid w:val="00B60DD6"/>
    <w:rsid w:val="00B61502"/>
    <w:rsid w:val="00B616B6"/>
    <w:rsid w:val="00B61FE5"/>
    <w:rsid w:val="00B62380"/>
    <w:rsid w:val="00B62742"/>
    <w:rsid w:val="00B62FB2"/>
    <w:rsid w:val="00B637CB"/>
    <w:rsid w:val="00B63EFC"/>
    <w:rsid w:val="00B640CC"/>
    <w:rsid w:val="00B65EB9"/>
    <w:rsid w:val="00B71F53"/>
    <w:rsid w:val="00B72913"/>
    <w:rsid w:val="00B72F61"/>
    <w:rsid w:val="00B73433"/>
    <w:rsid w:val="00B73DBB"/>
    <w:rsid w:val="00B748FC"/>
    <w:rsid w:val="00B76054"/>
    <w:rsid w:val="00B7608B"/>
    <w:rsid w:val="00B76561"/>
    <w:rsid w:val="00B77588"/>
    <w:rsid w:val="00B7770A"/>
    <w:rsid w:val="00B80058"/>
    <w:rsid w:val="00B81394"/>
    <w:rsid w:val="00B81463"/>
    <w:rsid w:val="00B82374"/>
    <w:rsid w:val="00B82680"/>
    <w:rsid w:val="00B82E22"/>
    <w:rsid w:val="00B83C28"/>
    <w:rsid w:val="00B84061"/>
    <w:rsid w:val="00B84090"/>
    <w:rsid w:val="00B844E7"/>
    <w:rsid w:val="00B85A24"/>
    <w:rsid w:val="00B85D3F"/>
    <w:rsid w:val="00B85E69"/>
    <w:rsid w:val="00B87391"/>
    <w:rsid w:val="00B87639"/>
    <w:rsid w:val="00B879B7"/>
    <w:rsid w:val="00B905E9"/>
    <w:rsid w:val="00B916B2"/>
    <w:rsid w:val="00B91FE0"/>
    <w:rsid w:val="00B927E8"/>
    <w:rsid w:val="00B92941"/>
    <w:rsid w:val="00B93B5D"/>
    <w:rsid w:val="00B947D2"/>
    <w:rsid w:val="00B951CE"/>
    <w:rsid w:val="00B95AF7"/>
    <w:rsid w:val="00B967FB"/>
    <w:rsid w:val="00B96880"/>
    <w:rsid w:val="00B96F2F"/>
    <w:rsid w:val="00B970BE"/>
    <w:rsid w:val="00B979D6"/>
    <w:rsid w:val="00BA1322"/>
    <w:rsid w:val="00BA1766"/>
    <w:rsid w:val="00BA1EE4"/>
    <w:rsid w:val="00BA26AA"/>
    <w:rsid w:val="00BA43F8"/>
    <w:rsid w:val="00BA5698"/>
    <w:rsid w:val="00BA7153"/>
    <w:rsid w:val="00BA7A01"/>
    <w:rsid w:val="00BA7A16"/>
    <w:rsid w:val="00BB05A9"/>
    <w:rsid w:val="00BB0698"/>
    <w:rsid w:val="00BB1C0C"/>
    <w:rsid w:val="00BB20C7"/>
    <w:rsid w:val="00BB3927"/>
    <w:rsid w:val="00BB3C7A"/>
    <w:rsid w:val="00BB530E"/>
    <w:rsid w:val="00BB578B"/>
    <w:rsid w:val="00BB6040"/>
    <w:rsid w:val="00BB65B6"/>
    <w:rsid w:val="00BB6B95"/>
    <w:rsid w:val="00BB7023"/>
    <w:rsid w:val="00BC06D7"/>
    <w:rsid w:val="00BC0A8F"/>
    <w:rsid w:val="00BC1674"/>
    <w:rsid w:val="00BC2015"/>
    <w:rsid w:val="00BC2ACD"/>
    <w:rsid w:val="00BC3191"/>
    <w:rsid w:val="00BC374B"/>
    <w:rsid w:val="00BC4B49"/>
    <w:rsid w:val="00BC4B78"/>
    <w:rsid w:val="00BC6074"/>
    <w:rsid w:val="00BC7EDA"/>
    <w:rsid w:val="00BD00E4"/>
    <w:rsid w:val="00BD0B96"/>
    <w:rsid w:val="00BD0D6B"/>
    <w:rsid w:val="00BD1A5E"/>
    <w:rsid w:val="00BD1A6E"/>
    <w:rsid w:val="00BD2559"/>
    <w:rsid w:val="00BD490D"/>
    <w:rsid w:val="00BD4EFE"/>
    <w:rsid w:val="00BD53B2"/>
    <w:rsid w:val="00BD58F8"/>
    <w:rsid w:val="00BD601D"/>
    <w:rsid w:val="00BD66B4"/>
    <w:rsid w:val="00BD7406"/>
    <w:rsid w:val="00BD7E12"/>
    <w:rsid w:val="00BD7F4D"/>
    <w:rsid w:val="00BE0CB5"/>
    <w:rsid w:val="00BE1519"/>
    <w:rsid w:val="00BE3CED"/>
    <w:rsid w:val="00BE6A1E"/>
    <w:rsid w:val="00BE77EC"/>
    <w:rsid w:val="00BE7BD1"/>
    <w:rsid w:val="00BF0018"/>
    <w:rsid w:val="00BF0D2A"/>
    <w:rsid w:val="00BF1645"/>
    <w:rsid w:val="00BF1E27"/>
    <w:rsid w:val="00BF1FD9"/>
    <w:rsid w:val="00BF2DE0"/>
    <w:rsid w:val="00BF367A"/>
    <w:rsid w:val="00BF437E"/>
    <w:rsid w:val="00BF4DCE"/>
    <w:rsid w:val="00BF5118"/>
    <w:rsid w:val="00BF697E"/>
    <w:rsid w:val="00BF7B2B"/>
    <w:rsid w:val="00BF7C7E"/>
    <w:rsid w:val="00C00B3C"/>
    <w:rsid w:val="00C013F8"/>
    <w:rsid w:val="00C01ED0"/>
    <w:rsid w:val="00C02804"/>
    <w:rsid w:val="00C064D3"/>
    <w:rsid w:val="00C06587"/>
    <w:rsid w:val="00C0699A"/>
    <w:rsid w:val="00C06FE7"/>
    <w:rsid w:val="00C0747C"/>
    <w:rsid w:val="00C106B9"/>
    <w:rsid w:val="00C10EC6"/>
    <w:rsid w:val="00C11897"/>
    <w:rsid w:val="00C12869"/>
    <w:rsid w:val="00C14569"/>
    <w:rsid w:val="00C1785F"/>
    <w:rsid w:val="00C17914"/>
    <w:rsid w:val="00C1795D"/>
    <w:rsid w:val="00C17BC9"/>
    <w:rsid w:val="00C20174"/>
    <w:rsid w:val="00C21BFD"/>
    <w:rsid w:val="00C21E00"/>
    <w:rsid w:val="00C2233C"/>
    <w:rsid w:val="00C22C04"/>
    <w:rsid w:val="00C22C41"/>
    <w:rsid w:val="00C2357E"/>
    <w:rsid w:val="00C2373E"/>
    <w:rsid w:val="00C2686E"/>
    <w:rsid w:val="00C269F0"/>
    <w:rsid w:val="00C27135"/>
    <w:rsid w:val="00C272AF"/>
    <w:rsid w:val="00C27DE5"/>
    <w:rsid w:val="00C30799"/>
    <w:rsid w:val="00C31260"/>
    <w:rsid w:val="00C31C2E"/>
    <w:rsid w:val="00C31D9C"/>
    <w:rsid w:val="00C32AAC"/>
    <w:rsid w:val="00C32C2C"/>
    <w:rsid w:val="00C3343C"/>
    <w:rsid w:val="00C33639"/>
    <w:rsid w:val="00C3392E"/>
    <w:rsid w:val="00C33D16"/>
    <w:rsid w:val="00C33E81"/>
    <w:rsid w:val="00C344B1"/>
    <w:rsid w:val="00C3574D"/>
    <w:rsid w:val="00C3592A"/>
    <w:rsid w:val="00C368A5"/>
    <w:rsid w:val="00C37475"/>
    <w:rsid w:val="00C37A59"/>
    <w:rsid w:val="00C41CFF"/>
    <w:rsid w:val="00C42EE2"/>
    <w:rsid w:val="00C43845"/>
    <w:rsid w:val="00C446A6"/>
    <w:rsid w:val="00C46706"/>
    <w:rsid w:val="00C4683A"/>
    <w:rsid w:val="00C4749F"/>
    <w:rsid w:val="00C518EA"/>
    <w:rsid w:val="00C52435"/>
    <w:rsid w:val="00C53683"/>
    <w:rsid w:val="00C53ADB"/>
    <w:rsid w:val="00C53F92"/>
    <w:rsid w:val="00C549F5"/>
    <w:rsid w:val="00C54B08"/>
    <w:rsid w:val="00C556B5"/>
    <w:rsid w:val="00C56A70"/>
    <w:rsid w:val="00C57E28"/>
    <w:rsid w:val="00C61AD0"/>
    <w:rsid w:val="00C63730"/>
    <w:rsid w:val="00C63C0A"/>
    <w:rsid w:val="00C64604"/>
    <w:rsid w:val="00C658CB"/>
    <w:rsid w:val="00C67360"/>
    <w:rsid w:val="00C720AE"/>
    <w:rsid w:val="00C737B6"/>
    <w:rsid w:val="00C73DEE"/>
    <w:rsid w:val="00C75791"/>
    <w:rsid w:val="00C76C65"/>
    <w:rsid w:val="00C809C0"/>
    <w:rsid w:val="00C81BF6"/>
    <w:rsid w:val="00C81F63"/>
    <w:rsid w:val="00C83231"/>
    <w:rsid w:val="00C83E1B"/>
    <w:rsid w:val="00C84267"/>
    <w:rsid w:val="00C85F02"/>
    <w:rsid w:val="00C86DB6"/>
    <w:rsid w:val="00C86F75"/>
    <w:rsid w:val="00C87274"/>
    <w:rsid w:val="00C9053F"/>
    <w:rsid w:val="00C917B6"/>
    <w:rsid w:val="00C919DE"/>
    <w:rsid w:val="00C94815"/>
    <w:rsid w:val="00C964C0"/>
    <w:rsid w:val="00CA022F"/>
    <w:rsid w:val="00CA0DB3"/>
    <w:rsid w:val="00CA34ED"/>
    <w:rsid w:val="00CA3B6D"/>
    <w:rsid w:val="00CA45A5"/>
    <w:rsid w:val="00CA4808"/>
    <w:rsid w:val="00CA5F4D"/>
    <w:rsid w:val="00CA6A2D"/>
    <w:rsid w:val="00CB129F"/>
    <w:rsid w:val="00CB20BF"/>
    <w:rsid w:val="00CB3086"/>
    <w:rsid w:val="00CB369B"/>
    <w:rsid w:val="00CB5371"/>
    <w:rsid w:val="00CB5495"/>
    <w:rsid w:val="00CB657B"/>
    <w:rsid w:val="00CB678A"/>
    <w:rsid w:val="00CB6B57"/>
    <w:rsid w:val="00CC16AE"/>
    <w:rsid w:val="00CC1812"/>
    <w:rsid w:val="00CC1878"/>
    <w:rsid w:val="00CC2118"/>
    <w:rsid w:val="00CC23E1"/>
    <w:rsid w:val="00CC3355"/>
    <w:rsid w:val="00CC35FD"/>
    <w:rsid w:val="00CC52BE"/>
    <w:rsid w:val="00CC555E"/>
    <w:rsid w:val="00CC6D5F"/>
    <w:rsid w:val="00CC74B0"/>
    <w:rsid w:val="00CC7816"/>
    <w:rsid w:val="00CC7946"/>
    <w:rsid w:val="00CC7D53"/>
    <w:rsid w:val="00CD130A"/>
    <w:rsid w:val="00CD1746"/>
    <w:rsid w:val="00CD1A78"/>
    <w:rsid w:val="00CD2655"/>
    <w:rsid w:val="00CD2E73"/>
    <w:rsid w:val="00CD3084"/>
    <w:rsid w:val="00CD330A"/>
    <w:rsid w:val="00CD5352"/>
    <w:rsid w:val="00CD62E8"/>
    <w:rsid w:val="00CD6BA8"/>
    <w:rsid w:val="00CD7545"/>
    <w:rsid w:val="00CD75C5"/>
    <w:rsid w:val="00CD7A08"/>
    <w:rsid w:val="00CE01AA"/>
    <w:rsid w:val="00CE0FA7"/>
    <w:rsid w:val="00CE1396"/>
    <w:rsid w:val="00CE1C0E"/>
    <w:rsid w:val="00CE2728"/>
    <w:rsid w:val="00CE2819"/>
    <w:rsid w:val="00CE2964"/>
    <w:rsid w:val="00CE31E8"/>
    <w:rsid w:val="00CE33FA"/>
    <w:rsid w:val="00CE4103"/>
    <w:rsid w:val="00CE476F"/>
    <w:rsid w:val="00CE47C3"/>
    <w:rsid w:val="00CE559A"/>
    <w:rsid w:val="00CE55B8"/>
    <w:rsid w:val="00CE5B2F"/>
    <w:rsid w:val="00CE750A"/>
    <w:rsid w:val="00CE779F"/>
    <w:rsid w:val="00CE7E94"/>
    <w:rsid w:val="00CF0CAE"/>
    <w:rsid w:val="00CF0D86"/>
    <w:rsid w:val="00CF0DCF"/>
    <w:rsid w:val="00CF15F4"/>
    <w:rsid w:val="00CF172C"/>
    <w:rsid w:val="00CF205D"/>
    <w:rsid w:val="00CF233A"/>
    <w:rsid w:val="00CF244F"/>
    <w:rsid w:val="00CF2661"/>
    <w:rsid w:val="00CF3953"/>
    <w:rsid w:val="00CF5B47"/>
    <w:rsid w:val="00CF7C0F"/>
    <w:rsid w:val="00D002E0"/>
    <w:rsid w:val="00D0046F"/>
    <w:rsid w:val="00D0063B"/>
    <w:rsid w:val="00D008F0"/>
    <w:rsid w:val="00D00C6E"/>
    <w:rsid w:val="00D00D65"/>
    <w:rsid w:val="00D00DB8"/>
    <w:rsid w:val="00D01BC3"/>
    <w:rsid w:val="00D03376"/>
    <w:rsid w:val="00D03B01"/>
    <w:rsid w:val="00D03BFE"/>
    <w:rsid w:val="00D04570"/>
    <w:rsid w:val="00D046C6"/>
    <w:rsid w:val="00D04B73"/>
    <w:rsid w:val="00D0532C"/>
    <w:rsid w:val="00D07335"/>
    <w:rsid w:val="00D075DB"/>
    <w:rsid w:val="00D07885"/>
    <w:rsid w:val="00D103AD"/>
    <w:rsid w:val="00D1183C"/>
    <w:rsid w:val="00D119B6"/>
    <w:rsid w:val="00D11E1E"/>
    <w:rsid w:val="00D1212B"/>
    <w:rsid w:val="00D15F62"/>
    <w:rsid w:val="00D1632F"/>
    <w:rsid w:val="00D16CDD"/>
    <w:rsid w:val="00D218AC"/>
    <w:rsid w:val="00D21E9A"/>
    <w:rsid w:val="00D21F5B"/>
    <w:rsid w:val="00D22146"/>
    <w:rsid w:val="00D22B3E"/>
    <w:rsid w:val="00D23BFC"/>
    <w:rsid w:val="00D23C6B"/>
    <w:rsid w:val="00D2459B"/>
    <w:rsid w:val="00D267E2"/>
    <w:rsid w:val="00D26B9F"/>
    <w:rsid w:val="00D27A22"/>
    <w:rsid w:val="00D27FBF"/>
    <w:rsid w:val="00D3099C"/>
    <w:rsid w:val="00D332C8"/>
    <w:rsid w:val="00D33F2B"/>
    <w:rsid w:val="00D34743"/>
    <w:rsid w:val="00D34C5A"/>
    <w:rsid w:val="00D3574C"/>
    <w:rsid w:val="00D36793"/>
    <w:rsid w:val="00D36D37"/>
    <w:rsid w:val="00D36E7F"/>
    <w:rsid w:val="00D37393"/>
    <w:rsid w:val="00D373CA"/>
    <w:rsid w:val="00D37EC8"/>
    <w:rsid w:val="00D40613"/>
    <w:rsid w:val="00D40D70"/>
    <w:rsid w:val="00D4196B"/>
    <w:rsid w:val="00D42290"/>
    <w:rsid w:val="00D429F2"/>
    <w:rsid w:val="00D42EAD"/>
    <w:rsid w:val="00D44069"/>
    <w:rsid w:val="00D45931"/>
    <w:rsid w:val="00D45D60"/>
    <w:rsid w:val="00D47140"/>
    <w:rsid w:val="00D531F0"/>
    <w:rsid w:val="00D5368F"/>
    <w:rsid w:val="00D53B2B"/>
    <w:rsid w:val="00D53F5A"/>
    <w:rsid w:val="00D5485D"/>
    <w:rsid w:val="00D558C1"/>
    <w:rsid w:val="00D5594B"/>
    <w:rsid w:val="00D5657B"/>
    <w:rsid w:val="00D56FC0"/>
    <w:rsid w:val="00D570E3"/>
    <w:rsid w:val="00D57DCF"/>
    <w:rsid w:val="00D57F0E"/>
    <w:rsid w:val="00D6006E"/>
    <w:rsid w:val="00D60087"/>
    <w:rsid w:val="00D60240"/>
    <w:rsid w:val="00D60365"/>
    <w:rsid w:val="00D60527"/>
    <w:rsid w:val="00D60EEE"/>
    <w:rsid w:val="00D61869"/>
    <w:rsid w:val="00D62C7F"/>
    <w:rsid w:val="00D62F0B"/>
    <w:rsid w:val="00D63F18"/>
    <w:rsid w:val="00D64F1C"/>
    <w:rsid w:val="00D65A5C"/>
    <w:rsid w:val="00D6621B"/>
    <w:rsid w:val="00D66565"/>
    <w:rsid w:val="00D66821"/>
    <w:rsid w:val="00D67142"/>
    <w:rsid w:val="00D6753D"/>
    <w:rsid w:val="00D70E3F"/>
    <w:rsid w:val="00D72C53"/>
    <w:rsid w:val="00D7303E"/>
    <w:rsid w:val="00D734B0"/>
    <w:rsid w:val="00D740B3"/>
    <w:rsid w:val="00D74546"/>
    <w:rsid w:val="00D74B74"/>
    <w:rsid w:val="00D74FF4"/>
    <w:rsid w:val="00D753EF"/>
    <w:rsid w:val="00D75AA9"/>
    <w:rsid w:val="00D75EF7"/>
    <w:rsid w:val="00D766D0"/>
    <w:rsid w:val="00D777FA"/>
    <w:rsid w:val="00D77870"/>
    <w:rsid w:val="00D80260"/>
    <w:rsid w:val="00D804C3"/>
    <w:rsid w:val="00D807D8"/>
    <w:rsid w:val="00D81927"/>
    <w:rsid w:val="00D82885"/>
    <w:rsid w:val="00D83F76"/>
    <w:rsid w:val="00D845A6"/>
    <w:rsid w:val="00D84716"/>
    <w:rsid w:val="00D84839"/>
    <w:rsid w:val="00D84C13"/>
    <w:rsid w:val="00D85E10"/>
    <w:rsid w:val="00D869EB"/>
    <w:rsid w:val="00D86BB3"/>
    <w:rsid w:val="00D8785F"/>
    <w:rsid w:val="00D90306"/>
    <w:rsid w:val="00D91878"/>
    <w:rsid w:val="00D92104"/>
    <w:rsid w:val="00D92441"/>
    <w:rsid w:val="00D92FEB"/>
    <w:rsid w:val="00D93904"/>
    <w:rsid w:val="00D93CC6"/>
    <w:rsid w:val="00D93F6E"/>
    <w:rsid w:val="00D9506A"/>
    <w:rsid w:val="00D958C0"/>
    <w:rsid w:val="00D95E2C"/>
    <w:rsid w:val="00D96EB8"/>
    <w:rsid w:val="00DA0612"/>
    <w:rsid w:val="00DA0746"/>
    <w:rsid w:val="00DA07AA"/>
    <w:rsid w:val="00DA11BF"/>
    <w:rsid w:val="00DA1A5D"/>
    <w:rsid w:val="00DA2298"/>
    <w:rsid w:val="00DA2AC7"/>
    <w:rsid w:val="00DA2D60"/>
    <w:rsid w:val="00DA2ECB"/>
    <w:rsid w:val="00DA36F0"/>
    <w:rsid w:val="00DA3AEB"/>
    <w:rsid w:val="00DA5116"/>
    <w:rsid w:val="00DA59D2"/>
    <w:rsid w:val="00DA7249"/>
    <w:rsid w:val="00DA769F"/>
    <w:rsid w:val="00DA790B"/>
    <w:rsid w:val="00DB1E03"/>
    <w:rsid w:val="00DB25C4"/>
    <w:rsid w:val="00DB3776"/>
    <w:rsid w:val="00DB6102"/>
    <w:rsid w:val="00DB611C"/>
    <w:rsid w:val="00DB77A0"/>
    <w:rsid w:val="00DB79A4"/>
    <w:rsid w:val="00DB7A8A"/>
    <w:rsid w:val="00DB7F86"/>
    <w:rsid w:val="00DC0DDA"/>
    <w:rsid w:val="00DC233C"/>
    <w:rsid w:val="00DC26AB"/>
    <w:rsid w:val="00DC2B95"/>
    <w:rsid w:val="00DC4562"/>
    <w:rsid w:val="00DC4887"/>
    <w:rsid w:val="00DC48A5"/>
    <w:rsid w:val="00DC6381"/>
    <w:rsid w:val="00DC644A"/>
    <w:rsid w:val="00DC6C00"/>
    <w:rsid w:val="00DD0304"/>
    <w:rsid w:val="00DD05B5"/>
    <w:rsid w:val="00DD07AA"/>
    <w:rsid w:val="00DD08D4"/>
    <w:rsid w:val="00DD0B5F"/>
    <w:rsid w:val="00DD10B8"/>
    <w:rsid w:val="00DD1B20"/>
    <w:rsid w:val="00DD3677"/>
    <w:rsid w:val="00DD3E73"/>
    <w:rsid w:val="00DD444B"/>
    <w:rsid w:val="00DD45D3"/>
    <w:rsid w:val="00DD476E"/>
    <w:rsid w:val="00DD5EB5"/>
    <w:rsid w:val="00DD6A58"/>
    <w:rsid w:val="00DD6C48"/>
    <w:rsid w:val="00DD72D1"/>
    <w:rsid w:val="00DE05DB"/>
    <w:rsid w:val="00DE08CA"/>
    <w:rsid w:val="00DE19DD"/>
    <w:rsid w:val="00DE2FDE"/>
    <w:rsid w:val="00DE3940"/>
    <w:rsid w:val="00DE3F93"/>
    <w:rsid w:val="00DE4AC4"/>
    <w:rsid w:val="00DE4FD5"/>
    <w:rsid w:val="00DE509E"/>
    <w:rsid w:val="00DE56A3"/>
    <w:rsid w:val="00DE5FE0"/>
    <w:rsid w:val="00DE6C31"/>
    <w:rsid w:val="00DE6EF5"/>
    <w:rsid w:val="00DE7735"/>
    <w:rsid w:val="00DF0150"/>
    <w:rsid w:val="00DF0484"/>
    <w:rsid w:val="00DF18E2"/>
    <w:rsid w:val="00DF1E19"/>
    <w:rsid w:val="00DF530A"/>
    <w:rsid w:val="00DF57DB"/>
    <w:rsid w:val="00DF598C"/>
    <w:rsid w:val="00DF6FE1"/>
    <w:rsid w:val="00DF7736"/>
    <w:rsid w:val="00DF7A15"/>
    <w:rsid w:val="00DF7BC1"/>
    <w:rsid w:val="00DF7F4B"/>
    <w:rsid w:val="00E00731"/>
    <w:rsid w:val="00E01325"/>
    <w:rsid w:val="00E01457"/>
    <w:rsid w:val="00E015A5"/>
    <w:rsid w:val="00E0344E"/>
    <w:rsid w:val="00E03AC2"/>
    <w:rsid w:val="00E03AE7"/>
    <w:rsid w:val="00E03ECC"/>
    <w:rsid w:val="00E06FB3"/>
    <w:rsid w:val="00E070D1"/>
    <w:rsid w:val="00E0783F"/>
    <w:rsid w:val="00E07EE4"/>
    <w:rsid w:val="00E107EB"/>
    <w:rsid w:val="00E10AE2"/>
    <w:rsid w:val="00E118DA"/>
    <w:rsid w:val="00E11E4A"/>
    <w:rsid w:val="00E1376B"/>
    <w:rsid w:val="00E13845"/>
    <w:rsid w:val="00E14543"/>
    <w:rsid w:val="00E14DE8"/>
    <w:rsid w:val="00E15012"/>
    <w:rsid w:val="00E164CA"/>
    <w:rsid w:val="00E20452"/>
    <w:rsid w:val="00E20536"/>
    <w:rsid w:val="00E228B3"/>
    <w:rsid w:val="00E25077"/>
    <w:rsid w:val="00E25653"/>
    <w:rsid w:val="00E25B60"/>
    <w:rsid w:val="00E31231"/>
    <w:rsid w:val="00E31977"/>
    <w:rsid w:val="00E31AB8"/>
    <w:rsid w:val="00E33535"/>
    <w:rsid w:val="00E33656"/>
    <w:rsid w:val="00E33783"/>
    <w:rsid w:val="00E35089"/>
    <w:rsid w:val="00E35199"/>
    <w:rsid w:val="00E35282"/>
    <w:rsid w:val="00E37614"/>
    <w:rsid w:val="00E40B9A"/>
    <w:rsid w:val="00E41683"/>
    <w:rsid w:val="00E41A1E"/>
    <w:rsid w:val="00E4278A"/>
    <w:rsid w:val="00E42B06"/>
    <w:rsid w:val="00E42F0D"/>
    <w:rsid w:val="00E43009"/>
    <w:rsid w:val="00E431FD"/>
    <w:rsid w:val="00E43260"/>
    <w:rsid w:val="00E4567B"/>
    <w:rsid w:val="00E46324"/>
    <w:rsid w:val="00E46D24"/>
    <w:rsid w:val="00E46FD9"/>
    <w:rsid w:val="00E5076E"/>
    <w:rsid w:val="00E52037"/>
    <w:rsid w:val="00E524B0"/>
    <w:rsid w:val="00E52ECE"/>
    <w:rsid w:val="00E53EA2"/>
    <w:rsid w:val="00E54A6C"/>
    <w:rsid w:val="00E55EF1"/>
    <w:rsid w:val="00E5658B"/>
    <w:rsid w:val="00E57500"/>
    <w:rsid w:val="00E57B4E"/>
    <w:rsid w:val="00E614EE"/>
    <w:rsid w:val="00E63853"/>
    <w:rsid w:val="00E639C9"/>
    <w:rsid w:val="00E63F55"/>
    <w:rsid w:val="00E643AE"/>
    <w:rsid w:val="00E65B33"/>
    <w:rsid w:val="00E67662"/>
    <w:rsid w:val="00E67B50"/>
    <w:rsid w:val="00E67E73"/>
    <w:rsid w:val="00E67F1F"/>
    <w:rsid w:val="00E705AC"/>
    <w:rsid w:val="00E70E1F"/>
    <w:rsid w:val="00E713B2"/>
    <w:rsid w:val="00E71B4B"/>
    <w:rsid w:val="00E7317D"/>
    <w:rsid w:val="00E7374E"/>
    <w:rsid w:val="00E73AB5"/>
    <w:rsid w:val="00E73C93"/>
    <w:rsid w:val="00E75E54"/>
    <w:rsid w:val="00E76F84"/>
    <w:rsid w:val="00E777CC"/>
    <w:rsid w:val="00E77EA1"/>
    <w:rsid w:val="00E8034B"/>
    <w:rsid w:val="00E809BF"/>
    <w:rsid w:val="00E81BDC"/>
    <w:rsid w:val="00E82BAC"/>
    <w:rsid w:val="00E8385C"/>
    <w:rsid w:val="00E843BF"/>
    <w:rsid w:val="00E849B3"/>
    <w:rsid w:val="00E86A0C"/>
    <w:rsid w:val="00E86DC7"/>
    <w:rsid w:val="00E87476"/>
    <w:rsid w:val="00E879F2"/>
    <w:rsid w:val="00E87FE3"/>
    <w:rsid w:val="00E907EC"/>
    <w:rsid w:val="00E909C4"/>
    <w:rsid w:val="00E90C51"/>
    <w:rsid w:val="00E91292"/>
    <w:rsid w:val="00E917B9"/>
    <w:rsid w:val="00E93B07"/>
    <w:rsid w:val="00E93DED"/>
    <w:rsid w:val="00E93EA1"/>
    <w:rsid w:val="00E95D1B"/>
    <w:rsid w:val="00E96281"/>
    <w:rsid w:val="00E96330"/>
    <w:rsid w:val="00E969FA"/>
    <w:rsid w:val="00E96AF3"/>
    <w:rsid w:val="00E96B9F"/>
    <w:rsid w:val="00EA0156"/>
    <w:rsid w:val="00EA025A"/>
    <w:rsid w:val="00EA0643"/>
    <w:rsid w:val="00EA0932"/>
    <w:rsid w:val="00EA23D0"/>
    <w:rsid w:val="00EA2487"/>
    <w:rsid w:val="00EA3899"/>
    <w:rsid w:val="00EA5B1B"/>
    <w:rsid w:val="00EA620B"/>
    <w:rsid w:val="00EA6938"/>
    <w:rsid w:val="00EA7060"/>
    <w:rsid w:val="00EA712C"/>
    <w:rsid w:val="00EA7219"/>
    <w:rsid w:val="00EB2C75"/>
    <w:rsid w:val="00EB2D13"/>
    <w:rsid w:val="00EB2D92"/>
    <w:rsid w:val="00EB5C8C"/>
    <w:rsid w:val="00EB5CDF"/>
    <w:rsid w:val="00EB5E69"/>
    <w:rsid w:val="00EB6F82"/>
    <w:rsid w:val="00EB7099"/>
    <w:rsid w:val="00EC1718"/>
    <w:rsid w:val="00EC2282"/>
    <w:rsid w:val="00EC242D"/>
    <w:rsid w:val="00EC2F19"/>
    <w:rsid w:val="00EC3B94"/>
    <w:rsid w:val="00EC4390"/>
    <w:rsid w:val="00EC65C4"/>
    <w:rsid w:val="00EC6CC9"/>
    <w:rsid w:val="00EC6D18"/>
    <w:rsid w:val="00EC770D"/>
    <w:rsid w:val="00ED0A39"/>
    <w:rsid w:val="00ED0CCA"/>
    <w:rsid w:val="00ED22B9"/>
    <w:rsid w:val="00ED55C9"/>
    <w:rsid w:val="00ED5C46"/>
    <w:rsid w:val="00ED5E4E"/>
    <w:rsid w:val="00ED61E0"/>
    <w:rsid w:val="00ED6465"/>
    <w:rsid w:val="00ED7013"/>
    <w:rsid w:val="00ED7B65"/>
    <w:rsid w:val="00EE1660"/>
    <w:rsid w:val="00EE1A1F"/>
    <w:rsid w:val="00EE2264"/>
    <w:rsid w:val="00EE34CA"/>
    <w:rsid w:val="00EE38F7"/>
    <w:rsid w:val="00EE3A7C"/>
    <w:rsid w:val="00EE4299"/>
    <w:rsid w:val="00EE482A"/>
    <w:rsid w:val="00EE4A77"/>
    <w:rsid w:val="00EE61FC"/>
    <w:rsid w:val="00EE7812"/>
    <w:rsid w:val="00EF08D9"/>
    <w:rsid w:val="00EF1025"/>
    <w:rsid w:val="00EF121C"/>
    <w:rsid w:val="00EF1CF3"/>
    <w:rsid w:val="00EF21D5"/>
    <w:rsid w:val="00EF2280"/>
    <w:rsid w:val="00EF22D8"/>
    <w:rsid w:val="00EF27B5"/>
    <w:rsid w:val="00EF31E8"/>
    <w:rsid w:val="00EF38CB"/>
    <w:rsid w:val="00EF5C60"/>
    <w:rsid w:val="00EF6284"/>
    <w:rsid w:val="00EF72A4"/>
    <w:rsid w:val="00F00171"/>
    <w:rsid w:val="00F006CA"/>
    <w:rsid w:val="00F01047"/>
    <w:rsid w:val="00F0145D"/>
    <w:rsid w:val="00F025A1"/>
    <w:rsid w:val="00F03512"/>
    <w:rsid w:val="00F04AEC"/>
    <w:rsid w:val="00F050F9"/>
    <w:rsid w:val="00F060C2"/>
    <w:rsid w:val="00F07454"/>
    <w:rsid w:val="00F13789"/>
    <w:rsid w:val="00F1476A"/>
    <w:rsid w:val="00F14833"/>
    <w:rsid w:val="00F17A94"/>
    <w:rsid w:val="00F2079D"/>
    <w:rsid w:val="00F208D2"/>
    <w:rsid w:val="00F20E36"/>
    <w:rsid w:val="00F20E39"/>
    <w:rsid w:val="00F20FA1"/>
    <w:rsid w:val="00F2114F"/>
    <w:rsid w:val="00F22E5F"/>
    <w:rsid w:val="00F23879"/>
    <w:rsid w:val="00F25435"/>
    <w:rsid w:val="00F27222"/>
    <w:rsid w:val="00F302C4"/>
    <w:rsid w:val="00F30470"/>
    <w:rsid w:val="00F305A2"/>
    <w:rsid w:val="00F31028"/>
    <w:rsid w:val="00F313B0"/>
    <w:rsid w:val="00F322BD"/>
    <w:rsid w:val="00F323E4"/>
    <w:rsid w:val="00F34486"/>
    <w:rsid w:val="00F359FB"/>
    <w:rsid w:val="00F36561"/>
    <w:rsid w:val="00F3784F"/>
    <w:rsid w:val="00F40093"/>
    <w:rsid w:val="00F41230"/>
    <w:rsid w:val="00F42880"/>
    <w:rsid w:val="00F42E68"/>
    <w:rsid w:val="00F434F7"/>
    <w:rsid w:val="00F43B9D"/>
    <w:rsid w:val="00F44384"/>
    <w:rsid w:val="00F461CD"/>
    <w:rsid w:val="00F4693C"/>
    <w:rsid w:val="00F474A4"/>
    <w:rsid w:val="00F4766A"/>
    <w:rsid w:val="00F514F6"/>
    <w:rsid w:val="00F53CAB"/>
    <w:rsid w:val="00F54C11"/>
    <w:rsid w:val="00F55920"/>
    <w:rsid w:val="00F57149"/>
    <w:rsid w:val="00F57E9D"/>
    <w:rsid w:val="00F60C4A"/>
    <w:rsid w:val="00F6181B"/>
    <w:rsid w:val="00F6230B"/>
    <w:rsid w:val="00F6394D"/>
    <w:rsid w:val="00F64848"/>
    <w:rsid w:val="00F649C5"/>
    <w:rsid w:val="00F64EBD"/>
    <w:rsid w:val="00F67B54"/>
    <w:rsid w:val="00F67D58"/>
    <w:rsid w:val="00F7017C"/>
    <w:rsid w:val="00F70340"/>
    <w:rsid w:val="00F70FAF"/>
    <w:rsid w:val="00F723DA"/>
    <w:rsid w:val="00F72CBB"/>
    <w:rsid w:val="00F72F6A"/>
    <w:rsid w:val="00F7306F"/>
    <w:rsid w:val="00F73F00"/>
    <w:rsid w:val="00F741E2"/>
    <w:rsid w:val="00F75989"/>
    <w:rsid w:val="00F75CCF"/>
    <w:rsid w:val="00F76E24"/>
    <w:rsid w:val="00F77C29"/>
    <w:rsid w:val="00F80609"/>
    <w:rsid w:val="00F80ECE"/>
    <w:rsid w:val="00F80FA5"/>
    <w:rsid w:val="00F824FC"/>
    <w:rsid w:val="00F8253B"/>
    <w:rsid w:val="00F825C9"/>
    <w:rsid w:val="00F837DC"/>
    <w:rsid w:val="00F83E93"/>
    <w:rsid w:val="00F84E60"/>
    <w:rsid w:val="00F867AA"/>
    <w:rsid w:val="00F86B30"/>
    <w:rsid w:val="00F86DF2"/>
    <w:rsid w:val="00F91363"/>
    <w:rsid w:val="00F92323"/>
    <w:rsid w:val="00F92AD0"/>
    <w:rsid w:val="00F936A2"/>
    <w:rsid w:val="00F93F72"/>
    <w:rsid w:val="00F94AB3"/>
    <w:rsid w:val="00F94C42"/>
    <w:rsid w:val="00F95600"/>
    <w:rsid w:val="00F95D04"/>
    <w:rsid w:val="00F95D31"/>
    <w:rsid w:val="00F95FFB"/>
    <w:rsid w:val="00F9613F"/>
    <w:rsid w:val="00F96D29"/>
    <w:rsid w:val="00F96D55"/>
    <w:rsid w:val="00F971D3"/>
    <w:rsid w:val="00FA09F7"/>
    <w:rsid w:val="00FA1227"/>
    <w:rsid w:val="00FA1B99"/>
    <w:rsid w:val="00FA2263"/>
    <w:rsid w:val="00FA250B"/>
    <w:rsid w:val="00FA3CA3"/>
    <w:rsid w:val="00FA475A"/>
    <w:rsid w:val="00FA4C7D"/>
    <w:rsid w:val="00FA7402"/>
    <w:rsid w:val="00FB177D"/>
    <w:rsid w:val="00FB1818"/>
    <w:rsid w:val="00FB190E"/>
    <w:rsid w:val="00FB19D5"/>
    <w:rsid w:val="00FB22CF"/>
    <w:rsid w:val="00FB23CA"/>
    <w:rsid w:val="00FB25D0"/>
    <w:rsid w:val="00FB4387"/>
    <w:rsid w:val="00FB5E7C"/>
    <w:rsid w:val="00FB6520"/>
    <w:rsid w:val="00FB73BD"/>
    <w:rsid w:val="00FC02F3"/>
    <w:rsid w:val="00FC034B"/>
    <w:rsid w:val="00FC1589"/>
    <w:rsid w:val="00FC2843"/>
    <w:rsid w:val="00FC2FDB"/>
    <w:rsid w:val="00FC314B"/>
    <w:rsid w:val="00FC39E3"/>
    <w:rsid w:val="00FC41BB"/>
    <w:rsid w:val="00FC4392"/>
    <w:rsid w:val="00FC5689"/>
    <w:rsid w:val="00FC58B8"/>
    <w:rsid w:val="00FC715F"/>
    <w:rsid w:val="00FC78C1"/>
    <w:rsid w:val="00FC7B2F"/>
    <w:rsid w:val="00FD0D35"/>
    <w:rsid w:val="00FD2D9E"/>
    <w:rsid w:val="00FD37A2"/>
    <w:rsid w:val="00FD4825"/>
    <w:rsid w:val="00FD51A0"/>
    <w:rsid w:val="00FD54DB"/>
    <w:rsid w:val="00FD641E"/>
    <w:rsid w:val="00FD676B"/>
    <w:rsid w:val="00FD6EA6"/>
    <w:rsid w:val="00FD7311"/>
    <w:rsid w:val="00FE1022"/>
    <w:rsid w:val="00FE15E6"/>
    <w:rsid w:val="00FE201C"/>
    <w:rsid w:val="00FE2090"/>
    <w:rsid w:val="00FE364F"/>
    <w:rsid w:val="00FE4879"/>
    <w:rsid w:val="00FE489B"/>
    <w:rsid w:val="00FE4B54"/>
    <w:rsid w:val="00FE5F90"/>
    <w:rsid w:val="00FE6584"/>
    <w:rsid w:val="00FE733D"/>
    <w:rsid w:val="00FE7BF6"/>
    <w:rsid w:val="00FE7E7F"/>
    <w:rsid w:val="00FF0208"/>
    <w:rsid w:val="00FF063B"/>
    <w:rsid w:val="00FF37E2"/>
    <w:rsid w:val="00FF54D7"/>
    <w:rsid w:val="00FF6070"/>
    <w:rsid w:val="00FF66A6"/>
    <w:rsid w:val="00FF67E4"/>
    <w:rsid w:val="00FF7743"/>
    <w:rsid w:val="00FF7864"/>
    <w:rsid w:val="00FF7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5"/>
    <o:shapelayout v:ext="edit">
      <o:idmap v:ext="edit" data="1"/>
    </o:shapelayout>
  </w:shapeDefaults>
  <w:decimalSymbol w:val="."/>
  <w:listSeparator w:val=","/>
  <w14:docId w14:val="4C504870"/>
  <w15:docId w15:val="{AEA109FB-2D9C-4390-8F57-F20803549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Code" w:uiPriority="99"/>
    <w:lsdException w:name="HTML Definition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970B78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9B2EED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Mrltotthiperhivatkozs">
    <w:name w:val="FollowedHyperlink"/>
    <w:basedOn w:val="Bekezdsalapbettpusa"/>
    <w:rsid w:val="00937064"/>
    <w:rPr>
      <w:color w:val="954F72" w:themeColor="followedHyperlink"/>
      <w:u w:val="single"/>
    </w:rPr>
  </w:style>
  <w:style w:type="paragraph" w:styleId="HTML-kntformzott">
    <w:name w:val="HTML Preformatted"/>
    <w:basedOn w:val="Norml"/>
    <w:link w:val="HTML-kntformzottChar"/>
    <w:uiPriority w:val="99"/>
    <w:unhideWhenUsed/>
    <w:rsid w:val="00D53B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D53B2B"/>
    <w:rPr>
      <w:rFonts w:ascii="Courier New" w:hAnsi="Courier New" w:cs="Courier New"/>
    </w:rPr>
  </w:style>
  <w:style w:type="character" w:styleId="HTML-kd">
    <w:name w:val="HTML Code"/>
    <w:basedOn w:val="Bekezdsalapbettpusa"/>
    <w:uiPriority w:val="99"/>
    <w:unhideWhenUsed/>
    <w:rsid w:val="00D53B2B"/>
    <w:rPr>
      <w:rFonts w:ascii="Courier New" w:eastAsia="Times New Roman" w:hAnsi="Courier New" w:cs="Courier New"/>
      <w:sz w:val="20"/>
      <w:szCs w:val="20"/>
    </w:rPr>
  </w:style>
  <w:style w:type="table" w:styleId="Rcsostblzat">
    <w:name w:val="Table Grid"/>
    <w:basedOn w:val="Normltblzat"/>
    <w:rsid w:val="00DE50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0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4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9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3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1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7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2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9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Wik22</b:Tag>
    <b:SourceType>DocumentFromInternetSite</b:SourceType>
    <b:Guid>{2D45C9FE-5873-4078-A38C-89CC30BF6EAF}</b:Guid>
    <b:Title>Windowing System</b:Title>
    <b:Year>2022</b:Year>
    <b:Month>03</b:Month>
    <b:Day>13</b:Day>
    <b:YearAccessed>2022</b:YearAccessed>
    <b:MonthAccessed>05</b:MonthAccessed>
    <b:DayAccessed>03</b:DayAccessed>
    <b:URL>https://en.wikipedia.org/wiki/Windowing_system</b:URL>
    <b:RefOrder>1</b:RefOrder>
  </b:Source>
  <b:Source>
    <b:Tag>erl22</b:Tag>
    <b:SourceType>InternetSite</b:SourceType>
    <b:Guid>{FED800C2-65B0-4406-9601-AB5D59B1C508}</b:Guid>
    <b:Title>Erlang System Architecture Introduction</b:Title>
    <b:ProductionCompany>Ericsson</b:ProductionCompany>
    <b:YearAccessed>2022</b:YearAccessed>
    <b:MonthAccessed>10</b:MonthAccessed>
    <b:DayAccessed>22</b:DayAccessed>
    <b:URL>https://www.erlang.org/doc/system_architecture_intro/sys_arch_intro.html</b:URL>
    <b:RefOrder>6</b:RefOrder>
  </b:Source>
  <b:Source>
    <b:Tag>Way22</b:Tag>
    <b:SourceType>InternetSite</b:SourceType>
    <b:Guid>{9A3928F9-09D1-4445-8721-D3F404418F75}</b:Guid>
    <b:Title>Wayland Architecture</b:Title>
    <b:ProductionCompany>wayland</b:ProductionCompany>
    <b:YearAccessed>2022</b:YearAccessed>
    <b:MonthAccessed>10</b:MonthAccessed>
    <b:DayAccessed>22</b:DayAccessed>
    <b:URL>https://wayland.freedesktop.org/architecture.html</b:URL>
    <b:RefOrder>2</b:RefOrder>
  </b:Source>
  <b:Source>
    <b:Tag>Erl221</b:Tag>
    <b:SourceType>InternetSite</b:SourceType>
    <b:Guid>{EFFF295B-B2E3-47A3-B57D-5DE8C1B90C6F}</b:Guid>
    <b:Title>Erlang Behaviours</b:Title>
    <b:YearAccessed>2022</b:YearAccessed>
    <b:MonthAccessed>11</b:MonthAccessed>
    <b:DayAccessed>22</b:DayAccessed>
    <b:URL>https://www.erlang.org/doc/design_principles/des_princ.html#behaviours</b:URL>
    <b:RefOrder>7</b:RefOrder>
  </b:Source>
  <b:Source>
    <b:Tag>Rus22</b:Tag>
    <b:SourceType>InternetSite</b:SourceType>
    <b:Guid>{744555D7-413A-4774-94F0-3439FD4CBAA2}</b:Guid>
    <b:Title>Rust Programming Language</b:Title>
    <b:YearAccessed>2022</b:YearAccessed>
    <b:MonthAccessed>10</b:MonthAccessed>
    <b:DayAccessed>22</b:DayAccessed>
    <b:URL>https://en.wikipedia.org/wiki/Rust_(programming_language)</b:URL>
    <b:RefOrder>3</b:RefOrder>
  </b:Source>
  <b:Source>
    <b:Tag>Rus221</b:Tag>
    <b:SourceType>InternetSite</b:SourceType>
    <b:Guid>{45509EFB-1EA9-4E94-960A-DB191D0CAB47}</b:Guid>
    <b:Title>Rust Benchmarks</b:Title>
    <b:YearAccessed>2022</b:YearAccessed>
    <b:MonthAccessed>10</b:MonthAccessed>
    <b:DayAccessed>25</b:DayAccessed>
    <b:URL>https://benchmarksgame-team.pages.debian.net/benchmarksgame/fastest/rust-gpp.html</b:URL>
    <b:RefOrder>4</b:RefOrder>
  </b:Source>
  <b:Source>
    <b:Tag>X1122</b:Tag>
    <b:SourceType>InternetSite</b:SourceType>
    <b:Guid>{D0D8BFCE-D969-484E-924B-4770EEF02F03}</b:Guid>
    <b:Title>X11 Rust Bindings</b:Title>
    <b:YearAccessed>2022</b:YearAccessed>
    <b:MonthAccessed>10</b:MonthAccessed>
    <b:DayAccessed>25</b:DayAccessed>
    <b:URL>https://github.com/psychon/x11rb</b:URL>
    <b:RefOrder>5</b:RefOrder>
  </b:Source>
  <b:Source>
    <b:Tag>Rea221</b:Tag>
    <b:SourceType>InternetSite</b:SourceType>
    <b:Guid>{20A2CBC5-BEE6-4525-B126-D94978D3E690}</b:Guid>
    <b:Title>React Tutorial</b:Title>
    <b:YearAccessed>2022</b:YearAccessed>
    <b:MonthAccessed>10</b:MonthAccessed>
    <b:DayAccessed>25</b:DayAccessed>
    <b:URL>https://www.simplilearn.com/tutorials/reactjs-tutorial/what-is-reactjs</b:URL>
    <b:RefOrder>8</b:RefOrder>
  </b:Source>
  <b:Source>
    <b:Tag>suc02</b:Tag>
    <b:SourceType>InternetSite</b:SourceType>
    <b:Guid>{29D65A9C-2BD1-4492-8BF7-D3E963BF9D45}</b:Guid>
    <b:Author>
      <b:Author>
        <b:NameList>
          <b:Person>
            <b:Last>suckless.org</b:Last>
          </b:Person>
        </b:NameList>
      </b:Author>
    </b:Author>
    <b:Title>slock</b:Title>
    <b:YearAccessed>202</b:YearAccessed>
    <b:MonthAccessed>11</b:MonthAccessed>
    <b:DayAccessed>01</b:DayAccessed>
    <b:URL>https://tools.suckless.org/slock/</b:URL>
    <b:RefOrder>10</b:RefOrder>
  </b:Source>
  <b:Source>
    <b:Tag>pos22</b:Tag>
    <b:SourceType>InternetSite</b:SourceType>
    <b:Guid>{64965F06-4F21-4E4C-B7E1-16557AD030C3}</b:Guid>
    <b:Title>postgresql</b:Title>
    <b:YearAccessed>2022</b:YearAccessed>
    <b:MonthAccessed>11</b:MonthAccessed>
    <b:DayAccessed>02</b:DayAccessed>
    <b:URL>https://www.postgresql.org/</b:URL>
    <b:RefOrder>11</b:RefOrder>
  </b:Source>
  <b:Source>
    <b:Tag>psq22</b:Tag>
    <b:SourceType>InternetSite</b:SourceType>
    <b:Guid>{6772F97A-2F39-4B97-A93E-67A65E2E1B67}</b:Guid>
    <b:Title>psql</b:Title>
    <b:YearAccessed>2022</b:YearAccessed>
    <b:MonthAccessed>11</b:MonthAccessed>
    <b:DayAccessed>08</b:DayAccessed>
    <b:URL>https://www.postgresql.org/docs/current/app-psql.html</b:URL>
    <b:RefOrder>12</b:RefOrder>
  </b:Source>
  <b:Source>
    <b:Tag>eql22</b:Tag>
    <b:SourceType>InternetSite</b:SourceType>
    <b:Guid>{88EE5D44-86E1-4339-8BA5-0E898546BD5D}</b:Guid>
    <b:Title>eql</b:Title>
    <b:YearAccessed>2022</b:YearAccessed>
    <b:MonthAccessed>11</b:MonthAccessed>
    <b:DayAccessed>08</b:DayAccessed>
    <b:URL>https://github.com/artemeff/eql</b:URL>
    <b:RefOrder>13</b:RefOrder>
  </b:Source>
  <b:Source>
    <b:Tag>cow22</b:Tag>
    <b:SourceType>InternetSite</b:SourceType>
    <b:Guid>{2351A447-8F4A-47E2-895C-D24686242BD1}</b:Guid>
    <b:Title>cowboy_callback</b:Title>
    <b:YearAccessed>2022</b:YearAccessed>
    <b:MonthAccessed>11</b:MonthAccessed>
    <b:DayAccessed>08</b:DayAccessed>
    <b:URL>https://ninenines.eu/docs/en/cowboy/2.5/guide/rest_start.png</b:URL>
    <b:RefOrder>21</b:RefOrder>
  </b:Source>
  <b:Source>
    <b:Tag>Fig221</b:Tag>
    <b:SourceType>InternetSite</b:SourceType>
    <b:Guid>{35EED3E5-6D47-4958-B5B4-CC9B792F5CB2}</b:Guid>
    <b:Title>Figma</b:Title>
    <b:YearAccessed>2022</b:YearAccessed>
    <b:MonthAccessed>11</b:MonthAccessed>
    <b:DayAccessed>18</b:DayAccessed>
    <b:URL>https://www.figma.com/</b:URL>
    <b:RefOrder>9</b:RefOrder>
  </b:Source>
  <b:Source>
    <b:Tag>Sas22</b:Tag>
    <b:SourceType>InternetSite</b:SourceType>
    <b:Guid>{9947C4D4-8826-4070-A90A-5E557D0BB866}</b:Guid>
    <b:Title>Sass</b:Title>
    <b:YearAccessed>2022</b:YearAccessed>
    <b:MonthAccessed>11</b:MonthAccessed>
    <b:DayAccessed>18</b:DayAccessed>
    <b:URL>https://sass-lang.com/</b:URL>
    <b:RefOrder>14</b:RefOrder>
  </b:Source>
  <b:Source>
    <b:Tag>Boo22</b:Tag>
    <b:SourceType>InternetSite</b:SourceType>
    <b:Guid>{44D43034-0B8A-4EFC-88EB-4277F9BA5292}</b:Guid>
    <b:Title>Bootstrap</b:Title>
    <b:YearAccessed>2022</b:YearAccessed>
    <b:MonthAccessed>11</b:MonthAccessed>
    <b:DayAccessed>18</b:DayAccessed>
    <b:URL>https://getbootstrap.com/</b:URL>
    <b:RefOrder>15</b:RefOrder>
  </b:Source>
  <b:Source>
    <b:Tag>cha22</b:Tag>
    <b:SourceType>InternetSite</b:SourceType>
    <b:Guid>{B1CBFDD8-B362-4F73-8542-E433CC4F9DF4}</b:Guid>
    <b:Title>chart.js</b:Title>
    <b:YearAccessed>2022</b:YearAccessed>
    <b:MonthAccessed>11</b:MonthAccessed>
    <b:DayAccessed>18</b:DayAccessed>
    <b:URL>https://www.chartjs.org/</b:URL>
    <b:RefOrder>16</b:RefOrder>
  </b:Source>
  <b:Source>
    <b:Tag>Rea222</b:Tag>
    <b:SourceType>InternetSite</b:SourceType>
    <b:Guid>{2FAAEA3B-9911-4F49-8CBB-1DF62336CBA1}</b:Guid>
    <b:Title>React table</b:Title>
    <b:YearAccessed>2022</b:YearAccessed>
    <b:MonthAccessed>11</b:MonthAccessed>
    <b:DayAccessed>18</b:DayAccessed>
    <b:URL>https://www.npmjs.com/package/react-table</b:URL>
    <b:RefOrder>17</b:RefOrder>
  </b:Source>
  <b:Source>
    <b:Tag>ngi22</b:Tag>
    <b:SourceType>InternetSite</b:SourceType>
    <b:Guid>{4778F8A8-906D-4B6A-B305-A6BAD137EF5D}</b:Guid>
    <b:Title>nginx</b:Title>
    <b:YearAccessed>2022</b:YearAccessed>
    <b:MonthAccessed>11</b:MonthAccessed>
    <b:DayAccessed>19</b:DayAccessed>
    <b:URL>https://www.nginx.com/</b:URL>
    <b:RefOrder>18</b:RefOrder>
  </b:Source>
  <b:Source>
    <b:Tag>pgA22</b:Tag>
    <b:SourceType>InternetSite</b:SourceType>
    <b:Guid>{A9CD770C-F561-400D-990C-F6859F3D0792}</b:Guid>
    <b:Title>pgAdmin</b:Title>
    <b:YearAccessed>2022</b:YearAccessed>
    <b:MonthAccessed>11</b:MonthAccessed>
    <b:DayAccessed>20</b:DayAccessed>
    <b:URL>https://www.pgadmin.org/</b:URL>
    <b:RefOrder>19</b:RefOrder>
  </b:Source>
  <b:Source>
    <b:Tag>fak22</b:Tag>
    <b:SourceType>InternetSite</b:SourceType>
    <b:Guid>{FB044E54-29F1-4C74-AA44-CECE6D15A849}</b:Guid>
    <b:Title>faker.js</b:Title>
    <b:YearAccessed>2022</b:YearAccessed>
    <b:MonthAccessed>11</b:MonthAccessed>
    <b:DayAccessed>24</b:DayAccessed>
    <b:URL>https://fakerjs.dev/</b:URL>
    <b:RefOrder>20</b:RefOrder>
  </b:Source>
</b:Sources>
</file>

<file path=customXml/itemProps1.xml><?xml version="1.0" encoding="utf-8"?>
<ds:datastoreItem xmlns:ds="http://schemas.openxmlformats.org/officeDocument/2006/customXml" ds:itemID="{4EAF771F-2729-402A-B437-EB5DA28D64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65937</TotalTime>
  <Pages>84</Pages>
  <Words>14856</Words>
  <Characters>102507</Characters>
  <Application>Microsoft Office Word</Application>
  <DocSecurity>0</DocSecurity>
  <Lines>854</Lines>
  <Paragraphs>234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117129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/>
  <cp:lastModifiedBy>Sándor Dávid</cp:lastModifiedBy>
  <cp:revision>1821</cp:revision>
  <cp:lastPrinted>2022-11-22T22:21:00Z</cp:lastPrinted>
  <dcterms:created xsi:type="dcterms:W3CDTF">2015-10-19T08:48:00Z</dcterms:created>
  <dcterms:modified xsi:type="dcterms:W3CDTF">2022-11-24T18:23:00Z</dcterms:modified>
</cp:coreProperties>
</file>