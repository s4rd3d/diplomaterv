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F742C" w14:textId="43454344" w:rsidR="0063585C" w:rsidRPr="00DC5F40" w:rsidRDefault="009D2FD8" w:rsidP="00D429F2">
      <w:pPr>
        <w:pStyle w:val="Cmlaplog"/>
      </w:pPr>
      <w:r w:rsidRPr="00DC5F40">
        <w:rPr>
          <w:noProof/>
          <w:lang w:eastAsia="hu-HU"/>
        </w:rPr>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DC5F40" w:rsidRDefault="004851C7" w:rsidP="00D429F2">
      <w:pPr>
        <w:pStyle w:val="Cmlapegyetem"/>
      </w:pPr>
      <w:r w:rsidRPr="00DC5F40">
        <w:t>Budapesti Műszaki és Gazdaságtudományi Egyetem</w:t>
      </w:r>
    </w:p>
    <w:p w14:paraId="6261E961" w14:textId="77777777" w:rsidR="004851C7" w:rsidRPr="00DC5F40" w:rsidRDefault="004851C7" w:rsidP="00D429F2">
      <w:pPr>
        <w:pStyle w:val="Cmlapkarstanszk"/>
      </w:pPr>
      <w:r w:rsidRPr="00DC5F40">
        <w:t>Villamosmérnöki és Informatikai Kar</w:t>
      </w:r>
    </w:p>
    <w:p w14:paraId="614306E0" w14:textId="2273B9C2" w:rsidR="004851C7" w:rsidRPr="00DC5F40" w:rsidRDefault="00000000" w:rsidP="00D429F2">
      <w:pPr>
        <w:pStyle w:val="Cmlapkarstanszk"/>
      </w:pPr>
      <w:fldSimple w:instr=" DOCPROPERTY  Company  \* MERGEFORMAT ">
        <w:r w:rsidR="002206B0">
          <w:t>Automatizálási és Alkalmazott Informatikai Tanszék</w:t>
        </w:r>
      </w:fldSimple>
    </w:p>
    <w:p w14:paraId="636BBB01" w14:textId="77777777" w:rsidR="004851C7" w:rsidRPr="00DC5F40" w:rsidRDefault="004851C7"/>
    <w:p w14:paraId="36F20A54" w14:textId="77777777" w:rsidR="004851C7" w:rsidRPr="00DC5F40" w:rsidRDefault="004851C7"/>
    <w:p w14:paraId="7E8300BE" w14:textId="77777777" w:rsidR="004851C7" w:rsidRPr="00DC5F40" w:rsidRDefault="004851C7"/>
    <w:p w14:paraId="02C07D20" w14:textId="77777777" w:rsidR="004851C7" w:rsidRPr="00DC5F40" w:rsidRDefault="004851C7"/>
    <w:p w14:paraId="2D8CF118" w14:textId="77777777" w:rsidR="004851C7" w:rsidRPr="00DC5F40" w:rsidRDefault="004851C7"/>
    <w:p w14:paraId="1309EF9A" w14:textId="77777777" w:rsidR="004851C7" w:rsidRPr="00DC5F40" w:rsidRDefault="004851C7"/>
    <w:p w14:paraId="7F39B52B" w14:textId="77777777" w:rsidR="004851C7" w:rsidRPr="00DC5F40" w:rsidRDefault="004851C7"/>
    <w:p w14:paraId="63E824BC" w14:textId="6C0CDB53" w:rsidR="0063585C" w:rsidRPr="00DC5F40" w:rsidRDefault="00D45931" w:rsidP="00171054">
      <w:pPr>
        <w:pStyle w:val="Cmlapszerz"/>
        <w:rPr>
          <w:noProof w:val="0"/>
        </w:rPr>
      </w:pPr>
      <w:r w:rsidRPr="00DC5F40">
        <w:rPr>
          <w:noProof w:val="0"/>
        </w:rPr>
        <w:t>Sándor Dávid</w:t>
      </w:r>
    </w:p>
    <w:p w14:paraId="5BD632B6" w14:textId="5DB28037" w:rsidR="0063585C" w:rsidRPr="00DC5F40" w:rsidRDefault="00D45931">
      <w:pPr>
        <w:pStyle w:val="Cm"/>
      </w:pPr>
      <w:r w:rsidRPr="00DC5F40">
        <w:t>Biometrikus Autentikációs megoldás fejlesztése</w:t>
      </w:r>
    </w:p>
    <w:p w14:paraId="436457F8" w14:textId="77777777" w:rsidR="00630A92" w:rsidRPr="00DC5F40" w:rsidRDefault="00630A92" w:rsidP="00630A92">
      <w:pPr>
        <w:keepLines/>
        <w:spacing w:after="0"/>
        <w:ind w:firstLine="0"/>
        <w:jc w:val="center"/>
        <w:rPr>
          <w:smallCaps/>
        </w:rPr>
      </w:pPr>
    </w:p>
    <w:p w14:paraId="7B8F957D" w14:textId="77777777" w:rsidR="00630A92" w:rsidRPr="00DC5F40" w:rsidRDefault="00630A92" w:rsidP="00630A92">
      <w:pPr>
        <w:keepLines/>
        <w:spacing w:after="0"/>
        <w:ind w:firstLine="0"/>
        <w:jc w:val="center"/>
        <w:rPr>
          <w:smallCaps/>
        </w:rPr>
      </w:pPr>
    </w:p>
    <w:p w14:paraId="4E66D8CA" w14:textId="77777777" w:rsidR="00630A92" w:rsidRPr="00DC5F40" w:rsidRDefault="00630A92" w:rsidP="00630A92">
      <w:pPr>
        <w:keepLines/>
        <w:spacing w:after="0"/>
        <w:ind w:firstLine="0"/>
        <w:jc w:val="center"/>
        <w:rPr>
          <w:smallCaps/>
        </w:rPr>
      </w:pPr>
    </w:p>
    <w:p w14:paraId="5A97AB4D" w14:textId="77777777" w:rsidR="00630A92" w:rsidRPr="00DC5F40" w:rsidRDefault="00630A92" w:rsidP="00630A92">
      <w:pPr>
        <w:keepLines/>
        <w:spacing w:after="0"/>
        <w:ind w:firstLine="0"/>
        <w:jc w:val="center"/>
        <w:rPr>
          <w:smallCaps/>
        </w:rPr>
      </w:pPr>
    </w:p>
    <w:p w14:paraId="079394B9" w14:textId="77777777" w:rsidR="00630A92" w:rsidRPr="00DC5F40" w:rsidRDefault="00630A92" w:rsidP="00630A92">
      <w:pPr>
        <w:keepLines/>
        <w:spacing w:after="0"/>
        <w:ind w:firstLine="0"/>
        <w:jc w:val="center"/>
        <w:rPr>
          <w:smallCaps/>
        </w:rPr>
      </w:pPr>
    </w:p>
    <w:p w14:paraId="43BD3853" w14:textId="77777777" w:rsidR="00630A92" w:rsidRPr="00DC5F40" w:rsidRDefault="00630A92" w:rsidP="00630A92">
      <w:pPr>
        <w:keepLines/>
        <w:spacing w:after="0"/>
        <w:ind w:firstLine="0"/>
        <w:jc w:val="center"/>
        <w:rPr>
          <w:smallCaps/>
        </w:rPr>
      </w:pPr>
    </w:p>
    <w:p w14:paraId="4D26AE0E" w14:textId="77777777" w:rsidR="00630A92" w:rsidRPr="00DC5F40" w:rsidRDefault="00630A92" w:rsidP="00630A92">
      <w:pPr>
        <w:keepLines/>
        <w:spacing w:after="0"/>
        <w:ind w:firstLine="0"/>
        <w:jc w:val="center"/>
        <w:rPr>
          <w:smallCaps/>
        </w:rPr>
      </w:pPr>
    </w:p>
    <w:p w14:paraId="1B8CDBB4" w14:textId="77777777" w:rsidR="00630A92" w:rsidRPr="00DC5F40" w:rsidRDefault="00630A92" w:rsidP="00D45931">
      <w:pPr>
        <w:keepLines/>
        <w:spacing w:after="0"/>
        <w:ind w:firstLine="0"/>
        <w:rPr>
          <w:smallCaps/>
        </w:rPr>
      </w:pPr>
    </w:p>
    <w:p w14:paraId="05D54636" w14:textId="77777777" w:rsidR="00630A92" w:rsidRPr="00DC5F40" w:rsidRDefault="00630A92" w:rsidP="00630A92">
      <w:pPr>
        <w:keepLines/>
        <w:spacing w:after="0"/>
        <w:ind w:firstLine="0"/>
        <w:jc w:val="center"/>
        <w:rPr>
          <w:smallCaps/>
        </w:rPr>
      </w:pPr>
    </w:p>
    <w:p w14:paraId="61F33379" w14:textId="77777777" w:rsidR="00630A92" w:rsidRPr="00DC5F40" w:rsidRDefault="00630A92" w:rsidP="00630A92">
      <w:pPr>
        <w:keepLines/>
        <w:spacing w:after="0"/>
        <w:ind w:firstLine="0"/>
        <w:jc w:val="center"/>
        <w:rPr>
          <w:smallCaps/>
        </w:rPr>
      </w:pPr>
    </w:p>
    <w:p w14:paraId="7BF499DC" w14:textId="77777777" w:rsidR="00630A92" w:rsidRPr="00DC5F40" w:rsidRDefault="00630A92" w:rsidP="00D45931">
      <w:pPr>
        <w:keepLines/>
        <w:spacing w:after="0"/>
        <w:ind w:firstLine="0"/>
        <w:jc w:val="center"/>
        <w:rPr>
          <w:smallCaps/>
        </w:rPr>
      </w:pPr>
      <w:r w:rsidRPr="00DC5F40">
        <w:rPr>
          <w:smallCaps/>
        </w:rPr>
        <w:t>Konzulens</w:t>
      </w:r>
    </w:p>
    <w:p w14:paraId="64E69399" w14:textId="77777777" w:rsidR="00D45931" w:rsidRPr="00DC5F40" w:rsidRDefault="00D45931" w:rsidP="00630A92">
      <w:pPr>
        <w:pStyle w:val="Cmlapszerz"/>
        <w:rPr>
          <w:noProof w:val="0"/>
        </w:rPr>
      </w:pPr>
      <w:r w:rsidRPr="00DC5F40">
        <w:rPr>
          <w:noProof w:val="0"/>
        </w:rPr>
        <w:t>Dr. Kővári Bence</w:t>
      </w:r>
    </w:p>
    <w:p w14:paraId="71BF7A9D" w14:textId="342944FB" w:rsidR="00630A92" w:rsidRPr="00DC5F40" w:rsidRDefault="00D45931" w:rsidP="00630A92">
      <w:pPr>
        <w:pStyle w:val="Cmlapszerz"/>
        <w:rPr>
          <w:noProof w:val="0"/>
        </w:rPr>
      </w:pPr>
      <w:r w:rsidRPr="00DC5F40">
        <w:rPr>
          <w:noProof w:val="0"/>
        </w:rPr>
        <w:t>Golda Bence</w:t>
      </w:r>
      <w:r w:rsidR="00630A92" w:rsidRPr="00DC5F40">
        <w:rPr>
          <w:noProof w:val="0"/>
        </w:rPr>
        <w:fldChar w:fldCharType="begin"/>
      </w:r>
      <w:r w:rsidR="00630A92" w:rsidRPr="00DC5F40">
        <w:rPr>
          <w:noProof w:val="0"/>
        </w:rPr>
        <w:instrText xml:space="preserve"> DOCPROPERTY "Manager"  \* MERGEFORMAT </w:instrText>
      </w:r>
      <w:r w:rsidR="00630A92" w:rsidRPr="00DC5F40">
        <w:rPr>
          <w:noProof w:val="0"/>
        </w:rPr>
        <w:fldChar w:fldCharType="end"/>
      </w:r>
    </w:p>
    <w:p w14:paraId="59CFD63D" w14:textId="1A01EA0B" w:rsidR="0063585C" w:rsidRPr="00DC5F40" w:rsidRDefault="00630A92" w:rsidP="00630A92">
      <w:pPr>
        <w:spacing w:after="0"/>
        <w:ind w:firstLine="0"/>
        <w:jc w:val="center"/>
      </w:pPr>
      <w:r w:rsidRPr="00DC5F40">
        <w:t>BUDAPEST, 20</w:t>
      </w:r>
      <w:r w:rsidR="00D45931" w:rsidRPr="00DC5F40">
        <w:t>22</w:t>
      </w:r>
    </w:p>
    <w:p w14:paraId="155AD015" w14:textId="77777777" w:rsidR="0063585C" w:rsidRPr="00DC5F40" w:rsidRDefault="0063585C" w:rsidP="00B96880">
      <w:pPr>
        <w:pStyle w:val="Fejezetcmtartalomjegyzknlkl"/>
        <w:rPr>
          <w:noProof w:val="0"/>
        </w:rPr>
      </w:pPr>
      <w:r w:rsidRPr="00DC5F40">
        <w:rPr>
          <w:noProof w:val="0"/>
        </w:rPr>
        <w:lastRenderedPageBreak/>
        <w:t>Tartalomjegyzék</w:t>
      </w:r>
    </w:p>
    <w:p w14:paraId="293DA1E5" w14:textId="61016BAF" w:rsidR="002206B0" w:rsidRDefault="00730B3C">
      <w:pPr>
        <w:pStyle w:val="TJ1"/>
        <w:rPr>
          <w:rFonts w:asciiTheme="minorHAnsi" w:eastAsiaTheme="minorEastAsia" w:hAnsiTheme="minorHAnsi" w:cstheme="minorBidi"/>
          <w:b w:val="0"/>
          <w:noProof/>
          <w:sz w:val="22"/>
          <w:szCs w:val="22"/>
          <w:lang w:eastAsia="hu-HU"/>
        </w:rPr>
      </w:pPr>
      <w:r w:rsidRPr="00DC5F40">
        <w:fldChar w:fldCharType="begin"/>
      </w:r>
      <w:r w:rsidRPr="00DC5F40">
        <w:instrText xml:space="preserve"> TOC \o "1-3" \h \z \u </w:instrText>
      </w:r>
      <w:r w:rsidRPr="00DC5F40">
        <w:fldChar w:fldCharType="separate"/>
      </w:r>
      <w:hyperlink w:anchor="_Toc120875125" w:history="1">
        <w:r w:rsidR="002206B0" w:rsidRPr="0085330F">
          <w:rPr>
            <w:rStyle w:val="Hiperhivatkozs"/>
            <w:noProof/>
          </w:rPr>
          <w:t>Összefoglaló</w:t>
        </w:r>
        <w:r w:rsidR="002206B0">
          <w:rPr>
            <w:noProof/>
            <w:webHidden/>
          </w:rPr>
          <w:tab/>
        </w:r>
        <w:r w:rsidR="002206B0">
          <w:rPr>
            <w:noProof/>
            <w:webHidden/>
          </w:rPr>
          <w:fldChar w:fldCharType="begin"/>
        </w:r>
        <w:r w:rsidR="002206B0">
          <w:rPr>
            <w:noProof/>
            <w:webHidden/>
          </w:rPr>
          <w:instrText xml:space="preserve"> PAGEREF _Toc120875125 \h </w:instrText>
        </w:r>
        <w:r w:rsidR="002206B0">
          <w:rPr>
            <w:noProof/>
            <w:webHidden/>
          </w:rPr>
        </w:r>
        <w:r w:rsidR="002206B0">
          <w:rPr>
            <w:noProof/>
            <w:webHidden/>
          </w:rPr>
          <w:fldChar w:fldCharType="separate"/>
        </w:r>
        <w:r w:rsidR="002206B0">
          <w:rPr>
            <w:noProof/>
            <w:webHidden/>
          </w:rPr>
          <w:t>6</w:t>
        </w:r>
        <w:r w:rsidR="002206B0">
          <w:rPr>
            <w:noProof/>
            <w:webHidden/>
          </w:rPr>
          <w:fldChar w:fldCharType="end"/>
        </w:r>
      </w:hyperlink>
    </w:p>
    <w:p w14:paraId="3C789C0B" w14:textId="3D35585D" w:rsidR="002206B0" w:rsidRDefault="002206B0">
      <w:pPr>
        <w:pStyle w:val="TJ1"/>
        <w:rPr>
          <w:rFonts w:asciiTheme="minorHAnsi" w:eastAsiaTheme="minorEastAsia" w:hAnsiTheme="minorHAnsi" w:cstheme="minorBidi"/>
          <w:b w:val="0"/>
          <w:noProof/>
          <w:sz w:val="22"/>
          <w:szCs w:val="22"/>
          <w:lang w:eastAsia="hu-HU"/>
        </w:rPr>
      </w:pPr>
      <w:hyperlink w:anchor="_Toc120875126" w:history="1">
        <w:r w:rsidRPr="0085330F">
          <w:rPr>
            <w:rStyle w:val="Hiperhivatkozs"/>
            <w:noProof/>
            <w:lang w:val="en-GB"/>
          </w:rPr>
          <w:t>Abstract</w:t>
        </w:r>
        <w:r>
          <w:rPr>
            <w:noProof/>
            <w:webHidden/>
          </w:rPr>
          <w:tab/>
        </w:r>
        <w:r>
          <w:rPr>
            <w:noProof/>
            <w:webHidden/>
          </w:rPr>
          <w:fldChar w:fldCharType="begin"/>
        </w:r>
        <w:r>
          <w:rPr>
            <w:noProof/>
            <w:webHidden/>
          </w:rPr>
          <w:instrText xml:space="preserve"> PAGEREF _Toc120875126 \h </w:instrText>
        </w:r>
        <w:r>
          <w:rPr>
            <w:noProof/>
            <w:webHidden/>
          </w:rPr>
        </w:r>
        <w:r>
          <w:rPr>
            <w:noProof/>
            <w:webHidden/>
          </w:rPr>
          <w:fldChar w:fldCharType="separate"/>
        </w:r>
        <w:r>
          <w:rPr>
            <w:noProof/>
            <w:webHidden/>
          </w:rPr>
          <w:t>7</w:t>
        </w:r>
        <w:r>
          <w:rPr>
            <w:noProof/>
            <w:webHidden/>
          </w:rPr>
          <w:fldChar w:fldCharType="end"/>
        </w:r>
      </w:hyperlink>
    </w:p>
    <w:p w14:paraId="7A072144" w14:textId="00CED6C4" w:rsidR="002206B0" w:rsidRDefault="002206B0">
      <w:pPr>
        <w:pStyle w:val="TJ1"/>
        <w:rPr>
          <w:rFonts w:asciiTheme="minorHAnsi" w:eastAsiaTheme="minorEastAsia" w:hAnsiTheme="minorHAnsi" w:cstheme="minorBidi"/>
          <w:b w:val="0"/>
          <w:noProof/>
          <w:sz w:val="22"/>
          <w:szCs w:val="22"/>
          <w:lang w:eastAsia="hu-HU"/>
        </w:rPr>
      </w:pPr>
      <w:hyperlink w:anchor="_Toc120875127" w:history="1">
        <w:r w:rsidRPr="0085330F">
          <w:rPr>
            <w:rStyle w:val="Hiperhivatkozs"/>
            <w:noProof/>
          </w:rPr>
          <w:t>1 Bevezetés</w:t>
        </w:r>
        <w:r>
          <w:rPr>
            <w:noProof/>
            <w:webHidden/>
          </w:rPr>
          <w:tab/>
        </w:r>
        <w:r>
          <w:rPr>
            <w:noProof/>
            <w:webHidden/>
          </w:rPr>
          <w:fldChar w:fldCharType="begin"/>
        </w:r>
        <w:r>
          <w:rPr>
            <w:noProof/>
            <w:webHidden/>
          </w:rPr>
          <w:instrText xml:space="preserve"> PAGEREF _Toc120875127 \h </w:instrText>
        </w:r>
        <w:r>
          <w:rPr>
            <w:noProof/>
            <w:webHidden/>
          </w:rPr>
        </w:r>
        <w:r>
          <w:rPr>
            <w:noProof/>
            <w:webHidden/>
          </w:rPr>
          <w:fldChar w:fldCharType="separate"/>
        </w:r>
        <w:r>
          <w:rPr>
            <w:noProof/>
            <w:webHidden/>
          </w:rPr>
          <w:t>8</w:t>
        </w:r>
        <w:r>
          <w:rPr>
            <w:noProof/>
            <w:webHidden/>
          </w:rPr>
          <w:fldChar w:fldCharType="end"/>
        </w:r>
      </w:hyperlink>
    </w:p>
    <w:p w14:paraId="7E9434A5" w14:textId="480A90D7" w:rsidR="002206B0" w:rsidRDefault="002206B0">
      <w:pPr>
        <w:pStyle w:val="TJ2"/>
        <w:tabs>
          <w:tab w:val="right" w:leader="dot" w:pos="8494"/>
        </w:tabs>
        <w:rPr>
          <w:rFonts w:asciiTheme="minorHAnsi" w:eastAsiaTheme="minorEastAsia" w:hAnsiTheme="minorHAnsi" w:cstheme="minorBidi"/>
          <w:noProof/>
          <w:sz w:val="22"/>
          <w:szCs w:val="22"/>
          <w:lang w:eastAsia="hu-HU"/>
        </w:rPr>
      </w:pPr>
      <w:hyperlink w:anchor="_Toc120875128" w:history="1">
        <w:r w:rsidRPr="0085330F">
          <w:rPr>
            <w:rStyle w:val="Hiperhivatkozs"/>
            <w:noProof/>
          </w:rPr>
          <w:t>1.1 A dolgozat szerkezete</w:t>
        </w:r>
        <w:r>
          <w:rPr>
            <w:noProof/>
            <w:webHidden/>
          </w:rPr>
          <w:tab/>
        </w:r>
        <w:r>
          <w:rPr>
            <w:noProof/>
            <w:webHidden/>
          </w:rPr>
          <w:fldChar w:fldCharType="begin"/>
        </w:r>
        <w:r>
          <w:rPr>
            <w:noProof/>
            <w:webHidden/>
          </w:rPr>
          <w:instrText xml:space="preserve"> PAGEREF _Toc120875128 \h </w:instrText>
        </w:r>
        <w:r>
          <w:rPr>
            <w:noProof/>
            <w:webHidden/>
          </w:rPr>
        </w:r>
        <w:r>
          <w:rPr>
            <w:noProof/>
            <w:webHidden/>
          </w:rPr>
          <w:fldChar w:fldCharType="separate"/>
        </w:r>
        <w:r>
          <w:rPr>
            <w:noProof/>
            <w:webHidden/>
          </w:rPr>
          <w:t>8</w:t>
        </w:r>
        <w:r>
          <w:rPr>
            <w:noProof/>
            <w:webHidden/>
          </w:rPr>
          <w:fldChar w:fldCharType="end"/>
        </w:r>
      </w:hyperlink>
    </w:p>
    <w:p w14:paraId="16B4A364" w14:textId="6DC8D45E" w:rsidR="002206B0" w:rsidRDefault="002206B0">
      <w:pPr>
        <w:pStyle w:val="TJ1"/>
        <w:rPr>
          <w:rFonts w:asciiTheme="minorHAnsi" w:eastAsiaTheme="minorEastAsia" w:hAnsiTheme="minorHAnsi" w:cstheme="minorBidi"/>
          <w:b w:val="0"/>
          <w:noProof/>
          <w:sz w:val="22"/>
          <w:szCs w:val="22"/>
          <w:lang w:eastAsia="hu-HU"/>
        </w:rPr>
      </w:pPr>
      <w:hyperlink w:anchor="_Toc120875129" w:history="1">
        <w:r w:rsidRPr="0085330F">
          <w:rPr>
            <w:rStyle w:val="Hiperhivatkozs"/>
            <w:noProof/>
          </w:rPr>
          <w:t>2 Háttérismeretek</w:t>
        </w:r>
        <w:r>
          <w:rPr>
            <w:noProof/>
            <w:webHidden/>
          </w:rPr>
          <w:tab/>
        </w:r>
        <w:r>
          <w:rPr>
            <w:noProof/>
            <w:webHidden/>
          </w:rPr>
          <w:fldChar w:fldCharType="begin"/>
        </w:r>
        <w:r>
          <w:rPr>
            <w:noProof/>
            <w:webHidden/>
          </w:rPr>
          <w:instrText xml:space="preserve"> PAGEREF _Toc120875129 \h </w:instrText>
        </w:r>
        <w:r>
          <w:rPr>
            <w:noProof/>
            <w:webHidden/>
          </w:rPr>
        </w:r>
        <w:r>
          <w:rPr>
            <w:noProof/>
            <w:webHidden/>
          </w:rPr>
          <w:fldChar w:fldCharType="separate"/>
        </w:r>
        <w:r>
          <w:rPr>
            <w:noProof/>
            <w:webHidden/>
          </w:rPr>
          <w:t>10</w:t>
        </w:r>
        <w:r>
          <w:rPr>
            <w:noProof/>
            <w:webHidden/>
          </w:rPr>
          <w:fldChar w:fldCharType="end"/>
        </w:r>
      </w:hyperlink>
    </w:p>
    <w:p w14:paraId="2AECFA23" w14:textId="18B1A569" w:rsidR="002206B0" w:rsidRDefault="002206B0">
      <w:pPr>
        <w:pStyle w:val="TJ2"/>
        <w:tabs>
          <w:tab w:val="right" w:leader="dot" w:pos="8494"/>
        </w:tabs>
        <w:rPr>
          <w:rFonts w:asciiTheme="minorHAnsi" w:eastAsiaTheme="minorEastAsia" w:hAnsiTheme="minorHAnsi" w:cstheme="minorBidi"/>
          <w:noProof/>
          <w:sz w:val="22"/>
          <w:szCs w:val="22"/>
          <w:lang w:eastAsia="hu-HU"/>
        </w:rPr>
      </w:pPr>
      <w:hyperlink w:anchor="_Toc120875130" w:history="1">
        <w:r w:rsidRPr="0085330F">
          <w:rPr>
            <w:rStyle w:val="Hiperhivatkozs"/>
            <w:noProof/>
          </w:rPr>
          <w:t>2.1 Biometrikus autentikáció</w:t>
        </w:r>
        <w:r>
          <w:rPr>
            <w:noProof/>
            <w:webHidden/>
          </w:rPr>
          <w:tab/>
        </w:r>
        <w:r>
          <w:rPr>
            <w:noProof/>
            <w:webHidden/>
          </w:rPr>
          <w:fldChar w:fldCharType="begin"/>
        </w:r>
        <w:r>
          <w:rPr>
            <w:noProof/>
            <w:webHidden/>
          </w:rPr>
          <w:instrText xml:space="preserve"> PAGEREF _Toc120875130 \h </w:instrText>
        </w:r>
        <w:r>
          <w:rPr>
            <w:noProof/>
            <w:webHidden/>
          </w:rPr>
        </w:r>
        <w:r>
          <w:rPr>
            <w:noProof/>
            <w:webHidden/>
          </w:rPr>
          <w:fldChar w:fldCharType="separate"/>
        </w:r>
        <w:r>
          <w:rPr>
            <w:noProof/>
            <w:webHidden/>
          </w:rPr>
          <w:t>10</w:t>
        </w:r>
        <w:r>
          <w:rPr>
            <w:noProof/>
            <w:webHidden/>
          </w:rPr>
          <w:fldChar w:fldCharType="end"/>
        </w:r>
      </w:hyperlink>
    </w:p>
    <w:p w14:paraId="6044DD24" w14:textId="6BF7E833" w:rsidR="002206B0" w:rsidRDefault="002206B0">
      <w:pPr>
        <w:pStyle w:val="TJ2"/>
        <w:tabs>
          <w:tab w:val="right" w:leader="dot" w:pos="8494"/>
        </w:tabs>
        <w:rPr>
          <w:rFonts w:asciiTheme="minorHAnsi" w:eastAsiaTheme="minorEastAsia" w:hAnsiTheme="minorHAnsi" w:cstheme="minorBidi"/>
          <w:noProof/>
          <w:sz w:val="22"/>
          <w:szCs w:val="22"/>
          <w:lang w:eastAsia="hu-HU"/>
        </w:rPr>
      </w:pPr>
      <w:hyperlink w:anchor="_Toc120875131" w:history="1">
        <w:r w:rsidRPr="0085330F">
          <w:rPr>
            <w:rStyle w:val="Hiperhivatkozs"/>
            <w:noProof/>
          </w:rPr>
          <w:t>2.2 Folyamatos autentikáció</w:t>
        </w:r>
        <w:r>
          <w:rPr>
            <w:noProof/>
            <w:webHidden/>
          </w:rPr>
          <w:tab/>
        </w:r>
        <w:r>
          <w:rPr>
            <w:noProof/>
            <w:webHidden/>
          </w:rPr>
          <w:fldChar w:fldCharType="begin"/>
        </w:r>
        <w:r>
          <w:rPr>
            <w:noProof/>
            <w:webHidden/>
          </w:rPr>
          <w:instrText xml:space="preserve"> PAGEREF _Toc120875131 \h </w:instrText>
        </w:r>
        <w:r>
          <w:rPr>
            <w:noProof/>
            <w:webHidden/>
          </w:rPr>
        </w:r>
        <w:r>
          <w:rPr>
            <w:noProof/>
            <w:webHidden/>
          </w:rPr>
          <w:fldChar w:fldCharType="separate"/>
        </w:r>
        <w:r>
          <w:rPr>
            <w:noProof/>
            <w:webHidden/>
          </w:rPr>
          <w:t>11</w:t>
        </w:r>
        <w:r>
          <w:rPr>
            <w:noProof/>
            <w:webHidden/>
          </w:rPr>
          <w:fldChar w:fldCharType="end"/>
        </w:r>
      </w:hyperlink>
    </w:p>
    <w:p w14:paraId="4CE49268" w14:textId="124ECF23" w:rsidR="002206B0" w:rsidRDefault="002206B0">
      <w:pPr>
        <w:pStyle w:val="TJ2"/>
        <w:tabs>
          <w:tab w:val="right" w:leader="dot" w:pos="8494"/>
        </w:tabs>
        <w:rPr>
          <w:rFonts w:asciiTheme="minorHAnsi" w:eastAsiaTheme="minorEastAsia" w:hAnsiTheme="minorHAnsi" w:cstheme="minorBidi"/>
          <w:noProof/>
          <w:sz w:val="22"/>
          <w:szCs w:val="22"/>
          <w:lang w:eastAsia="hu-HU"/>
        </w:rPr>
      </w:pPr>
      <w:hyperlink w:anchor="_Toc120875132" w:history="1">
        <w:r w:rsidRPr="0085330F">
          <w:rPr>
            <w:rStyle w:val="Hiperhivatkozs"/>
            <w:noProof/>
          </w:rPr>
          <w:t>2.3 Unix-szerű rendszerek grafikus felhasználói felülete</w:t>
        </w:r>
        <w:r>
          <w:rPr>
            <w:noProof/>
            <w:webHidden/>
          </w:rPr>
          <w:tab/>
        </w:r>
        <w:r>
          <w:rPr>
            <w:noProof/>
            <w:webHidden/>
          </w:rPr>
          <w:fldChar w:fldCharType="begin"/>
        </w:r>
        <w:r>
          <w:rPr>
            <w:noProof/>
            <w:webHidden/>
          </w:rPr>
          <w:instrText xml:space="preserve"> PAGEREF _Toc120875132 \h </w:instrText>
        </w:r>
        <w:r>
          <w:rPr>
            <w:noProof/>
            <w:webHidden/>
          </w:rPr>
        </w:r>
        <w:r>
          <w:rPr>
            <w:noProof/>
            <w:webHidden/>
          </w:rPr>
          <w:fldChar w:fldCharType="separate"/>
        </w:r>
        <w:r>
          <w:rPr>
            <w:noProof/>
            <w:webHidden/>
          </w:rPr>
          <w:t>12</w:t>
        </w:r>
        <w:r>
          <w:rPr>
            <w:noProof/>
            <w:webHidden/>
          </w:rPr>
          <w:fldChar w:fldCharType="end"/>
        </w:r>
      </w:hyperlink>
    </w:p>
    <w:p w14:paraId="77D181EF" w14:textId="03492E04" w:rsidR="002206B0" w:rsidRDefault="002206B0">
      <w:pPr>
        <w:pStyle w:val="TJ2"/>
        <w:tabs>
          <w:tab w:val="right" w:leader="dot" w:pos="8494"/>
        </w:tabs>
        <w:rPr>
          <w:rFonts w:asciiTheme="minorHAnsi" w:eastAsiaTheme="minorEastAsia" w:hAnsiTheme="minorHAnsi" w:cstheme="minorBidi"/>
          <w:noProof/>
          <w:sz w:val="22"/>
          <w:szCs w:val="22"/>
          <w:lang w:eastAsia="hu-HU"/>
        </w:rPr>
      </w:pPr>
      <w:hyperlink w:anchor="_Toc120875133" w:history="1">
        <w:r w:rsidRPr="0085330F">
          <w:rPr>
            <w:rStyle w:val="Hiperhivatkozs"/>
            <w:noProof/>
          </w:rPr>
          <w:t>2.4 Megjelenítő protokollok</w:t>
        </w:r>
        <w:r>
          <w:rPr>
            <w:noProof/>
            <w:webHidden/>
          </w:rPr>
          <w:tab/>
        </w:r>
        <w:r>
          <w:rPr>
            <w:noProof/>
            <w:webHidden/>
          </w:rPr>
          <w:fldChar w:fldCharType="begin"/>
        </w:r>
        <w:r>
          <w:rPr>
            <w:noProof/>
            <w:webHidden/>
          </w:rPr>
          <w:instrText xml:space="preserve"> PAGEREF _Toc120875133 \h </w:instrText>
        </w:r>
        <w:r>
          <w:rPr>
            <w:noProof/>
            <w:webHidden/>
          </w:rPr>
        </w:r>
        <w:r>
          <w:rPr>
            <w:noProof/>
            <w:webHidden/>
          </w:rPr>
          <w:fldChar w:fldCharType="separate"/>
        </w:r>
        <w:r>
          <w:rPr>
            <w:noProof/>
            <w:webHidden/>
          </w:rPr>
          <w:t>13</w:t>
        </w:r>
        <w:r>
          <w:rPr>
            <w:noProof/>
            <w:webHidden/>
          </w:rPr>
          <w:fldChar w:fldCharType="end"/>
        </w:r>
      </w:hyperlink>
    </w:p>
    <w:p w14:paraId="3B72AC14" w14:textId="3D5BA20C" w:rsidR="002206B0" w:rsidRDefault="002206B0">
      <w:pPr>
        <w:pStyle w:val="TJ3"/>
        <w:tabs>
          <w:tab w:val="right" w:leader="dot" w:pos="8494"/>
        </w:tabs>
        <w:rPr>
          <w:rFonts w:asciiTheme="minorHAnsi" w:eastAsiaTheme="minorEastAsia" w:hAnsiTheme="minorHAnsi" w:cstheme="minorBidi"/>
          <w:noProof/>
          <w:sz w:val="22"/>
          <w:szCs w:val="22"/>
          <w:lang w:eastAsia="hu-HU"/>
        </w:rPr>
      </w:pPr>
      <w:hyperlink w:anchor="_Toc120875134" w:history="1">
        <w:r w:rsidRPr="0085330F">
          <w:rPr>
            <w:rStyle w:val="Hiperhivatkozs"/>
            <w:noProof/>
          </w:rPr>
          <w:t>2.4.1 X Window System</w:t>
        </w:r>
        <w:r>
          <w:rPr>
            <w:noProof/>
            <w:webHidden/>
          </w:rPr>
          <w:tab/>
        </w:r>
        <w:r>
          <w:rPr>
            <w:noProof/>
            <w:webHidden/>
          </w:rPr>
          <w:fldChar w:fldCharType="begin"/>
        </w:r>
        <w:r>
          <w:rPr>
            <w:noProof/>
            <w:webHidden/>
          </w:rPr>
          <w:instrText xml:space="preserve"> PAGEREF _Toc120875134 \h </w:instrText>
        </w:r>
        <w:r>
          <w:rPr>
            <w:noProof/>
            <w:webHidden/>
          </w:rPr>
        </w:r>
        <w:r>
          <w:rPr>
            <w:noProof/>
            <w:webHidden/>
          </w:rPr>
          <w:fldChar w:fldCharType="separate"/>
        </w:r>
        <w:r>
          <w:rPr>
            <w:noProof/>
            <w:webHidden/>
          </w:rPr>
          <w:t>13</w:t>
        </w:r>
        <w:r>
          <w:rPr>
            <w:noProof/>
            <w:webHidden/>
          </w:rPr>
          <w:fldChar w:fldCharType="end"/>
        </w:r>
      </w:hyperlink>
    </w:p>
    <w:p w14:paraId="394057A7" w14:textId="6348B5A1" w:rsidR="002206B0" w:rsidRDefault="002206B0">
      <w:pPr>
        <w:pStyle w:val="TJ3"/>
        <w:tabs>
          <w:tab w:val="right" w:leader="dot" w:pos="8494"/>
        </w:tabs>
        <w:rPr>
          <w:rFonts w:asciiTheme="minorHAnsi" w:eastAsiaTheme="minorEastAsia" w:hAnsiTheme="minorHAnsi" w:cstheme="minorBidi"/>
          <w:noProof/>
          <w:sz w:val="22"/>
          <w:szCs w:val="22"/>
          <w:lang w:eastAsia="hu-HU"/>
        </w:rPr>
      </w:pPr>
      <w:hyperlink w:anchor="_Toc120875135" w:history="1">
        <w:r w:rsidRPr="0085330F">
          <w:rPr>
            <w:rStyle w:val="Hiperhivatkozs"/>
            <w:noProof/>
          </w:rPr>
          <w:t>2.4.2 Wayland</w:t>
        </w:r>
        <w:r>
          <w:rPr>
            <w:noProof/>
            <w:webHidden/>
          </w:rPr>
          <w:tab/>
        </w:r>
        <w:r>
          <w:rPr>
            <w:noProof/>
            <w:webHidden/>
          </w:rPr>
          <w:fldChar w:fldCharType="begin"/>
        </w:r>
        <w:r>
          <w:rPr>
            <w:noProof/>
            <w:webHidden/>
          </w:rPr>
          <w:instrText xml:space="preserve"> PAGEREF _Toc120875135 \h </w:instrText>
        </w:r>
        <w:r>
          <w:rPr>
            <w:noProof/>
            <w:webHidden/>
          </w:rPr>
        </w:r>
        <w:r>
          <w:rPr>
            <w:noProof/>
            <w:webHidden/>
          </w:rPr>
          <w:fldChar w:fldCharType="separate"/>
        </w:r>
        <w:r>
          <w:rPr>
            <w:noProof/>
            <w:webHidden/>
          </w:rPr>
          <w:t>15</w:t>
        </w:r>
        <w:r>
          <w:rPr>
            <w:noProof/>
            <w:webHidden/>
          </w:rPr>
          <w:fldChar w:fldCharType="end"/>
        </w:r>
      </w:hyperlink>
    </w:p>
    <w:p w14:paraId="746F7A15" w14:textId="75352B20" w:rsidR="002206B0" w:rsidRDefault="002206B0">
      <w:pPr>
        <w:pStyle w:val="TJ2"/>
        <w:tabs>
          <w:tab w:val="right" w:leader="dot" w:pos="8494"/>
        </w:tabs>
        <w:rPr>
          <w:rFonts w:asciiTheme="minorHAnsi" w:eastAsiaTheme="minorEastAsia" w:hAnsiTheme="minorHAnsi" w:cstheme="minorBidi"/>
          <w:noProof/>
          <w:sz w:val="22"/>
          <w:szCs w:val="22"/>
          <w:lang w:eastAsia="hu-HU"/>
        </w:rPr>
      </w:pPr>
      <w:hyperlink w:anchor="_Toc120875136" w:history="1">
        <w:r w:rsidRPr="0085330F">
          <w:rPr>
            <w:rStyle w:val="Hiperhivatkozs"/>
            <w:noProof/>
          </w:rPr>
          <w:t>2.5 Rust</w:t>
        </w:r>
        <w:r>
          <w:rPr>
            <w:noProof/>
            <w:webHidden/>
          </w:rPr>
          <w:tab/>
        </w:r>
        <w:r>
          <w:rPr>
            <w:noProof/>
            <w:webHidden/>
          </w:rPr>
          <w:fldChar w:fldCharType="begin"/>
        </w:r>
        <w:r>
          <w:rPr>
            <w:noProof/>
            <w:webHidden/>
          </w:rPr>
          <w:instrText xml:space="preserve"> PAGEREF _Toc120875136 \h </w:instrText>
        </w:r>
        <w:r>
          <w:rPr>
            <w:noProof/>
            <w:webHidden/>
          </w:rPr>
        </w:r>
        <w:r>
          <w:rPr>
            <w:noProof/>
            <w:webHidden/>
          </w:rPr>
          <w:fldChar w:fldCharType="separate"/>
        </w:r>
        <w:r>
          <w:rPr>
            <w:noProof/>
            <w:webHidden/>
          </w:rPr>
          <w:t>18</w:t>
        </w:r>
        <w:r>
          <w:rPr>
            <w:noProof/>
            <w:webHidden/>
          </w:rPr>
          <w:fldChar w:fldCharType="end"/>
        </w:r>
      </w:hyperlink>
    </w:p>
    <w:p w14:paraId="73AB5E5A" w14:textId="66E84A98" w:rsidR="002206B0" w:rsidRDefault="002206B0">
      <w:pPr>
        <w:pStyle w:val="TJ2"/>
        <w:tabs>
          <w:tab w:val="right" w:leader="dot" w:pos="8494"/>
        </w:tabs>
        <w:rPr>
          <w:rFonts w:asciiTheme="minorHAnsi" w:eastAsiaTheme="minorEastAsia" w:hAnsiTheme="minorHAnsi" w:cstheme="minorBidi"/>
          <w:noProof/>
          <w:sz w:val="22"/>
          <w:szCs w:val="22"/>
          <w:lang w:eastAsia="hu-HU"/>
        </w:rPr>
      </w:pPr>
      <w:hyperlink w:anchor="_Toc120875137" w:history="1">
        <w:r w:rsidRPr="0085330F">
          <w:rPr>
            <w:rStyle w:val="Hiperhivatkozs"/>
            <w:noProof/>
          </w:rPr>
          <w:t>2.6 Erlang</w:t>
        </w:r>
        <w:r>
          <w:rPr>
            <w:noProof/>
            <w:webHidden/>
          </w:rPr>
          <w:tab/>
        </w:r>
        <w:r>
          <w:rPr>
            <w:noProof/>
            <w:webHidden/>
          </w:rPr>
          <w:fldChar w:fldCharType="begin"/>
        </w:r>
        <w:r>
          <w:rPr>
            <w:noProof/>
            <w:webHidden/>
          </w:rPr>
          <w:instrText xml:space="preserve"> PAGEREF _Toc120875137 \h </w:instrText>
        </w:r>
        <w:r>
          <w:rPr>
            <w:noProof/>
            <w:webHidden/>
          </w:rPr>
        </w:r>
        <w:r>
          <w:rPr>
            <w:noProof/>
            <w:webHidden/>
          </w:rPr>
          <w:fldChar w:fldCharType="separate"/>
        </w:r>
        <w:r>
          <w:rPr>
            <w:noProof/>
            <w:webHidden/>
          </w:rPr>
          <w:t>19</w:t>
        </w:r>
        <w:r>
          <w:rPr>
            <w:noProof/>
            <w:webHidden/>
          </w:rPr>
          <w:fldChar w:fldCharType="end"/>
        </w:r>
      </w:hyperlink>
    </w:p>
    <w:p w14:paraId="104FA41A" w14:textId="70A71445" w:rsidR="002206B0" w:rsidRDefault="002206B0">
      <w:pPr>
        <w:pStyle w:val="TJ3"/>
        <w:tabs>
          <w:tab w:val="right" w:leader="dot" w:pos="8494"/>
        </w:tabs>
        <w:rPr>
          <w:rFonts w:asciiTheme="minorHAnsi" w:eastAsiaTheme="minorEastAsia" w:hAnsiTheme="minorHAnsi" w:cstheme="minorBidi"/>
          <w:noProof/>
          <w:sz w:val="22"/>
          <w:szCs w:val="22"/>
          <w:lang w:eastAsia="hu-HU"/>
        </w:rPr>
      </w:pPr>
      <w:hyperlink w:anchor="_Toc120875138" w:history="1">
        <w:r w:rsidRPr="0085330F">
          <w:rPr>
            <w:rStyle w:val="Hiperhivatkozs"/>
            <w:noProof/>
          </w:rPr>
          <w:t>2.6.1 Típusok</w:t>
        </w:r>
        <w:r>
          <w:rPr>
            <w:noProof/>
            <w:webHidden/>
          </w:rPr>
          <w:tab/>
        </w:r>
        <w:r>
          <w:rPr>
            <w:noProof/>
            <w:webHidden/>
          </w:rPr>
          <w:fldChar w:fldCharType="begin"/>
        </w:r>
        <w:r>
          <w:rPr>
            <w:noProof/>
            <w:webHidden/>
          </w:rPr>
          <w:instrText xml:space="preserve"> PAGEREF _Toc120875138 \h </w:instrText>
        </w:r>
        <w:r>
          <w:rPr>
            <w:noProof/>
            <w:webHidden/>
          </w:rPr>
        </w:r>
        <w:r>
          <w:rPr>
            <w:noProof/>
            <w:webHidden/>
          </w:rPr>
          <w:fldChar w:fldCharType="separate"/>
        </w:r>
        <w:r>
          <w:rPr>
            <w:noProof/>
            <w:webHidden/>
          </w:rPr>
          <w:t>20</w:t>
        </w:r>
        <w:r>
          <w:rPr>
            <w:noProof/>
            <w:webHidden/>
          </w:rPr>
          <w:fldChar w:fldCharType="end"/>
        </w:r>
      </w:hyperlink>
    </w:p>
    <w:p w14:paraId="5A57213B" w14:textId="481A8EBF" w:rsidR="002206B0" w:rsidRDefault="002206B0">
      <w:pPr>
        <w:pStyle w:val="TJ3"/>
        <w:tabs>
          <w:tab w:val="right" w:leader="dot" w:pos="8494"/>
        </w:tabs>
        <w:rPr>
          <w:rFonts w:asciiTheme="minorHAnsi" w:eastAsiaTheme="minorEastAsia" w:hAnsiTheme="minorHAnsi" w:cstheme="minorBidi"/>
          <w:noProof/>
          <w:sz w:val="22"/>
          <w:szCs w:val="22"/>
          <w:lang w:eastAsia="hu-HU"/>
        </w:rPr>
      </w:pPr>
      <w:hyperlink w:anchor="_Toc120875139" w:history="1">
        <w:r w:rsidRPr="0085330F">
          <w:rPr>
            <w:rStyle w:val="Hiperhivatkozs"/>
            <w:noProof/>
          </w:rPr>
          <w:t>2.6.2 Modulok</w:t>
        </w:r>
        <w:r>
          <w:rPr>
            <w:noProof/>
            <w:webHidden/>
          </w:rPr>
          <w:tab/>
        </w:r>
        <w:r>
          <w:rPr>
            <w:noProof/>
            <w:webHidden/>
          </w:rPr>
          <w:fldChar w:fldCharType="begin"/>
        </w:r>
        <w:r>
          <w:rPr>
            <w:noProof/>
            <w:webHidden/>
          </w:rPr>
          <w:instrText xml:space="preserve"> PAGEREF _Toc120875139 \h </w:instrText>
        </w:r>
        <w:r>
          <w:rPr>
            <w:noProof/>
            <w:webHidden/>
          </w:rPr>
        </w:r>
        <w:r>
          <w:rPr>
            <w:noProof/>
            <w:webHidden/>
          </w:rPr>
          <w:fldChar w:fldCharType="separate"/>
        </w:r>
        <w:r>
          <w:rPr>
            <w:noProof/>
            <w:webHidden/>
          </w:rPr>
          <w:t>20</w:t>
        </w:r>
        <w:r>
          <w:rPr>
            <w:noProof/>
            <w:webHidden/>
          </w:rPr>
          <w:fldChar w:fldCharType="end"/>
        </w:r>
      </w:hyperlink>
    </w:p>
    <w:p w14:paraId="5BA2BF94" w14:textId="7994D670" w:rsidR="002206B0" w:rsidRDefault="002206B0">
      <w:pPr>
        <w:pStyle w:val="TJ2"/>
        <w:tabs>
          <w:tab w:val="right" w:leader="dot" w:pos="8494"/>
        </w:tabs>
        <w:rPr>
          <w:rFonts w:asciiTheme="minorHAnsi" w:eastAsiaTheme="minorEastAsia" w:hAnsiTheme="minorHAnsi" w:cstheme="minorBidi"/>
          <w:noProof/>
          <w:sz w:val="22"/>
          <w:szCs w:val="22"/>
          <w:lang w:eastAsia="hu-HU"/>
        </w:rPr>
      </w:pPr>
      <w:hyperlink w:anchor="_Toc120875140" w:history="1">
        <w:r w:rsidRPr="0085330F">
          <w:rPr>
            <w:rStyle w:val="Hiperhivatkozs"/>
            <w:noProof/>
          </w:rPr>
          <w:t>2.7 React</w:t>
        </w:r>
        <w:r>
          <w:rPr>
            <w:noProof/>
            <w:webHidden/>
          </w:rPr>
          <w:tab/>
        </w:r>
        <w:r>
          <w:rPr>
            <w:noProof/>
            <w:webHidden/>
          </w:rPr>
          <w:fldChar w:fldCharType="begin"/>
        </w:r>
        <w:r>
          <w:rPr>
            <w:noProof/>
            <w:webHidden/>
          </w:rPr>
          <w:instrText xml:space="preserve"> PAGEREF _Toc120875140 \h </w:instrText>
        </w:r>
        <w:r>
          <w:rPr>
            <w:noProof/>
            <w:webHidden/>
          </w:rPr>
        </w:r>
        <w:r>
          <w:rPr>
            <w:noProof/>
            <w:webHidden/>
          </w:rPr>
          <w:fldChar w:fldCharType="separate"/>
        </w:r>
        <w:r>
          <w:rPr>
            <w:noProof/>
            <w:webHidden/>
          </w:rPr>
          <w:t>21</w:t>
        </w:r>
        <w:r>
          <w:rPr>
            <w:noProof/>
            <w:webHidden/>
          </w:rPr>
          <w:fldChar w:fldCharType="end"/>
        </w:r>
      </w:hyperlink>
    </w:p>
    <w:p w14:paraId="0D9C873B" w14:textId="60601C94" w:rsidR="002206B0" w:rsidRDefault="002206B0">
      <w:pPr>
        <w:pStyle w:val="TJ1"/>
        <w:rPr>
          <w:rFonts w:asciiTheme="minorHAnsi" w:eastAsiaTheme="minorEastAsia" w:hAnsiTheme="minorHAnsi" w:cstheme="minorBidi"/>
          <w:b w:val="0"/>
          <w:noProof/>
          <w:sz w:val="22"/>
          <w:szCs w:val="22"/>
          <w:lang w:eastAsia="hu-HU"/>
        </w:rPr>
      </w:pPr>
      <w:hyperlink w:anchor="_Toc120875141" w:history="1">
        <w:r w:rsidRPr="0085330F">
          <w:rPr>
            <w:rStyle w:val="Hiperhivatkozs"/>
            <w:noProof/>
          </w:rPr>
          <w:t>3 Kapcsolódó munka</w:t>
        </w:r>
        <w:r>
          <w:rPr>
            <w:noProof/>
            <w:webHidden/>
          </w:rPr>
          <w:tab/>
        </w:r>
        <w:r>
          <w:rPr>
            <w:noProof/>
            <w:webHidden/>
          </w:rPr>
          <w:fldChar w:fldCharType="begin"/>
        </w:r>
        <w:r>
          <w:rPr>
            <w:noProof/>
            <w:webHidden/>
          </w:rPr>
          <w:instrText xml:space="preserve"> PAGEREF _Toc120875141 \h </w:instrText>
        </w:r>
        <w:r>
          <w:rPr>
            <w:noProof/>
            <w:webHidden/>
          </w:rPr>
        </w:r>
        <w:r>
          <w:rPr>
            <w:noProof/>
            <w:webHidden/>
          </w:rPr>
          <w:fldChar w:fldCharType="separate"/>
        </w:r>
        <w:r>
          <w:rPr>
            <w:noProof/>
            <w:webHidden/>
          </w:rPr>
          <w:t>22</w:t>
        </w:r>
        <w:r>
          <w:rPr>
            <w:noProof/>
            <w:webHidden/>
          </w:rPr>
          <w:fldChar w:fldCharType="end"/>
        </w:r>
      </w:hyperlink>
    </w:p>
    <w:p w14:paraId="48FC9C94" w14:textId="1D7AFE19" w:rsidR="002206B0" w:rsidRDefault="002206B0">
      <w:pPr>
        <w:pStyle w:val="TJ2"/>
        <w:tabs>
          <w:tab w:val="right" w:leader="dot" w:pos="8494"/>
        </w:tabs>
        <w:rPr>
          <w:rFonts w:asciiTheme="minorHAnsi" w:eastAsiaTheme="minorEastAsia" w:hAnsiTheme="minorHAnsi" w:cstheme="minorBidi"/>
          <w:noProof/>
          <w:sz w:val="22"/>
          <w:szCs w:val="22"/>
          <w:lang w:eastAsia="hu-HU"/>
        </w:rPr>
      </w:pPr>
      <w:hyperlink w:anchor="_Toc120875142" w:history="1">
        <w:r w:rsidRPr="0085330F">
          <w:rPr>
            <w:rStyle w:val="Hiperhivatkozs"/>
            <w:noProof/>
          </w:rPr>
          <w:t>3.1 Megjelenítő protokollok</w:t>
        </w:r>
        <w:r>
          <w:rPr>
            <w:noProof/>
            <w:webHidden/>
          </w:rPr>
          <w:tab/>
        </w:r>
        <w:r>
          <w:rPr>
            <w:noProof/>
            <w:webHidden/>
          </w:rPr>
          <w:fldChar w:fldCharType="begin"/>
        </w:r>
        <w:r>
          <w:rPr>
            <w:noProof/>
            <w:webHidden/>
          </w:rPr>
          <w:instrText xml:space="preserve"> PAGEREF _Toc120875142 \h </w:instrText>
        </w:r>
        <w:r>
          <w:rPr>
            <w:noProof/>
            <w:webHidden/>
          </w:rPr>
        </w:r>
        <w:r>
          <w:rPr>
            <w:noProof/>
            <w:webHidden/>
          </w:rPr>
          <w:fldChar w:fldCharType="separate"/>
        </w:r>
        <w:r>
          <w:rPr>
            <w:noProof/>
            <w:webHidden/>
          </w:rPr>
          <w:t>22</w:t>
        </w:r>
        <w:r>
          <w:rPr>
            <w:noProof/>
            <w:webHidden/>
          </w:rPr>
          <w:fldChar w:fldCharType="end"/>
        </w:r>
      </w:hyperlink>
    </w:p>
    <w:p w14:paraId="1E0FB1CF" w14:textId="0AE19224" w:rsidR="002206B0" w:rsidRDefault="002206B0">
      <w:pPr>
        <w:pStyle w:val="TJ3"/>
        <w:tabs>
          <w:tab w:val="right" w:leader="dot" w:pos="8494"/>
        </w:tabs>
        <w:rPr>
          <w:rFonts w:asciiTheme="minorHAnsi" w:eastAsiaTheme="minorEastAsia" w:hAnsiTheme="minorHAnsi" w:cstheme="minorBidi"/>
          <w:noProof/>
          <w:sz w:val="22"/>
          <w:szCs w:val="22"/>
          <w:lang w:eastAsia="hu-HU"/>
        </w:rPr>
      </w:pPr>
      <w:hyperlink w:anchor="_Toc120875143" w:history="1">
        <w:r w:rsidRPr="0085330F">
          <w:rPr>
            <w:rStyle w:val="Hiperhivatkozs"/>
            <w:noProof/>
          </w:rPr>
          <w:t>3.1.1 Kutatás és prototípus</w:t>
        </w:r>
        <w:r>
          <w:rPr>
            <w:noProof/>
            <w:webHidden/>
          </w:rPr>
          <w:tab/>
        </w:r>
        <w:r>
          <w:rPr>
            <w:noProof/>
            <w:webHidden/>
          </w:rPr>
          <w:fldChar w:fldCharType="begin"/>
        </w:r>
        <w:r>
          <w:rPr>
            <w:noProof/>
            <w:webHidden/>
          </w:rPr>
          <w:instrText xml:space="preserve"> PAGEREF _Toc120875143 \h </w:instrText>
        </w:r>
        <w:r>
          <w:rPr>
            <w:noProof/>
            <w:webHidden/>
          </w:rPr>
        </w:r>
        <w:r>
          <w:rPr>
            <w:noProof/>
            <w:webHidden/>
          </w:rPr>
          <w:fldChar w:fldCharType="separate"/>
        </w:r>
        <w:r>
          <w:rPr>
            <w:noProof/>
            <w:webHidden/>
          </w:rPr>
          <w:t>23</w:t>
        </w:r>
        <w:r>
          <w:rPr>
            <w:noProof/>
            <w:webHidden/>
          </w:rPr>
          <w:fldChar w:fldCharType="end"/>
        </w:r>
      </w:hyperlink>
    </w:p>
    <w:p w14:paraId="5B251615" w14:textId="47CF110F" w:rsidR="002206B0" w:rsidRDefault="002206B0">
      <w:pPr>
        <w:pStyle w:val="TJ3"/>
        <w:tabs>
          <w:tab w:val="right" w:leader="dot" w:pos="8494"/>
        </w:tabs>
        <w:rPr>
          <w:rFonts w:asciiTheme="minorHAnsi" w:eastAsiaTheme="minorEastAsia" w:hAnsiTheme="minorHAnsi" w:cstheme="minorBidi"/>
          <w:noProof/>
          <w:sz w:val="22"/>
          <w:szCs w:val="22"/>
          <w:lang w:eastAsia="hu-HU"/>
        </w:rPr>
      </w:pPr>
      <w:hyperlink w:anchor="_Toc120875144" w:history="1">
        <w:r w:rsidRPr="0085330F">
          <w:rPr>
            <w:rStyle w:val="Hiperhivatkozs"/>
            <w:noProof/>
          </w:rPr>
          <w:t>3.1.2 Konklúzió</w:t>
        </w:r>
        <w:r>
          <w:rPr>
            <w:noProof/>
            <w:webHidden/>
          </w:rPr>
          <w:tab/>
        </w:r>
        <w:r>
          <w:rPr>
            <w:noProof/>
            <w:webHidden/>
          </w:rPr>
          <w:fldChar w:fldCharType="begin"/>
        </w:r>
        <w:r>
          <w:rPr>
            <w:noProof/>
            <w:webHidden/>
          </w:rPr>
          <w:instrText xml:space="preserve"> PAGEREF _Toc120875144 \h </w:instrText>
        </w:r>
        <w:r>
          <w:rPr>
            <w:noProof/>
            <w:webHidden/>
          </w:rPr>
        </w:r>
        <w:r>
          <w:rPr>
            <w:noProof/>
            <w:webHidden/>
          </w:rPr>
          <w:fldChar w:fldCharType="separate"/>
        </w:r>
        <w:r>
          <w:rPr>
            <w:noProof/>
            <w:webHidden/>
          </w:rPr>
          <w:t>24</w:t>
        </w:r>
        <w:r>
          <w:rPr>
            <w:noProof/>
            <w:webHidden/>
          </w:rPr>
          <w:fldChar w:fldCharType="end"/>
        </w:r>
      </w:hyperlink>
    </w:p>
    <w:p w14:paraId="38CD1333" w14:textId="5F1976C4" w:rsidR="002206B0" w:rsidRDefault="002206B0">
      <w:pPr>
        <w:pStyle w:val="TJ2"/>
        <w:tabs>
          <w:tab w:val="right" w:leader="dot" w:pos="8494"/>
        </w:tabs>
        <w:rPr>
          <w:rFonts w:asciiTheme="minorHAnsi" w:eastAsiaTheme="minorEastAsia" w:hAnsiTheme="minorHAnsi" w:cstheme="minorBidi"/>
          <w:noProof/>
          <w:sz w:val="22"/>
          <w:szCs w:val="22"/>
          <w:lang w:eastAsia="hu-HU"/>
        </w:rPr>
      </w:pPr>
      <w:hyperlink w:anchor="_Toc120875145" w:history="1">
        <w:r w:rsidRPr="0085330F">
          <w:rPr>
            <w:rStyle w:val="Hiperhivatkozs"/>
            <w:noProof/>
          </w:rPr>
          <w:t>3.2 Adatbázis</w:t>
        </w:r>
        <w:r>
          <w:rPr>
            <w:noProof/>
            <w:webHidden/>
          </w:rPr>
          <w:tab/>
        </w:r>
        <w:r>
          <w:rPr>
            <w:noProof/>
            <w:webHidden/>
          </w:rPr>
          <w:fldChar w:fldCharType="begin"/>
        </w:r>
        <w:r>
          <w:rPr>
            <w:noProof/>
            <w:webHidden/>
          </w:rPr>
          <w:instrText xml:space="preserve"> PAGEREF _Toc120875145 \h </w:instrText>
        </w:r>
        <w:r>
          <w:rPr>
            <w:noProof/>
            <w:webHidden/>
          </w:rPr>
        </w:r>
        <w:r>
          <w:rPr>
            <w:noProof/>
            <w:webHidden/>
          </w:rPr>
          <w:fldChar w:fldCharType="separate"/>
        </w:r>
        <w:r>
          <w:rPr>
            <w:noProof/>
            <w:webHidden/>
          </w:rPr>
          <w:t>26</w:t>
        </w:r>
        <w:r>
          <w:rPr>
            <w:noProof/>
            <w:webHidden/>
          </w:rPr>
          <w:fldChar w:fldCharType="end"/>
        </w:r>
      </w:hyperlink>
    </w:p>
    <w:p w14:paraId="2E6650C3" w14:textId="5524E29C" w:rsidR="002206B0" w:rsidRDefault="002206B0">
      <w:pPr>
        <w:pStyle w:val="TJ2"/>
        <w:tabs>
          <w:tab w:val="right" w:leader="dot" w:pos="8494"/>
        </w:tabs>
        <w:rPr>
          <w:rFonts w:asciiTheme="minorHAnsi" w:eastAsiaTheme="minorEastAsia" w:hAnsiTheme="minorHAnsi" w:cstheme="minorBidi"/>
          <w:noProof/>
          <w:sz w:val="22"/>
          <w:szCs w:val="22"/>
          <w:lang w:eastAsia="hu-HU"/>
        </w:rPr>
      </w:pPr>
      <w:hyperlink w:anchor="_Toc120875146" w:history="1">
        <w:r w:rsidRPr="0085330F">
          <w:rPr>
            <w:rStyle w:val="Hiperhivatkozs"/>
            <w:noProof/>
          </w:rPr>
          <w:t>3.3 C-ben implementált adatgyűjtő</w:t>
        </w:r>
        <w:r>
          <w:rPr>
            <w:noProof/>
            <w:webHidden/>
          </w:rPr>
          <w:tab/>
        </w:r>
        <w:r>
          <w:rPr>
            <w:noProof/>
            <w:webHidden/>
          </w:rPr>
          <w:fldChar w:fldCharType="begin"/>
        </w:r>
        <w:r>
          <w:rPr>
            <w:noProof/>
            <w:webHidden/>
          </w:rPr>
          <w:instrText xml:space="preserve"> PAGEREF _Toc120875146 \h </w:instrText>
        </w:r>
        <w:r>
          <w:rPr>
            <w:noProof/>
            <w:webHidden/>
          </w:rPr>
        </w:r>
        <w:r>
          <w:rPr>
            <w:noProof/>
            <w:webHidden/>
          </w:rPr>
          <w:fldChar w:fldCharType="separate"/>
        </w:r>
        <w:r>
          <w:rPr>
            <w:noProof/>
            <w:webHidden/>
          </w:rPr>
          <w:t>26</w:t>
        </w:r>
        <w:r>
          <w:rPr>
            <w:noProof/>
            <w:webHidden/>
          </w:rPr>
          <w:fldChar w:fldCharType="end"/>
        </w:r>
      </w:hyperlink>
    </w:p>
    <w:p w14:paraId="26351C63" w14:textId="5ED7E6A1" w:rsidR="002206B0" w:rsidRDefault="002206B0">
      <w:pPr>
        <w:pStyle w:val="TJ2"/>
        <w:tabs>
          <w:tab w:val="right" w:leader="dot" w:pos="8494"/>
        </w:tabs>
        <w:rPr>
          <w:rFonts w:asciiTheme="minorHAnsi" w:eastAsiaTheme="minorEastAsia" w:hAnsiTheme="minorHAnsi" w:cstheme="minorBidi"/>
          <w:noProof/>
          <w:sz w:val="22"/>
          <w:szCs w:val="22"/>
          <w:lang w:eastAsia="hu-HU"/>
        </w:rPr>
      </w:pPr>
      <w:hyperlink w:anchor="_Toc120875147" w:history="1">
        <w:r w:rsidRPr="0085330F">
          <w:rPr>
            <w:rStyle w:val="Hiperhivatkozs"/>
            <w:noProof/>
          </w:rPr>
          <w:t>3.4 Webes felület tervezése</w:t>
        </w:r>
        <w:r>
          <w:rPr>
            <w:noProof/>
            <w:webHidden/>
          </w:rPr>
          <w:tab/>
        </w:r>
        <w:r>
          <w:rPr>
            <w:noProof/>
            <w:webHidden/>
          </w:rPr>
          <w:fldChar w:fldCharType="begin"/>
        </w:r>
        <w:r>
          <w:rPr>
            <w:noProof/>
            <w:webHidden/>
          </w:rPr>
          <w:instrText xml:space="preserve"> PAGEREF _Toc120875147 \h </w:instrText>
        </w:r>
        <w:r>
          <w:rPr>
            <w:noProof/>
            <w:webHidden/>
          </w:rPr>
        </w:r>
        <w:r>
          <w:rPr>
            <w:noProof/>
            <w:webHidden/>
          </w:rPr>
          <w:fldChar w:fldCharType="separate"/>
        </w:r>
        <w:r>
          <w:rPr>
            <w:noProof/>
            <w:webHidden/>
          </w:rPr>
          <w:t>27</w:t>
        </w:r>
        <w:r>
          <w:rPr>
            <w:noProof/>
            <w:webHidden/>
          </w:rPr>
          <w:fldChar w:fldCharType="end"/>
        </w:r>
      </w:hyperlink>
    </w:p>
    <w:p w14:paraId="5E8EC9BF" w14:textId="3AC8F5E3" w:rsidR="002206B0" w:rsidRDefault="002206B0">
      <w:pPr>
        <w:pStyle w:val="TJ1"/>
        <w:rPr>
          <w:rFonts w:asciiTheme="minorHAnsi" w:eastAsiaTheme="minorEastAsia" w:hAnsiTheme="minorHAnsi" w:cstheme="minorBidi"/>
          <w:b w:val="0"/>
          <w:noProof/>
          <w:sz w:val="22"/>
          <w:szCs w:val="22"/>
          <w:lang w:eastAsia="hu-HU"/>
        </w:rPr>
      </w:pPr>
      <w:hyperlink w:anchor="_Toc120875148" w:history="1">
        <w:r w:rsidRPr="0085330F">
          <w:rPr>
            <w:rStyle w:val="Hiperhivatkozs"/>
            <w:noProof/>
          </w:rPr>
          <w:t>4 A megoldás felépítése</w:t>
        </w:r>
        <w:r>
          <w:rPr>
            <w:noProof/>
            <w:webHidden/>
          </w:rPr>
          <w:tab/>
        </w:r>
        <w:r>
          <w:rPr>
            <w:noProof/>
            <w:webHidden/>
          </w:rPr>
          <w:fldChar w:fldCharType="begin"/>
        </w:r>
        <w:r>
          <w:rPr>
            <w:noProof/>
            <w:webHidden/>
          </w:rPr>
          <w:instrText xml:space="preserve"> PAGEREF _Toc120875148 \h </w:instrText>
        </w:r>
        <w:r>
          <w:rPr>
            <w:noProof/>
            <w:webHidden/>
          </w:rPr>
        </w:r>
        <w:r>
          <w:rPr>
            <w:noProof/>
            <w:webHidden/>
          </w:rPr>
          <w:fldChar w:fldCharType="separate"/>
        </w:r>
        <w:r>
          <w:rPr>
            <w:noProof/>
            <w:webHidden/>
          </w:rPr>
          <w:t>28</w:t>
        </w:r>
        <w:r>
          <w:rPr>
            <w:noProof/>
            <w:webHidden/>
          </w:rPr>
          <w:fldChar w:fldCharType="end"/>
        </w:r>
      </w:hyperlink>
    </w:p>
    <w:p w14:paraId="26DE7EAD" w14:textId="41161EF2" w:rsidR="002206B0" w:rsidRDefault="002206B0">
      <w:pPr>
        <w:pStyle w:val="TJ2"/>
        <w:tabs>
          <w:tab w:val="right" w:leader="dot" w:pos="8494"/>
        </w:tabs>
        <w:rPr>
          <w:rFonts w:asciiTheme="minorHAnsi" w:eastAsiaTheme="minorEastAsia" w:hAnsiTheme="minorHAnsi" w:cstheme="minorBidi"/>
          <w:noProof/>
          <w:sz w:val="22"/>
          <w:szCs w:val="22"/>
          <w:lang w:eastAsia="hu-HU"/>
        </w:rPr>
      </w:pPr>
      <w:hyperlink w:anchor="_Toc120875149" w:history="1">
        <w:r w:rsidRPr="0085330F">
          <w:rPr>
            <w:rStyle w:val="Hiperhivatkozs"/>
            <w:noProof/>
          </w:rPr>
          <w:t>4.1 Architektúra</w:t>
        </w:r>
        <w:r>
          <w:rPr>
            <w:noProof/>
            <w:webHidden/>
          </w:rPr>
          <w:tab/>
        </w:r>
        <w:r>
          <w:rPr>
            <w:noProof/>
            <w:webHidden/>
          </w:rPr>
          <w:fldChar w:fldCharType="begin"/>
        </w:r>
        <w:r>
          <w:rPr>
            <w:noProof/>
            <w:webHidden/>
          </w:rPr>
          <w:instrText xml:space="preserve"> PAGEREF _Toc120875149 \h </w:instrText>
        </w:r>
        <w:r>
          <w:rPr>
            <w:noProof/>
            <w:webHidden/>
          </w:rPr>
        </w:r>
        <w:r>
          <w:rPr>
            <w:noProof/>
            <w:webHidden/>
          </w:rPr>
          <w:fldChar w:fldCharType="separate"/>
        </w:r>
        <w:r>
          <w:rPr>
            <w:noProof/>
            <w:webHidden/>
          </w:rPr>
          <w:t>28</w:t>
        </w:r>
        <w:r>
          <w:rPr>
            <w:noProof/>
            <w:webHidden/>
          </w:rPr>
          <w:fldChar w:fldCharType="end"/>
        </w:r>
      </w:hyperlink>
    </w:p>
    <w:p w14:paraId="40AE87F7" w14:textId="62F12769" w:rsidR="002206B0" w:rsidRDefault="002206B0">
      <w:pPr>
        <w:pStyle w:val="TJ2"/>
        <w:tabs>
          <w:tab w:val="right" w:leader="dot" w:pos="8494"/>
        </w:tabs>
        <w:rPr>
          <w:rFonts w:asciiTheme="minorHAnsi" w:eastAsiaTheme="minorEastAsia" w:hAnsiTheme="minorHAnsi" w:cstheme="minorBidi"/>
          <w:noProof/>
          <w:sz w:val="22"/>
          <w:szCs w:val="22"/>
          <w:lang w:eastAsia="hu-HU"/>
        </w:rPr>
      </w:pPr>
      <w:hyperlink w:anchor="_Toc120875150" w:history="1">
        <w:r w:rsidRPr="0085330F">
          <w:rPr>
            <w:rStyle w:val="Hiperhivatkozs"/>
            <w:noProof/>
          </w:rPr>
          <w:t>4.2 Komponensek kommunikációja</w:t>
        </w:r>
        <w:r>
          <w:rPr>
            <w:noProof/>
            <w:webHidden/>
          </w:rPr>
          <w:tab/>
        </w:r>
        <w:r>
          <w:rPr>
            <w:noProof/>
            <w:webHidden/>
          </w:rPr>
          <w:fldChar w:fldCharType="begin"/>
        </w:r>
        <w:r>
          <w:rPr>
            <w:noProof/>
            <w:webHidden/>
          </w:rPr>
          <w:instrText xml:space="preserve"> PAGEREF _Toc120875150 \h </w:instrText>
        </w:r>
        <w:r>
          <w:rPr>
            <w:noProof/>
            <w:webHidden/>
          </w:rPr>
        </w:r>
        <w:r>
          <w:rPr>
            <w:noProof/>
            <w:webHidden/>
          </w:rPr>
          <w:fldChar w:fldCharType="separate"/>
        </w:r>
        <w:r>
          <w:rPr>
            <w:noProof/>
            <w:webHidden/>
          </w:rPr>
          <w:t>30</w:t>
        </w:r>
        <w:r>
          <w:rPr>
            <w:noProof/>
            <w:webHidden/>
          </w:rPr>
          <w:fldChar w:fldCharType="end"/>
        </w:r>
      </w:hyperlink>
    </w:p>
    <w:p w14:paraId="02A2F5C3" w14:textId="054EF369" w:rsidR="002206B0" w:rsidRDefault="002206B0">
      <w:pPr>
        <w:pStyle w:val="TJ1"/>
        <w:rPr>
          <w:rFonts w:asciiTheme="minorHAnsi" w:eastAsiaTheme="minorEastAsia" w:hAnsiTheme="minorHAnsi" w:cstheme="minorBidi"/>
          <w:b w:val="0"/>
          <w:noProof/>
          <w:sz w:val="22"/>
          <w:szCs w:val="22"/>
          <w:lang w:eastAsia="hu-HU"/>
        </w:rPr>
      </w:pPr>
      <w:hyperlink w:anchor="_Toc120875151" w:history="1">
        <w:r w:rsidRPr="0085330F">
          <w:rPr>
            <w:rStyle w:val="Hiperhivatkozs"/>
            <w:noProof/>
          </w:rPr>
          <w:t>5 Linux kliens alkalmazás</w:t>
        </w:r>
        <w:r>
          <w:rPr>
            <w:noProof/>
            <w:webHidden/>
          </w:rPr>
          <w:tab/>
        </w:r>
        <w:r>
          <w:rPr>
            <w:noProof/>
            <w:webHidden/>
          </w:rPr>
          <w:fldChar w:fldCharType="begin"/>
        </w:r>
        <w:r>
          <w:rPr>
            <w:noProof/>
            <w:webHidden/>
          </w:rPr>
          <w:instrText xml:space="preserve"> PAGEREF _Toc120875151 \h </w:instrText>
        </w:r>
        <w:r>
          <w:rPr>
            <w:noProof/>
            <w:webHidden/>
          </w:rPr>
        </w:r>
        <w:r>
          <w:rPr>
            <w:noProof/>
            <w:webHidden/>
          </w:rPr>
          <w:fldChar w:fldCharType="separate"/>
        </w:r>
        <w:r>
          <w:rPr>
            <w:noProof/>
            <w:webHidden/>
          </w:rPr>
          <w:t>31</w:t>
        </w:r>
        <w:r>
          <w:rPr>
            <w:noProof/>
            <w:webHidden/>
          </w:rPr>
          <w:fldChar w:fldCharType="end"/>
        </w:r>
      </w:hyperlink>
    </w:p>
    <w:p w14:paraId="40BAE3F3" w14:textId="0567AD69" w:rsidR="002206B0" w:rsidRDefault="002206B0">
      <w:pPr>
        <w:pStyle w:val="TJ2"/>
        <w:tabs>
          <w:tab w:val="right" w:leader="dot" w:pos="8494"/>
        </w:tabs>
        <w:rPr>
          <w:rFonts w:asciiTheme="minorHAnsi" w:eastAsiaTheme="minorEastAsia" w:hAnsiTheme="minorHAnsi" w:cstheme="minorBidi"/>
          <w:noProof/>
          <w:sz w:val="22"/>
          <w:szCs w:val="22"/>
          <w:lang w:eastAsia="hu-HU"/>
        </w:rPr>
      </w:pPr>
      <w:hyperlink w:anchor="_Toc120875152" w:history="1">
        <w:r w:rsidRPr="0085330F">
          <w:rPr>
            <w:rStyle w:val="Hiperhivatkozs"/>
            <w:noProof/>
          </w:rPr>
          <w:t>5.1 Követelmények</w:t>
        </w:r>
        <w:r>
          <w:rPr>
            <w:noProof/>
            <w:webHidden/>
          </w:rPr>
          <w:tab/>
        </w:r>
        <w:r>
          <w:rPr>
            <w:noProof/>
            <w:webHidden/>
          </w:rPr>
          <w:fldChar w:fldCharType="begin"/>
        </w:r>
        <w:r>
          <w:rPr>
            <w:noProof/>
            <w:webHidden/>
          </w:rPr>
          <w:instrText xml:space="preserve"> PAGEREF _Toc120875152 \h </w:instrText>
        </w:r>
        <w:r>
          <w:rPr>
            <w:noProof/>
            <w:webHidden/>
          </w:rPr>
        </w:r>
        <w:r>
          <w:rPr>
            <w:noProof/>
            <w:webHidden/>
          </w:rPr>
          <w:fldChar w:fldCharType="separate"/>
        </w:r>
        <w:r>
          <w:rPr>
            <w:noProof/>
            <w:webHidden/>
          </w:rPr>
          <w:t>31</w:t>
        </w:r>
        <w:r>
          <w:rPr>
            <w:noProof/>
            <w:webHidden/>
          </w:rPr>
          <w:fldChar w:fldCharType="end"/>
        </w:r>
      </w:hyperlink>
    </w:p>
    <w:p w14:paraId="5CC7BE44" w14:textId="633020C7" w:rsidR="002206B0" w:rsidRDefault="002206B0">
      <w:pPr>
        <w:pStyle w:val="TJ2"/>
        <w:tabs>
          <w:tab w:val="right" w:leader="dot" w:pos="8494"/>
        </w:tabs>
        <w:rPr>
          <w:rFonts w:asciiTheme="minorHAnsi" w:eastAsiaTheme="minorEastAsia" w:hAnsiTheme="minorHAnsi" w:cstheme="minorBidi"/>
          <w:noProof/>
          <w:sz w:val="22"/>
          <w:szCs w:val="22"/>
          <w:lang w:eastAsia="hu-HU"/>
        </w:rPr>
      </w:pPr>
      <w:hyperlink w:anchor="_Toc120875153" w:history="1">
        <w:r w:rsidRPr="0085330F">
          <w:rPr>
            <w:rStyle w:val="Hiperhivatkozs"/>
            <w:noProof/>
          </w:rPr>
          <w:t>5.2 Az alkalmazás felépítése</w:t>
        </w:r>
        <w:r>
          <w:rPr>
            <w:noProof/>
            <w:webHidden/>
          </w:rPr>
          <w:tab/>
        </w:r>
        <w:r>
          <w:rPr>
            <w:noProof/>
            <w:webHidden/>
          </w:rPr>
          <w:fldChar w:fldCharType="begin"/>
        </w:r>
        <w:r>
          <w:rPr>
            <w:noProof/>
            <w:webHidden/>
          </w:rPr>
          <w:instrText xml:space="preserve"> PAGEREF _Toc120875153 \h </w:instrText>
        </w:r>
        <w:r>
          <w:rPr>
            <w:noProof/>
            <w:webHidden/>
          </w:rPr>
        </w:r>
        <w:r>
          <w:rPr>
            <w:noProof/>
            <w:webHidden/>
          </w:rPr>
          <w:fldChar w:fldCharType="separate"/>
        </w:r>
        <w:r>
          <w:rPr>
            <w:noProof/>
            <w:webHidden/>
          </w:rPr>
          <w:t>31</w:t>
        </w:r>
        <w:r>
          <w:rPr>
            <w:noProof/>
            <w:webHidden/>
          </w:rPr>
          <w:fldChar w:fldCharType="end"/>
        </w:r>
      </w:hyperlink>
    </w:p>
    <w:p w14:paraId="75DB1123" w14:textId="60840D03" w:rsidR="002206B0" w:rsidRDefault="002206B0">
      <w:pPr>
        <w:pStyle w:val="TJ2"/>
        <w:tabs>
          <w:tab w:val="right" w:leader="dot" w:pos="8494"/>
        </w:tabs>
        <w:rPr>
          <w:rFonts w:asciiTheme="minorHAnsi" w:eastAsiaTheme="minorEastAsia" w:hAnsiTheme="minorHAnsi" w:cstheme="minorBidi"/>
          <w:noProof/>
          <w:sz w:val="22"/>
          <w:szCs w:val="22"/>
          <w:lang w:eastAsia="hu-HU"/>
        </w:rPr>
      </w:pPr>
      <w:hyperlink w:anchor="_Toc120875154" w:history="1">
        <w:r w:rsidRPr="0085330F">
          <w:rPr>
            <w:rStyle w:val="Hiperhivatkozs"/>
            <w:noProof/>
          </w:rPr>
          <w:t>5.3 Adatgyűjtő</w:t>
        </w:r>
        <w:r>
          <w:rPr>
            <w:noProof/>
            <w:webHidden/>
          </w:rPr>
          <w:tab/>
        </w:r>
        <w:r>
          <w:rPr>
            <w:noProof/>
            <w:webHidden/>
          </w:rPr>
          <w:fldChar w:fldCharType="begin"/>
        </w:r>
        <w:r>
          <w:rPr>
            <w:noProof/>
            <w:webHidden/>
          </w:rPr>
          <w:instrText xml:space="preserve"> PAGEREF _Toc120875154 \h </w:instrText>
        </w:r>
        <w:r>
          <w:rPr>
            <w:noProof/>
            <w:webHidden/>
          </w:rPr>
        </w:r>
        <w:r>
          <w:rPr>
            <w:noProof/>
            <w:webHidden/>
          </w:rPr>
          <w:fldChar w:fldCharType="separate"/>
        </w:r>
        <w:r>
          <w:rPr>
            <w:noProof/>
            <w:webHidden/>
          </w:rPr>
          <w:t>32</w:t>
        </w:r>
        <w:r>
          <w:rPr>
            <w:noProof/>
            <w:webHidden/>
          </w:rPr>
          <w:fldChar w:fldCharType="end"/>
        </w:r>
      </w:hyperlink>
    </w:p>
    <w:p w14:paraId="702D7521" w14:textId="544B6360" w:rsidR="002206B0" w:rsidRDefault="002206B0">
      <w:pPr>
        <w:pStyle w:val="TJ3"/>
        <w:tabs>
          <w:tab w:val="right" w:leader="dot" w:pos="8494"/>
        </w:tabs>
        <w:rPr>
          <w:rFonts w:asciiTheme="minorHAnsi" w:eastAsiaTheme="minorEastAsia" w:hAnsiTheme="minorHAnsi" w:cstheme="minorBidi"/>
          <w:noProof/>
          <w:sz w:val="22"/>
          <w:szCs w:val="22"/>
          <w:lang w:eastAsia="hu-HU"/>
        </w:rPr>
      </w:pPr>
      <w:hyperlink w:anchor="_Toc120875155" w:history="1">
        <w:r w:rsidRPr="0085330F">
          <w:rPr>
            <w:rStyle w:val="Hiperhivatkozs"/>
            <w:noProof/>
          </w:rPr>
          <w:t>5.3.1 Platform specifikus metaadatok</w:t>
        </w:r>
        <w:r>
          <w:rPr>
            <w:noProof/>
            <w:webHidden/>
          </w:rPr>
          <w:tab/>
        </w:r>
        <w:r>
          <w:rPr>
            <w:noProof/>
            <w:webHidden/>
          </w:rPr>
          <w:fldChar w:fldCharType="begin"/>
        </w:r>
        <w:r>
          <w:rPr>
            <w:noProof/>
            <w:webHidden/>
          </w:rPr>
          <w:instrText xml:space="preserve"> PAGEREF _Toc120875155 \h </w:instrText>
        </w:r>
        <w:r>
          <w:rPr>
            <w:noProof/>
            <w:webHidden/>
          </w:rPr>
        </w:r>
        <w:r>
          <w:rPr>
            <w:noProof/>
            <w:webHidden/>
          </w:rPr>
          <w:fldChar w:fldCharType="separate"/>
        </w:r>
        <w:r>
          <w:rPr>
            <w:noProof/>
            <w:webHidden/>
          </w:rPr>
          <w:t>36</w:t>
        </w:r>
        <w:r>
          <w:rPr>
            <w:noProof/>
            <w:webHidden/>
          </w:rPr>
          <w:fldChar w:fldCharType="end"/>
        </w:r>
      </w:hyperlink>
    </w:p>
    <w:p w14:paraId="1AF3784A" w14:textId="757D102A" w:rsidR="002206B0" w:rsidRDefault="002206B0">
      <w:pPr>
        <w:pStyle w:val="TJ2"/>
        <w:tabs>
          <w:tab w:val="right" w:leader="dot" w:pos="8494"/>
        </w:tabs>
        <w:rPr>
          <w:rFonts w:asciiTheme="minorHAnsi" w:eastAsiaTheme="minorEastAsia" w:hAnsiTheme="minorHAnsi" w:cstheme="minorBidi"/>
          <w:noProof/>
          <w:sz w:val="22"/>
          <w:szCs w:val="22"/>
          <w:lang w:eastAsia="hu-HU"/>
        </w:rPr>
      </w:pPr>
      <w:hyperlink w:anchor="_Toc120875156" w:history="1">
        <w:r w:rsidRPr="0085330F">
          <w:rPr>
            <w:rStyle w:val="Hiperhivatkozs"/>
            <w:noProof/>
          </w:rPr>
          <w:t>5.4 A felhasználó státusza</w:t>
        </w:r>
        <w:r>
          <w:rPr>
            <w:noProof/>
            <w:webHidden/>
          </w:rPr>
          <w:tab/>
        </w:r>
        <w:r>
          <w:rPr>
            <w:noProof/>
            <w:webHidden/>
          </w:rPr>
          <w:fldChar w:fldCharType="begin"/>
        </w:r>
        <w:r>
          <w:rPr>
            <w:noProof/>
            <w:webHidden/>
          </w:rPr>
          <w:instrText xml:space="preserve"> PAGEREF _Toc120875156 \h </w:instrText>
        </w:r>
        <w:r>
          <w:rPr>
            <w:noProof/>
            <w:webHidden/>
          </w:rPr>
        </w:r>
        <w:r>
          <w:rPr>
            <w:noProof/>
            <w:webHidden/>
          </w:rPr>
          <w:fldChar w:fldCharType="separate"/>
        </w:r>
        <w:r>
          <w:rPr>
            <w:noProof/>
            <w:webHidden/>
          </w:rPr>
          <w:t>37</w:t>
        </w:r>
        <w:r>
          <w:rPr>
            <w:noProof/>
            <w:webHidden/>
          </w:rPr>
          <w:fldChar w:fldCharType="end"/>
        </w:r>
      </w:hyperlink>
    </w:p>
    <w:p w14:paraId="095A67C2" w14:textId="5C5A4B3A" w:rsidR="002206B0" w:rsidRDefault="002206B0">
      <w:pPr>
        <w:pStyle w:val="TJ2"/>
        <w:tabs>
          <w:tab w:val="right" w:leader="dot" w:pos="8494"/>
        </w:tabs>
        <w:rPr>
          <w:rFonts w:asciiTheme="minorHAnsi" w:eastAsiaTheme="minorEastAsia" w:hAnsiTheme="minorHAnsi" w:cstheme="minorBidi"/>
          <w:noProof/>
          <w:sz w:val="22"/>
          <w:szCs w:val="22"/>
          <w:lang w:eastAsia="hu-HU"/>
        </w:rPr>
      </w:pPr>
      <w:hyperlink w:anchor="_Toc120875157" w:history="1">
        <w:r w:rsidRPr="0085330F">
          <w:rPr>
            <w:rStyle w:val="Hiperhivatkozs"/>
            <w:noProof/>
          </w:rPr>
          <w:t>5.5 Konfigurációs lehetőségek</w:t>
        </w:r>
        <w:r>
          <w:rPr>
            <w:noProof/>
            <w:webHidden/>
          </w:rPr>
          <w:tab/>
        </w:r>
        <w:r>
          <w:rPr>
            <w:noProof/>
            <w:webHidden/>
          </w:rPr>
          <w:fldChar w:fldCharType="begin"/>
        </w:r>
        <w:r>
          <w:rPr>
            <w:noProof/>
            <w:webHidden/>
          </w:rPr>
          <w:instrText xml:space="preserve"> PAGEREF _Toc120875157 \h </w:instrText>
        </w:r>
        <w:r>
          <w:rPr>
            <w:noProof/>
            <w:webHidden/>
          </w:rPr>
        </w:r>
        <w:r>
          <w:rPr>
            <w:noProof/>
            <w:webHidden/>
          </w:rPr>
          <w:fldChar w:fldCharType="separate"/>
        </w:r>
        <w:r>
          <w:rPr>
            <w:noProof/>
            <w:webHidden/>
          </w:rPr>
          <w:t>39</w:t>
        </w:r>
        <w:r>
          <w:rPr>
            <w:noProof/>
            <w:webHidden/>
          </w:rPr>
          <w:fldChar w:fldCharType="end"/>
        </w:r>
      </w:hyperlink>
    </w:p>
    <w:p w14:paraId="6C4B2BC8" w14:textId="6D3EC93E" w:rsidR="002206B0" w:rsidRDefault="002206B0">
      <w:pPr>
        <w:pStyle w:val="TJ2"/>
        <w:tabs>
          <w:tab w:val="right" w:leader="dot" w:pos="8494"/>
        </w:tabs>
        <w:rPr>
          <w:rFonts w:asciiTheme="minorHAnsi" w:eastAsiaTheme="minorEastAsia" w:hAnsiTheme="minorHAnsi" w:cstheme="minorBidi"/>
          <w:noProof/>
          <w:sz w:val="22"/>
          <w:szCs w:val="22"/>
          <w:lang w:eastAsia="hu-HU"/>
        </w:rPr>
      </w:pPr>
      <w:hyperlink w:anchor="_Toc120875158" w:history="1">
        <w:r w:rsidRPr="0085330F">
          <w:rPr>
            <w:rStyle w:val="Hiperhivatkozs"/>
            <w:noProof/>
          </w:rPr>
          <w:t>5.6 Telepítés</w:t>
        </w:r>
        <w:r>
          <w:rPr>
            <w:noProof/>
            <w:webHidden/>
          </w:rPr>
          <w:tab/>
        </w:r>
        <w:r>
          <w:rPr>
            <w:noProof/>
            <w:webHidden/>
          </w:rPr>
          <w:fldChar w:fldCharType="begin"/>
        </w:r>
        <w:r>
          <w:rPr>
            <w:noProof/>
            <w:webHidden/>
          </w:rPr>
          <w:instrText xml:space="preserve"> PAGEREF _Toc120875158 \h </w:instrText>
        </w:r>
        <w:r>
          <w:rPr>
            <w:noProof/>
            <w:webHidden/>
          </w:rPr>
        </w:r>
        <w:r>
          <w:rPr>
            <w:noProof/>
            <w:webHidden/>
          </w:rPr>
          <w:fldChar w:fldCharType="separate"/>
        </w:r>
        <w:r>
          <w:rPr>
            <w:noProof/>
            <w:webHidden/>
          </w:rPr>
          <w:t>41</w:t>
        </w:r>
        <w:r>
          <w:rPr>
            <w:noProof/>
            <w:webHidden/>
          </w:rPr>
          <w:fldChar w:fldCharType="end"/>
        </w:r>
      </w:hyperlink>
    </w:p>
    <w:p w14:paraId="1ADB7B3D" w14:textId="52FB7108" w:rsidR="002206B0" w:rsidRDefault="002206B0">
      <w:pPr>
        <w:pStyle w:val="TJ1"/>
        <w:rPr>
          <w:rFonts w:asciiTheme="minorHAnsi" w:eastAsiaTheme="minorEastAsia" w:hAnsiTheme="minorHAnsi" w:cstheme="minorBidi"/>
          <w:b w:val="0"/>
          <w:noProof/>
          <w:sz w:val="22"/>
          <w:szCs w:val="22"/>
          <w:lang w:eastAsia="hu-HU"/>
        </w:rPr>
      </w:pPr>
      <w:hyperlink w:anchor="_Toc120875159" w:history="1">
        <w:r w:rsidRPr="0085330F">
          <w:rPr>
            <w:rStyle w:val="Hiperhivatkozs"/>
            <w:noProof/>
          </w:rPr>
          <w:t>6 Az alkalmazás szerver</w:t>
        </w:r>
        <w:r>
          <w:rPr>
            <w:noProof/>
            <w:webHidden/>
          </w:rPr>
          <w:tab/>
        </w:r>
        <w:r>
          <w:rPr>
            <w:noProof/>
            <w:webHidden/>
          </w:rPr>
          <w:fldChar w:fldCharType="begin"/>
        </w:r>
        <w:r>
          <w:rPr>
            <w:noProof/>
            <w:webHidden/>
          </w:rPr>
          <w:instrText xml:space="preserve"> PAGEREF _Toc120875159 \h </w:instrText>
        </w:r>
        <w:r>
          <w:rPr>
            <w:noProof/>
            <w:webHidden/>
          </w:rPr>
        </w:r>
        <w:r>
          <w:rPr>
            <w:noProof/>
            <w:webHidden/>
          </w:rPr>
          <w:fldChar w:fldCharType="separate"/>
        </w:r>
        <w:r>
          <w:rPr>
            <w:noProof/>
            <w:webHidden/>
          </w:rPr>
          <w:t>43</w:t>
        </w:r>
        <w:r>
          <w:rPr>
            <w:noProof/>
            <w:webHidden/>
          </w:rPr>
          <w:fldChar w:fldCharType="end"/>
        </w:r>
      </w:hyperlink>
    </w:p>
    <w:p w14:paraId="71139612" w14:textId="3A17E796" w:rsidR="002206B0" w:rsidRDefault="002206B0">
      <w:pPr>
        <w:pStyle w:val="TJ2"/>
        <w:tabs>
          <w:tab w:val="right" w:leader="dot" w:pos="8494"/>
        </w:tabs>
        <w:rPr>
          <w:rFonts w:asciiTheme="minorHAnsi" w:eastAsiaTheme="minorEastAsia" w:hAnsiTheme="minorHAnsi" w:cstheme="minorBidi"/>
          <w:noProof/>
          <w:sz w:val="22"/>
          <w:szCs w:val="22"/>
          <w:lang w:eastAsia="hu-HU"/>
        </w:rPr>
      </w:pPr>
      <w:hyperlink w:anchor="_Toc120875160" w:history="1">
        <w:r w:rsidRPr="0085330F">
          <w:rPr>
            <w:rStyle w:val="Hiperhivatkozs"/>
            <w:noProof/>
          </w:rPr>
          <w:t>6.1 Követelmények</w:t>
        </w:r>
        <w:r>
          <w:rPr>
            <w:noProof/>
            <w:webHidden/>
          </w:rPr>
          <w:tab/>
        </w:r>
        <w:r>
          <w:rPr>
            <w:noProof/>
            <w:webHidden/>
          </w:rPr>
          <w:fldChar w:fldCharType="begin"/>
        </w:r>
        <w:r>
          <w:rPr>
            <w:noProof/>
            <w:webHidden/>
          </w:rPr>
          <w:instrText xml:space="preserve"> PAGEREF _Toc120875160 \h </w:instrText>
        </w:r>
        <w:r>
          <w:rPr>
            <w:noProof/>
            <w:webHidden/>
          </w:rPr>
        </w:r>
        <w:r>
          <w:rPr>
            <w:noProof/>
            <w:webHidden/>
          </w:rPr>
          <w:fldChar w:fldCharType="separate"/>
        </w:r>
        <w:r>
          <w:rPr>
            <w:noProof/>
            <w:webHidden/>
          </w:rPr>
          <w:t>43</w:t>
        </w:r>
        <w:r>
          <w:rPr>
            <w:noProof/>
            <w:webHidden/>
          </w:rPr>
          <w:fldChar w:fldCharType="end"/>
        </w:r>
      </w:hyperlink>
    </w:p>
    <w:p w14:paraId="17711240" w14:textId="50E48A1C" w:rsidR="002206B0" w:rsidRDefault="002206B0">
      <w:pPr>
        <w:pStyle w:val="TJ2"/>
        <w:tabs>
          <w:tab w:val="right" w:leader="dot" w:pos="8494"/>
        </w:tabs>
        <w:rPr>
          <w:rFonts w:asciiTheme="minorHAnsi" w:eastAsiaTheme="minorEastAsia" w:hAnsiTheme="minorHAnsi" w:cstheme="minorBidi"/>
          <w:noProof/>
          <w:sz w:val="22"/>
          <w:szCs w:val="22"/>
          <w:lang w:eastAsia="hu-HU"/>
        </w:rPr>
      </w:pPr>
      <w:hyperlink w:anchor="_Toc120875161" w:history="1">
        <w:r w:rsidRPr="0085330F">
          <w:rPr>
            <w:rStyle w:val="Hiperhivatkozs"/>
            <w:noProof/>
          </w:rPr>
          <w:t>6.2 Az alkalmazás felépítése</w:t>
        </w:r>
        <w:r>
          <w:rPr>
            <w:noProof/>
            <w:webHidden/>
          </w:rPr>
          <w:tab/>
        </w:r>
        <w:r>
          <w:rPr>
            <w:noProof/>
            <w:webHidden/>
          </w:rPr>
          <w:fldChar w:fldCharType="begin"/>
        </w:r>
        <w:r>
          <w:rPr>
            <w:noProof/>
            <w:webHidden/>
          </w:rPr>
          <w:instrText xml:space="preserve"> PAGEREF _Toc120875161 \h </w:instrText>
        </w:r>
        <w:r>
          <w:rPr>
            <w:noProof/>
            <w:webHidden/>
          </w:rPr>
        </w:r>
        <w:r>
          <w:rPr>
            <w:noProof/>
            <w:webHidden/>
          </w:rPr>
          <w:fldChar w:fldCharType="separate"/>
        </w:r>
        <w:r>
          <w:rPr>
            <w:noProof/>
            <w:webHidden/>
          </w:rPr>
          <w:t>44</w:t>
        </w:r>
        <w:r>
          <w:rPr>
            <w:noProof/>
            <w:webHidden/>
          </w:rPr>
          <w:fldChar w:fldCharType="end"/>
        </w:r>
      </w:hyperlink>
    </w:p>
    <w:p w14:paraId="67D5CF54" w14:textId="506E5971" w:rsidR="002206B0" w:rsidRDefault="002206B0">
      <w:pPr>
        <w:pStyle w:val="TJ2"/>
        <w:tabs>
          <w:tab w:val="right" w:leader="dot" w:pos="8494"/>
        </w:tabs>
        <w:rPr>
          <w:rFonts w:asciiTheme="minorHAnsi" w:eastAsiaTheme="minorEastAsia" w:hAnsiTheme="minorHAnsi" w:cstheme="minorBidi"/>
          <w:noProof/>
          <w:sz w:val="22"/>
          <w:szCs w:val="22"/>
          <w:lang w:eastAsia="hu-HU"/>
        </w:rPr>
      </w:pPr>
      <w:hyperlink w:anchor="_Toc120875162" w:history="1">
        <w:r w:rsidRPr="0085330F">
          <w:rPr>
            <w:rStyle w:val="Hiperhivatkozs"/>
            <w:noProof/>
          </w:rPr>
          <w:t>6.3 Üzleti logikai réteg</w:t>
        </w:r>
        <w:r>
          <w:rPr>
            <w:noProof/>
            <w:webHidden/>
          </w:rPr>
          <w:tab/>
        </w:r>
        <w:r>
          <w:rPr>
            <w:noProof/>
            <w:webHidden/>
          </w:rPr>
          <w:fldChar w:fldCharType="begin"/>
        </w:r>
        <w:r>
          <w:rPr>
            <w:noProof/>
            <w:webHidden/>
          </w:rPr>
          <w:instrText xml:space="preserve"> PAGEREF _Toc120875162 \h </w:instrText>
        </w:r>
        <w:r>
          <w:rPr>
            <w:noProof/>
            <w:webHidden/>
          </w:rPr>
        </w:r>
        <w:r>
          <w:rPr>
            <w:noProof/>
            <w:webHidden/>
          </w:rPr>
          <w:fldChar w:fldCharType="separate"/>
        </w:r>
        <w:r>
          <w:rPr>
            <w:noProof/>
            <w:webHidden/>
          </w:rPr>
          <w:t>45</w:t>
        </w:r>
        <w:r>
          <w:rPr>
            <w:noProof/>
            <w:webHidden/>
          </w:rPr>
          <w:fldChar w:fldCharType="end"/>
        </w:r>
      </w:hyperlink>
    </w:p>
    <w:p w14:paraId="107FBE8F" w14:textId="76E78249" w:rsidR="002206B0" w:rsidRDefault="002206B0">
      <w:pPr>
        <w:pStyle w:val="TJ3"/>
        <w:tabs>
          <w:tab w:val="right" w:leader="dot" w:pos="8494"/>
        </w:tabs>
        <w:rPr>
          <w:rFonts w:asciiTheme="minorHAnsi" w:eastAsiaTheme="minorEastAsia" w:hAnsiTheme="minorHAnsi" w:cstheme="minorBidi"/>
          <w:noProof/>
          <w:sz w:val="22"/>
          <w:szCs w:val="22"/>
          <w:lang w:eastAsia="hu-HU"/>
        </w:rPr>
      </w:pPr>
      <w:hyperlink w:anchor="_Toc120875163" w:history="1">
        <w:r w:rsidRPr="0085330F">
          <w:rPr>
            <w:rStyle w:val="Hiperhivatkozs"/>
            <w:noProof/>
          </w:rPr>
          <w:t>6.3.1 Események feldolgozása</w:t>
        </w:r>
        <w:r>
          <w:rPr>
            <w:noProof/>
            <w:webHidden/>
          </w:rPr>
          <w:tab/>
        </w:r>
        <w:r>
          <w:rPr>
            <w:noProof/>
            <w:webHidden/>
          </w:rPr>
          <w:fldChar w:fldCharType="begin"/>
        </w:r>
        <w:r>
          <w:rPr>
            <w:noProof/>
            <w:webHidden/>
          </w:rPr>
          <w:instrText xml:space="preserve"> PAGEREF _Toc120875163 \h </w:instrText>
        </w:r>
        <w:r>
          <w:rPr>
            <w:noProof/>
            <w:webHidden/>
          </w:rPr>
        </w:r>
        <w:r>
          <w:rPr>
            <w:noProof/>
            <w:webHidden/>
          </w:rPr>
          <w:fldChar w:fldCharType="separate"/>
        </w:r>
        <w:r>
          <w:rPr>
            <w:noProof/>
            <w:webHidden/>
          </w:rPr>
          <w:t>45</w:t>
        </w:r>
        <w:r>
          <w:rPr>
            <w:noProof/>
            <w:webHidden/>
          </w:rPr>
          <w:fldChar w:fldCharType="end"/>
        </w:r>
      </w:hyperlink>
    </w:p>
    <w:p w14:paraId="0FBE1CCA" w14:textId="40683CC6" w:rsidR="002206B0" w:rsidRDefault="002206B0">
      <w:pPr>
        <w:pStyle w:val="TJ3"/>
        <w:tabs>
          <w:tab w:val="right" w:leader="dot" w:pos="8494"/>
        </w:tabs>
        <w:rPr>
          <w:rFonts w:asciiTheme="minorHAnsi" w:eastAsiaTheme="minorEastAsia" w:hAnsiTheme="minorHAnsi" w:cstheme="minorBidi"/>
          <w:noProof/>
          <w:sz w:val="22"/>
          <w:szCs w:val="22"/>
          <w:lang w:eastAsia="hu-HU"/>
        </w:rPr>
      </w:pPr>
      <w:hyperlink w:anchor="_Toc120875164" w:history="1">
        <w:r w:rsidRPr="0085330F">
          <w:rPr>
            <w:rStyle w:val="Hiperhivatkozs"/>
            <w:noProof/>
          </w:rPr>
          <w:t>6.3.2 Profil építés és verifikáció</w:t>
        </w:r>
        <w:r>
          <w:rPr>
            <w:noProof/>
            <w:webHidden/>
          </w:rPr>
          <w:tab/>
        </w:r>
        <w:r>
          <w:rPr>
            <w:noProof/>
            <w:webHidden/>
          </w:rPr>
          <w:fldChar w:fldCharType="begin"/>
        </w:r>
        <w:r>
          <w:rPr>
            <w:noProof/>
            <w:webHidden/>
          </w:rPr>
          <w:instrText xml:space="preserve"> PAGEREF _Toc120875164 \h </w:instrText>
        </w:r>
        <w:r>
          <w:rPr>
            <w:noProof/>
            <w:webHidden/>
          </w:rPr>
        </w:r>
        <w:r>
          <w:rPr>
            <w:noProof/>
            <w:webHidden/>
          </w:rPr>
          <w:fldChar w:fldCharType="separate"/>
        </w:r>
        <w:r>
          <w:rPr>
            <w:noProof/>
            <w:webHidden/>
          </w:rPr>
          <w:t>46</w:t>
        </w:r>
        <w:r>
          <w:rPr>
            <w:noProof/>
            <w:webHidden/>
          </w:rPr>
          <w:fldChar w:fldCharType="end"/>
        </w:r>
      </w:hyperlink>
    </w:p>
    <w:p w14:paraId="0B6324A3" w14:textId="39093405" w:rsidR="002206B0" w:rsidRDefault="002206B0">
      <w:pPr>
        <w:pStyle w:val="TJ3"/>
        <w:tabs>
          <w:tab w:val="right" w:leader="dot" w:pos="8494"/>
        </w:tabs>
        <w:rPr>
          <w:rFonts w:asciiTheme="minorHAnsi" w:eastAsiaTheme="minorEastAsia" w:hAnsiTheme="minorHAnsi" w:cstheme="minorBidi"/>
          <w:noProof/>
          <w:sz w:val="22"/>
          <w:szCs w:val="22"/>
          <w:lang w:eastAsia="hu-HU"/>
        </w:rPr>
      </w:pPr>
      <w:hyperlink w:anchor="_Toc120875165" w:history="1">
        <w:r w:rsidRPr="0085330F">
          <w:rPr>
            <w:rStyle w:val="Hiperhivatkozs"/>
            <w:noProof/>
          </w:rPr>
          <w:t>6.3.3 A felhasználó státusza</w:t>
        </w:r>
        <w:r>
          <w:rPr>
            <w:noProof/>
            <w:webHidden/>
          </w:rPr>
          <w:tab/>
        </w:r>
        <w:r>
          <w:rPr>
            <w:noProof/>
            <w:webHidden/>
          </w:rPr>
          <w:fldChar w:fldCharType="begin"/>
        </w:r>
        <w:r>
          <w:rPr>
            <w:noProof/>
            <w:webHidden/>
          </w:rPr>
          <w:instrText xml:space="preserve"> PAGEREF _Toc120875165 \h </w:instrText>
        </w:r>
        <w:r>
          <w:rPr>
            <w:noProof/>
            <w:webHidden/>
          </w:rPr>
        </w:r>
        <w:r>
          <w:rPr>
            <w:noProof/>
            <w:webHidden/>
          </w:rPr>
          <w:fldChar w:fldCharType="separate"/>
        </w:r>
        <w:r>
          <w:rPr>
            <w:noProof/>
            <w:webHidden/>
          </w:rPr>
          <w:t>49</w:t>
        </w:r>
        <w:r>
          <w:rPr>
            <w:noProof/>
            <w:webHidden/>
          </w:rPr>
          <w:fldChar w:fldCharType="end"/>
        </w:r>
      </w:hyperlink>
    </w:p>
    <w:p w14:paraId="75813DFB" w14:textId="30AF0278" w:rsidR="002206B0" w:rsidRDefault="002206B0">
      <w:pPr>
        <w:pStyle w:val="TJ2"/>
        <w:tabs>
          <w:tab w:val="right" w:leader="dot" w:pos="8494"/>
        </w:tabs>
        <w:rPr>
          <w:rFonts w:asciiTheme="minorHAnsi" w:eastAsiaTheme="minorEastAsia" w:hAnsiTheme="minorHAnsi" w:cstheme="minorBidi"/>
          <w:noProof/>
          <w:sz w:val="22"/>
          <w:szCs w:val="22"/>
          <w:lang w:eastAsia="hu-HU"/>
        </w:rPr>
      </w:pPr>
      <w:hyperlink w:anchor="_Toc120875166" w:history="1">
        <w:r w:rsidRPr="0085330F">
          <w:rPr>
            <w:rStyle w:val="Hiperhivatkozs"/>
            <w:noProof/>
          </w:rPr>
          <w:t>6.4 HTTP API</w:t>
        </w:r>
        <w:r>
          <w:rPr>
            <w:noProof/>
            <w:webHidden/>
          </w:rPr>
          <w:tab/>
        </w:r>
        <w:r>
          <w:rPr>
            <w:noProof/>
            <w:webHidden/>
          </w:rPr>
          <w:fldChar w:fldCharType="begin"/>
        </w:r>
        <w:r>
          <w:rPr>
            <w:noProof/>
            <w:webHidden/>
          </w:rPr>
          <w:instrText xml:space="preserve"> PAGEREF _Toc120875166 \h </w:instrText>
        </w:r>
        <w:r>
          <w:rPr>
            <w:noProof/>
            <w:webHidden/>
          </w:rPr>
        </w:r>
        <w:r>
          <w:rPr>
            <w:noProof/>
            <w:webHidden/>
          </w:rPr>
          <w:fldChar w:fldCharType="separate"/>
        </w:r>
        <w:r>
          <w:rPr>
            <w:noProof/>
            <w:webHidden/>
          </w:rPr>
          <w:t>49</w:t>
        </w:r>
        <w:r>
          <w:rPr>
            <w:noProof/>
            <w:webHidden/>
          </w:rPr>
          <w:fldChar w:fldCharType="end"/>
        </w:r>
      </w:hyperlink>
    </w:p>
    <w:p w14:paraId="7A33ABEF" w14:textId="7DC01119" w:rsidR="002206B0" w:rsidRDefault="002206B0">
      <w:pPr>
        <w:pStyle w:val="TJ3"/>
        <w:tabs>
          <w:tab w:val="right" w:leader="dot" w:pos="8494"/>
        </w:tabs>
        <w:rPr>
          <w:rFonts w:asciiTheme="minorHAnsi" w:eastAsiaTheme="minorEastAsia" w:hAnsiTheme="minorHAnsi" w:cstheme="minorBidi"/>
          <w:noProof/>
          <w:sz w:val="22"/>
          <w:szCs w:val="22"/>
          <w:lang w:eastAsia="hu-HU"/>
        </w:rPr>
      </w:pPr>
      <w:hyperlink w:anchor="_Toc120875167" w:history="1">
        <w:r w:rsidRPr="0085330F">
          <w:rPr>
            <w:rStyle w:val="Hiperhivatkozs"/>
            <w:noProof/>
          </w:rPr>
          <w:t>6.4.1 Adatgyűjtő</w:t>
        </w:r>
        <w:r>
          <w:rPr>
            <w:noProof/>
            <w:webHidden/>
          </w:rPr>
          <w:tab/>
        </w:r>
        <w:r>
          <w:rPr>
            <w:noProof/>
            <w:webHidden/>
          </w:rPr>
          <w:fldChar w:fldCharType="begin"/>
        </w:r>
        <w:r>
          <w:rPr>
            <w:noProof/>
            <w:webHidden/>
          </w:rPr>
          <w:instrText xml:space="preserve"> PAGEREF _Toc120875167 \h </w:instrText>
        </w:r>
        <w:r>
          <w:rPr>
            <w:noProof/>
            <w:webHidden/>
          </w:rPr>
        </w:r>
        <w:r>
          <w:rPr>
            <w:noProof/>
            <w:webHidden/>
          </w:rPr>
          <w:fldChar w:fldCharType="separate"/>
        </w:r>
        <w:r>
          <w:rPr>
            <w:noProof/>
            <w:webHidden/>
          </w:rPr>
          <w:t>50</w:t>
        </w:r>
        <w:r>
          <w:rPr>
            <w:noProof/>
            <w:webHidden/>
          </w:rPr>
          <w:fldChar w:fldCharType="end"/>
        </w:r>
      </w:hyperlink>
    </w:p>
    <w:p w14:paraId="2B57E371" w14:textId="2B78EDF9" w:rsidR="002206B0" w:rsidRDefault="002206B0">
      <w:pPr>
        <w:pStyle w:val="TJ3"/>
        <w:tabs>
          <w:tab w:val="right" w:leader="dot" w:pos="8494"/>
        </w:tabs>
        <w:rPr>
          <w:rFonts w:asciiTheme="minorHAnsi" w:eastAsiaTheme="minorEastAsia" w:hAnsiTheme="minorHAnsi" w:cstheme="minorBidi"/>
          <w:noProof/>
          <w:sz w:val="22"/>
          <w:szCs w:val="22"/>
          <w:lang w:eastAsia="hu-HU"/>
        </w:rPr>
      </w:pPr>
      <w:hyperlink w:anchor="_Toc120875168" w:history="1">
        <w:r w:rsidRPr="0085330F">
          <w:rPr>
            <w:rStyle w:val="Hiperhivatkozs"/>
            <w:noProof/>
          </w:rPr>
          <w:t>6.4.2 Státusz</w:t>
        </w:r>
        <w:r>
          <w:rPr>
            <w:noProof/>
            <w:webHidden/>
          </w:rPr>
          <w:tab/>
        </w:r>
        <w:r>
          <w:rPr>
            <w:noProof/>
            <w:webHidden/>
          </w:rPr>
          <w:fldChar w:fldCharType="begin"/>
        </w:r>
        <w:r>
          <w:rPr>
            <w:noProof/>
            <w:webHidden/>
          </w:rPr>
          <w:instrText xml:space="preserve"> PAGEREF _Toc120875168 \h </w:instrText>
        </w:r>
        <w:r>
          <w:rPr>
            <w:noProof/>
            <w:webHidden/>
          </w:rPr>
        </w:r>
        <w:r>
          <w:rPr>
            <w:noProof/>
            <w:webHidden/>
          </w:rPr>
          <w:fldChar w:fldCharType="separate"/>
        </w:r>
        <w:r>
          <w:rPr>
            <w:noProof/>
            <w:webHidden/>
          </w:rPr>
          <w:t>50</w:t>
        </w:r>
        <w:r>
          <w:rPr>
            <w:noProof/>
            <w:webHidden/>
          </w:rPr>
          <w:fldChar w:fldCharType="end"/>
        </w:r>
      </w:hyperlink>
    </w:p>
    <w:p w14:paraId="65BD2404" w14:textId="2E973BF5" w:rsidR="002206B0" w:rsidRDefault="002206B0">
      <w:pPr>
        <w:pStyle w:val="TJ3"/>
        <w:tabs>
          <w:tab w:val="right" w:leader="dot" w:pos="8494"/>
        </w:tabs>
        <w:rPr>
          <w:rFonts w:asciiTheme="minorHAnsi" w:eastAsiaTheme="minorEastAsia" w:hAnsiTheme="minorHAnsi" w:cstheme="minorBidi"/>
          <w:noProof/>
          <w:sz w:val="22"/>
          <w:szCs w:val="22"/>
          <w:lang w:eastAsia="hu-HU"/>
        </w:rPr>
      </w:pPr>
      <w:hyperlink w:anchor="_Toc120875169" w:history="1">
        <w:r w:rsidRPr="0085330F">
          <w:rPr>
            <w:rStyle w:val="Hiperhivatkozs"/>
            <w:noProof/>
          </w:rPr>
          <w:t>6.4.3 Statisztikák</w:t>
        </w:r>
        <w:r>
          <w:rPr>
            <w:noProof/>
            <w:webHidden/>
          </w:rPr>
          <w:tab/>
        </w:r>
        <w:r>
          <w:rPr>
            <w:noProof/>
            <w:webHidden/>
          </w:rPr>
          <w:fldChar w:fldCharType="begin"/>
        </w:r>
        <w:r>
          <w:rPr>
            <w:noProof/>
            <w:webHidden/>
          </w:rPr>
          <w:instrText xml:space="preserve"> PAGEREF _Toc120875169 \h </w:instrText>
        </w:r>
        <w:r>
          <w:rPr>
            <w:noProof/>
            <w:webHidden/>
          </w:rPr>
        </w:r>
        <w:r>
          <w:rPr>
            <w:noProof/>
            <w:webHidden/>
          </w:rPr>
          <w:fldChar w:fldCharType="separate"/>
        </w:r>
        <w:r>
          <w:rPr>
            <w:noProof/>
            <w:webHidden/>
          </w:rPr>
          <w:t>51</w:t>
        </w:r>
        <w:r>
          <w:rPr>
            <w:noProof/>
            <w:webHidden/>
          </w:rPr>
          <w:fldChar w:fldCharType="end"/>
        </w:r>
      </w:hyperlink>
    </w:p>
    <w:p w14:paraId="241B8F9C" w14:textId="731C9015" w:rsidR="002206B0" w:rsidRDefault="002206B0">
      <w:pPr>
        <w:pStyle w:val="TJ2"/>
        <w:tabs>
          <w:tab w:val="right" w:leader="dot" w:pos="8494"/>
        </w:tabs>
        <w:rPr>
          <w:rFonts w:asciiTheme="minorHAnsi" w:eastAsiaTheme="minorEastAsia" w:hAnsiTheme="minorHAnsi" w:cstheme="minorBidi"/>
          <w:noProof/>
          <w:sz w:val="22"/>
          <w:szCs w:val="22"/>
          <w:lang w:eastAsia="hu-HU"/>
        </w:rPr>
      </w:pPr>
      <w:hyperlink w:anchor="_Toc120875170" w:history="1">
        <w:r w:rsidRPr="0085330F">
          <w:rPr>
            <w:rStyle w:val="Hiperhivatkozs"/>
            <w:noProof/>
          </w:rPr>
          <w:t>6.5 Adatbázis</w:t>
        </w:r>
        <w:r>
          <w:rPr>
            <w:noProof/>
            <w:webHidden/>
          </w:rPr>
          <w:tab/>
        </w:r>
        <w:r>
          <w:rPr>
            <w:noProof/>
            <w:webHidden/>
          </w:rPr>
          <w:fldChar w:fldCharType="begin"/>
        </w:r>
        <w:r>
          <w:rPr>
            <w:noProof/>
            <w:webHidden/>
          </w:rPr>
          <w:instrText xml:space="preserve"> PAGEREF _Toc120875170 \h </w:instrText>
        </w:r>
        <w:r>
          <w:rPr>
            <w:noProof/>
            <w:webHidden/>
          </w:rPr>
        </w:r>
        <w:r>
          <w:rPr>
            <w:noProof/>
            <w:webHidden/>
          </w:rPr>
          <w:fldChar w:fldCharType="separate"/>
        </w:r>
        <w:r>
          <w:rPr>
            <w:noProof/>
            <w:webHidden/>
          </w:rPr>
          <w:t>53</w:t>
        </w:r>
        <w:r>
          <w:rPr>
            <w:noProof/>
            <w:webHidden/>
          </w:rPr>
          <w:fldChar w:fldCharType="end"/>
        </w:r>
      </w:hyperlink>
    </w:p>
    <w:p w14:paraId="50612B90" w14:textId="3803E51A" w:rsidR="002206B0" w:rsidRDefault="002206B0">
      <w:pPr>
        <w:pStyle w:val="TJ3"/>
        <w:tabs>
          <w:tab w:val="right" w:leader="dot" w:pos="8494"/>
        </w:tabs>
        <w:rPr>
          <w:rFonts w:asciiTheme="minorHAnsi" w:eastAsiaTheme="minorEastAsia" w:hAnsiTheme="minorHAnsi" w:cstheme="minorBidi"/>
          <w:noProof/>
          <w:sz w:val="22"/>
          <w:szCs w:val="22"/>
          <w:lang w:eastAsia="hu-HU"/>
        </w:rPr>
      </w:pPr>
      <w:hyperlink w:anchor="_Toc120875171" w:history="1">
        <w:r w:rsidRPr="0085330F">
          <w:rPr>
            <w:rStyle w:val="Hiperhivatkozs"/>
            <w:noProof/>
          </w:rPr>
          <w:t>6.5.1 Séma</w:t>
        </w:r>
        <w:r>
          <w:rPr>
            <w:noProof/>
            <w:webHidden/>
          </w:rPr>
          <w:tab/>
        </w:r>
        <w:r>
          <w:rPr>
            <w:noProof/>
            <w:webHidden/>
          </w:rPr>
          <w:fldChar w:fldCharType="begin"/>
        </w:r>
        <w:r>
          <w:rPr>
            <w:noProof/>
            <w:webHidden/>
          </w:rPr>
          <w:instrText xml:space="preserve"> PAGEREF _Toc120875171 \h </w:instrText>
        </w:r>
        <w:r>
          <w:rPr>
            <w:noProof/>
            <w:webHidden/>
          </w:rPr>
        </w:r>
        <w:r>
          <w:rPr>
            <w:noProof/>
            <w:webHidden/>
          </w:rPr>
          <w:fldChar w:fldCharType="separate"/>
        </w:r>
        <w:r>
          <w:rPr>
            <w:noProof/>
            <w:webHidden/>
          </w:rPr>
          <w:t>53</w:t>
        </w:r>
        <w:r>
          <w:rPr>
            <w:noProof/>
            <w:webHidden/>
          </w:rPr>
          <w:fldChar w:fldCharType="end"/>
        </w:r>
      </w:hyperlink>
    </w:p>
    <w:p w14:paraId="3AD10FA0" w14:textId="6332E97F" w:rsidR="002206B0" w:rsidRDefault="002206B0">
      <w:pPr>
        <w:pStyle w:val="TJ3"/>
        <w:tabs>
          <w:tab w:val="right" w:leader="dot" w:pos="8494"/>
        </w:tabs>
        <w:rPr>
          <w:rFonts w:asciiTheme="minorHAnsi" w:eastAsiaTheme="minorEastAsia" w:hAnsiTheme="minorHAnsi" w:cstheme="minorBidi"/>
          <w:noProof/>
          <w:sz w:val="22"/>
          <w:szCs w:val="22"/>
          <w:lang w:eastAsia="hu-HU"/>
        </w:rPr>
      </w:pPr>
      <w:hyperlink w:anchor="_Toc120875172" w:history="1">
        <w:r w:rsidRPr="0085330F">
          <w:rPr>
            <w:rStyle w:val="Hiperhivatkozs"/>
            <w:noProof/>
          </w:rPr>
          <w:t>6.5.2 Telepítés</w:t>
        </w:r>
        <w:r>
          <w:rPr>
            <w:noProof/>
            <w:webHidden/>
          </w:rPr>
          <w:tab/>
        </w:r>
        <w:r>
          <w:rPr>
            <w:noProof/>
            <w:webHidden/>
          </w:rPr>
          <w:fldChar w:fldCharType="begin"/>
        </w:r>
        <w:r>
          <w:rPr>
            <w:noProof/>
            <w:webHidden/>
          </w:rPr>
          <w:instrText xml:space="preserve"> PAGEREF _Toc120875172 \h </w:instrText>
        </w:r>
        <w:r>
          <w:rPr>
            <w:noProof/>
            <w:webHidden/>
          </w:rPr>
        </w:r>
        <w:r>
          <w:rPr>
            <w:noProof/>
            <w:webHidden/>
          </w:rPr>
          <w:fldChar w:fldCharType="separate"/>
        </w:r>
        <w:r>
          <w:rPr>
            <w:noProof/>
            <w:webHidden/>
          </w:rPr>
          <w:t>57</w:t>
        </w:r>
        <w:r>
          <w:rPr>
            <w:noProof/>
            <w:webHidden/>
          </w:rPr>
          <w:fldChar w:fldCharType="end"/>
        </w:r>
      </w:hyperlink>
    </w:p>
    <w:p w14:paraId="01513E94" w14:textId="18909E25" w:rsidR="002206B0" w:rsidRDefault="002206B0">
      <w:pPr>
        <w:pStyle w:val="TJ3"/>
        <w:tabs>
          <w:tab w:val="right" w:leader="dot" w:pos="8494"/>
        </w:tabs>
        <w:rPr>
          <w:rFonts w:asciiTheme="minorHAnsi" w:eastAsiaTheme="minorEastAsia" w:hAnsiTheme="minorHAnsi" w:cstheme="minorBidi"/>
          <w:noProof/>
          <w:sz w:val="22"/>
          <w:szCs w:val="22"/>
          <w:lang w:eastAsia="hu-HU"/>
        </w:rPr>
      </w:pPr>
      <w:hyperlink w:anchor="_Toc120875173" w:history="1">
        <w:r w:rsidRPr="0085330F">
          <w:rPr>
            <w:rStyle w:val="Hiperhivatkozs"/>
            <w:noProof/>
          </w:rPr>
          <w:t>6.5.3 Lekérdezések</w:t>
        </w:r>
        <w:r>
          <w:rPr>
            <w:noProof/>
            <w:webHidden/>
          </w:rPr>
          <w:tab/>
        </w:r>
        <w:r>
          <w:rPr>
            <w:noProof/>
            <w:webHidden/>
          </w:rPr>
          <w:fldChar w:fldCharType="begin"/>
        </w:r>
        <w:r>
          <w:rPr>
            <w:noProof/>
            <w:webHidden/>
          </w:rPr>
          <w:instrText xml:space="preserve"> PAGEREF _Toc120875173 \h </w:instrText>
        </w:r>
        <w:r>
          <w:rPr>
            <w:noProof/>
            <w:webHidden/>
          </w:rPr>
        </w:r>
        <w:r>
          <w:rPr>
            <w:noProof/>
            <w:webHidden/>
          </w:rPr>
          <w:fldChar w:fldCharType="separate"/>
        </w:r>
        <w:r>
          <w:rPr>
            <w:noProof/>
            <w:webHidden/>
          </w:rPr>
          <w:t>57</w:t>
        </w:r>
        <w:r>
          <w:rPr>
            <w:noProof/>
            <w:webHidden/>
          </w:rPr>
          <w:fldChar w:fldCharType="end"/>
        </w:r>
      </w:hyperlink>
    </w:p>
    <w:p w14:paraId="24DA51E4" w14:textId="22CF8373" w:rsidR="002206B0" w:rsidRDefault="002206B0">
      <w:pPr>
        <w:pStyle w:val="TJ2"/>
        <w:tabs>
          <w:tab w:val="right" w:leader="dot" w:pos="8494"/>
        </w:tabs>
        <w:rPr>
          <w:rFonts w:asciiTheme="minorHAnsi" w:eastAsiaTheme="minorEastAsia" w:hAnsiTheme="minorHAnsi" w:cstheme="minorBidi"/>
          <w:noProof/>
          <w:sz w:val="22"/>
          <w:szCs w:val="22"/>
          <w:lang w:eastAsia="hu-HU"/>
        </w:rPr>
      </w:pPr>
      <w:hyperlink w:anchor="_Toc120875174" w:history="1">
        <w:r w:rsidRPr="0085330F">
          <w:rPr>
            <w:rStyle w:val="Hiperhivatkozs"/>
            <w:noProof/>
          </w:rPr>
          <w:t>6.6 Kiértékelő szerver</w:t>
        </w:r>
        <w:r>
          <w:rPr>
            <w:noProof/>
            <w:webHidden/>
          </w:rPr>
          <w:tab/>
        </w:r>
        <w:r>
          <w:rPr>
            <w:noProof/>
            <w:webHidden/>
          </w:rPr>
          <w:fldChar w:fldCharType="begin"/>
        </w:r>
        <w:r>
          <w:rPr>
            <w:noProof/>
            <w:webHidden/>
          </w:rPr>
          <w:instrText xml:space="preserve"> PAGEREF _Toc120875174 \h </w:instrText>
        </w:r>
        <w:r>
          <w:rPr>
            <w:noProof/>
            <w:webHidden/>
          </w:rPr>
        </w:r>
        <w:r>
          <w:rPr>
            <w:noProof/>
            <w:webHidden/>
          </w:rPr>
          <w:fldChar w:fldCharType="separate"/>
        </w:r>
        <w:r>
          <w:rPr>
            <w:noProof/>
            <w:webHidden/>
          </w:rPr>
          <w:t>58</w:t>
        </w:r>
        <w:r>
          <w:rPr>
            <w:noProof/>
            <w:webHidden/>
          </w:rPr>
          <w:fldChar w:fldCharType="end"/>
        </w:r>
      </w:hyperlink>
    </w:p>
    <w:p w14:paraId="66844C0D" w14:textId="370C419F" w:rsidR="002206B0" w:rsidRDefault="002206B0">
      <w:pPr>
        <w:pStyle w:val="TJ2"/>
        <w:tabs>
          <w:tab w:val="right" w:leader="dot" w:pos="8494"/>
        </w:tabs>
        <w:rPr>
          <w:rFonts w:asciiTheme="minorHAnsi" w:eastAsiaTheme="minorEastAsia" w:hAnsiTheme="minorHAnsi" w:cstheme="minorBidi"/>
          <w:noProof/>
          <w:sz w:val="22"/>
          <w:szCs w:val="22"/>
          <w:lang w:eastAsia="hu-HU"/>
        </w:rPr>
      </w:pPr>
      <w:hyperlink w:anchor="_Toc120875175" w:history="1">
        <w:r w:rsidRPr="0085330F">
          <w:rPr>
            <w:rStyle w:val="Hiperhivatkozs"/>
            <w:noProof/>
          </w:rPr>
          <w:t>6.7 Konfigurációs lehetőségek</w:t>
        </w:r>
        <w:r>
          <w:rPr>
            <w:noProof/>
            <w:webHidden/>
          </w:rPr>
          <w:tab/>
        </w:r>
        <w:r>
          <w:rPr>
            <w:noProof/>
            <w:webHidden/>
          </w:rPr>
          <w:fldChar w:fldCharType="begin"/>
        </w:r>
        <w:r>
          <w:rPr>
            <w:noProof/>
            <w:webHidden/>
          </w:rPr>
          <w:instrText xml:space="preserve"> PAGEREF _Toc120875175 \h </w:instrText>
        </w:r>
        <w:r>
          <w:rPr>
            <w:noProof/>
            <w:webHidden/>
          </w:rPr>
        </w:r>
        <w:r>
          <w:rPr>
            <w:noProof/>
            <w:webHidden/>
          </w:rPr>
          <w:fldChar w:fldCharType="separate"/>
        </w:r>
        <w:r>
          <w:rPr>
            <w:noProof/>
            <w:webHidden/>
          </w:rPr>
          <w:t>59</w:t>
        </w:r>
        <w:r>
          <w:rPr>
            <w:noProof/>
            <w:webHidden/>
          </w:rPr>
          <w:fldChar w:fldCharType="end"/>
        </w:r>
      </w:hyperlink>
    </w:p>
    <w:p w14:paraId="7C668B36" w14:textId="36AD0FB7" w:rsidR="002206B0" w:rsidRDefault="002206B0">
      <w:pPr>
        <w:pStyle w:val="TJ3"/>
        <w:tabs>
          <w:tab w:val="right" w:leader="dot" w:pos="8494"/>
        </w:tabs>
        <w:rPr>
          <w:rFonts w:asciiTheme="minorHAnsi" w:eastAsiaTheme="minorEastAsia" w:hAnsiTheme="minorHAnsi" w:cstheme="minorBidi"/>
          <w:noProof/>
          <w:sz w:val="22"/>
          <w:szCs w:val="22"/>
          <w:lang w:eastAsia="hu-HU"/>
        </w:rPr>
      </w:pPr>
      <w:hyperlink w:anchor="_Toc120875176" w:history="1">
        <w:r w:rsidRPr="0085330F">
          <w:rPr>
            <w:rStyle w:val="Hiperhivatkozs"/>
            <w:noProof/>
          </w:rPr>
          <w:t>6.7.1 Alkalmazás szerver</w:t>
        </w:r>
        <w:r>
          <w:rPr>
            <w:noProof/>
            <w:webHidden/>
          </w:rPr>
          <w:tab/>
        </w:r>
        <w:r>
          <w:rPr>
            <w:noProof/>
            <w:webHidden/>
          </w:rPr>
          <w:fldChar w:fldCharType="begin"/>
        </w:r>
        <w:r>
          <w:rPr>
            <w:noProof/>
            <w:webHidden/>
          </w:rPr>
          <w:instrText xml:space="preserve"> PAGEREF _Toc120875176 \h </w:instrText>
        </w:r>
        <w:r>
          <w:rPr>
            <w:noProof/>
            <w:webHidden/>
          </w:rPr>
        </w:r>
        <w:r>
          <w:rPr>
            <w:noProof/>
            <w:webHidden/>
          </w:rPr>
          <w:fldChar w:fldCharType="separate"/>
        </w:r>
        <w:r>
          <w:rPr>
            <w:noProof/>
            <w:webHidden/>
          </w:rPr>
          <w:t>60</w:t>
        </w:r>
        <w:r>
          <w:rPr>
            <w:noProof/>
            <w:webHidden/>
          </w:rPr>
          <w:fldChar w:fldCharType="end"/>
        </w:r>
      </w:hyperlink>
    </w:p>
    <w:p w14:paraId="04F7A223" w14:textId="303FD578" w:rsidR="002206B0" w:rsidRDefault="002206B0">
      <w:pPr>
        <w:pStyle w:val="TJ3"/>
        <w:tabs>
          <w:tab w:val="right" w:leader="dot" w:pos="8494"/>
        </w:tabs>
        <w:rPr>
          <w:rFonts w:asciiTheme="minorHAnsi" w:eastAsiaTheme="minorEastAsia" w:hAnsiTheme="minorHAnsi" w:cstheme="minorBidi"/>
          <w:noProof/>
          <w:sz w:val="22"/>
          <w:szCs w:val="22"/>
          <w:lang w:eastAsia="hu-HU"/>
        </w:rPr>
      </w:pPr>
      <w:hyperlink w:anchor="_Toc120875177" w:history="1">
        <w:r w:rsidRPr="0085330F">
          <w:rPr>
            <w:rStyle w:val="Hiperhivatkozs"/>
            <w:noProof/>
          </w:rPr>
          <w:t>6.7.2 Kiértékelő szerver</w:t>
        </w:r>
        <w:r>
          <w:rPr>
            <w:noProof/>
            <w:webHidden/>
          </w:rPr>
          <w:tab/>
        </w:r>
        <w:r>
          <w:rPr>
            <w:noProof/>
            <w:webHidden/>
          </w:rPr>
          <w:fldChar w:fldCharType="begin"/>
        </w:r>
        <w:r>
          <w:rPr>
            <w:noProof/>
            <w:webHidden/>
          </w:rPr>
          <w:instrText xml:space="preserve"> PAGEREF _Toc120875177 \h </w:instrText>
        </w:r>
        <w:r>
          <w:rPr>
            <w:noProof/>
            <w:webHidden/>
          </w:rPr>
        </w:r>
        <w:r>
          <w:rPr>
            <w:noProof/>
            <w:webHidden/>
          </w:rPr>
          <w:fldChar w:fldCharType="separate"/>
        </w:r>
        <w:r>
          <w:rPr>
            <w:noProof/>
            <w:webHidden/>
          </w:rPr>
          <w:t>61</w:t>
        </w:r>
        <w:r>
          <w:rPr>
            <w:noProof/>
            <w:webHidden/>
          </w:rPr>
          <w:fldChar w:fldCharType="end"/>
        </w:r>
      </w:hyperlink>
    </w:p>
    <w:p w14:paraId="2B13D496" w14:textId="5A7505E5" w:rsidR="002206B0" w:rsidRDefault="002206B0">
      <w:pPr>
        <w:pStyle w:val="TJ2"/>
        <w:tabs>
          <w:tab w:val="right" w:leader="dot" w:pos="8494"/>
        </w:tabs>
        <w:rPr>
          <w:rFonts w:asciiTheme="minorHAnsi" w:eastAsiaTheme="minorEastAsia" w:hAnsiTheme="minorHAnsi" w:cstheme="minorBidi"/>
          <w:noProof/>
          <w:sz w:val="22"/>
          <w:szCs w:val="22"/>
          <w:lang w:eastAsia="hu-HU"/>
        </w:rPr>
      </w:pPr>
      <w:hyperlink w:anchor="_Toc120875178" w:history="1">
        <w:r w:rsidRPr="0085330F">
          <w:rPr>
            <w:rStyle w:val="Hiperhivatkozs"/>
            <w:noProof/>
          </w:rPr>
          <w:t>6.8 Telepítés</w:t>
        </w:r>
        <w:r>
          <w:rPr>
            <w:noProof/>
            <w:webHidden/>
          </w:rPr>
          <w:tab/>
        </w:r>
        <w:r>
          <w:rPr>
            <w:noProof/>
            <w:webHidden/>
          </w:rPr>
          <w:fldChar w:fldCharType="begin"/>
        </w:r>
        <w:r>
          <w:rPr>
            <w:noProof/>
            <w:webHidden/>
          </w:rPr>
          <w:instrText xml:space="preserve"> PAGEREF _Toc120875178 \h </w:instrText>
        </w:r>
        <w:r>
          <w:rPr>
            <w:noProof/>
            <w:webHidden/>
          </w:rPr>
        </w:r>
        <w:r>
          <w:rPr>
            <w:noProof/>
            <w:webHidden/>
          </w:rPr>
          <w:fldChar w:fldCharType="separate"/>
        </w:r>
        <w:r>
          <w:rPr>
            <w:noProof/>
            <w:webHidden/>
          </w:rPr>
          <w:t>62</w:t>
        </w:r>
        <w:r>
          <w:rPr>
            <w:noProof/>
            <w:webHidden/>
          </w:rPr>
          <w:fldChar w:fldCharType="end"/>
        </w:r>
      </w:hyperlink>
    </w:p>
    <w:p w14:paraId="32CF36FD" w14:textId="5B772E0B" w:rsidR="002206B0" w:rsidRDefault="002206B0">
      <w:pPr>
        <w:pStyle w:val="TJ1"/>
        <w:rPr>
          <w:rFonts w:asciiTheme="minorHAnsi" w:eastAsiaTheme="minorEastAsia" w:hAnsiTheme="minorHAnsi" w:cstheme="minorBidi"/>
          <w:b w:val="0"/>
          <w:noProof/>
          <w:sz w:val="22"/>
          <w:szCs w:val="22"/>
          <w:lang w:eastAsia="hu-HU"/>
        </w:rPr>
      </w:pPr>
      <w:hyperlink w:anchor="_Toc120875179" w:history="1">
        <w:r w:rsidRPr="0085330F">
          <w:rPr>
            <w:rStyle w:val="Hiperhivatkozs"/>
            <w:noProof/>
          </w:rPr>
          <w:t>7 Webes vékonykliens</w:t>
        </w:r>
        <w:r>
          <w:rPr>
            <w:noProof/>
            <w:webHidden/>
          </w:rPr>
          <w:tab/>
        </w:r>
        <w:r>
          <w:rPr>
            <w:noProof/>
            <w:webHidden/>
          </w:rPr>
          <w:fldChar w:fldCharType="begin"/>
        </w:r>
        <w:r>
          <w:rPr>
            <w:noProof/>
            <w:webHidden/>
          </w:rPr>
          <w:instrText xml:space="preserve"> PAGEREF _Toc120875179 \h </w:instrText>
        </w:r>
        <w:r>
          <w:rPr>
            <w:noProof/>
            <w:webHidden/>
          </w:rPr>
        </w:r>
        <w:r>
          <w:rPr>
            <w:noProof/>
            <w:webHidden/>
          </w:rPr>
          <w:fldChar w:fldCharType="separate"/>
        </w:r>
        <w:r>
          <w:rPr>
            <w:noProof/>
            <w:webHidden/>
          </w:rPr>
          <w:t>64</w:t>
        </w:r>
        <w:r>
          <w:rPr>
            <w:noProof/>
            <w:webHidden/>
          </w:rPr>
          <w:fldChar w:fldCharType="end"/>
        </w:r>
      </w:hyperlink>
    </w:p>
    <w:p w14:paraId="527D601A" w14:textId="1D4055AB" w:rsidR="002206B0" w:rsidRDefault="002206B0">
      <w:pPr>
        <w:pStyle w:val="TJ2"/>
        <w:tabs>
          <w:tab w:val="right" w:leader="dot" w:pos="8494"/>
        </w:tabs>
        <w:rPr>
          <w:rFonts w:asciiTheme="minorHAnsi" w:eastAsiaTheme="minorEastAsia" w:hAnsiTheme="minorHAnsi" w:cstheme="minorBidi"/>
          <w:noProof/>
          <w:sz w:val="22"/>
          <w:szCs w:val="22"/>
          <w:lang w:eastAsia="hu-HU"/>
        </w:rPr>
      </w:pPr>
      <w:hyperlink w:anchor="_Toc120875180" w:history="1">
        <w:r w:rsidRPr="0085330F">
          <w:rPr>
            <w:rStyle w:val="Hiperhivatkozs"/>
            <w:noProof/>
          </w:rPr>
          <w:t>7.1 Követelmények</w:t>
        </w:r>
        <w:r>
          <w:rPr>
            <w:noProof/>
            <w:webHidden/>
          </w:rPr>
          <w:tab/>
        </w:r>
        <w:r>
          <w:rPr>
            <w:noProof/>
            <w:webHidden/>
          </w:rPr>
          <w:fldChar w:fldCharType="begin"/>
        </w:r>
        <w:r>
          <w:rPr>
            <w:noProof/>
            <w:webHidden/>
          </w:rPr>
          <w:instrText xml:space="preserve"> PAGEREF _Toc120875180 \h </w:instrText>
        </w:r>
        <w:r>
          <w:rPr>
            <w:noProof/>
            <w:webHidden/>
          </w:rPr>
        </w:r>
        <w:r>
          <w:rPr>
            <w:noProof/>
            <w:webHidden/>
          </w:rPr>
          <w:fldChar w:fldCharType="separate"/>
        </w:r>
        <w:r>
          <w:rPr>
            <w:noProof/>
            <w:webHidden/>
          </w:rPr>
          <w:t>64</w:t>
        </w:r>
        <w:r>
          <w:rPr>
            <w:noProof/>
            <w:webHidden/>
          </w:rPr>
          <w:fldChar w:fldCharType="end"/>
        </w:r>
      </w:hyperlink>
    </w:p>
    <w:p w14:paraId="2EDC9745" w14:textId="5FF0D03C" w:rsidR="002206B0" w:rsidRDefault="002206B0">
      <w:pPr>
        <w:pStyle w:val="TJ2"/>
        <w:tabs>
          <w:tab w:val="right" w:leader="dot" w:pos="8494"/>
        </w:tabs>
        <w:rPr>
          <w:rFonts w:asciiTheme="minorHAnsi" w:eastAsiaTheme="minorEastAsia" w:hAnsiTheme="minorHAnsi" w:cstheme="minorBidi"/>
          <w:noProof/>
          <w:sz w:val="22"/>
          <w:szCs w:val="22"/>
          <w:lang w:eastAsia="hu-HU"/>
        </w:rPr>
      </w:pPr>
      <w:hyperlink w:anchor="_Toc120875181" w:history="1">
        <w:r w:rsidRPr="0085330F">
          <w:rPr>
            <w:rStyle w:val="Hiperhivatkozs"/>
            <w:noProof/>
          </w:rPr>
          <w:t>7.2 Az alkalmazás felépítése</w:t>
        </w:r>
        <w:r>
          <w:rPr>
            <w:noProof/>
            <w:webHidden/>
          </w:rPr>
          <w:tab/>
        </w:r>
        <w:r>
          <w:rPr>
            <w:noProof/>
            <w:webHidden/>
          </w:rPr>
          <w:fldChar w:fldCharType="begin"/>
        </w:r>
        <w:r>
          <w:rPr>
            <w:noProof/>
            <w:webHidden/>
          </w:rPr>
          <w:instrText xml:space="preserve"> PAGEREF _Toc120875181 \h </w:instrText>
        </w:r>
        <w:r>
          <w:rPr>
            <w:noProof/>
            <w:webHidden/>
          </w:rPr>
        </w:r>
        <w:r>
          <w:rPr>
            <w:noProof/>
            <w:webHidden/>
          </w:rPr>
          <w:fldChar w:fldCharType="separate"/>
        </w:r>
        <w:r>
          <w:rPr>
            <w:noProof/>
            <w:webHidden/>
          </w:rPr>
          <w:t>64</w:t>
        </w:r>
        <w:r>
          <w:rPr>
            <w:noProof/>
            <w:webHidden/>
          </w:rPr>
          <w:fldChar w:fldCharType="end"/>
        </w:r>
      </w:hyperlink>
    </w:p>
    <w:p w14:paraId="5FA3F307" w14:textId="19707FD5" w:rsidR="002206B0" w:rsidRDefault="002206B0">
      <w:pPr>
        <w:pStyle w:val="TJ2"/>
        <w:tabs>
          <w:tab w:val="right" w:leader="dot" w:pos="8494"/>
        </w:tabs>
        <w:rPr>
          <w:rFonts w:asciiTheme="minorHAnsi" w:eastAsiaTheme="minorEastAsia" w:hAnsiTheme="minorHAnsi" w:cstheme="minorBidi"/>
          <w:noProof/>
          <w:sz w:val="22"/>
          <w:szCs w:val="22"/>
          <w:lang w:eastAsia="hu-HU"/>
        </w:rPr>
      </w:pPr>
      <w:hyperlink w:anchor="_Toc120875182" w:history="1">
        <w:r w:rsidRPr="0085330F">
          <w:rPr>
            <w:rStyle w:val="Hiperhivatkozs"/>
            <w:noProof/>
          </w:rPr>
          <w:t>7.3 Összesített statisztikák</w:t>
        </w:r>
        <w:r>
          <w:rPr>
            <w:noProof/>
            <w:webHidden/>
          </w:rPr>
          <w:tab/>
        </w:r>
        <w:r>
          <w:rPr>
            <w:noProof/>
            <w:webHidden/>
          </w:rPr>
          <w:fldChar w:fldCharType="begin"/>
        </w:r>
        <w:r>
          <w:rPr>
            <w:noProof/>
            <w:webHidden/>
          </w:rPr>
          <w:instrText xml:space="preserve"> PAGEREF _Toc120875182 \h </w:instrText>
        </w:r>
        <w:r>
          <w:rPr>
            <w:noProof/>
            <w:webHidden/>
          </w:rPr>
        </w:r>
        <w:r>
          <w:rPr>
            <w:noProof/>
            <w:webHidden/>
          </w:rPr>
          <w:fldChar w:fldCharType="separate"/>
        </w:r>
        <w:r>
          <w:rPr>
            <w:noProof/>
            <w:webHidden/>
          </w:rPr>
          <w:t>65</w:t>
        </w:r>
        <w:r>
          <w:rPr>
            <w:noProof/>
            <w:webHidden/>
          </w:rPr>
          <w:fldChar w:fldCharType="end"/>
        </w:r>
      </w:hyperlink>
    </w:p>
    <w:p w14:paraId="2FAF3FE4" w14:textId="2F28498B" w:rsidR="002206B0" w:rsidRDefault="002206B0">
      <w:pPr>
        <w:pStyle w:val="TJ2"/>
        <w:tabs>
          <w:tab w:val="right" w:leader="dot" w:pos="8494"/>
        </w:tabs>
        <w:rPr>
          <w:rFonts w:asciiTheme="minorHAnsi" w:eastAsiaTheme="minorEastAsia" w:hAnsiTheme="minorHAnsi" w:cstheme="minorBidi"/>
          <w:noProof/>
          <w:sz w:val="22"/>
          <w:szCs w:val="22"/>
          <w:lang w:eastAsia="hu-HU"/>
        </w:rPr>
      </w:pPr>
      <w:hyperlink w:anchor="_Toc120875183" w:history="1">
        <w:r w:rsidRPr="0085330F">
          <w:rPr>
            <w:rStyle w:val="Hiperhivatkozs"/>
            <w:noProof/>
          </w:rPr>
          <w:t>7.4 Felhasználó-specifikus statisztikák</w:t>
        </w:r>
        <w:r>
          <w:rPr>
            <w:noProof/>
            <w:webHidden/>
          </w:rPr>
          <w:tab/>
        </w:r>
        <w:r>
          <w:rPr>
            <w:noProof/>
            <w:webHidden/>
          </w:rPr>
          <w:fldChar w:fldCharType="begin"/>
        </w:r>
        <w:r>
          <w:rPr>
            <w:noProof/>
            <w:webHidden/>
          </w:rPr>
          <w:instrText xml:space="preserve"> PAGEREF _Toc120875183 \h </w:instrText>
        </w:r>
        <w:r>
          <w:rPr>
            <w:noProof/>
            <w:webHidden/>
          </w:rPr>
        </w:r>
        <w:r>
          <w:rPr>
            <w:noProof/>
            <w:webHidden/>
          </w:rPr>
          <w:fldChar w:fldCharType="separate"/>
        </w:r>
        <w:r>
          <w:rPr>
            <w:noProof/>
            <w:webHidden/>
          </w:rPr>
          <w:t>67</w:t>
        </w:r>
        <w:r>
          <w:rPr>
            <w:noProof/>
            <w:webHidden/>
          </w:rPr>
          <w:fldChar w:fldCharType="end"/>
        </w:r>
      </w:hyperlink>
    </w:p>
    <w:p w14:paraId="7132DA54" w14:textId="689688F2" w:rsidR="002206B0" w:rsidRDefault="002206B0">
      <w:pPr>
        <w:pStyle w:val="TJ2"/>
        <w:tabs>
          <w:tab w:val="right" w:leader="dot" w:pos="8494"/>
        </w:tabs>
        <w:rPr>
          <w:rFonts w:asciiTheme="minorHAnsi" w:eastAsiaTheme="minorEastAsia" w:hAnsiTheme="minorHAnsi" w:cstheme="minorBidi"/>
          <w:noProof/>
          <w:sz w:val="22"/>
          <w:szCs w:val="22"/>
          <w:lang w:eastAsia="hu-HU"/>
        </w:rPr>
      </w:pPr>
      <w:hyperlink w:anchor="_Toc120875184" w:history="1">
        <w:r w:rsidRPr="0085330F">
          <w:rPr>
            <w:rStyle w:val="Hiperhivatkozs"/>
            <w:noProof/>
          </w:rPr>
          <w:t>7.5 Konfigurációs lehetőségek</w:t>
        </w:r>
        <w:r>
          <w:rPr>
            <w:noProof/>
            <w:webHidden/>
          </w:rPr>
          <w:tab/>
        </w:r>
        <w:r>
          <w:rPr>
            <w:noProof/>
            <w:webHidden/>
          </w:rPr>
          <w:fldChar w:fldCharType="begin"/>
        </w:r>
        <w:r>
          <w:rPr>
            <w:noProof/>
            <w:webHidden/>
          </w:rPr>
          <w:instrText xml:space="preserve"> PAGEREF _Toc120875184 \h </w:instrText>
        </w:r>
        <w:r>
          <w:rPr>
            <w:noProof/>
            <w:webHidden/>
          </w:rPr>
        </w:r>
        <w:r>
          <w:rPr>
            <w:noProof/>
            <w:webHidden/>
          </w:rPr>
          <w:fldChar w:fldCharType="separate"/>
        </w:r>
        <w:r>
          <w:rPr>
            <w:noProof/>
            <w:webHidden/>
          </w:rPr>
          <w:t>68</w:t>
        </w:r>
        <w:r>
          <w:rPr>
            <w:noProof/>
            <w:webHidden/>
          </w:rPr>
          <w:fldChar w:fldCharType="end"/>
        </w:r>
      </w:hyperlink>
    </w:p>
    <w:p w14:paraId="46EEB3D0" w14:textId="3CF1BEC4" w:rsidR="002206B0" w:rsidRDefault="002206B0">
      <w:pPr>
        <w:pStyle w:val="TJ2"/>
        <w:tabs>
          <w:tab w:val="right" w:leader="dot" w:pos="8494"/>
        </w:tabs>
        <w:rPr>
          <w:rFonts w:asciiTheme="minorHAnsi" w:eastAsiaTheme="minorEastAsia" w:hAnsiTheme="minorHAnsi" w:cstheme="minorBidi"/>
          <w:noProof/>
          <w:sz w:val="22"/>
          <w:szCs w:val="22"/>
          <w:lang w:eastAsia="hu-HU"/>
        </w:rPr>
      </w:pPr>
      <w:hyperlink w:anchor="_Toc120875185" w:history="1">
        <w:r w:rsidRPr="0085330F">
          <w:rPr>
            <w:rStyle w:val="Hiperhivatkozs"/>
            <w:noProof/>
          </w:rPr>
          <w:t>7.6 Telepítés</w:t>
        </w:r>
        <w:r>
          <w:rPr>
            <w:noProof/>
            <w:webHidden/>
          </w:rPr>
          <w:tab/>
        </w:r>
        <w:r>
          <w:rPr>
            <w:noProof/>
            <w:webHidden/>
          </w:rPr>
          <w:fldChar w:fldCharType="begin"/>
        </w:r>
        <w:r>
          <w:rPr>
            <w:noProof/>
            <w:webHidden/>
          </w:rPr>
          <w:instrText xml:space="preserve"> PAGEREF _Toc120875185 \h </w:instrText>
        </w:r>
        <w:r>
          <w:rPr>
            <w:noProof/>
            <w:webHidden/>
          </w:rPr>
        </w:r>
        <w:r>
          <w:rPr>
            <w:noProof/>
            <w:webHidden/>
          </w:rPr>
          <w:fldChar w:fldCharType="separate"/>
        </w:r>
        <w:r>
          <w:rPr>
            <w:noProof/>
            <w:webHidden/>
          </w:rPr>
          <w:t>70</w:t>
        </w:r>
        <w:r>
          <w:rPr>
            <w:noProof/>
            <w:webHidden/>
          </w:rPr>
          <w:fldChar w:fldCharType="end"/>
        </w:r>
      </w:hyperlink>
    </w:p>
    <w:p w14:paraId="4E751099" w14:textId="1DC61704" w:rsidR="002206B0" w:rsidRDefault="002206B0">
      <w:pPr>
        <w:pStyle w:val="TJ1"/>
        <w:rPr>
          <w:rFonts w:asciiTheme="minorHAnsi" w:eastAsiaTheme="minorEastAsia" w:hAnsiTheme="minorHAnsi" w:cstheme="minorBidi"/>
          <w:b w:val="0"/>
          <w:noProof/>
          <w:sz w:val="22"/>
          <w:szCs w:val="22"/>
          <w:lang w:eastAsia="hu-HU"/>
        </w:rPr>
      </w:pPr>
      <w:hyperlink w:anchor="_Toc120875186" w:history="1">
        <w:r w:rsidRPr="0085330F">
          <w:rPr>
            <w:rStyle w:val="Hiperhivatkozs"/>
            <w:noProof/>
          </w:rPr>
          <w:t>8 A megoldás tesztelése</w:t>
        </w:r>
        <w:r>
          <w:rPr>
            <w:noProof/>
            <w:webHidden/>
          </w:rPr>
          <w:tab/>
        </w:r>
        <w:r>
          <w:rPr>
            <w:noProof/>
            <w:webHidden/>
          </w:rPr>
          <w:fldChar w:fldCharType="begin"/>
        </w:r>
        <w:r>
          <w:rPr>
            <w:noProof/>
            <w:webHidden/>
          </w:rPr>
          <w:instrText xml:space="preserve"> PAGEREF _Toc120875186 \h </w:instrText>
        </w:r>
        <w:r>
          <w:rPr>
            <w:noProof/>
            <w:webHidden/>
          </w:rPr>
        </w:r>
        <w:r>
          <w:rPr>
            <w:noProof/>
            <w:webHidden/>
          </w:rPr>
          <w:fldChar w:fldCharType="separate"/>
        </w:r>
        <w:r>
          <w:rPr>
            <w:noProof/>
            <w:webHidden/>
          </w:rPr>
          <w:t>71</w:t>
        </w:r>
        <w:r>
          <w:rPr>
            <w:noProof/>
            <w:webHidden/>
          </w:rPr>
          <w:fldChar w:fldCharType="end"/>
        </w:r>
      </w:hyperlink>
    </w:p>
    <w:p w14:paraId="7C0A95D8" w14:textId="2760C1CB" w:rsidR="002206B0" w:rsidRDefault="002206B0">
      <w:pPr>
        <w:pStyle w:val="TJ2"/>
        <w:tabs>
          <w:tab w:val="right" w:leader="dot" w:pos="8494"/>
        </w:tabs>
        <w:rPr>
          <w:rFonts w:asciiTheme="minorHAnsi" w:eastAsiaTheme="minorEastAsia" w:hAnsiTheme="minorHAnsi" w:cstheme="minorBidi"/>
          <w:noProof/>
          <w:sz w:val="22"/>
          <w:szCs w:val="22"/>
          <w:lang w:eastAsia="hu-HU"/>
        </w:rPr>
      </w:pPr>
      <w:hyperlink w:anchor="_Toc120875187" w:history="1">
        <w:r w:rsidRPr="0085330F">
          <w:rPr>
            <w:rStyle w:val="Hiperhivatkozs"/>
            <w:noProof/>
          </w:rPr>
          <w:t>8.1 Linux kliens alkalmazás</w:t>
        </w:r>
        <w:r>
          <w:rPr>
            <w:noProof/>
            <w:webHidden/>
          </w:rPr>
          <w:tab/>
        </w:r>
        <w:r>
          <w:rPr>
            <w:noProof/>
            <w:webHidden/>
          </w:rPr>
          <w:fldChar w:fldCharType="begin"/>
        </w:r>
        <w:r>
          <w:rPr>
            <w:noProof/>
            <w:webHidden/>
          </w:rPr>
          <w:instrText xml:space="preserve"> PAGEREF _Toc120875187 \h </w:instrText>
        </w:r>
        <w:r>
          <w:rPr>
            <w:noProof/>
            <w:webHidden/>
          </w:rPr>
        </w:r>
        <w:r>
          <w:rPr>
            <w:noProof/>
            <w:webHidden/>
          </w:rPr>
          <w:fldChar w:fldCharType="separate"/>
        </w:r>
        <w:r>
          <w:rPr>
            <w:noProof/>
            <w:webHidden/>
          </w:rPr>
          <w:t>71</w:t>
        </w:r>
        <w:r>
          <w:rPr>
            <w:noProof/>
            <w:webHidden/>
          </w:rPr>
          <w:fldChar w:fldCharType="end"/>
        </w:r>
      </w:hyperlink>
    </w:p>
    <w:p w14:paraId="3D237E9F" w14:textId="40AF6A35" w:rsidR="002206B0" w:rsidRDefault="002206B0">
      <w:pPr>
        <w:pStyle w:val="TJ2"/>
        <w:tabs>
          <w:tab w:val="right" w:leader="dot" w:pos="8494"/>
        </w:tabs>
        <w:rPr>
          <w:rFonts w:asciiTheme="minorHAnsi" w:eastAsiaTheme="minorEastAsia" w:hAnsiTheme="minorHAnsi" w:cstheme="minorBidi"/>
          <w:noProof/>
          <w:sz w:val="22"/>
          <w:szCs w:val="22"/>
          <w:lang w:eastAsia="hu-HU"/>
        </w:rPr>
      </w:pPr>
      <w:hyperlink w:anchor="_Toc120875188" w:history="1">
        <w:r w:rsidRPr="0085330F">
          <w:rPr>
            <w:rStyle w:val="Hiperhivatkozs"/>
            <w:noProof/>
          </w:rPr>
          <w:t>8.2 Alkalmazás szerver</w:t>
        </w:r>
        <w:r>
          <w:rPr>
            <w:noProof/>
            <w:webHidden/>
          </w:rPr>
          <w:tab/>
        </w:r>
        <w:r>
          <w:rPr>
            <w:noProof/>
            <w:webHidden/>
          </w:rPr>
          <w:fldChar w:fldCharType="begin"/>
        </w:r>
        <w:r>
          <w:rPr>
            <w:noProof/>
            <w:webHidden/>
          </w:rPr>
          <w:instrText xml:space="preserve"> PAGEREF _Toc120875188 \h </w:instrText>
        </w:r>
        <w:r>
          <w:rPr>
            <w:noProof/>
            <w:webHidden/>
          </w:rPr>
        </w:r>
        <w:r>
          <w:rPr>
            <w:noProof/>
            <w:webHidden/>
          </w:rPr>
          <w:fldChar w:fldCharType="separate"/>
        </w:r>
        <w:r>
          <w:rPr>
            <w:noProof/>
            <w:webHidden/>
          </w:rPr>
          <w:t>73</w:t>
        </w:r>
        <w:r>
          <w:rPr>
            <w:noProof/>
            <w:webHidden/>
          </w:rPr>
          <w:fldChar w:fldCharType="end"/>
        </w:r>
      </w:hyperlink>
    </w:p>
    <w:p w14:paraId="15BD7D0B" w14:textId="2E86241E" w:rsidR="002206B0" w:rsidRDefault="002206B0">
      <w:pPr>
        <w:pStyle w:val="TJ2"/>
        <w:tabs>
          <w:tab w:val="right" w:leader="dot" w:pos="8494"/>
        </w:tabs>
        <w:rPr>
          <w:rFonts w:asciiTheme="minorHAnsi" w:eastAsiaTheme="minorEastAsia" w:hAnsiTheme="minorHAnsi" w:cstheme="minorBidi"/>
          <w:noProof/>
          <w:sz w:val="22"/>
          <w:szCs w:val="22"/>
          <w:lang w:eastAsia="hu-HU"/>
        </w:rPr>
      </w:pPr>
      <w:hyperlink w:anchor="_Toc120875189" w:history="1">
        <w:r w:rsidRPr="0085330F">
          <w:rPr>
            <w:rStyle w:val="Hiperhivatkozs"/>
            <w:noProof/>
          </w:rPr>
          <w:t>8.3 Webes vékonykliens</w:t>
        </w:r>
        <w:r>
          <w:rPr>
            <w:noProof/>
            <w:webHidden/>
          </w:rPr>
          <w:tab/>
        </w:r>
        <w:r>
          <w:rPr>
            <w:noProof/>
            <w:webHidden/>
          </w:rPr>
          <w:fldChar w:fldCharType="begin"/>
        </w:r>
        <w:r>
          <w:rPr>
            <w:noProof/>
            <w:webHidden/>
          </w:rPr>
          <w:instrText xml:space="preserve"> PAGEREF _Toc120875189 \h </w:instrText>
        </w:r>
        <w:r>
          <w:rPr>
            <w:noProof/>
            <w:webHidden/>
          </w:rPr>
        </w:r>
        <w:r>
          <w:rPr>
            <w:noProof/>
            <w:webHidden/>
          </w:rPr>
          <w:fldChar w:fldCharType="separate"/>
        </w:r>
        <w:r>
          <w:rPr>
            <w:noProof/>
            <w:webHidden/>
          </w:rPr>
          <w:t>77</w:t>
        </w:r>
        <w:r>
          <w:rPr>
            <w:noProof/>
            <w:webHidden/>
          </w:rPr>
          <w:fldChar w:fldCharType="end"/>
        </w:r>
      </w:hyperlink>
    </w:p>
    <w:p w14:paraId="2172DC53" w14:textId="7E21BD93" w:rsidR="002206B0" w:rsidRDefault="002206B0">
      <w:pPr>
        <w:pStyle w:val="TJ1"/>
        <w:rPr>
          <w:rFonts w:asciiTheme="minorHAnsi" w:eastAsiaTheme="minorEastAsia" w:hAnsiTheme="minorHAnsi" w:cstheme="minorBidi"/>
          <w:b w:val="0"/>
          <w:noProof/>
          <w:sz w:val="22"/>
          <w:szCs w:val="22"/>
          <w:lang w:eastAsia="hu-HU"/>
        </w:rPr>
      </w:pPr>
      <w:hyperlink w:anchor="_Toc120875190" w:history="1">
        <w:r w:rsidRPr="0085330F">
          <w:rPr>
            <w:rStyle w:val="Hiperhivatkozs"/>
            <w:noProof/>
          </w:rPr>
          <w:t>9 Összefoglalás</w:t>
        </w:r>
        <w:r>
          <w:rPr>
            <w:noProof/>
            <w:webHidden/>
          </w:rPr>
          <w:tab/>
        </w:r>
        <w:r>
          <w:rPr>
            <w:noProof/>
            <w:webHidden/>
          </w:rPr>
          <w:fldChar w:fldCharType="begin"/>
        </w:r>
        <w:r>
          <w:rPr>
            <w:noProof/>
            <w:webHidden/>
          </w:rPr>
          <w:instrText xml:space="preserve"> PAGEREF _Toc120875190 \h </w:instrText>
        </w:r>
        <w:r>
          <w:rPr>
            <w:noProof/>
            <w:webHidden/>
          </w:rPr>
        </w:r>
        <w:r>
          <w:rPr>
            <w:noProof/>
            <w:webHidden/>
          </w:rPr>
          <w:fldChar w:fldCharType="separate"/>
        </w:r>
        <w:r>
          <w:rPr>
            <w:noProof/>
            <w:webHidden/>
          </w:rPr>
          <w:t>78</w:t>
        </w:r>
        <w:r>
          <w:rPr>
            <w:noProof/>
            <w:webHidden/>
          </w:rPr>
          <w:fldChar w:fldCharType="end"/>
        </w:r>
      </w:hyperlink>
    </w:p>
    <w:p w14:paraId="4E7B2103" w14:textId="3117BC3A" w:rsidR="002206B0" w:rsidRDefault="002206B0">
      <w:pPr>
        <w:pStyle w:val="TJ2"/>
        <w:tabs>
          <w:tab w:val="right" w:leader="dot" w:pos="8494"/>
        </w:tabs>
        <w:rPr>
          <w:rFonts w:asciiTheme="minorHAnsi" w:eastAsiaTheme="minorEastAsia" w:hAnsiTheme="minorHAnsi" w:cstheme="minorBidi"/>
          <w:noProof/>
          <w:sz w:val="22"/>
          <w:szCs w:val="22"/>
          <w:lang w:eastAsia="hu-HU"/>
        </w:rPr>
      </w:pPr>
      <w:hyperlink w:anchor="_Toc120875191" w:history="1">
        <w:r w:rsidRPr="0085330F">
          <w:rPr>
            <w:rStyle w:val="Hiperhivatkozs"/>
            <w:noProof/>
          </w:rPr>
          <w:t>9.1 További fejlesztési javaslatok</w:t>
        </w:r>
        <w:r>
          <w:rPr>
            <w:noProof/>
            <w:webHidden/>
          </w:rPr>
          <w:tab/>
        </w:r>
        <w:r>
          <w:rPr>
            <w:noProof/>
            <w:webHidden/>
          </w:rPr>
          <w:fldChar w:fldCharType="begin"/>
        </w:r>
        <w:r>
          <w:rPr>
            <w:noProof/>
            <w:webHidden/>
          </w:rPr>
          <w:instrText xml:space="preserve"> PAGEREF _Toc120875191 \h </w:instrText>
        </w:r>
        <w:r>
          <w:rPr>
            <w:noProof/>
            <w:webHidden/>
          </w:rPr>
        </w:r>
        <w:r>
          <w:rPr>
            <w:noProof/>
            <w:webHidden/>
          </w:rPr>
          <w:fldChar w:fldCharType="separate"/>
        </w:r>
        <w:r>
          <w:rPr>
            <w:noProof/>
            <w:webHidden/>
          </w:rPr>
          <w:t>78</w:t>
        </w:r>
        <w:r>
          <w:rPr>
            <w:noProof/>
            <w:webHidden/>
          </w:rPr>
          <w:fldChar w:fldCharType="end"/>
        </w:r>
      </w:hyperlink>
    </w:p>
    <w:p w14:paraId="64AE4728" w14:textId="695EF3D9" w:rsidR="002206B0" w:rsidRDefault="002206B0">
      <w:pPr>
        <w:pStyle w:val="TJ1"/>
        <w:rPr>
          <w:rFonts w:asciiTheme="minorHAnsi" w:eastAsiaTheme="minorEastAsia" w:hAnsiTheme="minorHAnsi" w:cstheme="minorBidi"/>
          <w:b w:val="0"/>
          <w:noProof/>
          <w:sz w:val="22"/>
          <w:szCs w:val="22"/>
          <w:lang w:eastAsia="hu-HU"/>
        </w:rPr>
      </w:pPr>
      <w:hyperlink w:anchor="_Toc120875192" w:history="1">
        <w:r w:rsidRPr="0085330F">
          <w:rPr>
            <w:rStyle w:val="Hiperhivatkozs"/>
            <w:noProof/>
          </w:rPr>
          <w:t>10 Irodalomjegyzék</w:t>
        </w:r>
        <w:r>
          <w:rPr>
            <w:noProof/>
            <w:webHidden/>
          </w:rPr>
          <w:tab/>
        </w:r>
        <w:r>
          <w:rPr>
            <w:noProof/>
            <w:webHidden/>
          </w:rPr>
          <w:fldChar w:fldCharType="begin"/>
        </w:r>
        <w:r>
          <w:rPr>
            <w:noProof/>
            <w:webHidden/>
          </w:rPr>
          <w:instrText xml:space="preserve"> PAGEREF _Toc120875192 \h </w:instrText>
        </w:r>
        <w:r>
          <w:rPr>
            <w:noProof/>
            <w:webHidden/>
          </w:rPr>
        </w:r>
        <w:r>
          <w:rPr>
            <w:noProof/>
            <w:webHidden/>
          </w:rPr>
          <w:fldChar w:fldCharType="separate"/>
        </w:r>
        <w:r>
          <w:rPr>
            <w:noProof/>
            <w:webHidden/>
          </w:rPr>
          <w:t>80</w:t>
        </w:r>
        <w:r>
          <w:rPr>
            <w:noProof/>
            <w:webHidden/>
          </w:rPr>
          <w:fldChar w:fldCharType="end"/>
        </w:r>
      </w:hyperlink>
    </w:p>
    <w:p w14:paraId="0CECA5EC" w14:textId="4839A429" w:rsidR="002206B0" w:rsidRDefault="002206B0">
      <w:pPr>
        <w:pStyle w:val="TJ1"/>
        <w:rPr>
          <w:rFonts w:asciiTheme="minorHAnsi" w:eastAsiaTheme="minorEastAsia" w:hAnsiTheme="minorHAnsi" w:cstheme="minorBidi"/>
          <w:b w:val="0"/>
          <w:noProof/>
          <w:sz w:val="22"/>
          <w:szCs w:val="22"/>
          <w:lang w:eastAsia="hu-HU"/>
        </w:rPr>
      </w:pPr>
      <w:hyperlink w:anchor="_Toc120875193" w:history="1">
        <w:r w:rsidRPr="0085330F">
          <w:rPr>
            <w:rStyle w:val="Hiperhivatkozs"/>
            <w:noProof/>
          </w:rPr>
          <w:t>11 Függelék</w:t>
        </w:r>
        <w:r>
          <w:rPr>
            <w:noProof/>
            <w:webHidden/>
          </w:rPr>
          <w:tab/>
        </w:r>
        <w:r>
          <w:rPr>
            <w:noProof/>
            <w:webHidden/>
          </w:rPr>
          <w:fldChar w:fldCharType="begin"/>
        </w:r>
        <w:r>
          <w:rPr>
            <w:noProof/>
            <w:webHidden/>
          </w:rPr>
          <w:instrText xml:space="preserve"> PAGEREF _Toc120875193 \h </w:instrText>
        </w:r>
        <w:r>
          <w:rPr>
            <w:noProof/>
            <w:webHidden/>
          </w:rPr>
        </w:r>
        <w:r>
          <w:rPr>
            <w:noProof/>
            <w:webHidden/>
          </w:rPr>
          <w:fldChar w:fldCharType="separate"/>
        </w:r>
        <w:r>
          <w:rPr>
            <w:noProof/>
            <w:webHidden/>
          </w:rPr>
          <w:t>82</w:t>
        </w:r>
        <w:r>
          <w:rPr>
            <w:noProof/>
            <w:webHidden/>
          </w:rPr>
          <w:fldChar w:fldCharType="end"/>
        </w:r>
      </w:hyperlink>
    </w:p>
    <w:p w14:paraId="6DA600C9" w14:textId="3E5E2024" w:rsidR="002206B0" w:rsidRDefault="002206B0">
      <w:pPr>
        <w:pStyle w:val="TJ2"/>
        <w:tabs>
          <w:tab w:val="right" w:leader="dot" w:pos="8494"/>
        </w:tabs>
        <w:rPr>
          <w:rFonts w:asciiTheme="minorHAnsi" w:eastAsiaTheme="minorEastAsia" w:hAnsiTheme="minorHAnsi" w:cstheme="minorBidi"/>
          <w:noProof/>
          <w:sz w:val="22"/>
          <w:szCs w:val="22"/>
          <w:lang w:eastAsia="hu-HU"/>
        </w:rPr>
      </w:pPr>
      <w:hyperlink w:anchor="_Toc120875194" w:history="1">
        <w:r w:rsidRPr="0085330F">
          <w:rPr>
            <w:rStyle w:val="Hiperhivatkozs"/>
            <w:noProof/>
          </w:rPr>
          <w:t>11.1 Esemény séma</w:t>
        </w:r>
        <w:r>
          <w:rPr>
            <w:noProof/>
            <w:webHidden/>
          </w:rPr>
          <w:tab/>
        </w:r>
        <w:r>
          <w:rPr>
            <w:noProof/>
            <w:webHidden/>
          </w:rPr>
          <w:fldChar w:fldCharType="begin"/>
        </w:r>
        <w:r>
          <w:rPr>
            <w:noProof/>
            <w:webHidden/>
          </w:rPr>
          <w:instrText xml:space="preserve"> PAGEREF _Toc120875194 \h </w:instrText>
        </w:r>
        <w:r>
          <w:rPr>
            <w:noProof/>
            <w:webHidden/>
          </w:rPr>
        </w:r>
        <w:r>
          <w:rPr>
            <w:noProof/>
            <w:webHidden/>
          </w:rPr>
          <w:fldChar w:fldCharType="separate"/>
        </w:r>
        <w:r>
          <w:rPr>
            <w:noProof/>
            <w:webHidden/>
          </w:rPr>
          <w:t>82</w:t>
        </w:r>
        <w:r>
          <w:rPr>
            <w:noProof/>
            <w:webHidden/>
          </w:rPr>
          <w:fldChar w:fldCharType="end"/>
        </w:r>
      </w:hyperlink>
    </w:p>
    <w:p w14:paraId="597B17CD" w14:textId="147905C0" w:rsidR="0063585C" w:rsidRPr="00DC5F40" w:rsidRDefault="00730B3C" w:rsidP="00043D22">
      <w:r w:rsidRPr="00DC5F40">
        <w:rPr>
          <w:b/>
          <w:bCs/>
        </w:rPr>
        <w:fldChar w:fldCharType="end"/>
      </w:r>
    </w:p>
    <w:p w14:paraId="624D007E" w14:textId="77777777" w:rsidR="00681E99" w:rsidRPr="00DC5F40" w:rsidRDefault="00681E99" w:rsidP="00854BDC">
      <w:pPr>
        <w:pStyle w:val="Nyilatkozatcm"/>
      </w:pPr>
      <w:r w:rsidRPr="00DC5F40">
        <w:lastRenderedPageBreak/>
        <w:t>Hallgatói nyilatkozat</w:t>
      </w:r>
    </w:p>
    <w:p w14:paraId="3F18C6A1" w14:textId="3D0972E9" w:rsidR="00681E99" w:rsidRPr="00DC5F40" w:rsidRDefault="00681E99" w:rsidP="005E01E0">
      <w:pPr>
        <w:pStyle w:val="Nyilatkozatszveg"/>
      </w:pPr>
      <w:r w:rsidRPr="00DC5F40">
        <w:t xml:space="preserve">Alulírott </w:t>
      </w:r>
      <w:r w:rsidR="007423EA" w:rsidRPr="00DC5F40">
        <w:rPr>
          <w:b/>
          <w:bCs/>
        </w:rPr>
        <w:t>Sándor Dávid</w:t>
      </w:r>
      <w:r w:rsidRPr="00DC5F40">
        <w:t>, szigorló hallgató kijelentem, hogy ezt a diplomatervet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3488D4B2" w14:textId="77777777" w:rsidR="00681E99" w:rsidRPr="00DC5F40" w:rsidRDefault="00681E99" w:rsidP="005E01E0">
      <w:pPr>
        <w:pStyle w:val="Nyilatkozatszveg"/>
      </w:pPr>
      <w:r w:rsidRPr="00DC5F40">
        <w:t>Hozzájárulok, hogy a jel</w:t>
      </w:r>
      <w:r w:rsidR="00630A92" w:rsidRPr="00DC5F40">
        <w:t>en munkám alapadatait (szerző</w:t>
      </w:r>
      <w:r w:rsidRPr="00DC5F40">
        <w:t xml:space="preserve">, cím, angol és magyar nyelvű tartalmi kivonat, készítés éve, konzulens(ek) neve) a BME VIK nyilvánosan hozzáférhető elektronikus formában, a munka teljes szövegét pedig az egyetem belső hálózatán keresztül (vagy </w:t>
      </w:r>
      <w:r w:rsidR="00730B3C" w:rsidRPr="00DC5F40">
        <w:t>hitelesített</w:t>
      </w:r>
      <w:r w:rsidRPr="00DC5F40">
        <w:t xml:space="preserve"> felhasználók számára) közzétegye. Kijelentem, hogy a benyújtott munka és annak elektronikus verziója megegyezik. Dékáni engedéllyel titkosított diplomatervek esetén a dolgozat szövege csak 3 év </w:t>
      </w:r>
      <w:r w:rsidR="002D7DA9" w:rsidRPr="00DC5F40">
        <w:t>eltelte után</w:t>
      </w:r>
      <w:r w:rsidRPr="00DC5F40">
        <w:t xml:space="preserve"> válik hozzáférhetővé.</w:t>
      </w:r>
    </w:p>
    <w:p w14:paraId="00549213" w14:textId="7D6E97B8" w:rsidR="00681E99" w:rsidRPr="00DC5F40" w:rsidRDefault="00681E99" w:rsidP="00681E99">
      <w:pPr>
        <w:pStyle w:val="Nyilatkozatkeltezs"/>
      </w:pPr>
      <w:r w:rsidRPr="00DC5F40">
        <w:t xml:space="preserve">Kelt: Budapest, </w:t>
      </w:r>
      <w:r w:rsidR="00630A92" w:rsidRPr="00DC5F40">
        <w:t>20</w:t>
      </w:r>
      <w:r w:rsidR="00680AF5" w:rsidRPr="00DC5F40">
        <w:t>22</w:t>
      </w:r>
      <w:r w:rsidR="00630A92" w:rsidRPr="00DC5F40">
        <w:t xml:space="preserve">. </w:t>
      </w:r>
      <w:r w:rsidR="00680AF5" w:rsidRPr="00DC5F40">
        <w:t>04</w:t>
      </w:r>
      <w:r w:rsidR="00630A92" w:rsidRPr="00DC5F40">
        <w:t xml:space="preserve">. </w:t>
      </w:r>
      <w:r w:rsidR="00680AF5" w:rsidRPr="00DC5F40">
        <w:t>21</w:t>
      </w:r>
    </w:p>
    <w:p w14:paraId="47749B79" w14:textId="77777777" w:rsidR="00681E99" w:rsidRPr="00DC5F40" w:rsidRDefault="005E01E0" w:rsidP="00854BDC">
      <w:pPr>
        <w:pStyle w:val="Nyilatkozatalrs"/>
        <w:rPr>
          <w:noProof w:val="0"/>
        </w:rPr>
      </w:pPr>
      <w:r w:rsidRPr="00DC5F40">
        <w:rPr>
          <w:noProof w:val="0"/>
        </w:rPr>
        <w:tab/>
      </w:r>
      <w:r w:rsidR="00854BDC" w:rsidRPr="00DC5F40">
        <w:rPr>
          <w:noProof w:val="0"/>
        </w:rPr>
        <w:t>...</w:t>
      </w:r>
      <w:r w:rsidRPr="00DC5F40">
        <w:rPr>
          <w:noProof w:val="0"/>
        </w:rPr>
        <w:t>…………………………………………….</w:t>
      </w:r>
    </w:p>
    <w:p w14:paraId="5F7D501E" w14:textId="75C0A685" w:rsidR="005E01E0" w:rsidRPr="00DC5F40" w:rsidRDefault="00630A92" w:rsidP="00630A92">
      <w:pPr>
        <w:pStyle w:val="Nyilatkozatalrs"/>
        <w:ind w:firstLine="634"/>
        <w:rPr>
          <w:noProof w:val="0"/>
        </w:rPr>
      </w:pPr>
      <w:r w:rsidRPr="00DC5F40">
        <w:rPr>
          <w:noProof w:val="0"/>
        </w:rPr>
        <w:t xml:space="preserve">                        </w:t>
      </w:r>
      <w:r w:rsidR="00680AF5" w:rsidRPr="00DC5F40">
        <w:rPr>
          <w:noProof w:val="0"/>
        </w:rPr>
        <w:t>Sándor Dávid</w:t>
      </w:r>
    </w:p>
    <w:p w14:paraId="65776AFC" w14:textId="77777777" w:rsidR="00854BDC" w:rsidRPr="00DC5F40" w:rsidRDefault="00854BDC" w:rsidP="00854BDC">
      <w:pPr>
        <w:pStyle w:val="Nyilatkozatszveg"/>
      </w:pPr>
    </w:p>
    <w:p w14:paraId="31502874" w14:textId="77777777" w:rsidR="00681E99" w:rsidRPr="00DC5F40" w:rsidRDefault="00681E99" w:rsidP="00267677">
      <w:pPr>
        <w:sectPr w:rsidR="00681E99" w:rsidRPr="00DC5F40"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687FDA83" w:rsidR="0063585C" w:rsidRPr="00DC5F40" w:rsidRDefault="0063585C" w:rsidP="00816BCB">
      <w:pPr>
        <w:pStyle w:val="Fejezetcimszmozsnlkl"/>
      </w:pPr>
      <w:bookmarkStart w:id="0" w:name="_Toc120875125"/>
      <w:r w:rsidRPr="00DC5F40">
        <w:lastRenderedPageBreak/>
        <w:t>Összefoglaló</w:t>
      </w:r>
      <w:bookmarkEnd w:id="0"/>
    </w:p>
    <w:p w14:paraId="0BEEAFFB" w14:textId="52B745E2" w:rsidR="00D7512E" w:rsidRPr="00DC5F40" w:rsidRDefault="00D7512E" w:rsidP="00111131">
      <w:r w:rsidRPr="00DC5F40">
        <w:t>A koronavírus világjárvány alatt sok cég részben vagy teljes egészében átállt az otthoni munkavégzésre. Felmerül a kérdés, hogy hogyan tudják ezek a vállalatok biztosítani azokat a biztonsági protokollokat, amik védték őket amíg a dolgozók az irodában tartózkodtak</w:t>
      </w:r>
      <w:r w:rsidR="00522F4E" w:rsidRPr="00DC5F40">
        <w:t xml:space="preserve">. </w:t>
      </w:r>
      <w:r w:rsidR="00111131" w:rsidRPr="00DC5F40">
        <w:t>Egyre nagyobb az igény egy olyan autentikációs módszerre, amellyel az alkalmazottak a munkavégzés megszakítása nélkül, az egyedi viselkedési sémájuk alapján azonosíthatók</w:t>
      </w:r>
      <w:r w:rsidR="0011383E" w:rsidRPr="00DC5F40">
        <w:t xml:space="preserve">. </w:t>
      </w:r>
      <w:r w:rsidR="00334A12" w:rsidRPr="00DC5F40">
        <w:t xml:space="preserve">A diplomamunka keretein belül </w:t>
      </w:r>
      <w:r w:rsidR="009357B4" w:rsidRPr="00DC5F40">
        <w:t>a Cursor Insight Kft. által jelenleg is aktívan fejlesztett kurzormozgás alapú</w:t>
      </w:r>
      <w:r w:rsidR="00334A12" w:rsidRPr="00DC5F40">
        <w:t xml:space="preserve"> </w:t>
      </w:r>
      <w:r w:rsidR="00F733FB" w:rsidRPr="00DC5F40">
        <w:t xml:space="preserve">biometrikus folyamatos autentikációs </w:t>
      </w:r>
      <w:r w:rsidR="00F25934" w:rsidRPr="00DC5F40">
        <w:t xml:space="preserve">módszerhez készített </w:t>
      </w:r>
      <w:r w:rsidR="00F733FB" w:rsidRPr="00DC5F40">
        <w:t>megoldást mutatok be</w:t>
      </w:r>
      <w:r w:rsidR="009E2E6D" w:rsidRPr="00DC5F40">
        <w:t>.</w:t>
      </w:r>
      <w:r w:rsidR="00F733FB" w:rsidRPr="00DC5F40">
        <w:t xml:space="preserve"> </w:t>
      </w:r>
      <w:r w:rsidR="009E2E6D" w:rsidRPr="00DC5F40">
        <w:t>A</w:t>
      </w:r>
      <w:r w:rsidR="00B86599" w:rsidRPr="00DC5F40">
        <w:t xml:space="preserve"> dolgozat</w:t>
      </w:r>
      <w:r w:rsidR="00B058AC" w:rsidRPr="00DC5F40">
        <w:t>ban ismertetek egy natív Linux-on futó adatgyűjtő és munkamenet zároló klienst, egy webes vékonykliens adminisztrációs felületet, illetve a klienseket kiszolgáló alkalmazás szervert.</w:t>
      </w:r>
      <w:r w:rsidR="0087080C" w:rsidRPr="00DC5F40">
        <w:t xml:space="preserve"> A diplomatervet az elkészült megoldás tesztelésének bemutatásával és további fejlesztési javaslatokkal zárom.</w:t>
      </w:r>
    </w:p>
    <w:p w14:paraId="68C22B44" w14:textId="77777777" w:rsidR="0063585C" w:rsidRPr="0006304C" w:rsidRDefault="0063585C" w:rsidP="00816BCB">
      <w:pPr>
        <w:pStyle w:val="Fejezetcimszmozsnlkl"/>
        <w:rPr>
          <w:lang w:val="en-GB"/>
        </w:rPr>
      </w:pPr>
      <w:bookmarkStart w:id="1" w:name="_Toc120875126"/>
      <w:r w:rsidRPr="0006304C">
        <w:rPr>
          <w:lang w:val="en-GB"/>
        </w:rPr>
        <w:lastRenderedPageBreak/>
        <w:t>Abstract</w:t>
      </w:r>
      <w:bookmarkEnd w:id="1"/>
    </w:p>
    <w:p w14:paraId="7C02BBBF" w14:textId="5DAD0D87" w:rsidR="005334AD" w:rsidRPr="0006304C" w:rsidRDefault="0084367E" w:rsidP="005334AD">
      <w:pPr>
        <w:rPr>
          <w:lang w:val="en-GB"/>
        </w:rPr>
      </w:pPr>
      <w:r w:rsidRPr="0006304C">
        <w:rPr>
          <w:lang w:val="en-GB"/>
        </w:rPr>
        <w:t xml:space="preserve">During the </w:t>
      </w:r>
      <w:r w:rsidR="001858B6" w:rsidRPr="0006304C">
        <w:rPr>
          <w:lang w:val="en-GB"/>
        </w:rPr>
        <w:t xml:space="preserve">COVID-19 </w:t>
      </w:r>
      <w:r w:rsidRPr="0006304C">
        <w:rPr>
          <w:lang w:val="en-GB"/>
        </w:rPr>
        <w:t>pandemic, many companies switched to working from home, either partially or entirely. The question arises as to how these companies can ensure the security protocols that protected them while employees were in the office. There is a</w:t>
      </w:r>
      <w:r w:rsidR="00F83BDE" w:rsidRPr="0006304C">
        <w:rPr>
          <w:lang w:val="en-GB"/>
        </w:rPr>
        <w:t xml:space="preserve">n </w:t>
      </w:r>
      <w:r w:rsidR="00A26F03" w:rsidRPr="0006304C">
        <w:rPr>
          <w:lang w:val="en-GB"/>
        </w:rPr>
        <w:t>ever-growing</w:t>
      </w:r>
      <w:r w:rsidRPr="0006304C">
        <w:rPr>
          <w:lang w:val="en-GB"/>
        </w:rPr>
        <w:t xml:space="preserve"> </w:t>
      </w:r>
      <w:r w:rsidR="00F83BDE" w:rsidRPr="0006304C">
        <w:rPr>
          <w:lang w:val="en-GB"/>
        </w:rPr>
        <w:t xml:space="preserve">demand </w:t>
      </w:r>
      <w:r w:rsidRPr="0006304C">
        <w:rPr>
          <w:lang w:val="en-GB"/>
        </w:rPr>
        <w:t xml:space="preserve">for an authentication method </w:t>
      </w:r>
      <w:r w:rsidR="00A26F03" w:rsidRPr="0006304C">
        <w:rPr>
          <w:lang w:val="en-GB"/>
        </w:rPr>
        <w:t>which</w:t>
      </w:r>
      <w:r w:rsidRPr="0006304C">
        <w:rPr>
          <w:lang w:val="en-GB"/>
        </w:rPr>
        <w:t xml:space="preserve"> can identify employees based on their unique </w:t>
      </w:r>
      <w:r w:rsidR="00470293" w:rsidRPr="0006304C">
        <w:rPr>
          <w:lang w:val="en-GB"/>
        </w:rPr>
        <w:t>behavioural</w:t>
      </w:r>
      <w:r w:rsidRPr="0006304C">
        <w:rPr>
          <w:lang w:val="en-GB"/>
        </w:rPr>
        <w:t xml:space="preserve"> patterns without interrupting their work. In this </w:t>
      </w:r>
      <w:r w:rsidR="004E4BCC" w:rsidRPr="0006304C">
        <w:rPr>
          <w:lang w:val="en-GB"/>
        </w:rPr>
        <w:t>paper</w:t>
      </w:r>
      <w:r w:rsidRPr="0006304C">
        <w:rPr>
          <w:lang w:val="en-GB"/>
        </w:rPr>
        <w:t>, I will present a solution for a cursor</w:t>
      </w:r>
      <w:r w:rsidR="00470293" w:rsidRPr="0006304C">
        <w:rPr>
          <w:lang w:val="en-GB"/>
        </w:rPr>
        <w:t xml:space="preserve"> movement </w:t>
      </w:r>
      <w:r w:rsidRPr="0006304C">
        <w:rPr>
          <w:lang w:val="en-GB"/>
        </w:rPr>
        <w:t xml:space="preserve">based biometric continuous authentication method that is currently under active development by Cursor Insight Ltd. In the thesis I </w:t>
      </w:r>
      <w:r w:rsidR="000B1B29" w:rsidRPr="0006304C">
        <w:rPr>
          <w:lang w:val="en-GB"/>
        </w:rPr>
        <w:t xml:space="preserve">will </w:t>
      </w:r>
      <w:r w:rsidRPr="0006304C">
        <w:rPr>
          <w:lang w:val="en-GB"/>
        </w:rPr>
        <w:t>describe a data collection and session locking client running on native Linux, a web client administration interface</w:t>
      </w:r>
      <w:r w:rsidR="00506B4F" w:rsidRPr="0006304C">
        <w:rPr>
          <w:lang w:val="en-GB"/>
        </w:rPr>
        <w:t>,</w:t>
      </w:r>
      <w:r w:rsidRPr="0006304C">
        <w:rPr>
          <w:lang w:val="en-GB"/>
        </w:rPr>
        <w:t xml:space="preserve"> and an application server. The thesis concludes with a presentation of the testing of the completed solution and suggestions for further development.</w:t>
      </w:r>
    </w:p>
    <w:p w14:paraId="0FE98BBF" w14:textId="620C3955" w:rsidR="001A57BC" w:rsidRPr="00DC5F40" w:rsidRDefault="003F5425" w:rsidP="006A1B7F">
      <w:pPr>
        <w:pStyle w:val="Cmsor1"/>
      </w:pPr>
      <w:bookmarkStart w:id="2" w:name="_Toc332797397"/>
      <w:bookmarkStart w:id="3" w:name="_Toc120875127"/>
      <w:r w:rsidRPr="00DC5F40">
        <w:lastRenderedPageBreak/>
        <w:t>Bevezetés</w:t>
      </w:r>
      <w:bookmarkEnd w:id="2"/>
      <w:bookmarkEnd w:id="3"/>
    </w:p>
    <w:p w14:paraId="0CBC9D62" w14:textId="77777777" w:rsidR="002D260E" w:rsidRPr="00DC5F40" w:rsidRDefault="000B4E42" w:rsidP="002D260E">
      <w:r w:rsidRPr="00DC5F40">
        <w:t>Egy vállalat életében</w:t>
      </w:r>
      <w:r w:rsidR="001A25A6" w:rsidRPr="00DC5F40">
        <w:t>, ahol a munkaválla</w:t>
      </w:r>
      <w:r w:rsidR="00030558" w:rsidRPr="00DC5F40">
        <w:t xml:space="preserve">lók </w:t>
      </w:r>
      <w:r w:rsidR="00D248BB" w:rsidRPr="00DC5F40">
        <w:t>számítógépes munkát végeznek, amely során hozzáférnek szenzitív adatokhoz</w:t>
      </w:r>
      <w:r w:rsidR="00822087" w:rsidRPr="00DC5F40">
        <w:t xml:space="preserve"> megkerülhetetlen </w:t>
      </w:r>
      <w:r w:rsidR="00D036E4" w:rsidRPr="00DC5F40">
        <w:t>bizonyos biztonsági protokollok használata.</w:t>
      </w:r>
      <w:r w:rsidR="008553D0" w:rsidRPr="00DC5F40">
        <w:t xml:space="preserve"> A cél, hogy külső személy ne férjen hozzá a munkavállaló </w:t>
      </w:r>
      <w:r w:rsidR="00504420" w:rsidRPr="00DC5F40">
        <w:t>eszközén keresztül</w:t>
      </w:r>
      <w:r w:rsidR="00B146AF" w:rsidRPr="00DC5F40">
        <w:t xml:space="preserve"> a céges rendszerekhez.</w:t>
      </w:r>
      <w:r w:rsidR="00AC3E4E" w:rsidRPr="00DC5F40">
        <w:t xml:space="preserve"> Hagyományos irodai munkavégzés esetén ez</w:t>
      </w:r>
      <w:r w:rsidR="00C05792" w:rsidRPr="00DC5F40">
        <w:t>t többek közt azzal tudják biztosítani, hogy a munkae</w:t>
      </w:r>
      <w:r w:rsidR="003E1DCF" w:rsidRPr="00DC5F40">
        <w:t>s</w:t>
      </w:r>
      <w:r w:rsidR="00C05792" w:rsidRPr="00DC5F40">
        <w:t xml:space="preserve">zközök </w:t>
      </w:r>
      <w:r w:rsidR="00FB3B04" w:rsidRPr="00DC5F40">
        <w:t>fizikailag hozzáférhetetlenek egy külső támadó számára</w:t>
      </w:r>
      <w:r w:rsidR="00D25C4D" w:rsidRPr="00DC5F40">
        <w:t xml:space="preserve"> (például dolgozói mágneskártya)</w:t>
      </w:r>
      <w:r w:rsidR="00FB3B04" w:rsidRPr="00DC5F40">
        <w:t>, illetve a gépek egy belső hálózaton működnek szigorú tűzfalszabályok</w:t>
      </w:r>
      <w:r w:rsidR="00976580" w:rsidRPr="00DC5F40">
        <w:t xml:space="preserve"> mellett</w:t>
      </w:r>
      <w:r w:rsidR="00FB3B04" w:rsidRPr="00DC5F40">
        <w:t>.</w:t>
      </w:r>
      <w:r w:rsidR="00AE10EC" w:rsidRPr="00DC5F40">
        <w:t xml:space="preserve"> </w:t>
      </w:r>
      <w:r w:rsidR="009D60CB" w:rsidRPr="00DC5F40">
        <w:t>A koronavírus járvány során sok cég részben vagy teljes egészében átállt az otthoni munkavégzésre.</w:t>
      </w:r>
      <w:r w:rsidR="00D31F2E" w:rsidRPr="00DC5F40">
        <w:t xml:space="preserve"> </w:t>
      </w:r>
      <w:r w:rsidR="00544E83" w:rsidRPr="00DC5F40">
        <w:t xml:space="preserve">Az otthoni munkavégzés a tapasztalatok szerint több szektorban (főleg IT) sikeres volt, </w:t>
      </w:r>
      <w:r w:rsidR="000B6909" w:rsidRPr="00DC5F40">
        <w:t>a munkavállalók produktívabbak voltak</w:t>
      </w:r>
      <w:r w:rsidR="005F7391" w:rsidRPr="00DC5F40">
        <w:t xml:space="preserve">, ezért </w:t>
      </w:r>
      <w:r w:rsidR="004244FD" w:rsidRPr="00DC5F40">
        <w:t xml:space="preserve">sok vállalat a szabályozások feloldása után </w:t>
      </w:r>
      <w:r w:rsidR="0043583F" w:rsidRPr="00DC5F40">
        <w:t>sem állt vissza a hagyományos irodai munkavégzésre.</w:t>
      </w:r>
      <w:r w:rsidR="008C026C" w:rsidRPr="00DC5F40">
        <w:t xml:space="preserve"> Felmerül a kérdés, hogy ezek a vállalatok hogyan tudják biztosítani az eddig használt protokollok által nyújtott biztonságot, abban a környezetben, ahol a fizikai</w:t>
      </w:r>
      <w:r w:rsidR="0026071C" w:rsidRPr="00DC5F40">
        <w:t xml:space="preserve"> hozzáférhetetlenség már nem áll fent.</w:t>
      </w:r>
      <w:r w:rsidR="00E13940" w:rsidRPr="00DC5F40">
        <w:t xml:space="preserve"> </w:t>
      </w:r>
      <w:r w:rsidR="001D2CE6" w:rsidRPr="00DC5F40">
        <w:t xml:space="preserve">A biometrikus folyamatos autentikáció </w:t>
      </w:r>
      <w:r w:rsidR="001B58EE" w:rsidRPr="00DC5F40">
        <w:t>többek közt erre a problémakörre nyújt megoldást.</w:t>
      </w:r>
      <w:r w:rsidR="00F64FDB" w:rsidRPr="00DC5F40">
        <w:t xml:space="preserve"> A Cursor Insight Kft, ahol a diplomamunka készítése során aktív munkaviszonnyal rendelkez</w:t>
      </w:r>
      <w:r w:rsidR="00820B1C" w:rsidRPr="00DC5F40">
        <w:t>tem</w:t>
      </w:r>
      <w:r w:rsidR="00F64FDB" w:rsidRPr="00DC5F40">
        <w:t>. évek óta foglalkozik biometrikus felhasználó azonosítással</w:t>
      </w:r>
      <w:r w:rsidR="003E21C3" w:rsidRPr="00DC5F40">
        <w:t xml:space="preserve">. </w:t>
      </w:r>
      <w:r w:rsidR="0005017D" w:rsidRPr="00DC5F40">
        <w:t>A diplomamunkámban egy folyamatos biometrikus autentikációs megoldást fogok bemutatni, amely kurzormozgás alapján azonosítja a felhasználókat.</w:t>
      </w:r>
      <w:r w:rsidR="0095390C" w:rsidRPr="00DC5F40">
        <w:t xml:space="preserve"> Az általam készített megoldás tartalmaz egy natív Linuxon futó kurzormozgás adatgyűjtő kliens alkalmazást</w:t>
      </w:r>
      <w:r w:rsidR="00BE78A1" w:rsidRPr="00DC5F40">
        <w:t>, egy alkalmazás szervert és egy webes vékonykliens adminisztrációs felületet.</w:t>
      </w:r>
      <w:r w:rsidR="00F544FE" w:rsidRPr="00DC5F40">
        <w:t xml:space="preserve"> A kiértékelő algoritmus nem része a diplomamunkának, erre az általam készített megoldás külső szolgáltatásként tekint.</w:t>
      </w:r>
    </w:p>
    <w:p w14:paraId="62D79D59" w14:textId="1A964C64" w:rsidR="002D260E" w:rsidRPr="00DC5F40" w:rsidRDefault="002D260E" w:rsidP="009D6082">
      <w:pPr>
        <w:pStyle w:val="Cmsor2"/>
      </w:pPr>
      <w:bookmarkStart w:id="4" w:name="_Toc120875128"/>
      <w:r w:rsidRPr="00DC5F40">
        <w:t>A dolgozat szerkezete</w:t>
      </w:r>
      <w:bookmarkEnd w:id="4"/>
    </w:p>
    <w:p w14:paraId="12FD6715" w14:textId="0004CF61" w:rsidR="002D260E" w:rsidRPr="00DC5F40" w:rsidRDefault="00FD745B" w:rsidP="002D260E">
      <w:r w:rsidRPr="00DC5F40">
        <w:t>A</w:t>
      </w:r>
      <w:r w:rsidR="00A134FF" w:rsidRPr="00DC5F40">
        <w:t xml:space="preserve"> diplomamunka a háttérismeretek bemutatásával kezdődik. Ebben a fejezetben olyan témakörök kerülnek bemutatásra, amelyek a diplomaterv </w:t>
      </w:r>
      <w:r w:rsidR="00626124" w:rsidRPr="00DC5F40">
        <w:t>megértését segítik</w:t>
      </w:r>
      <w:r w:rsidR="00A134FF" w:rsidRPr="00DC5F40">
        <w:t>.</w:t>
      </w:r>
      <w:r w:rsidR="00DE2F93" w:rsidRPr="00DC5F40">
        <w:t xml:space="preserve"> Bemutatásra kerülnek a releváns autentikációs módszerek, a Unix-szerű rendszereken használt grafikus felhasználói felületek felépítése, illetve a felhasznált technológiák, keretrendszerek.</w:t>
      </w:r>
      <w:r w:rsidR="009069E7" w:rsidRPr="00DC5F40">
        <w:t xml:space="preserve"> A következő fejezetben a diplomatervhez kapcsolódó munkámat mutatom be, prototípusokat ismeretetek és megindokolom a felmerült tervezői </w:t>
      </w:r>
      <w:r w:rsidR="009069E7" w:rsidRPr="00DC5F40">
        <w:lastRenderedPageBreak/>
        <w:t>döntéseket.</w:t>
      </w:r>
      <w:r w:rsidR="00917C11" w:rsidRPr="00DC5F40">
        <w:t xml:space="preserve"> Ezt követően a megoldás architektúráját és a megoldást felépítő komponenske közti kommunikációt ismertetem. </w:t>
      </w:r>
      <w:r w:rsidR="00F46C74" w:rsidRPr="00DC5F40">
        <w:t>Az ezután</w:t>
      </w:r>
      <w:r w:rsidR="00FD7027" w:rsidRPr="00DC5F40">
        <w:t xml:space="preserve"> következő három fejezet</w:t>
      </w:r>
      <w:r w:rsidR="00F46C74" w:rsidRPr="00DC5F40">
        <w:t xml:space="preserve"> sorban a natív Linuxon futó adatgyűjtő kliens, az alkalmazás szerver és a webes vékonykliens részletes dokumentációját tartalmazza.</w:t>
      </w:r>
      <w:r w:rsidR="00E22F77" w:rsidRPr="00DC5F40">
        <w:t xml:space="preserve"> Az alkalmazások dokumentációja után az elkészült megoldás tesztelését mutatom be.</w:t>
      </w:r>
      <w:r w:rsidR="00DC47EE" w:rsidRPr="00DC5F40">
        <w:t xml:space="preserve"> A diplomatervet az elvégzett munka értékelésével és további fejlesztési javaslatokkal zárom.</w:t>
      </w:r>
    </w:p>
    <w:p w14:paraId="67B8AB75" w14:textId="49DEE403" w:rsidR="00877820" w:rsidRPr="00DC5F40" w:rsidRDefault="009D6082" w:rsidP="005334AD">
      <w:pPr>
        <w:pStyle w:val="Cmsor1"/>
      </w:pPr>
      <w:bookmarkStart w:id="5" w:name="_Toc120875129"/>
      <w:r w:rsidRPr="00DC5F40">
        <w:lastRenderedPageBreak/>
        <w:t>Háttérismeretek</w:t>
      </w:r>
      <w:bookmarkEnd w:id="5"/>
    </w:p>
    <w:p w14:paraId="06DE1372" w14:textId="1E91E931" w:rsidR="00A872AB" w:rsidRPr="00DC5F40" w:rsidRDefault="00A872AB" w:rsidP="00A872AB">
      <w:r w:rsidRPr="00DC5F40">
        <w:t>A</w:t>
      </w:r>
      <w:r w:rsidR="00C37475" w:rsidRPr="00DC5F40">
        <w:t xml:space="preserve">z alábbi fejezetben olyan témakörök, fogalmak, technológiák kerülnek bemutatásra, amelyek a diplomaterv </w:t>
      </w:r>
      <w:r w:rsidR="00B927E8" w:rsidRPr="00DC5F40">
        <w:t>értelmezését segítik</w:t>
      </w:r>
      <w:r w:rsidR="00C37475" w:rsidRPr="00DC5F40">
        <w:t xml:space="preserve">. </w:t>
      </w:r>
      <w:r w:rsidR="00B927E8" w:rsidRPr="00DC5F40">
        <w:t xml:space="preserve">A fejezetnek nem célja az adott témakörök részletes dokumentációja, a hangsúly minden esetben a </w:t>
      </w:r>
      <w:r w:rsidR="000D48DF" w:rsidRPr="00DC5F40">
        <w:t>diplomaterv megértéséhez elengedhetetlen</w:t>
      </w:r>
      <w:r w:rsidR="00B748FC" w:rsidRPr="00DC5F40">
        <w:t xml:space="preserve">ül fontos </w:t>
      </w:r>
      <w:r w:rsidR="00CF172C" w:rsidRPr="00DC5F40">
        <w:t xml:space="preserve">fogalmak </w:t>
      </w:r>
      <w:r w:rsidR="00B748FC" w:rsidRPr="00DC5F40">
        <w:t>bemutatásán van.</w:t>
      </w:r>
      <w:r w:rsidR="00B17FC5" w:rsidRPr="00DC5F40">
        <w:t xml:space="preserve"> Amennyiben az Olvasó </w:t>
      </w:r>
      <w:r w:rsidR="00580135" w:rsidRPr="00DC5F40">
        <w:t>egy adott témakörhöz kapcsolódó további szakirodalmat keres, ajánlom az irodalomjegyzékben összegyűjtött források, hivatkozások</w:t>
      </w:r>
      <w:r w:rsidR="00401A45" w:rsidRPr="00DC5F40">
        <w:t xml:space="preserve"> </w:t>
      </w:r>
      <w:r w:rsidR="004137DB" w:rsidRPr="00DC5F40">
        <w:t>tanulmányozását</w:t>
      </w:r>
      <w:r w:rsidR="00401A45" w:rsidRPr="00DC5F40">
        <w:t>.</w:t>
      </w:r>
    </w:p>
    <w:p w14:paraId="067B0468" w14:textId="59931EBB" w:rsidR="00444B68" w:rsidRPr="00DC5F40" w:rsidRDefault="00444B68" w:rsidP="00AB647B">
      <w:pPr>
        <w:pStyle w:val="Cmsor2"/>
      </w:pPr>
      <w:bookmarkStart w:id="6" w:name="_Toc120875130"/>
      <w:r w:rsidRPr="00DC5F40">
        <w:t>Biometri</w:t>
      </w:r>
      <w:r w:rsidR="007114F2" w:rsidRPr="00DC5F40">
        <w:t>kus autentikáció</w:t>
      </w:r>
      <w:bookmarkEnd w:id="6"/>
    </w:p>
    <w:p w14:paraId="00E20255" w14:textId="61B9E114" w:rsidR="008231B0" w:rsidRPr="00DC5F40" w:rsidRDefault="008779BE" w:rsidP="00AB647B">
      <w:r w:rsidRPr="00DC5F40">
        <w:t>A biometrikus autentikáció</w:t>
      </w:r>
      <w:r w:rsidR="00E10AE2" w:rsidRPr="00DC5F40">
        <w:t xml:space="preserve"> </w:t>
      </w:r>
      <w:r w:rsidR="0061708B" w:rsidRPr="00DC5F40">
        <w:t xml:space="preserve">alatt </w:t>
      </w:r>
      <w:r w:rsidR="000D2BA8" w:rsidRPr="00DC5F40">
        <w:t xml:space="preserve">a </w:t>
      </w:r>
      <w:r w:rsidR="0061708B" w:rsidRPr="00DC5F40">
        <w:t>hitelesítési mechanizmusok</w:t>
      </w:r>
      <w:r w:rsidR="000D2BA8" w:rsidRPr="00DC5F40">
        <w:t>nak egy olyan családját</w:t>
      </w:r>
      <w:r w:rsidR="0061708B" w:rsidRPr="00DC5F40">
        <w:t xml:space="preserve"> értjük, amelyek alapjául</w:t>
      </w:r>
      <w:r w:rsidR="00B36A50" w:rsidRPr="00DC5F40">
        <w:t xml:space="preserve"> </w:t>
      </w:r>
      <w:r w:rsidR="00214ECF" w:rsidRPr="00DC5F40">
        <w:t>valamilyen biológiai megkülönböztető jel, vagy</w:t>
      </w:r>
      <w:r w:rsidR="009A0916" w:rsidRPr="00DC5F40">
        <w:t xml:space="preserve"> viselkedésbeli karakterisztika szolgál.</w:t>
      </w:r>
      <w:r w:rsidR="00A63A9F" w:rsidRPr="00DC5F40">
        <w:t xml:space="preserve"> Általánosságban a biometrikus autentikációs megoldásokról elmondható, hogy az azonosítás alapjául </w:t>
      </w:r>
      <w:r w:rsidR="00572B20" w:rsidRPr="00DC5F40">
        <w:t xml:space="preserve">hasznát információt </w:t>
      </w:r>
      <w:r w:rsidR="00A63A9F" w:rsidRPr="00DC5F40">
        <w:t>nehezebb ellopni vagy hamisítani</w:t>
      </w:r>
      <w:r w:rsidR="00572B20" w:rsidRPr="00DC5F40">
        <w:t>, mint a klasszikus</w:t>
      </w:r>
      <w:r w:rsidR="004B2051" w:rsidRPr="00DC5F40">
        <w:t xml:space="preserve"> jelszó alapú</w:t>
      </w:r>
      <w:r w:rsidR="00CC7816" w:rsidRPr="00DC5F40">
        <w:t xml:space="preserve"> megoldások esetén</w:t>
      </w:r>
      <w:r w:rsidR="00C61AD0" w:rsidRPr="00DC5F40">
        <w:t>.</w:t>
      </w:r>
    </w:p>
    <w:p w14:paraId="451157D0" w14:textId="6BA55956" w:rsidR="00AB647B" w:rsidRPr="00DC5F40" w:rsidRDefault="006E0FBD" w:rsidP="00AB647B">
      <w:r w:rsidRPr="00DC5F40">
        <w:t xml:space="preserve">Ez részben annak köszönhető, hogy a klasszikus hitelesítési megoldások determinisztikusak, azaz például egy jelszó esetén 100%-os karakteregyezés szükséges a sikeres hitelesítéshez. Ezzel ellentétben a biometrikus megoldások probabillisztikusak (valószínűségi alapon működnek). </w:t>
      </w:r>
      <w:r w:rsidR="008231B0" w:rsidRPr="00DC5F40">
        <w:t xml:space="preserve">Egy jelszavas hitelesítés esetén a rendszer </w:t>
      </w:r>
      <w:r w:rsidR="008231B0" w:rsidRPr="00DC5F40">
        <w:rPr>
          <w:i/>
          <w:iCs/>
        </w:rPr>
        <w:t>mindenkit</w:t>
      </w:r>
      <w:r w:rsidR="008231B0" w:rsidRPr="00DC5F40">
        <w:t xml:space="preserve"> beenged, aki a helyes jelszót adja meg, tehát tulajdonképpen bárki, aki el tudja lopni,</w:t>
      </w:r>
      <w:r w:rsidR="00172E08" w:rsidRPr="00DC5F40">
        <w:t xml:space="preserve"> vagy</w:t>
      </w:r>
      <w:r w:rsidR="008231B0" w:rsidRPr="00DC5F40">
        <w:t xml:space="preserve"> fel tudja törni a jelszót kérdés nélkül hozzáfér a rendszerhez.</w:t>
      </w:r>
      <w:r w:rsidR="003E5A20" w:rsidRPr="00DC5F40">
        <w:t xml:space="preserve"> Ezzel szemben egy biometrikus autentikáció </w:t>
      </w:r>
      <w:r w:rsidR="00976AEB" w:rsidRPr="00DC5F40">
        <w:t>eredménye egy százalékos érték</w:t>
      </w:r>
      <w:r w:rsidR="00CF3321">
        <w:t>.</w:t>
      </w:r>
      <w:r w:rsidR="003E5A20" w:rsidRPr="00DC5F40">
        <w:t xml:space="preserve"> </w:t>
      </w:r>
      <w:r w:rsidR="00CF3321">
        <w:t>A</w:t>
      </w:r>
      <w:r w:rsidR="00976AEB" w:rsidRPr="00DC5F40">
        <w:t xml:space="preserve">zaz </w:t>
      </w:r>
      <w:r w:rsidR="003E5A20" w:rsidRPr="00DC5F40">
        <w:t xml:space="preserve">mennyire </w:t>
      </w:r>
      <w:r w:rsidR="00CF3321">
        <w:t xml:space="preserve">tartja </w:t>
      </w:r>
      <w:r w:rsidR="003E5A20" w:rsidRPr="00DC5F40">
        <w:t>valószínű</w:t>
      </w:r>
      <w:r w:rsidR="00CF3321">
        <w:t>nek a kiértékelést végző szoftver</w:t>
      </w:r>
      <w:r w:rsidR="003E5A20" w:rsidRPr="00DC5F40">
        <w:t>, hogy a felhasználó tényleg az</w:t>
      </w:r>
      <w:r w:rsidR="00DC4887" w:rsidRPr="00DC5F40">
        <w:t>,</w:t>
      </w:r>
      <w:r w:rsidR="003E5A20" w:rsidRPr="00DC5F40">
        <w:t xml:space="preserve"> akinek mondja magát.</w:t>
      </w:r>
    </w:p>
    <w:p w14:paraId="19EC6865" w14:textId="0BAD2B40" w:rsidR="00DC4887" w:rsidRPr="00DC5F40" w:rsidRDefault="00033F69" w:rsidP="00AB647B">
      <w:r w:rsidRPr="00DC5F40">
        <w:t>A</w:t>
      </w:r>
      <w:r w:rsidR="00B15D5C" w:rsidRPr="00DC5F40">
        <w:t>z ilyen megoldások alapjául szolgáló</w:t>
      </w:r>
      <w:r w:rsidRPr="00DC5F40">
        <w:t xml:space="preserve"> biometriákat alapvetően két nagyobb</w:t>
      </w:r>
      <w:r w:rsidR="00B15D5C" w:rsidRPr="00DC5F40">
        <w:t xml:space="preserve"> csoportra lehet osztani</w:t>
      </w:r>
      <w:r w:rsidR="00EA620B" w:rsidRPr="00DC5F40">
        <w:t>:</w:t>
      </w:r>
    </w:p>
    <w:p w14:paraId="0D60F69E" w14:textId="242A6186" w:rsidR="00310D26" w:rsidRPr="00DC5F40" w:rsidRDefault="00310D26" w:rsidP="00310D26">
      <w:pPr>
        <w:pStyle w:val="Listaszerbekezds"/>
        <w:numPr>
          <w:ilvl w:val="0"/>
          <w:numId w:val="33"/>
        </w:numPr>
        <w:rPr>
          <w:b/>
          <w:bCs/>
        </w:rPr>
      </w:pPr>
      <w:r w:rsidRPr="00DC5F40">
        <w:rPr>
          <w:b/>
          <w:bCs/>
        </w:rPr>
        <w:t>Fiziológiai (statikus)</w:t>
      </w:r>
    </w:p>
    <w:p w14:paraId="08EC10C6" w14:textId="29412701" w:rsidR="00310D26" w:rsidRPr="00DC5F40" w:rsidRDefault="00310D26" w:rsidP="00310D26">
      <w:pPr>
        <w:pStyle w:val="Listaszerbekezds"/>
        <w:ind w:left="1080" w:firstLine="0"/>
      </w:pPr>
      <w:r w:rsidRPr="00DC5F40">
        <w:t>A felhasználó fizikai karakterisztikáit használják, például újlenyomat, retina, arc formája, vénák szerkezete.</w:t>
      </w:r>
    </w:p>
    <w:p w14:paraId="0B02B09F" w14:textId="28B749AA" w:rsidR="00310D26" w:rsidRPr="00DC5F40" w:rsidRDefault="00310D26" w:rsidP="00310D26">
      <w:pPr>
        <w:pStyle w:val="Listaszerbekezds"/>
        <w:numPr>
          <w:ilvl w:val="0"/>
          <w:numId w:val="33"/>
        </w:numPr>
        <w:rPr>
          <w:b/>
          <w:bCs/>
        </w:rPr>
      </w:pPr>
      <w:r w:rsidRPr="00DC5F40">
        <w:rPr>
          <w:b/>
          <w:bCs/>
        </w:rPr>
        <w:t>Viselkedés alapú (dinamikus)</w:t>
      </w:r>
    </w:p>
    <w:p w14:paraId="1A91CF9C" w14:textId="0F84856B" w:rsidR="0055654B" w:rsidRPr="00DC5F40" w:rsidRDefault="0055654B" w:rsidP="0055654B">
      <w:pPr>
        <w:ind w:left="1080" w:firstLine="0"/>
        <w:rPr>
          <w:b/>
          <w:bCs/>
        </w:rPr>
      </w:pPr>
      <w:r w:rsidRPr="00DC5F40">
        <w:lastRenderedPageBreak/>
        <w:t xml:space="preserve">A felhasználó viselkedési karakterisztikáit használják, például kézírás, beszéd, mozgás, billentyű leütések ritmikája, </w:t>
      </w:r>
      <w:r w:rsidR="00D740B3" w:rsidRPr="00DC5F40">
        <w:rPr>
          <w:b/>
          <w:bCs/>
        </w:rPr>
        <w:t>kurzor</w:t>
      </w:r>
      <w:r w:rsidRPr="00DC5F40">
        <w:rPr>
          <w:b/>
          <w:bCs/>
        </w:rPr>
        <w:t>mozgás.</w:t>
      </w:r>
    </w:p>
    <w:p w14:paraId="3F08970F" w14:textId="4A1C3E34" w:rsidR="00D869EB" w:rsidRPr="00DC5F40" w:rsidRDefault="006B05B4" w:rsidP="00D869EB">
      <w:pPr>
        <w:pStyle w:val="Cmsor2"/>
      </w:pPr>
      <w:bookmarkStart w:id="7" w:name="_Toc120875131"/>
      <w:r w:rsidRPr="00DC5F40">
        <w:t>Folyamatos</w:t>
      </w:r>
      <w:r w:rsidR="00A67D15" w:rsidRPr="00DC5F40">
        <w:t xml:space="preserve"> autentikáció</w:t>
      </w:r>
      <w:bookmarkEnd w:id="7"/>
    </w:p>
    <w:p w14:paraId="49D09798" w14:textId="628C3DDE" w:rsidR="00A35FFF" w:rsidRDefault="00D869EB" w:rsidP="00A35FFF">
      <w:pPr>
        <w:keepNext/>
      </w:pPr>
      <w:r w:rsidRPr="00DC5F40">
        <w:t>A folyamatos autentikáció egy olyan hitelesítési módszer</w:t>
      </w:r>
      <w:r w:rsidR="00DC4562" w:rsidRPr="00DC5F40">
        <w:t>, ahol a felhasználó személyazonosságát valós időben lehet megerősíteni.</w:t>
      </w:r>
      <w:r w:rsidR="00597524" w:rsidRPr="00DC5F40">
        <w:t xml:space="preserve"> </w:t>
      </w:r>
      <w:r w:rsidR="00225A1F" w:rsidRPr="00DC5F40">
        <w:t xml:space="preserve">A klasszikus statikus autentikációtól (például egy jelszó megadása) abban tér el, hogy a felhasználót a teljes munkamenet során, folyamatosan ellenőrzi. </w:t>
      </w:r>
      <w:r w:rsidR="00846E4A" w:rsidRPr="00DC5F40">
        <w:t>A</w:t>
      </w:r>
      <w:r w:rsidR="00332C4D" w:rsidRPr="00DC5F40">
        <w:t xml:space="preserve"> folyamatos autentikációs módszerek alapja leggyakrabban viselkedési minták vagy biometriák szoktak lenni.</w:t>
      </w:r>
      <w:r w:rsidR="00597524" w:rsidRPr="00DC5F40">
        <w:t xml:space="preserve"> Előnye, hogy a munkafolyamat megszakítása nélkül tud működni, a felhasználó számára láthatatlan módon.</w:t>
      </w:r>
    </w:p>
    <w:p w14:paraId="3A25F100" w14:textId="77777777" w:rsidR="004C1D7C" w:rsidRDefault="00E01BAD" w:rsidP="004C1D7C">
      <w:pPr>
        <w:pStyle w:val="Kp"/>
      </w:pPr>
      <w:r>
        <w:rPr>
          <w:noProof/>
        </w:rPr>
        <w:drawing>
          <wp:inline distT="0" distB="0" distL="0" distR="0" wp14:anchorId="2591DE2D" wp14:editId="1B318BEC">
            <wp:extent cx="5400040" cy="1757680"/>
            <wp:effectExtent l="0" t="0" r="0" b="0"/>
            <wp:docPr id="30" name="Ábr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Ábra 30"/>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400040" cy="1757680"/>
                    </a:xfrm>
                    <a:prstGeom prst="rect">
                      <a:avLst/>
                    </a:prstGeom>
                  </pic:spPr>
                </pic:pic>
              </a:graphicData>
            </a:graphic>
          </wp:inline>
        </w:drawing>
      </w:r>
    </w:p>
    <w:bookmarkStart w:id="8" w:name="_Ref120879197"/>
    <w:p w14:paraId="1EDD23F2" w14:textId="6914504A" w:rsidR="0053684B" w:rsidRPr="00DC5F40" w:rsidRDefault="004C1D7C" w:rsidP="004C1D7C">
      <w:pPr>
        <w:pStyle w:val="Kpalrs"/>
      </w:pPr>
      <w:r>
        <w:fldChar w:fldCharType="begin"/>
      </w:r>
      <w:r>
        <w:instrText xml:space="preserve"> SEQ ábra \* ARABIC </w:instrText>
      </w:r>
      <w:r>
        <w:fldChar w:fldCharType="separate"/>
      </w:r>
      <w:r w:rsidR="002206B0">
        <w:rPr>
          <w:noProof/>
        </w:rPr>
        <w:t>1</w:t>
      </w:r>
      <w:r>
        <w:fldChar w:fldCharType="end"/>
      </w:r>
      <w:r>
        <w:t>. ábra</w:t>
      </w:r>
      <w:bookmarkEnd w:id="8"/>
      <w:r>
        <w:t xml:space="preserve"> </w:t>
      </w:r>
      <w:r w:rsidRPr="0004119E">
        <w:t>A folyamatos autentikáció</w:t>
      </w:r>
    </w:p>
    <w:p w14:paraId="2A358B95" w14:textId="43DCED60" w:rsidR="009C3E19" w:rsidRPr="00DC5F40" w:rsidRDefault="00A35FFF" w:rsidP="009C3E19">
      <w:r w:rsidRPr="00DC5F40">
        <w:t xml:space="preserve">A folyamatos autentikáció </w:t>
      </w:r>
      <w:r w:rsidR="003E1D77" w:rsidRPr="00DC5F40">
        <w:t>működéséről ad egy áttekintő képet az</w:t>
      </w:r>
      <w:bookmarkStart w:id="9" w:name="_Toc332797398"/>
      <w:r w:rsidR="002866BE">
        <w:rPr>
          <w:i/>
          <w:iCs/>
        </w:rPr>
        <w:t xml:space="preserve"> </w:t>
      </w:r>
      <w:r w:rsidR="002866BE">
        <w:fldChar w:fldCharType="begin"/>
      </w:r>
      <w:r w:rsidR="002866BE">
        <w:rPr>
          <w:i/>
          <w:iCs/>
        </w:rPr>
        <w:instrText xml:space="preserve"> REF _Ref120879197 \h </w:instrText>
      </w:r>
      <w:r w:rsidR="002866BE">
        <w:fldChar w:fldCharType="separate"/>
      </w:r>
      <w:r w:rsidR="002866BE">
        <w:rPr>
          <w:noProof/>
        </w:rPr>
        <w:t>1</w:t>
      </w:r>
      <w:r w:rsidR="002866BE">
        <w:t>. ábra</w:t>
      </w:r>
      <w:r w:rsidR="002866BE">
        <w:fldChar w:fldCharType="end"/>
      </w:r>
      <w:r w:rsidR="00814233" w:rsidRPr="00DC5F40">
        <w:rPr>
          <w:i/>
          <w:iCs/>
        </w:rPr>
        <w:t xml:space="preserve"> </w:t>
      </w:r>
      <w:r w:rsidR="00624B17" w:rsidRPr="00DC5F40">
        <w:t>A felhasználó</w:t>
      </w:r>
      <w:r w:rsidR="00B73DBB" w:rsidRPr="00DC5F40">
        <w:t xml:space="preserve"> valamilyen munkamenetet végez (például banki tranzakció).</w:t>
      </w:r>
      <w:r w:rsidR="0044111C" w:rsidRPr="00DC5F40">
        <w:t xml:space="preserve"> Bizonyos időközönként </w:t>
      </w:r>
      <w:r w:rsidR="0092367C" w:rsidRPr="00DC5F40">
        <w:t xml:space="preserve">a háttérben </w:t>
      </w:r>
      <w:r w:rsidR="000658DE" w:rsidRPr="00DC5F40">
        <w:t xml:space="preserve">a felhasználó </w:t>
      </w:r>
      <w:r w:rsidR="00A833CA" w:rsidRPr="00DC5F40">
        <w:t>személye</w:t>
      </w:r>
      <w:r w:rsidR="0093249A" w:rsidRPr="00DC5F40">
        <w:t xml:space="preserve"> </w:t>
      </w:r>
      <w:r w:rsidR="00AF197B" w:rsidRPr="00DC5F40">
        <w:t>ellenőrzésre kerül, a folyamatos autentikáció alapjául szolgáló</w:t>
      </w:r>
      <w:r w:rsidR="008F0951" w:rsidRPr="00DC5F40">
        <w:t xml:space="preserve"> módszer (például viselkedési biometriák)</w:t>
      </w:r>
      <w:r w:rsidR="00D6006E" w:rsidRPr="00DC5F40">
        <w:t xml:space="preserve"> alapján.</w:t>
      </w:r>
      <w:r w:rsidR="006557AC" w:rsidRPr="00DC5F40">
        <w:t xml:space="preserve"> Amennyiben az ellenőrzés sikeres, úgy a felhasználó megszakítás nélkül folytathatja a munkamenetet, nem érzékel semmit a háttérben futó autentikációból.</w:t>
      </w:r>
      <w:r w:rsidR="004F7990" w:rsidRPr="00DC5F40">
        <w:t xml:space="preserve"> Amennyiben az ellenő</w:t>
      </w:r>
      <w:r w:rsidR="009E3726" w:rsidRPr="00DC5F40">
        <w:t>r</w:t>
      </w:r>
      <w:r w:rsidR="004F7990" w:rsidRPr="00DC5F40">
        <w:t xml:space="preserve">zés eredménye nem meggyőző, </w:t>
      </w:r>
      <w:r w:rsidR="007724AC">
        <w:t>akkor</w:t>
      </w:r>
      <w:r w:rsidR="00A83BED" w:rsidRPr="00DC5F40">
        <w:t xml:space="preserve"> általában egy klasszikus egy faktoros azonosítási módszert szoktak alkalmazni (például PIN kód, vagy jelszó megadása).</w:t>
      </w:r>
      <w:r w:rsidR="000C5135" w:rsidRPr="00DC5F40">
        <w:t xml:space="preserve"> Ha így sikerült azonosítania magát a felhasználónak, akkor visszatérhet a munkamenethez, ha nem, akkor a munkamenet zárolásra kerül</w:t>
      </w:r>
      <w:r w:rsidR="005B3031" w:rsidRPr="00DC5F40">
        <w:t xml:space="preserve"> (például tranzakció megszakítása, kijelentkeztetés a banki felületről)</w:t>
      </w:r>
      <w:r w:rsidR="000C5135" w:rsidRPr="00DC5F40">
        <w:t>.</w:t>
      </w:r>
    </w:p>
    <w:p w14:paraId="1E0989EE" w14:textId="77777777" w:rsidR="009C3E19" w:rsidRPr="00DC5F40" w:rsidRDefault="009C3E19">
      <w:pPr>
        <w:spacing w:after="0" w:line="240" w:lineRule="auto"/>
        <w:ind w:firstLine="0"/>
        <w:jc w:val="left"/>
      </w:pPr>
      <w:r w:rsidRPr="00DC5F40">
        <w:br w:type="page"/>
      </w:r>
    </w:p>
    <w:p w14:paraId="46E7193C" w14:textId="4D1244AA" w:rsidR="00A43525" w:rsidRPr="00DC5F40" w:rsidRDefault="00A43525" w:rsidP="00A43525">
      <w:pPr>
        <w:pStyle w:val="Cmsor2"/>
      </w:pPr>
      <w:bookmarkStart w:id="10" w:name="_Toc120875132"/>
      <w:r w:rsidRPr="00DC5F40">
        <w:lastRenderedPageBreak/>
        <w:t xml:space="preserve">Unix-szerű </w:t>
      </w:r>
      <w:r w:rsidR="00951AED">
        <w:t xml:space="preserve">rendszerek </w:t>
      </w:r>
      <w:r w:rsidRPr="00DC5F40">
        <w:t>grafikus felhasználói felület</w:t>
      </w:r>
      <w:r w:rsidR="00E92DBC">
        <w:t>e</w:t>
      </w:r>
      <w:bookmarkEnd w:id="10"/>
    </w:p>
    <w:p w14:paraId="3AFD8CE3" w14:textId="0B7B77E1" w:rsidR="008E7798" w:rsidRDefault="00A43525" w:rsidP="008E7798">
      <w:r w:rsidRPr="00DC5F40">
        <w:t xml:space="preserve">A Unix-szerű operációs rendszerek esetén a grafikus felhasználói felület (amennyiben a rendszer egyáltalán rendelkezik GUI-val (Graphical User Interface)) meglehetősen összetett. Egy GUI általában több különböző komponensből áll, például (a teljeség igénye nélkül): </w:t>
      </w:r>
      <w:r w:rsidR="00B1132E" w:rsidRPr="00DC5F40">
        <w:t xml:space="preserve">asztali környezet, </w:t>
      </w:r>
      <w:r w:rsidRPr="00DC5F40">
        <w:t>ablakozó szoftver, widget könyvtárak, bemeneti / kimeneti eszközök,</w:t>
      </w:r>
      <w:r w:rsidR="00B1132E" w:rsidRPr="00DC5F40">
        <w:t xml:space="preserve"> megjelenítő szerver</w:t>
      </w:r>
      <w:r w:rsidRPr="00DC5F40">
        <w:t xml:space="preserve"> stb. </w:t>
      </w:r>
      <w:r w:rsidR="000D266F" w:rsidRPr="00DC5F40">
        <w:t>A</w:t>
      </w:r>
      <w:r w:rsidR="002866BE">
        <w:t xml:space="preserve"> </w:t>
      </w:r>
      <w:r w:rsidR="002866BE">
        <w:fldChar w:fldCharType="begin"/>
      </w:r>
      <w:r w:rsidR="002866BE">
        <w:instrText xml:space="preserve"> REF _Ref120879234 \h </w:instrText>
      </w:r>
      <w:r w:rsidR="002866BE">
        <w:fldChar w:fldCharType="separate"/>
      </w:r>
      <w:r w:rsidR="002866BE">
        <w:rPr>
          <w:noProof/>
        </w:rPr>
        <w:t>2</w:t>
      </w:r>
      <w:r w:rsidR="002866BE">
        <w:t>. ábra</w:t>
      </w:r>
      <w:r w:rsidR="002866BE">
        <w:fldChar w:fldCharType="end"/>
      </w:r>
      <w:r w:rsidR="002866BE">
        <w:t xml:space="preserve"> </w:t>
      </w:r>
      <w:r w:rsidR="000D266F" w:rsidRPr="00DC5F40">
        <w:t>betekintést nyújt egy tipikus GUI felépítésébe</w:t>
      </w:r>
      <w:r w:rsidR="008E7798">
        <w:t>.</w:t>
      </w:r>
    </w:p>
    <w:p w14:paraId="2883A132" w14:textId="77777777" w:rsidR="004C1D7C" w:rsidRDefault="005955CD" w:rsidP="004C1D7C">
      <w:pPr>
        <w:pStyle w:val="Kp"/>
      </w:pPr>
      <w:r>
        <w:rPr>
          <w:noProof/>
        </w:rPr>
        <w:drawing>
          <wp:inline distT="0" distB="0" distL="0" distR="0" wp14:anchorId="6CB830DF" wp14:editId="0E4262A7">
            <wp:extent cx="4808764" cy="4627813"/>
            <wp:effectExtent l="0" t="0" r="0" b="0"/>
            <wp:docPr id="31" name="Ábr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Ábra 3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826323" cy="4644711"/>
                    </a:xfrm>
                    <a:prstGeom prst="rect">
                      <a:avLst/>
                    </a:prstGeom>
                  </pic:spPr>
                </pic:pic>
              </a:graphicData>
            </a:graphic>
          </wp:inline>
        </w:drawing>
      </w:r>
    </w:p>
    <w:bookmarkStart w:id="11" w:name="_Ref120879234"/>
    <w:p w14:paraId="66EC5B28" w14:textId="263FA5B8" w:rsidR="001E1AA8" w:rsidRDefault="004C1D7C" w:rsidP="004C1D7C">
      <w:pPr>
        <w:pStyle w:val="Kpalrs"/>
      </w:pPr>
      <w:r>
        <w:fldChar w:fldCharType="begin"/>
      </w:r>
      <w:r>
        <w:instrText xml:space="preserve"> SEQ ábra \* ARABIC </w:instrText>
      </w:r>
      <w:r>
        <w:fldChar w:fldCharType="separate"/>
      </w:r>
      <w:r w:rsidR="002206B0">
        <w:rPr>
          <w:noProof/>
        </w:rPr>
        <w:t>2</w:t>
      </w:r>
      <w:r>
        <w:fldChar w:fldCharType="end"/>
      </w:r>
      <w:r>
        <w:t>. ábra</w:t>
      </w:r>
      <w:bookmarkEnd w:id="11"/>
      <w:r>
        <w:t xml:space="preserve"> </w:t>
      </w:r>
      <w:r w:rsidRPr="002623F8">
        <w:t>A GUI felépítése</w:t>
      </w:r>
    </w:p>
    <w:p w14:paraId="3C04EA74" w14:textId="1E555B29" w:rsidR="00BD7406" w:rsidRPr="00DC5F40" w:rsidRDefault="005D0884" w:rsidP="00BD7406">
      <w:r w:rsidRPr="00DC5F40">
        <w:t xml:space="preserve">A felhasználó elsősorban az </w:t>
      </w:r>
      <w:r w:rsidRPr="00DC5F40">
        <w:rPr>
          <w:b/>
          <w:bCs/>
        </w:rPr>
        <w:t>asztali környezettel</w:t>
      </w:r>
      <w:r w:rsidR="00B03750" w:rsidRPr="00DC5F40">
        <w:rPr>
          <w:b/>
          <w:bCs/>
        </w:rPr>
        <w:t xml:space="preserve"> </w:t>
      </w:r>
      <w:r w:rsidR="00B03750" w:rsidRPr="00DC5F40">
        <w:t>(desktop environment)</w:t>
      </w:r>
      <w:r w:rsidRPr="00DC5F40">
        <w:t xml:space="preserve"> lép interakcióba.</w:t>
      </w:r>
      <w:r w:rsidR="00392401" w:rsidRPr="00DC5F40">
        <w:t xml:space="preserve"> </w:t>
      </w:r>
      <w:r w:rsidR="00B03750" w:rsidRPr="00DC5F40">
        <w:t>A legtöbb grafikus interfésszel rendelkező Linux disztribúció valamilyen asztali környezetet használ. Jelenleg a legelterjedtebb asztali környezetek közé tartozik a GNOME, a KDE</w:t>
      </w:r>
      <w:r w:rsidR="007E032C">
        <w:t>,</w:t>
      </w:r>
      <w:r w:rsidR="00B03750" w:rsidRPr="00DC5F40">
        <w:t xml:space="preserve"> illetve a Xfce. Ezek a szoftverek különböző GUI elemeket biztosítanak (ikonok, widget-ek, háttérképek), interfészeket nyújtanak grafikus felületek programozására. </w:t>
      </w:r>
      <w:r w:rsidR="004A3FEE" w:rsidRPr="00DC5F40">
        <w:t xml:space="preserve">Az asztali környezetek gyakran nem csak felületet és külalakot </w:t>
      </w:r>
      <w:r w:rsidR="004A3FEE" w:rsidRPr="00DC5F40">
        <w:lastRenderedPageBreak/>
        <w:t>nyújtanak, sokszor tartalmaznak saját fájlkezelőt, beállítóprogramot, levelezőklienst és egyéb felhasználói programokat.</w:t>
      </w:r>
      <w:r w:rsidR="004004A4" w:rsidRPr="00DC5F40">
        <w:t xml:space="preserve"> </w:t>
      </w:r>
      <w:r w:rsidR="00B03750" w:rsidRPr="00DC5F40">
        <w:t>Architekturálisan egy magasabb absztrakciós szinten helyezkednek el, mint a megjelenítő szerver, nem kommunikálnak közvetlenül a kernellel.</w:t>
      </w:r>
      <w:r w:rsidR="00651C70">
        <w:t xml:space="preserve"> </w:t>
      </w:r>
      <w:r w:rsidR="00D845A6" w:rsidRPr="00DC5F40">
        <w:t xml:space="preserve">Az </w:t>
      </w:r>
      <w:r w:rsidR="00D845A6" w:rsidRPr="00DC5F40">
        <w:rPr>
          <w:b/>
          <w:bCs/>
        </w:rPr>
        <w:t>ablakozó szoftver</w:t>
      </w:r>
      <w:r w:rsidR="00D845A6" w:rsidRPr="00DC5F40">
        <w:t xml:space="preserve"> (window manager) olyan </w:t>
      </w:r>
      <w:r w:rsidR="007E4DC2" w:rsidRPr="00DC5F40">
        <w:t>szoftver</w:t>
      </w:r>
      <w:r w:rsidR="00D845A6" w:rsidRPr="00DC5F40">
        <w:t>, amely egy ablakrendszerben az ablakok elhelyezését és megjelenését vezérli egy grafikus felhasználói felületen. Ez lehet egy asztali környezet része vagy önállóan is használható.</w:t>
      </w:r>
      <w:r w:rsidR="00651C70">
        <w:t xml:space="preserve"> </w:t>
      </w:r>
      <w:r w:rsidR="00BD7406" w:rsidRPr="00DC5F40">
        <w:t xml:space="preserve">Azt a szoftvert, ami a különböző GUI komponenseket összefogja és lehetővé teszi, hogy ezek hatékonyan együttműködjenek </w:t>
      </w:r>
      <w:r w:rsidR="00BD7406" w:rsidRPr="00DC5F40">
        <w:rPr>
          <w:b/>
          <w:bCs/>
        </w:rPr>
        <w:t>megjelenítő szervernek</w:t>
      </w:r>
      <w:r w:rsidR="00BD7406" w:rsidRPr="00DC5F40">
        <w:t xml:space="preserve"> (display server) hívják. A megjelenítő szerver kezeli az alsóbb szintű funkciókat, közvetlenül kommunikál a kernellel (ezen keresztül pedig a hardver erőforrásokkal). A képernyőre való rajzolást és a bemeneti / kimeneti eszközök adatainak továbbítását a grafikus alkalmazások felé szintén a megjelenítő szerver végzi. A többi felsőbb szintű komponenst egymással integrálja, interfészeket biztosít, amelyeken keresztül az alsóbb szintű funkciók elérhetővé válnak.</w:t>
      </w:r>
      <w:r w:rsidR="00651C70">
        <w:t xml:space="preserve"> </w:t>
      </w:r>
      <w:r w:rsidR="00BD7406" w:rsidRPr="00DC5F40">
        <w:t xml:space="preserve">A megjelenítő szerver kliensének tekintünk általában minden grafikus felülettel rendelkező alkalmazást, de természetesen GUI nélküli programok is lehetnek kliens alkalmazások. A megjelenítő szerver a klienseivel a </w:t>
      </w:r>
      <w:r w:rsidR="00BD7406" w:rsidRPr="00DC5F40">
        <w:rPr>
          <w:b/>
          <w:bCs/>
        </w:rPr>
        <w:t>megjelenítő protokollon</w:t>
      </w:r>
      <w:r w:rsidR="00BD7406" w:rsidRPr="00DC5F40">
        <w:t xml:space="preserve"> (display protocol) keresztül kommunikál.</w:t>
      </w:r>
    </w:p>
    <w:p w14:paraId="64A8978F" w14:textId="63EF6527" w:rsidR="00A872AB" w:rsidRPr="00DC5F40" w:rsidRDefault="00A872AB" w:rsidP="00601E79">
      <w:pPr>
        <w:pStyle w:val="Cmsor2"/>
      </w:pPr>
      <w:bookmarkStart w:id="12" w:name="_Toc120875133"/>
      <w:r w:rsidRPr="00DC5F40">
        <w:t>Megjelenít</w:t>
      </w:r>
      <w:r w:rsidR="00E96330" w:rsidRPr="00DC5F40">
        <w:t>ő</w:t>
      </w:r>
      <w:r w:rsidRPr="00DC5F40">
        <w:t xml:space="preserve"> protokollok</w:t>
      </w:r>
      <w:bookmarkEnd w:id="12"/>
    </w:p>
    <w:p w14:paraId="65B931C0" w14:textId="609FAFEC" w:rsidR="00E52ECE" w:rsidRPr="00DC5F40" w:rsidRDefault="003B4D80" w:rsidP="00E52ECE">
      <w:r w:rsidRPr="00DC5F40">
        <w:t>Linux rendszerek esetén t</w:t>
      </w:r>
      <w:r w:rsidR="00EB7099" w:rsidRPr="00DC5F40">
        <w:t>öbbféle megjelenít</w:t>
      </w:r>
      <w:r w:rsidR="00E96330" w:rsidRPr="00DC5F40">
        <w:t>ő</w:t>
      </w:r>
      <w:r w:rsidR="00EB7099" w:rsidRPr="00DC5F40">
        <w:t xml:space="preserve"> protokollal találkozhatunk és egy adott protokollhoz általában többféle implementáció </w:t>
      </w:r>
      <w:r w:rsidRPr="00DC5F40">
        <w:t xml:space="preserve">is </w:t>
      </w:r>
      <w:r w:rsidR="00EB7099" w:rsidRPr="00DC5F40">
        <w:t>létezik.</w:t>
      </w:r>
      <w:sdt>
        <w:sdtPr>
          <w:id w:val="-1266452927"/>
          <w:citation/>
        </w:sdtPr>
        <w:sdtContent>
          <w:r w:rsidR="00D11A80">
            <w:fldChar w:fldCharType="begin"/>
          </w:r>
          <w:r w:rsidR="00D11A80">
            <w:rPr>
              <w:lang w:val="en-GB"/>
            </w:rPr>
            <w:instrText xml:space="preserve"> CITATION Wik22 \l 2057 </w:instrText>
          </w:r>
          <w:r w:rsidR="00D11A80">
            <w:fldChar w:fldCharType="separate"/>
          </w:r>
          <w:r w:rsidR="002206B0">
            <w:rPr>
              <w:noProof/>
              <w:lang w:val="en-GB"/>
            </w:rPr>
            <w:t xml:space="preserve"> </w:t>
          </w:r>
          <w:r w:rsidR="002206B0" w:rsidRPr="002206B0">
            <w:rPr>
              <w:noProof/>
              <w:lang w:val="en-GB"/>
            </w:rPr>
            <w:t>[1]</w:t>
          </w:r>
          <w:r w:rsidR="00D11A80">
            <w:fldChar w:fldCharType="end"/>
          </w:r>
        </w:sdtContent>
      </w:sdt>
      <w:r w:rsidR="004F2FEA" w:rsidRPr="00DC5F40">
        <w:t xml:space="preserve"> Az idők során két</w:t>
      </w:r>
      <w:r w:rsidR="00EB7099" w:rsidRPr="00DC5F40">
        <w:t xml:space="preserve"> </w:t>
      </w:r>
      <w:r w:rsidR="004F2FEA" w:rsidRPr="00DC5F40">
        <w:t>megjelenít</w:t>
      </w:r>
      <w:r w:rsidR="00E96330" w:rsidRPr="00DC5F40">
        <w:t>ő</w:t>
      </w:r>
      <w:r w:rsidR="004F2FEA" w:rsidRPr="00DC5F40">
        <w:t xml:space="preserve"> protokoll terjedt el nagyobb körben, az X Window System, illetve a Wayland protocoll.</w:t>
      </w:r>
      <w:r w:rsidR="00A31D46" w:rsidRPr="00DC5F40">
        <w:t xml:space="preserve"> Mivel a legnépszerűbb grafikus interfésszel rendelkező Linux disztribúciók LTS (Long Term Support) verziója szinte kivétel nélkül a fent említett megjelenít</w:t>
      </w:r>
      <w:r w:rsidR="00E96330" w:rsidRPr="00DC5F40">
        <w:t>ő</w:t>
      </w:r>
      <w:r w:rsidR="00A31D46" w:rsidRPr="00DC5F40">
        <w:t xml:space="preserve"> protokollok egyikét használja, ezért a diploma</w:t>
      </w:r>
      <w:r w:rsidR="002E1743">
        <w:t>munka</w:t>
      </w:r>
      <w:r w:rsidR="00A31D46" w:rsidRPr="00DC5F40">
        <w:t xml:space="preserve"> során további megjelenít</w:t>
      </w:r>
      <w:r w:rsidR="00E96330" w:rsidRPr="00DC5F40">
        <w:t>ő</w:t>
      </w:r>
      <w:r w:rsidR="00A31D46" w:rsidRPr="00DC5F40">
        <w:t xml:space="preserve"> protokollokkal nem foglalkoztam.</w:t>
      </w:r>
    </w:p>
    <w:p w14:paraId="29338C0E" w14:textId="028824DE" w:rsidR="00A872AB" w:rsidRPr="00DC5F40" w:rsidRDefault="00A872AB" w:rsidP="00601E79">
      <w:pPr>
        <w:pStyle w:val="Cmsor3"/>
      </w:pPr>
      <w:bookmarkStart w:id="13" w:name="_Toc120875134"/>
      <w:r w:rsidRPr="00DC5F40">
        <w:t>X Window System</w:t>
      </w:r>
      <w:bookmarkEnd w:id="13"/>
    </w:p>
    <w:p w14:paraId="6FB79E1E" w14:textId="63A1A938" w:rsidR="00390843" w:rsidRPr="00DC5F40" w:rsidRDefault="001443D1" w:rsidP="00390843">
      <w:r w:rsidRPr="00DC5F40">
        <w:t xml:space="preserve">Az X Window System (X11, helyenként csak X) egy </w:t>
      </w:r>
      <w:r w:rsidR="0049623B" w:rsidRPr="00DC5F40">
        <w:t xml:space="preserve">nyílt forráskódú </w:t>
      </w:r>
      <w:r w:rsidRPr="00DC5F40">
        <w:t>megjelenítő protokoll</w:t>
      </w:r>
      <w:r w:rsidR="00B134D2" w:rsidRPr="00DC5F40">
        <w:t xml:space="preserve"> készlet</w:t>
      </w:r>
      <w:r w:rsidR="006453BD" w:rsidRPr="00DC5F40">
        <w:t>,</w:t>
      </w:r>
      <w:r w:rsidR="004C277B" w:rsidRPr="00DC5F40">
        <w:t xml:space="preserve"> amely Unix-szerű rendszerekhez készült. </w:t>
      </w:r>
      <w:r w:rsidR="00C81F63" w:rsidRPr="00DC5F40">
        <w:t>A protokollt 1984-ben kezdték el kifejleszteni és jelenleg a 11-es verziónál tart (innen ered az X11 kifejezés).</w:t>
      </w:r>
      <w:r w:rsidR="00B134D2" w:rsidRPr="00DC5F40">
        <w:t xml:space="preserve"> </w:t>
      </w:r>
      <w:r w:rsidR="00BD00E4" w:rsidRPr="00DC5F40">
        <w:t xml:space="preserve">Maga a </w:t>
      </w:r>
      <w:r w:rsidR="0049623B" w:rsidRPr="00DC5F40">
        <w:t xml:space="preserve">protokoll egy szöveges leírás, ami </w:t>
      </w:r>
      <w:r w:rsidR="00EA7060" w:rsidRPr="00DC5F40">
        <w:t>publikusan elérhető.</w:t>
      </w:r>
      <w:r w:rsidR="00BD00E4" w:rsidRPr="00DC5F40">
        <w:t xml:space="preserve"> </w:t>
      </w:r>
      <w:r w:rsidR="00207730" w:rsidRPr="00DC5F40">
        <w:t>A protokollhoz t</w:t>
      </w:r>
      <w:r w:rsidR="00BD00E4" w:rsidRPr="00DC5F40">
        <w:t xml:space="preserve">artozik egy </w:t>
      </w:r>
      <w:r w:rsidR="00207730" w:rsidRPr="00DC5F40">
        <w:t xml:space="preserve">szerveroldali </w:t>
      </w:r>
      <w:r w:rsidR="00BD00E4" w:rsidRPr="00DC5F40">
        <w:t>referencia implementáció, amit X.Org Server-</w:t>
      </w:r>
      <w:r w:rsidR="00BD00E4" w:rsidRPr="00DC5F40">
        <w:lastRenderedPageBreak/>
        <w:t>nek hívnak.</w:t>
      </w:r>
      <w:r w:rsidR="00A60F16" w:rsidRPr="00DC5F40">
        <w:t xml:space="preserve"> A protokollt megvalósító elterjedtebb </w:t>
      </w:r>
      <w:r w:rsidR="0024217A" w:rsidRPr="00DC5F40">
        <w:t xml:space="preserve">C-ben implementált </w:t>
      </w:r>
      <w:r w:rsidR="00A60F16" w:rsidRPr="00DC5F40">
        <w:t>kliensoldali könyvtárak az Xlib és az XCB.</w:t>
      </w:r>
    </w:p>
    <w:p w14:paraId="6D96F1AD" w14:textId="709627E2" w:rsidR="006D7627" w:rsidRDefault="007866A5" w:rsidP="006D7627">
      <w:r>
        <w:t>Felépítését</w:t>
      </w:r>
      <w:r w:rsidR="00A95643" w:rsidRPr="00DC5F40">
        <w:t xml:space="preserve"> tekintve az X Window System egy kliens-szerver architektúrát valósít meg.</w:t>
      </w:r>
      <w:r w:rsidR="004563CE" w:rsidRPr="00DC5F40">
        <w:t xml:space="preserve"> Az X szerver vezérli a fizikai megjelenítő készülékeket és feldolgozza a bemeneti eszközöktől érkező adatokat. </w:t>
      </w:r>
      <w:r w:rsidR="003E2FC7" w:rsidRPr="00DC5F40">
        <w:t>Az X kliensek olyan alkalmazások</w:t>
      </w:r>
      <w:r w:rsidR="00B212C4" w:rsidRPr="00DC5F40">
        <w:t>,</w:t>
      </w:r>
      <w:r w:rsidR="003E2FC7" w:rsidRPr="00DC5F40">
        <w:t xml:space="preserve"> amelyek az X szerveren keresztül szeretnének interakcióba lépni a bemeneti / kimeneti eszközökkel.</w:t>
      </w:r>
      <w:r w:rsidR="00EF22D8" w:rsidRPr="00DC5F40">
        <w:t xml:space="preserve"> </w:t>
      </w:r>
      <w:r w:rsidR="009C546C" w:rsidRPr="00DC5F40">
        <w:t xml:space="preserve">A rendszerhez tartozik még egy komponens, a kompozitor. </w:t>
      </w:r>
      <w:r w:rsidR="001F3703" w:rsidRPr="00DC5F40">
        <w:t>A kompozitor feladata, hogy a különböző ablakok elrendezését vezérelje a képernyőn.</w:t>
      </w:r>
    </w:p>
    <w:p w14:paraId="54509F8C" w14:textId="77777777" w:rsidR="0057492A" w:rsidRDefault="0057492A" w:rsidP="0057492A">
      <w:pPr>
        <w:pStyle w:val="Kp"/>
      </w:pPr>
      <w:r>
        <w:rPr>
          <w:noProof/>
        </w:rPr>
        <w:drawing>
          <wp:inline distT="0" distB="0" distL="0" distR="0" wp14:anchorId="09E4E770" wp14:editId="57846E76">
            <wp:extent cx="3453493" cy="2369891"/>
            <wp:effectExtent l="0" t="0" r="0" b="0"/>
            <wp:docPr id="32" name="Ábr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Ábra 32"/>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472426" cy="2382883"/>
                    </a:xfrm>
                    <a:prstGeom prst="rect">
                      <a:avLst/>
                    </a:prstGeom>
                  </pic:spPr>
                </pic:pic>
              </a:graphicData>
            </a:graphic>
          </wp:inline>
        </w:drawing>
      </w:r>
    </w:p>
    <w:p w14:paraId="642D20EA" w14:textId="5D7D8143" w:rsidR="006D7627" w:rsidRDefault="0057492A" w:rsidP="0057492A">
      <w:pPr>
        <w:pStyle w:val="Kpalrs"/>
      </w:pPr>
      <w:fldSimple w:instr=" SEQ ábra \* ARABIC ">
        <w:r w:rsidR="002206B0">
          <w:rPr>
            <w:noProof/>
          </w:rPr>
          <w:t>3</w:t>
        </w:r>
      </w:fldSimple>
      <w:r>
        <w:t xml:space="preserve">. ábra </w:t>
      </w:r>
      <w:r w:rsidRPr="007022D6">
        <w:t>Az X Window System architektúrája</w:t>
      </w:r>
    </w:p>
    <w:p w14:paraId="53E0B21C" w14:textId="3CF34328" w:rsidR="00F44384" w:rsidRPr="00DC5F40" w:rsidRDefault="008D55D8" w:rsidP="008D55D8">
      <w:r w:rsidRPr="00DC5F40">
        <w:t>Bizonyos kifejezéseket az X Window System árnyaltabban használ a közbeszédhez képest, a legfontosabbak ezek közül a következők:</w:t>
      </w:r>
    </w:p>
    <w:p w14:paraId="18F15E91" w14:textId="5A22A1B7" w:rsidR="008D55D8" w:rsidRPr="00DC5F40" w:rsidRDefault="008D55D8" w:rsidP="008D55D8">
      <w:pPr>
        <w:pStyle w:val="Listaszerbekezds"/>
        <w:numPr>
          <w:ilvl w:val="0"/>
          <w:numId w:val="28"/>
        </w:numPr>
      </w:pPr>
      <w:r w:rsidRPr="00DC5F40">
        <w:rPr>
          <w:b/>
          <w:bCs/>
        </w:rPr>
        <w:t xml:space="preserve">device (eszköz) </w:t>
      </w:r>
      <w:r w:rsidRPr="00DC5F40">
        <w:t xml:space="preserve">– </w:t>
      </w:r>
      <w:r w:rsidR="00512A9C" w:rsidRPr="00DC5F40">
        <w:t>Dedikált vagy alaplapra integrált videókártya.</w:t>
      </w:r>
    </w:p>
    <w:p w14:paraId="7DA2C0FE" w14:textId="4172A006" w:rsidR="00512A9C" w:rsidRPr="00DC5F40" w:rsidRDefault="00512A9C" w:rsidP="008D55D8">
      <w:pPr>
        <w:pStyle w:val="Listaszerbekezds"/>
        <w:numPr>
          <w:ilvl w:val="0"/>
          <w:numId w:val="28"/>
        </w:numPr>
      </w:pPr>
      <w:r w:rsidRPr="00DC5F40">
        <w:rPr>
          <w:b/>
          <w:bCs/>
        </w:rPr>
        <w:t xml:space="preserve">monitor </w:t>
      </w:r>
      <w:r w:rsidRPr="00DC5F40">
        <w:t>–</w:t>
      </w:r>
      <w:r w:rsidRPr="00DC5F40">
        <w:rPr>
          <w:b/>
          <w:bCs/>
        </w:rPr>
        <w:t xml:space="preserve"> </w:t>
      </w:r>
      <w:r w:rsidRPr="00DC5F40">
        <w:t>Fizikai megjelenítő eszköz.</w:t>
      </w:r>
    </w:p>
    <w:p w14:paraId="49EB9DDE" w14:textId="77777777" w:rsidR="003D566A" w:rsidRPr="00DC5F40" w:rsidRDefault="00512A9C" w:rsidP="008D55D8">
      <w:pPr>
        <w:pStyle w:val="Listaszerbekezds"/>
        <w:numPr>
          <w:ilvl w:val="0"/>
          <w:numId w:val="28"/>
        </w:numPr>
      </w:pPr>
      <w:r w:rsidRPr="00DC5F40">
        <w:rPr>
          <w:b/>
          <w:bCs/>
        </w:rPr>
        <w:t xml:space="preserve">screen (képernyő) </w:t>
      </w:r>
      <w:r w:rsidRPr="00DC5F40">
        <w:t>– Egy olyan terület</w:t>
      </w:r>
      <w:r w:rsidR="000B238F" w:rsidRPr="00DC5F40">
        <w:t>,</w:t>
      </w:r>
      <w:r w:rsidRPr="00DC5F40">
        <w:t xml:space="preserve"> amelyre grafikus tartalmat lehet renderelni.</w:t>
      </w:r>
      <w:r w:rsidR="006E76B9" w:rsidRPr="00DC5F40">
        <w:t xml:space="preserve"> Ez egyszerre több </w:t>
      </w:r>
      <w:r w:rsidR="000B238F" w:rsidRPr="00DC5F40">
        <w:t>monitoron is</w:t>
      </w:r>
      <w:r w:rsidR="00670D30" w:rsidRPr="00DC5F40">
        <w:t xml:space="preserve"> megjelenhet (akár duplikálva, akár kiterjesztve)</w:t>
      </w:r>
      <w:r w:rsidR="00C64604" w:rsidRPr="00DC5F40">
        <w:t>.</w:t>
      </w:r>
    </w:p>
    <w:p w14:paraId="6571CB30" w14:textId="33188161" w:rsidR="00512A9C" w:rsidRPr="00DC5F40" w:rsidRDefault="003D566A" w:rsidP="008D55D8">
      <w:pPr>
        <w:pStyle w:val="Listaszerbekezds"/>
        <w:numPr>
          <w:ilvl w:val="0"/>
          <w:numId w:val="28"/>
        </w:numPr>
      </w:pPr>
      <w:r w:rsidRPr="00DC5F40">
        <w:rPr>
          <w:b/>
          <w:bCs/>
        </w:rPr>
        <w:t xml:space="preserve">display (kijelző) </w:t>
      </w:r>
      <w:r w:rsidRPr="00DC5F40">
        <w:t xml:space="preserve">– </w:t>
      </w:r>
      <w:r w:rsidR="00DA2ECB" w:rsidRPr="00DC5F40">
        <w:t>Képernyők gyűjteménye, amely gyakran több monitort foglal magába.</w:t>
      </w:r>
      <w:r w:rsidR="00624E7E" w:rsidRPr="00DC5F40">
        <w:t xml:space="preserve"> A Linux-alapú számítógépek általában képesek arra, hogy több kijelzővel rendelkezzenek egyidejűleg. Ezek között a felhasználó egy speciális billentyűkombinációval, például a control-alt-funkcióbillentyűvel válthat, átkapcsolva az összes monitort az egyik kijelző képernyőinek megjelenítéséről a másik kijelző képernyőire.</w:t>
      </w:r>
    </w:p>
    <w:p w14:paraId="4E282900" w14:textId="3B8DE486" w:rsidR="00197B89" w:rsidRPr="00DC5F40" w:rsidRDefault="00197B89" w:rsidP="00197B89">
      <w:r w:rsidRPr="00DC5F40">
        <w:lastRenderedPageBreak/>
        <w:t>Az X protokoll négy különböző üzenet típust definiál</w:t>
      </w:r>
      <w:r w:rsidR="008D7126" w:rsidRPr="00DC5F40">
        <w:t>, amelyeknek a szerver és a kliensek közti kommunikációban van szerepe. A protokoll a következő üzenet típusokat különbözteti meg:</w:t>
      </w:r>
    </w:p>
    <w:p w14:paraId="4D84C72A" w14:textId="77507B16" w:rsidR="008D7126" w:rsidRPr="00DC5F40" w:rsidRDefault="00462818" w:rsidP="008D7126">
      <w:pPr>
        <w:pStyle w:val="Listaszerbekezds"/>
        <w:numPr>
          <w:ilvl w:val="0"/>
          <w:numId w:val="28"/>
        </w:numPr>
      </w:pPr>
      <w:r w:rsidRPr="00DC5F40">
        <w:rPr>
          <w:b/>
          <w:bCs/>
        </w:rPr>
        <w:t xml:space="preserve">request </w:t>
      </w:r>
      <w:r w:rsidRPr="00DC5F40">
        <w:t>– A kliens küldi a szervernek. Egy request sokféle információt tartalmazhat, mint például egy új ablak lét</w:t>
      </w:r>
      <w:r w:rsidR="00C65807">
        <w:t>r</w:t>
      </w:r>
      <w:r w:rsidRPr="00DC5F40">
        <w:t>ehozását, vagy a kurzor pozíciójának lekérdezését.</w:t>
      </w:r>
    </w:p>
    <w:p w14:paraId="043870F0" w14:textId="6F7198DB" w:rsidR="00462818" w:rsidRPr="00DC5F40" w:rsidRDefault="00462818" w:rsidP="008D7126">
      <w:pPr>
        <w:pStyle w:val="Listaszerbekezds"/>
        <w:numPr>
          <w:ilvl w:val="0"/>
          <w:numId w:val="28"/>
        </w:numPr>
      </w:pPr>
      <w:r w:rsidRPr="00DC5F40">
        <w:rPr>
          <w:b/>
          <w:bCs/>
        </w:rPr>
        <w:t xml:space="preserve">reply </w:t>
      </w:r>
      <w:r w:rsidRPr="00DC5F40">
        <w:t>– A szerver küldi a kliensek.</w:t>
      </w:r>
      <w:r w:rsidR="009D5DE8" w:rsidRPr="00DC5F40">
        <w:t xml:space="preserve"> A reply üzenetek a request üzenetek hatására jönnek létre és a kliens által kért információt tartalmazzák.</w:t>
      </w:r>
    </w:p>
    <w:p w14:paraId="7401F275" w14:textId="6F8968EC" w:rsidR="0009009F" w:rsidRPr="00DC5F40" w:rsidRDefault="0009009F" w:rsidP="008D7126">
      <w:pPr>
        <w:pStyle w:val="Listaszerbekezds"/>
        <w:numPr>
          <w:ilvl w:val="0"/>
          <w:numId w:val="28"/>
        </w:numPr>
      </w:pPr>
      <w:r w:rsidRPr="00DC5F40">
        <w:rPr>
          <w:b/>
          <w:bCs/>
        </w:rPr>
        <w:t xml:space="preserve">event </w:t>
      </w:r>
      <w:r w:rsidRPr="00DC5F40">
        <w:t xml:space="preserve">– A szerver küldi a kliensnek. </w:t>
      </w:r>
      <w:r w:rsidR="00B046A0" w:rsidRPr="00DC5F40">
        <w:t>Az ilyen típusú üzeneteket általában nem közvetlenül a kliens váltja ki.</w:t>
      </w:r>
      <w:r w:rsidR="00B55E94" w:rsidRPr="00DC5F40">
        <w:t xml:space="preserve"> Sokféle típusú event üzenet létezik, ilyen például a bemeneti eszközök (például billentyűzet vagy egér) által generált események.</w:t>
      </w:r>
    </w:p>
    <w:p w14:paraId="78369378" w14:textId="75701CD6" w:rsidR="0009009F" w:rsidRPr="00DC5F40" w:rsidRDefault="0009009F" w:rsidP="008D7126">
      <w:pPr>
        <w:pStyle w:val="Listaszerbekezds"/>
        <w:numPr>
          <w:ilvl w:val="0"/>
          <w:numId w:val="28"/>
        </w:numPr>
      </w:pPr>
      <w:r w:rsidRPr="00DC5F40">
        <w:rPr>
          <w:b/>
          <w:bCs/>
        </w:rPr>
        <w:t xml:space="preserve">error </w:t>
      </w:r>
      <w:r w:rsidRPr="00DC5F40">
        <w:t>–</w:t>
      </w:r>
      <w:r w:rsidR="001E22AC" w:rsidRPr="00DC5F40">
        <w:t xml:space="preserve"> A szerver küldi a kliensnek.</w:t>
      </w:r>
      <w:r w:rsidR="008A32D5" w:rsidRPr="00DC5F40">
        <w:t xml:space="preserve"> Hasonlóan működnek az event típusú üzenetekhez, valamilyen hib</w:t>
      </w:r>
      <w:r w:rsidR="0003268E" w:rsidRPr="00DC5F40">
        <w:t>a fennállását jelzik.</w:t>
      </w:r>
    </w:p>
    <w:p w14:paraId="0F75FF9E" w14:textId="32C92349" w:rsidR="00A872AB" w:rsidRPr="00DC5F40" w:rsidRDefault="00A872AB" w:rsidP="00601E79">
      <w:pPr>
        <w:pStyle w:val="Cmsor3"/>
      </w:pPr>
      <w:bookmarkStart w:id="14" w:name="_Toc120875135"/>
      <w:r w:rsidRPr="00DC5F40">
        <w:t>Wayland</w:t>
      </w:r>
      <w:bookmarkEnd w:id="14"/>
    </w:p>
    <w:p w14:paraId="3AF52627" w14:textId="4283744B" w:rsidR="00B04879" w:rsidRDefault="00561E50" w:rsidP="00CE2819">
      <w:r w:rsidRPr="00DC5F40">
        <w:t>A Wayland</w:t>
      </w:r>
      <w:sdt>
        <w:sdtPr>
          <w:id w:val="-355667576"/>
          <w:citation/>
        </w:sdtPr>
        <w:sdtContent>
          <w:r w:rsidR="000044DA">
            <w:fldChar w:fldCharType="begin"/>
          </w:r>
          <w:r w:rsidR="000044DA">
            <w:rPr>
              <w:lang w:val="en-GB"/>
            </w:rPr>
            <w:instrText xml:space="preserve"> CITATION Way22 \l 2057 </w:instrText>
          </w:r>
          <w:r w:rsidR="000044DA">
            <w:fldChar w:fldCharType="separate"/>
          </w:r>
          <w:r w:rsidR="002206B0">
            <w:rPr>
              <w:noProof/>
              <w:lang w:val="en-GB"/>
            </w:rPr>
            <w:t xml:space="preserve"> </w:t>
          </w:r>
          <w:r w:rsidR="002206B0" w:rsidRPr="002206B0">
            <w:rPr>
              <w:noProof/>
              <w:lang w:val="en-GB"/>
            </w:rPr>
            <w:t>[2]</w:t>
          </w:r>
          <w:r w:rsidR="000044DA">
            <w:fldChar w:fldCharType="end"/>
          </w:r>
        </w:sdtContent>
      </w:sdt>
      <w:r w:rsidRPr="00DC5F40">
        <w:t xml:space="preserve"> egy ingyenes, nyílt forráskódú </w:t>
      </w:r>
      <w:r w:rsidR="00B844E7" w:rsidRPr="00DC5F40">
        <w:t>megjelenítő</w:t>
      </w:r>
      <w:r w:rsidRPr="00DC5F40">
        <w:t xml:space="preserve"> protokoll</w:t>
      </w:r>
      <w:r w:rsidR="002D6730" w:rsidRPr="00DC5F40">
        <w:t>. A Wayland projekt célja, hogy leváltsa az X Window System-et egy modernebb</w:t>
      </w:r>
      <w:r w:rsidR="00146399" w:rsidRPr="00DC5F40">
        <w:t>, egyszerűbb és</w:t>
      </w:r>
      <w:r w:rsidR="002D6730" w:rsidRPr="00DC5F40">
        <w:t xml:space="preserve"> biztonságosabb protokollra.</w:t>
      </w:r>
      <w:r w:rsidR="008A6C28" w:rsidRPr="00DC5F40">
        <w:t xml:space="preserve"> A protokollt 2008-ban kezdték el fejleszteni</w:t>
      </w:r>
      <w:r w:rsidR="00FC39E3" w:rsidRPr="00DC5F40">
        <w:t xml:space="preserve"> és a mai napig aktívan dolgoznak rajta.</w:t>
      </w:r>
      <w:r w:rsidR="00B844E7" w:rsidRPr="00DC5F40">
        <w:t xml:space="preserve"> Az X Window System-hez hasonlóan a Wayland protokoll is egy szerver-kliens architektúrát követ. Ellentétben az </w:t>
      </w:r>
      <w:r w:rsidR="00DA3AEB" w:rsidRPr="00DC5F40">
        <w:t>X-szel</w:t>
      </w:r>
      <w:r w:rsidR="00B844E7" w:rsidRPr="00DC5F40">
        <w:t xml:space="preserve"> a Wayland esetében a megjelenítő szervert kompozitornak hívják. Ez abból az alapvető architektúrális különbségből ered, hogy</w:t>
      </w:r>
      <w:r w:rsidR="009236EE" w:rsidRPr="00DC5F40">
        <w:t xml:space="preserve"> a Wayland esetében a megjelenítő szerver és a kompozitor egy komponensként funkcionál.</w:t>
      </w:r>
      <w:r w:rsidR="00DA3AEB" w:rsidRPr="00DC5F40">
        <w:t xml:space="preserve"> A protokollhoz tartozik egy szerveroldali referencia implementáció C-ben, a</w:t>
      </w:r>
      <w:r w:rsidR="00897886" w:rsidRPr="00DC5F40">
        <w:t>mit</w:t>
      </w:r>
      <w:r w:rsidR="00DA3AEB" w:rsidRPr="00DC5F40">
        <w:t xml:space="preserve"> Weston kompozitor</w:t>
      </w:r>
      <w:r w:rsidR="00897886" w:rsidRPr="00DC5F40">
        <w:t>nak hívnak</w:t>
      </w:r>
      <w:r w:rsidR="00DA3AEB" w:rsidRPr="00DC5F40">
        <w:t>.</w:t>
      </w:r>
      <w:r w:rsidR="00A010DD" w:rsidRPr="00DC5F40">
        <w:t xml:space="preserve"> A legnépszerűbb kliensoldali könyvtár a libwayland szintén C-ben lett implementálva</w:t>
      </w:r>
      <w:r w:rsidR="003272D7" w:rsidRPr="00DC5F40">
        <w:t>.</w:t>
      </w:r>
    </w:p>
    <w:p w14:paraId="30A3D8DC" w14:textId="6F0A206C" w:rsidR="00534574" w:rsidRDefault="00534574" w:rsidP="00CE2819">
      <w:r w:rsidRPr="00DC5F40">
        <w:t xml:space="preserve">A legjobb módja annak, hogy összehasonlítsuk a Wayland és az X Window System architektúráját és megértsük a különbségeket az, ha végig követjük egy bemeneti eszköz által </w:t>
      </w:r>
      <w:r w:rsidR="00777D5C" w:rsidRPr="00DC5F40">
        <w:t>generált</w:t>
      </w:r>
      <w:r w:rsidRPr="00DC5F40">
        <w:t xml:space="preserve"> esemény útját egészen addig, </w:t>
      </w:r>
      <w:r w:rsidR="009730C4" w:rsidRPr="00DC5F40">
        <w:t>ameddig az esemény által kiváltott változás megjelenik a képernyőn.</w:t>
      </w:r>
      <w:r w:rsidR="00E06FB3" w:rsidRPr="00DC5F40">
        <w:t xml:space="preserve"> Az X esetében ez a következőképpen zajlik le:</w:t>
      </w:r>
    </w:p>
    <w:p w14:paraId="176F083D" w14:textId="77777777" w:rsidR="00476157" w:rsidRDefault="00476157" w:rsidP="00915A7B">
      <w:pPr>
        <w:pStyle w:val="Kp"/>
      </w:pPr>
      <w:r w:rsidRPr="00DC5F40">
        <w:rPr>
          <w:noProof/>
        </w:rPr>
        <w:lastRenderedPageBreak/>
        <w:drawing>
          <wp:inline distT="0" distB="0" distL="0" distR="0" wp14:anchorId="69C707D1" wp14:editId="1383CCA6">
            <wp:extent cx="3163570" cy="301307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3570" cy="3013075"/>
                    </a:xfrm>
                    <a:prstGeom prst="rect">
                      <a:avLst/>
                    </a:prstGeom>
                    <a:noFill/>
                    <a:ln>
                      <a:noFill/>
                    </a:ln>
                  </pic:spPr>
                </pic:pic>
              </a:graphicData>
            </a:graphic>
          </wp:inline>
        </w:drawing>
      </w:r>
    </w:p>
    <w:p w14:paraId="5E1FB47D" w14:textId="29C08E34" w:rsidR="00476157" w:rsidRPr="00476157" w:rsidRDefault="00000000" w:rsidP="00970B86">
      <w:pPr>
        <w:pStyle w:val="Kpalrs"/>
      </w:pPr>
      <w:fldSimple w:instr=" SEQ ábra \* ARABIC ">
        <w:r w:rsidR="002206B0">
          <w:rPr>
            <w:noProof/>
          </w:rPr>
          <w:t>4</w:t>
        </w:r>
      </w:fldSimple>
      <w:r w:rsidR="00476157">
        <w:t xml:space="preserve">. ábra </w:t>
      </w:r>
      <w:r w:rsidR="00476157" w:rsidRPr="00476157">
        <w:t>Egy esemény feldolgozása X</w:t>
      </w:r>
      <w:r w:rsidR="00476157">
        <w:t>11</w:t>
      </w:r>
      <w:r w:rsidR="00476157" w:rsidRPr="00476157">
        <w:t>-en</w:t>
      </w:r>
    </w:p>
    <w:p w14:paraId="4762D083" w14:textId="06D7AB43" w:rsidR="004869AB" w:rsidRPr="00DC5F40" w:rsidRDefault="004F24FE" w:rsidP="00AB066E">
      <w:pPr>
        <w:pStyle w:val="Listaszerbekezds"/>
        <w:numPr>
          <w:ilvl w:val="0"/>
          <w:numId w:val="30"/>
        </w:numPr>
      </w:pPr>
      <w:r w:rsidRPr="00DC5F40">
        <w:t xml:space="preserve">A kernel kap egy eseményt egy bemeneti eszköztől és elküldi az X szervernek </w:t>
      </w:r>
      <w:r w:rsidR="006961CF" w:rsidRPr="00DC5F40">
        <w:t>a bemeneti vezérlőn (</w:t>
      </w:r>
      <w:r w:rsidRPr="00DC5F40">
        <w:t>evdev driver</w:t>
      </w:r>
      <w:r w:rsidR="006961CF" w:rsidRPr="00DC5F40">
        <w:t>)</w:t>
      </w:r>
      <w:r w:rsidRPr="00DC5F40">
        <w:t xml:space="preserve"> keresztül.</w:t>
      </w:r>
      <w:r w:rsidR="006961CF" w:rsidRPr="00DC5F40">
        <w:t xml:space="preserve"> </w:t>
      </w:r>
      <w:r w:rsidR="00896244" w:rsidRPr="00DC5F40">
        <w:t>A különböző eszközspecifikus eseményprotokollok lefordítását az evdev szabványra a kernel végzi el.</w:t>
      </w:r>
    </w:p>
    <w:p w14:paraId="2B445FBD" w14:textId="020FB2B2" w:rsidR="00AB066E" w:rsidRPr="00DC5F40" w:rsidRDefault="00363127" w:rsidP="00AB066E">
      <w:pPr>
        <w:pStyle w:val="Listaszerbekezds"/>
        <w:numPr>
          <w:ilvl w:val="0"/>
          <w:numId w:val="30"/>
        </w:numPr>
      </w:pPr>
      <w:r w:rsidRPr="00DC5F40">
        <w:t xml:space="preserve">Az X szerver meghatározza, hogy </w:t>
      </w:r>
      <w:r w:rsidR="0098640B" w:rsidRPr="00DC5F40">
        <w:t xml:space="preserve">melyik ablakot </w:t>
      </w:r>
      <w:r w:rsidR="009377F8" w:rsidRPr="00DC5F40">
        <w:t xml:space="preserve">érintette az esemény és elküldi azoknak az X klienseknek, amelyek az adott ablakban a kérdéses eseményre </w:t>
      </w:r>
      <w:r w:rsidR="00364892" w:rsidRPr="00DC5F40">
        <w:t>feliratkoztak</w:t>
      </w:r>
      <w:r w:rsidR="009377F8" w:rsidRPr="00DC5F40">
        <w:t>.</w:t>
      </w:r>
    </w:p>
    <w:p w14:paraId="68084D81" w14:textId="4DCBBDFC" w:rsidR="00AB066E" w:rsidRPr="00DC5F40" w:rsidRDefault="005447CA" w:rsidP="00AB066E">
      <w:pPr>
        <w:pStyle w:val="Listaszerbekezds"/>
        <w:numPr>
          <w:ilvl w:val="0"/>
          <w:numId w:val="30"/>
        </w:numPr>
      </w:pPr>
      <w:r w:rsidRPr="00DC5F40">
        <w:t xml:space="preserve">A kliensek feldolgozzák az eseményt és eldöntik, hogy mit tegyenek. Sokszor egy bemeneti esemény hatására </w:t>
      </w:r>
      <w:r w:rsidR="006F35E6" w:rsidRPr="00DC5F40">
        <w:t xml:space="preserve">a felhasználói felületnek meg kell változnia, például </w:t>
      </w:r>
      <w:r w:rsidR="0036658A" w:rsidRPr="00DC5F40">
        <w:t>a felhasználó egy hivatkozás felé viszi a kurzort, vagy bepipál egy checkbox-ot.</w:t>
      </w:r>
      <w:r w:rsidR="000A7DC7" w:rsidRPr="00DC5F40">
        <w:t xml:space="preserve"> Az esemény feldolgozása után a kliens egy renderelési kérést (request típusú üzenet) küld a szervernek.</w:t>
      </w:r>
      <w:r w:rsidRPr="00DC5F40">
        <w:t xml:space="preserve"> </w:t>
      </w:r>
    </w:p>
    <w:p w14:paraId="5567A675" w14:textId="4871B7ED" w:rsidR="00AB066E" w:rsidRPr="00DC5F40" w:rsidRDefault="001B2604" w:rsidP="00AB066E">
      <w:pPr>
        <w:pStyle w:val="Listaszerbekezds"/>
        <w:numPr>
          <w:ilvl w:val="0"/>
          <w:numId w:val="30"/>
        </w:numPr>
      </w:pPr>
      <w:r w:rsidRPr="00DC5F40">
        <w:t xml:space="preserve">Az X szerver megkapja a renderelési kérést </w:t>
      </w:r>
      <w:r w:rsidR="00F34486" w:rsidRPr="00DC5F40">
        <w:t xml:space="preserve">és </w:t>
      </w:r>
      <w:r w:rsidR="00BC3191" w:rsidRPr="00DC5F40">
        <w:t xml:space="preserve">egy </w:t>
      </w:r>
      <w:r w:rsidRPr="00DC5F40">
        <w:t>illesztőprogram</w:t>
      </w:r>
      <w:r w:rsidR="00BC3191" w:rsidRPr="00DC5F40">
        <w:t>on keresztül szól a hardvernek, hogy az</w:t>
      </w:r>
      <w:r w:rsidRPr="00DC5F40">
        <w:t xml:space="preserve"> végezze el a renderelést.</w:t>
      </w:r>
      <w:r w:rsidR="00F7306F" w:rsidRPr="00DC5F40">
        <w:t xml:space="preserve"> Az X szerver továbbá</w:t>
      </w:r>
      <w:r w:rsidR="001215F2" w:rsidRPr="00DC5F40">
        <w:t xml:space="preserve"> kiszámítja a rend</w:t>
      </w:r>
      <w:r w:rsidR="00043DDB" w:rsidRPr="00DC5F40">
        <w:t>erelés határoló régióját és elküldi ezt a kompozitornak egy káreseménynek (damage event) nevezett üzenetben. Erre azért van szükség, mert a kompozitornak a bemeneti esemény hatására lehet, hogy bizonyos effekteket kell alkalmaznia</w:t>
      </w:r>
      <w:r w:rsidR="001468B5" w:rsidRPr="00DC5F40">
        <w:t xml:space="preserve"> (forgatás, skálázás stb</w:t>
      </w:r>
      <w:r w:rsidR="00D72CDF">
        <w:t>.</w:t>
      </w:r>
      <w:r w:rsidR="001468B5" w:rsidRPr="00DC5F40">
        <w:t>)</w:t>
      </w:r>
      <w:r w:rsidR="00E76F84" w:rsidRPr="00DC5F40">
        <w:t>.</w:t>
      </w:r>
    </w:p>
    <w:p w14:paraId="4BF90F66" w14:textId="06E1B8C0" w:rsidR="00AB066E" w:rsidRPr="00DC5F40" w:rsidRDefault="00463191" w:rsidP="00AB066E">
      <w:pPr>
        <w:pStyle w:val="Listaszerbekezds"/>
        <w:numPr>
          <w:ilvl w:val="0"/>
          <w:numId w:val="30"/>
        </w:numPr>
      </w:pPr>
      <w:r w:rsidRPr="00DC5F40">
        <w:lastRenderedPageBreak/>
        <w:t>A káreseményből a kompozitor megtudja, hogy valami megváltozott az ablakban és az</w:t>
      </w:r>
      <w:r w:rsidR="007F3EA0" w:rsidRPr="00DC5F40">
        <w:t xml:space="preserve"> képernyőnek azt a részét újra </w:t>
      </w:r>
      <w:r w:rsidRPr="00DC5F40">
        <w:t>kell komponálnia</w:t>
      </w:r>
      <w:r w:rsidR="007F3EA0" w:rsidRPr="00DC5F40">
        <w:t xml:space="preserve">, ahol az ablak </w:t>
      </w:r>
      <w:r w:rsidR="00092D76" w:rsidRPr="00DC5F40">
        <w:t>megváltozott</w:t>
      </w:r>
      <w:r w:rsidRPr="00DC5F40">
        <w:t>.</w:t>
      </w:r>
      <w:r w:rsidR="00F20E36" w:rsidRPr="00DC5F40">
        <w:t xml:space="preserve"> Miután ezt megtette, a kompozitor küld egy renderelési kérést az X szervernek.</w:t>
      </w:r>
    </w:p>
    <w:p w14:paraId="0BB36F8B" w14:textId="03250394" w:rsidR="006C7492" w:rsidRPr="00DC5F40" w:rsidRDefault="00F84E60" w:rsidP="006C7492">
      <w:pPr>
        <w:pStyle w:val="Listaszerbekezds"/>
        <w:numPr>
          <w:ilvl w:val="0"/>
          <w:numId w:val="30"/>
        </w:numPr>
      </w:pPr>
      <w:r w:rsidRPr="00DC5F40">
        <w:t>Az X szerver megkapja a renderelési kérést a kompozitortól és végrehajtja azt.</w:t>
      </w:r>
    </w:p>
    <w:p w14:paraId="2CCF28B7" w14:textId="09079CFC" w:rsidR="00955408" w:rsidRPr="00DC5F40" w:rsidRDefault="006C7492" w:rsidP="00955408">
      <w:pPr>
        <w:ind w:firstLine="0"/>
      </w:pPr>
      <w:r w:rsidRPr="00DC5F40">
        <w:t>A Wayland protokoll esetén a kompozitor és a megjlenítő szerver</w:t>
      </w:r>
      <w:r w:rsidR="00630BF9" w:rsidRPr="00DC5F40">
        <w:t xml:space="preserve"> egy és ugyanaz a komponens</w:t>
      </w:r>
      <w:r w:rsidR="000971B5" w:rsidRPr="00DC5F40">
        <w:t>. Ez lehetővé teszi, hogy a kompozitor közvetlenül a klienseknek küldje a bemeneti eseményeket és fordítva a kliensek közvetlenül a kompozitornak küldik a káreseményeket. Ugyanez a folyamat a Wayland esetében a következőképpen zajlik le:</w:t>
      </w:r>
    </w:p>
    <w:p w14:paraId="08600BBF" w14:textId="77777777" w:rsidR="005F33A2" w:rsidRDefault="00705942" w:rsidP="00915A7B">
      <w:pPr>
        <w:pStyle w:val="Kp"/>
      </w:pPr>
      <w:r w:rsidRPr="00DC5F40">
        <w:rPr>
          <w:noProof/>
        </w:rPr>
        <w:drawing>
          <wp:inline distT="0" distB="0" distL="0" distR="0" wp14:anchorId="1768D72D" wp14:editId="74396757">
            <wp:extent cx="1899920" cy="297878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9920" cy="2978785"/>
                    </a:xfrm>
                    <a:prstGeom prst="rect">
                      <a:avLst/>
                    </a:prstGeom>
                    <a:noFill/>
                    <a:ln>
                      <a:noFill/>
                    </a:ln>
                  </pic:spPr>
                </pic:pic>
              </a:graphicData>
            </a:graphic>
          </wp:inline>
        </w:drawing>
      </w:r>
    </w:p>
    <w:p w14:paraId="339E1798" w14:textId="6FCA53E7" w:rsidR="00AB066E" w:rsidRPr="005F33A2" w:rsidRDefault="00000000" w:rsidP="00970B86">
      <w:pPr>
        <w:pStyle w:val="Kpalrs"/>
      </w:pPr>
      <w:fldSimple w:instr=" SEQ ábra \* ARABIC ">
        <w:r w:rsidR="002206B0">
          <w:rPr>
            <w:noProof/>
          </w:rPr>
          <w:t>5</w:t>
        </w:r>
      </w:fldSimple>
      <w:r w:rsidR="005F33A2">
        <w:t>. ábra Egy esemény feldolgozása Waylend-en</w:t>
      </w:r>
    </w:p>
    <w:p w14:paraId="4813F0B2" w14:textId="7DE664B3" w:rsidR="00CA34ED" w:rsidRPr="00DC5F40" w:rsidRDefault="00805410" w:rsidP="00CA34ED">
      <w:pPr>
        <w:pStyle w:val="Listaszerbekezds"/>
        <w:numPr>
          <w:ilvl w:val="0"/>
          <w:numId w:val="31"/>
        </w:numPr>
      </w:pPr>
      <w:r w:rsidRPr="00DC5F40">
        <w:t>A kernel kap egy eseményt egy bemeneti eszköztől és elküldi a Wayland kompozitornak a bemeneti vezérlőn keresztül.</w:t>
      </w:r>
    </w:p>
    <w:p w14:paraId="35FF38A8" w14:textId="436A9AD6" w:rsidR="006C03E5" w:rsidRPr="00DC5F40" w:rsidRDefault="00DA59D2" w:rsidP="00CA34ED">
      <w:pPr>
        <w:pStyle w:val="Listaszerbekezds"/>
        <w:numPr>
          <w:ilvl w:val="0"/>
          <w:numId w:val="31"/>
        </w:numPr>
      </w:pPr>
      <w:r w:rsidRPr="00DC5F40">
        <w:t xml:space="preserve">A kompozitor </w:t>
      </w:r>
      <w:r w:rsidR="00D64F1C" w:rsidRPr="00DC5F40">
        <w:t>meghatározza, hogy melyik ablakot érintette az adottt esemény</w:t>
      </w:r>
      <w:r w:rsidR="0028668F" w:rsidRPr="00DC5F40">
        <w:t xml:space="preserve"> és tájékoztatja erről az érintett klienseket</w:t>
      </w:r>
      <w:r w:rsidR="00D64F1C" w:rsidRPr="00DC5F40">
        <w:t>.</w:t>
      </w:r>
      <w:r w:rsidR="00D74B74" w:rsidRPr="00DC5F40">
        <w:t xml:space="preserve"> A kompozitor érti a különböző effekteket, transzformációkat, amikkel az egyes elemek rendelkezhetnek</w:t>
      </w:r>
      <w:r w:rsidR="00D92104" w:rsidRPr="00DC5F40">
        <w:t>,</w:t>
      </w:r>
      <w:r w:rsidR="00D74B74" w:rsidRPr="00DC5F40">
        <w:t xml:space="preserve"> így képes </w:t>
      </w:r>
      <w:r w:rsidR="00D92104" w:rsidRPr="00DC5F40">
        <w:t xml:space="preserve">az ablak-lokális – képernyő-lokális koordináták fordítására. </w:t>
      </w:r>
      <w:r w:rsidR="00F006CA" w:rsidRPr="00DC5F40">
        <w:t>Ezáltal a kompozitor pontosan meg tudja határozni, hogy melyik ablakot érintette az adott esemény, feleslegessé válik az X-es acrcitektúrában a 4-es és az 5-ös lépés.</w:t>
      </w:r>
    </w:p>
    <w:p w14:paraId="6BC2E6CC" w14:textId="2AB3BD6B" w:rsidR="00BE3CED" w:rsidRPr="00DC5F40" w:rsidRDefault="00BE3CED" w:rsidP="00CA34ED">
      <w:pPr>
        <w:pStyle w:val="Listaszerbekezds"/>
        <w:numPr>
          <w:ilvl w:val="0"/>
          <w:numId w:val="31"/>
        </w:numPr>
      </w:pPr>
      <w:r w:rsidRPr="00DC5F40">
        <w:lastRenderedPageBreak/>
        <w:t>Az X-es architektúrához hasonlóan a kliens megkapja az eseményt és feldolgozza azt.</w:t>
      </w:r>
      <w:r w:rsidR="00EC242D" w:rsidRPr="00DC5F40">
        <w:t xml:space="preserve"> Egy újabb különbség a protokollok között, hogy a Wayland esetén a renderelés kliens oldal</w:t>
      </w:r>
      <w:r w:rsidR="00CE01AA" w:rsidRPr="00DC5F40">
        <w:t>on</w:t>
      </w:r>
      <w:r w:rsidR="00EC242D" w:rsidRPr="00DC5F40">
        <w:t xml:space="preserve"> történik</w:t>
      </w:r>
      <w:r w:rsidR="003A40FA" w:rsidRPr="00DC5F40">
        <w:t xml:space="preserve"> (gyakorlatban a kliens a kompozitorral megosztott közös videómemória pufferbe renderel).</w:t>
      </w:r>
      <w:r w:rsidR="002F3DA3" w:rsidRPr="00DC5F40">
        <w:t xml:space="preserve"> Végezetül a kliens értesíti a kompozitort, hogy jelezze, hogy a felhasználói felületen változás történt</w:t>
      </w:r>
      <w:r w:rsidR="00013636" w:rsidRPr="00DC5F40">
        <w:t xml:space="preserve"> (káresemény)</w:t>
      </w:r>
      <w:r w:rsidR="002F3DA3" w:rsidRPr="00DC5F40">
        <w:t>.</w:t>
      </w:r>
    </w:p>
    <w:p w14:paraId="4C76790D" w14:textId="4175C75B" w:rsidR="00CD5352" w:rsidRPr="00DC5F40" w:rsidRDefault="00987B2B" w:rsidP="00CA34ED">
      <w:pPr>
        <w:pStyle w:val="Listaszerbekezds"/>
        <w:numPr>
          <w:ilvl w:val="0"/>
          <w:numId w:val="31"/>
        </w:numPr>
      </w:pPr>
      <w:r w:rsidRPr="00DC5F40">
        <w:t>A kompozitor összegyűjti a kliensektől a káreseményeket és újra összeállítja a képernyőt.</w:t>
      </w:r>
    </w:p>
    <w:p w14:paraId="6378DD18" w14:textId="1FC35F39" w:rsidR="00CA34ED" w:rsidRPr="00DC5F40" w:rsidRDefault="005D590D" w:rsidP="006B56F8">
      <w:r w:rsidRPr="00DC5F40">
        <w:t>Az X Window System architektúráj</w:t>
      </w:r>
      <w:r w:rsidR="000051C2" w:rsidRPr="00DC5F40">
        <w:t>ában a kompozitor felelős azért, hogy mindent megjelenítsen</w:t>
      </w:r>
      <w:r w:rsidRPr="00DC5F40">
        <w:t xml:space="preserve"> </w:t>
      </w:r>
      <w:r w:rsidR="000051C2" w:rsidRPr="00DC5F40">
        <w:t>a képernyőn, de ezt mégis az X szerveren keresztül kell tennie.</w:t>
      </w:r>
      <w:r w:rsidR="008B44F9" w:rsidRPr="00DC5F40">
        <w:t xml:space="preserve"> Lényegében az X szerver egy közvetítő szerepet játszik a kliensek és a kompozitor, illetve a kompozitor és a hardver között.</w:t>
      </w:r>
      <w:r w:rsidR="00374C1E" w:rsidRPr="00DC5F40">
        <w:t xml:space="preserve"> A Wayland protokoll</w:t>
      </w:r>
      <w:r w:rsidR="00145D31" w:rsidRPr="00DC5F40">
        <w:t>ban</w:t>
      </w:r>
      <w:r w:rsidR="00374C1E" w:rsidRPr="00DC5F40">
        <w:t xml:space="preserve"> azáltal, hogy a meglejelenítő szerver</w:t>
      </w:r>
      <w:r w:rsidR="00145D31" w:rsidRPr="00DC5F40">
        <w:t xml:space="preserve"> helyére lép a kompozitor lényegesen csökkent a rendszer komplexitása, illetve a kommunikációs többlet.</w:t>
      </w:r>
    </w:p>
    <w:p w14:paraId="1F1A96D3" w14:textId="65DDDD9C" w:rsidR="00A872AB" w:rsidRPr="00DC5F40" w:rsidRDefault="00A872AB" w:rsidP="00A872AB">
      <w:pPr>
        <w:pStyle w:val="Cmsor2"/>
      </w:pPr>
      <w:bookmarkStart w:id="15" w:name="_Ref117964284"/>
      <w:bookmarkStart w:id="16" w:name="_Toc120875136"/>
      <w:r w:rsidRPr="00DC5F40">
        <w:t>Rust</w:t>
      </w:r>
      <w:bookmarkEnd w:id="15"/>
      <w:bookmarkEnd w:id="16"/>
    </w:p>
    <w:p w14:paraId="17AA99E4" w14:textId="138DCD61" w:rsidR="00500E5B" w:rsidRPr="00DC5F40" w:rsidRDefault="00DD0304" w:rsidP="0018244E">
      <w:r w:rsidRPr="00DC5F40">
        <w:t>A Rust</w:t>
      </w:r>
      <w:sdt>
        <w:sdtPr>
          <w:id w:val="-659701437"/>
          <w:citation/>
        </w:sdtPr>
        <w:sdtContent>
          <w:r w:rsidR="000044DA">
            <w:fldChar w:fldCharType="begin"/>
          </w:r>
          <w:r w:rsidR="000044DA">
            <w:rPr>
              <w:lang w:val="en-GB"/>
            </w:rPr>
            <w:instrText xml:space="preserve"> CITATION Rus22 \l 2057 </w:instrText>
          </w:r>
          <w:r w:rsidR="000044DA">
            <w:fldChar w:fldCharType="separate"/>
          </w:r>
          <w:r w:rsidR="002206B0">
            <w:rPr>
              <w:noProof/>
              <w:lang w:val="en-GB"/>
            </w:rPr>
            <w:t xml:space="preserve"> </w:t>
          </w:r>
          <w:r w:rsidR="002206B0" w:rsidRPr="002206B0">
            <w:rPr>
              <w:noProof/>
              <w:lang w:val="en-GB"/>
            </w:rPr>
            <w:t>[3]</w:t>
          </w:r>
          <w:r w:rsidR="000044DA">
            <w:fldChar w:fldCharType="end"/>
          </w:r>
        </w:sdtContent>
      </w:sdt>
      <w:r w:rsidRPr="00DC5F40">
        <w:t xml:space="preserve"> egy viszonylag új általános célú programozási nyelv. Az els</w:t>
      </w:r>
      <w:r w:rsidR="00DD10B8" w:rsidRPr="00DC5F40">
        <w:t>ő stabil verziója 2014-ben jelent meg.</w:t>
      </w:r>
      <w:r w:rsidR="000816BF" w:rsidRPr="00DC5F40">
        <w:t xml:space="preserve"> A nyelv</w:t>
      </w:r>
      <w:r w:rsidR="00A60359" w:rsidRPr="00DC5F40">
        <w:t xml:space="preserve"> megalkotásakor </w:t>
      </w:r>
      <w:r w:rsidR="00432B0C" w:rsidRPr="00DC5F40">
        <w:t xml:space="preserve">a hangsúly a teljesítményen, a </w:t>
      </w:r>
      <w:r w:rsidR="00E02394" w:rsidRPr="00DC5F40">
        <w:t>konkurencia</w:t>
      </w:r>
      <w:r w:rsidR="00432B0C" w:rsidRPr="00DC5F40">
        <w:t xml:space="preserve"> támogatásán és a biztonságon volt.</w:t>
      </w:r>
      <w:r w:rsidR="000F6102" w:rsidRPr="00DC5F40">
        <w:t xml:space="preserve"> </w:t>
      </w:r>
      <w:r w:rsidR="00283C8F" w:rsidRPr="00DC5F40">
        <w:t>Leggyakrabban rendszerszintű programozásra szokták használni, de magasabb szinten is népszerűnek számít.</w:t>
      </w:r>
      <w:r w:rsidR="00E35089" w:rsidRPr="00DC5F40">
        <w:t xml:space="preserve"> Alapvetően a nyelv a C-re és a C++-ra épít, de más nyelvekből is vesz át </w:t>
      </w:r>
      <w:r w:rsidR="00802D8F" w:rsidRPr="00DC5F40">
        <w:t>jól bevált ötleteket.</w:t>
      </w:r>
      <w:r w:rsidR="00477873" w:rsidRPr="00DC5F40">
        <w:t xml:space="preserve"> A Rust egy kompilált nyelv, ami </w:t>
      </w:r>
      <w:r w:rsidR="002A04AE" w:rsidRPr="00DC5F40">
        <w:t xml:space="preserve">betartatja </w:t>
      </w:r>
      <w:r w:rsidR="00477873" w:rsidRPr="00DC5F40">
        <w:t>memóriabizto</w:t>
      </w:r>
      <w:r w:rsidR="00C1785F" w:rsidRPr="00DC5F40">
        <w:t>nság</w:t>
      </w:r>
      <w:r w:rsidR="008E6816" w:rsidRPr="00DC5F40">
        <w:t>ot</w:t>
      </w:r>
      <w:r w:rsidR="00C1785F" w:rsidRPr="00DC5F40">
        <w:t xml:space="preserve"> </w:t>
      </w:r>
      <w:r w:rsidR="00BB1C0C" w:rsidRPr="00DC5F40">
        <w:t>(tehát minden</w:t>
      </w:r>
      <w:r w:rsidR="009057CE" w:rsidRPr="00DC5F40">
        <w:t xml:space="preserve"> hivatkozás érvényes memória területre mutat)</w:t>
      </w:r>
      <w:r w:rsidR="00E01457" w:rsidRPr="00DC5F40">
        <w:t xml:space="preserve"> </w:t>
      </w:r>
      <w:r w:rsidR="00E01457" w:rsidRPr="00DC5F40">
        <w:rPr>
          <w:i/>
          <w:iCs/>
        </w:rPr>
        <w:t xml:space="preserve">garbage collector </w:t>
      </w:r>
      <w:r w:rsidR="00E01457" w:rsidRPr="00DC5F40">
        <w:t>mechanizmus használata nélkül.</w:t>
      </w:r>
      <w:r w:rsidR="00A1163A" w:rsidRPr="00DC5F40">
        <w:t xml:space="preserve"> A memóriabiztonság betartására, illetve a versenykörülmények elkerülésére</w:t>
      </w:r>
      <w:r w:rsidR="00330C9D" w:rsidRPr="00DC5F40">
        <w:t xml:space="preserve"> a Rust a </w:t>
      </w:r>
      <w:r w:rsidR="00194956" w:rsidRPr="00DC5F40">
        <w:t>tulajdonos</w:t>
      </w:r>
      <w:r w:rsidR="007B06DF" w:rsidRPr="00DC5F40">
        <w:t>sági</w:t>
      </w:r>
      <w:r w:rsidR="00194956" w:rsidRPr="00DC5F40">
        <w:t xml:space="preserve"> mechanizmust (ownership) használja, ami </w:t>
      </w:r>
      <w:r w:rsidR="005A2DF0" w:rsidRPr="00DC5F40">
        <w:t xml:space="preserve">leegyszerűsítve </w:t>
      </w:r>
      <w:r w:rsidR="00194956" w:rsidRPr="00DC5F40">
        <w:t xml:space="preserve">az objektumok élettartamának </w:t>
      </w:r>
      <w:r w:rsidR="006C7F1C" w:rsidRPr="00DC5F40">
        <w:t xml:space="preserve">követését </w:t>
      </w:r>
      <w:r w:rsidR="00194956" w:rsidRPr="00DC5F40">
        <w:t>és a változók hatóköré</w:t>
      </w:r>
      <w:r w:rsidR="002E3EA3" w:rsidRPr="00DC5F40">
        <w:t>nek</w:t>
      </w:r>
      <w:r w:rsidR="00194956" w:rsidRPr="00DC5F40">
        <w:t xml:space="preserve"> (scope) </w:t>
      </w:r>
      <w:r w:rsidR="009A39FD" w:rsidRPr="00DC5F40">
        <w:t>ellenőrzését jelenti fordítási időben.</w:t>
      </w:r>
    </w:p>
    <w:p w14:paraId="5EE6D56A" w14:textId="73AF5980" w:rsidR="00C518EA" w:rsidRPr="00DC5F40" w:rsidRDefault="009E59A4" w:rsidP="00C518EA">
      <w:r w:rsidRPr="00DC5F40">
        <w:t>A diploma</w:t>
      </w:r>
      <w:r w:rsidR="00467941">
        <w:t xml:space="preserve">munka </w:t>
      </w:r>
      <w:r w:rsidR="0021099D" w:rsidRPr="00DC5F40">
        <w:t xml:space="preserve">implementálása során az adatgyűjtő és </w:t>
      </w:r>
      <w:r w:rsidR="004D0CF9" w:rsidRPr="00DC5F40">
        <w:t xml:space="preserve">munkamenet zároló </w:t>
      </w:r>
      <w:r w:rsidR="0021099D" w:rsidRPr="00DC5F40">
        <w:t>kliens</w:t>
      </w:r>
      <w:r w:rsidR="0098138B" w:rsidRPr="00DC5F40">
        <w:t>t Rust nyelven készítettem el.</w:t>
      </w:r>
      <w:r w:rsidR="00F67B54" w:rsidRPr="00DC5F40">
        <w:t xml:space="preserve"> </w:t>
      </w:r>
      <w:r w:rsidR="0077414B" w:rsidRPr="00DC5F40">
        <w:t>A választásban</w:t>
      </w:r>
      <w:r w:rsidR="00371FC6" w:rsidRPr="00DC5F40">
        <w:t xml:space="preserve"> több szempont is szerepet játszott.</w:t>
      </w:r>
      <w:r w:rsidR="000A2BD9" w:rsidRPr="00DC5F40">
        <w:t xml:space="preserve"> Egyrészt </w:t>
      </w:r>
      <w:r w:rsidR="001E4C15" w:rsidRPr="00DC5F40">
        <w:t>a</w:t>
      </w:r>
      <w:r w:rsidR="00856450" w:rsidRPr="00DC5F40">
        <w:t xml:space="preserve"> kliens</w:t>
      </w:r>
      <w:r w:rsidR="001E4C15" w:rsidRPr="00DC5F40">
        <w:t xml:space="preserve"> alkalmazás </w:t>
      </w:r>
      <w:r w:rsidR="008E45AE" w:rsidRPr="00DC5F40">
        <w:t xml:space="preserve">jellegét figyelembe véve </w:t>
      </w:r>
      <w:r w:rsidR="004B39BD" w:rsidRPr="00DC5F40">
        <w:t xml:space="preserve">a </w:t>
      </w:r>
      <w:r w:rsidR="000A2BD9" w:rsidRPr="00DC5F40">
        <w:t xml:space="preserve">biztonságtechnikai </w:t>
      </w:r>
      <w:r w:rsidR="004B39BD" w:rsidRPr="00DC5F40">
        <w:t xml:space="preserve">szempontok </w:t>
      </w:r>
      <w:r w:rsidR="00035C44" w:rsidRPr="00DC5F40">
        <w:t>meglehetősen fontos</w:t>
      </w:r>
      <w:r w:rsidR="00CE750A" w:rsidRPr="00DC5F40">
        <w:t>a</w:t>
      </w:r>
      <w:r w:rsidR="00035C44" w:rsidRPr="00DC5F40">
        <w:t>k</w:t>
      </w:r>
      <w:r w:rsidR="004B39BD" w:rsidRPr="00DC5F40">
        <w:t>.</w:t>
      </w:r>
      <w:r w:rsidR="00F6181B" w:rsidRPr="00DC5F40">
        <w:t xml:space="preserve"> E</w:t>
      </w:r>
      <w:r w:rsidR="00035C44" w:rsidRPr="00DC5F40">
        <w:t xml:space="preserve">bből kifolyólag </w:t>
      </w:r>
      <w:r w:rsidR="00BD1A5E" w:rsidRPr="00DC5F40">
        <w:t xml:space="preserve">a </w:t>
      </w:r>
      <w:r w:rsidR="00035C44" w:rsidRPr="00DC5F40">
        <w:t>kompilált nyelv</w:t>
      </w:r>
      <w:r w:rsidR="00BD1A5E" w:rsidRPr="00DC5F40">
        <w:t xml:space="preserve">ek </w:t>
      </w:r>
      <w:r w:rsidR="00542FE4" w:rsidRPr="00DC5F40">
        <w:t>előnyt élveznek az interpretált nyelvekkel szemben, nehezebb a program működését futás közben módosítani.</w:t>
      </w:r>
      <w:r w:rsidR="00202280" w:rsidRPr="00DC5F40">
        <w:t xml:space="preserve"> Másrészt a Rust nyelv</w:t>
      </w:r>
      <w:r w:rsidR="00CE47C3" w:rsidRPr="00DC5F40">
        <w:t xml:space="preserve"> </w:t>
      </w:r>
      <w:r w:rsidR="008A4DB0" w:rsidRPr="00DC5F40">
        <w:t xml:space="preserve">teljesítményét tekintve nem sokkal marad el a </w:t>
      </w:r>
      <w:r w:rsidR="00B435F7" w:rsidRPr="00DC5F40">
        <w:lastRenderedPageBreak/>
        <w:t>C/</w:t>
      </w:r>
      <w:r w:rsidR="008A4DB0" w:rsidRPr="00DC5F40">
        <w:t>C++-tól</w:t>
      </w:r>
      <w:sdt>
        <w:sdtPr>
          <w:id w:val="-511452692"/>
          <w:citation/>
        </w:sdtPr>
        <w:sdtContent>
          <w:r w:rsidR="00B435F7" w:rsidRPr="00DC5F40">
            <w:fldChar w:fldCharType="begin"/>
          </w:r>
          <w:r w:rsidR="00B435F7" w:rsidRPr="00DC5F40">
            <w:instrText xml:space="preserve"> CITATION Rus221 \l 2057 </w:instrText>
          </w:r>
          <w:r w:rsidR="00B435F7" w:rsidRPr="00DC5F40">
            <w:fldChar w:fldCharType="separate"/>
          </w:r>
          <w:r w:rsidR="002206B0">
            <w:rPr>
              <w:noProof/>
            </w:rPr>
            <w:t xml:space="preserve"> [4]</w:t>
          </w:r>
          <w:r w:rsidR="00B435F7" w:rsidRPr="00DC5F40">
            <w:fldChar w:fldCharType="end"/>
          </w:r>
        </w:sdtContent>
      </w:sdt>
      <w:r w:rsidR="008A4DB0" w:rsidRPr="00DC5F40">
        <w:t>, ugyanakkor a használata (legalábbis számomra) meglehetősen könnyeb</w:t>
      </w:r>
      <w:r w:rsidR="005626E1" w:rsidRPr="00DC5F40">
        <w:t>.</w:t>
      </w:r>
      <w:r w:rsidR="00C518EA" w:rsidRPr="00DC5F40">
        <w:t xml:space="preserve"> </w:t>
      </w:r>
      <w:r w:rsidR="00B0500A" w:rsidRPr="00DC5F40">
        <w:t xml:space="preserve">Természetesen az is egy nyomós érv volt, hogy </w:t>
      </w:r>
      <w:r w:rsidR="00EF2280" w:rsidRPr="00DC5F40">
        <w:t>a nyelvhez elérhető X11 protokoll</w:t>
      </w:r>
      <w:r w:rsidR="00D103AD" w:rsidRPr="00DC5F40">
        <w:t xml:space="preserve"> implementáció</w:t>
      </w:r>
      <w:sdt>
        <w:sdtPr>
          <w:id w:val="-1334604224"/>
          <w:citation/>
        </w:sdtPr>
        <w:sdtContent>
          <w:r w:rsidR="0067643F" w:rsidRPr="00DC5F40">
            <w:fldChar w:fldCharType="begin"/>
          </w:r>
          <w:r w:rsidR="0067643F" w:rsidRPr="00DC5F40">
            <w:instrText xml:space="preserve"> CITATION X1122 \l 2057 </w:instrText>
          </w:r>
          <w:r w:rsidR="0067643F" w:rsidRPr="00DC5F40">
            <w:fldChar w:fldCharType="separate"/>
          </w:r>
          <w:r w:rsidR="002206B0">
            <w:rPr>
              <w:noProof/>
            </w:rPr>
            <w:t xml:space="preserve"> [5]</w:t>
          </w:r>
          <w:r w:rsidR="0067643F" w:rsidRPr="00DC5F40">
            <w:fldChar w:fldCharType="end"/>
          </w:r>
        </w:sdtContent>
      </w:sdt>
      <w:r w:rsidR="00D103AD" w:rsidRPr="00DC5F40">
        <w:t>, amelyet az XML protokoll leírásból generáltak, nem pedig egy már más nyelven készült, meglévő implementációhoz tartalmaz</w:t>
      </w:r>
      <w:r w:rsidR="0055194F" w:rsidRPr="00DC5F40">
        <w:t xml:space="preserve"> burkoló kódot.</w:t>
      </w:r>
      <w:r w:rsidR="009016BE" w:rsidRPr="00DC5F40">
        <w:t xml:space="preserve"> Végső soron pedig az új, korszerű technológiával való megismerkedés is szerepet játszott a döntésben.</w:t>
      </w:r>
    </w:p>
    <w:p w14:paraId="4B93FC09" w14:textId="553B6965" w:rsidR="00A872AB" w:rsidRPr="00DC5F40" w:rsidRDefault="00A872AB" w:rsidP="00A872AB">
      <w:pPr>
        <w:pStyle w:val="Cmsor2"/>
      </w:pPr>
      <w:bookmarkStart w:id="17" w:name="_Ref118312830"/>
      <w:bookmarkStart w:id="18" w:name="_Toc120875137"/>
      <w:r w:rsidRPr="00DC5F40">
        <w:t>Erlang</w:t>
      </w:r>
      <w:bookmarkEnd w:id="17"/>
      <w:bookmarkEnd w:id="18"/>
    </w:p>
    <w:p w14:paraId="27077902" w14:textId="132928BB" w:rsidR="00A557D3" w:rsidRPr="00DC5F40" w:rsidRDefault="00EE4A77" w:rsidP="00EE4A77">
      <w:r w:rsidRPr="00DC5F40">
        <w:t xml:space="preserve">Az Erlang egy univerzális, konkurens, funkcionális programozási nyelv és futási időben </w:t>
      </w:r>
      <w:r w:rsidRPr="00DC5F40">
        <w:rPr>
          <w:i/>
          <w:iCs/>
        </w:rPr>
        <w:t>garbage collection</w:t>
      </w:r>
      <w:r w:rsidRPr="00DC5F40">
        <w:t xml:space="preserve"> mechanizmussal ellátott környezet. Az Erlang és az Erlang/OTP (Open Telecom Platform) kifejezést sokszor felcserélhető módon használják. Az Erlang/OTP az Erlang környezetből, számos </w:t>
      </w:r>
      <w:r w:rsidR="003D7F9F" w:rsidRPr="00DC5F40">
        <w:t>„</w:t>
      </w:r>
      <w:r w:rsidRPr="00DC5F40">
        <w:t>off-the-shelf</w:t>
      </w:r>
      <w:r w:rsidR="003D7F9F" w:rsidRPr="00DC5F40">
        <w:t>”</w:t>
      </w:r>
      <w:r w:rsidRPr="00DC5F40">
        <w:t xml:space="preserve"> Erlang könyvtárból és tervezési mintából (viselkedésleíró sablon) áll. </w:t>
      </w:r>
      <w:r w:rsidR="006D18E9" w:rsidRPr="00DC5F40">
        <w:t xml:space="preserve">A diplomamunkám során az alkalmazás szervert Erlang nyelven </w:t>
      </w:r>
      <w:r w:rsidR="001C667D" w:rsidRPr="00DC5F40">
        <w:t>implementáltam</w:t>
      </w:r>
      <w:r w:rsidR="006D18E9" w:rsidRPr="00DC5F40">
        <w:t xml:space="preserve">. </w:t>
      </w:r>
      <w:r w:rsidRPr="00DC5F40">
        <w:t>Az Erlangot a következő jellemvonásokkal rendelkező rendszerek megalkotására tervezték:</w:t>
      </w:r>
    </w:p>
    <w:p w14:paraId="6C3CB696" w14:textId="77777777" w:rsidR="00A557D3" w:rsidRPr="00DC5F40" w:rsidRDefault="00EE4A77" w:rsidP="00A557D3">
      <w:pPr>
        <w:pStyle w:val="Listaszerbekezds"/>
        <w:numPr>
          <w:ilvl w:val="0"/>
          <w:numId w:val="28"/>
        </w:numPr>
      </w:pPr>
      <w:r w:rsidRPr="00DC5F40">
        <w:rPr>
          <w:b/>
          <w:bCs/>
        </w:rPr>
        <w:t>Elosztottság</w:t>
      </w:r>
      <w:r w:rsidRPr="00DC5F40">
        <w:t>: A nyelv magas szinten támogatja a moduláris és konkurrens programozást.</w:t>
      </w:r>
    </w:p>
    <w:p w14:paraId="1016E61E" w14:textId="084FE1A5" w:rsidR="00A557D3" w:rsidRPr="00DC5F40" w:rsidRDefault="00EE4A77" w:rsidP="00A557D3">
      <w:pPr>
        <w:pStyle w:val="Listaszerbekezds"/>
        <w:numPr>
          <w:ilvl w:val="0"/>
          <w:numId w:val="28"/>
        </w:numPr>
      </w:pPr>
      <w:r w:rsidRPr="00DC5F40">
        <w:rPr>
          <w:b/>
          <w:bCs/>
        </w:rPr>
        <w:t>Hibatűrés</w:t>
      </w:r>
      <w:r w:rsidRPr="00DC5F40">
        <w:t>: Az Erlang számos eszközt és tervezési irányelvet (</w:t>
      </w:r>
      <w:r w:rsidR="00A557D3" w:rsidRPr="00DC5F40">
        <w:t>„</w:t>
      </w:r>
      <w:r w:rsidRPr="00DC5F40">
        <w:t>Let-it-crash”, felügyeleti fa) biztosít, amellyel a hibák előfordulása és a rendszerre gyakorolt hatása minimalizálható.</w:t>
      </w:r>
    </w:p>
    <w:p w14:paraId="0751A880" w14:textId="7A144343" w:rsidR="00A557D3" w:rsidRPr="00DC5F40" w:rsidRDefault="00EE4A77" w:rsidP="00A557D3">
      <w:pPr>
        <w:pStyle w:val="Listaszerbekezds"/>
        <w:numPr>
          <w:ilvl w:val="0"/>
          <w:numId w:val="28"/>
        </w:numPr>
      </w:pPr>
      <w:r w:rsidRPr="00DC5F40">
        <w:rPr>
          <w:b/>
          <w:bCs/>
        </w:rPr>
        <w:t>Magas rendelkezésre állás</w:t>
      </w:r>
      <w:r w:rsidRPr="00DC5F40">
        <w:t>: Az Erlang folyamatok izolációjából következően</w:t>
      </w:r>
      <w:r w:rsidR="00433B3C" w:rsidRPr="00DC5F40">
        <w:t>,</w:t>
      </w:r>
      <w:r w:rsidRPr="00DC5F40">
        <w:t xml:space="preserve"> ha egy folyamat hibába ütközik és leáll, az a rendszernek csak egy kisebb, elkülönített részében fog szolgáltatás kiesést okozni.</w:t>
      </w:r>
    </w:p>
    <w:p w14:paraId="46247A8E" w14:textId="59924E31" w:rsidR="00A557D3" w:rsidRPr="00DC5F40" w:rsidRDefault="00EE4A77" w:rsidP="00A557D3">
      <w:pPr>
        <w:pStyle w:val="Listaszerbekezds"/>
        <w:numPr>
          <w:ilvl w:val="0"/>
          <w:numId w:val="28"/>
        </w:numPr>
      </w:pPr>
      <w:r w:rsidRPr="00DC5F40">
        <w:rPr>
          <w:b/>
          <w:bCs/>
        </w:rPr>
        <w:t>Laza valós idejűség</w:t>
      </w:r>
      <w:r w:rsidRPr="00DC5F40">
        <w:t xml:space="preserve"> (Soft real-time): Az Erlangot eredetileg telekommunikációs rendszerek létrehozására alkották meg, így a valós</w:t>
      </w:r>
      <w:r w:rsidR="007974D8" w:rsidRPr="00DC5F40">
        <w:t xml:space="preserve"> </w:t>
      </w:r>
      <w:r w:rsidRPr="00DC5F40">
        <w:t>idejű</w:t>
      </w:r>
      <w:r w:rsidR="007974D8" w:rsidRPr="00DC5F40">
        <w:t xml:space="preserve"> működés</w:t>
      </w:r>
      <w:r w:rsidRPr="00DC5F40">
        <w:t xml:space="preserve"> egy alapvető kritérium volt a kezdetektől fogva.</w:t>
      </w:r>
    </w:p>
    <w:p w14:paraId="08230B87" w14:textId="5D29E9FA" w:rsidR="00A557D3" w:rsidRPr="00DC5F40" w:rsidRDefault="00EE4A77" w:rsidP="00A557D3">
      <w:pPr>
        <w:pStyle w:val="Listaszerbekezds"/>
        <w:numPr>
          <w:ilvl w:val="0"/>
          <w:numId w:val="28"/>
        </w:numPr>
      </w:pPr>
      <w:r w:rsidRPr="00DC5F40">
        <w:rPr>
          <w:b/>
          <w:bCs/>
        </w:rPr>
        <w:t>Kód cserélése futásidőben</w:t>
      </w:r>
      <w:r w:rsidRPr="00DC5F40">
        <w:t xml:space="preserve"> (Hot swapping): Az Erlang/OTP-ben található tervezési minták generikus módon támogatják egy futó folyamat kódjának frissítését anélkül, hogy a folyamatot le kéne állítani.</w:t>
      </w:r>
    </w:p>
    <w:p w14:paraId="174D8EA9" w14:textId="2EB1749B" w:rsidR="003A72FA" w:rsidRPr="00DC5F40" w:rsidRDefault="003A72FA" w:rsidP="003A72FA">
      <w:pPr>
        <w:pStyle w:val="Cmsor3"/>
      </w:pPr>
      <w:bookmarkStart w:id="19" w:name="_Toc120875138"/>
      <w:r w:rsidRPr="00DC5F40">
        <w:lastRenderedPageBreak/>
        <w:t>Típusok</w:t>
      </w:r>
      <w:bookmarkEnd w:id="19"/>
    </w:p>
    <w:p w14:paraId="7D2EDF41" w14:textId="146B4A67" w:rsidR="005206BB" w:rsidRPr="00DC5F40" w:rsidRDefault="00EE4A77" w:rsidP="003A72FA">
      <w:r w:rsidRPr="00DC5F40">
        <w:t>A következő leírásban az Erlang nyelv adattípusairól, illetve egyedi típusok specifikálásáról lesz szó. Az Erlang egy dinamikusan erősen típusos (dinamically strongly typed), egyszeri értékadást használó programozási nyelv</w:t>
      </w:r>
      <w:sdt>
        <w:sdtPr>
          <w:id w:val="-962736670"/>
          <w:citation/>
        </w:sdtPr>
        <w:sdtContent>
          <w:r w:rsidR="00FF7864" w:rsidRPr="00DC5F40">
            <w:fldChar w:fldCharType="begin"/>
          </w:r>
          <w:r w:rsidR="00FF7864" w:rsidRPr="00DC5F40">
            <w:instrText xml:space="preserve"> CITATION erl22 \l 2057 </w:instrText>
          </w:r>
          <w:r w:rsidR="00FF7864" w:rsidRPr="00DC5F40">
            <w:fldChar w:fldCharType="separate"/>
          </w:r>
          <w:r w:rsidR="002206B0">
            <w:rPr>
              <w:noProof/>
            </w:rPr>
            <w:t xml:space="preserve"> [6]</w:t>
          </w:r>
          <w:r w:rsidR="00FF7864" w:rsidRPr="00DC5F40">
            <w:fldChar w:fldCharType="end"/>
          </w:r>
        </w:sdtContent>
      </w:sdt>
      <w:r w:rsidRPr="00DC5F40">
        <w:t>. Több alap adattípust definiál, ilyenek például az integer, binary vagy az atom. A beépített adattípusok felhasználásával lehetséges saját típusok specifikálása. A típus specifikációnak többek közt dokumentációs célja van, továbbá nagy mértékben növeli a kód olvashatóságát és plusz információval látja el a hiba detektáló eszközöket (például Dialyzer). Egy típus specifikálásának a következő a szintaxisa:</w:t>
      </w:r>
    </w:p>
    <w:p w14:paraId="60A0D9B0" w14:textId="77777777" w:rsidR="005206BB" w:rsidRPr="00DC5F40" w:rsidRDefault="00EE4A77" w:rsidP="005206BB">
      <w:pPr>
        <w:pStyle w:val="Kd"/>
      </w:pPr>
      <w:r w:rsidRPr="00DC5F40">
        <w:t xml:space="preserve"> -type name() :: datatype()</w:t>
      </w:r>
    </w:p>
    <w:p w14:paraId="5EDE8858" w14:textId="07E1E253" w:rsidR="002B1951" w:rsidRPr="00DC5F40" w:rsidRDefault="00EE4A77" w:rsidP="003A72FA">
      <w:r w:rsidRPr="00DC5F40">
        <w:t xml:space="preserve">A </w:t>
      </w:r>
      <w:r w:rsidRPr="00DC5F40">
        <w:rPr>
          <w:i/>
          <w:iCs/>
        </w:rPr>
        <w:t>-type</w:t>
      </w:r>
      <w:r w:rsidRPr="00DC5F40">
        <w:t xml:space="preserve"> kulcsszó jelzi egy modulban, hogy típus specifikáció következik. A name a specifikált típus neve, ezzel a névvel lehet hivatkozni a típusra a modulon belül, a modulon kívül (amennyiben exportálásra kerül a típus) a modulnév:típusnév() szintaxissal lehet hivatkozni a specifikált típusra. A datatype a specifikált típus leírása, ami lehet egy beépített adat típus, egy másik specifikált típus, egy atom vagy integer típusú érték (pl.: </w:t>
      </w:r>
      <w:r w:rsidR="006A3954" w:rsidRPr="00DC5F40">
        <w:t>„</w:t>
      </w:r>
      <w:r w:rsidRPr="00DC5F40">
        <w:t>foo” vagy 21), vagy ezek tetszőlegesen vett uniója. Példa egy típus specifikációra:</w:t>
      </w:r>
    </w:p>
    <w:p w14:paraId="63970254" w14:textId="77777777" w:rsidR="002B1951" w:rsidRPr="00DC5F40" w:rsidRDefault="00EE4A77" w:rsidP="002B1951">
      <w:pPr>
        <w:pStyle w:val="Kd"/>
      </w:pPr>
      <w:r w:rsidRPr="00DC5F40">
        <w:t>-type mytype() :: boolean() | undefined</w:t>
      </w:r>
    </w:p>
    <w:p w14:paraId="32FE5904" w14:textId="77777777" w:rsidR="005B19F8" w:rsidRPr="00DC5F40" w:rsidRDefault="00EE4A77" w:rsidP="003A72FA">
      <w:r w:rsidRPr="00DC5F40">
        <w:t xml:space="preserve">A </w:t>
      </w:r>
      <w:r w:rsidRPr="00DC5F40">
        <w:rPr>
          <w:i/>
          <w:iCs/>
        </w:rPr>
        <w:t>mytype</w:t>
      </w:r>
      <w:r w:rsidRPr="00DC5F40">
        <w:t xml:space="preserve"> nevezetű típus ennek értelmében olyan adattípust definiál, amely vagy egy </w:t>
      </w:r>
      <w:r w:rsidRPr="00DC5F40">
        <w:rPr>
          <w:i/>
          <w:iCs/>
        </w:rPr>
        <w:t>boolean</w:t>
      </w:r>
      <w:r w:rsidRPr="00DC5F40">
        <w:t xml:space="preserve"> értéket vesz fel, vagy az </w:t>
      </w:r>
      <w:r w:rsidRPr="00DC5F40">
        <w:rPr>
          <w:i/>
          <w:iCs/>
        </w:rPr>
        <w:t>undefined</w:t>
      </w:r>
      <w:r w:rsidRPr="00DC5F40">
        <w:t xml:space="preserve"> atom értékét.</w:t>
      </w:r>
    </w:p>
    <w:p w14:paraId="1F39C030" w14:textId="18680754" w:rsidR="005B19F8" w:rsidRPr="00DC5F40" w:rsidRDefault="00EE4A77" w:rsidP="005B19F8">
      <w:pPr>
        <w:pStyle w:val="Cmsor3"/>
      </w:pPr>
      <w:bookmarkStart w:id="20" w:name="_Toc120875139"/>
      <w:r w:rsidRPr="00DC5F40">
        <w:t>Modulok</w:t>
      </w:r>
      <w:bookmarkEnd w:id="20"/>
    </w:p>
    <w:p w14:paraId="639CC6A9" w14:textId="5D0E8E42" w:rsidR="005D1AA9" w:rsidRPr="00DC5F40" w:rsidRDefault="00EE4A77" w:rsidP="003A72FA">
      <w:r w:rsidRPr="00DC5F40">
        <w:t>Egy Erlang alkalmazásban a kód modulokra van osztva. Egy modulban található kódot két fő részre lehet bontani, a modullal kapcsolatos attribútumok deklarálására (például típus specifikációk vagy exportált függvények listája) és függvény deklarációkra. Gyakran előfordul, hogy két modul strukturálisan nagyon hasonlít egymásra, ugyanazokat a mintákat követik. Ilyenek például a felügyeleti modulok, amelyek általában csak abban térnek el, hogy milyen Erlang folyamatokat felügyelnek. Ezeknek a gyakori strukturális mintáknak a formalizálására létre lehet hozni úgynevezett viselkedés leíró modulokat. Ezáltal szét lehet választani a kódot egy újrahasználható, generikus részre (viselkedés leíró modul) és egy specifikus részre (callback modul). Az Erlang/OTP-ben vannak előre definiált, beépített viselkedések (például gen_server), de van lehetőségünk saját viselkedés leíró modulokat definiálni</w:t>
      </w:r>
      <w:sdt>
        <w:sdtPr>
          <w:id w:val="-1310238150"/>
          <w:citation/>
        </w:sdtPr>
        <w:sdtContent>
          <w:r w:rsidR="00E35199" w:rsidRPr="00DC5F40">
            <w:fldChar w:fldCharType="begin"/>
          </w:r>
          <w:r w:rsidR="00E35199" w:rsidRPr="00DC5F40">
            <w:instrText xml:space="preserve"> CITATION Erl221 \l 2057 </w:instrText>
          </w:r>
          <w:r w:rsidR="00E35199" w:rsidRPr="00DC5F40">
            <w:fldChar w:fldCharType="separate"/>
          </w:r>
          <w:r w:rsidR="002206B0">
            <w:rPr>
              <w:noProof/>
            </w:rPr>
            <w:t xml:space="preserve"> </w:t>
          </w:r>
          <w:r w:rsidR="002206B0">
            <w:rPr>
              <w:noProof/>
            </w:rPr>
            <w:lastRenderedPageBreak/>
            <w:t>[7]</w:t>
          </w:r>
          <w:r w:rsidR="00E35199" w:rsidRPr="00DC5F40">
            <w:fldChar w:fldCharType="end"/>
          </w:r>
        </w:sdtContent>
      </w:sdt>
      <w:r w:rsidRPr="00DC5F40">
        <w:t>. Egy ilyen generikus modulban deklarálhatunk olyan függvényeket, amelyeknek az implementációja kötelező azoknak a callback moduloknak, amelyek megvalósítják ezt a viselkedést. Egy callback függvény deklarációja a következőképpen néz ki:</w:t>
      </w:r>
    </w:p>
    <w:p w14:paraId="1DBDC7C8" w14:textId="77777777" w:rsidR="005D1AA9" w:rsidRPr="00DC5F40" w:rsidRDefault="00EE4A77" w:rsidP="005D1AA9">
      <w:pPr>
        <w:pStyle w:val="Kd"/>
      </w:pPr>
      <w:r w:rsidRPr="00DC5F40">
        <w:t>-callback FunctionName(Arg1, Arg2, ..., ArgN) -&gt; Res.</w:t>
      </w:r>
    </w:p>
    <w:p w14:paraId="41062AF1" w14:textId="77777777" w:rsidR="005D1AA9" w:rsidRPr="00DC5F40" w:rsidRDefault="00EE4A77" w:rsidP="003A72FA">
      <w:r w:rsidRPr="00DC5F40">
        <w:t>A FunctionName a callback függvény neve, az ArgX az X-edik argumentum típusa, a Res pedig az eredmény típusa. Lehetőség van opcionális callback metódusok megadására is, ekkor az -optional_callback kulcsszót kell használni. A viselkedést megvalósító modulban, a következő modul attribútummal tudjuk jelezni az Erlang fordítóprogramjának, hogy ez egy callback modul:</w:t>
      </w:r>
    </w:p>
    <w:p w14:paraId="7C4C6978" w14:textId="77777777" w:rsidR="005D1AA9" w:rsidRPr="00DC5F40" w:rsidRDefault="00EE4A77" w:rsidP="005D1AA9">
      <w:pPr>
        <w:pStyle w:val="Kd"/>
      </w:pPr>
      <w:r w:rsidRPr="00DC5F40">
        <w:t>-behaviour(Behaviour)</w:t>
      </w:r>
    </w:p>
    <w:p w14:paraId="634734B6" w14:textId="2E6BE567" w:rsidR="00EE4A77" w:rsidRPr="00DC5F40" w:rsidRDefault="00EE4A77" w:rsidP="003A72FA">
      <w:r w:rsidRPr="00DC5F40">
        <w:t>A Behaviour Erlang atom egy modul neve kell, hogy legyen. Így a fordítóprogram felismeri, hogy ez egy callback modul és jelezni fogja, ha valamelyik callback metódus nem került implementálásra.</w:t>
      </w:r>
    </w:p>
    <w:p w14:paraId="6D10D25C" w14:textId="11E70E96" w:rsidR="008A3762" w:rsidRPr="00DC5F40" w:rsidRDefault="00A872AB" w:rsidP="003B57C4">
      <w:pPr>
        <w:pStyle w:val="Cmsor2"/>
      </w:pPr>
      <w:bookmarkStart w:id="21" w:name="_Toc120875140"/>
      <w:r w:rsidRPr="00DC5F40">
        <w:t>React</w:t>
      </w:r>
      <w:bookmarkEnd w:id="21"/>
    </w:p>
    <w:p w14:paraId="64DBA011" w14:textId="2BDEE882" w:rsidR="000B0588" w:rsidRPr="00DC5F40" w:rsidRDefault="000B0588" w:rsidP="000B0588">
      <w:r w:rsidRPr="00DC5F40">
        <w:t>A React</w:t>
      </w:r>
      <w:sdt>
        <w:sdtPr>
          <w:id w:val="-263153515"/>
          <w:citation/>
        </w:sdtPr>
        <w:sdtContent>
          <w:r w:rsidR="004A671D">
            <w:fldChar w:fldCharType="begin"/>
          </w:r>
          <w:r w:rsidR="004A671D">
            <w:rPr>
              <w:lang w:val="en-GB"/>
            </w:rPr>
            <w:instrText xml:space="preserve"> CITATION Rea221 \l 2057 </w:instrText>
          </w:r>
          <w:r w:rsidR="004A671D">
            <w:fldChar w:fldCharType="separate"/>
          </w:r>
          <w:r w:rsidR="002206B0">
            <w:rPr>
              <w:noProof/>
              <w:lang w:val="en-GB"/>
            </w:rPr>
            <w:t xml:space="preserve"> </w:t>
          </w:r>
          <w:r w:rsidR="002206B0" w:rsidRPr="002206B0">
            <w:rPr>
              <w:noProof/>
              <w:lang w:val="en-GB"/>
            </w:rPr>
            <w:t>[8]</w:t>
          </w:r>
          <w:r w:rsidR="004A671D">
            <w:fldChar w:fldCharType="end"/>
          </w:r>
        </w:sdtContent>
      </w:sdt>
      <w:r w:rsidRPr="00DC5F40">
        <w:t xml:space="preserve"> egy deklaratív, komponens alapú JavaScript könyvtár, amelyet felhasználói felületek létrehozásához készítettek. A </w:t>
      </w:r>
      <w:r w:rsidR="00C446A6" w:rsidRPr="00DC5F40">
        <w:t xml:space="preserve">kódot a Facebook és egy </w:t>
      </w:r>
      <w:r w:rsidRPr="00DC5F40">
        <w:t xml:space="preserve">nyílt forráskódú </w:t>
      </w:r>
      <w:r w:rsidR="00C446A6" w:rsidRPr="00DC5F40">
        <w:t xml:space="preserve">fejlesztői közösség </w:t>
      </w:r>
      <w:r w:rsidR="00BD0B96" w:rsidRPr="00DC5F40">
        <w:t>tartja karban</w:t>
      </w:r>
      <w:r w:rsidRPr="00DC5F40">
        <w:t>.</w:t>
      </w:r>
      <w:r w:rsidR="001560B5" w:rsidRPr="00DC5F40">
        <w:t xml:space="preserve"> A könyvtár 2013-ban jelent meg először és mára az egyik legelterjedtebb </w:t>
      </w:r>
      <w:r w:rsidR="008C33DC" w:rsidRPr="00DC5F40">
        <w:t>frontend-könyvtár lett a webfejlesztésben.</w:t>
      </w:r>
      <w:r w:rsidR="00C4749F" w:rsidRPr="00DC5F40">
        <w:t xml:space="preserve"> </w:t>
      </w:r>
      <w:r w:rsidR="00D5657B" w:rsidRPr="00DC5F40">
        <w:t>Főbb jel</w:t>
      </w:r>
      <w:r w:rsidR="00CC23E1" w:rsidRPr="00DC5F40">
        <w:t xml:space="preserve">lemzői, az újrahasznosítható komponensek, </w:t>
      </w:r>
      <w:r w:rsidR="00E91292" w:rsidRPr="00DC5F40">
        <w:t>a</w:t>
      </w:r>
      <w:r w:rsidR="005570A4" w:rsidRPr="00DC5F40">
        <w:t>z egymásba ágyazott</w:t>
      </w:r>
      <w:r w:rsidR="00E91292" w:rsidRPr="00DC5F40">
        <w:t xml:space="preserve"> komponensek közti egyirányú adatáramlás</w:t>
      </w:r>
      <w:r w:rsidR="005570A4" w:rsidRPr="00DC5F40">
        <w:t xml:space="preserve"> (a szülő komponen</w:t>
      </w:r>
      <w:r w:rsidR="000679D4" w:rsidRPr="00DC5F40">
        <w:t>stől a gyerek felé)</w:t>
      </w:r>
      <w:r w:rsidR="005B5F9C" w:rsidRPr="00DC5F40">
        <w:t>, illetve a virtuális DOM (Data Object Model) használata.</w:t>
      </w:r>
      <w:r w:rsidR="00151A98" w:rsidRPr="00DC5F40">
        <w:t xml:space="preserve"> A virtuális DOM összehasonlítja a komponensek korábbi állapotát és csak a megváltozott elemeket frissíti a valódi DOM-ban, ezzel </w:t>
      </w:r>
      <w:r w:rsidR="00DA0612" w:rsidRPr="00DC5F40">
        <w:t>növelve az oldal teljesítményét.</w:t>
      </w:r>
      <w:r w:rsidR="00DD72D1" w:rsidRPr="00DC5F40">
        <w:t xml:space="preserve"> A komponens könyvtár a népszerűségét </w:t>
      </w:r>
      <w:r w:rsidR="002C16A8" w:rsidRPr="00DC5F40">
        <w:t xml:space="preserve">többek között </w:t>
      </w:r>
      <w:r w:rsidR="00DD72D1" w:rsidRPr="00DC5F40">
        <w:t>a</w:t>
      </w:r>
      <w:r w:rsidR="004526EB" w:rsidRPr="00DC5F40">
        <w:t xml:space="preserve"> meredek tanulási görbének és a</w:t>
      </w:r>
      <w:r w:rsidR="00740586" w:rsidRPr="00DC5F40">
        <w:t xml:space="preserve"> széleskörű </w:t>
      </w:r>
      <w:r w:rsidR="002C16A8" w:rsidRPr="00DC5F40">
        <w:t>felhasználhatóság</w:t>
      </w:r>
      <w:r w:rsidR="003729F5" w:rsidRPr="00DC5F40">
        <w:t>ának köszönheti</w:t>
      </w:r>
      <w:r w:rsidR="00E91292" w:rsidRPr="00DC5F40">
        <w:t xml:space="preserve"> </w:t>
      </w:r>
      <w:r w:rsidRPr="00DC5F40">
        <w:t>A React-et gyakran használják valamilyen ráépülő keretrendszerrel (pl. Next.js</w:t>
      </w:r>
      <w:r w:rsidR="002D5953" w:rsidRPr="00DC5F40">
        <w:t xml:space="preserve">, </w:t>
      </w:r>
      <w:r w:rsidRPr="00DC5F40">
        <w:t>Gatsby</w:t>
      </w:r>
      <w:r w:rsidR="002D5953" w:rsidRPr="00DC5F40">
        <w:t>, CRA</w:t>
      </w:r>
      <w:r w:rsidRPr="00DC5F40">
        <w:t>). Többek közt alkalmas SPA (Single Page Application), mobil alkalmazások vagy szerver oldali renderelést használó weboldalak elkészítéséhez.</w:t>
      </w:r>
      <w:r w:rsidR="009B417A" w:rsidRPr="00DC5F40">
        <w:t xml:space="preserve"> </w:t>
      </w:r>
      <w:r w:rsidR="00A94EBD" w:rsidRPr="00DC5F40">
        <w:t xml:space="preserve">A diplomamunkám során a </w:t>
      </w:r>
      <w:r w:rsidR="0037245E" w:rsidRPr="00DC5F40">
        <w:t>webes vékonykliens alkalmazás</w:t>
      </w:r>
      <w:r w:rsidR="006257D6" w:rsidRPr="00DC5F40">
        <w:t xml:space="preserve"> </w:t>
      </w:r>
      <w:r w:rsidR="00297F4B" w:rsidRPr="00DC5F40">
        <w:t xml:space="preserve">felhasználói felületének és üzleti logikájának </w:t>
      </w:r>
      <w:r w:rsidR="006257D6" w:rsidRPr="00DC5F40">
        <w:t>implementálása során Reac</w:t>
      </w:r>
      <w:r w:rsidR="00312186" w:rsidRPr="00DC5F40">
        <w:t>t</w:t>
      </w:r>
      <w:r w:rsidR="006257D6" w:rsidRPr="00DC5F40">
        <w:t>-et használtam.</w:t>
      </w:r>
    </w:p>
    <w:p w14:paraId="288A7EBD" w14:textId="2846895A" w:rsidR="002841F9" w:rsidRPr="00DC5F40" w:rsidRDefault="006B2309" w:rsidP="005334AD">
      <w:pPr>
        <w:pStyle w:val="Cmsor1"/>
      </w:pPr>
      <w:bookmarkStart w:id="22" w:name="_Toc120875141"/>
      <w:bookmarkEnd w:id="9"/>
      <w:r w:rsidRPr="00DC5F40">
        <w:lastRenderedPageBreak/>
        <w:t>Kapcsolódó munka</w:t>
      </w:r>
      <w:bookmarkEnd w:id="22"/>
    </w:p>
    <w:p w14:paraId="642CD127" w14:textId="02254DDB" w:rsidR="00502A30" w:rsidRPr="00DC5F40" w:rsidRDefault="009C1881" w:rsidP="00502A30">
      <w:r w:rsidRPr="00DC5F40">
        <w:t>Ebben a fejezetben az elkészült megoldáshoz vezető kapcsolódó munkámat (irodalomkutatás, prototípusok készítése) fogom bemutatni és a felmerülő tervezői döntéseket megindokolni.</w:t>
      </w:r>
    </w:p>
    <w:p w14:paraId="7A4BCFA8" w14:textId="3F69DD02" w:rsidR="006B2309" w:rsidRPr="00DC5F40" w:rsidRDefault="00714718" w:rsidP="006B2309">
      <w:pPr>
        <w:pStyle w:val="Cmsor2"/>
      </w:pPr>
      <w:bookmarkStart w:id="23" w:name="_Ref120564643"/>
      <w:bookmarkStart w:id="24" w:name="_Toc120875142"/>
      <w:r w:rsidRPr="00DC5F40">
        <w:t>Megjelenítő protokollok</w:t>
      </w:r>
      <w:bookmarkEnd w:id="23"/>
      <w:bookmarkEnd w:id="24"/>
    </w:p>
    <w:p w14:paraId="77731A96" w14:textId="52E78E94" w:rsidR="00187A1C" w:rsidRPr="00DC5F40" w:rsidRDefault="000E01B7" w:rsidP="00187A1C">
      <w:r w:rsidRPr="00DC5F40">
        <w:t xml:space="preserve">A natív Linux-on futó adatgyűjtő kliens alkalmazás </w:t>
      </w:r>
      <w:r w:rsidR="00B967FB" w:rsidRPr="00DC5F40">
        <w:t xml:space="preserve">tervezésekor az egyik alapvető kritérium </w:t>
      </w:r>
      <w:r w:rsidR="00F313B0" w:rsidRPr="00DC5F40">
        <w:t>a</w:t>
      </w:r>
      <w:r w:rsidR="00B967FB" w:rsidRPr="00DC5F40">
        <w:t xml:space="preserve"> minél nagyobb felhasznál</w:t>
      </w:r>
      <w:r w:rsidR="00F313B0" w:rsidRPr="00DC5F40">
        <w:t>ói csoport támogatása volt.</w:t>
      </w:r>
      <w:r w:rsidR="00C76C65" w:rsidRPr="00DC5F40">
        <w:t xml:space="preserve"> Tekintve a Linux disztribúciók változatos és sokszínű világát </w:t>
      </w:r>
      <w:r w:rsidR="00F03512" w:rsidRPr="00DC5F40">
        <w:t>ennek a követelménynek korántsem triviális eleget tenni.</w:t>
      </w:r>
      <w:r w:rsidR="00F31028" w:rsidRPr="00DC5F40">
        <w:t xml:space="preserve"> Ahhoz, hogy minél több disztribúciót (és verziót) támogatni tudjon az alkalmazás, annál kernel-közelebbi szinten kell implementálni a klienst.</w:t>
      </w:r>
      <w:r w:rsidR="00AD788F" w:rsidRPr="00DC5F40">
        <w:t xml:space="preserve"> </w:t>
      </w:r>
      <w:r w:rsidR="00915DAD" w:rsidRPr="00DC5F40">
        <w:t>V</w:t>
      </w:r>
      <w:r w:rsidR="006032A2" w:rsidRPr="00DC5F40">
        <w:t xml:space="preserve">alószínűleg nagyban megkönnyítené az implementációt, ha </w:t>
      </w:r>
      <w:r w:rsidR="00915DAD" w:rsidRPr="00DC5F40">
        <w:t>a</w:t>
      </w:r>
      <w:r w:rsidR="002A1F1A" w:rsidRPr="00DC5F40">
        <w:t>z adatgyűjtő</w:t>
      </w:r>
      <w:r w:rsidR="00915DAD" w:rsidRPr="00DC5F40">
        <w:t xml:space="preserve"> kliens</w:t>
      </w:r>
      <w:r w:rsidR="00740E30" w:rsidRPr="00DC5F40">
        <w:t xml:space="preserve">t az </w:t>
      </w:r>
      <w:r w:rsidR="00AA4FE4" w:rsidRPr="00DC5F40">
        <w:t xml:space="preserve">asztali környezetek </w:t>
      </w:r>
      <w:r w:rsidR="00740E30" w:rsidRPr="00DC5F40">
        <w:t>szintjén készíteném el és például</w:t>
      </w:r>
      <w:r w:rsidR="00915DAD" w:rsidRPr="00DC5F40">
        <w:t xml:space="preserve"> GNOME-specifikus lenne</w:t>
      </w:r>
      <w:r w:rsidR="00740E30" w:rsidRPr="00DC5F40">
        <w:t>.</w:t>
      </w:r>
      <w:r w:rsidR="00AA4FE4" w:rsidRPr="00DC5F40">
        <w:t xml:space="preserve"> Ugyanakkor ezzel a felhasználóknak egy jelentős hányadát kizárnám, például akik</w:t>
      </w:r>
      <w:r w:rsidR="00430C47" w:rsidRPr="00DC5F40">
        <w:t xml:space="preserve"> KDE-t vagy </w:t>
      </w:r>
      <w:r w:rsidR="00A3751A" w:rsidRPr="00DC5F40">
        <w:t>Xfce</w:t>
      </w:r>
      <w:r w:rsidR="00430C47" w:rsidRPr="00DC5F40">
        <w:t>-t használnak.</w:t>
      </w:r>
      <w:r w:rsidR="00AA4FE4" w:rsidRPr="00DC5F40">
        <w:t xml:space="preserve"> </w:t>
      </w:r>
      <w:r w:rsidR="002F2EFB" w:rsidRPr="00DC5F40">
        <w:t xml:space="preserve">A logikus döntés tehát, hogy egy absztrakciós szinttel alacsonyabban, a megjelenítő </w:t>
      </w:r>
      <w:r w:rsidR="00706E42" w:rsidRPr="00DC5F40">
        <w:t>protokollok</w:t>
      </w:r>
      <w:r w:rsidR="00500440" w:rsidRPr="00DC5F40">
        <w:t xml:space="preserve"> </w:t>
      </w:r>
      <w:r w:rsidR="002F2EFB" w:rsidRPr="00DC5F40">
        <w:t>szintjén készüljön el az alkalmazás.</w:t>
      </w:r>
    </w:p>
    <w:p w14:paraId="44A0B203" w14:textId="0C8BD74A" w:rsidR="00500440" w:rsidRPr="00DC5F40" w:rsidRDefault="00FA1B99" w:rsidP="00187A1C">
      <w:r w:rsidRPr="00DC5F40">
        <w:t xml:space="preserve">A megjelenítő protokollok </w:t>
      </w:r>
      <w:r w:rsidR="00DA790B" w:rsidRPr="00DC5F40">
        <w:t xml:space="preserve">esetében </w:t>
      </w:r>
      <w:r w:rsidRPr="00DC5F40">
        <w:t xml:space="preserve">már nem áll fent a „bőség zavara”, </w:t>
      </w:r>
      <w:r w:rsidR="000F3F0D" w:rsidRPr="00DC5F40">
        <w:t>a Wayland protokoll és az X Window System között kell választani.</w:t>
      </w:r>
      <w:r w:rsidR="00C63C0A" w:rsidRPr="00DC5F40">
        <w:t xml:space="preserve"> Az </w:t>
      </w:r>
      <w:r w:rsidR="00411AF3" w:rsidRPr="00DC5F40">
        <w:t>X-szet</w:t>
      </w:r>
      <w:r w:rsidR="00C63C0A" w:rsidRPr="00DC5F40">
        <w:t xml:space="preserve"> 1984-ben</w:t>
      </w:r>
      <w:r w:rsidR="00DD45D3" w:rsidRPr="00DC5F40">
        <w:t xml:space="preserve"> kezdték el fejleszteni és a legújabb nagy verzió kiadása 1987-ben történt</w:t>
      </w:r>
      <w:r w:rsidR="004343F5" w:rsidRPr="00DC5F40">
        <w:t xml:space="preserve"> (kisebb verzió</w:t>
      </w:r>
      <w:r w:rsidR="007A5AF2" w:rsidRPr="00DC5F40">
        <w:t xml:space="preserve"> frissítések</w:t>
      </w:r>
      <w:r w:rsidR="00AC7C49" w:rsidRPr="00DC5F40">
        <w:t xml:space="preserve"> jelentek meg</w:t>
      </w:r>
      <w:r w:rsidR="007A5AF2" w:rsidRPr="00DC5F40">
        <w:t>, jelenleg a legfrissebb az X11R7.7 2012-ben lett kiadva)</w:t>
      </w:r>
      <w:r w:rsidR="00DD45D3" w:rsidRPr="00DC5F40">
        <w:t>.</w:t>
      </w:r>
      <w:r w:rsidR="003D71A6" w:rsidRPr="00DC5F40">
        <w:t xml:space="preserve"> Az idők során számos kritika érte az X Window System-et. Leggyakrabban az elavultság, a biztonságtechnikai hiányosságok és a teljesítmén</w:t>
      </w:r>
      <w:r w:rsidR="00EB6F82" w:rsidRPr="00DC5F40">
        <w:t>y azok a szempontok</w:t>
      </w:r>
      <w:r w:rsidR="001A3AD4" w:rsidRPr="00DC5F40">
        <w:t>,</w:t>
      </w:r>
      <w:r w:rsidR="00EB6F82" w:rsidRPr="00DC5F40">
        <w:t xml:space="preserve"> amelyek mentén kritikák</w:t>
      </w:r>
      <w:r w:rsidR="00C02804" w:rsidRPr="00DC5F40">
        <w:t>at fogalmaznak meg a protokollal szemben.</w:t>
      </w:r>
      <w:r w:rsidR="003D71A6" w:rsidRPr="00DC5F40">
        <w:t xml:space="preserve"> </w:t>
      </w:r>
      <w:r w:rsidR="006401A5" w:rsidRPr="00DC5F40">
        <w:t xml:space="preserve">Ugyanakkor sok Linux disztribúció a mai napig </w:t>
      </w:r>
      <w:r w:rsidR="00E96B9F" w:rsidRPr="00DC5F40">
        <w:t>alapértelmezetten az X.Org-ot használja megjelenítő szervernek</w:t>
      </w:r>
      <w:r w:rsidR="0065453F" w:rsidRPr="00DC5F40">
        <w:t xml:space="preserve"> és</w:t>
      </w:r>
      <w:r w:rsidR="00E070D1" w:rsidRPr="00DC5F40">
        <w:t xml:space="preserve"> mint opcionális választás szinte mindegyikben megtalálható.</w:t>
      </w:r>
    </w:p>
    <w:p w14:paraId="489F4C2E" w14:textId="053CB921" w:rsidR="008A37D7" w:rsidRPr="00DC5F40" w:rsidRDefault="00E31AB8" w:rsidP="00187A1C">
      <w:r w:rsidRPr="00DC5F40">
        <w:t>A Wayland protokollt</w:t>
      </w:r>
      <w:r w:rsidR="008A37D7" w:rsidRPr="00DC5F40">
        <w:t xml:space="preserve"> 2008-ban kezdték el fejleszteni</w:t>
      </w:r>
      <w:r w:rsidR="00F359FB" w:rsidRPr="00DC5F40">
        <w:t xml:space="preserve"> </w:t>
      </w:r>
      <w:r w:rsidR="002738F2" w:rsidRPr="00DC5F40">
        <w:t>(többen az X.org szerver fejlesztő csapatából)</w:t>
      </w:r>
      <w:r w:rsidR="008C19D4" w:rsidRPr="00DC5F40">
        <w:t xml:space="preserve"> és a mai napig aktívan dolgoznak rajta</w:t>
      </w:r>
      <w:r w:rsidR="00C41CFF" w:rsidRPr="00DC5F40">
        <w:t>. A projekt</w:t>
      </w:r>
      <w:r w:rsidR="00272A5B" w:rsidRPr="00DC5F40">
        <w:t>re „következő generációs” megjelenítő</w:t>
      </w:r>
      <w:r w:rsidR="00C41CFF" w:rsidRPr="00DC5F40">
        <w:t xml:space="preserve"> </w:t>
      </w:r>
      <w:r w:rsidR="00272A5B" w:rsidRPr="00DC5F40">
        <w:t xml:space="preserve">szerverként hivatkoznak és </w:t>
      </w:r>
      <w:r w:rsidR="00C41CFF" w:rsidRPr="00DC5F40">
        <w:t>célja,</w:t>
      </w:r>
      <w:r w:rsidR="008A37D7" w:rsidRPr="00DC5F40">
        <w:t xml:space="preserve"> hogy leváltsa az X Window System-et egy modernebb, egyszerűbb és biztonságosabb protokollra.</w:t>
      </w:r>
      <w:r w:rsidR="00565D90" w:rsidRPr="00DC5F40">
        <w:t xml:space="preserve"> Több nagyobb felhasználóbázissal rendelkező Linux disztribúció </w:t>
      </w:r>
      <w:r w:rsidR="008C342A" w:rsidRPr="00DC5F40">
        <w:t>(például: Debian, Ubuntu</w:t>
      </w:r>
      <w:r w:rsidR="00096596" w:rsidRPr="00DC5F40">
        <w:t>, Fedora</w:t>
      </w:r>
      <w:r w:rsidR="008C342A" w:rsidRPr="00DC5F40">
        <w:t xml:space="preserve">) </w:t>
      </w:r>
      <w:r w:rsidR="007A0874" w:rsidRPr="00DC5F40">
        <w:t xml:space="preserve">elkezdett </w:t>
      </w:r>
      <w:r w:rsidR="00565D90" w:rsidRPr="00DC5F40">
        <w:t>átáll</w:t>
      </w:r>
      <w:r w:rsidR="007A0874" w:rsidRPr="00DC5F40">
        <w:t>ni</w:t>
      </w:r>
      <w:r w:rsidR="00565D90" w:rsidRPr="00DC5F40">
        <w:t xml:space="preserve"> a Wayland-re, mint alapértelmezett megjelenítő protokoll</w:t>
      </w:r>
      <w:r w:rsidR="008C342A" w:rsidRPr="00DC5F40">
        <w:t xml:space="preserve"> (legalábbis a </w:t>
      </w:r>
      <w:r w:rsidR="008C342A" w:rsidRPr="00DC5F40">
        <w:lastRenderedPageBreak/>
        <w:t>GNOME asztali környezetet használó verziók)</w:t>
      </w:r>
      <w:r w:rsidR="00565D90" w:rsidRPr="00DC5F40">
        <w:t>.</w:t>
      </w:r>
      <w:r w:rsidR="00822273" w:rsidRPr="00DC5F40">
        <w:t xml:space="preserve"> Mivel a Wayland protokoll modernebb és a jövőben minden bizonnyal át fogja venni az X Window System helyét és az adatgyűjtő kliens alkalmazást </w:t>
      </w:r>
      <w:r w:rsidR="00CD1746" w:rsidRPr="00DC5F40">
        <w:t xml:space="preserve">alapvetően </w:t>
      </w:r>
      <w:r w:rsidR="00822273" w:rsidRPr="00DC5F40">
        <w:t>időtálló</w:t>
      </w:r>
      <w:r w:rsidR="00CD1746" w:rsidRPr="00DC5F40">
        <w:t xml:space="preserve"> módon terveztem implementálni, ezért a Wayland tűnt a jó választásnak.</w:t>
      </w:r>
    </w:p>
    <w:p w14:paraId="2EAEF80C" w14:textId="66CA9066" w:rsidR="00BB530E" w:rsidRPr="00DC5F40" w:rsidRDefault="00BB530E" w:rsidP="00BB530E">
      <w:pPr>
        <w:pStyle w:val="Cmsor3"/>
      </w:pPr>
      <w:bookmarkStart w:id="25" w:name="_Toc120875143"/>
      <w:r w:rsidRPr="00DC5F40">
        <w:t>Kutatás és prototípus</w:t>
      </w:r>
      <w:bookmarkEnd w:id="25"/>
    </w:p>
    <w:p w14:paraId="25EBBCEE" w14:textId="77777777" w:rsidR="00EC4390" w:rsidRPr="00DC5F40" w:rsidRDefault="006A636A" w:rsidP="00D57DCF">
      <w:r w:rsidRPr="00DC5F40">
        <w:t>Az adatgyűjtő alkalmazást tehát kezdetben egy Wayland kliens alkalmazás formájában próbáltam meg elkészíteni.</w:t>
      </w:r>
      <w:r w:rsidR="007123DE" w:rsidRPr="00DC5F40">
        <w:t xml:space="preserve"> </w:t>
      </w:r>
      <w:r w:rsidR="001C4F6E" w:rsidRPr="00DC5F40">
        <w:t xml:space="preserve">Első lépésként egy implementációs nyelvet kellett választanom. </w:t>
      </w:r>
      <w:r w:rsidR="007123DE" w:rsidRPr="00DC5F40">
        <w:t>Ahogy korábban már említettem a Wayland alapvetően egy protokoll, ami XML fájlok formájában van dokumentálva.</w:t>
      </w:r>
      <w:r w:rsidR="00E67F1F" w:rsidRPr="00DC5F40">
        <w:t xml:space="preserve"> A protokollhoz tartozik egy szerveroldali referencia implementáció</w:t>
      </w:r>
      <w:r w:rsidR="00015D4A" w:rsidRPr="00DC5F40">
        <w:t xml:space="preserve"> (Weston),</w:t>
      </w:r>
      <w:r w:rsidR="00E67F1F" w:rsidRPr="00DC5F40">
        <w:t xml:space="preserve"> illetve egy kliens oldali könyvtár</w:t>
      </w:r>
      <w:r w:rsidR="00265F99" w:rsidRPr="00DC5F40">
        <w:t xml:space="preserve"> (libwayland), amely C-ben lett implementálva.</w:t>
      </w:r>
      <w:r w:rsidR="00015D4A" w:rsidRPr="00DC5F40">
        <w:t xml:space="preserve"> Kliens oldalon több programozási nyelvhez is készült implementáció</w:t>
      </w:r>
      <w:r w:rsidR="001C4F6E" w:rsidRPr="00DC5F40">
        <w:t xml:space="preserve"> (amelyeket túlnyomó részt az XML fájlokból generáltak)</w:t>
      </w:r>
      <w:r w:rsidR="00015D4A" w:rsidRPr="00DC5F40">
        <w:t xml:space="preserve">, illetve a libwayland-hez is </w:t>
      </w:r>
      <w:r w:rsidR="001C4F6E" w:rsidRPr="00DC5F40">
        <w:t xml:space="preserve">elérhető </w:t>
      </w:r>
      <w:r w:rsidR="000B158A" w:rsidRPr="00DC5F40">
        <w:t xml:space="preserve">több olyan nyelvi </w:t>
      </w:r>
      <w:r w:rsidR="001C4F6E" w:rsidRPr="00DC5F40">
        <w:t>burkoló</w:t>
      </w:r>
      <w:r w:rsidR="000B158A" w:rsidRPr="00DC5F40">
        <w:t xml:space="preserve"> </w:t>
      </w:r>
      <w:r w:rsidR="00CF5B47" w:rsidRPr="00DC5F40">
        <w:t>könyvtár</w:t>
      </w:r>
      <w:r w:rsidR="000B158A" w:rsidRPr="00DC5F40">
        <w:t>, ami a C-ben implementált függvények hívását teszi lehetővé másik programozási nyelvekből.</w:t>
      </w:r>
      <w:r w:rsidR="0062633A" w:rsidRPr="00DC5F40">
        <w:t xml:space="preserve"> </w:t>
      </w:r>
      <w:r w:rsidR="00A97121" w:rsidRPr="00DC5F40">
        <w:t xml:space="preserve">Mivel a kezdeti célom egy prototípus gyors implementációja volt, ezért </w:t>
      </w:r>
      <w:r w:rsidR="00996AB2" w:rsidRPr="00DC5F40">
        <w:t xml:space="preserve">a </w:t>
      </w:r>
      <w:r w:rsidR="00AD7184" w:rsidRPr="00DC5F40">
        <w:t>P</w:t>
      </w:r>
      <w:r w:rsidR="00996AB2" w:rsidRPr="00DC5F40">
        <w:t>y</w:t>
      </w:r>
      <w:r w:rsidR="00AD7184" w:rsidRPr="00DC5F40">
        <w:t>W</w:t>
      </w:r>
      <w:r w:rsidR="00996AB2" w:rsidRPr="00DC5F40">
        <w:t xml:space="preserve">ayland-et, </w:t>
      </w:r>
      <w:r w:rsidR="00A97121" w:rsidRPr="00DC5F40">
        <w:t>egy Python nyelvhez készült burkoló könyvtárat választottam.</w:t>
      </w:r>
    </w:p>
    <w:p w14:paraId="5E2DE117" w14:textId="73BD5548" w:rsidR="00225F65" w:rsidRPr="00DC5F40" w:rsidRDefault="00417F76" w:rsidP="00D57DCF">
      <w:r w:rsidRPr="00DC5F40">
        <w:t xml:space="preserve">A Python-ban </w:t>
      </w:r>
      <w:r w:rsidR="006211BD" w:rsidRPr="00DC5F40">
        <w:t xml:space="preserve">implementált </w:t>
      </w:r>
      <w:r w:rsidRPr="00DC5F40">
        <w:t xml:space="preserve">prototípus elkészítésével </w:t>
      </w:r>
      <w:r w:rsidR="00007342" w:rsidRPr="00DC5F40">
        <w:t xml:space="preserve">relatíve </w:t>
      </w:r>
      <w:r w:rsidRPr="00DC5F40">
        <w:t>gyorsan</w:t>
      </w:r>
      <w:r w:rsidR="00A0035C" w:rsidRPr="00DC5F40">
        <w:t xml:space="preserve"> falba ütköztem.</w:t>
      </w:r>
      <w:r w:rsidR="0043229D" w:rsidRPr="00DC5F40">
        <w:t xml:space="preserve"> Alapvetően </w:t>
      </w:r>
      <w:r w:rsidR="00665527" w:rsidRPr="00DC5F40">
        <w:t xml:space="preserve">azt a konklúziót szűrtem le a prototípus implementálása során, hogy a Wayland protokoll </w:t>
      </w:r>
      <w:r w:rsidR="004175DE" w:rsidRPr="00DC5F40">
        <w:t xml:space="preserve">a </w:t>
      </w:r>
      <w:r w:rsidR="00665527" w:rsidRPr="00DC5F40">
        <w:t>jelenleg</w:t>
      </w:r>
      <w:r w:rsidR="004175DE" w:rsidRPr="00DC5F40">
        <w:t xml:space="preserve">i formájában nem </w:t>
      </w:r>
      <w:r w:rsidR="0066302C" w:rsidRPr="00DC5F40">
        <w:t xml:space="preserve">összeegyeztethető </w:t>
      </w:r>
      <w:r w:rsidR="004175DE" w:rsidRPr="00DC5F40">
        <w:t xml:space="preserve">az általam </w:t>
      </w:r>
      <w:r w:rsidR="0066302C" w:rsidRPr="00DC5F40">
        <w:t>elkészíteni kívánt adatgyűjtő alkalmazás</w:t>
      </w:r>
      <w:r w:rsidR="00FA2263" w:rsidRPr="00DC5F40">
        <w:t xml:space="preserve"> követelményeivel.</w:t>
      </w:r>
      <w:r w:rsidR="00A86D39" w:rsidRPr="00DC5F40">
        <w:t xml:space="preserve"> Mielőtt bővebben kifejteném</w:t>
      </w:r>
      <w:r w:rsidR="00F323E4" w:rsidRPr="00DC5F40">
        <w:t>, hogy miért jutottam erre a következtetésre röviden ismertetném a legfontosabb követelményeit az adatgyűjtő kliensnek.</w:t>
      </w:r>
      <w:r w:rsidR="00D5594B" w:rsidRPr="00DC5F40">
        <w:t xml:space="preserve"> Ahogy azt korábban említettem az egyik fontos követelmény a felhasználók minél szélesebb körének támogatása.</w:t>
      </w:r>
      <w:r w:rsidR="008F2737" w:rsidRPr="00DC5F40">
        <w:t xml:space="preserve"> Ezen kívül a funkcionalitás szempontjából az alkalmazásnak képesnek kell lennie arra, hogy a háttérben, </w:t>
      </w:r>
      <w:r w:rsidR="00C67360" w:rsidRPr="00DC5F40">
        <w:t xml:space="preserve">grafikus felhasználó felület nélkül fusson. Továbbá minden </w:t>
      </w:r>
      <w:r w:rsidR="00524078">
        <w:t>kurzor mozgatási</w:t>
      </w:r>
      <w:r w:rsidR="00C67360" w:rsidRPr="00DC5F40">
        <w:t xml:space="preserve"> képességgel rendelkező bemeneti eszköz</w:t>
      </w:r>
      <w:r w:rsidR="0006306E" w:rsidRPr="00DC5F40">
        <w:t xml:space="preserve"> (egér, touchpad, trackpoint stb.)</w:t>
      </w:r>
      <w:r w:rsidR="00C67360" w:rsidRPr="00DC5F40">
        <w:t xml:space="preserve"> által generált </w:t>
      </w:r>
      <w:r w:rsidR="00B62742" w:rsidRPr="00DC5F40">
        <w:t xml:space="preserve">kurzor mozgás </w:t>
      </w:r>
      <w:r w:rsidR="00C67360" w:rsidRPr="00DC5F40">
        <w:t>eseményt fel tudjon dolgozni</w:t>
      </w:r>
      <w:r w:rsidR="00094843" w:rsidRPr="00DC5F40">
        <w:t>.</w:t>
      </w:r>
    </w:p>
    <w:p w14:paraId="744037C3" w14:textId="2E922F61" w:rsidR="00030230" w:rsidRDefault="00D046C6" w:rsidP="00030230">
      <w:r w:rsidRPr="00DC5F40">
        <w:t>A</w:t>
      </w:r>
      <w:r w:rsidR="00A37C71" w:rsidRPr="00DC5F40">
        <w:t xml:space="preserve"> Wayland protokoll esetén a</w:t>
      </w:r>
      <w:r w:rsidRPr="00DC5F40">
        <w:t>z ablakok az X-hez hasonlóan hierarchikusan helyezkednek el</w:t>
      </w:r>
      <w:r w:rsidR="00AE0C9B" w:rsidRPr="00DC5F40">
        <w:t>, a tartalmazási fa gyökerében egy speciális ablak található, amit gyökér ablaknak (root window) neveznek.</w:t>
      </w:r>
      <w:r w:rsidR="004705F8" w:rsidRPr="00DC5F40">
        <w:t xml:space="preserve"> Az egyik központi probléma, amivel találkoztam az volt, hogy a Wayland esetében nincs lehetőség kliens oldalon a gyökér ablak</w:t>
      </w:r>
      <w:r w:rsidR="00B14195" w:rsidRPr="00DC5F40">
        <w:t xml:space="preserve"> </w:t>
      </w:r>
      <w:r w:rsidR="004705F8" w:rsidRPr="00DC5F40">
        <w:t>eseményeire feliratkozni.</w:t>
      </w:r>
      <w:r w:rsidR="00D84839" w:rsidRPr="00DC5F40">
        <w:t xml:space="preserve"> Ennek alapvetően biztonságtechnikai okai vannak</w:t>
      </w:r>
      <w:r w:rsidR="003932D1" w:rsidRPr="00DC5F40">
        <w:t xml:space="preserve">, a Wayland </w:t>
      </w:r>
      <w:r w:rsidR="003932D1" w:rsidRPr="00DC5F40">
        <w:lastRenderedPageBreak/>
        <w:t>kliensek egymástól izolált környezetben futnak</w:t>
      </w:r>
      <w:r w:rsidR="00FD2D9E" w:rsidRPr="00DC5F40">
        <w:t xml:space="preserve"> és nem férhetnek hozzá a többi folyamat adataihoz.</w:t>
      </w:r>
      <w:r w:rsidR="006B6448" w:rsidRPr="00DC5F40">
        <w:t xml:space="preserve"> Egy olyan klienst el tudtam készíteni, ami létrehoz egy alkalmazás ablakot és</w:t>
      </w:r>
      <w:r w:rsidR="00CC16AE" w:rsidRPr="00DC5F40">
        <w:t xml:space="preserve"> amikor fókuszba kerül az ablak (a felhasználó az ablak területére mozgatja a kurzort) el kezdi gyűjteni az egér mozgás adatokat.</w:t>
      </w:r>
      <w:r w:rsidR="00537D3A" w:rsidRPr="00537D3A">
        <w:rPr>
          <w:noProof/>
        </w:rPr>
        <w:t xml:space="preserve"> </w:t>
      </w:r>
    </w:p>
    <w:p w14:paraId="5016F1C2" w14:textId="77777777" w:rsidR="00537D3A" w:rsidRDefault="00537D3A" w:rsidP="00537D3A">
      <w:pPr>
        <w:pStyle w:val="Kp"/>
      </w:pPr>
      <w:r w:rsidRPr="00DC5F40">
        <w:rPr>
          <w:noProof/>
        </w:rPr>
        <w:drawing>
          <wp:inline distT="0" distB="0" distL="0" distR="0" wp14:anchorId="590C22E3" wp14:editId="795281DC">
            <wp:extent cx="5400040" cy="2933700"/>
            <wp:effectExtent l="0" t="0" r="0" b="0"/>
            <wp:docPr id="2" name="Kép 2" descr="Nincs elérhető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ncs elérhető leírá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933700"/>
                    </a:xfrm>
                    <a:prstGeom prst="rect">
                      <a:avLst/>
                    </a:prstGeom>
                    <a:noFill/>
                    <a:ln>
                      <a:noFill/>
                    </a:ln>
                  </pic:spPr>
                </pic:pic>
              </a:graphicData>
            </a:graphic>
          </wp:inline>
        </w:drawing>
      </w:r>
    </w:p>
    <w:p w14:paraId="3DBEC8C7" w14:textId="126A4E64" w:rsidR="00537D3A" w:rsidRPr="00DC5F40" w:rsidRDefault="00537D3A" w:rsidP="00970B86">
      <w:pPr>
        <w:pStyle w:val="Kpalrs"/>
      </w:pPr>
      <w:fldSimple w:instr=" SEQ ábra \* ARABIC ">
        <w:r w:rsidR="002206B0">
          <w:rPr>
            <w:noProof/>
          </w:rPr>
          <w:t>6</w:t>
        </w:r>
      </w:fldSimple>
      <w:r>
        <w:t xml:space="preserve">. ábra </w:t>
      </w:r>
      <w:r w:rsidRPr="00044CE5">
        <w:t>A prototípus kliens működés közben</w:t>
      </w:r>
    </w:p>
    <w:p w14:paraId="3DF65FCE" w14:textId="7DA90FD4" w:rsidR="000241C5" w:rsidRPr="00DC5F40" w:rsidRDefault="00636941" w:rsidP="000714B8">
      <w:r w:rsidRPr="00DC5F40">
        <w:t xml:space="preserve">Felmerült még ötletként egy teljesképernyős „overlay” alkalmazás ablak készítése, de </w:t>
      </w:r>
      <w:r w:rsidR="003C5EF1" w:rsidRPr="00DC5F40">
        <w:t>ez több szempontból sem</w:t>
      </w:r>
      <w:r w:rsidR="00E431FD" w:rsidRPr="00DC5F40">
        <w:t xml:space="preserve"> tűnt jó iránynak.</w:t>
      </w:r>
      <w:r w:rsidR="00917CBD" w:rsidRPr="00DC5F40">
        <w:t xml:space="preserve"> Egyrészt</w:t>
      </w:r>
      <w:r w:rsidR="003C5EF1" w:rsidRPr="00DC5F40">
        <w:t xml:space="preserve"> </w:t>
      </w:r>
      <w:r w:rsidR="00917CBD" w:rsidRPr="00DC5F40">
        <w:t>a kurzor mozgás események elkapása csak akkor működik, amikor az ablak fókuszban van, így amikor a felhasználó egy másik ablakra vált</w:t>
      </w:r>
      <w:r w:rsidR="00B25BEF" w:rsidRPr="00DC5F40">
        <w:t xml:space="preserve">ana megállna az adatgyűjtés. Erre megoldás lehetne az explicit fókusz kérése (focus grab), de a Wayland esetében erre csak </w:t>
      </w:r>
      <w:r w:rsidR="00814171" w:rsidRPr="00DC5F40">
        <w:t>felugró ablak (popup)</w:t>
      </w:r>
      <w:r w:rsidR="00B25BEF" w:rsidRPr="00DC5F40">
        <w:t xml:space="preserve"> jellegű, rövid élettartamú ablakok esetében van lehetőség.</w:t>
      </w:r>
      <w:r w:rsidR="00917CBD" w:rsidRPr="00DC5F40">
        <w:t xml:space="preserve"> </w:t>
      </w:r>
      <w:r w:rsidR="00771BC8" w:rsidRPr="00DC5F40">
        <w:t xml:space="preserve">Továbbá egy ilyen </w:t>
      </w:r>
      <w:r w:rsidR="004D4F71" w:rsidRPr="00DC5F40">
        <w:t xml:space="preserve">megoldás </w:t>
      </w:r>
      <w:r w:rsidR="00131C95" w:rsidRPr="00DC5F40">
        <w:t>ellentmond</w:t>
      </w:r>
      <w:r w:rsidR="00771BC8" w:rsidRPr="00DC5F40">
        <w:t>ana</w:t>
      </w:r>
      <w:r w:rsidR="00131C95" w:rsidRPr="00DC5F40">
        <w:t xml:space="preserve"> annak a követelménynek, hogy az alkalmazás a háttérben fusson, grafikus felhasználói felület nélkül.</w:t>
      </w:r>
    </w:p>
    <w:p w14:paraId="45986582" w14:textId="5A66889B" w:rsidR="004B2FC1" w:rsidRPr="00DC5F40" w:rsidRDefault="006476FC" w:rsidP="004B2FC1">
      <w:pPr>
        <w:pStyle w:val="Cmsor3"/>
      </w:pPr>
      <w:bookmarkStart w:id="26" w:name="_Toc120875144"/>
      <w:r w:rsidRPr="00DC5F40">
        <w:t>Konklúzió</w:t>
      </w:r>
      <w:bookmarkEnd w:id="26"/>
    </w:p>
    <w:p w14:paraId="7D0DDFE8" w14:textId="01031AD1" w:rsidR="00245D61" w:rsidRPr="00DC5F40" w:rsidRDefault="00E13845" w:rsidP="00D57DCF">
      <w:r w:rsidRPr="00DC5F40">
        <w:t>A sikertelen próbálkozás után visszatértem a Wayland-el kapcsolatos kutatáshoz és elkezdtem mások által készített alkalmazások forráskódját tanulmányozni. Elsősorban olyan alkalmazásokra koncentráltam</w:t>
      </w:r>
      <w:r w:rsidR="00BF7C7E" w:rsidRPr="00DC5F40">
        <w:t>,</w:t>
      </w:r>
      <w:r w:rsidRPr="00DC5F40">
        <w:t xml:space="preserve"> amelyeknél nagy valószínűséggel felmerült az a probléma, amibe én is belefutottam. </w:t>
      </w:r>
      <w:r w:rsidR="00BF7C7E" w:rsidRPr="00DC5F40">
        <w:t xml:space="preserve">Többnyire olyan szoftverek forráskódját néztem meg, amelyek képernyő megosztással, </w:t>
      </w:r>
      <w:r w:rsidR="00207FE2" w:rsidRPr="00DC5F40">
        <w:t>távoli asztal elérés (</w:t>
      </w:r>
      <w:r w:rsidR="00BF7C7E" w:rsidRPr="00DC5F40">
        <w:t>remote desktop</w:t>
      </w:r>
      <w:r w:rsidR="00207FE2" w:rsidRPr="00DC5F40">
        <w:t>)</w:t>
      </w:r>
      <w:r w:rsidR="00BF7C7E" w:rsidRPr="00DC5F40">
        <w:t xml:space="preserve"> funkcióval vagy egér / billentyűzet emulálással foglalkoznak.</w:t>
      </w:r>
      <w:r w:rsidR="00A65216" w:rsidRPr="00DC5F40">
        <w:t xml:space="preserve"> Ezenkívül egy </w:t>
      </w:r>
      <w:r w:rsidR="00A65216" w:rsidRPr="00DC5F40">
        <w:lastRenderedPageBreak/>
        <w:t>GNOME asztali környezethez készült widgetet is tanulmányoztam, amely kurzor követéssel foglalkozik (</w:t>
      </w:r>
      <w:r w:rsidR="00B20C81" w:rsidRPr="00DC5F40">
        <w:t>xeyes).</w:t>
      </w:r>
      <w:r w:rsidR="00B1259D" w:rsidRPr="00DC5F40">
        <w:t xml:space="preserve"> A kutatás sajnos kiábrándító eredményeket hozott.</w:t>
      </w:r>
      <w:r w:rsidR="003F2176" w:rsidRPr="00DC5F40">
        <w:t xml:space="preserve"> Általánosságban három különböző </w:t>
      </w:r>
      <w:r w:rsidR="00A51BB0" w:rsidRPr="00DC5F40">
        <w:t xml:space="preserve">típusú </w:t>
      </w:r>
      <w:r w:rsidR="00461CB6" w:rsidRPr="00DC5F40">
        <w:t>működéssel találkoztam az említett szoftvereknél:</w:t>
      </w:r>
    </w:p>
    <w:p w14:paraId="12660AE9" w14:textId="1833F2ED" w:rsidR="00461CB6" w:rsidRPr="00DC5F40" w:rsidRDefault="00461CB6" w:rsidP="00461CB6">
      <w:pPr>
        <w:pStyle w:val="Listaszerbekezds"/>
        <w:numPr>
          <w:ilvl w:val="0"/>
          <w:numId w:val="32"/>
        </w:numPr>
      </w:pPr>
      <w:r w:rsidRPr="00DC5F40">
        <w:t>Az alkalmazás egyáltalán nem támogatja a Wayland protokollt.</w:t>
      </w:r>
    </w:p>
    <w:p w14:paraId="1BFB356F" w14:textId="0E416995" w:rsidR="00B640CC" w:rsidRPr="00DC5F40" w:rsidRDefault="00B640CC" w:rsidP="00461CB6">
      <w:pPr>
        <w:pStyle w:val="Listaszerbekezds"/>
        <w:numPr>
          <w:ilvl w:val="0"/>
          <w:numId w:val="32"/>
        </w:numPr>
      </w:pPr>
      <w:r w:rsidRPr="00DC5F40">
        <w:t>A</w:t>
      </w:r>
      <w:r w:rsidR="002D2BBD" w:rsidRPr="00DC5F40">
        <w:t xml:space="preserve">z alkalmazás </w:t>
      </w:r>
      <w:r w:rsidRPr="00DC5F40">
        <w:t>kísérleti jelleggel, részlegesen támogatja a Wayland protokollt, azaz bizonyos funkciók nem elérhetőek a szoftverben Wayland alatt.</w:t>
      </w:r>
    </w:p>
    <w:p w14:paraId="6F6A1205" w14:textId="200ADA7F" w:rsidR="00E43260" w:rsidRPr="00DC5F40" w:rsidRDefault="001F5DEA" w:rsidP="00E43260">
      <w:pPr>
        <w:pStyle w:val="Listaszerbekezds"/>
        <w:numPr>
          <w:ilvl w:val="0"/>
          <w:numId w:val="32"/>
        </w:numPr>
      </w:pPr>
      <w:r w:rsidRPr="00DC5F40">
        <w:t>Az alkalmazás valamilyen megszorítások mellett támogatja a Wayland-et, például csak GNOME asztali környezeten működik.</w:t>
      </w:r>
    </w:p>
    <w:p w14:paraId="7CC0CD22" w14:textId="4ADA8545" w:rsidR="008E4CFE" w:rsidRPr="00DC5F40" w:rsidRDefault="00E43260" w:rsidP="00E43260">
      <w:pPr>
        <w:ind w:firstLine="0"/>
      </w:pPr>
      <w:r w:rsidRPr="00DC5F40">
        <w:t>Lényegében azt a problémát figyeltem meg</w:t>
      </w:r>
      <w:r w:rsidR="00AA2130" w:rsidRPr="00DC5F40">
        <w:t xml:space="preserve">, hogy </w:t>
      </w:r>
      <w:r w:rsidR="0016771F" w:rsidRPr="00DC5F40">
        <w:t>az alap Wayland protokoll meglehetősen karcsú</w:t>
      </w:r>
      <w:r w:rsidR="003B7977" w:rsidRPr="00DC5F40">
        <w:t xml:space="preserve"> és nem biztosít interfészeket olyan </w:t>
      </w:r>
      <w:r w:rsidR="005C6273" w:rsidRPr="00DC5F40">
        <w:t>feladatokhoz, mint a képernyőfelvétel vagy a bementi eszköz emuláció.</w:t>
      </w:r>
      <w:r w:rsidR="00261F64" w:rsidRPr="00DC5F40">
        <w:t xml:space="preserve"> </w:t>
      </w:r>
      <w:r w:rsidR="00DE6EF5" w:rsidRPr="00DC5F40">
        <w:t xml:space="preserve">Az ilyen esetekben általában a fejlesztők protokoll kiegészítéseket hoznak létre, amelyet az általuk használt kompozitor implementál és ezután már képes a megfelelő interfészeket nyújtani. Ezért </w:t>
      </w:r>
      <w:r w:rsidR="009F4337" w:rsidRPr="00DC5F40">
        <w:t>áll fent az a helyzet is például, hogy a csak GNOME asztali környezetet támogató szolgáltatások képesek támogatni a Wayland-et, mert a GNOME által használt Wayland kompozitor implementáció (Mutter) implementál bizonyos protokoll kiegészítéseket, amelyek ezt lehetővé teszik.</w:t>
      </w:r>
      <w:r w:rsidR="00FF67E4" w:rsidRPr="00DC5F40">
        <w:t xml:space="preserve"> A helyzet viszont </w:t>
      </w:r>
      <w:r w:rsidR="00840ED7" w:rsidRPr="00DC5F40">
        <w:t xml:space="preserve">még </w:t>
      </w:r>
      <w:r w:rsidR="00FF67E4" w:rsidRPr="00DC5F40">
        <w:t>ennél is bonyolultabb, ugy</w:t>
      </w:r>
      <w:r w:rsidR="00BA1EE4" w:rsidRPr="00DC5F40">
        <w:t>anis különböző Wayland kompozitor implementációk különböző protokoll kiegészítéseket definiálnak, amelyek egymással általában nem kompatibilisek.</w:t>
      </w:r>
      <w:r w:rsidR="00053F68" w:rsidRPr="00DC5F40">
        <w:t xml:space="preserve"> Tehát ahhoz, hogy egy olyan alkalmazást készítsek, ami minden Wayland-et használó disztribúción működik vagy az alap protokollt </w:t>
      </w:r>
      <w:r w:rsidR="001F4B8F" w:rsidRPr="00DC5F40">
        <w:t xml:space="preserve">kellene csak használnom, vagy a különböző asztali környezetekhez </w:t>
      </w:r>
      <w:r w:rsidR="0086281A" w:rsidRPr="00DC5F40">
        <w:t>implementálni a</w:t>
      </w:r>
      <w:r w:rsidR="000E4885">
        <w:t xml:space="preserve"> szükséges</w:t>
      </w:r>
      <w:r w:rsidR="0086281A" w:rsidRPr="00DC5F40">
        <w:t xml:space="preserve"> interfészeket</w:t>
      </w:r>
      <w:r w:rsidR="001E2612" w:rsidRPr="00DC5F40">
        <w:t>.</w:t>
      </w:r>
    </w:p>
    <w:p w14:paraId="2EF1E69B" w14:textId="6EB49031" w:rsidR="00325A02" w:rsidRPr="00DC5F40" w:rsidRDefault="005F573C" w:rsidP="008E4CFE">
      <w:r w:rsidRPr="00DC5F40">
        <w:t>A</w:t>
      </w:r>
      <w:r w:rsidR="001E2612" w:rsidRPr="00DC5F40">
        <w:t>z alap protokollon belül nincs lehetőség globális kurzor információ lekérdezésére, a különböző protokoll kiegészítések, amelyekkel ezt meg lehetne tenni pedig jelenleg nem állnak még rendelkezésre</w:t>
      </w:r>
      <w:r w:rsidRPr="00DC5F40">
        <w:t>.</w:t>
      </w:r>
      <w:r w:rsidR="001E2612" w:rsidRPr="00DC5F40">
        <w:t xml:space="preserve"> </w:t>
      </w:r>
      <w:r w:rsidRPr="00DC5F40">
        <w:t>E</w:t>
      </w:r>
      <w:r w:rsidR="001E2612" w:rsidRPr="00DC5F40">
        <w:t>zért</w:t>
      </w:r>
      <w:r w:rsidR="006A2EE6" w:rsidRPr="00DC5F40">
        <w:t xml:space="preserve"> arra jutottam, hogy a Wayland protokoll jelenleg</w:t>
      </w:r>
      <w:r w:rsidR="00BD0D6B" w:rsidRPr="00DC5F40">
        <w:t>i állapotában</w:t>
      </w:r>
      <w:r w:rsidR="006A2EE6" w:rsidRPr="00DC5F40">
        <w:t xml:space="preserve"> nem </w:t>
      </w:r>
      <w:r w:rsidR="00BD0D6B" w:rsidRPr="00DC5F40">
        <w:t xml:space="preserve">összeegyeztethető </w:t>
      </w:r>
      <w:r w:rsidR="006A2EE6" w:rsidRPr="00DC5F40">
        <w:t xml:space="preserve">az </w:t>
      </w:r>
      <w:r w:rsidR="00BD0D6B" w:rsidRPr="00DC5F40">
        <w:t>adatgyűjtő kliens alkalmazás előzetes követelményeivel.</w:t>
      </w:r>
      <w:r w:rsidR="000B6CE0" w:rsidRPr="00DC5F40">
        <w:t xml:space="preserve"> </w:t>
      </w:r>
      <w:r w:rsidR="00E31977" w:rsidRPr="00DC5F40">
        <w:t xml:space="preserve">A probléma különben nem egyedi, sok alkalmazás esetében </w:t>
      </w:r>
      <w:r w:rsidR="00A7789F" w:rsidRPr="00DC5F40">
        <w:t>megfigyelhető</w:t>
      </w:r>
      <w:r w:rsidR="00E57B4E" w:rsidRPr="00DC5F40">
        <w:t>, hogy</w:t>
      </w:r>
      <w:r w:rsidR="00A7789F" w:rsidRPr="00DC5F40">
        <w:t xml:space="preserve"> </w:t>
      </w:r>
      <w:r w:rsidR="00E31977" w:rsidRPr="00DC5F40">
        <w:t>nehézkes az X-ről való átállás Wayland-re.</w:t>
      </w:r>
      <w:r w:rsidR="00C11897" w:rsidRPr="00DC5F40">
        <w:t xml:space="preserve"> Én a továbbiakban </w:t>
      </w:r>
      <w:r w:rsidR="00B37795" w:rsidRPr="00DC5F40">
        <w:t xml:space="preserve">a kliens alkalmazás implementálása során </w:t>
      </w:r>
      <w:r w:rsidR="00C11897" w:rsidRPr="00DC5F40">
        <w:t>visszatértem az X Window System protokollhoz</w:t>
      </w:r>
      <w:r w:rsidR="00B37795" w:rsidRPr="00DC5F40">
        <w:t>.</w:t>
      </w:r>
    </w:p>
    <w:p w14:paraId="200CA59C" w14:textId="17913BD2" w:rsidR="00193286" w:rsidRPr="00DC5F40" w:rsidRDefault="00193286" w:rsidP="00193286">
      <w:pPr>
        <w:pStyle w:val="Cmsor2"/>
      </w:pPr>
      <w:bookmarkStart w:id="27" w:name="_Toc120875145"/>
      <w:r w:rsidRPr="00DC5F40">
        <w:lastRenderedPageBreak/>
        <w:t>Adatbázis</w:t>
      </w:r>
      <w:bookmarkEnd w:id="27"/>
    </w:p>
    <w:p w14:paraId="7D8BA64A" w14:textId="0E0C6B0A" w:rsidR="00B60DD6" w:rsidRPr="00DC5F40" w:rsidRDefault="00E643AE" w:rsidP="00193286">
      <w:r w:rsidRPr="00DC5F40">
        <w:t>A</w:t>
      </w:r>
      <w:r w:rsidR="0014040F" w:rsidRPr="00DC5F40">
        <w:t>z alkalmazás szerver tervezés</w:t>
      </w:r>
      <w:r w:rsidR="00850242" w:rsidRPr="00DC5F40">
        <w:t>i folyamatának</w:t>
      </w:r>
      <w:r w:rsidR="0014040F" w:rsidRPr="00DC5F40">
        <w:t xml:space="preserve"> egy fontos</w:t>
      </w:r>
      <w:r w:rsidR="00942C33" w:rsidRPr="00DC5F40">
        <w:t xml:space="preserve"> </w:t>
      </w:r>
      <w:r w:rsidR="00AF007E" w:rsidRPr="00DC5F40">
        <w:t>része volt az adatbázissal</w:t>
      </w:r>
      <w:r w:rsidR="00801DDB" w:rsidRPr="00DC5F40">
        <w:t xml:space="preserve"> kapcsolatos kérdések eldöntése.</w:t>
      </w:r>
      <w:r w:rsidR="00633EA3" w:rsidRPr="00DC5F40">
        <w:t xml:space="preserve"> Az </w:t>
      </w:r>
      <w:r w:rsidR="00564DBB" w:rsidRPr="00DC5F40">
        <w:t>első eldöntendő kérdés az adatbázis típusá</w:t>
      </w:r>
      <w:r w:rsidR="00C106B9" w:rsidRPr="00DC5F40">
        <w:t xml:space="preserve">nak </w:t>
      </w:r>
      <w:r w:rsidR="002B4AD9" w:rsidRPr="00DC5F40">
        <w:t>ki</w:t>
      </w:r>
      <w:r w:rsidR="00C106B9" w:rsidRPr="00DC5F40">
        <w:t>választása volt.</w:t>
      </w:r>
      <w:r w:rsidR="002B4AD9" w:rsidRPr="00DC5F40">
        <w:t xml:space="preserve"> </w:t>
      </w:r>
      <w:r w:rsidR="00E20452" w:rsidRPr="00DC5F40">
        <w:t>Felmerültek a relációs adatbázisokon kívül a NoSQL adatbázisok és az idősoros adatbázis</w:t>
      </w:r>
      <w:r w:rsidR="00643B6B" w:rsidRPr="00DC5F40">
        <w:t>ok</w:t>
      </w:r>
      <w:r w:rsidR="00E20452" w:rsidRPr="00DC5F40">
        <w:t>.</w:t>
      </w:r>
      <w:r w:rsidR="004A4FE9" w:rsidRPr="00DC5F40">
        <w:t xml:space="preserve"> A dimenziók</w:t>
      </w:r>
      <w:r w:rsidR="00B60DD6" w:rsidRPr="00DC5F40">
        <w:t>,</w:t>
      </w:r>
      <w:r w:rsidR="004A4FE9" w:rsidRPr="00DC5F40">
        <w:t xml:space="preserve"> amelyek mentén a döntés megszületett</w:t>
      </w:r>
      <w:r w:rsidR="00B60DD6" w:rsidRPr="00DC5F40">
        <w:t xml:space="preserve"> a következők voltak:</w:t>
      </w:r>
    </w:p>
    <w:p w14:paraId="0CFF9891" w14:textId="54ECC86F" w:rsidR="00B60DD6" w:rsidRPr="00DC5F40" w:rsidRDefault="00B60DD6" w:rsidP="00B60DD6">
      <w:pPr>
        <w:pStyle w:val="Listaszerbekezds"/>
        <w:numPr>
          <w:ilvl w:val="0"/>
          <w:numId w:val="28"/>
        </w:numPr>
      </w:pPr>
      <w:r w:rsidRPr="00DC5F40">
        <w:t>az</w:t>
      </w:r>
      <w:r w:rsidR="004A4FE9" w:rsidRPr="00DC5F40">
        <w:t xml:space="preserve"> adatmodell illeszkedése az egyes adatbázis típusokhoz</w:t>
      </w:r>
    </w:p>
    <w:p w14:paraId="1AD23A1F" w14:textId="5A4F5173" w:rsidR="00B60DD6" w:rsidRPr="00DC5F40" w:rsidRDefault="00316AE3" w:rsidP="00B60DD6">
      <w:pPr>
        <w:pStyle w:val="Listaszerbekezds"/>
        <w:numPr>
          <w:ilvl w:val="0"/>
          <w:numId w:val="28"/>
        </w:numPr>
      </w:pPr>
      <w:r w:rsidRPr="00DC5F40">
        <w:t>az adatbázisok teljesítménye és skálázhatósága</w:t>
      </w:r>
    </w:p>
    <w:p w14:paraId="78D59D7C" w14:textId="3EA82132" w:rsidR="00316AE3" w:rsidRPr="00DC5F40" w:rsidRDefault="00BF2DE0" w:rsidP="00B60DD6">
      <w:pPr>
        <w:pStyle w:val="Listaszerbekezds"/>
        <w:numPr>
          <w:ilvl w:val="0"/>
          <w:numId w:val="28"/>
        </w:numPr>
      </w:pPr>
      <w:r w:rsidRPr="00DC5F40">
        <w:t>Erlang nyelvhez elérhető illesztőprogramok</w:t>
      </w:r>
    </w:p>
    <w:p w14:paraId="530E4FAF" w14:textId="665D96D5" w:rsidR="00BF2DE0" w:rsidRPr="00DC5F40" w:rsidRDefault="00BF2DE0" w:rsidP="00B60DD6">
      <w:pPr>
        <w:pStyle w:val="Listaszerbekezds"/>
        <w:numPr>
          <w:ilvl w:val="0"/>
          <w:numId w:val="28"/>
        </w:numPr>
      </w:pPr>
      <w:r w:rsidRPr="00DC5F40">
        <w:t>személyes tapasztalat</w:t>
      </w:r>
    </w:p>
    <w:p w14:paraId="36AB3BD0" w14:textId="3732CE58" w:rsidR="00193286" w:rsidRPr="00DC5F40" w:rsidRDefault="00CF0CAE" w:rsidP="00B62FB2">
      <w:pPr>
        <w:ind w:firstLine="0"/>
      </w:pPr>
      <w:r w:rsidRPr="00DC5F40">
        <w:t>Ezek alapján</w:t>
      </w:r>
      <w:r w:rsidR="00C46706" w:rsidRPr="00DC5F40">
        <w:t xml:space="preserve"> </w:t>
      </w:r>
      <w:r w:rsidRPr="00DC5F40">
        <w:t xml:space="preserve">végül a relációs adatbázisok </w:t>
      </w:r>
      <w:r w:rsidR="00406AA8" w:rsidRPr="00DC5F40">
        <w:t>mellett döntöttem</w:t>
      </w:r>
      <w:r w:rsidR="004717AF" w:rsidRPr="00DC5F40">
        <w:t xml:space="preserve">, </w:t>
      </w:r>
      <w:r w:rsidR="00CF7C0F" w:rsidRPr="00DC5F40">
        <w:t>pontosabban a Postgr</w:t>
      </w:r>
      <w:r w:rsidR="00D36E7F" w:rsidRPr="00DC5F40">
        <w:t>e</w:t>
      </w:r>
      <w:r w:rsidR="00CF7C0F" w:rsidRPr="00DC5F40">
        <w:t>SQL mellett.</w:t>
      </w:r>
      <w:r w:rsidR="00B62FB2" w:rsidRPr="00DC5F40">
        <w:t xml:space="preserve"> </w:t>
      </w:r>
      <w:r w:rsidR="00193286" w:rsidRPr="00DC5F40">
        <w:t xml:space="preserve">Az adatbázis táblák és a különböző lekérdezések létrehozásához kezdetben egy ORM (Object-Relational Mapping) szoftvert szerettem volna használni. Ezt végül elvetettem, ugyanis egyrészt az ORM szoftverek használata sokszor egy extra komplexitást vezet be a rendszerbe. Másrészt (ami nyomósabb indok volt) a jelenleg elérhető Erlang nyelvhez készült ORM szoftverek nem bizonyultak kellőképpen naprakésznek és testreszabhatónak. </w:t>
      </w:r>
    </w:p>
    <w:p w14:paraId="0F8D315B" w14:textId="00EB96CE" w:rsidR="00193286" w:rsidRPr="00DC5F40" w:rsidRDefault="00DF0150" w:rsidP="00E57500">
      <w:pPr>
        <w:pStyle w:val="Cmsor2"/>
      </w:pPr>
      <w:bookmarkStart w:id="28" w:name="_Toc120875146"/>
      <w:r w:rsidRPr="00DC5F40">
        <w:t>C-ben implementált adatgyűjtő</w:t>
      </w:r>
      <w:bookmarkEnd w:id="28"/>
    </w:p>
    <w:p w14:paraId="69050D63" w14:textId="020CF711" w:rsidR="00DF0150" w:rsidRPr="00DC5F40" w:rsidRDefault="000D1F1E" w:rsidP="00DF0150">
      <w:r w:rsidRPr="00DC5F40">
        <w:t>A natív Linux-on futó adatgyűjtő kliens program tervezés</w:t>
      </w:r>
      <w:r w:rsidR="00BA1766" w:rsidRPr="00DC5F40">
        <w:t>i</w:t>
      </w:r>
      <w:r w:rsidR="006327EF" w:rsidRPr="00DC5F40">
        <w:t xml:space="preserve"> fázisában </w:t>
      </w:r>
      <w:r w:rsidR="00CD1A78" w:rsidRPr="00DC5F40">
        <w:t xml:space="preserve">rendelkezésemre állt egy </w:t>
      </w:r>
      <w:r w:rsidR="00EF72A4" w:rsidRPr="00DC5F40">
        <w:t xml:space="preserve">korábbi, a Cursor Insight Kft által készített </w:t>
      </w:r>
      <w:r w:rsidR="00CD1A78" w:rsidRPr="00DC5F40">
        <w:t>implementáció, amely C-ben készült</w:t>
      </w:r>
      <w:r w:rsidR="008A771A" w:rsidRPr="00DC5F40">
        <w:t xml:space="preserve"> el. E</w:t>
      </w:r>
      <w:r w:rsidR="003839F6" w:rsidRPr="00DC5F40">
        <w:t xml:space="preserve">z a </w:t>
      </w:r>
      <w:r w:rsidR="00F67D58" w:rsidRPr="00DC5F40">
        <w:t>program</w:t>
      </w:r>
      <w:r w:rsidR="00BD1A6E" w:rsidRPr="00DC5F40">
        <w:t xml:space="preserve"> az X Window System megjelenítő protokollhoz készült</w:t>
      </w:r>
      <w:r w:rsidR="00B527DC" w:rsidRPr="00DC5F40">
        <w:t xml:space="preserve"> és</w:t>
      </w:r>
      <w:r w:rsidR="00BD1A6E" w:rsidRPr="00DC5F40">
        <w:t xml:space="preserve"> </w:t>
      </w:r>
      <w:r w:rsidR="00B527DC" w:rsidRPr="00DC5F40">
        <w:t>az Xlib kliens oldali könyvtárt használja.</w:t>
      </w:r>
      <w:r w:rsidR="005C2F0B" w:rsidRPr="00DC5F40">
        <w:t xml:space="preserve"> A céges implementáció funkcionalitását tekintve az általam </w:t>
      </w:r>
      <w:r w:rsidR="00E33535" w:rsidRPr="00DC5F40">
        <w:t>készített megoldás funkcióinak csak egy részhalmazával rendelkezik, például nem tud</w:t>
      </w:r>
      <w:r w:rsidR="00876AD9" w:rsidRPr="00DC5F40">
        <w:t xml:space="preserve"> munkamenetet zárolni, </w:t>
      </w:r>
      <w:r w:rsidR="00803710" w:rsidRPr="00DC5F40">
        <w:t xml:space="preserve">az eseményeknek nincs kidolgozott sémája, nincs felhasználó kezelés stb. </w:t>
      </w:r>
      <w:r w:rsidR="006C4BB6" w:rsidRPr="00DC5F40">
        <w:t xml:space="preserve">Mindezek mellett </w:t>
      </w:r>
      <w:r w:rsidR="009336B8" w:rsidRPr="00DC5F40">
        <w:t xml:space="preserve">a megjelenítő protokoll használatára, </w:t>
      </w:r>
      <w:r w:rsidR="002D3F3D" w:rsidRPr="00DC5F40">
        <w:t>a megjelenítő szerverrel való kommunikációra eg</w:t>
      </w:r>
      <w:r w:rsidR="00FD0D35" w:rsidRPr="00DC5F40">
        <w:t>y jó példát nyújt, amelyből az általam készített Rust-os implementáció során is merítettem.</w:t>
      </w:r>
    </w:p>
    <w:p w14:paraId="53553319" w14:textId="77777777" w:rsidR="00627A54" w:rsidRPr="00DC5F40" w:rsidRDefault="00627A54" w:rsidP="00DF0150"/>
    <w:p w14:paraId="58CB0496" w14:textId="054535B5" w:rsidR="004B56BC" w:rsidRPr="00DC5F40" w:rsidRDefault="004B56BC" w:rsidP="004B56BC">
      <w:pPr>
        <w:pStyle w:val="Cmsor2"/>
      </w:pPr>
      <w:bookmarkStart w:id="29" w:name="_Toc120875147"/>
      <w:r w:rsidRPr="00DC5F40">
        <w:lastRenderedPageBreak/>
        <w:t>Webes felület tervezése</w:t>
      </w:r>
      <w:bookmarkEnd w:id="29"/>
    </w:p>
    <w:p w14:paraId="417C343D" w14:textId="0B096C81" w:rsidR="00F66C19" w:rsidRDefault="004B56BC" w:rsidP="004A05E3">
      <w:pPr>
        <w:rPr>
          <w:noProof/>
        </w:rPr>
      </w:pPr>
      <w:r w:rsidRPr="00DC5F40">
        <w:t xml:space="preserve">A webes vékonykliens </w:t>
      </w:r>
      <w:r w:rsidR="00CB369B" w:rsidRPr="00DC5F40">
        <w:t>tervezése során</w:t>
      </w:r>
      <w:r w:rsidR="00FC02F3" w:rsidRPr="00DC5F40">
        <w:t xml:space="preserve"> a felhasználói felület </w:t>
      </w:r>
      <w:r w:rsidR="007F0E1A" w:rsidRPr="00DC5F40">
        <w:t>tartalmának és dizájn eleminek</w:t>
      </w:r>
      <w:r w:rsidR="00BD2559" w:rsidRPr="00DC5F40">
        <w:t xml:space="preserve"> megtervezésére a Figma</w:t>
      </w:r>
      <w:sdt>
        <w:sdtPr>
          <w:id w:val="2046090174"/>
          <w:citation/>
        </w:sdtPr>
        <w:sdtContent>
          <w:r w:rsidR="00465369" w:rsidRPr="00DC5F40">
            <w:fldChar w:fldCharType="begin"/>
          </w:r>
          <w:r w:rsidR="00465369" w:rsidRPr="00DC5F40">
            <w:instrText xml:space="preserve"> CITATION Fig221 \l 2057 </w:instrText>
          </w:r>
          <w:r w:rsidR="00465369" w:rsidRPr="00DC5F40">
            <w:fldChar w:fldCharType="separate"/>
          </w:r>
          <w:r w:rsidR="002206B0">
            <w:rPr>
              <w:noProof/>
            </w:rPr>
            <w:t xml:space="preserve"> [9]</w:t>
          </w:r>
          <w:r w:rsidR="00465369" w:rsidRPr="00DC5F40">
            <w:fldChar w:fldCharType="end"/>
          </w:r>
        </w:sdtContent>
      </w:sdt>
      <w:r w:rsidR="00465369" w:rsidRPr="00DC5F40">
        <w:t xml:space="preserve"> szoftvert használtam.</w:t>
      </w:r>
      <w:r w:rsidR="00955D59" w:rsidRPr="00DC5F40">
        <w:t xml:space="preserve"> A Figma egy kollaboratív webes alkalmazás a felülettervezéshez</w:t>
      </w:r>
      <w:r w:rsidR="00C2373E" w:rsidRPr="00DC5F40">
        <w:t xml:space="preserve">. A szoftver a felhasználói felület- és élménytervezésre </w:t>
      </w:r>
      <w:r w:rsidR="00B14669" w:rsidRPr="00DC5F40">
        <w:t>összpontosít, különböző támogatásokat nyújtva a megtervezett felület implementációjához (</w:t>
      </w:r>
      <w:r w:rsidR="00453752" w:rsidRPr="00DC5F40">
        <w:t>például stílusok, vektorgrafikák exportálása).</w:t>
      </w:r>
      <w:r w:rsidR="000603A2" w:rsidRPr="00DC5F40">
        <w:t xml:space="preserve"> A szoftver segítségével különböző képernyőmérete</w:t>
      </w:r>
      <w:r w:rsidR="007347F8" w:rsidRPr="00DC5F40">
        <w:t>kre</w:t>
      </w:r>
      <w:r w:rsidR="000603A2" w:rsidRPr="00DC5F40">
        <w:t xml:space="preserve"> terveztem meg a webes vékonykliens alkalmazás felületét.</w:t>
      </w:r>
      <w:r w:rsidR="00F66C19" w:rsidRPr="00F66C19">
        <w:rPr>
          <w:noProof/>
        </w:rPr>
        <w:t xml:space="preserve"> </w:t>
      </w:r>
    </w:p>
    <w:p w14:paraId="6C2B9581" w14:textId="77777777" w:rsidR="000907BF" w:rsidRDefault="00F66C19" w:rsidP="000907BF">
      <w:pPr>
        <w:pStyle w:val="Kp"/>
      </w:pPr>
      <w:r w:rsidRPr="00DC5F40">
        <w:rPr>
          <w:noProof/>
        </w:rPr>
        <w:drawing>
          <wp:inline distT="0" distB="0" distL="0" distR="0" wp14:anchorId="3EE53D5E" wp14:editId="42B547BB">
            <wp:extent cx="5400040" cy="244221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442210"/>
                    </a:xfrm>
                    <a:prstGeom prst="rect">
                      <a:avLst/>
                    </a:prstGeom>
                  </pic:spPr>
                </pic:pic>
              </a:graphicData>
            </a:graphic>
          </wp:inline>
        </w:drawing>
      </w:r>
    </w:p>
    <w:p w14:paraId="13C38D73" w14:textId="423A2337" w:rsidR="003D40DF" w:rsidRPr="00DC5F40" w:rsidRDefault="000907BF" w:rsidP="00970B86">
      <w:pPr>
        <w:pStyle w:val="Kpalrs"/>
      </w:pPr>
      <w:fldSimple w:instr=" SEQ ábra \* ARABIC ">
        <w:r w:rsidR="002206B0">
          <w:rPr>
            <w:noProof/>
          </w:rPr>
          <w:t>7</w:t>
        </w:r>
      </w:fldSimple>
      <w:r>
        <w:t>. ábra A webes felület tervezése</w:t>
      </w:r>
    </w:p>
    <w:p w14:paraId="549AC510" w14:textId="1C5800D7" w:rsidR="006B2309" w:rsidRPr="00DC5F40" w:rsidRDefault="00D77870" w:rsidP="006B2309">
      <w:pPr>
        <w:pStyle w:val="Cmsor1"/>
      </w:pPr>
      <w:bookmarkStart w:id="30" w:name="_Ref119158992"/>
      <w:bookmarkStart w:id="31" w:name="_Ref119159029"/>
      <w:bookmarkStart w:id="32" w:name="_Toc120875148"/>
      <w:r w:rsidRPr="00DC5F40">
        <w:lastRenderedPageBreak/>
        <w:t xml:space="preserve">A </w:t>
      </w:r>
      <w:r w:rsidR="00702504" w:rsidRPr="00DC5F40">
        <w:t>megoldás</w:t>
      </w:r>
      <w:r w:rsidR="007E6C4D" w:rsidRPr="00DC5F40">
        <w:t xml:space="preserve"> felépítése</w:t>
      </w:r>
      <w:bookmarkEnd w:id="30"/>
      <w:bookmarkEnd w:id="31"/>
      <w:bookmarkEnd w:id="32"/>
    </w:p>
    <w:p w14:paraId="09B1A4F7" w14:textId="236C1AC9" w:rsidR="00D77870" w:rsidRPr="00DC5F40" w:rsidRDefault="00D16CDD" w:rsidP="00D77870">
      <w:r w:rsidRPr="00DC5F40">
        <w:t>Ebben a</w:t>
      </w:r>
      <w:r w:rsidR="003E2533" w:rsidRPr="00DC5F40">
        <w:t xml:space="preserve"> fejezetben ismertetem a </w:t>
      </w:r>
      <w:r w:rsidR="008767A0" w:rsidRPr="00DC5F40">
        <w:t>megoldás (sollution)</w:t>
      </w:r>
      <w:r w:rsidR="003E2533" w:rsidRPr="00DC5F40">
        <w:t xml:space="preserve"> architektúráját, a </w:t>
      </w:r>
      <w:r w:rsidR="0008484F" w:rsidRPr="00DC5F40">
        <w:t>megoldást</w:t>
      </w:r>
      <w:r w:rsidR="003E2533" w:rsidRPr="00DC5F40">
        <w:t xml:space="preserve"> felépítő</w:t>
      </w:r>
      <w:r w:rsidR="00935A88" w:rsidRPr="00DC5F40">
        <w:t xml:space="preserve"> alkalmazások kapcsolatait és határait</w:t>
      </w:r>
      <w:r w:rsidR="0075282F" w:rsidRPr="00DC5F40">
        <w:t>.</w:t>
      </w:r>
      <w:r w:rsidR="009074D8" w:rsidRPr="00DC5F40">
        <w:t xml:space="preserve"> A fejezet célja egy absztrakt képet nyújtani</w:t>
      </w:r>
      <w:r w:rsidR="005F6C8E" w:rsidRPr="00DC5F40">
        <w:t xml:space="preserve"> a megoldás</w:t>
      </w:r>
      <w:r w:rsidR="00A236DF" w:rsidRPr="00DC5F40">
        <w:t xml:space="preserve"> felépítéséről, az egyes komponenseket feketedobozként kezelve</w:t>
      </w:r>
      <w:r w:rsidR="00A95B4A" w:rsidRPr="00DC5F40">
        <w:t xml:space="preserve">. A fejezetnek nem célja az alkalmazások részletes belső működésének </w:t>
      </w:r>
      <w:r w:rsidR="00823986" w:rsidRPr="00DC5F40">
        <w:t>ismertetése</w:t>
      </w:r>
      <w:r w:rsidR="00A95B4A" w:rsidRPr="00DC5F40">
        <w:t xml:space="preserve">, </w:t>
      </w:r>
      <w:r w:rsidR="001D43D4" w:rsidRPr="00DC5F40">
        <w:t xml:space="preserve">ezek a </w:t>
      </w:r>
      <w:r w:rsidR="00823986" w:rsidRPr="00DC5F40">
        <w:t>leírások a további fejezet</w:t>
      </w:r>
      <w:r w:rsidR="00F00171" w:rsidRPr="00DC5F40">
        <w:t>e</w:t>
      </w:r>
      <w:r w:rsidR="00823986" w:rsidRPr="00DC5F40">
        <w:t>kben találhatóak.</w:t>
      </w:r>
    </w:p>
    <w:p w14:paraId="0BDC1BF0" w14:textId="07687D8D" w:rsidR="007E6C4D" w:rsidRPr="00DC5F40" w:rsidRDefault="006439CD" w:rsidP="007E6C4D">
      <w:pPr>
        <w:pStyle w:val="Cmsor2"/>
      </w:pPr>
      <w:bookmarkStart w:id="33" w:name="_Toc120875149"/>
      <w:r w:rsidRPr="00DC5F40">
        <w:t>Architektúra</w:t>
      </w:r>
      <w:bookmarkEnd w:id="33"/>
    </w:p>
    <w:p w14:paraId="0C28DB5D" w14:textId="0009E4B0" w:rsidR="000F45F6" w:rsidRPr="00DC5F40" w:rsidRDefault="009446E0" w:rsidP="00975216">
      <w:r w:rsidRPr="00DC5F40">
        <w:t>A</w:t>
      </w:r>
      <w:r w:rsidR="000870F4">
        <w:t xml:space="preserve"> </w:t>
      </w:r>
      <w:r w:rsidR="000870F4">
        <w:fldChar w:fldCharType="begin"/>
      </w:r>
      <w:r w:rsidR="000870F4">
        <w:instrText xml:space="preserve"> REF _Ref120879258 \h </w:instrText>
      </w:r>
      <w:r w:rsidR="000870F4">
        <w:fldChar w:fldCharType="separate"/>
      </w:r>
      <w:r w:rsidR="000870F4">
        <w:rPr>
          <w:noProof/>
        </w:rPr>
        <w:t>8</w:t>
      </w:r>
      <w:r w:rsidR="000870F4">
        <w:t>. ábra</w:t>
      </w:r>
      <w:r w:rsidR="000870F4">
        <w:fldChar w:fldCharType="end"/>
      </w:r>
      <w:r w:rsidR="000870F4">
        <w:t xml:space="preserve"> </w:t>
      </w:r>
      <w:r w:rsidR="005A28F2" w:rsidRPr="00DC5F40">
        <w:t xml:space="preserve">a </w:t>
      </w:r>
      <w:r w:rsidR="00E25077" w:rsidRPr="00DC5F40">
        <w:t>megoldás</w:t>
      </w:r>
      <w:r w:rsidR="005A28F2" w:rsidRPr="00DC5F40">
        <w:t xml:space="preserve"> felépítését egy képzeletbeli vállalat</w:t>
      </w:r>
      <w:r w:rsidR="00CE2728" w:rsidRPr="00DC5F40">
        <w:t xml:space="preserve"> példáján keresztül mutatja be.</w:t>
      </w:r>
      <w:r w:rsidR="00D60527" w:rsidRPr="00DC5F40">
        <w:t xml:space="preserve"> A vállalatnál dolgoznak alkalmazottak</w:t>
      </w:r>
      <w:r w:rsidR="00281E78" w:rsidRPr="00DC5F40">
        <w:t xml:space="preserve">, illetve vannak </w:t>
      </w:r>
      <w:r w:rsidR="009900EE" w:rsidRPr="00DC5F40">
        <w:t xml:space="preserve">más / </w:t>
      </w:r>
      <w:r w:rsidR="00281E78" w:rsidRPr="00DC5F40">
        <w:t xml:space="preserve">magasabb, pozícióban dolgozó </w:t>
      </w:r>
      <w:r w:rsidR="00910C7A" w:rsidRPr="00DC5F40">
        <w:t xml:space="preserve">emberek, például </w:t>
      </w:r>
      <w:r w:rsidR="007D6702" w:rsidRPr="00DC5F40">
        <w:t xml:space="preserve">menedzsment tagok vagy </w:t>
      </w:r>
      <w:r w:rsidR="00910C7A" w:rsidRPr="00DC5F40">
        <w:t>a biztonsági vezető (CSO, Chief Security Officer).</w:t>
      </w:r>
      <w:r w:rsidR="009900EE" w:rsidRPr="00DC5F40">
        <w:t xml:space="preserve"> </w:t>
      </w:r>
      <w:r w:rsidR="00A40ED6" w:rsidRPr="00DC5F40">
        <w:t xml:space="preserve">Az alkalmazottak </w:t>
      </w:r>
      <w:r w:rsidR="00A9147F" w:rsidRPr="00DC5F40">
        <w:t>teljes köréből jelenleg csak az a részhalmaz a</w:t>
      </w:r>
      <w:r w:rsidR="00A027DB" w:rsidRPr="00DC5F40">
        <w:t xml:space="preserve"> releváns, akik valamilyen Linux disztribúciót használnak munkavégzéshez.</w:t>
      </w:r>
      <w:r w:rsidR="00E73C93" w:rsidRPr="00DC5F40">
        <w:t xml:space="preserve"> Az alkalmazottak számítógépére </w:t>
      </w:r>
      <w:r w:rsidR="00845E83" w:rsidRPr="00DC5F40">
        <w:t xml:space="preserve">kerül telepítésre az </w:t>
      </w:r>
      <w:r w:rsidR="00845E83" w:rsidRPr="00DC5F40">
        <w:rPr>
          <w:b/>
          <w:bCs/>
        </w:rPr>
        <w:t>adatgyűjtő kliens</w:t>
      </w:r>
      <w:r w:rsidR="00845E83" w:rsidRPr="00DC5F40">
        <w:t xml:space="preserve"> alkalmazás.</w:t>
      </w:r>
      <w:r w:rsidR="00AC7B54" w:rsidRPr="00DC5F40">
        <w:t xml:space="preserve"> Ez az alkalmazás a háttérben fut, </w:t>
      </w:r>
      <w:r w:rsidR="00117865" w:rsidRPr="00DC5F40">
        <w:t>az alkalmazottak</w:t>
      </w:r>
      <w:r w:rsidR="005C0F62" w:rsidRPr="00DC5F40">
        <w:t xml:space="preserve"> számára</w:t>
      </w:r>
      <w:r w:rsidR="00EF21D5" w:rsidRPr="00DC5F40">
        <w:t xml:space="preserve"> transzparens módon (nincs semmilyen teendőjük vele, nem akadályozza őket a munkavégzésben).</w:t>
      </w:r>
      <w:r w:rsidR="002C2979" w:rsidRPr="00DC5F40">
        <w:t xml:space="preserve"> </w:t>
      </w:r>
      <w:r w:rsidR="00D3099C" w:rsidRPr="00DC5F40">
        <w:t xml:space="preserve">A vállalat alkalmazottjai </w:t>
      </w:r>
      <w:r w:rsidR="002E6CB8" w:rsidRPr="00DC5F40">
        <w:t>a napi teendőik során</w:t>
      </w:r>
      <w:r w:rsidR="000D5ACC" w:rsidRPr="00DC5F40">
        <w:t xml:space="preserve"> kurzormozgás adatokat generálnak, amit a kliens alkalmazás </w:t>
      </w:r>
      <w:r w:rsidR="00896C83" w:rsidRPr="00DC5F40">
        <w:t xml:space="preserve">továbbít az </w:t>
      </w:r>
      <w:r w:rsidR="00896C83" w:rsidRPr="00DC5F40">
        <w:rPr>
          <w:b/>
          <w:bCs/>
        </w:rPr>
        <w:t>alkalmazás szervernek</w:t>
      </w:r>
      <w:r w:rsidR="00896C83" w:rsidRPr="00DC5F40">
        <w:t>.</w:t>
      </w:r>
      <w:r w:rsidR="00AB60BE" w:rsidRPr="00DC5F40">
        <w:t xml:space="preserve"> A szerver</w:t>
      </w:r>
      <w:r w:rsidR="005A44A4" w:rsidRPr="00DC5F40">
        <w:t xml:space="preserve">en a beérkező adatok </w:t>
      </w:r>
      <w:r w:rsidR="00ED5C46" w:rsidRPr="00DC5F40">
        <w:t>különféle ellenőrzéseken mennek keresztül</w:t>
      </w:r>
      <w:r w:rsidR="003E623D" w:rsidRPr="00DC5F40">
        <w:t xml:space="preserve">, </w:t>
      </w:r>
      <w:r w:rsidR="00CA3B6D" w:rsidRPr="00DC5F40">
        <w:t xml:space="preserve">ezután a szerver egy </w:t>
      </w:r>
      <w:r w:rsidR="00CA3B6D" w:rsidRPr="00DC5F40">
        <w:rPr>
          <w:b/>
          <w:bCs/>
        </w:rPr>
        <w:t>adatbázisba</w:t>
      </w:r>
      <w:r w:rsidR="00CA3B6D" w:rsidRPr="00DC5F40">
        <w:t xml:space="preserve"> </w:t>
      </w:r>
      <w:r w:rsidR="00FF0208" w:rsidRPr="00DC5F40">
        <w:t>ment</w:t>
      </w:r>
      <w:r w:rsidR="00CA3B6D" w:rsidRPr="00DC5F40">
        <w:t xml:space="preserve">i a </w:t>
      </w:r>
      <w:r w:rsidR="00842E01" w:rsidRPr="00DC5F40">
        <w:t>kurzor</w:t>
      </w:r>
      <w:r w:rsidR="00CA3B6D" w:rsidRPr="00DC5F40">
        <w:t>mozgás</w:t>
      </w:r>
      <w:r w:rsidR="00520DBA" w:rsidRPr="00DC5F40">
        <w:t xml:space="preserve"> </w:t>
      </w:r>
      <w:r w:rsidR="00CA3B6D" w:rsidRPr="00DC5F40">
        <w:t>adatokat.</w:t>
      </w:r>
      <w:r w:rsidR="00D22146" w:rsidRPr="00DC5F40">
        <w:t xml:space="preserve"> </w:t>
      </w:r>
      <w:r w:rsidR="00F80FA5" w:rsidRPr="00DC5F40">
        <w:t xml:space="preserve">Miután egy alkalmazotthoz kellő mennyiségű </w:t>
      </w:r>
      <w:r w:rsidR="00E1376B" w:rsidRPr="00DC5F40">
        <w:t>mozgás adat gyűlt össze</w:t>
      </w:r>
      <w:r w:rsidR="002918EE" w:rsidRPr="00DC5F40">
        <w:t xml:space="preserve">, a szerver egy </w:t>
      </w:r>
      <w:r w:rsidR="00201185" w:rsidRPr="00DC5F40">
        <w:t xml:space="preserve">hívást indít a </w:t>
      </w:r>
      <w:r w:rsidR="00FB22CF" w:rsidRPr="00DC5F40">
        <w:rPr>
          <w:b/>
          <w:bCs/>
        </w:rPr>
        <w:t>kiértékelő szoftver</w:t>
      </w:r>
      <w:r w:rsidR="00FB22CF" w:rsidRPr="00DC5F40">
        <w:t xml:space="preserve"> felé, amely egy biometrikus profilt épít </w:t>
      </w:r>
      <w:r w:rsidR="006F2A58" w:rsidRPr="00DC5F40">
        <w:t>az adatokból.</w:t>
      </w:r>
      <w:r w:rsidR="00E87476" w:rsidRPr="00DC5F40">
        <w:t xml:space="preserve"> A kiértékelő szoftver nem része a diplomamunkának, ezt egy külső szolgáltatásként használja az alkalmazás.</w:t>
      </w:r>
      <w:r w:rsidR="00261141" w:rsidRPr="00DC5F40">
        <w:t xml:space="preserve"> </w:t>
      </w:r>
      <w:r w:rsidR="00DA769F" w:rsidRPr="00DC5F40">
        <w:t xml:space="preserve">Amennyiben </w:t>
      </w:r>
      <w:r w:rsidR="00261141" w:rsidRPr="00DC5F40">
        <w:t xml:space="preserve">egy </w:t>
      </w:r>
      <w:r w:rsidR="00DA769F" w:rsidRPr="00DC5F40">
        <w:t>alkalmazott már rendelkezik biometrikus profillal, az újonnan generált kurzormozgás adatokat</w:t>
      </w:r>
      <w:r w:rsidR="004919C6" w:rsidRPr="00DC5F40">
        <w:t xml:space="preserve"> a kiértékelő szoftver </w:t>
      </w:r>
      <w:r w:rsidR="002543FB" w:rsidRPr="00DC5F40">
        <w:t>verifikálja</w:t>
      </w:r>
      <w:r w:rsidR="003A67B1" w:rsidRPr="00DC5F40">
        <w:t xml:space="preserve"> (azaz eldönti, hogy </w:t>
      </w:r>
      <w:r w:rsidR="00000BC1" w:rsidRPr="00DC5F40">
        <w:t xml:space="preserve">mennyire valószínű az, hogy </w:t>
      </w:r>
      <w:r w:rsidR="003A67B1" w:rsidRPr="00DC5F40">
        <w:t xml:space="preserve">az új mozgás adat </w:t>
      </w:r>
      <w:r w:rsidR="00000BC1" w:rsidRPr="00DC5F40">
        <w:t>az adott felhasználótól származik és nem valaki mástól).</w:t>
      </w:r>
      <w:r w:rsidR="004C1E14" w:rsidRPr="00DC5F40">
        <w:t xml:space="preserve"> </w:t>
      </w:r>
      <w:r w:rsidR="00345D09" w:rsidRPr="00DC5F40">
        <w:t xml:space="preserve">Az alkalmazás szerver a verifikáció eredményét </w:t>
      </w:r>
      <w:r w:rsidR="00B57541" w:rsidRPr="00DC5F40">
        <w:t>továbbítja a kliens alkalmazások</w:t>
      </w:r>
      <w:r w:rsidR="00D3574C" w:rsidRPr="00DC5F40">
        <w:t xml:space="preserve">nak, amelyek az adott konfigurációtól függően </w:t>
      </w:r>
      <w:r w:rsidR="00EE34CA" w:rsidRPr="00DC5F40">
        <w:t>képesek a munkamenet felfüggesztésére (azaz a felhasználó kizárására), amennyiben a verifikáció eredménye nem megfelelő.</w:t>
      </w:r>
    </w:p>
    <w:p w14:paraId="074377FC" w14:textId="77777777" w:rsidR="0068376F" w:rsidRDefault="0068376F" w:rsidP="0068376F">
      <w:pPr>
        <w:pStyle w:val="Kp"/>
      </w:pPr>
      <w:r>
        <w:rPr>
          <w:noProof/>
        </w:rPr>
        <w:lastRenderedPageBreak/>
        <w:drawing>
          <wp:inline distT="0" distB="0" distL="0" distR="0" wp14:anchorId="19A4E3F2" wp14:editId="3B792DBC">
            <wp:extent cx="5779916" cy="7405008"/>
            <wp:effectExtent l="0" t="0" r="0" b="0"/>
            <wp:docPr id="33" name="Ábr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Ábra 33"/>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784429" cy="7410790"/>
                    </a:xfrm>
                    <a:prstGeom prst="rect">
                      <a:avLst/>
                    </a:prstGeom>
                  </pic:spPr>
                </pic:pic>
              </a:graphicData>
            </a:graphic>
          </wp:inline>
        </w:drawing>
      </w:r>
    </w:p>
    <w:bookmarkStart w:id="34" w:name="_Ref120879258"/>
    <w:p w14:paraId="2E52C0D2" w14:textId="0D3CB169" w:rsidR="00A048CA" w:rsidRPr="00DC5F40" w:rsidRDefault="0068376F" w:rsidP="0068376F">
      <w:pPr>
        <w:pStyle w:val="Kpalrs"/>
      </w:pPr>
      <w:r>
        <w:fldChar w:fldCharType="begin"/>
      </w:r>
      <w:r>
        <w:instrText xml:space="preserve"> SEQ ábra \* ARABIC </w:instrText>
      </w:r>
      <w:r>
        <w:fldChar w:fldCharType="separate"/>
      </w:r>
      <w:r w:rsidR="002206B0">
        <w:rPr>
          <w:noProof/>
        </w:rPr>
        <w:t>8</w:t>
      </w:r>
      <w:r>
        <w:fldChar w:fldCharType="end"/>
      </w:r>
      <w:r>
        <w:t>. ábra</w:t>
      </w:r>
      <w:bookmarkEnd w:id="34"/>
      <w:r>
        <w:t xml:space="preserve"> </w:t>
      </w:r>
      <w:r w:rsidRPr="00A70756">
        <w:t>A megoldás architektúrája</w:t>
      </w:r>
    </w:p>
    <w:p w14:paraId="6D9F3379" w14:textId="1D494B30" w:rsidR="00834ABC" w:rsidRPr="00DC5F40" w:rsidRDefault="008B05BE" w:rsidP="00834ABC">
      <w:pPr>
        <w:spacing w:after="0" w:line="240" w:lineRule="auto"/>
      </w:pPr>
      <w:r w:rsidRPr="00DC5F40">
        <w:t>A vállalatnál dolgoz</w:t>
      </w:r>
      <w:r w:rsidR="00CC1812" w:rsidRPr="00DC5F40">
        <w:t>nak</w:t>
      </w:r>
      <w:r w:rsidRPr="00DC5F40">
        <w:t xml:space="preserve"> egyéb, nem alkalmazotti pozícióban dolgozó személyek,</w:t>
      </w:r>
      <w:r w:rsidR="00A048CA" w:rsidRPr="00DC5F40">
        <w:t xml:space="preserve"> </w:t>
      </w:r>
      <w:r w:rsidRPr="00DC5F40">
        <w:t>akik</w:t>
      </w:r>
      <w:r w:rsidR="00A048CA" w:rsidRPr="00DC5F40">
        <w:t xml:space="preserve"> szeretnének</w:t>
      </w:r>
      <w:r w:rsidR="00B337AC" w:rsidRPr="00DC5F40">
        <w:t xml:space="preserve"> egy képet kapni</w:t>
      </w:r>
      <w:r w:rsidR="00FA3CA3" w:rsidRPr="00DC5F40">
        <w:t xml:space="preserve"> rendszer működéséről</w:t>
      </w:r>
      <w:r w:rsidR="005D7666" w:rsidRPr="00DC5F40">
        <w:t>. Ezt a webes vékonykliens alkalmazáson keresztül tehetik meg, amelynek az eléréséhez elegendő egy webböngésző.</w:t>
      </w:r>
      <w:r w:rsidR="000F45F6">
        <w:t xml:space="preserve"> </w:t>
      </w:r>
      <w:r w:rsidR="00B163E2" w:rsidRPr="00DC5F40">
        <w:t xml:space="preserve">Itt különféle </w:t>
      </w:r>
      <w:r w:rsidR="00A5154A" w:rsidRPr="00DC5F40">
        <w:t xml:space="preserve">statisztikákat tudnak </w:t>
      </w:r>
      <w:r w:rsidR="00425C85" w:rsidRPr="00DC5F40">
        <w:t xml:space="preserve">elérni a rendszer aktuális állapotával kapcsolatban, mint például a felhasználok </w:t>
      </w:r>
      <w:r w:rsidR="00F20E39" w:rsidRPr="00DC5F40">
        <w:t>adatai</w:t>
      </w:r>
      <w:r w:rsidR="00425C85" w:rsidRPr="00DC5F40">
        <w:t xml:space="preserve">, </w:t>
      </w:r>
      <w:r w:rsidR="00991BAA" w:rsidRPr="00DC5F40">
        <w:t>biztonsági incidensek</w:t>
      </w:r>
      <w:r w:rsidR="00F20E39" w:rsidRPr="00DC5F40">
        <w:t xml:space="preserve"> vagy a gyűjtött </w:t>
      </w:r>
      <w:r w:rsidR="00F20E39" w:rsidRPr="00DC5F40">
        <w:lastRenderedPageBreak/>
        <w:t>adat</w:t>
      </w:r>
      <w:r w:rsidR="00F54C11" w:rsidRPr="00DC5F40">
        <w:t xml:space="preserve"> mennyiségének időbe</w:t>
      </w:r>
      <w:r w:rsidR="000241CD" w:rsidRPr="00DC5F40">
        <w:t>l</w:t>
      </w:r>
      <w:r w:rsidR="00F54C11" w:rsidRPr="00DC5F40">
        <w:t>i eloszlása.</w:t>
      </w:r>
      <w:r w:rsidR="00060149" w:rsidRPr="00DC5F40">
        <w:t xml:space="preserve"> </w:t>
      </w:r>
      <w:r w:rsidR="00F434F7" w:rsidRPr="00DC5F40">
        <w:t>A vékonykliens alkalmazáson l</w:t>
      </w:r>
      <w:r w:rsidR="00060149" w:rsidRPr="00DC5F40">
        <w:t>ehetőség</w:t>
      </w:r>
      <w:r w:rsidR="00E75E54" w:rsidRPr="00DC5F40">
        <w:t xml:space="preserve"> </w:t>
      </w:r>
      <w:r w:rsidR="00060149" w:rsidRPr="00DC5F40">
        <w:t>van a rendszer</w:t>
      </w:r>
      <w:r w:rsidR="005132BC" w:rsidRPr="00DC5F40">
        <w:t>rel</w:t>
      </w:r>
      <w:r w:rsidR="00060149" w:rsidRPr="00DC5F40">
        <w:t xml:space="preserve"> </w:t>
      </w:r>
      <w:r w:rsidR="00D267E2" w:rsidRPr="00DC5F40">
        <w:t>kapcsolatos statisztikák</w:t>
      </w:r>
      <w:r w:rsidR="00CA0DB3" w:rsidRPr="00DC5F40">
        <w:t>,</w:t>
      </w:r>
      <w:r w:rsidR="00D267E2" w:rsidRPr="00DC5F40">
        <w:t xml:space="preserve"> illetve felhasználóspecifikus statisztikák böngészésére.</w:t>
      </w:r>
    </w:p>
    <w:p w14:paraId="2216A5D7" w14:textId="4EEB79D0" w:rsidR="00395794" w:rsidRPr="00DC5F40" w:rsidRDefault="00B60578" w:rsidP="00395794">
      <w:pPr>
        <w:pStyle w:val="Cmsor2"/>
      </w:pPr>
      <w:bookmarkStart w:id="35" w:name="_Toc120875150"/>
      <w:r w:rsidRPr="00DC5F40">
        <w:t>Komponensek kommunikációja</w:t>
      </w:r>
      <w:bookmarkEnd w:id="35"/>
    </w:p>
    <w:p w14:paraId="39648C44" w14:textId="6A4ADBDD" w:rsidR="000F45F6" w:rsidRDefault="00884F07" w:rsidP="00834ABC">
      <w:r w:rsidRPr="00DC5F40">
        <w:t>A</w:t>
      </w:r>
      <w:r w:rsidR="00CB1151">
        <w:t xml:space="preserve"> </w:t>
      </w:r>
      <w:r w:rsidR="00CA54A3">
        <w:fldChar w:fldCharType="begin"/>
      </w:r>
      <w:r w:rsidR="00CA54A3">
        <w:instrText xml:space="preserve"> REF _Ref120879280 \h </w:instrText>
      </w:r>
      <w:r w:rsidR="00CA54A3">
        <w:fldChar w:fldCharType="separate"/>
      </w:r>
      <w:r w:rsidR="00CA54A3">
        <w:rPr>
          <w:noProof/>
        </w:rPr>
        <w:t>9</w:t>
      </w:r>
      <w:r w:rsidR="00CA54A3">
        <w:t>. ábra</w:t>
      </w:r>
      <w:r w:rsidR="00CA54A3">
        <w:fldChar w:fldCharType="end"/>
      </w:r>
      <w:r w:rsidR="00CB1151">
        <w:t xml:space="preserve"> </w:t>
      </w:r>
      <w:r w:rsidR="00CB20BF" w:rsidRPr="00DC5F40">
        <w:t xml:space="preserve">az alkalmazás komponensek </w:t>
      </w:r>
      <w:r w:rsidR="004E50C5" w:rsidRPr="00DC5F40">
        <w:t>egymással való kommunikációj</w:t>
      </w:r>
      <w:r w:rsidR="003F459D">
        <w:t>át szemlélteti.</w:t>
      </w:r>
      <w:r w:rsidR="00FB25D0" w:rsidRPr="00DC5F40">
        <w:t xml:space="preserve"> A</w:t>
      </w:r>
      <w:r w:rsidR="00A454B1" w:rsidRPr="00DC5F40">
        <w:t xml:space="preserve"> kliens szoftverek, az adatbázis, illetve a kiértékelő szoftver egymással nem kommunikálnak</w:t>
      </w:r>
      <w:r w:rsidR="0030143A" w:rsidRPr="00DC5F40">
        <w:t>, csak az alkalmazás szerverrel.</w:t>
      </w:r>
      <w:r w:rsidR="007F1658" w:rsidRPr="00DC5F40">
        <w:t xml:space="preserve"> A kommunikáció az alkalmazás komponensek között HTTP / HTTPS protokollon keresztül történik</w:t>
      </w:r>
      <w:r w:rsidR="00A52566" w:rsidRPr="00DC5F40">
        <w:t xml:space="preserve">. Az </w:t>
      </w:r>
      <w:r w:rsidR="000D5713" w:rsidRPr="00DC5F40">
        <w:t xml:space="preserve">egyes HTTP / HTTPS kérések során az </w:t>
      </w:r>
      <w:r w:rsidR="00A52566" w:rsidRPr="00DC5F40">
        <w:t>adatok JSON fájlformátumba</w:t>
      </w:r>
      <w:r w:rsidR="000D5713" w:rsidRPr="00DC5F40">
        <w:t>n utaznak.</w:t>
      </w:r>
      <w:r w:rsidR="00C17BC9" w:rsidRPr="00DC5F40">
        <w:t xml:space="preserve"> Az alkalmazás szerver által nyújtott API (Application Programming Interface) részletes dokumentációja a</w:t>
      </w:r>
      <w:r w:rsidR="003458F4" w:rsidRPr="00DC5F40">
        <w:t xml:space="preserve"> </w:t>
      </w:r>
      <w:r w:rsidR="000B4F81" w:rsidRPr="000B4F81">
        <w:rPr>
          <w:i/>
          <w:iCs/>
        </w:rPr>
        <w:fldChar w:fldCharType="begin"/>
      </w:r>
      <w:r w:rsidR="000B4F81" w:rsidRPr="000B4F81">
        <w:rPr>
          <w:i/>
          <w:iCs/>
        </w:rPr>
        <w:instrText xml:space="preserve"> REF _Ref117780786 \r \h </w:instrText>
      </w:r>
      <w:r w:rsidR="000B4F81">
        <w:rPr>
          <w:i/>
          <w:iCs/>
        </w:rPr>
        <w:instrText xml:space="preserve"> \* MERGEFORMAT </w:instrText>
      </w:r>
      <w:r w:rsidR="000B4F81" w:rsidRPr="000B4F81">
        <w:rPr>
          <w:i/>
          <w:iCs/>
        </w:rPr>
      </w:r>
      <w:r w:rsidR="000B4F81" w:rsidRPr="000B4F81">
        <w:rPr>
          <w:i/>
          <w:iCs/>
        </w:rPr>
        <w:fldChar w:fldCharType="separate"/>
      </w:r>
      <w:r w:rsidR="002206B0">
        <w:rPr>
          <w:i/>
          <w:iCs/>
        </w:rPr>
        <w:t>6</w:t>
      </w:r>
      <w:r w:rsidR="000B4F81" w:rsidRPr="000B4F81">
        <w:rPr>
          <w:i/>
          <w:iCs/>
        </w:rPr>
        <w:fldChar w:fldCharType="end"/>
      </w:r>
      <w:r w:rsidR="000B4F81" w:rsidRPr="000B4F81">
        <w:rPr>
          <w:i/>
          <w:iCs/>
        </w:rPr>
        <w:t xml:space="preserve">. </w:t>
      </w:r>
      <w:r w:rsidR="000B4F81" w:rsidRPr="007F7E1A">
        <w:t>fejezetben</w:t>
      </w:r>
      <w:r w:rsidR="000B4F81">
        <w:t xml:space="preserve"> </w:t>
      </w:r>
      <w:r w:rsidR="007B5A19" w:rsidRPr="00DC5F40">
        <w:t>olvasható.</w:t>
      </w:r>
      <w:r w:rsidR="00360AC3" w:rsidRPr="00DC5F40">
        <w:t xml:space="preserve"> Az alkalmazás szerver az adatbázissal TCP protokollon keresztül kommunikál, a</w:t>
      </w:r>
      <w:r w:rsidR="004424A7" w:rsidRPr="00DC5F40">
        <w:t>z adatbázis</w:t>
      </w:r>
      <w:r w:rsidR="00360AC3" w:rsidRPr="00DC5F40">
        <w:t xml:space="preserve"> lekérdezés</w:t>
      </w:r>
      <w:r w:rsidR="004424A7" w:rsidRPr="00DC5F40">
        <w:t>ek</w:t>
      </w:r>
      <w:r w:rsidR="00360AC3" w:rsidRPr="00DC5F40">
        <w:t xml:space="preserve"> SQL</w:t>
      </w:r>
      <w:r w:rsidR="004424A7" w:rsidRPr="00DC5F40">
        <w:t xml:space="preserve"> nyelven vannak megfogalmazva</w:t>
      </w:r>
      <w:r w:rsidR="00360AC3" w:rsidRPr="00DC5F40">
        <w:t>.</w:t>
      </w:r>
    </w:p>
    <w:p w14:paraId="794813F1" w14:textId="77777777" w:rsidR="00C728B4" w:rsidRDefault="00C728B4" w:rsidP="00C728B4">
      <w:pPr>
        <w:pStyle w:val="Kp"/>
      </w:pPr>
      <w:r>
        <w:rPr>
          <w:noProof/>
        </w:rPr>
        <w:drawing>
          <wp:inline distT="0" distB="0" distL="0" distR="0" wp14:anchorId="7CF6BFF2" wp14:editId="55DAC654">
            <wp:extent cx="5400040" cy="3502025"/>
            <wp:effectExtent l="0" t="0" r="0" b="0"/>
            <wp:docPr id="34" name="Ábr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Ábra 34"/>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400040" cy="3502025"/>
                    </a:xfrm>
                    <a:prstGeom prst="rect">
                      <a:avLst/>
                    </a:prstGeom>
                  </pic:spPr>
                </pic:pic>
              </a:graphicData>
            </a:graphic>
          </wp:inline>
        </w:drawing>
      </w:r>
    </w:p>
    <w:bookmarkStart w:id="36" w:name="_Ref120879280"/>
    <w:p w14:paraId="6F00DB44" w14:textId="4153C36B" w:rsidR="00C771E2" w:rsidRPr="00DC5F40" w:rsidRDefault="00C728B4" w:rsidP="00C728B4">
      <w:pPr>
        <w:pStyle w:val="Kpalrs"/>
      </w:pPr>
      <w:r>
        <w:fldChar w:fldCharType="begin"/>
      </w:r>
      <w:r>
        <w:instrText xml:space="preserve"> SEQ ábra \* ARABIC </w:instrText>
      </w:r>
      <w:r>
        <w:fldChar w:fldCharType="separate"/>
      </w:r>
      <w:r w:rsidR="002206B0">
        <w:rPr>
          <w:noProof/>
        </w:rPr>
        <w:t>9</w:t>
      </w:r>
      <w:r>
        <w:fldChar w:fldCharType="end"/>
      </w:r>
      <w:r>
        <w:t>. ábra</w:t>
      </w:r>
      <w:bookmarkEnd w:id="36"/>
      <w:r>
        <w:t xml:space="preserve"> </w:t>
      </w:r>
      <w:r w:rsidRPr="008E39AB">
        <w:t>Komponensek kommunikációja</w:t>
      </w:r>
    </w:p>
    <w:p w14:paraId="3179FE63" w14:textId="44D437AB" w:rsidR="000C0CC7" w:rsidRPr="00DC5F40" w:rsidRDefault="000C0CC7" w:rsidP="000C0CC7">
      <w:pPr>
        <w:pStyle w:val="Cmsor1"/>
      </w:pPr>
      <w:bookmarkStart w:id="37" w:name="_Toc120875151"/>
      <w:r w:rsidRPr="00DC5F40">
        <w:lastRenderedPageBreak/>
        <w:t>Linux kliens alkalmazás</w:t>
      </w:r>
      <w:bookmarkEnd w:id="37"/>
    </w:p>
    <w:p w14:paraId="1C6870D7" w14:textId="5B9243CD" w:rsidR="006D73C9" w:rsidRPr="00DC5F40" w:rsidRDefault="00363510" w:rsidP="006D73C9">
      <w:r w:rsidRPr="00DC5F40">
        <w:t xml:space="preserve">Ennek a fejezetnek a célja </w:t>
      </w:r>
      <w:r w:rsidR="00BF5118" w:rsidRPr="00DC5F40">
        <w:t xml:space="preserve">a natív </w:t>
      </w:r>
      <w:r w:rsidR="0062584F" w:rsidRPr="00DC5F40">
        <w:t>L</w:t>
      </w:r>
      <w:r w:rsidR="00BF5118" w:rsidRPr="00DC5F40">
        <w:t>inux kliens kurzormozgás adatgyűjtő és munkamenet zároló alkalmazás</w:t>
      </w:r>
      <w:r w:rsidR="00D373CA" w:rsidRPr="00DC5F40">
        <w:t xml:space="preserve"> részletes dokumentációja</w:t>
      </w:r>
      <w:r w:rsidR="008F02D2">
        <w:t xml:space="preserve"> és</w:t>
      </w:r>
      <w:r w:rsidR="00D373CA" w:rsidRPr="00DC5F40">
        <w:t xml:space="preserve"> a felmerülő tervezői döntések megindok</w:t>
      </w:r>
      <w:r w:rsidR="00F70FAF" w:rsidRPr="00DC5F40">
        <w:t>l</w:t>
      </w:r>
      <w:r w:rsidR="00D373CA" w:rsidRPr="00DC5F40">
        <w:t>ása.</w:t>
      </w:r>
    </w:p>
    <w:p w14:paraId="0C303D53" w14:textId="1FDCFD92" w:rsidR="004B17AF" w:rsidRPr="00DC5F40" w:rsidRDefault="004B17AF" w:rsidP="004B17AF">
      <w:pPr>
        <w:pStyle w:val="Cmsor2"/>
      </w:pPr>
      <w:bookmarkStart w:id="38" w:name="_Toc120875152"/>
      <w:r w:rsidRPr="00DC5F40">
        <w:t>Követelmények</w:t>
      </w:r>
      <w:bookmarkEnd w:id="38"/>
    </w:p>
    <w:p w14:paraId="7BF88D06" w14:textId="56A1F7D7" w:rsidR="004B17AF" w:rsidRPr="00DC5F40" w:rsidRDefault="00BF4DCE" w:rsidP="004B17AF">
      <w:r w:rsidRPr="00DC5F40">
        <w:t>Az alkalmazás tervezése során</w:t>
      </w:r>
      <w:r w:rsidR="00AD7542" w:rsidRPr="00DC5F40">
        <w:t xml:space="preserve"> több előzetes követelmény merült fel</w:t>
      </w:r>
      <w:r w:rsidR="007C7278" w:rsidRPr="00DC5F40">
        <w:t>, amelyek befolyásolták a tervezői döntéseket. Ezek a következők voltak:</w:t>
      </w:r>
    </w:p>
    <w:p w14:paraId="7EABA33A" w14:textId="77777777" w:rsidR="0003143C" w:rsidRPr="00DC5F40" w:rsidRDefault="0003143C" w:rsidP="0003143C">
      <w:pPr>
        <w:ind w:left="720" w:hanging="720"/>
      </w:pPr>
      <w:r w:rsidRPr="00DC5F40">
        <w:t>R1</w:t>
      </w:r>
      <w:r w:rsidRPr="00DC5F40">
        <w:tab/>
      </w:r>
      <w:r w:rsidR="004122A7" w:rsidRPr="00DC5F40">
        <w:t xml:space="preserve">Az </w:t>
      </w:r>
      <w:r w:rsidR="002E6EE9" w:rsidRPr="00DC5F40">
        <w:t xml:space="preserve">alkalmazás </w:t>
      </w:r>
      <w:r w:rsidR="006C7D41" w:rsidRPr="00DC5F40">
        <w:t xml:space="preserve">legyen </w:t>
      </w:r>
      <w:r w:rsidR="002E6EE9" w:rsidRPr="00DC5F40">
        <w:t>képes</w:t>
      </w:r>
      <w:r w:rsidR="00D00DB8" w:rsidRPr="00DC5F40">
        <w:t xml:space="preserve"> GUI-val rendelkező natív Linux operáci</w:t>
      </w:r>
      <w:r w:rsidR="0050469C" w:rsidRPr="00DC5F40">
        <w:t>ós rendszeren kurzormozgás adatot gyűjteni különböző beviteli eszközöktől.</w:t>
      </w:r>
    </w:p>
    <w:p w14:paraId="0612722E" w14:textId="304809F6" w:rsidR="00F4693C" w:rsidRPr="00DC5F40" w:rsidRDefault="0003143C" w:rsidP="0003143C">
      <w:pPr>
        <w:ind w:left="720" w:hanging="720"/>
      </w:pPr>
      <w:r w:rsidRPr="00DC5F40">
        <w:t>R2</w:t>
      </w:r>
      <w:r w:rsidRPr="00DC5F40">
        <w:tab/>
      </w:r>
      <w:r w:rsidR="00F4693C" w:rsidRPr="00DC5F40">
        <w:t>Az alkalmazás el tudja küldeni a gyűjtött adatokat az alkalmazás szervernek.</w:t>
      </w:r>
    </w:p>
    <w:p w14:paraId="227455BB" w14:textId="48A432AE" w:rsidR="00866B5E" w:rsidRPr="00DC5F40" w:rsidRDefault="0003143C" w:rsidP="0003143C">
      <w:pPr>
        <w:ind w:left="720" w:hanging="720"/>
      </w:pPr>
      <w:r w:rsidRPr="00DC5F40">
        <w:t>R3</w:t>
      </w:r>
      <w:r w:rsidRPr="00DC5F40">
        <w:tab/>
      </w:r>
      <w:r w:rsidR="00F4693C" w:rsidRPr="00DC5F40">
        <w:t xml:space="preserve">Az alkalmazás </w:t>
      </w:r>
      <w:r w:rsidR="0082359B" w:rsidRPr="00DC5F40">
        <w:t>le tudja kérdezni az aktuális felhasználó státuszát az alkalmazásszervertől</w:t>
      </w:r>
      <w:r w:rsidRPr="00DC5F40">
        <w:t>.</w:t>
      </w:r>
    </w:p>
    <w:p w14:paraId="5E391613" w14:textId="3B796831" w:rsidR="008C14DE" w:rsidRPr="00DC5F40" w:rsidRDefault="008C14DE" w:rsidP="0003143C">
      <w:pPr>
        <w:ind w:left="720" w:hanging="720"/>
      </w:pPr>
      <w:r w:rsidRPr="00DC5F40">
        <w:t>R4</w:t>
      </w:r>
      <w:r w:rsidRPr="00DC5F40">
        <w:tab/>
        <w:t>Az alkalmazás meg tudja jeleníteni valamilyen formában a felhasználó státuszát.</w:t>
      </w:r>
    </w:p>
    <w:p w14:paraId="08B26DDA" w14:textId="5C7D885D" w:rsidR="00CD75C5" w:rsidRPr="00DC5F40" w:rsidRDefault="004200C9" w:rsidP="004200C9">
      <w:pPr>
        <w:ind w:firstLine="0"/>
      </w:pPr>
      <w:r w:rsidRPr="00DC5F40">
        <w:t>R5</w:t>
      </w:r>
      <w:r w:rsidRPr="00DC5F40">
        <w:tab/>
      </w:r>
      <w:r w:rsidR="00CD75C5" w:rsidRPr="00DC5F40">
        <w:t>Az alkalmazás rendelkezzen munkamenet zároló funkcionalitással.</w:t>
      </w:r>
    </w:p>
    <w:p w14:paraId="152AB152" w14:textId="020E62C6" w:rsidR="00456AAB" w:rsidRPr="00DC5F40" w:rsidRDefault="004200C9" w:rsidP="004200C9">
      <w:pPr>
        <w:ind w:left="720" w:hanging="720"/>
      </w:pPr>
      <w:r w:rsidRPr="00DC5F40">
        <w:t>R6</w:t>
      </w:r>
      <w:r w:rsidRPr="00DC5F40">
        <w:tab/>
      </w:r>
      <w:r w:rsidR="00456AAB" w:rsidRPr="00DC5F40">
        <w:t>Az alkalmazás képes platform specifikus metaadatok gyűjtésére és azok elküldésére az alkalmazás szervernek.</w:t>
      </w:r>
    </w:p>
    <w:p w14:paraId="75F29D11" w14:textId="5E561F7C" w:rsidR="008E4561" w:rsidRPr="00DC5F40" w:rsidRDefault="00DC0DDA" w:rsidP="00DC0DDA">
      <w:pPr>
        <w:ind w:left="720" w:hanging="720"/>
      </w:pPr>
      <w:r w:rsidRPr="00DC5F40">
        <w:t>R7</w:t>
      </w:r>
      <w:r w:rsidRPr="00DC5F40">
        <w:tab/>
      </w:r>
      <w:r w:rsidR="008E4561" w:rsidRPr="00DC5F40">
        <w:t>Az alkalmazásnak felhasználói felület nélkül, a háttérben kell tudnia futni, a felhasználó munkamenetének megzavarása nélkül.</w:t>
      </w:r>
    </w:p>
    <w:p w14:paraId="1C692D61" w14:textId="5C42AD27" w:rsidR="004122A7" w:rsidRPr="00DC5F40" w:rsidRDefault="008738F0" w:rsidP="008738F0">
      <w:pPr>
        <w:ind w:left="720" w:hanging="720"/>
      </w:pPr>
      <w:r w:rsidRPr="00DC5F40">
        <w:t>R8</w:t>
      </w:r>
      <w:r w:rsidRPr="00DC5F40">
        <w:tab/>
      </w:r>
      <w:r w:rsidR="004122A7" w:rsidRPr="00DC5F40">
        <w:t>Az alkalmazásnak lehetőség szerint minél nagyobb felhasználói bázist kell tudnia támogatni.</w:t>
      </w:r>
    </w:p>
    <w:p w14:paraId="0FA73356" w14:textId="77FCEF23" w:rsidR="004122A7" w:rsidRPr="00DC5F40" w:rsidRDefault="00D04B73" w:rsidP="00D04B73">
      <w:pPr>
        <w:ind w:left="720" w:hanging="720"/>
      </w:pPr>
      <w:r w:rsidRPr="00DC5F40">
        <w:t>R9</w:t>
      </w:r>
      <w:r w:rsidRPr="00DC5F40">
        <w:tab/>
      </w:r>
      <w:r w:rsidR="00AF3F35" w:rsidRPr="00DC5F40">
        <w:t>Az alkalmazás könnyen konfigurálható legyen környezeti változók és / vagy parancssori argumentumok használatával.</w:t>
      </w:r>
    </w:p>
    <w:p w14:paraId="193B70B0" w14:textId="35BCA9E8" w:rsidR="00F77C29" w:rsidRPr="00DC5F40" w:rsidRDefault="009307DD" w:rsidP="00B1595B">
      <w:pPr>
        <w:pStyle w:val="Cmsor2"/>
      </w:pPr>
      <w:bookmarkStart w:id="39" w:name="_Toc120875153"/>
      <w:r w:rsidRPr="00DC5F40">
        <w:t xml:space="preserve">Az alkalmazás </w:t>
      </w:r>
      <w:r w:rsidR="001B0E9A" w:rsidRPr="00DC5F40">
        <w:t>felépítése</w:t>
      </w:r>
      <w:bookmarkEnd w:id="39"/>
    </w:p>
    <w:p w14:paraId="3F55E6BC" w14:textId="17E2992C" w:rsidR="009307DD" w:rsidRPr="00DC5F40" w:rsidRDefault="00494942" w:rsidP="009307DD">
      <w:r w:rsidRPr="00DC5F40">
        <w:t xml:space="preserve">A </w:t>
      </w:r>
      <w:r w:rsidR="00171970" w:rsidRPr="00DC5F40">
        <w:rPr>
          <w:i/>
          <w:iCs/>
        </w:rPr>
        <w:t>R8</w:t>
      </w:r>
      <w:r w:rsidR="00171970" w:rsidRPr="00DC5F40">
        <w:t>-as követelmény</w:t>
      </w:r>
      <w:r w:rsidR="00C81BF6" w:rsidRPr="00DC5F40">
        <w:t xml:space="preserve"> </w:t>
      </w:r>
      <w:r w:rsidR="00351B97" w:rsidRPr="00DC5F40">
        <w:t xml:space="preserve">értelmében, </w:t>
      </w:r>
      <w:r w:rsidR="00195600" w:rsidRPr="00DC5F40">
        <w:t xml:space="preserve">a </w:t>
      </w:r>
      <w:r w:rsidR="00EA2B17" w:rsidRPr="00D46DD4">
        <w:rPr>
          <w:i/>
          <w:iCs/>
        </w:rPr>
        <w:fldChar w:fldCharType="begin"/>
      </w:r>
      <w:r w:rsidR="00EA2B17" w:rsidRPr="00D46DD4">
        <w:rPr>
          <w:i/>
          <w:iCs/>
        </w:rPr>
        <w:instrText xml:space="preserve"> REF _Ref120564643 \r \h </w:instrText>
      </w:r>
      <w:r w:rsidR="00D46DD4">
        <w:rPr>
          <w:i/>
          <w:iCs/>
        </w:rPr>
        <w:instrText xml:space="preserve"> \* MERGEFORMAT </w:instrText>
      </w:r>
      <w:r w:rsidR="00EA2B17" w:rsidRPr="00D46DD4">
        <w:rPr>
          <w:i/>
          <w:iCs/>
        </w:rPr>
      </w:r>
      <w:r w:rsidR="00EA2B17" w:rsidRPr="00D46DD4">
        <w:rPr>
          <w:i/>
          <w:iCs/>
        </w:rPr>
        <w:fldChar w:fldCharType="separate"/>
      </w:r>
      <w:r w:rsidR="002206B0">
        <w:rPr>
          <w:i/>
          <w:iCs/>
        </w:rPr>
        <w:t>3.1</w:t>
      </w:r>
      <w:r w:rsidR="00EA2B17" w:rsidRPr="00D46DD4">
        <w:rPr>
          <w:i/>
          <w:iCs/>
        </w:rPr>
        <w:fldChar w:fldCharType="end"/>
      </w:r>
      <w:r w:rsidR="00195600" w:rsidRPr="00DC5F40">
        <w:t>-es fejezetben kifejtett</w:t>
      </w:r>
      <w:r w:rsidR="00452301" w:rsidRPr="00DC5F40">
        <w:t>ek szerint a kliens alkalmazás</w:t>
      </w:r>
      <w:r w:rsidR="00F1476A" w:rsidRPr="00DC5F40">
        <w:t xml:space="preserve"> a</w:t>
      </w:r>
      <w:r w:rsidR="00297A58" w:rsidRPr="00DC5F40">
        <w:t>rchitektúrálisan a</w:t>
      </w:r>
      <w:r w:rsidR="00F1476A" w:rsidRPr="00DC5F40">
        <w:t xml:space="preserve"> megjelenítő pr</w:t>
      </w:r>
      <w:r w:rsidR="00297A58" w:rsidRPr="00DC5F40">
        <w:t>otokollok szintjén készült el</w:t>
      </w:r>
      <w:r w:rsidR="005C56CB" w:rsidRPr="00DC5F40">
        <w:t xml:space="preserve">, </w:t>
      </w:r>
      <w:r w:rsidR="00795B7B" w:rsidRPr="00DC5F40">
        <w:t>azon belül is az X</w:t>
      </w:r>
      <w:r w:rsidR="00351CDE" w:rsidRPr="00DC5F40">
        <w:t xml:space="preserve"> Window System protokollt támogató </w:t>
      </w:r>
      <w:r w:rsidR="000968FF" w:rsidRPr="00DC5F40">
        <w:t>rendszerekre.</w:t>
      </w:r>
      <w:r w:rsidR="00707095" w:rsidRPr="00DC5F40">
        <w:t xml:space="preserve"> </w:t>
      </w:r>
      <w:r w:rsidR="00E46FD9" w:rsidRPr="00DC5F40">
        <w:t xml:space="preserve">Implementációs nyelvként a Rust-ot válaszottam, ennek az indoklása a </w:t>
      </w:r>
      <w:r w:rsidR="005A666E" w:rsidRPr="00DC5F40">
        <w:rPr>
          <w:i/>
          <w:iCs/>
        </w:rPr>
        <w:fldChar w:fldCharType="begin"/>
      </w:r>
      <w:r w:rsidR="005A666E" w:rsidRPr="00DC5F40">
        <w:rPr>
          <w:i/>
          <w:iCs/>
        </w:rPr>
        <w:instrText xml:space="preserve"> REF _Ref117964284 \r \h  \* MERGEFORMAT </w:instrText>
      </w:r>
      <w:r w:rsidR="005A666E" w:rsidRPr="00DC5F40">
        <w:rPr>
          <w:i/>
          <w:iCs/>
        </w:rPr>
      </w:r>
      <w:r w:rsidR="005A666E" w:rsidRPr="00DC5F40">
        <w:rPr>
          <w:i/>
          <w:iCs/>
        </w:rPr>
        <w:fldChar w:fldCharType="separate"/>
      </w:r>
      <w:r w:rsidR="002206B0">
        <w:rPr>
          <w:i/>
          <w:iCs/>
        </w:rPr>
        <w:t>2.5</w:t>
      </w:r>
      <w:r w:rsidR="005A666E" w:rsidRPr="00DC5F40">
        <w:rPr>
          <w:i/>
          <w:iCs/>
        </w:rPr>
        <w:fldChar w:fldCharType="end"/>
      </w:r>
      <w:r w:rsidR="005A666E" w:rsidRPr="00DC5F40">
        <w:t>-ös fejezetben olvasható</w:t>
      </w:r>
      <w:r w:rsidR="004E3E47" w:rsidRPr="00DC5F40">
        <w:t>.</w:t>
      </w:r>
      <w:r w:rsidR="00336E7D" w:rsidRPr="00DC5F40">
        <w:t xml:space="preserve"> Ahhoz, hogy a </w:t>
      </w:r>
      <w:r w:rsidR="00336E7D" w:rsidRPr="00DC5F40">
        <w:lastRenderedPageBreak/>
        <w:t>felhasználó által</w:t>
      </w:r>
      <w:r w:rsidR="008250ED" w:rsidRPr="00DC5F40">
        <w:t xml:space="preserve"> generált kurzormozgás eseményeket</w:t>
      </w:r>
      <w:r w:rsidR="00CD3084" w:rsidRPr="00DC5F40">
        <w:t xml:space="preserve"> a kliens program </w:t>
      </w:r>
      <w:r w:rsidR="00FD37A2" w:rsidRPr="00DC5F40">
        <w:t>el tudja kapni szükséges a felhasználó számítógépén futó megjelenítő szerverrel történő kommunikáció.</w:t>
      </w:r>
      <w:r w:rsidR="00CF2661" w:rsidRPr="00DC5F40">
        <w:t xml:space="preserve"> Ezt a program a megjelenítő protokollon keresztül tudja megtenni. A Rust nyelvhez elérhető több X11 implementáció is. Én a </w:t>
      </w:r>
      <w:r w:rsidR="00CF2661" w:rsidRPr="00DC5F40">
        <w:rPr>
          <w:b/>
          <w:bCs/>
        </w:rPr>
        <w:t xml:space="preserve">x11rb </w:t>
      </w:r>
      <w:r w:rsidR="00CF2661" w:rsidRPr="00DC5F40">
        <w:t>nevű modult használtam, amely</w:t>
      </w:r>
      <w:r w:rsidR="00BF0D2A" w:rsidRPr="00DC5F40">
        <w:t>nek a kódját a protokoll XML leírása alapján generálták</w:t>
      </w:r>
      <w:r w:rsidR="000C5B55" w:rsidRPr="00DC5F40">
        <w:t xml:space="preserve"> (azaz nem egy már meglévő, p</w:t>
      </w:r>
      <w:r w:rsidR="00AF1092" w:rsidRPr="00DC5F40">
        <w:t>éldául</w:t>
      </w:r>
      <w:r w:rsidR="000C5B55" w:rsidRPr="00DC5F40">
        <w:t xml:space="preserve"> C-ben írt implementációhoz ad burkoló függvényeket).</w:t>
      </w:r>
    </w:p>
    <w:p w14:paraId="5442AACA" w14:textId="5C4B3B4E" w:rsidR="005F4945" w:rsidRPr="00DC5F40" w:rsidRDefault="005F4945" w:rsidP="009307DD">
      <w:r w:rsidRPr="00DC5F40">
        <w:t>Az alkalmazás</w:t>
      </w:r>
      <w:r w:rsidR="00EB2D13" w:rsidRPr="00DC5F40">
        <w:t xml:space="preserve"> a</w:t>
      </w:r>
      <w:r w:rsidR="00FB6520" w:rsidRPr="00DC5F40">
        <w:t>lapvetően többszálú</w:t>
      </w:r>
      <w:r w:rsidR="00024173" w:rsidRPr="00DC5F40">
        <w:t xml:space="preserve">, a program indulásakor </w:t>
      </w:r>
      <w:r w:rsidR="001B166B" w:rsidRPr="00DC5F40">
        <w:t xml:space="preserve">két szálat indít. Az egyik az </w:t>
      </w:r>
      <w:r w:rsidR="001B166B" w:rsidRPr="00DC5F40">
        <w:rPr>
          <w:i/>
          <w:iCs/>
        </w:rPr>
        <w:t>R1</w:t>
      </w:r>
      <w:r w:rsidR="001B166B" w:rsidRPr="00DC5F40">
        <w:t>,</w:t>
      </w:r>
      <w:r w:rsidR="001B166B" w:rsidRPr="00DC5F40">
        <w:rPr>
          <w:i/>
          <w:iCs/>
        </w:rPr>
        <w:t xml:space="preserve"> R2</w:t>
      </w:r>
      <w:r w:rsidR="001B166B" w:rsidRPr="00DC5F40">
        <w:t>,</w:t>
      </w:r>
      <w:r w:rsidR="001B166B" w:rsidRPr="00DC5F40">
        <w:rPr>
          <w:i/>
          <w:iCs/>
        </w:rPr>
        <w:t xml:space="preserve"> R6 </w:t>
      </w:r>
      <w:r w:rsidR="001B166B" w:rsidRPr="00DC5F40">
        <w:t xml:space="preserve">követelmények </w:t>
      </w:r>
      <w:r w:rsidR="00E849B3" w:rsidRPr="00DC5F40">
        <w:t>által leírt funkcionalitás valós</w:t>
      </w:r>
      <w:r w:rsidR="00AF660D" w:rsidRPr="00DC5F40">
        <w:t>ítja meg</w:t>
      </w:r>
      <w:r w:rsidR="005C6953" w:rsidRPr="00DC5F40">
        <w:t xml:space="preserve">, </w:t>
      </w:r>
      <w:r w:rsidR="00AF660D" w:rsidRPr="00DC5F40">
        <w:t xml:space="preserve">azaz a kurzormozgás </w:t>
      </w:r>
      <w:r w:rsidR="005C6953" w:rsidRPr="00DC5F40">
        <w:t>adatok és platformspecifikus metaadatok gyűjtését és továbbítását az alkalmazás szerverre.</w:t>
      </w:r>
      <w:r w:rsidR="00836A13" w:rsidRPr="00DC5F40">
        <w:t xml:space="preserve"> A másik szál</w:t>
      </w:r>
      <w:r w:rsidR="000C64D7" w:rsidRPr="00DC5F40">
        <w:t xml:space="preserve"> az </w:t>
      </w:r>
      <w:r w:rsidR="000C64D7" w:rsidRPr="00DC5F40">
        <w:rPr>
          <w:i/>
          <w:iCs/>
        </w:rPr>
        <w:t>R3</w:t>
      </w:r>
      <w:r w:rsidR="000C64D7" w:rsidRPr="00DC5F40">
        <w:t xml:space="preserve">, </w:t>
      </w:r>
      <w:r w:rsidR="000C64D7" w:rsidRPr="00DC5F40">
        <w:rPr>
          <w:i/>
          <w:iCs/>
        </w:rPr>
        <w:t>R4</w:t>
      </w:r>
      <w:r w:rsidR="000C64D7" w:rsidRPr="00DC5F40">
        <w:t xml:space="preserve">, </w:t>
      </w:r>
      <w:r w:rsidR="000C64D7" w:rsidRPr="00DC5F40">
        <w:rPr>
          <w:i/>
          <w:iCs/>
        </w:rPr>
        <w:t xml:space="preserve">R5 </w:t>
      </w:r>
      <w:r w:rsidR="000C64D7" w:rsidRPr="00DC5F40">
        <w:t>követelményeket elégíti ki, azaz</w:t>
      </w:r>
      <w:r w:rsidR="00F3784F" w:rsidRPr="00DC5F40">
        <w:t xml:space="preserve"> a felhasználó státuszának lekérdezését és megjelenítését</w:t>
      </w:r>
      <w:r w:rsidR="00B05A26" w:rsidRPr="00DC5F40">
        <w:t>,</w:t>
      </w:r>
      <w:r w:rsidR="00F3784F" w:rsidRPr="00DC5F40">
        <w:t xml:space="preserve"> </w:t>
      </w:r>
      <w:r w:rsidR="000C6E5F" w:rsidRPr="00DC5F40">
        <w:t>illetve,</w:t>
      </w:r>
      <w:r w:rsidR="00F3784F" w:rsidRPr="00DC5F40">
        <w:t xml:space="preserve"> ha szükséges, akkor a munkamenet zárolását.</w:t>
      </w:r>
      <w:r w:rsidR="000C6E5F" w:rsidRPr="00DC5F40">
        <w:t xml:space="preserve"> A</w:t>
      </w:r>
      <w:r w:rsidR="00DE7735" w:rsidRPr="00DC5F40">
        <w:t xml:space="preserve"> kliens alkalmazás</w:t>
      </w:r>
      <w:r w:rsidR="00C964C0" w:rsidRPr="00DC5F40">
        <w:t xml:space="preserve"> build-elési folyamatának eredménye egy</w:t>
      </w:r>
      <w:r w:rsidR="00267676" w:rsidRPr="00DC5F40">
        <w:t xml:space="preserve"> futtatható állomány,</w:t>
      </w:r>
      <w:r w:rsidR="007F3485" w:rsidRPr="00DC5F40">
        <w:t xml:space="preserve"> amely</w:t>
      </w:r>
      <w:r w:rsidR="00D36D37" w:rsidRPr="00DC5F40">
        <w:t xml:space="preserve">et </w:t>
      </w:r>
      <w:r w:rsidR="0097562B" w:rsidRPr="00DC5F40">
        <w:t xml:space="preserve">egy </w:t>
      </w:r>
      <w:r w:rsidR="00975057" w:rsidRPr="00DC5F40">
        <w:t xml:space="preserve">Linux </w:t>
      </w:r>
      <w:r w:rsidR="00D36D37" w:rsidRPr="00DC5F40">
        <w:t xml:space="preserve">parancssorból </w:t>
      </w:r>
      <w:r w:rsidR="00E43009" w:rsidRPr="00DC5F40">
        <w:t>el lehet indítani</w:t>
      </w:r>
      <w:r w:rsidR="005F368C" w:rsidRPr="00DC5F40">
        <w:t xml:space="preserve"> leválasztott (detached) módban, </w:t>
      </w:r>
      <w:r w:rsidR="004777B4" w:rsidRPr="00DC5F40">
        <w:t xml:space="preserve">ezzel kielégítve az </w:t>
      </w:r>
      <w:r w:rsidR="004777B4" w:rsidRPr="00DC5F40">
        <w:rPr>
          <w:i/>
          <w:iCs/>
        </w:rPr>
        <w:t>R7</w:t>
      </w:r>
      <w:r w:rsidR="004777B4" w:rsidRPr="00DC5F40">
        <w:t>-es követelményt.</w:t>
      </w:r>
      <w:r w:rsidR="00F40093" w:rsidRPr="00DC5F40">
        <w:t xml:space="preserve"> Az alkalmazást</w:t>
      </w:r>
      <w:r w:rsidR="00BC0A8F" w:rsidRPr="00DC5F40">
        <w:t xml:space="preserve"> környezeti változókkal és parancssori argumentumokkal egyaránt lehet konfigurálni</w:t>
      </w:r>
      <w:r w:rsidR="001D33A6" w:rsidRPr="00DC5F40">
        <w:t xml:space="preserve"> (</w:t>
      </w:r>
      <w:r w:rsidR="001D33A6" w:rsidRPr="00DC5F40">
        <w:rPr>
          <w:i/>
          <w:iCs/>
        </w:rPr>
        <w:t>R9</w:t>
      </w:r>
      <w:r w:rsidR="001D33A6" w:rsidRPr="00DC5F40">
        <w:t>).</w:t>
      </w:r>
    </w:p>
    <w:p w14:paraId="79A643AE" w14:textId="5562E6D9" w:rsidR="00CF233A" w:rsidRPr="00DC5F40" w:rsidRDefault="00CF233A" w:rsidP="006D6170">
      <w:pPr>
        <w:pStyle w:val="Cmsor2"/>
      </w:pPr>
      <w:bookmarkStart w:id="40" w:name="_Toc120875154"/>
      <w:r w:rsidRPr="00DC5F40">
        <w:t>Adatgyűjt</w:t>
      </w:r>
      <w:r w:rsidR="006D6170" w:rsidRPr="00DC5F40">
        <w:t>ő</w:t>
      </w:r>
      <w:bookmarkEnd w:id="40"/>
    </w:p>
    <w:p w14:paraId="034052AF" w14:textId="77777777" w:rsidR="0070009A" w:rsidRPr="00DC5F40" w:rsidRDefault="00125123" w:rsidP="00FB73BD">
      <w:r w:rsidRPr="00DC5F40">
        <w:t>A kliens alkalmazás</w:t>
      </w:r>
      <w:r w:rsidR="00A73CB5" w:rsidRPr="00DC5F40">
        <w:t xml:space="preserve"> egyik alapvető funkcionális követelménye</w:t>
      </w:r>
      <w:r w:rsidR="003D1D50" w:rsidRPr="00DC5F40">
        <w:t xml:space="preserve"> a felhasználó által kreált kurzormozgás </w:t>
      </w:r>
      <w:r w:rsidR="005B033E" w:rsidRPr="00DC5F40">
        <w:t>adatok</w:t>
      </w:r>
      <w:r w:rsidR="00867B16" w:rsidRPr="00DC5F40">
        <w:t>, illetve platform specifikus metaadatok gyűjtése</w:t>
      </w:r>
      <w:r w:rsidR="00EE3A7C" w:rsidRPr="00DC5F40">
        <w:t xml:space="preserve"> és elküldése az alkalmazás szerverre.</w:t>
      </w:r>
      <w:r w:rsidR="00837638" w:rsidRPr="00DC5F40">
        <w:t xml:space="preserve"> </w:t>
      </w:r>
      <w:r w:rsidR="00C12869" w:rsidRPr="00DC5F40">
        <w:t>Az</w:t>
      </w:r>
      <w:r w:rsidR="00EA5B1B" w:rsidRPr="00DC5F40">
        <w:t xml:space="preserve"> </w:t>
      </w:r>
      <w:r w:rsidR="0083773F" w:rsidRPr="00DC5F40">
        <w:t>alkalmazásnak ezt a funkcionalitását egy különálló Rust modulban készítettem el.</w:t>
      </w:r>
    </w:p>
    <w:p w14:paraId="76FA9B15" w14:textId="540355C7" w:rsidR="002A6F2A" w:rsidRDefault="00FB73BD" w:rsidP="00FB73BD">
      <w:r w:rsidRPr="00DC5F40">
        <w:t xml:space="preserve">Az adatgyűjtő egy eseményfolyam szerű viselkedést implementál (data streaming). A program az indulásakor generál egy egyedi azonosítót, </w:t>
      </w:r>
      <w:r w:rsidR="002A6F2A" w:rsidRPr="00DC5F40">
        <w:t xml:space="preserve">amit </w:t>
      </w:r>
      <w:r w:rsidRPr="00DC5F40">
        <w:t>az adatfolyam azonosít</w:t>
      </w:r>
      <w:r w:rsidR="002A6F2A" w:rsidRPr="00DC5F40">
        <w:t>ására használ</w:t>
      </w:r>
      <w:r w:rsidRPr="00DC5F40">
        <w:t>.</w:t>
      </w:r>
      <w:r w:rsidR="00710E17" w:rsidRPr="00DC5F40">
        <w:t xml:space="preserve"> A küldött adat legkisebb atomi építőelem</w:t>
      </w:r>
      <w:r w:rsidR="00BB6040" w:rsidRPr="00DC5F40">
        <w:t>e</w:t>
      </w:r>
      <w:r w:rsidR="00710E17" w:rsidRPr="00DC5F40">
        <w:t xml:space="preserve"> az esemény (event). Ez lehet a felhasználó által kreált </w:t>
      </w:r>
      <w:r w:rsidR="003C289D" w:rsidRPr="00DC5F40">
        <w:t>esemény (például az egér mozgatása, kattintás, görgetés stb.) vagy más egyedi esemény (például platformspecifikus meta</w:t>
      </w:r>
      <w:r w:rsidR="00740538" w:rsidRPr="00DC5F40">
        <w:t>adat</w:t>
      </w:r>
      <w:r w:rsidR="003C289D" w:rsidRPr="00DC5F40">
        <w:t>ok</w:t>
      </w:r>
      <w:r w:rsidR="00740538" w:rsidRPr="00DC5F40">
        <w:t xml:space="preserve"> </w:t>
      </w:r>
      <w:r w:rsidR="002B5929" w:rsidRPr="00DC5F40">
        <w:t>változása</w:t>
      </w:r>
      <w:r w:rsidR="003C289D" w:rsidRPr="00DC5F40">
        <w:t>).</w:t>
      </w:r>
      <w:r w:rsidR="00656953" w:rsidRPr="00DC5F40">
        <w:t xml:space="preserve"> Mivel az</w:t>
      </w:r>
      <w:r w:rsidR="00C549F5" w:rsidRPr="00DC5F40">
        <w:t xml:space="preserve"> adatgyűjtő az</w:t>
      </w:r>
      <w:r w:rsidR="00656953" w:rsidRPr="00DC5F40">
        <w:t xml:space="preserve"> alkalmazás szerverrel HTTP protokollon keresztül kommunikál,</w:t>
      </w:r>
      <w:r w:rsidR="00710E17" w:rsidRPr="00DC5F40">
        <w:t xml:space="preserve"> ezért</w:t>
      </w:r>
      <w:r w:rsidR="00012189" w:rsidRPr="00DC5F40">
        <w:t xml:space="preserve"> nem lehet</w:t>
      </w:r>
      <w:r w:rsidR="000E749E" w:rsidRPr="00DC5F40">
        <w:t xml:space="preserve"> (és nem is </w:t>
      </w:r>
      <w:r w:rsidR="005A14DA" w:rsidRPr="00DC5F40">
        <w:t xml:space="preserve">lenne </w:t>
      </w:r>
      <w:r w:rsidR="000E749E" w:rsidRPr="00DC5F40">
        <w:t>praktikus)</w:t>
      </w:r>
      <w:r w:rsidR="005A14DA" w:rsidRPr="00DC5F40">
        <w:t xml:space="preserve"> tetszőleges mennyiségű eseményt egy üzenetben elküldeni. Ezért a kliens az eseményeket</w:t>
      </w:r>
      <w:r w:rsidR="00D766D0" w:rsidRPr="00DC5F40">
        <w:t xml:space="preserve"> </w:t>
      </w:r>
      <w:r w:rsidR="001C65F2" w:rsidRPr="00DC5F40">
        <w:t xml:space="preserve">nagyobb csoportokban </w:t>
      </w:r>
      <w:r w:rsidR="00D766D0" w:rsidRPr="00DC5F40">
        <w:t>(chunk) küldi el a szervernek.</w:t>
      </w:r>
      <w:r w:rsidR="0070009A" w:rsidRPr="00DC5F40">
        <w:t xml:space="preserve"> Ezeknek az entitásoknak a kapcsolatáról nyújt egy áttekintő képet a</w:t>
      </w:r>
      <w:r w:rsidR="001D710D">
        <w:t xml:space="preserve"> </w:t>
      </w:r>
      <w:r w:rsidR="001D710D">
        <w:fldChar w:fldCharType="begin"/>
      </w:r>
      <w:r w:rsidR="001D710D">
        <w:instrText xml:space="preserve"> REF _Ref120879299 \h </w:instrText>
      </w:r>
      <w:r w:rsidR="001D710D">
        <w:fldChar w:fldCharType="separate"/>
      </w:r>
      <w:r w:rsidR="001D710D">
        <w:rPr>
          <w:noProof/>
        </w:rPr>
        <w:t>10</w:t>
      </w:r>
      <w:r w:rsidR="001D710D">
        <w:t>. ábra</w:t>
      </w:r>
      <w:r w:rsidR="001D710D">
        <w:fldChar w:fldCharType="end"/>
      </w:r>
      <w:r w:rsidR="0070009A" w:rsidRPr="00DC5F40">
        <w:t>.</w:t>
      </w:r>
    </w:p>
    <w:p w14:paraId="1B7511C8" w14:textId="77777777" w:rsidR="00D75C8F" w:rsidRDefault="00D75C8F" w:rsidP="00D75C8F">
      <w:pPr>
        <w:pStyle w:val="Kp"/>
      </w:pPr>
      <w:r>
        <w:rPr>
          <w:noProof/>
        </w:rPr>
        <w:lastRenderedPageBreak/>
        <w:drawing>
          <wp:inline distT="0" distB="0" distL="0" distR="0" wp14:anchorId="6E0CA77D" wp14:editId="1EF70EAE">
            <wp:extent cx="5400040" cy="1498600"/>
            <wp:effectExtent l="0" t="0" r="0" b="0"/>
            <wp:docPr id="35" name="Ábr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Ábra 35"/>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400040" cy="1498600"/>
                    </a:xfrm>
                    <a:prstGeom prst="rect">
                      <a:avLst/>
                    </a:prstGeom>
                  </pic:spPr>
                </pic:pic>
              </a:graphicData>
            </a:graphic>
          </wp:inline>
        </w:drawing>
      </w:r>
    </w:p>
    <w:bookmarkStart w:id="41" w:name="_Ref120879299"/>
    <w:p w14:paraId="50A48D81" w14:textId="5F42428C" w:rsidR="00B53D3E" w:rsidRPr="00DC5F40" w:rsidRDefault="00D75C8F" w:rsidP="00D75C8F">
      <w:pPr>
        <w:pStyle w:val="Kpalrs"/>
      </w:pPr>
      <w:r>
        <w:fldChar w:fldCharType="begin"/>
      </w:r>
      <w:r>
        <w:instrText xml:space="preserve"> SEQ ábra \* ARABIC </w:instrText>
      </w:r>
      <w:r>
        <w:fldChar w:fldCharType="separate"/>
      </w:r>
      <w:r w:rsidR="002206B0">
        <w:rPr>
          <w:noProof/>
        </w:rPr>
        <w:t>10</w:t>
      </w:r>
      <w:r>
        <w:fldChar w:fldCharType="end"/>
      </w:r>
      <w:r>
        <w:t>. ábra</w:t>
      </w:r>
      <w:bookmarkEnd w:id="41"/>
      <w:r>
        <w:t xml:space="preserve"> </w:t>
      </w:r>
      <w:r w:rsidRPr="008F3174">
        <w:t>Az adatfolyam felépítése</w:t>
      </w:r>
    </w:p>
    <w:p w14:paraId="68779AE5" w14:textId="538C5F74" w:rsidR="00005A70" w:rsidRPr="00DC5F40" w:rsidRDefault="00EA0643" w:rsidP="000671C6">
      <w:r w:rsidRPr="00DC5F40">
        <w:t xml:space="preserve">A modul tartalmaz </w:t>
      </w:r>
      <w:r w:rsidR="00B153BA">
        <w:t xml:space="preserve">egy </w:t>
      </w:r>
      <w:r w:rsidRPr="00DC5F40">
        <w:t>struktúrát, amelyben</w:t>
      </w:r>
      <w:r w:rsidR="006B5B33" w:rsidRPr="00DC5F40">
        <w:t xml:space="preserve"> a</w:t>
      </w:r>
      <w:r w:rsidR="00801371" w:rsidRPr="00DC5F40">
        <w:t>z adatgyűjtő állapota kerül eltárolásra</w:t>
      </w:r>
      <w:r w:rsidR="006B5B33" w:rsidRPr="00DC5F40">
        <w:t>, illetve egy eseményhurkot, amelyben</w:t>
      </w:r>
      <w:r w:rsidR="00B72913" w:rsidRPr="00DC5F40">
        <w:t xml:space="preserve"> </w:t>
      </w:r>
      <w:r w:rsidR="00904159" w:rsidRPr="00DC5F40">
        <w:t xml:space="preserve">a </w:t>
      </w:r>
      <w:r w:rsidR="00D44069" w:rsidRPr="00DC5F40">
        <w:t>nyers események kerülnek feldolgozásra.</w:t>
      </w:r>
      <w:r w:rsidR="004C3D4C" w:rsidRPr="00DC5F40">
        <w:t xml:space="preserve"> A</w:t>
      </w:r>
      <w:r w:rsidR="00B35541" w:rsidRPr="00DC5F40">
        <w:t xml:space="preserve"> </w:t>
      </w:r>
      <w:r w:rsidR="00464377" w:rsidRPr="00DC5F40">
        <w:t>következő kód részlet</w:t>
      </w:r>
      <w:r w:rsidR="00A173BC" w:rsidRPr="00DC5F40">
        <w:t>ben a struktúra definíciója látható:</w:t>
      </w:r>
    </w:p>
    <w:p w14:paraId="39BAE4FE" w14:textId="77777777" w:rsidR="00BB20C7" w:rsidRPr="00DC5F40" w:rsidRDefault="00BB20C7" w:rsidP="00BB20C7">
      <w:pPr>
        <w:pStyle w:val="Kd"/>
      </w:pPr>
      <w:r w:rsidRPr="00DC5F40">
        <w:t>struct State {</w:t>
      </w:r>
    </w:p>
    <w:p w14:paraId="51EFBB6A" w14:textId="77777777" w:rsidR="00BB20C7" w:rsidRPr="00DC5F40" w:rsidRDefault="00BB20C7" w:rsidP="00BB20C7">
      <w:pPr>
        <w:pStyle w:val="Kd"/>
      </w:pPr>
      <w:r w:rsidRPr="00DC5F40">
        <w:t xml:space="preserve">    buffer: Vec&lt;EventType&gt;,</w:t>
      </w:r>
    </w:p>
    <w:p w14:paraId="74F5B4DC" w14:textId="77777777" w:rsidR="00BB20C7" w:rsidRPr="00DC5F40" w:rsidRDefault="00BB20C7" w:rsidP="00BB20C7">
      <w:pPr>
        <w:pStyle w:val="Kd"/>
      </w:pPr>
      <w:r w:rsidRPr="00DC5F40">
        <w:t xml:space="preserve">    buffer_size_limit: usize,</w:t>
      </w:r>
    </w:p>
    <w:p w14:paraId="11285695" w14:textId="77777777" w:rsidR="00BB20C7" w:rsidRPr="00DC5F40" w:rsidRDefault="00BB20C7" w:rsidP="00BB20C7">
      <w:pPr>
        <w:pStyle w:val="Kd"/>
      </w:pPr>
      <w:r w:rsidRPr="00DC5F40">
        <w:t xml:space="preserve">    api_key_name: String,</w:t>
      </w:r>
    </w:p>
    <w:p w14:paraId="538E52F1" w14:textId="77777777" w:rsidR="00BB20C7" w:rsidRPr="00DC5F40" w:rsidRDefault="00BB20C7" w:rsidP="00BB20C7">
      <w:pPr>
        <w:pStyle w:val="Kd"/>
      </w:pPr>
      <w:r w:rsidRPr="00DC5F40">
        <w:t xml:space="preserve">    api_key_value: String,</w:t>
      </w:r>
    </w:p>
    <w:p w14:paraId="1610C5F7" w14:textId="77777777" w:rsidR="00BB20C7" w:rsidRPr="00DC5F40" w:rsidRDefault="00BB20C7" w:rsidP="00BB20C7">
      <w:pPr>
        <w:pStyle w:val="Kd"/>
      </w:pPr>
      <w:r w:rsidRPr="00DC5F40">
        <w:t xml:space="preserve">    submit_url: String,</w:t>
      </w:r>
    </w:p>
    <w:p w14:paraId="1C87431D" w14:textId="77777777" w:rsidR="00BB20C7" w:rsidRPr="00DC5F40" w:rsidRDefault="00BB20C7" w:rsidP="00BB20C7">
      <w:pPr>
        <w:pStyle w:val="Kd"/>
      </w:pPr>
      <w:r w:rsidRPr="00DC5F40">
        <w:t xml:space="preserve">    epoch: u64,</w:t>
      </w:r>
    </w:p>
    <w:p w14:paraId="0C2673B9" w14:textId="77777777" w:rsidR="00BB20C7" w:rsidRPr="00DC5F40" w:rsidRDefault="00BB20C7" w:rsidP="00BB20C7">
      <w:pPr>
        <w:pStyle w:val="Kd"/>
      </w:pPr>
      <w:r w:rsidRPr="00DC5F40">
        <w:t xml:space="preserve">    session_id: String,</w:t>
      </w:r>
    </w:p>
    <w:p w14:paraId="3A323EEC" w14:textId="77777777" w:rsidR="00BB20C7" w:rsidRPr="00DC5F40" w:rsidRDefault="00BB20C7" w:rsidP="00BB20C7">
      <w:pPr>
        <w:pStyle w:val="Kd"/>
      </w:pPr>
      <w:r w:rsidRPr="00DC5F40">
        <w:t xml:space="preserve">    stream_id: String,</w:t>
      </w:r>
    </w:p>
    <w:p w14:paraId="34A4BED9" w14:textId="77777777" w:rsidR="00BB20C7" w:rsidRPr="00DC5F40" w:rsidRDefault="00BB20C7" w:rsidP="00BB20C7">
      <w:pPr>
        <w:pStyle w:val="Kd"/>
      </w:pPr>
      <w:r w:rsidRPr="00DC5F40">
        <w:t xml:space="preserve">    sequence_number: u64,</w:t>
      </w:r>
    </w:p>
    <w:p w14:paraId="2F3A5FE1" w14:textId="77777777" w:rsidR="00BB20C7" w:rsidRPr="00DC5F40" w:rsidRDefault="00BB20C7" w:rsidP="00BB20C7">
      <w:pPr>
        <w:pStyle w:val="Kd"/>
      </w:pPr>
      <w:r w:rsidRPr="00DC5F40">
        <w:t xml:space="preserve">    user_id: String,</w:t>
      </w:r>
    </w:p>
    <w:p w14:paraId="6F47DFD5" w14:textId="519144FF" w:rsidR="00BB20C7" w:rsidRPr="00DC5F40" w:rsidRDefault="00BB20C7" w:rsidP="00BB20C7">
      <w:pPr>
        <w:pStyle w:val="Kd"/>
      </w:pPr>
      <w:r w:rsidRPr="00DC5F40">
        <w:t>}</w:t>
      </w:r>
    </w:p>
    <w:p w14:paraId="4D10D975" w14:textId="1F52DB87" w:rsidR="00BB20C7" w:rsidRPr="00DC5F40" w:rsidRDefault="00804C12" w:rsidP="00964D86">
      <w:pPr>
        <w:ind w:firstLine="0"/>
      </w:pPr>
      <w:r w:rsidRPr="00DC5F40">
        <w:t>A struktúra egyes mezőinek jelentése a következő:</w:t>
      </w:r>
    </w:p>
    <w:p w14:paraId="7826DF23" w14:textId="2298A829" w:rsidR="00D45D60" w:rsidRPr="00DC5F40" w:rsidRDefault="00D45D60" w:rsidP="00D45D60">
      <w:pPr>
        <w:pStyle w:val="Listaszerbekezds"/>
        <w:numPr>
          <w:ilvl w:val="0"/>
          <w:numId w:val="28"/>
        </w:numPr>
      </w:pPr>
      <w:r w:rsidRPr="00DC5F40">
        <w:rPr>
          <w:b/>
          <w:bCs/>
        </w:rPr>
        <w:t xml:space="preserve">buffer: </w:t>
      </w:r>
      <w:r w:rsidR="00985F0B" w:rsidRPr="00DC5F40">
        <w:t>Esemény puffer, ideiglenesen ebben az adatstruktúrában kerülnek eltárolásra a feldolgozott események</w:t>
      </w:r>
      <w:r w:rsidR="0040148D" w:rsidRPr="00DC5F40">
        <w:t>, mielőtt a kliens elküldi az alkalmazás szervernek.</w:t>
      </w:r>
    </w:p>
    <w:p w14:paraId="29FDEB8D" w14:textId="532A6CA7" w:rsidR="00D45D60" w:rsidRPr="00DC5F40" w:rsidRDefault="0028071C" w:rsidP="00D45D60">
      <w:pPr>
        <w:pStyle w:val="Listaszerbekezds"/>
        <w:numPr>
          <w:ilvl w:val="0"/>
          <w:numId w:val="28"/>
        </w:numPr>
      </w:pPr>
      <w:r w:rsidRPr="00DC5F40">
        <w:rPr>
          <w:b/>
          <w:bCs/>
        </w:rPr>
        <w:t xml:space="preserve">buffer_size_limit: </w:t>
      </w:r>
      <w:r w:rsidR="00922B57" w:rsidRPr="00DC5F40">
        <w:t>Felső korlát az esemény puffer</w:t>
      </w:r>
      <w:r w:rsidR="00DF530A" w:rsidRPr="00DC5F40">
        <w:t xml:space="preserve"> méretére. Amennyibben </w:t>
      </w:r>
      <w:r w:rsidR="00F867AA" w:rsidRPr="00DC5F40">
        <w:t>a puffer mérete eléri ezt a korlátot</w:t>
      </w:r>
      <w:r w:rsidR="00CD130A" w:rsidRPr="00DC5F40">
        <w:t xml:space="preserve"> a</w:t>
      </w:r>
      <w:r w:rsidR="00330465" w:rsidRPr="00DC5F40">
        <w:t xml:space="preserve"> kliens elküldi az eseményeket.</w:t>
      </w:r>
    </w:p>
    <w:p w14:paraId="599006B8" w14:textId="06507BE7" w:rsidR="00D45D60" w:rsidRPr="00DC5F40" w:rsidRDefault="008E223B" w:rsidP="00D45D60">
      <w:pPr>
        <w:pStyle w:val="Listaszerbekezds"/>
        <w:numPr>
          <w:ilvl w:val="0"/>
          <w:numId w:val="28"/>
        </w:numPr>
      </w:pPr>
      <w:r w:rsidRPr="00DC5F40">
        <w:rPr>
          <w:b/>
          <w:bCs/>
        </w:rPr>
        <w:t>api_key_name:</w:t>
      </w:r>
      <w:r w:rsidRPr="00DC5F40">
        <w:t xml:space="preserve"> </w:t>
      </w:r>
      <w:r w:rsidR="00860B38" w:rsidRPr="00DC5F40">
        <w:t>Egyedi API kulcs</w:t>
      </w:r>
      <w:r w:rsidR="0004540F" w:rsidRPr="00DC5F40">
        <w:t xml:space="preserve"> neve, ami</w:t>
      </w:r>
      <w:r w:rsidR="001A4810" w:rsidRPr="00DC5F40">
        <w:t xml:space="preserve">t a kliens </w:t>
      </w:r>
      <w:r w:rsidR="00E907EC" w:rsidRPr="00DC5F40">
        <w:t xml:space="preserve">hozzáfűz </w:t>
      </w:r>
      <w:r w:rsidR="001A4810" w:rsidRPr="00DC5F40">
        <w:t>a HTTP kérések</w:t>
      </w:r>
      <w:r w:rsidR="00CD330A" w:rsidRPr="00DC5F40">
        <w:t xml:space="preserve"> fejlécéhez.</w:t>
      </w:r>
      <w:r w:rsidR="001A7A4D" w:rsidRPr="00DC5F40">
        <w:t xml:space="preserve"> </w:t>
      </w:r>
      <w:r w:rsidR="00A01E5A" w:rsidRPr="00DC5F40">
        <w:t xml:space="preserve">Ennek az a </w:t>
      </w:r>
      <w:r w:rsidR="00BD7F4D" w:rsidRPr="00DC5F40">
        <w:t>szerepe, hogy az alkalmazás szerveren azonosítsa a klienst.</w:t>
      </w:r>
    </w:p>
    <w:p w14:paraId="58ADF54E" w14:textId="7F6C7D70" w:rsidR="00CC1878" w:rsidRPr="00DC5F40" w:rsidRDefault="00CC1878" w:rsidP="00D45D60">
      <w:pPr>
        <w:pStyle w:val="Listaszerbekezds"/>
        <w:numPr>
          <w:ilvl w:val="0"/>
          <w:numId w:val="28"/>
        </w:numPr>
      </w:pPr>
      <w:r w:rsidRPr="00DC5F40">
        <w:rPr>
          <w:b/>
          <w:bCs/>
        </w:rPr>
        <w:t xml:space="preserve">api_key_value: </w:t>
      </w:r>
      <w:r w:rsidRPr="00DC5F40">
        <w:t>Egyedi API kulcs értéke.</w:t>
      </w:r>
    </w:p>
    <w:p w14:paraId="00153078" w14:textId="013ECBAE" w:rsidR="004B5EF8" w:rsidRPr="00DC5F40" w:rsidRDefault="004B5EF8" w:rsidP="00D45D60">
      <w:pPr>
        <w:pStyle w:val="Listaszerbekezds"/>
        <w:numPr>
          <w:ilvl w:val="0"/>
          <w:numId w:val="28"/>
        </w:numPr>
      </w:pPr>
      <w:r w:rsidRPr="00DC5F40">
        <w:rPr>
          <w:b/>
          <w:bCs/>
        </w:rPr>
        <w:t>submit_url:</w:t>
      </w:r>
      <w:r w:rsidRPr="00DC5F40">
        <w:t xml:space="preserve"> </w:t>
      </w:r>
      <w:r w:rsidR="002C2E54" w:rsidRPr="00DC5F40">
        <w:t>Az alkalmazás szerveren található végpont elérhetősége, amelyre az adatokat küldeni kell.</w:t>
      </w:r>
    </w:p>
    <w:p w14:paraId="61188C81" w14:textId="7330D5C1" w:rsidR="00537F6D" w:rsidRPr="00DC5F40" w:rsidRDefault="00537F6D" w:rsidP="00D45D60">
      <w:pPr>
        <w:pStyle w:val="Listaszerbekezds"/>
        <w:numPr>
          <w:ilvl w:val="0"/>
          <w:numId w:val="28"/>
        </w:numPr>
      </w:pPr>
      <w:r w:rsidRPr="00DC5F40">
        <w:rPr>
          <w:b/>
          <w:bCs/>
        </w:rPr>
        <w:t>epoch:</w:t>
      </w:r>
      <w:r w:rsidRPr="00DC5F40">
        <w:t xml:space="preserve"> </w:t>
      </w:r>
      <w:r w:rsidR="000B2C8D" w:rsidRPr="00DC5F40">
        <w:t xml:space="preserve">Unix </w:t>
      </w:r>
      <w:r w:rsidR="00BC7EDA" w:rsidRPr="00DC5F40">
        <w:t>idő</w:t>
      </w:r>
      <w:r w:rsidR="0009680E" w:rsidRPr="00DC5F40">
        <w:t>bélyeg,</w:t>
      </w:r>
      <w:r w:rsidR="00BC7EDA" w:rsidRPr="00DC5F40">
        <w:t xml:space="preserve"> a</w:t>
      </w:r>
      <w:r w:rsidR="006D0F9C" w:rsidRPr="00DC5F40">
        <w:t>z adatgyűjtő kliens indulásának pillanatában</w:t>
      </w:r>
      <w:r w:rsidR="005826EB" w:rsidRPr="00DC5F40">
        <w:t xml:space="preserve"> kerül rögzítésre</w:t>
      </w:r>
      <w:r w:rsidR="00110304" w:rsidRPr="00DC5F40">
        <w:t>.</w:t>
      </w:r>
    </w:p>
    <w:p w14:paraId="33854B98" w14:textId="04F1B564" w:rsidR="00E77EA1" w:rsidRPr="00DC5F40" w:rsidRDefault="00E77EA1" w:rsidP="00D45D60">
      <w:pPr>
        <w:pStyle w:val="Listaszerbekezds"/>
        <w:numPr>
          <w:ilvl w:val="0"/>
          <w:numId w:val="28"/>
        </w:numPr>
      </w:pPr>
      <w:r w:rsidRPr="00DC5F40">
        <w:rPr>
          <w:b/>
          <w:bCs/>
        </w:rPr>
        <w:lastRenderedPageBreak/>
        <w:t>session_id:</w:t>
      </w:r>
      <w:r w:rsidRPr="00DC5F40">
        <w:t xml:space="preserve"> </w:t>
      </w:r>
      <w:r w:rsidR="004A09DD" w:rsidRPr="00DC5F40">
        <w:t xml:space="preserve">A felhasználó </w:t>
      </w:r>
      <w:r w:rsidR="00877EF9" w:rsidRPr="00DC5F40">
        <w:t>munkamenetének azonosítója.</w:t>
      </w:r>
      <w:r w:rsidR="00801371" w:rsidRPr="00DC5F40">
        <w:t xml:space="preserve"> </w:t>
      </w:r>
      <w:r w:rsidR="00324EDD" w:rsidRPr="00DC5F40">
        <w:t xml:space="preserve">Unix-szerű operációs rendszereken ez </w:t>
      </w:r>
      <w:r w:rsidR="006F55D0" w:rsidRPr="00DC5F40">
        <w:t xml:space="preserve">megfelel </w:t>
      </w:r>
      <w:r w:rsidR="00324EDD" w:rsidRPr="00DC5F40">
        <w:t xml:space="preserve">a </w:t>
      </w:r>
      <w:r w:rsidR="00324EDD" w:rsidRPr="00DC5F40">
        <w:rPr>
          <w:i/>
          <w:iCs/>
        </w:rPr>
        <w:t>who</w:t>
      </w:r>
      <w:r w:rsidR="0040177C" w:rsidRPr="00DC5F40">
        <w:rPr>
          <w:i/>
          <w:iCs/>
        </w:rPr>
        <w:t xml:space="preserve"> </w:t>
      </w:r>
      <w:r w:rsidR="0040177C" w:rsidRPr="00DC5F40">
        <w:t xml:space="preserve">parancs </w:t>
      </w:r>
      <w:r w:rsidR="008868A8" w:rsidRPr="00DC5F40">
        <w:t xml:space="preserve">kimenetének, </w:t>
      </w:r>
      <w:r w:rsidR="00121C0D" w:rsidRPr="00DC5F40">
        <w:t>ami tartalmazza a bejelentkezett felhasználó azonosítóját, illetve a munkamenet kezdetének idejét.</w:t>
      </w:r>
    </w:p>
    <w:p w14:paraId="47C85DEC" w14:textId="45849505" w:rsidR="005A3F72" w:rsidRPr="00DC5F40" w:rsidRDefault="005A3F72" w:rsidP="00D45D60">
      <w:pPr>
        <w:pStyle w:val="Listaszerbekezds"/>
        <w:numPr>
          <w:ilvl w:val="0"/>
          <w:numId w:val="28"/>
        </w:numPr>
      </w:pPr>
      <w:r w:rsidRPr="00DC5F40">
        <w:rPr>
          <w:b/>
          <w:bCs/>
        </w:rPr>
        <w:t>stream_id:</w:t>
      </w:r>
      <w:r w:rsidRPr="00DC5F40">
        <w:t xml:space="preserve"> A</w:t>
      </w:r>
      <w:r w:rsidR="00AE5D42" w:rsidRPr="00DC5F40">
        <w:t>z adatfolyam egyedi azonosít</w:t>
      </w:r>
      <w:r w:rsidR="007A1E4F" w:rsidRPr="00DC5F40">
        <w:t xml:space="preserve">ója. </w:t>
      </w:r>
      <w:r w:rsidR="00800A3A" w:rsidRPr="00DC5F40">
        <w:t xml:space="preserve">A </w:t>
      </w:r>
      <w:r w:rsidR="00391DCC" w:rsidRPr="00DC5F40">
        <w:t>kliens</w:t>
      </w:r>
      <w:r w:rsidR="00800A3A" w:rsidRPr="00DC5F40">
        <w:t xml:space="preserve"> az indulásakor generálja.</w:t>
      </w:r>
    </w:p>
    <w:p w14:paraId="162E3B9E" w14:textId="6EF5CE22" w:rsidR="00391DCC" w:rsidRPr="00DC5F40" w:rsidRDefault="00BF437E" w:rsidP="00D45D60">
      <w:pPr>
        <w:pStyle w:val="Listaszerbekezds"/>
        <w:numPr>
          <w:ilvl w:val="0"/>
          <w:numId w:val="28"/>
        </w:numPr>
      </w:pPr>
      <w:r w:rsidRPr="00DC5F40">
        <w:rPr>
          <w:b/>
          <w:bCs/>
        </w:rPr>
        <w:t xml:space="preserve">sequence_number: </w:t>
      </w:r>
      <w:r w:rsidR="00393490" w:rsidRPr="00DC5F40">
        <w:t>Szigorúan monoton növekvő</w:t>
      </w:r>
      <w:r w:rsidR="00971343" w:rsidRPr="00DC5F40">
        <w:t xml:space="preserve"> egész szám, </w:t>
      </w:r>
      <w:r w:rsidR="00077EE5" w:rsidRPr="00DC5F40">
        <w:t xml:space="preserve">amellyel az adatcsomagok (chunk) vannak ellátva. Célja, hogy az adatfolyam </w:t>
      </w:r>
      <w:r w:rsidR="00A34CBB" w:rsidRPr="00DC5F40">
        <w:t>reproduká</w:t>
      </w:r>
      <w:r w:rsidR="00FE5F90" w:rsidRPr="00DC5F40">
        <w:t>l</w:t>
      </w:r>
      <w:r w:rsidR="00A34CBB" w:rsidRPr="00DC5F40">
        <w:t xml:space="preserve">ható </w:t>
      </w:r>
      <w:r w:rsidR="0007675B" w:rsidRPr="00DC5F40">
        <w:t>l</w:t>
      </w:r>
      <w:r w:rsidR="00FE5F90" w:rsidRPr="00DC5F40">
        <w:t>egyen szerver oldalon.</w:t>
      </w:r>
    </w:p>
    <w:p w14:paraId="58EECD66" w14:textId="2102D8E9" w:rsidR="00964D86" w:rsidRPr="00DC5F40" w:rsidRDefault="00CA6A2D" w:rsidP="004A08BB">
      <w:pPr>
        <w:pStyle w:val="Listaszerbekezds"/>
        <w:numPr>
          <w:ilvl w:val="0"/>
          <w:numId w:val="28"/>
        </w:numPr>
      </w:pPr>
      <w:r w:rsidRPr="00DC5F40">
        <w:rPr>
          <w:b/>
          <w:bCs/>
        </w:rPr>
        <w:t>user_id:</w:t>
      </w:r>
      <w:r w:rsidRPr="00DC5F40">
        <w:t xml:space="preserve"> A felhasználó egyedi azonosítója.</w:t>
      </w:r>
    </w:p>
    <w:p w14:paraId="1437E0B6" w14:textId="5B1FCDDF" w:rsidR="008329CC" w:rsidRPr="00DC5F40" w:rsidRDefault="00405F2B" w:rsidP="00964D86">
      <w:pPr>
        <w:rPr>
          <w:color w:val="000000"/>
          <w:shd w:val="clear" w:color="auto" w:fill="FFFFFF"/>
        </w:rPr>
      </w:pPr>
      <w:r w:rsidRPr="00DC5F40">
        <w:t xml:space="preserve">A feldolgozott események tehát egy ideiglenes pufferben kerülnek eltárolásra. </w:t>
      </w:r>
      <w:r w:rsidR="001D6DF3" w:rsidRPr="00DC5F40">
        <w:t xml:space="preserve">Amikor ez a puffer megtelik, vagy </w:t>
      </w:r>
      <w:r w:rsidR="009C5F9A" w:rsidRPr="00DC5F40">
        <w:t xml:space="preserve">egy (konfigurálható) időtartamig nem </w:t>
      </w:r>
      <w:r w:rsidR="00D57F0E" w:rsidRPr="00DC5F40">
        <w:t xml:space="preserve">érkezik </w:t>
      </w:r>
      <w:r w:rsidR="009C5F9A" w:rsidRPr="00DC5F40">
        <w:t>új esemény</w:t>
      </w:r>
      <w:r w:rsidR="009A6F4B" w:rsidRPr="00DC5F40">
        <w:t xml:space="preserve"> a kliens elküldi a</w:t>
      </w:r>
      <w:r w:rsidR="009C5F9A" w:rsidRPr="00DC5F40">
        <w:t xml:space="preserve"> </w:t>
      </w:r>
      <w:r w:rsidR="00F91363" w:rsidRPr="00DC5F40">
        <w:t>puffer tartalmát az alkalmazás szerverre, majd üríti a puffer</w:t>
      </w:r>
      <w:r w:rsidR="007401F1">
        <w:t>t</w:t>
      </w:r>
      <w:r w:rsidR="00F91363" w:rsidRPr="00DC5F40">
        <w:t>.</w:t>
      </w:r>
      <w:r w:rsidR="00FE489B" w:rsidRPr="00DC5F40">
        <w:t xml:space="preserve"> </w:t>
      </w:r>
      <w:r w:rsidR="003C60E6" w:rsidRPr="00DC5F40">
        <w:t xml:space="preserve">A különböző </w:t>
      </w:r>
      <w:r w:rsidR="00C269F0" w:rsidRPr="00DC5F40">
        <w:t xml:space="preserve">eseményekre a kliens egy </w:t>
      </w:r>
      <w:r w:rsidR="005F1AD1" w:rsidRPr="00DC5F40">
        <w:t>nem blokkoló</w:t>
      </w:r>
      <w:r w:rsidR="00C269F0" w:rsidRPr="00DC5F40">
        <w:t xml:space="preserve"> eseményhurokban várakozik</w:t>
      </w:r>
      <w:r w:rsidR="00244EFE" w:rsidRPr="00DC5F40">
        <w:t xml:space="preserve">. Ennek az implementálására a Rust </w:t>
      </w:r>
      <w:r w:rsidR="008F209E" w:rsidRPr="00DC5F40">
        <w:t>szálak közti</w:t>
      </w:r>
      <w:r w:rsidR="00E8034B" w:rsidRPr="00DC5F40">
        <w:t xml:space="preserve"> kommunikác</w:t>
      </w:r>
      <w:r w:rsidR="0069141E" w:rsidRPr="00DC5F40">
        <w:t xml:space="preserve">iót támogató </w:t>
      </w:r>
      <w:r w:rsidR="0069141E" w:rsidRPr="00DC5F40">
        <w:rPr>
          <w:i/>
          <w:iCs/>
        </w:rPr>
        <w:t xml:space="preserve">mspc </w:t>
      </w:r>
      <w:r w:rsidR="0069141E" w:rsidRPr="00DC5F40">
        <w:t>(m</w:t>
      </w:r>
      <w:r w:rsidR="0069141E" w:rsidRPr="00DC5F40">
        <w:rPr>
          <w:color w:val="000000"/>
          <w:shd w:val="clear" w:color="auto" w:fill="FFFFFF"/>
        </w:rPr>
        <w:t>ulti-producer, single-consumer) modulját használtam.</w:t>
      </w:r>
    </w:p>
    <w:p w14:paraId="369EA378" w14:textId="42B658E3" w:rsidR="006417A8" w:rsidRPr="00DC5F40" w:rsidRDefault="008329CC" w:rsidP="004664C6">
      <w:pPr>
        <w:rPr>
          <w:color w:val="000000"/>
          <w:shd w:val="clear" w:color="auto" w:fill="FFFFFF"/>
        </w:rPr>
      </w:pPr>
      <w:r w:rsidRPr="00DC5F40">
        <w:rPr>
          <w:color w:val="000000"/>
          <w:shd w:val="clear" w:color="auto" w:fill="FFFFFF"/>
        </w:rPr>
        <w:t xml:space="preserve">A felhasználó által kreált nyers X11 események egy külön szálon </w:t>
      </w:r>
      <w:r w:rsidR="00D734B0" w:rsidRPr="00DC5F40">
        <w:rPr>
          <w:color w:val="000000"/>
          <w:shd w:val="clear" w:color="auto" w:fill="FFFFFF"/>
        </w:rPr>
        <w:t xml:space="preserve">kerülnek feldolgozásra, majd </w:t>
      </w:r>
      <w:r w:rsidR="003F2F6F" w:rsidRPr="00DC5F40">
        <w:rPr>
          <w:color w:val="000000"/>
          <w:shd w:val="clear" w:color="auto" w:fill="FFFFFF"/>
        </w:rPr>
        <w:t>a program továbbítja a feldolgozott esemény</w:t>
      </w:r>
      <w:r w:rsidR="00121FF3" w:rsidRPr="00DC5F40">
        <w:rPr>
          <w:color w:val="000000"/>
          <w:shd w:val="clear" w:color="auto" w:fill="FFFFFF"/>
        </w:rPr>
        <w:t>eket a fő eseményhuroknak.</w:t>
      </w:r>
      <w:r w:rsidR="00145877" w:rsidRPr="00DC5F40">
        <w:rPr>
          <w:color w:val="000000"/>
          <w:shd w:val="clear" w:color="auto" w:fill="FFFFFF"/>
        </w:rPr>
        <w:t xml:space="preserve"> Ez</w:t>
      </w:r>
      <w:r w:rsidR="00791A16" w:rsidRPr="00DC5F40">
        <w:rPr>
          <w:color w:val="000000"/>
          <w:shd w:val="clear" w:color="auto" w:fill="FFFFFF"/>
        </w:rPr>
        <w:t xml:space="preserve"> a </w:t>
      </w:r>
      <w:r w:rsidR="00145877" w:rsidRPr="00DC5F40">
        <w:rPr>
          <w:color w:val="000000"/>
          <w:shd w:val="clear" w:color="auto" w:fill="FFFFFF"/>
        </w:rPr>
        <w:t>szál</w:t>
      </w:r>
      <w:r w:rsidR="00791A16" w:rsidRPr="00DC5F40">
        <w:rPr>
          <w:color w:val="000000"/>
          <w:shd w:val="clear" w:color="auto" w:fill="FFFFFF"/>
        </w:rPr>
        <w:t xml:space="preserve"> </w:t>
      </w:r>
      <w:r w:rsidR="00145877" w:rsidRPr="00DC5F40">
        <w:rPr>
          <w:color w:val="000000"/>
          <w:shd w:val="clear" w:color="auto" w:fill="FFFFFF"/>
        </w:rPr>
        <w:t>először</w:t>
      </w:r>
      <w:r w:rsidR="00340671" w:rsidRPr="00DC5F40">
        <w:rPr>
          <w:color w:val="000000"/>
          <w:shd w:val="clear" w:color="auto" w:fill="FFFFFF"/>
        </w:rPr>
        <w:t xml:space="preserve"> </w:t>
      </w:r>
      <w:r w:rsidR="00791A16" w:rsidRPr="00DC5F40">
        <w:rPr>
          <w:color w:val="000000"/>
          <w:shd w:val="clear" w:color="auto" w:fill="FFFFFF"/>
        </w:rPr>
        <w:t>kialakítja a kapcsolatot az megjelenítő szerverrel</w:t>
      </w:r>
      <w:r w:rsidR="00175F79" w:rsidRPr="00DC5F40">
        <w:rPr>
          <w:color w:val="000000"/>
          <w:shd w:val="clear" w:color="auto" w:fill="FFFFFF"/>
        </w:rPr>
        <w:t xml:space="preserve">, majd </w:t>
      </w:r>
      <w:r w:rsidR="00B61502" w:rsidRPr="00DC5F40">
        <w:rPr>
          <w:color w:val="000000"/>
          <w:shd w:val="clear" w:color="auto" w:fill="FFFFFF"/>
        </w:rPr>
        <w:t xml:space="preserve">kér egy referenciát </w:t>
      </w:r>
      <w:r w:rsidR="00CD6BA8" w:rsidRPr="00DC5F40">
        <w:rPr>
          <w:color w:val="000000"/>
          <w:shd w:val="clear" w:color="auto" w:fill="FFFFFF"/>
        </w:rPr>
        <w:t xml:space="preserve">a </w:t>
      </w:r>
      <w:r w:rsidR="002931DC" w:rsidRPr="00DC5F40">
        <w:rPr>
          <w:color w:val="000000"/>
          <w:shd w:val="clear" w:color="auto" w:fill="FFFFFF"/>
        </w:rPr>
        <w:t>tartalmazási fa gyökerében található ablakra (root window).</w:t>
      </w:r>
      <w:r w:rsidR="00C3343C" w:rsidRPr="00DC5F40">
        <w:rPr>
          <w:color w:val="000000"/>
          <w:shd w:val="clear" w:color="auto" w:fill="FFFFFF"/>
        </w:rPr>
        <w:t xml:space="preserve"> </w:t>
      </w:r>
      <w:r w:rsidR="00292095" w:rsidRPr="00DC5F40">
        <w:rPr>
          <w:color w:val="000000"/>
          <w:shd w:val="clear" w:color="auto" w:fill="FFFFFF"/>
        </w:rPr>
        <w:t>Ezután lekérdezi a megjelenítő szervertől azokat a beviteli eszközöket, amelyek rendelkeznek</w:t>
      </w:r>
      <w:r w:rsidR="00476916" w:rsidRPr="00DC5F40">
        <w:rPr>
          <w:color w:val="000000"/>
          <w:shd w:val="clear" w:color="auto" w:fill="FFFFFF"/>
        </w:rPr>
        <w:t xml:space="preserve"> kurzor</w:t>
      </w:r>
      <w:r w:rsidR="006E587B" w:rsidRPr="00DC5F40">
        <w:rPr>
          <w:color w:val="000000"/>
          <w:shd w:val="clear" w:color="auto" w:fill="FFFFFF"/>
        </w:rPr>
        <w:t xml:space="preserve"> </w:t>
      </w:r>
      <w:r w:rsidR="0077251B" w:rsidRPr="00DC5F40">
        <w:rPr>
          <w:color w:val="000000"/>
          <w:shd w:val="clear" w:color="auto" w:fill="FFFFFF"/>
        </w:rPr>
        <w:t xml:space="preserve">mozgatási </w:t>
      </w:r>
      <w:r w:rsidR="006E587B" w:rsidRPr="00DC5F40">
        <w:rPr>
          <w:color w:val="000000"/>
          <w:shd w:val="clear" w:color="auto" w:fill="FFFFFF"/>
        </w:rPr>
        <w:t xml:space="preserve">képességgel </w:t>
      </w:r>
      <w:r w:rsidR="0077251B" w:rsidRPr="00DC5F40">
        <w:rPr>
          <w:color w:val="000000"/>
          <w:shd w:val="clear" w:color="auto" w:fill="FFFFFF"/>
        </w:rPr>
        <w:t>(például USB egér, touchpad, érintőképernyő stb</w:t>
      </w:r>
      <w:r w:rsidR="006C15F8">
        <w:rPr>
          <w:color w:val="000000"/>
          <w:shd w:val="clear" w:color="auto" w:fill="FFFFFF"/>
        </w:rPr>
        <w:t>.</w:t>
      </w:r>
      <w:r w:rsidR="0077251B" w:rsidRPr="00DC5F40">
        <w:rPr>
          <w:color w:val="000000"/>
          <w:shd w:val="clear" w:color="auto" w:fill="FFFFFF"/>
        </w:rPr>
        <w:t>).</w:t>
      </w:r>
      <w:r w:rsidR="00B321B8" w:rsidRPr="00DC5F40">
        <w:rPr>
          <w:color w:val="000000"/>
          <w:shd w:val="clear" w:color="auto" w:fill="FFFFFF"/>
        </w:rPr>
        <w:t xml:space="preserve"> </w:t>
      </w:r>
      <w:r w:rsidR="009F5DE1" w:rsidRPr="00DC5F40">
        <w:rPr>
          <w:color w:val="000000"/>
          <w:shd w:val="clear" w:color="auto" w:fill="FFFFFF"/>
        </w:rPr>
        <w:t>Ezt követően</w:t>
      </w:r>
      <w:r w:rsidR="00611BBD" w:rsidRPr="00DC5F40">
        <w:rPr>
          <w:color w:val="000000"/>
          <w:shd w:val="clear" w:color="auto" w:fill="FFFFFF"/>
        </w:rPr>
        <w:t xml:space="preserve"> kliens a beviteli eszközök azonosítójával különböző esemény maszkok</w:t>
      </w:r>
      <w:r w:rsidR="00F0145D" w:rsidRPr="00DC5F40">
        <w:rPr>
          <w:color w:val="000000"/>
          <w:shd w:val="clear" w:color="auto" w:fill="FFFFFF"/>
        </w:rPr>
        <w:t xml:space="preserve">at regisztrál a </w:t>
      </w:r>
      <w:r w:rsidR="00F0145D" w:rsidRPr="00DC5F40">
        <w:rPr>
          <w:i/>
          <w:iCs/>
          <w:color w:val="000000"/>
          <w:shd w:val="clear" w:color="auto" w:fill="FFFFFF"/>
        </w:rPr>
        <w:t>root window</w:t>
      </w:r>
      <w:r w:rsidR="00F0145D" w:rsidRPr="00DC5F40">
        <w:rPr>
          <w:color w:val="000000"/>
          <w:shd w:val="clear" w:color="auto" w:fill="FFFFFF"/>
        </w:rPr>
        <w:t xml:space="preserve"> elemre.</w:t>
      </w:r>
      <w:r w:rsidR="00286B66" w:rsidRPr="00DC5F40">
        <w:rPr>
          <w:color w:val="000000"/>
          <w:shd w:val="clear" w:color="auto" w:fill="FFFFFF"/>
        </w:rPr>
        <w:t xml:space="preserve"> Innentől kezdve, ha valamelyik beviteli eszköz </w:t>
      </w:r>
      <w:r w:rsidR="009B5ECC" w:rsidRPr="00DC5F40">
        <w:rPr>
          <w:color w:val="000000"/>
          <w:shd w:val="clear" w:color="auto" w:fill="FFFFFF"/>
        </w:rPr>
        <w:t>kibocsájt egy</w:t>
      </w:r>
      <w:r w:rsidR="00617AE6" w:rsidRPr="00DC5F40">
        <w:rPr>
          <w:color w:val="000000"/>
          <w:shd w:val="clear" w:color="auto" w:fill="FFFFFF"/>
        </w:rPr>
        <w:t xml:space="preserve"> regisztrált esemény típust, akkor azt a </w:t>
      </w:r>
      <w:r w:rsidR="000C6B03" w:rsidRPr="00DC5F40">
        <w:rPr>
          <w:color w:val="000000"/>
          <w:shd w:val="clear" w:color="auto" w:fill="FFFFFF"/>
        </w:rPr>
        <w:t>megjelenítő szerver a kliens program felé is h</w:t>
      </w:r>
      <w:r w:rsidR="00115941" w:rsidRPr="00DC5F40">
        <w:rPr>
          <w:color w:val="000000"/>
          <w:shd w:val="clear" w:color="auto" w:fill="FFFFFF"/>
        </w:rPr>
        <w:t>i</w:t>
      </w:r>
      <w:r w:rsidR="000C6B03" w:rsidRPr="00DC5F40">
        <w:rPr>
          <w:color w:val="000000"/>
          <w:shd w:val="clear" w:color="auto" w:fill="FFFFFF"/>
        </w:rPr>
        <w:t>rdetni fogja.</w:t>
      </w:r>
      <w:r w:rsidR="00DA2AC7" w:rsidRPr="00DC5F40">
        <w:rPr>
          <w:color w:val="000000"/>
          <w:shd w:val="clear" w:color="auto" w:fill="FFFFFF"/>
        </w:rPr>
        <w:t xml:space="preserve"> Ezután a </w:t>
      </w:r>
      <w:r w:rsidR="00AB126C" w:rsidRPr="00DC5F40">
        <w:rPr>
          <w:color w:val="000000"/>
          <w:shd w:val="clear" w:color="auto" w:fill="FFFFFF"/>
        </w:rPr>
        <w:t xml:space="preserve">szál </w:t>
      </w:r>
      <w:r w:rsidR="00DA2AC7" w:rsidRPr="00DC5F40">
        <w:rPr>
          <w:color w:val="000000"/>
          <w:shd w:val="clear" w:color="auto" w:fill="FFFFFF"/>
        </w:rPr>
        <w:t>egy hurokban nem blokkoló várakozásba kezd</w:t>
      </w:r>
      <w:r w:rsidR="00986B77" w:rsidRPr="00DC5F40">
        <w:rPr>
          <w:color w:val="000000"/>
          <w:shd w:val="clear" w:color="auto" w:fill="FFFFFF"/>
        </w:rPr>
        <w:t xml:space="preserve"> a nyers X eseményekre.</w:t>
      </w:r>
      <w:r w:rsidR="00AB00BE" w:rsidRPr="00DC5F40">
        <w:rPr>
          <w:color w:val="000000"/>
          <w:shd w:val="clear" w:color="auto" w:fill="FFFFFF"/>
        </w:rPr>
        <w:t xml:space="preserve"> Amennyiben érkezik egy új esemény, a program </w:t>
      </w:r>
      <w:r w:rsidR="00FF7743" w:rsidRPr="00DC5F40">
        <w:rPr>
          <w:color w:val="000000"/>
          <w:shd w:val="clear" w:color="auto" w:fill="FFFFFF"/>
        </w:rPr>
        <w:t>kinyeri belőle a releváns információkat (például koordináták, időbélyeg stb</w:t>
      </w:r>
      <w:r w:rsidR="003F7644">
        <w:rPr>
          <w:color w:val="000000"/>
          <w:shd w:val="clear" w:color="auto" w:fill="FFFFFF"/>
        </w:rPr>
        <w:t>.</w:t>
      </w:r>
      <w:r w:rsidR="00FF7743" w:rsidRPr="00DC5F40">
        <w:rPr>
          <w:color w:val="000000"/>
          <w:shd w:val="clear" w:color="auto" w:fill="FFFFFF"/>
        </w:rPr>
        <w:t xml:space="preserve">) és </w:t>
      </w:r>
      <w:r w:rsidR="00564535" w:rsidRPr="00DC5F40">
        <w:rPr>
          <w:color w:val="000000"/>
          <w:shd w:val="clear" w:color="auto" w:fill="FFFFFF"/>
        </w:rPr>
        <w:t>a feldolgozott eseményt továbbítja a fő eseményhuroknak.</w:t>
      </w:r>
      <w:r w:rsidR="006417A8" w:rsidRPr="00DC5F40">
        <w:rPr>
          <w:color w:val="000000"/>
          <w:shd w:val="clear" w:color="auto" w:fill="FFFFFF"/>
        </w:rPr>
        <w:t xml:space="preserve"> A jelenleg támogatott X események listája a következő:</w:t>
      </w:r>
    </w:p>
    <w:p w14:paraId="1296746F" w14:textId="08253138" w:rsidR="00882FCF" w:rsidRPr="00DC5F40" w:rsidRDefault="00882FCF" w:rsidP="00882FCF">
      <w:pPr>
        <w:pStyle w:val="Listaszerbekezds"/>
        <w:numPr>
          <w:ilvl w:val="0"/>
          <w:numId w:val="28"/>
        </w:numPr>
        <w:rPr>
          <w:color w:val="000000"/>
          <w:shd w:val="clear" w:color="auto" w:fill="FFFFFF"/>
        </w:rPr>
      </w:pPr>
      <w:r w:rsidRPr="00DC5F40">
        <w:rPr>
          <w:b/>
          <w:bCs/>
          <w:color w:val="000000"/>
          <w:shd w:val="clear" w:color="auto" w:fill="FFFFFF"/>
        </w:rPr>
        <w:t>MOTION_EVENT_TYPE</w:t>
      </w:r>
      <w:r w:rsidR="00592EFF" w:rsidRPr="00DC5F40">
        <w:rPr>
          <w:b/>
          <w:bCs/>
          <w:color w:val="000000"/>
          <w:shd w:val="clear" w:color="auto" w:fill="FFFFFF"/>
        </w:rPr>
        <w:t xml:space="preserve">: </w:t>
      </w:r>
      <w:r w:rsidR="00592EFF" w:rsidRPr="00DC5F40">
        <w:rPr>
          <w:color w:val="000000"/>
          <w:shd w:val="clear" w:color="auto" w:fill="FFFFFF"/>
        </w:rPr>
        <w:t>Kurzor mozgás esemény</w:t>
      </w:r>
      <w:r w:rsidR="000B5382" w:rsidRPr="00DC5F40">
        <w:rPr>
          <w:color w:val="000000"/>
          <w:shd w:val="clear" w:color="auto" w:fill="FFFFFF"/>
        </w:rPr>
        <w:t>.</w:t>
      </w:r>
    </w:p>
    <w:p w14:paraId="30FD789A" w14:textId="5F074A7E" w:rsidR="00882FCF" w:rsidRPr="00DC5F40" w:rsidRDefault="00882FCF" w:rsidP="00882FCF">
      <w:pPr>
        <w:pStyle w:val="Listaszerbekezds"/>
        <w:numPr>
          <w:ilvl w:val="0"/>
          <w:numId w:val="28"/>
        </w:numPr>
        <w:rPr>
          <w:b/>
          <w:bCs/>
          <w:color w:val="000000"/>
          <w:shd w:val="clear" w:color="auto" w:fill="FFFFFF"/>
        </w:rPr>
      </w:pPr>
      <w:r w:rsidRPr="00DC5F40">
        <w:rPr>
          <w:b/>
          <w:bCs/>
          <w:color w:val="000000"/>
          <w:shd w:val="clear" w:color="auto" w:fill="FFFFFF"/>
        </w:rPr>
        <w:lastRenderedPageBreak/>
        <w:t>SCROLL_EVENT_TYPE</w:t>
      </w:r>
      <w:r w:rsidR="000B5382" w:rsidRPr="00DC5F40">
        <w:rPr>
          <w:b/>
          <w:bCs/>
          <w:color w:val="000000"/>
          <w:shd w:val="clear" w:color="auto" w:fill="FFFFFF"/>
        </w:rPr>
        <w:t xml:space="preserve">: </w:t>
      </w:r>
      <w:r w:rsidR="000B5382" w:rsidRPr="00DC5F40">
        <w:rPr>
          <w:color w:val="000000"/>
          <w:shd w:val="clear" w:color="auto" w:fill="FFFFFF"/>
        </w:rPr>
        <w:t>Görgetés esemény.</w:t>
      </w:r>
    </w:p>
    <w:p w14:paraId="07088138" w14:textId="2639991E" w:rsidR="00882FCF" w:rsidRPr="00DC5F40" w:rsidRDefault="00882FCF" w:rsidP="00882FCF">
      <w:pPr>
        <w:pStyle w:val="Listaszerbekezds"/>
        <w:numPr>
          <w:ilvl w:val="0"/>
          <w:numId w:val="28"/>
        </w:numPr>
        <w:rPr>
          <w:b/>
          <w:bCs/>
          <w:color w:val="000000"/>
          <w:shd w:val="clear" w:color="auto" w:fill="FFFFFF"/>
        </w:rPr>
      </w:pPr>
      <w:r w:rsidRPr="00DC5F40">
        <w:rPr>
          <w:b/>
          <w:bCs/>
          <w:color w:val="000000"/>
          <w:shd w:val="clear" w:color="auto" w:fill="FFFFFF"/>
        </w:rPr>
        <w:t>TOUCH_BEGIN_EVENT_TYPE</w:t>
      </w:r>
      <w:r w:rsidR="000B5382" w:rsidRPr="00DC5F40">
        <w:rPr>
          <w:b/>
          <w:bCs/>
          <w:color w:val="000000"/>
          <w:shd w:val="clear" w:color="auto" w:fill="FFFFFF"/>
        </w:rPr>
        <w:t xml:space="preserve">: </w:t>
      </w:r>
      <w:r w:rsidR="00316F52" w:rsidRPr="00DC5F40">
        <w:rPr>
          <w:color w:val="000000"/>
          <w:shd w:val="clear" w:color="auto" w:fill="FFFFFF"/>
        </w:rPr>
        <w:t>É</w:t>
      </w:r>
      <w:r w:rsidR="000B5382" w:rsidRPr="00DC5F40">
        <w:rPr>
          <w:color w:val="000000"/>
          <w:shd w:val="clear" w:color="auto" w:fill="FFFFFF"/>
        </w:rPr>
        <w:t>rintés kezdete esemény.</w:t>
      </w:r>
    </w:p>
    <w:p w14:paraId="6C51E994" w14:textId="230D541F" w:rsidR="00882FCF" w:rsidRPr="00DC5F40" w:rsidRDefault="00882FCF" w:rsidP="00882FCF">
      <w:pPr>
        <w:pStyle w:val="Listaszerbekezds"/>
        <w:numPr>
          <w:ilvl w:val="0"/>
          <w:numId w:val="28"/>
        </w:numPr>
        <w:rPr>
          <w:b/>
          <w:bCs/>
          <w:color w:val="000000"/>
          <w:shd w:val="clear" w:color="auto" w:fill="FFFFFF"/>
        </w:rPr>
      </w:pPr>
      <w:r w:rsidRPr="00DC5F40">
        <w:rPr>
          <w:b/>
          <w:bCs/>
          <w:color w:val="000000"/>
          <w:shd w:val="clear" w:color="auto" w:fill="FFFFFF"/>
        </w:rPr>
        <w:t>TOUCH_UPDATE_EVENT_TYPE</w:t>
      </w:r>
      <w:r w:rsidR="00E705AC" w:rsidRPr="00DC5F40">
        <w:rPr>
          <w:b/>
          <w:bCs/>
          <w:color w:val="000000"/>
          <w:shd w:val="clear" w:color="auto" w:fill="FFFFFF"/>
        </w:rPr>
        <w:t xml:space="preserve">: </w:t>
      </w:r>
      <w:r w:rsidR="00E705AC" w:rsidRPr="00DC5F40">
        <w:rPr>
          <w:color w:val="000000"/>
          <w:shd w:val="clear" w:color="auto" w:fill="FFFFFF"/>
        </w:rPr>
        <w:t xml:space="preserve">Érintés </w:t>
      </w:r>
      <w:r w:rsidR="00D93CC6" w:rsidRPr="00DC5F40">
        <w:rPr>
          <w:color w:val="000000"/>
          <w:shd w:val="clear" w:color="auto" w:fill="FFFFFF"/>
        </w:rPr>
        <w:t>frissít</w:t>
      </w:r>
      <w:r w:rsidR="00DE05DB" w:rsidRPr="00DC5F40">
        <w:rPr>
          <w:color w:val="000000"/>
          <w:shd w:val="clear" w:color="auto" w:fill="FFFFFF"/>
        </w:rPr>
        <w:t xml:space="preserve">ése </w:t>
      </w:r>
      <w:r w:rsidR="00E705AC" w:rsidRPr="00DC5F40">
        <w:rPr>
          <w:color w:val="000000"/>
          <w:shd w:val="clear" w:color="auto" w:fill="FFFFFF"/>
        </w:rPr>
        <w:t>esemény.</w:t>
      </w:r>
    </w:p>
    <w:p w14:paraId="1D7AC15D" w14:textId="1366EA68" w:rsidR="00882FCF" w:rsidRPr="00DC5F40" w:rsidRDefault="00882FCF" w:rsidP="00882FCF">
      <w:pPr>
        <w:pStyle w:val="Listaszerbekezds"/>
        <w:numPr>
          <w:ilvl w:val="0"/>
          <w:numId w:val="28"/>
        </w:numPr>
        <w:rPr>
          <w:b/>
          <w:bCs/>
          <w:color w:val="000000"/>
          <w:shd w:val="clear" w:color="auto" w:fill="FFFFFF"/>
        </w:rPr>
      </w:pPr>
      <w:r w:rsidRPr="00DC5F40">
        <w:rPr>
          <w:b/>
          <w:bCs/>
          <w:color w:val="000000"/>
          <w:shd w:val="clear" w:color="auto" w:fill="FFFFFF"/>
        </w:rPr>
        <w:t>TOUCH_END_EVENT_TYPE</w:t>
      </w:r>
      <w:r w:rsidR="00E705AC" w:rsidRPr="00DC5F40">
        <w:rPr>
          <w:b/>
          <w:bCs/>
          <w:color w:val="000000"/>
          <w:shd w:val="clear" w:color="auto" w:fill="FFFFFF"/>
        </w:rPr>
        <w:t xml:space="preserve">: </w:t>
      </w:r>
      <w:r w:rsidR="00E705AC" w:rsidRPr="00DC5F40">
        <w:rPr>
          <w:color w:val="000000"/>
          <w:shd w:val="clear" w:color="auto" w:fill="FFFFFF"/>
        </w:rPr>
        <w:t>Érintés vége esemény.</w:t>
      </w:r>
    </w:p>
    <w:p w14:paraId="0958C429" w14:textId="74B7ADA7" w:rsidR="00882FCF" w:rsidRPr="00DC5F40" w:rsidRDefault="00882FCF" w:rsidP="00882FCF">
      <w:pPr>
        <w:pStyle w:val="Listaszerbekezds"/>
        <w:numPr>
          <w:ilvl w:val="0"/>
          <w:numId w:val="28"/>
        </w:numPr>
        <w:rPr>
          <w:b/>
          <w:bCs/>
          <w:color w:val="000000"/>
          <w:shd w:val="clear" w:color="auto" w:fill="FFFFFF"/>
        </w:rPr>
      </w:pPr>
      <w:r w:rsidRPr="00DC5F40">
        <w:rPr>
          <w:b/>
          <w:bCs/>
          <w:color w:val="000000"/>
          <w:shd w:val="clear" w:color="auto" w:fill="FFFFFF"/>
        </w:rPr>
        <w:t>BUTTON_PRESS_EVENT_TYPE</w:t>
      </w:r>
      <w:r w:rsidR="005B24CD" w:rsidRPr="00DC5F40">
        <w:rPr>
          <w:b/>
          <w:bCs/>
          <w:color w:val="000000"/>
          <w:shd w:val="clear" w:color="auto" w:fill="FFFFFF"/>
        </w:rPr>
        <w:t xml:space="preserve">: </w:t>
      </w:r>
      <w:r w:rsidR="005B24CD" w:rsidRPr="00DC5F40">
        <w:rPr>
          <w:color w:val="000000"/>
          <w:shd w:val="clear" w:color="auto" w:fill="FFFFFF"/>
        </w:rPr>
        <w:t>Egérgomb lenyomása esemény.</w:t>
      </w:r>
    </w:p>
    <w:p w14:paraId="57C69328" w14:textId="0B56D0C2" w:rsidR="00D56FC0" w:rsidRPr="0074617E" w:rsidRDefault="00882FCF" w:rsidP="0074617E">
      <w:pPr>
        <w:pStyle w:val="Listaszerbekezds"/>
        <w:numPr>
          <w:ilvl w:val="0"/>
          <w:numId w:val="28"/>
        </w:numPr>
        <w:rPr>
          <w:b/>
          <w:bCs/>
          <w:color w:val="000000"/>
          <w:shd w:val="clear" w:color="auto" w:fill="FFFFFF"/>
        </w:rPr>
      </w:pPr>
      <w:r w:rsidRPr="00DC5F40">
        <w:rPr>
          <w:b/>
          <w:bCs/>
          <w:color w:val="000000"/>
          <w:shd w:val="clear" w:color="auto" w:fill="FFFFFF"/>
        </w:rPr>
        <w:t>BUTTON_RELEASE_EVENT_TYPE</w:t>
      </w:r>
      <w:r w:rsidR="00FA4C7D" w:rsidRPr="00DC5F40">
        <w:rPr>
          <w:b/>
          <w:bCs/>
          <w:color w:val="000000"/>
          <w:shd w:val="clear" w:color="auto" w:fill="FFFFFF"/>
        </w:rPr>
        <w:t xml:space="preserve">: </w:t>
      </w:r>
      <w:r w:rsidR="00FA4C7D" w:rsidRPr="00DC5F40">
        <w:rPr>
          <w:color w:val="000000"/>
          <w:shd w:val="clear" w:color="auto" w:fill="FFFFFF"/>
        </w:rPr>
        <w:t>Egérgomb felengedése esemény.</w:t>
      </w:r>
    </w:p>
    <w:p w14:paraId="76BE653F" w14:textId="5B6CC82C" w:rsidR="0028598C" w:rsidRPr="00DC5F40" w:rsidRDefault="0028598C" w:rsidP="00D56FC0">
      <w:pPr>
        <w:rPr>
          <w:color w:val="000000"/>
          <w:shd w:val="clear" w:color="auto" w:fill="FFFFFF"/>
        </w:rPr>
      </w:pPr>
      <w:r w:rsidRPr="00DC5F40">
        <w:rPr>
          <w:color w:val="000000"/>
          <w:shd w:val="clear" w:color="auto" w:fill="FFFFFF"/>
        </w:rPr>
        <w:t>A feldolgozott események ezután először az esemény pufferbe kerülnek, majd továbbításra az alkalmazás szerverre. Egy feldolgozott kurzor mozgás esemény a következőképpen néz ki:</w:t>
      </w:r>
    </w:p>
    <w:p w14:paraId="040FF94E" w14:textId="77777777" w:rsidR="0028598C" w:rsidRPr="00DC5F40" w:rsidRDefault="0028598C" w:rsidP="0028598C">
      <w:pPr>
        <w:pStyle w:val="Kd"/>
      </w:pPr>
      <w:r w:rsidRPr="00DC5F40">
        <w:t xml:space="preserve">  MOTION_EVENT_TYPE: {</w:t>
      </w:r>
    </w:p>
    <w:p w14:paraId="73DBCEC5" w14:textId="77777777" w:rsidR="0028598C" w:rsidRPr="00DC5F40" w:rsidRDefault="0028598C" w:rsidP="0028598C">
      <w:pPr>
        <w:pStyle w:val="Kd"/>
      </w:pPr>
      <w:r w:rsidRPr="00DC5F40">
        <w:t xml:space="preserve">    types: [</w:t>
      </w:r>
    </w:p>
    <w:p w14:paraId="52984690" w14:textId="77777777" w:rsidR="0028598C" w:rsidRPr="00DC5F40" w:rsidRDefault="0028598C" w:rsidP="0028598C">
      <w:pPr>
        <w:pStyle w:val="Kd"/>
      </w:pPr>
      <w:r w:rsidRPr="00DC5F40">
        <w:t xml:space="preserve">      'type:type',</w:t>
      </w:r>
    </w:p>
    <w:p w14:paraId="36D7EAD7" w14:textId="77777777" w:rsidR="0028598C" w:rsidRPr="00DC5F40" w:rsidRDefault="0028598C" w:rsidP="0028598C">
      <w:pPr>
        <w:pStyle w:val="Kd"/>
      </w:pPr>
      <w:r w:rsidRPr="00DC5F40">
        <w:t xml:space="preserve">      't:timestamp:ms',</w:t>
      </w:r>
    </w:p>
    <w:p w14:paraId="1458FC7F" w14:textId="77777777" w:rsidR="0028598C" w:rsidRPr="00DC5F40" w:rsidRDefault="0028598C" w:rsidP="0028598C">
      <w:pPr>
        <w:pStyle w:val="Kd"/>
      </w:pPr>
      <w:r w:rsidRPr="00DC5F40">
        <w:t xml:space="preserve">      'xIntegral:integer',</w:t>
      </w:r>
    </w:p>
    <w:p w14:paraId="34DB4511" w14:textId="77777777" w:rsidR="0028598C" w:rsidRPr="00DC5F40" w:rsidRDefault="0028598C" w:rsidP="0028598C">
      <w:pPr>
        <w:pStyle w:val="Kd"/>
      </w:pPr>
      <w:r w:rsidRPr="00DC5F40">
        <w:t xml:space="preserve">      'xFraction:integer',</w:t>
      </w:r>
    </w:p>
    <w:p w14:paraId="5AF5681A" w14:textId="77777777" w:rsidR="0028598C" w:rsidRPr="00DC5F40" w:rsidRDefault="0028598C" w:rsidP="0028598C">
      <w:pPr>
        <w:pStyle w:val="Kd"/>
      </w:pPr>
      <w:r w:rsidRPr="00DC5F40">
        <w:t xml:space="preserve">      'yIntegral:integer',</w:t>
      </w:r>
    </w:p>
    <w:p w14:paraId="13A79FDD" w14:textId="77777777" w:rsidR="0028598C" w:rsidRPr="00DC5F40" w:rsidRDefault="0028598C" w:rsidP="0028598C">
      <w:pPr>
        <w:pStyle w:val="Kd"/>
      </w:pPr>
      <w:r w:rsidRPr="00DC5F40">
        <w:t xml:space="preserve">      'yFraction:integer',</w:t>
      </w:r>
    </w:p>
    <w:p w14:paraId="20ACA2C6" w14:textId="77777777" w:rsidR="0028598C" w:rsidRPr="00DC5F40" w:rsidRDefault="0028598C" w:rsidP="0028598C">
      <w:pPr>
        <w:pStyle w:val="Kd"/>
      </w:pPr>
      <w:r w:rsidRPr="00DC5F40">
        <w:t xml:space="preserve">      'rootX:integer',</w:t>
      </w:r>
    </w:p>
    <w:p w14:paraId="19ED5655" w14:textId="77777777" w:rsidR="0028598C" w:rsidRPr="00DC5F40" w:rsidRDefault="0028598C" w:rsidP="0028598C">
      <w:pPr>
        <w:pStyle w:val="Kd"/>
      </w:pPr>
      <w:r w:rsidRPr="00DC5F40">
        <w:t xml:space="preserve">      'rootY:integer',</w:t>
      </w:r>
    </w:p>
    <w:p w14:paraId="4115AA89" w14:textId="706EBEA9" w:rsidR="0028598C" w:rsidRPr="00DC5F40" w:rsidRDefault="0028598C" w:rsidP="0028598C">
      <w:pPr>
        <w:pStyle w:val="Kd"/>
      </w:pPr>
      <w:r w:rsidRPr="00DC5F40">
        <w:t xml:space="preserve">    ],</w:t>
      </w:r>
    </w:p>
    <w:p w14:paraId="6395497C" w14:textId="361B2825" w:rsidR="00DB3776" w:rsidRPr="00DC5F40" w:rsidRDefault="00DB3776" w:rsidP="0028598C">
      <w:pPr>
        <w:pStyle w:val="Kd"/>
      </w:pPr>
      <w:r w:rsidRPr="00DC5F40">
        <w:t xml:space="preserve">  }</w:t>
      </w:r>
    </w:p>
    <w:p w14:paraId="7748273C" w14:textId="0DAC91FC" w:rsidR="0028598C" w:rsidRPr="00DC5F40" w:rsidRDefault="00191DB9" w:rsidP="0028598C">
      <w:pPr>
        <w:ind w:firstLine="0"/>
        <w:rPr>
          <w:color w:val="000000"/>
          <w:shd w:val="clear" w:color="auto" w:fill="FFFFFF"/>
        </w:rPr>
      </w:pPr>
      <w:r w:rsidRPr="00DC5F40">
        <w:rPr>
          <w:color w:val="000000"/>
          <w:shd w:val="clear" w:color="auto" w:fill="FFFFFF"/>
        </w:rPr>
        <w:t>A kurzor mozgás esemény</w:t>
      </w:r>
      <w:r w:rsidR="00A43DD5" w:rsidRPr="00DC5F40">
        <w:rPr>
          <w:color w:val="000000"/>
          <w:shd w:val="clear" w:color="auto" w:fill="FFFFFF"/>
        </w:rPr>
        <w:t xml:space="preserve"> egyes mezőinek</w:t>
      </w:r>
      <w:r w:rsidR="001E2D83" w:rsidRPr="00DC5F40">
        <w:rPr>
          <w:color w:val="000000"/>
          <w:shd w:val="clear" w:color="auto" w:fill="FFFFFF"/>
        </w:rPr>
        <w:t xml:space="preserve"> típusa és magyarázata</w:t>
      </w:r>
      <w:r w:rsidR="008C6DD5" w:rsidRPr="00DC5F40">
        <w:rPr>
          <w:color w:val="000000"/>
          <w:shd w:val="clear" w:color="auto" w:fill="FFFFFF"/>
        </w:rPr>
        <w:t>:</w:t>
      </w:r>
    </w:p>
    <w:p w14:paraId="537F4A59" w14:textId="001D6720" w:rsidR="001E2D83" w:rsidRPr="00DC5F40" w:rsidRDefault="008C6DD5" w:rsidP="008C6DD5">
      <w:pPr>
        <w:pStyle w:val="Listaszerbekezds"/>
        <w:numPr>
          <w:ilvl w:val="0"/>
          <w:numId w:val="28"/>
        </w:numPr>
        <w:rPr>
          <w:color w:val="000000"/>
          <w:shd w:val="clear" w:color="auto" w:fill="FFFFFF"/>
        </w:rPr>
      </w:pPr>
      <w:r w:rsidRPr="00DC5F40">
        <w:rPr>
          <w:b/>
          <w:bCs/>
          <w:color w:val="000000"/>
          <w:shd w:val="clear" w:color="auto" w:fill="FFFFFF"/>
        </w:rPr>
        <w:t xml:space="preserve">type: </w:t>
      </w:r>
      <w:r w:rsidR="00383498" w:rsidRPr="00DC5F40">
        <w:rPr>
          <w:color w:val="000000"/>
          <w:shd w:val="clear" w:color="auto" w:fill="FFFFFF"/>
        </w:rPr>
        <w:t>Az esemény típusa, kurzor mozgás esemény esetén az értéke 0.</w:t>
      </w:r>
    </w:p>
    <w:p w14:paraId="0309DB92" w14:textId="3AF6FCB6" w:rsidR="0084622A" w:rsidRPr="00DC5F40" w:rsidRDefault="0084622A" w:rsidP="008C6DD5">
      <w:pPr>
        <w:pStyle w:val="Listaszerbekezds"/>
        <w:numPr>
          <w:ilvl w:val="0"/>
          <w:numId w:val="28"/>
        </w:numPr>
        <w:rPr>
          <w:color w:val="000000"/>
          <w:shd w:val="clear" w:color="auto" w:fill="FFFFFF"/>
        </w:rPr>
      </w:pPr>
      <w:r w:rsidRPr="00DC5F40">
        <w:rPr>
          <w:b/>
          <w:bCs/>
          <w:color w:val="000000"/>
          <w:shd w:val="clear" w:color="auto" w:fill="FFFFFF"/>
        </w:rPr>
        <w:t>timestamp:</w:t>
      </w:r>
      <w:r w:rsidRPr="00DC5F40">
        <w:rPr>
          <w:color w:val="000000"/>
          <w:shd w:val="clear" w:color="auto" w:fill="FFFFFF"/>
        </w:rPr>
        <w:t xml:space="preserve"> Unix időbélyeg, a mértékegysége milliszekundum.</w:t>
      </w:r>
    </w:p>
    <w:p w14:paraId="304998B3" w14:textId="35705ABD" w:rsidR="00A25A39" w:rsidRPr="00DC5F40" w:rsidRDefault="00A25A39" w:rsidP="008C6DD5">
      <w:pPr>
        <w:pStyle w:val="Listaszerbekezds"/>
        <w:numPr>
          <w:ilvl w:val="0"/>
          <w:numId w:val="28"/>
        </w:numPr>
        <w:rPr>
          <w:color w:val="000000"/>
          <w:shd w:val="clear" w:color="auto" w:fill="FFFFFF"/>
        </w:rPr>
      </w:pPr>
      <w:r w:rsidRPr="00DC5F40">
        <w:rPr>
          <w:b/>
          <w:bCs/>
          <w:color w:val="000000"/>
          <w:shd w:val="clear" w:color="auto" w:fill="FFFFFF"/>
        </w:rPr>
        <w:t>xIntegral:</w:t>
      </w:r>
      <w:r w:rsidRPr="00DC5F40">
        <w:rPr>
          <w:color w:val="000000"/>
          <w:shd w:val="clear" w:color="auto" w:fill="FFFFFF"/>
        </w:rPr>
        <w:t xml:space="preserve"> </w:t>
      </w:r>
      <w:r w:rsidR="00461130" w:rsidRPr="00DC5F40">
        <w:rPr>
          <w:color w:val="000000"/>
          <w:shd w:val="clear" w:color="auto" w:fill="FFFFFF"/>
        </w:rPr>
        <w:t xml:space="preserve">A kurzor </w:t>
      </w:r>
      <w:r w:rsidR="001F50BE" w:rsidRPr="00DC5F40">
        <w:rPr>
          <w:color w:val="000000"/>
          <w:shd w:val="clear" w:color="auto" w:fill="FFFFFF"/>
        </w:rPr>
        <w:t xml:space="preserve">X axis menti elmozdulásának </w:t>
      </w:r>
      <w:r w:rsidR="00193E75" w:rsidRPr="00DC5F40">
        <w:rPr>
          <w:color w:val="000000"/>
          <w:shd w:val="clear" w:color="auto" w:fill="FFFFFF"/>
        </w:rPr>
        <w:t xml:space="preserve">egész </w:t>
      </w:r>
      <w:r w:rsidR="00DD05B5" w:rsidRPr="00DC5F40">
        <w:rPr>
          <w:color w:val="000000"/>
          <w:shd w:val="clear" w:color="auto" w:fill="FFFFFF"/>
        </w:rPr>
        <w:t>része</w:t>
      </w:r>
      <w:r w:rsidR="00193E75" w:rsidRPr="00DC5F40">
        <w:rPr>
          <w:color w:val="000000"/>
          <w:shd w:val="clear" w:color="auto" w:fill="FFFFFF"/>
        </w:rPr>
        <w:t>.</w:t>
      </w:r>
    </w:p>
    <w:p w14:paraId="6E8AA09C" w14:textId="71BF4273" w:rsidR="00DD05B5" w:rsidRPr="00DC5F40" w:rsidRDefault="00DD05B5" w:rsidP="008C6DD5">
      <w:pPr>
        <w:pStyle w:val="Listaszerbekezds"/>
        <w:numPr>
          <w:ilvl w:val="0"/>
          <w:numId w:val="28"/>
        </w:numPr>
        <w:rPr>
          <w:color w:val="000000"/>
          <w:shd w:val="clear" w:color="auto" w:fill="FFFFFF"/>
        </w:rPr>
      </w:pPr>
      <w:r w:rsidRPr="00DC5F40">
        <w:rPr>
          <w:b/>
          <w:bCs/>
          <w:color w:val="000000"/>
          <w:shd w:val="clear" w:color="auto" w:fill="FFFFFF"/>
        </w:rPr>
        <w:t>xFraction:</w:t>
      </w:r>
      <w:r w:rsidRPr="00DC5F40">
        <w:rPr>
          <w:color w:val="000000"/>
          <w:shd w:val="clear" w:color="auto" w:fill="FFFFFF"/>
        </w:rPr>
        <w:t xml:space="preserve"> A kurzor X axis menti elmozdulásának tört része.</w:t>
      </w:r>
    </w:p>
    <w:p w14:paraId="516535D4" w14:textId="11C69726" w:rsidR="005011E7" w:rsidRPr="00DC5F40" w:rsidRDefault="005011E7" w:rsidP="008C6DD5">
      <w:pPr>
        <w:pStyle w:val="Listaszerbekezds"/>
        <w:numPr>
          <w:ilvl w:val="0"/>
          <w:numId w:val="28"/>
        </w:numPr>
        <w:rPr>
          <w:color w:val="000000"/>
          <w:shd w:val="clear" w:color="auto" w:fill="FFFFFF"/>
        </w:rPr>
      </w:pPr>
      <w:r w:rsidRPr="00DC5F40">
        <w:rPr>
          <w:b/>
          <w:bCs/>
          <w:color w:val="000000"/>
          <w:shd w:val="clear" w:color="auto" w:fill="FFFFFF"/>
        </w:rPr>
        <w:t>yIntegral:</w:t>
      </w:r>
      <w:r w:rsidRPr="00DC5F40">
        <w:rPr>
          <w:color w:val="000000"/>
          <w:shd w:val="clear" w:color="auto" w:fill="FFFFFF"/>
        </w:rPr>
        <w:t xml:space="preserve"> A kurzor Y axis menti elmozdulásának egész része.</w:t>
      </w:r>
    </w:p>
    <w:p w14:paraId="0AA13EA3" w14:textId="40E98071" w:rsidR="005011E7" w:rsidRPr="00DC5F40" w:rsidRDefault="005011E7" w:rsidP="008C6DD5">
      <w:pPr>
        <w:pStyle w:val="Listaszerbekezds"/>
        <w:numPr>
          <w:ilvl w:val="0"/>
          <w:numId w:val="28"/>
        </w:numPr>
        <w:rPr>
          <w:color w:val="000000"/>
          <w:shd w:val="clear" w:color="auto" w:fill="FFFFFF"/>
        </w:rPr>
      </w:pPr>
      <w:r w:rsidRPr="00DC5F40">
        <w:rPr>
          <w:b/>
          <w:bCs/>
          <w:color w:val="000000"/>
          <w:shd w:val="clear" w:color="auto" w:fill="FFFFFF"/>
        </w:rPr>
        <w:t>yFraction:</w:t>
      </w:r>
      <w:r w:rsidRPr="00DC5F40">
        <w:rPr>
          <w:color w:val="000000"/>
          <w:shd w:val="clear" w:color="auto" w:fill="FFFFFF"/>
        </w:rPr>
        <w:t xml:space="preserve"> A kurzor Y axis menti elmozdulásának tört része.</w:t>
      </w:r>
    </w:p>
    <w:p w14:paraId="58F1539A" w14:textId="200B7274" w:rsidR="00607482" w:rsidRPr="00DC5F40" w:rsidRDefault="00607482" w:rsidP="008C6DD5">
      <w:pPr>
        <w:pStyle w:val="Listaszerbekezds"/>
        <w:numPr>
          <w:ilvl w:val="0"/>
          <w:numId w:val="28"/>
        </w:numPr>
        <w:rPr>
          <w:color w:val="000000"/>
          <w:shd w:val="clear" w:color="auto" w:fill="FFFFFF"/>
        </w:rPr>
      </w:pPr>
      <w:r w:rsidRPr="00DC5F40">
        <w:rPr>
          <w:b/>
          <w:bCs/>
          <w:color w:val="000000"/>
          <w:shd w:val="clear" w:color="auto" w:fill="FFFFFF"/>
        </w:rPr>
        <w:t>rootX:</w:t>
      </w:r>
      <w:r w:rsidRPr="00DC5F40">
        <w:rPr>
          <w:color w:val="000000"/>
          <w:shd w:val="clear" w:color="auto" w:fill="FFFFFF"/>
        </w:rPr>
        <w:t xml:space="preserve"> </w:t>
      </w:r>
      <w:r w:rsidR="00BD490D" w:rsidRPr="00DC5F40">
        <w:rPr>
          <w:color w:val="000000"/>
          <w:shd w:val="clear" w:color="auto" w:fill="FFFFFF"/>
        </w:rPr>
        <w:t>A kurzor X koordinátája a gyökér ablakban</w:t>
      </w:r>
      <w:r w:rsidR="00383B90" w:rsidRPr="00DC5F40">
        <w:rPr>
          <w:color w:val="000000"/>
          <w:shd w:val="clear" w:color="auto" w:fill="FFFFFF"/>
        </w:rPr>
        <w:t>.</w:t>
      </w:r>
    </w:p>
    <w:p w14:paraId="7218119B" w14:textId="1D10A9C7" w:rsidR="00B43D1C" w:rsidRPr="00DC5F40" w:rsidRDefault="00B43D1C" w:rsidP="008C6DD5">
      <w:pPr>
        <w:pStyle w:val="Listaszerbekezds"/>
        <w:numPr>
          <w:ilvl w:val="0"/>
          <w:numId w:val="28"/>
        </w:numPr>
        <w:rPr>
          <w:color w:val="000000"/>
          <w:shd w:val="clear" w:color="auto" w:fill="FFFFFF"/>
        </w:rPr>
      </w:pPr>
      <w:r w:rsidRPr="00DC5F40">
        <w:rPr>
          <w:b/>
          <w:bCs/>
          <w:color w:val="000000"/>
          <w:shd w:val="clear" w:color="auto" w:fill="FFFFFF"/>
        </w:rPr>
        <w:t>rootY:</w:t>
      </w:r>
      <w:r w:rsidRPr="00DC5F40">
        <w:rPr>
          <w:color w:val="000000"/>
          <w:shd w:val="clear" w:color="auto" w:fill="FFFFFF"/>
        </w:rPr>
        <w:t xml:space="preserve"> A kurzor Y koordinátája a gyökér ablakban.</w:t>
      </w:r>
    </w:p>
    <w:p w14:paraId="234E09F1" w14:textId="731BF2FE" w:rsidR="001D0303" w:rsidRPr="00DC5F40" w:rsidRDefault="001D0303" w:rsidP="001D0303">
      <w:pPr>
        <w:ind w:firstLine="0"/>
        <w:rPr>
          <w:color w:val="000000"/>
          <w:shd w:val="clear" w:color="auto" w:fill="FFFFFF"/>
        </w:rPr>
      </w:pPr>
      <w:r w:rsidRPr="00DC5F40">
        <w:rPr>
          <w:color w:val="000000"/>
          <w:shd w:val="clear" w:color="auto" w:fill="FFFFFF"/>
        </w:rPr>
        <w:t xml:space="preserve">A teljes esemény leíró séma megtalálható a függelékben, a </w:t>
      </w:r>
      <w:r w:rsidRPr="00DC5F40">
        <w:rPr>
          <w:i/>
          <w:iCs/>
          <w:color w:val="000000"/>
          <w:shd w:val="clear" w:color="auto" w:fill="FFFFFF"/>
        </w:rPr>
        <w:fldChar w:fldCharType="begin"/>
      </w:r>
      <w:r w:rsidRPr="00DC5F40">
        <w:rPr>
          <w:i/>
          <w:iCs/>
          <w:color w:val="000000"/>
          <w:shd w:val="clear" w:color="auto" w:fill="FFFFFF"/>
        </w:rPr>
        <w:instrText xml:space="preserve"> REF _Ref118106506 \r \h  \* MERGEFORMAT </w:instrText>
      </w:r>
      <w:r w:rsidRPr="00DC5F40">
        <w:rPr>
          <w:i/>
          <w:iCs/>
          <w:color w:val="000000"/>
          <w:shd w:val="clear" w:color="auto" w:fill="FFFFFF"/>
        </w:rPr>
      </w:r>
      <w:r w:rsidRPr="00DC5F40">
        <w:rPr>
          <w:i/>
          <w:iCs/>
          <w:color w:val="000000"/>
          <w:shd w:val="clear" w:color="auto" w:fill="FFFFFF"/>
        </w:rPr>
        <w:fldChar w:fldCharType="separate"/>
      </w:r>
      <w:r w:rsidR="002206B0">
        <w:rPr>
          <w:i/>
          <w:iCs/>
          <w:color w:val="000000"/>
          <w:shd w:val="clear" w:color="auto" w:fill="FFFFFF"/>
        </w:rPr>
        <w:t>11.1</w:t>
      </w:r>
      <w:r w:rsidRPr="00DC5F40">
        <w:rPr>
          <w:i/>
          <w:iCs/>
          <w:color w:val="000000"/>
          <w:shd w:val="clear" w:color="auto" w:fill="FFFFFF"/>
        </w:rPr>
        <w:fldChar w:fldCharType="end"/>
      </w:r>
      <w:r w:rsidRPr="00DC5F40">
        <w:rPr>
          <w:color w:val="000000"/>
          <w:shd w:val="clear" w:color="auto" w:fill="FFFFFF"/>
        </w:rPr>
        <w:t>-es fejezetben</w:t>
      </w:r>
      <w:r w:rsidR="002213DD" w:rsidRPr="00DC5F40">
        <w:rPr>
          <w:color w:val="000000"/>
          <w:shd w:val="clear" w:color="auto" w:fill="FFFFFF"/>
        </w:rPr>
        <w:t>.</w:t>
      </w:r>
    </w:p>
    <w:p w14:paraId="46D9EF03" w14:textId="6B8FF3F2" w:rsidR="00856BA1" w:rsidRPr="00DC5F40" w:rsidRDefault="00EA0643" w:rsidP="006A0C09">
      <w:pPr>
        <w:pStyle w:val="Cmsor3"/>
      </w:pPr>
      <w:bookmarkStart w:id="42" w:name="_Toc120875155"/>
      <w:r w:rsidRPr="00DC5F40">
        <w:lastRenderedPageBreak/>
        <w:t>Platform specifikus m</w:t>
      </w:r>
      <w:r w:rsidR="00856BA1" w:rsidRPr="00DC5F40">
        <w:t>etaadatok</w:t>
      </w:r>
      <w:bookmarkEnd w:id="42"/>
    </w:p>
    <w:p w14:paraId="0C8E6FD9" w14:textId="5D231752" w:rsidR="00B47236" w:rsidRPr="00DC5F40" w:rsidRDefault="00153413" w:rsidP="00B47236">
      <w:r w:rsidRPr="00DC5F40">
        <w:t xml:space="preserve">Az </w:t>
      </w:r>
      <w:r w:rsidRPr="00DC5F40">
        <w:rPr>
          <w:i/>
          <w:iCs/>
        </w:rPr>
        <w:t>R6</w:t>
      </w:r>
      <w:r w:rsidRPr="00DC5F40">
        <w:t>-os követelmény értelmében az alkalmazásnak különböző platform specifikus metaadatot kell tudnia gyűjteni és ezt elküldeni az alkalmazás szerverre.</w:t>
      </w:r>
      <w:r w:rsidR="001E3C7F" w:rsidRPr="00DC5F40">
        <w:t xml:space="preserve"> Ezt a viselkedést az adatgyűjtő</w:t>
      </w:r>
      <w:r w:rsidR="00F13789" w:rsidRPr="00DC5F40">
        <w:t xml:space="preserve"> </w:t>
      </w:r>
      <w:r w:rsidR="00E96AF3" w:rsidRPr="00DC5F40">
        <w:t>részeként valósítottam meg egy külön modulban.</w:t>
      </w:r>
      <w:r w:rsidR="006C16DA" w:rsidRPr="00DC5F40">
        <w:t xml:space="preserve"> Bevezettem egy új eseménytípust </w:t>
      </w:r>
      <w:r w:rsidR="00693A74" w:rsidRPr="00DC5F40">
        <w:rPr>
          <w:b/>
          <w:bCs/>
        </w:rPr>
        <w:t xml:space="preserve">METADATA_CHANGED_EVENT </w:t>
      </w:r>
      <w:r w:rsidR="00693A74" w:rsidRPr="00DC5F40">
        <w:t xml:space="preserve">néven, </w:t>
      </w:r>
      <w:r w:rsidR="00AE004E" w:rsidRPr="00DC5F40">
        <w:t>amely</w:t>
      </w:r>
      <w:r w:rsidR="008058F3" w:rsidRPr="00DC5F40">
        <w:t xml:space="preserve"> a metaadatok eseményfolyamba való injektálására használtam.</w:t>
      </w:r>
      <w:r w:rsidR="004B6A70" w:rsidRPr="00DC5F40">
        <w:t xml:space="preserve"> A kliens egy külön szálon bizonyos (konfigurálható) id</w:t>
      </w:r>
      <w:r w:rsidR="00213DFC" w:rsidRPr="00DC5F40">
        <w:t>őközönkét összegyűjt különböző adatokat a felhasználó által használt platformról és ezeket</w:t>
      </w:r>
      <w:r w:rsidR="000B2611" w:rsidRPr="00DC5F40">
        <w:t xml:space="preserve"> elküldi a fő eseményhuroknak</w:t>
      </w:r>
      <w:r w:rsidR="00D00D65" w:rsidRPr="00DC5F40">
        <w:t>.</w:t>
      </w:r>
      <w:r w:rsidR="00C20174" w:rsidRPr="00DC5F40">
        <w:t xml:space="preserve"> </w:t>
      </w:r>
      <w:r w:rsidR="00D00D65" w:rsidRPr="00DC5F40">
        <w:t>E</w:t>
      </w:r>
      <w:r w:rsidR="00C20174" w:rsidRPr="00DC5F40">
        <w:t xml:space="preserve">záltal </w:t>
      </w:r>
      <w:r w:rsidR="008B0E5F" w:rsidRPr="00DC5F40">
        <w:t>a metaadatok bekerülnek a</w:t>
      </w:r>
      <w:r w:rsidR="00241011" w:rsidRPr="00DC5F40">
        <w:t>z ideiglenes esemény pufferbe, majd idővel a kliens elküldi őket az alkalmazás szerverre</w:t>
      </w:r>
      <w:r w:rsidR="000B2611" w:rsidRPr="00DC5F40">
        <w:t>.</w:t>
      </w:r>
    </w:p>
    <w:p w14:paraId="26428C1E" w14:textId="1C935B5A" w:rsidR="00366BA5" w:rsidRPr="00DC5F40" w:rsidRDefault="006E0A9F" w:rsidP="00B47236">
      <w:r w:rsidRPr="00DC5F40">
        <w:t>A</w:t>
      </w:r>
      <w:r w:rsidR="00813F38" w:rsidRPr="00DC5F40">
        <w:t xml:space="preserve"> </w:t>
      </w:r>
      <w:r w:rsidR="00F04AEC" w:rsidRPr="00DC5F40">
        <w:t>kliens által összegyűjtött különböző adatokat</w:t>
      </w:r>
      <w:r w:rsidR="00056415" w:rsidRPr="00DC5F40">
        <w:t xml:space="preserve"> struktúrába szerveztem</w:t>
      </w:r>
      <w:r w:rsidR="00856411" w:rsidRPr="00DC5F40">
        <w:t xml:space="preserve">, ugyanis a Rust </w:t>
      </w:r>
      <w:r w:rsidR="003A579B" w:rsidRPr="00DC5F40">
        <w:rPr>
          <w:i/>
          <w:iCs/>
        </w:rPr>
        <w:t xml:space="preserve">derive </w:t>
      </w:r>
      <w:r w:rsidR="003A579B" w:rsidRPr="00DC5F40">
        <w:t>mechanizmusán keresztül</w:t>
      </w:r>
      <w:r w:rsidR="002A1386" w:rsidRPr="00DC5F40">
        <w:t xml:space="preserve"> </w:t>
      </w:r>
      <w:r w:rsidR="007D70AD" w:rsidRPr="00DC5F40">
        <w:t xml:space="preserve">a struktúra egyszerűen szerializálható </w:t>
      </w:r>
      <w:r w:rsidR="005921FD" w:rsidRPr="00DC5F40">
        <w:t>JSON formátumba.</w:t>
      </w:r>
      <w:r w:rsidR="00DA7249" w:rsidRPr="00DC5F40">
        <w:t xml:space="preserve"> A </w:t>
      </w:r>
      <w:r w:rsidR="00DA7249" w:rsidRPr="00DC5F40">
        <w:rPr>
          <w:i/>
          <w:iCs/>
        </w:rPr>
        <w:t>serde</w:t>
      </w:r>
      <w:r w:rsidR="00DA7249" w:rsidRPr="00DC5F40">
        <w:t xml:space="preserve"> nev</w:t>
      </w:r>
      <w:r w:rsidR="00874DC1" w:rsidRPr="00DC5F40">
        <w:t>ű</w:t>
      </w:r>
      <w:r w:rsidR="00E917B9" w:rsidRPr="00DC5F40">
        <w:t xml:space="preserve"> külső modul segítségével</w:t>
      </w:r>
      <w:r w:rsidR="00BB6B95" w:rsidRPr="00DC5F40">
        <w:t xml:space="preserve"> pedig még a más nyelvekben nehézkes </w:t>
      </w:r>
      <w:r w:rsidR="00AF7772" w:rsidRPr="00DC5F40">
        <w:t xml:space="preserve">snake_case </w:t>
      </w:r>
      <w:r w:rsidR="00AF7772" w:rsidRPr="00DC5F40">
        <w:sym w:font="Wingdings" w:char="F0E0"/>
      </w:r>
      <w:r w:rsidR="00AF7772" w:rsidRPr="00DC5F40">
        <w:t xml:space="preserve"> camelCase konverzió is egy egyszerű annotációval</w:t>
      </w:r>
      <w:r w:rsidR="00775502" w:rsidRPr="00DC5F40">
        <w:t xml:space="preserve"> megoldható.</w:t>
      </w:r>
      <w:r w:rsidR="00D777FA" w:rsidRPr="00DC5F40">
        <w:t xml:space="preserve"> A metaadat struktúra definíció alább látható:</w:t>
      </w:r>
    </w:p>
    <w:p w14:paraId="714BBA41" w14:textId="77777777" w:rsidR="00215238" w:rsidRPr="00DC5F40" w:rsidRDefault="00215238" w:rsidP="00215238">
      <w:pPr>
        <w:pStyle w:val="Kd"/>
      </w:pPr>
      <w:r w:rsidRPr="00DC5F40">
        <w:t>#[derive(Clone, Debug, Serialize)]</w:t>
      </w:r>
    </w:p>
    <w:p w14:paraId="013541F5" w14:textId="77777777" w:rsidR="00215238" w:rsidRPr="00DC5F40" w:rsidRDefault="00215238" w:rsidP="00215238">
      <w:pPr>
        <w:pStyle w:val="Kd"/>
      </w:pPr>
      <w:r w:rsidRPr="00DC5F40">
        <w:t>#[serde(rename_all = "camelCase")]</w:t>
      </w:r>
    </w:p>
    <w:p w14:paraId="73300EAC" w14:textId="77777777" w:rsidR="00215238" w:rsidRPr="00DC5F40" w:rsidRDefault="00215238" w:rsidP="00215238">
      <w:pPr>
        <w:pStyle w:val="Kd"/>
      </w:pPr>
      <w:r w:rsidRPr="00DC5F40">
        <w:t>pub struct Metadata {</w:t>
      </w:r>
    </w:p>
    <w:p w14:paraId="15AFBEF2" w14:textId="77777777" w:rsidR="00215238" w:rsidRPr="00DC5F40" w:rsidRDefault="00215238" w:rsidP="00215238">
      <w:pPr>
        <w:pStyle w:val="Kd"/>
      </w:pPr>
      <w:r w:rsidRPr="00DC5F40">
        <w:t xml:space="preserve">    user_name: String,</w:t>
      </w:r>
    </w:p>
    <w:p w14:paraId="123CFC7E" w14:textId="77777777" w:rsidR="00215238" w:rsidRPr="00DC5F40" w:rsidRDefault="00215238" w:rsidP="00215238">
      <w:pPr>
        <w:pStyle w:val="Kd"/>
      </w:pPr>
      <w:r w:rsidRPr="00DC5F40">
        <w:t xml:space="preserve">    host_id: String,</w:t>
      </w:r>
    </w:p>
    <w:p w14:paraId="48AF388D" w14:textId="77777777" w:rsidR="00215238" w:rsidRPr="00DC5F40" w:rsidRDefault="00215238" w:rsidP="00215238">
      <w:pPr>
        <w:pStyle w:val="Kd"/>
      </w:pPr>
      <w:r w:rsidRPr="00DC5F40">
        <w:t xml:space="preserve">    monitor: Vec&lt;MonitorMetadata&gt;,</w:t>
      </w:r>
    </w:p>
    <w:p w14:paraId="05195DB5" w14:textId="77777777" w:rsidR="00215238" w:rsidRPr="00DC5F40" w:rsidRDefault="00215238" w:rsidP="00215238">
      <w:pPr>
        <w:pStyle w:val="Kd"/>
      </w:pPr>
      <w:r w:rsidRPr="00DC5F40">
        <w:t xml:space="preserve">    input_device: String,</w:t>
      </w:r>
    </w:p>
    <w:p w14:paraId="392C8C1F" w14:textId="77777777" w:rsidR="00215238" w:rsidRPr="00DC5F40" w:rsidRDefault="00215238" w:rsidP="00215238">
      <w:pPr>
        <w:pStyle w:val="Kd"/>
      </w:pPr>
      <w:r w:rsidRPr="00DC5F40">
        <w:t xml:space="preserve">    os: os_info::Info,</w:t>
      </w:r>
    </w:p>
    <w:p w14:paraId="1215C913" w14:textId="4EB561BC" w:rsidR="00215238" w:rsidRPr="00DC5F40" w:rsidRDefault="00215238" w:rsidP="00215238">
      <w:pPr>
        <w:pStyle w:val="Kd"/>
      </w:pPr>
      <w:r w:rsidRPr="00DC5F40">
        <w:t>}</w:t>
      </w:r>
    </w:p>
    <w:p w14:paraId="4DFE447B" w14:textId="4AC63532" w:rsidR="00063968" w:rsidRPr="00DC5F40" w:rsidRDefault="00472181" w:rsidP="00063968">
      <w:pPr>
        <w:ind w:firstLine="0"/>
      </w:pPr>
      <w:r w:rsidRPr="00DC5F40">
        <w:t>Az egyes mezők jelentése:</w:t>
      </w:r>
    </w:p>
    <w:p w14:paraId="30F3A67E" w14:textId="33B6C202" w:rsidR="00063968" w:rsidRPr="00DC5F40" w:rsidRDefault="0029435A" w:rsidP="0029435A">
      <w:pPr>
        <w:pStyle w:val="Listaszerbekezds"/>
        <w:numPr>
          <w:ilvl w:val="0"/>
          <w:numId w:val="28"/>
        </w:numPr>
        <w:rPr>
          <w:b/>
          <w:bCs/>
        </w:rPr>
      </w:pPr>
      <w:r w:rsidRPr="00DC5F40">
        <w:rPr>
          <w:b/>
          <w:bCs/>
        </w:rPr>
        <w:t xml:space="preserve">user_name: </w:t>
      </w:r>
      <w:r w:rsidR="000941A4" w:rsidRPr="00DC5F40">
        <w:t>A jelenleg bejelentkezett felhasználó neve.</w:t>
      </w:r>
      <w:r w:rsidR="00D03376" w:rsidRPr="00DC5F40">
        <w:t xml:space="preserve"> </w:t>
      </w:r>
      <w:r w:rsidR="002B175A" w:rsidRPr="00DC5F40">
        <w:t xml:space="preserve">Unix-szerű rendszereken ez a </w:t>
      </w:r>
      <w:r w:rsidR="002B175A" w:rsidRPr="00DC5F40">
        <w:rPr>
          <w:i/>
          <w:iCs/>
        </w:rPr>
        <w:t>USERNAME</w:t>
      </w:r>
      <w:r w:rsidR="002B175A" w:rsidRPr="00DC5F40">
        <w:t xml:space="preserve"> környezeti változó értékében van tárolva, ezt használja a kliens program is.</w:t>
      </w:r>
    </w:p>
    <w:p w14:paraId="053D8465" w14:textId="44F984B7" w:rsidR="00357E26" w:rsidRPr="00DC5F40" w:rsidRDefault="00357E26" w:rsidP="0029435A">
      <w:pPr>
        <w:pStyle w:val="Listaszerbekezds"/>
        <w:numPr>
          <w:ilvl w:val="0"/>
          <w:numId w:val="28"/>
        </w:numPr>
        <w:rPr>
          <w:b/>
          <w:bCs/>
        </w:rPr>
      </w:pPr>
      <w:r w:rsidRPr="00DC5F40">
        <w:rPr>
          <w:b/>
          <w:bCs/>
        </w:rPr>
        <w:t xml:space="preserve">host_id: </w:t>
      </w:r>
      <w:r w:rsidR="000C4F90" w:rsidRPr="00DC5F40">
        <w:t>A</w:t>
      </w:r>
      <w:r w:rsidR="00966C44" w:rsidRPr="00DC5F40">
        <w:t xml:space="preserve"> felhasználó</w:t>
      </w:r>
      <w:r w:rsidR="00D34743" w:rsidRPr="00DC5F40">
        <w:t xml:space="preserve"> által használt számítógép egyedi azonosítója.</w:t>
      </w:r>
      <w:r w:rsidR="00C27DE5" w:rsidRPr="00DC5F40">
        <w:t xml:space="preserve"> A kliens program a </w:t>
      </w:r>
      <w:r w:rsidR="00C27DE5" w:rsidRPr="00DC5F40">
        <w:rPr>
          <w:i/>
          <w:iCs/>
        </w:rPr>
        <w:t xml:space="preserve">/etc/machine-id </w:t>
      </w:r>
      <w:r w:rsidR="00C27DE5" w:rsidRPr="00DC5F40">
        <w:t xml:space="preserve">file tartalmát </w:t>
      </w:r>
      <w:r w:rsidR="005218B1" w:rsidRPr="00DC5F40">
        <w:t>használja erre a célra.</w:t>
      </w:r>
    </w:p>
    <w:p w14:paraId="146EFBDF" w14:textId="4714EBAF" w:rsidR="00EA025A" w:rsidRPr="00DC5F40" w:rsidRDefault="00581653" w:rsidP="00EA025A">
      <w:pPr>
        <w:pStyle w:val="Listaszerbekezds"/>
        <w:numPr>
          <w:ilvl w:val="0"/>
          <w:numId w:val="28"/>
        </w:numPr>
        <w:rPr>
          <w:b/>
          <w:bCs/>
        </w:rPr>
      </w:pPr>
      <w:r w:rsidRPr="00DC5F40">
        <w:rPr>
          <w:b/>
          <w:bCs/>
        </w:rPr>
        <w:t>monitor:</w:t>
      </w:r>
      <w:r w:rsidR="00BF7B2B" w:rsidRPr="00DC5F40">
        <w:rPr>
          <w:b/>
          <w:bCs/>
        </w:rPr>
        <w:t xml:space="preserve"> </w:t>
      </w:r>
      <w:r w:rsidR="00BF7B2B" w:rsidRPr="00DC5F40">
        <w:t>A jelenleg használt monitorok metaadatainak listája</w:t>
      </w:r>
      <w:r w:rsidR="005C71D2" w:rsidRPr="00DC5F40">
        <w:t>.</w:t>
      </w:r>
      <w:r w:rsidR="00D6621B" w:rsidRPr="00DC5F40">
        <w:t xml:space="preserve"> A kliens program ezek</w:t>
      </w:r>
      <w:r w:rsidR="001637E0" w:rsidRPr="00DC5F40">
        <w:t>et az adatokat</w:t>
      </w:r>
      <w:r w:rsidR="00D40D70" w:rsidRPr="00DC5F40">
        <w:t xml:space="preserve"> a megjelenítő szervertől kérdezi le.</w:t>
      </w:r>
      <w:r w:rsidR="00BB05A9" w:rsidRPr="00DC5F40">
        <w:t xml:space="preserve"> </w:t>
      </w:r>
      <w:r w:rsidR="00EA025A" w:rsidRPr="00DC5F40">
        <w:t xml:space="preserve">A </w:t>
      </w:r>
      <w:r w:rsidR="00EA025A" w:rsidRPr="00DC5F40">
        <w:rPr>
          <w:i/>
          <w:iCs/>
        </w:rPr>
        <w:t xml:space="preserve">MonitorMetadata </w:t>
      </w:r>
      <w:r w:rsidR="00EA025A" w:rsidRPr="00DC5F40">
        <w:t>struktúrát</w:t>
      </w:r>
      <w:r w:rsidR="00A70529" w:rsidRPr="00DC5F40">
        <w:t xml:space="preserve"> a monitorok adatainak csoportosítására definiáltam. A következő </w:t>
      </w:r>
      <w:r w:rsidR="00D0046F" w:rsidRPr="00DC5F40">
        <w:t>értékek szerepelnek benne:</w:t>
      </w:r>
    </w:p>
    <w:p w14:paraId="5D5117C5" w14:textId="7920A442" w:rsidR="00D0046F" w:rsidRPr="00DC5F40" w:rsidRDefault="00520085" w:rsidP="00D0046F">
      <w:pPr>
        <w:pStyle w:val="Listaszerbekezds"/>
        <w:numPr>
          <w:ilvl w:val="1"/>
          <w:numId w:val="28"/>
        </w:numPr>
        <w:rPr>
          <w:b/>
          <w:bCs/>
        </w:rPr>
      </w:pPr>
      <w:r w:rsidRPr="00DC5F40">
        <w:rPr>
          <w:b/>
          <w:bCs/>
        </w:rPr>
        <w:t xml:space="preserve">name: </w:t>
      </w:r>
      <w:r w:rsidRPr="00DC5F40">
        <w:t xml:space="preserve">A monitor </w:t>
      </w:r>
      <w:r w:rsidR="00FC4392" w:rsidRPr="00DC5F40">
        <w:t>azonosítója</w:t>
      </w:r>
      <w:r w:rsidR="00C32AAC" w:rsidRPr="00DC5F40">
        <w:t>, egy nemnegatív egész szám.</w:t>
      </w:r>
    </w:p>
    <w:p w14:paraId="744A6E23" w14:textId="5E47AC65" w:rsidR="008352F7" w:rsidRPr="00DC5F40" w:rsidRDefault="008352F7" w:rsidP="00D0046F">
      <w:pPr>
        <w:pStyle w:val="Listaszerbekezds"/>
        <w:numPr>
          <w:ilvl w:val="1"/>
          <w:numId w:val="28"/>
        </w:numPr>
        <w:rPr>
          <w:b/>
          <w:bCs/>
        </w:rPr>
      </w:pPr>
      <w:r w:rsidRPr="00DC5F40">
        <w:rPr>
          <w:b/>
          <w:bCs/>
        </w:rPr>
        <w:lastRenderedPageBreak/>
        <w:t xml:space="preserve">primary: </w:t>
      </w:r>
      <w:r w:rsidR="00A412C4" w:rsidRPr="00DC5F40">
        <w:rPr>
          <w:i/>
          <w:iCs/>
        </w:rPr>
        <w:t>Bool</w:t>
      </w:r>
      <w:r w:rsidR="00A412C4" w:rsidRPr="00DC5F40">
        <w:t xml:space="preserve"> típusú, azt adja meg, hogy az adott monitor az elsődleges monitor-e.</w:t>
      </w:r>
    </w:p>
    <w:p w14:paraId="7EAD8231" w14:textId="73B55A04" w:rsidR="00B905E9" w:rsidRPr="00DC5F40" w:rsidRDefault="00B905E9" w:rsidP="00D0046F">
      <w:pPr>
        <w:pStyle w:val="Listaszerbekezds"/>
        <w:numPr>
          <w:ilvl w:val="1"/>
          <w:numId w:val="28"/>
        </w:numPr>
        <w:rPr>
          <w:b/>
          <w:bCs/>
        </w:rPr>
      </w:pPr>
      <w:r w:rsidRPr="00DC5F40">
        <w:rPr>
          <w:b/>
          <w:bCs/>
        </w:rPr>
        <w:t xml:space="preserve">x: </w:t>
      </w:r>
      <w:r w:rsidRPr="00DC5F40">
        <w:t>A monitor</w:t>
      </w:r>
      <w:r w:rsidR="009D53E4" w:rsidRPr="00DC5F40">
        <w:t xml:space="preserve"> bal szélének </w:t>
      </w:r>
      <w:r w:rsidR="00F723DA" w:rsidRPr="00DC5F40">
        <w:t>X koordinátája abban</w:t>
      </w:r>
      <w:r w:rsidR="007C660D" w:rsidRPr="00DC5F40">
        <w:t xml:space="preserve"> a koordináta rendszerben, ahol</w:t>
      </w:r>
      <w:r w:rsidR="00791983" w:rsidRPr="00DC5F40">
        <w:t xml:space="preserve"> a legbalrább található monitor bal széle az origó, </w:t>
      </w:r>
      <w:r w:rsidR="00AF5F22" w:rsidRPr="00DC5F40">
        <w:t>egy egység pedig egy pixelnek felel meg.</w:t>
      </w:r>
    </w:p>
    <w:p w14:paraId="0F4B3D33" w14:textId="13D469A2" w:rsidR="00E35282" w:rsidRPr="00DC5F40" w:rsidRDefault="00E35282" w:rsidP="00D0046F">
      <w:pPr>
        <w:pStyle w:val="Listaszerbekezds"/>
        <w:numPr>
          <w:ilvl w:val="1"/>
          <w:numId w:val="28"/>
        </w:numPr>
        <w:rPr>
          <w:b/>
          <w:bCs/>
        </w:rPr>
      </w:pPr>
      <w:r w:rsidRPr="00DC5F40">
        <w:rPr>
          <w:b/>
          <w:bCs/>
        </w:rPr>
        <w:t xml:space="preserve">y: </w:t>
      </w:r>
      <w:r w:rsidRPr="00DC5F40">
        <w:t xml:space="preserve">A monitor </w:t>
      </w:r>
      <w:r w:rsidR="00ED61E0" w:rsidRPr="00DC5F40">
        <w:t xml:space="preserve">tetejének </w:t>
      </w:r>
      <w:r w:rsidRPr="00DC5F40">
        <w:t>Y koordinátája abban a koordináta rendszerben, ahol</w:t>
      </w:r>
      <w:r w:rsidR="005477FB" w:rsidRPr="00DC5F40">
        <w:t xml:space="preserve"> a legfelső monitor</w:t>
      </w:r>
      <w:r w:rsidR="006722F1" w:rsidRPr="00DC5F40">
        <w:t xml:space="preserve"> teteje az origó, egy egység pedig egy pixelnek felel meg.</w:t>
      </w:r>
    </w:p>
    <w:p w14:paraId="56E51A75" w14:textId="32D79200" w:rsidR="00201F34" w:rsidRPr="00DC5F40" w:rsidRDefault="00201F34" w:rsidP="00D0046F">
      <w:pPr>
        <w:pStyle w:val="Listaszerbekezds"/>
        <w:numPr>
          <w:ilvl w:val="1"/>
          <w:numId w:val="28"/>
        </w:numPr>
        <w:rPr>
          <w:b/>
          <w:bCs/>
        </w:rPr>
      </w:pPr>
      <w:r w:rsidRPr="00DC5F40">
        <w:rPr>
          <w:b/>
          <w:bCs/>
        </w:rPr>
        <w:t xml:space="preserve">width: </w:t>
      </w:r>
      <w:r w:rsidRPr="00DC5F40">
        <w:t>A monitor szélessége pixelben.</w:t>
      </w:r>
    </w:p>
    <w:p w14:paraId="1308D216" w14:textId="0DECB95C" w:rsidR="00201F34" w:rsidRPr="00DC5F40" w:rsidRDefault="00201F34" w:rsidP="00D0046F">
      <w:pPr>
        <w:pStyle w:val="Listaszerbekezds"/>
        <w:numPr>
          <w:ilvl w:val="1"/>
          <w:numId w:val="28"/>
        </w:numPr>
        <w:rPr>
          <w:b/>
          <w:bCs/>
        </w:rPr>
      </w:pPr>
      <w:r w:rsidRPr="00DC5F40">
        <w:rPr>
          <w:b/>
          <w:bCs/>
        </w:rPr>
        <w:t xml:space="preserve">height: </w:t>
      </w:r>
      <w:r w:rsidRPr="00DC5F40">
        <w:t>A monitor magassága pixelben.</w:t>
      </w:r>
    </w:p>
    <w:p w14:paraId="4D8FC0CF" w14:textId="5DFA1D90" w:rsidR="009541AF" w:rsidRPr="00DC5F40" w:rsidRDefault="009541AF" w:rsidP="00D0046F">
      <w:pPr>
        <w:pStyle w:val="Listaszerbekezds"/>
        <w:numPr>
          <w:ilvl w:val="1"/>
          <w:numId w:val="28"/>
        </w:numPr>
        <w:rPr>
          <w:b/>
          <w:bCs/>
        </w:rPr>
      </w:pPr>
      <w:r w:rsidRPr="00DC5F40">
        <w:rPr>
          <w:b/>
          <w:bCs/>
        </w:rPr>
        <w:t xml:space="preserve">width_in_millimeters: </w:t>
      </w:r>
      <w:r w:rsidRPr="00DC5F40">
        <w:t>A monitor szélessége milliméterben.</w:t>
      </w:r>
    </w:p>
    <w:p w14:paraId="40CD180C" w14:textId="77777777" w:rsidR="00C87274" w:rsidRPr="00DC5F40" w:rsidRDefault="00EF121C" w:rsidP="00C87274">
      <w:pPr>
        <w:pStyle w:val="Listaszerbekezds"/>
        <w:numPr>
          <w:ilvl w:val="1"/>
          <w:numId w:val="28"/>
        </w:numPr>
        <w:rPr>
          <w:b/>
          <w:bCs/>
        </w:rPr>
      </w:pPr>
      <w:r w:rsidRPr="00DC5F40">
        <w:rPr>
          <w:b/>
          <w:bCs/>
        </w:rPr>
        <w:t xml:space="preserve">height_in_millimeters: </w:t>
      </w:r>
      <w:r w:rsidRPr="00DC5F40">
        <w:t>A monitor magassága milliméterben.</w:t>
      </w:r>
    </w:p>
    <w:p w14:paraId="714E867D" w14:textId="5C40E63A" w:rsidR="00B73433" w:rsidRPr="00DC5F40" w:rsidRDefault="000C0455" w:rsidP="00C87274">
      <w:pPr>
        <w:pStyle w:val="Listaszerbekezds"/>
        <w:numPr>
          <w:ilvl w:val="1"/>
          <w:numId w:val="28"/>
        </w:numPr>
        <w:rPr>
          <w:b/>
          <w:bCs/>
        </w:rPr>
      </w:pPr>
      <w:r w:rsidRPr="00DC5F40">
        <w:rPr>
          <w:b/>
          <w:bCs/>
        </w:rPr>
        <w:t xml:space="preserve">dpi: </w:t>
      </w:r>
      <w:r w:rsidRPr="00DC5F40">
        <w:t xml:space="preserve">A monitor DPI </w:t>
      </w:r>
      <w:r w:rsidR="00CE5B2F" w:rsidRPr="00DC5F40">
        <w:t>(Dot</w:t>
      </w:r>
      <w:r w:rsidR="00F42E68" w:rsidRPr="00DC5F40">
        <w:t>s</w:t>
      </w:r>
      <w:r w:rsidR="00CE5B2F" w:rsidRPr="00DC5F40">
        <w:t xml:space="preserve"> Per Inch) </w:t>
      </w:r>
      <w:r w:rsidRPr="00DC5F40">
        <w:t>értéke.</w:t>
      </w:r>
    </w:p>
    <w:p w14:paraId="5F3A9776" w14:textId="3EBB1EDB" w:rsidR="00B73433" w:rsidRPr="00DC5F40" w:rsidRDefault="00224869" w:rsidP="00B73433">
      <w:pPr>
        <w:pStyle w:val="Listaszerbekezds"/>
        <w:numPr>
          <w:ilvl w:val="0"/>
          <w:numId w:val="28"/>
        </w:numPr>
        <w:rPr>
          <w:b/>
          <w:bCs/>
        </w:rPr>
      </w:pPr>
      <w:r w:rsidRPr="00DC5F40">
        <w:rPr>
          <w:b/>
          <w:bCs/>
        </w:rPr>
        <w:t xml:space="preserve">input_device: </w:t>
      </w:r>
      <w:r w:rsidR="00042A96" w:rsidRPr="00DC5F40">
        <w:t>Azon beviteli eszközök listája</w:t>
      </w:r>
      <w:r w:rsidR="00ED55C9" w:rsidRPr="00DC5F40">
        <w:t>, amelyek</w:t>
      </w:r>
      <w:r w:rsidR="005418C1" w:rsidRPr="00DC5F40">
        <w:t xml:space="preserve"> tudnak </w:t>
      </w:r>
      <w:r w:rsidR="00EF1025" w:rsidRPr="00DC5F40">
        <w:t>képesek kurzorként viselkedni</w:t>
      </w:r>
      <w:r w:rsidR="00025DDD" w:rsidRPr="00DC5F40">
        <w:t xml:space="preserve"> (pointer devices)</w:t>
      </w:r>
      <w:r w:rsidR="009F5093" w:rsidRPr="00DC5F40">
        <w:t>.</w:t>
      </w:r>
      <w:r w:rsidR="00755792" w:rsidRPr="00DC5F40">
        <w:t xml:space="preserve"> A kliens program</w:t>
      </w:r>
      <w:r w:rsidR="0050352B" w:rsidRPr="00DC5F40">
        <w:t xml:space="preserve"> ehhez az információhoz </w:t>
      </w:r>
      <w:r w:rsidR="00C368A5" w:rsidRPr="00DC5F40">
        <w:t xml:space="preserve">először kiolvassa </w:t>
      </w:r>
      <w:r w:rsidR="0050352B" w:rsidRPr="00DC5F40">
        <w:t xml:space="preserve">a </w:t>
      </w:r>
      <w:r w:rsidR="0050352B" w:rsidRPr="00DC5F40">
        <w:rPr>
          <w:i/>
          <w:iCs/>
        </w:rPr>
        <w:t xml:space="preserve">/proc/bus/input/devices </w:t>
      </w:r>
      <w:r w:rsidR="0050352B" w:rsidRPr="00DC5F40">
        <w:t>fájl tartalmát</w:t>
      </w:r>
      <w:r w:rsidR="00EB5CDF" w:rsidRPr="00DC5F40">
        <w:t>, majd szűri a</w:t>
      </w:r>
      <w:r w:rsidR="00DA0746" w:rsidRPr="00DC5F40">
        <w:t>zt a</w:t>
      </w:r>
      <w:r w:rsidR="00EB5CDF" w:rsidRPr="00DC5F40">
        <w:t xml:space="preserve"> releváns eszközökre</w:t>
      </w:r>
      <w:r w:rsidR="00EC1718" w:rsidRPr="00DC5F40">
        <w:t>.</w:t>
      </w:r>
    </w:p>
    <w:p w14:paraId="2B9B8B1B" w14:textId="0BD5A263" w:rsidR="00A77AF8" w:rsidRPr="00DC5F40" w:rsidRDefault="00A77AF8" w:rsidP="00B73433">
      <w:pPr>
        <w:pStyle w:val="Listaszerbekezds"/>
        <w:numPr>
          <w:ilvl w:val="0"/>
          <w:numId w:val="28"/>
        </w:numPr>
        <w:rPr>
          <w:b/>
          <w:bCs/>
        </w:rPr>
      </w:pPr>
      <w:r w:rsidRPr="00DC5F40">
        <w:rPr>
          <w:b/>
          <w:bCs/>
        </w:rPr>
        <w:t>os:</w:t>
      </w:r>
      <w:r w:rsidR="000B4C72" w:rsidRPr="00DC5F40">
        <w:t xml:space="preserve"> A felhasználó operációs rendszerével kapcsolatos metaadatok.</w:t>
      </w:r>
      <w:r w:rsidR="00502557" w:rsidRPr="00DC5F40">
        <w:t xml:space="preserve"> Ennek a lekérdezésére egy külső modult, az </w:t>
      </w:r>
      <w:r w:rsidR="00502557" w:rsidRPr="00DC5F40">
        <w:rPr>
          <w:i/>
          <w:iCs/>
        </w:rPr>
        <w:t>os_info</w:t>
      </w:r>
      <w:r w:rsidR="00502557" w:rsidRPr="00DC5F40">
        <w:t>-t használtam.</w:t>
      </w:r>
      <w:r w:rsidR="00463EFD" w:rsidRPr="00DC5F40">
        <w:t xml:space="preserve"> Ez az adat tartalmazza az operációs rendszer típusát, verzióját és </w:t>
      </w:r>
      <w:r w:rsidR="00463EFD" w:rsidRPr="00DC5F40">
        <w:rPr>
          <w:i/>
          <w:iCs/>
        </w:rPr>
        <w:t xml:space="preserve">bitness </w:t>
      </w:r>
      <w:r w:rsidR="00463EFD" w:rsidRPr="00DC5F40">
        <w:t>értékét (azaz, hogy 32 vagy 64 bites).</w:t>
      </w:r>
    </w:p>
    <w:p w14:paraId="29B58302" w14:textId="2E90D603" w:rsidR="00B85A24" w:rsidRPr="00DC5F40" w:rsidRDefault="00B85A24" w:rsidP="00B85A24">
      <w:pPr>
        <w:pStyle w:val="Cmsor2"/>
      </w:pPr>
      <w:bookmarkStart w:id="43" w:name="_Ref119059683"/>
      <w:bookmarkStart w:id="44" w:name="_Toc120875156"/>
      <w:r w:rsidRPr="00DC5F40">
        <w:t>A felhasználó státusza</w:t>
      </w:r>
      <w:bookmarkEnd w:id="43"/>
      <w:bookmarkEnd w:id="44"/>
    </w:p>
    <w:p w14:paraId="056EEBEA" w14:textId="6198FCFD" w:rsidR="007C61DC" w:rsidRPr="00DC5F40" w:rsidRDefault="004E388A" w:rsidP="007C61DC">
      <w:r w:rsidRPr="00DC5F40">
        <w:t xml:space="preserve">Az </w:t>
      </w:r>
      <w:r w:rsidRPr="00DC5F40">
        <w:rPr>
          <w:i/>
          <w:iCs/>
        </w:rPr>
        <w:t>R3, R4, R5</w:t>
      </w:r>
      <w:r w:rsidRPr="00DC5F40">
        <w:t xml:space="preserve"> követelmények</w:t>
      </w:r>
      <w:r w:rsidR="00A87243" w:rsidRPr="00DC5F40">
        <w:t xml:space="preserve"> értelmében az alkalmazásnak le kell tudnia kérdezni az alkalmazás szerverről </w:t>
      </w:r>
      <w:r w:rsidR="00281E32" w:rsidRPr="00DC5F40">
        <w:t>a felhasználó aktuális státuszát, megjeleníteni azt, illetve</w:t>
      </w:r>
      <w:r w:rsidR="006473D6" w:rsidRPr="00DC5F40">
        <w:t>,</w:t>
      </w:r>
      <w:r w:rsidR="00CB657B" w:rsidRPr="00DC5F40">
        <w:t xml:space="preserve"> ha szükséges zárolnia kell a felhasználó munkamenetét. </w:t>
      </w:r>
      <w:r w:rsidR="006473D6" w:rsidRPr="00DC5F40">
        <w:t xml:space="preserve">Ezeket a funkcionalitásokat </w:t>
      </w:r>
      <w:r w:rsidR="004A572D" w:rsidRPr="00DC5F40">
        <w:t>az adatgyűjtő</w:t>
      </w:r>
      <w:r w:rsidR="00952C9B" w:rsidRPr="00DC5F40">
        <w:t>t</w:t>
      </w:r>
      <w:r w:rsidR="00536739" w:rsidRPr="00DC5F40">
        <w:t>ő</w:t>
      </w:r>
      <w:r w:rsidR="00952C9B" w:rsidRPr="00DC5F40">
        <w:t xml:space="preserve">l </w:t>
      </w:r>
      <w:r w:rsidR="00B04001" w:rsidRPr="00DC5F40">
        <w:t>elválasztva egy különálló modulban (és szálon) implementáltam.</w:t>
      </w:r>
    </w:p>
    <w:p w14:paraId="19420705" w14:textId="50C9CCD9" w:rsidR="000C352E" w:rsidRPr="00DC5F40" w:rsidRDefault="00E93B07" w:rsidP="007C61DC">
      <w:r w:rsidRPr="00DC5F40">
        <w:t>A státusz lekérdezése a kliens program indulása után periodikusan történik.</w:t>
      </w:r>
      <w:r w:rsidR="00D807D8" w:rsidRPr="00DC5F40">
        <w:t xml:space="preserve"> A státusz lekérdezések közti idő intervallum konfigurálható.</w:t>
      </w:r>
      <w:r w:rsidR="0008512B" w:rsidRPr="00DC5F40">
        <w:t xml:space="preserve"> A felhasználó</w:t>
      </w:r>
      <w:r w:rsidR="003C40F3" w:rsidRPr="00DC5F40">
        <w:t xml:space="preserve"> státusza</w:t>
      </w:r>
      <w:r w:rsidR="0008512B" w:rsidRPr="00DC5F40">
        <w:t xml:space="preserve"> </w:t>
      </w:r>
      <w:r w:rsidR="000C352E" w:rsidRPr="00DC5F40">
        <w:t>a következőképpen épül fel:</w:t>
      </w:r>
    </w:p>
    <w:p w14:paraId="74F56D86" w14:textId="16251588" w:rsidR="003C40F3" w:rsidRPr="00DC5F40" w:rsidRDefault="003C40F3" w:rsidP="003C40F3">
      <w:pPr>
        <w:pStyle w:val="Kd"/>
      </w:pPr>
      <w:r w:rsidRPr="00DC5F40">
        <w:lastRenderedPageBreak/>
        <w:t>struct Status {</w:t>
      </w:r>
    </w:p>
    <w:p w14:paraId="0677AA97" w14:textId="27B7CD69" w:rsidR="003C40F3" w:rsidRPr="00DC5F40" w:rsidRDefault="003C40F3" w:rsidP="003C40F3">
      <w:pPr>
        <w:pStyle w:val="Kd"/>
      </w:pPr>
      <w:r w:rsidRPr="00DC5F40">
        <w:t xml:space="preserve">    phase: String,</w:t>
      </w:r>
    </w:p>
    <w:p w14:paraId="37D80E8A" w14:textId="5150082A" w:rsidR="003C40F3" w:rsidRPr="00DC5F40" w:rsidRDefault="003C40F3" w:rsidP="003C40F3">
      <w:pPr>
        <w:pStyle w:val="Kd"/>
      </w:pPr>
      <w:r w:rsidRPr="00DC5F40">
        <w:t xml:space="preserve">    description: String,</w:t>
      </w:r>
    </w:p>
    <w:p w14:paraId="76B299FF" w14:textId="065616FE" w:rsidR="003C40F3" w:rsidRPr="00DC5F40" w:rsidRDefault="003C40F3" w:rsidP="003C40F3">
      <w:pPr>
        <w:pStyle w:val="Kd"/>
      </w:pPr>
      <w:r w:rsidRPr="00DC5F40">
        <w:t xml:space="preserve">    value: f64,</w:t>
      </w:r>
    </w:p>
    <w:p w14:paraId="7E3B58E7" w14:textId="746BD177" w:rsidR="000D42A8" w:rsidRPr="00DC5F40" w:rsidRDefault="003C40F3" w:rsidP="000D42A8">
      <w:pPr>
        <w:pStyle w:val="Kd"/>
      </w:pPr>
      <w:r w:rsidRPr="00DC5F40">
        <w:t>}</w:t>
      </w:r>
    </w:p>
    <w:p w14:paraId="203422AA" w14:textId="61EFE945" w:rsidR="000D42A8" w:rsidRPr="00DC5F40" w:rsidRDefault="000D42A8" w:rsidP="000D42A8">
      <w:r w:rsidRPr="00DC5F40">
        <w:t>Az egyes mezők jelentése és lehetséges érté</w:t>
      </w:r>
      <w:r w:rsidR="005967D1" w:rsidRPr="00DC5F40">
        <w:t>kei:</w:t>
      </w:r>
    </w:p>
    <w:p w14:paraId="4BD4F3BA" w14:textId="25230E94" w:rsidR="005967D1" w:rsidRPr="00DC5F40" w:rsidRDefault="005967D1" w:rsidP="005967D1">
      <w:pPr>
        <w:pStyle w:val="Listaszerbekezds"/>
        <w:numPr>
          <w:ilvl w:val="0"/>
          <w:numId w:val="28"/>
        </w:numPr>
      </w:pPr>
      <w:r w:rsidRPr="00DC5F40">
        <w:rPr>
          <w:b/>
          <w:bCs/>
        </w:rPr>
        <w:t>phase:</w:t>
      </w:r>
      <w:r w:rsidRPr="00DC5F40">
        <w:t xml:space="preserve"> </w:t>
      </w:r>
      <w:r w:rsidR="00971F96" w:rsidRPr="00DC5F40">
        <w:t>Azt adja meg, hogy a felhasználó milyen fázisban van jelenleg.</w:t>
      </w:r>
      <w:r w:rsidR="002E178F" w:rsidRPr="00DC5F40">
        <w:t xml:space="preserve"> A mező lehetséges értékei a következők:</w:t>
      </w:r>
    </w:p>
    <w:p w14:paraId="4CF30434" w14:textId="437C7D94" w:rsidR="002E178F" w:rsidRPr="00DC5F40" w:rsidRDefault="00A92CBA" w:rsidP="002E178F">
      <w:pPr>
        <w:pStyle w:val="Listaszerbekezds"/>
        <w:numPr>
          <w:ilvl w:val="1"/>
          <w:numId w:val="28"/>
        </w:numPr>
      </w:pPr>
      <w:r w:rsidRPr="00DC5F40">
        <w:rPr>
          <w:b/>
          <w:bCs/>
        </w:rPr>
        <w:t xml:space="preserve">learn: </w:t>
      </w:r>
      <w:r w:rsidR="00C737B6" w:rsidRPr="00DC5F40">
        <w:t xml:space="preserve">Tanuló fázis. </w:t>
      </w:r>
      <w:r w:rsidRPr="00DC5F40">
        <w:t xml:space="preserve">A kliens program nem gyűjtött meg elegendő adattot ahhoz, hogy a kiértékelő szoftver a felhasználónak biometrikus profilt </w:t>
      </w:r>
      <w:r w:rsidR="00F75989" w:rsidRPr="00DC5F40">
        <w:t>tudjon építeni.</w:t>
      </w:r>
    </w:p>
    <w:p w14:paraId="19EA752E" w14:textId="0D1CC4DA" w:rsidR="00D21E9A" w:rsidRPr="00DC5F40" w:rsidRDefault="00D21E9A" w:rsidP="002E178F">
      <w:pPr>
        <w:pStyle w:val="Listaszerbekezds"/>
        <w:numPr>
          <w:ilvl w:val="1"/>
          <w:numId w:val="28"/>
        </w:numPr>
      </w:pPr>
      <w:r w:rsidRPr="00DC5F40">
        <w:rPr>
          <w:b/>
          <w:bCs/>
        </w:rPr>
        <w:t>verify:</w:t>
      </w:r>
      <w:r w:rsidRPr="00DC5F40">
        <w:t xml:space="preserve"> Verifikációs fázis.</w:t>
      </w:r>
      <w:r w:rsidR="00AE5465" w:rsidRPr="00DC5F40">
        <w:t xml:space="preserve"> A felhasználó már rendelkezik biometrikus profillal, így lehetséges a felhasználó verifikációja. Az újonnan érkező</w:t>
      </w:r>
      <w:r w:rsidR="000C1D5C" w:rsidRPr="00DC5F40">
        <w:t xml:space="preserve"> mozgásadatot verifikálja a szerver.</w:t>
      </w:r>
    </w:p>
    <w:p w14:paraId="23B884D0" w14:textId="178135B7" w:rsidR="00F23879" w:rsidRPr="00DC5F40" w:rsidRDefault="00F23879" w:rsidP="002E178F">
      <w:pPr>
        <w:pStyle w:val="Listaszerbekezds"/>
        <w:numPr>
          <w:ilvl w:val="1"/>
          <w:numId w:val="28"/>
        </w:numPr>
      </w:pPr>
      <w:r w:rsidRPr="00DC5F40">
        <w:rPr>
          <w:b/>
          <w:bCs/>
        </w:rPr>
        <w:t>transition:</w:t>
      </w:r>
      <w:r w:rsidRPr="00DC5F40">
        <w:t xml:space="preserve"> Átmeneti fázis. A felhasználó már rendelkezik biometrikus profillal, viszont az aktuális </w:t>
      </w:r>
      <w:r w:rsidR="000275D1" w:rsidRPr="00DC5F40">
        <w:t>adatfolyamban nincs még elég adat a verifikációhoz.</w:t>
      </w:r>
    </w:p>
    <w:p w14:paraId="52F65D95" w14:textId="25F5557E" w:rsidR="00684A06" w:rsidRPr="00DC5F40" w:rsidRDefault="00684A06" w:rsidP="00684A06">
      <w:pPr>
        <w:pStyle w:val="Listaszerbekezds"/>
        <w:numPr>
          <w:ilvl w:val="0"/>
          <w:numId w:val="28"/>
        </w:numPr>
      </w:pPr>
      <w:r w:rsidRPr="00DC5F40">
        <w:rPr>
          <w:b/>
          <w:bCs/>
        </w:rPr>
        <w:t xml:space="preserve">description: </w:t>
      </w:r>
      <w:r w:rsidR="00826821" w:rsidRPr="00DC5F40">
        <w:t xml:space="preserve">Opcionális </w:t>
      </w:r>
      <w:r w:rsidR="00F60C4A" w:rsidRPr="00DC5F40">
        <w:t xml:space="preserve">kiegészítő </w:t>
      </w:r>
      <w:r w:rsidR="00826821" w:rsidRPr="00DC5F40">
        <w:t>leírás</w:t>
      </w:r>
      <w:r w:rsidR="00292AB6" w:rsidRPr="00DC5F40">
        <w:t>,</w:t>
      </w:r>
      <w:r w:rsidR="00E33783" w:rsidRPr="00DC5F40">
        <w:t xml:space="preserve"> amit a szerver küldhet a kliensnek.</w:t>
      </w:r>
    </w:p>
    <w:p w14:paraId="5507DC38" w14:textId="4F888BC6" w:rsidR="00292AB6" w:rsidRPr="00DC5F40" w:rsidRDefault="00292AB6" w:rsidP="00684A06">
      <w:pPr>
        <w:pStyle w:val="Listaszerbekezds"/>
        <w:numPr>
          <w:ilvl w:val="0"/>
          <w:numId w:val="28"/>
        </w:numPr>
      </w:pPr>
      <w:r w:rsidRPr="00DC5F40">
        <w:rPr>
          <w:b/>
          <w:bCs/>
        </w:rPr>
        <w:t>value:</w:t>
      </w:r>
      <w:r w:rsidRPr="00DC5F40">
        <w:t xml:space="preserve"> </w:t>
      </w:r>
      <w:r w:rsidR="008C0697" w:rsidRPr="00DC5F40">
        <w:t xml:space="preserve">Egy 0.0 és 1.0 közötti lebegőpontos érték. </w:t>
      </w:r>
      <w:r w:rsidR="008E25B1" w:rsidRPr="00DC5F40">
        <w:t>Ez a mező a különböző fázisok esetén mást és mást jelent</w:t>
      </w:r>
      <w:r w:rsidR="009E727F" w:rsidRPr="00DC5F40">
        <w:t>:</w:t>
      </w:r>
    </w:p>
    <w:p w14:paraId="446712A1" w14:textId="54C38C5A" w:rsidR="009E727F" w:rsidRPr="00DC5F40" w:rsidRDefault="009E727F" w:rsidP="009E727F">
      <w:pPr>
        <w:pStyle w:val="Listaszerbekezds"/>
        <w:numPr>
          <w:ilvl w:val="1"/>
          <w:numId w:val="28"/>
        </w:numPr>
      </w:pPr>
      <w:r w:rsidRPr="00DC5F40">
        <w:rPr>
          <w:b/>
          <w:bCs/>
        </w:rPr>
        <w:t>learn:</w:t>
      </w:r>
      <w:r w:rsidRPr="00DC5F40">
        <w:t xml:space="preserve"> </w:t>
      </w:r>
      <w:r w:rsidR="00066187" w:rsidRPr="00DC5F40">
        <w:t xml:space="preserve">A felhasználó által gyűjtött adat mennyiségének százalékos értéke, ahol a 0.0 érték a 0 események felel meg, az 1.0 érték pedig annak az </w:t>
      </w:r>
      <w:r w:rsidR="0076063F" w:rsidRPr="00DC5F40">
        <w:t>adatmennyiségnek, amennyire a kiértékelő szoftvernek szüksége van arra, hogy biometrikus profilt építsen.</w:t>
      </w:r>
    </w:p>
    <w:p w14:paraId="6CEC2C8A" w14:textId="4150D3C6" w:rsidR="00107F3D" w:rsidRPr="00DC5F40" w:rsidRDefault="00107F3D" w:rsidP="009E727F">
      <w:pPr>
        <w:pStyle w:val="Listaszerbekezds"/>
        <w:numPr>
          <w:ilvl w:val="1"/>
          <w:numId w:val="28"/>
        </w:numPr>
      </w:pPr>
      <w:r w:rsidRPr="00DC5F40">
        <w:rPr>
          <w:b/>
          <w:bCs/>
        </w:rPr>
        <w:t>verify:</w:t>
      </w:r>
      <w:r w:rsidRPr="00DC5F40">
        <w:t xml:space="preserve"> </w:t>
      </w:r>
      <w:r w:rsidR="00C064D3" w:rsidRPr="00DC5F40">
        <w:t>A felhasználó legfrissebb verifikációjának eredménye. Ez az érték azt adja meg, hogy a kiértékelő szoftver mennyire tartja valószínűnek azt a beérkező mozgás adatok alapján, hogy a felhasználó valóban az, akinek mondja magát.</w:t>
      </w:r>
    </w:p>
    <w:p w14:paraId="0684EABF" w14:textId="06837DD7" w:rsidR="009B7CE2" w:rsidRDefault="00FE15E6" w:rsidP="009B7CE2">
      <w:pPr>
        <w:pStyle w:val="Listaszerbekezds"/>
        <w:numPr>
          <w:ilvl w:val="1"/>
          <w:numId w:val="28"/>
        </w:numPr>
      </w:pPr>
      <w:r w:rsidRPr="00DC5F40">
        <w:rPr>
          <w:b/>
          <w:bCs/>
        </w:rPr>
        <w:t>transition:</w:t>
      </w:r>
      <w:r w:rsidRPr="00DC5F40">
        <w:t xml:space="preserve"> </w:t>
      </w:r>
      <w:r w:rsidR="00FD7311" w:rsidRPr="00DC5F40">
        <w:t xml:space="preserve">A felhasználó által gyűjtött adat mennyiségének százalékos értéke, ahol a 0.0 érték a 0 események felel meg, az 1.0 érték pedig annak az adatmennyiségnek, amennyire a kiértékelő szoftvernek szüksége van arra, hogy </w:t>
      </w:r>
      <w:r w:rsidR="00722F71" w:rsidRPr="00DC5F40">
        <w:t>verifikáljon</w:t>
      </w:r>
      <w:r w:rsidR="00FD7311" w:rsidRPr="00DC5F40">
        <w:t>.</w:t>
      </w:r>
    </w:p>
    <w:p w14:paraId="0BBCCA69" w14:textId="77777777" w:rsidR="00C21338" w:rsidRDefault="00C21338" w:rsidP="00C21338">
      <w:pPr>
        <w:pStyle w:val="Kp"/>
      </w:pPr>
      <w:r>
        <w:rPr>
          <w:noProof/>
        </w:rPr>
        <w:lastRenderedPageBreak/>
        <w:drawing>
          <wp:inline distT="0" distB="0" distL="0" distR="0" wp14:anchorId="2C5B9FB3" wp14:editId="656D2309">
            <wp:extent cx="5400040" cy="1640205"/>
            <wp:effectExtent l="0" t="0" r="0" b="0"/>
            <wp:docPr id="36" name="Ábr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Ábra 36"/>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5400040" cy="1640205"/>
                    </a:xfrm>
                    <a:prstGeom prst="rect">
                      <a:avLst/>
                    </a:prstGeom>
                  </pic:spPr>
                </pic:pic>
              </a:graphicData>
            </a:graphic>
          </wp:inline>
        </w:drawing>
      </w:r>
    </w:p>
    <w:p w14:paraId="1F22250B" w14:textId="18460100" w:rsidR="009B7CE2" w:rsidRPr="00DC5F40" w:rsidRDefault="00C21338" w:rsidP="00C21338">
      <w:pPr>
        <w:pStyle w:val="Kpalrs"/>
      </w:pPr>
      <w:fldSimple w:instr=" SEQ ábra \* ARABIC ">
        <w:r w:rsidR="002206B0">
          <w:rPr>
            <w:noProof/>
          </w:rPr>
          <w:t>11</w:t>
        </w:r>
      </w:fldSimple>
      <w:r>
        <w:t xml:space="preserve">. ábra </w:t>
      </w:r>
      <w:r w:rsidRPr="008D1E8A">
        <w:t>A felhasználó státusza</w:t>
      </w:r>
    </w:p>
    <w:p w14:paraId="452E5F8F" w14:textId="0D4132AE" w:rsidR="00D5485D" w:rsidRPr="00DC5F40" w:rsidRDefault="005B7EC7" w:rsidP="007C61DC">
      <w:r w:rsidRPr="00DC5F40">
        <w:t xml:space="preserve">A státusz megjelenítésére egy </w:t>
      </w:r>
      <w:r w:rsidRPr="00DC5F40">
        <w:rPr>
          <w:i/>
          <w:iCs/>
        </w:rPr>
        <w:t>notify</w:t>
      </w:r>
      <w:r w:rsidR="004610EC" w:rsidRPr="00DC5F40">
        <w:rPr>
          <w:i/>
          <w:iCs/>
        </w:rPr>
        <w:t>-rust</w:t>
      </w:r>
      <w:r w:rsidRPr="00DC5F40">
        <w:t xml:space="preserve"> </w:t>
      </w:r>
      <w:r w:rsidR="00B72F61" w:rsidRPr="00DC5F40">
        <w:t>nevezetű</w:t>
      </w:r>
      <w:r w:rsidRPr="00DC5F40">
        <w:t xml:space="preserve"> külső</w:t>
      </w:r>
      <w:r w:rsidR="004B514E" w:rsidRPr="00DC5F40">
        <w:t xml:space="preserve"> modult</w:t>
      </w:r>
      <w:r w:rsidRPr="00DC5F40">
        <w:t xml:space="preserve"> használtam</w:t>
      </w:r>
      <w:r w:rsidR="009B1365" w:rsidRPr="00DC5F40">
        <w:t>.</w:t>
      </w:r>
      <w:r w:rsidR="004610EC" w:rsidRPr="00DC5F40">
        <w:t xml:space="preserve"> </w:t>
      </w:r>
      <w:r w:rsidR="00306AA5" w:rsidRPr="00DC5F40">
        <w:t xml:space="preserve">Ezt </w:t>
      </w:r>
      <w:r w:rsidR="001D751A" w:rsidRPr="00DC5F40">
        <w:t>a köny</w:t>
      </w:r>
      <w:r w:rsidR="007B5842" w:rsidRPr="00DC5F40">
        <w:t>vtár</w:t>
      </w:r>
      <w:r w:rsidR="00306AA5" w:rsidRPr="00DC5F40">
        <w:t>at</w:t>
      </w:r>
      <w:r w:rsidR="007B5842" w:rsidRPr="00DC5F40">
        <w:t xml:space="preserve"> </w:t>
      </w:r>
      <w:r w:rsidR="00306AA5" w:rsidRPr="00DC5F40">
        <w:t>Linux / BSD alapú asztali környezetekhez írták, amelyek követik az XDG specifikációt.</w:t>
      </w:r>
      <w:r w:rsidR="00330551" w:rsidRPr="00DC5F40">
        <w:t xml:space="preserve"> Ezek közé tartozik többek közt a GNOME, a KDE és az Xfce.</w:t>
      </w:r>
      <w:r w:rsidR="00BE1519" w:rsidRPr="00DC5F40">
        <w:t xml:space="preserve"> A modul segítségével DBUS alapú </w:t>
      </w:r>
      <w:r w:rsidR="00B879B7" w:rsidRPr="00DC5F40">
        <w:t xml:space="preserve">értesítéseket lehet </w:t>
      </w:r>
      <w:r w:rsidR="000D3D7E" w:rsidRPr="00DC5F40">
        <w:t xml:space="preserve">küldeni </w:t>
      </w:r>
      <w:r w:rsidR="00B879B7" w:rsidRPr="00DC5F40">
        <w:t>a</w:t>
      </w:r>
      <w:r w:rsidR="001D4F78" w:rsidRPr="00DC5F40">
        <w:t xml:space="preserve">z adott asztali környezet </w:t>
      </w:r>
      <w:r w:rsidR="00154201" w:rsidRPr="00DC5F40">
        <w:t>alapértelmezett értesítés kezelőjé</w:t>
      </w:r>
      <w:r w:rsidR="000D3D7E" w:rsidRPr="00DC5F40">
        <w:t>nek</w:t>
      </w:r>
      <w:r w:rsidR="004E4C25" w:rsidRPr="00DC5F40">
        <w:t>, ami megjeleníti ezeket.</w:t>
      </w:r>
    </w:p>
    <w:p w14:paraId="62F92FE5" w14:textId="4B9EB824" w:rsidR="00CF244F" w:rsidRPr="00DC5F40" w:rsidRDefault="00EA0156" w:rsidP="00A2756D">
      <w:r w:rsidRPr="00DC5F40">
        <w:t xml:space="preserve">Amennyiben </w:t>
      </w:r>
      <w:r w:rsidR="00A2756D" w:rsidRPr="00DC5F40">
        <w:t xml:space="preserve">a felhasználó verifikációs fázisban van a státusz </w:t>
      </w:r>
      <w:r w:rsidR="00A2756D" w:rsidRPr="00DC5F40">
        <w:rPr>
          <w:i/>
          <w:iCs/>
        </w:rPr>
        <w:t>value</w:t>
      </w:r>
      <w:r w:rsidR="00A2756D" w:rsidRPr="00DC5F40">
        <w:t xml:space="preserve"> mezője a verifikáció eredményét tartalmazza. </w:t>
      </w:r>
      <w:r w:rsidR="00F57E9D" w:rsidRPr="00DC5F40">
        <w:t xml:space="preserve">Ehhez tartozik kliens oldalon egy </w:t>
      </w:r>
      <w:r w:rsidR="00036DDB" w:rsidRPr="00DC5F40">
        <w:t xml:space="preserve">küszöbérték, ami alatt a felhasználó verifikációja sikertelennek minősül. </w:t>
      </w:r>
      <w:r w:rsidR="00F837DC" w:rsidRPr="00DC5F40">
        <w:t>Amennyiben a kliens programban konfigurálva van a munkamenet zároló funkció</w:t>
      </w:r>
      <w:r w:rsidR="0044258B" w:rsidRPr="00DC5F40">
        <w:t>, és a küszöbértéken aluli verifikációs értéket kap a szervertől a kliens meghív egy külső programot</w:t>
      </w:r>
      <w:r w:rsidR="009E310F" w:rsidRPr="00DC5F40">
        <w:t>.</w:t>
      </w:r>
      <w:r w:rsidR="003C7799" w:rsidRPr="00DC5F40">
        <w:t xml:space="preserve"> Ez a külső program végzi el a munkamenet zárolását.</w:t>
      </w:r>
      <w:r w:rsidR="0052377D" w:rsidRPr="00DC5F40">
        <w:t xml:space="preserve"> Alapértelmezetten az </w:t>
      </w:r>
      <w:r w:rsidR="0052377D" w:rsidRPr="00DC5F40">
        <w:rPr>
          <w:i/>
          <w:iCs/>
        </w:rPr>
        <w:t>slock</w:t>
      </w:r>
      <w:sdt>
        <w:sdtPr>
          <w:rPr>
            <w:i/>
            <w:iCs/>
          </w:rPr>
          <w:id w:val="-356430138"/>
          <w:citation/>
        </w:sdtPr>
        <w:sdtContent>
          <w:r w:rsidR="006679BA" w:rsidRPr="00DC5F40">
            <w:rPr>
              <w:i/>
              <w:iCs/>
            </w:rPr>
            <w:fldChar w:fldCharType="begin"/>
          </w:r>
          <w:r w:rsidR="006679BA" w:rsidRPr="00DC5F40">
            <w:rPr>
              <w:i/>
              <w:iCs/>
            </w:rPr>
            <w:instrText xml:space="preserve"> CITATION suc02 \l 2057 </w:instrText>
          </w:r>
          <w:r w:rsidR="006679BA" w:rsidRPr="00DC5F40">
            <w:rPr>
              <w:i/>
              <w:iCs/>
            </w:rPr>
            <w:fldChar w:fldCharType="separate"/>
          </w:r>
          <w:r w:rsidR="002206B0">
            <w:rPr>
              <w:i/>
              <w:iCs/>
              <w:noProof/>
            </w:rPr>
            <w:t xml:space="preserve"> </w:t>
          </w:r>
          <w:r w:rsidR="002206B0">
            <w:rPr>
              <w:noProof/>
            </w:rPr>
            <w:t>[10]</w:t>
          </w:r>
          <w:r w:rsidR="006679BA" w:rsidRPr="00DC5F40">
            <w:rPr>
              <w:i/>
              <w:iCs/>
            </w:rPr>
            <w:fldChar w:fldCharType="end"/>
          </w:r>
        </w:sdtContent>
      </w:sdt>
      <w:r w:rsidR="0052377D" w:rsidRPr="00DC5F40">
        <w:rPr>
          <w:i/>
          <w:iCs/>
        </w:rPr>
        <w:t xml:space="preserve"> </w:t>
      </w:r>
      <w:r w:rsidR="0052377D" w:rsidRPr="00DC5F40">
        <w:t>nevű program van beállítva</w:t>
      </w:r>
      <w:r w:rsidR="00606242" w:rsidRPr="00DC5F40">
        <w:t xml:space="preserve"> erre a célra.</w:t>
      </w:r>
      <w:r w:rsidR="004B2790" w:rsidRPr="00DC5F40">
        <w:t xml:space="preserve"> Ez egy meglehetősen egyszerű és biztonságos képernyőzároló segédprogram X11-et használó operációs rendszerekhez. </w:t>
      </w:r>
      <w:r w:rsidR="00676217" w:rsidRPr="00DC5F40">
        <w:t xml:space="preserve">A konfigurálható külső program hívás azért is </w:t>
      </w:r>
      <w:r w:rsidR="00C83231" w:rsidRPr="00DC5F40">
        <w:t xml:space="preserve">kedvező, mert </w:t>
      </w:r>
      <w:r w:rsidR="001B6514" w:rsidRPr="00DC5F40">
        <w:t xml:space="preserve">előfordulhat, hogy bizonyos vállalatok </w:t>
      </w:r>
      <w:r w:rsidR="00A6061C" w:rsidRPr="00DC5F40">
        <w:t>a munkamenet zároló funkció helyett például egy csendes riasztás (silent alert)</w:t>
      </w:r>
      <w:r w:rsidR="00545798" w:rsidRPr="00DC5F40">
        <w:t xml:space="preserve"> szerű viselkedést preferálnak.</w:t>
      </w:r>
    </w:p>
    <w:p w14:paraId="3FCE8D88" w14:textId="18282EFE" w:rsidR="00B85A24" w:rsidRPr="00DC5F40" w:rsidRDefault="00CF0DCF" w:rsidP="00B85A24">
      <w:pPr>
        <w:pStyle w:val="Cmsor2"/>
      </w:pPr>
      <w:bookmarkStart w:id="45" w:name="_Toc120875157"/>
      <w:r w:rsidRPr="00DC5F40">
        <w:t>Konfigurációs lehetőségek</w:t>
      </w:r>
      <w:bookmarkEnd w:id="45"/>
    </w:p>
    <w:p w14:paraId="3FD1B329" w14:textId="153B4316" w:rsidR="003F5E18" w:rsidRPr="00DC5F40" w:rsidRDefault="005F1FCC" w:rsidP="003F5E18">
      <w:r w:rsidRPr="00DC5F40">
        <w:t xml:space="preserve">Az </w:t>
      </w:r>
      <w:r w:rsidRPr="00DC5F40">
        <w:rPr>
          <w:i/>
          <w:iCs/>
        </w:rPr>
        <w:t>R9</w:t>
      </w:r>
      <w:r w:rsidRPr="00DC5F40">
        <w:t>-es követelmény értelmében a kliens alkalmazásnak könnyen konfigurálhatónak kell lennie.</w:t>
      </w:r>
      <w:r w:rsidR="00B41702" w:rsidRPr="00DC5F40">
        <w:t xml:space="preserve"> Az alkalmazás konfigurációjával kapcsolatos kódokat kiszerveztem egy különálló modulba.</w:t>
      </w:r>
      <w:r w:rsidR="00D84C13" w:rsidRPr="00DC5F40">
        <w:t xml:space="preserve"> Az alkalmazás három szinten konfigurálható, ahol a következő szint</w:t>
      </w:r>
      <w:r w:rsidR="003F5E18" w:rsidRPr="00DC5F40">
        <w:t>en definiált változó mindig</w:t>
      </w:r>
      <w:r w:rsidR="00D84C13" w:rsidRPr="00DC5F40">
        <w:t xml:space="preserve"> felülírja az előzőt:</w:t>
      </w:r>
    </w:p>
    <w:p w14:paraId="5B6C6313" w14:textId="77777777" w:rsidR="003F5E18" w:rsidRPr="00DC5F40" w:rsidRDefault="003F5E18" w:rsidP="003F5E18">
      <w:pPr>
        <w:pStyle w:val="Listaszerbekezds"/>
        <w:numPr>
          <w:ilvl w:val="0"/>
          <w:numId w:val="36"/>
        </w:numPr>
      </w:pPr>
      <w:r w:rsidRPr="00DC5F40">
        <w:t>Forráskódban definiált („beégetett”) alapértelmezett értékek.</w:t>
      </w:r>
    </w:p>
    <w:p w14:paraId="13527FB6" w14:textId="77777777" w:rsidR="003F5E18" w:rsidRPr="00DC5F40" w:rsidRDefault="003F5E18" w:rsidP="003F5E18">
      <w:pPr>
        <w:pStyle w:val="Listaszerbekezds"/>
        <w:numPr>
          <w:ilvl w:val="0"/>
          <w:numId w:val="36"/>
        </w:numPr>
      </w:pPr>
      <w:r w:rsidRPr="00DC5F40">
        <w:t>Futási időben definiált környezeti változók.</w:t>
      </w:r>
    </w:p>
    <w:p w14:paraId="735936CA" w14:textId="77777777" w:rsidR="007666B3" w:rsidRPr="00DC5F40" w:rsidRDefault="001732BA" w:rsidP="003F5E18">
      <w:pPr>
        <w:pStyle w:val="Listaszerbekezds"/>
        <w:numPr>
          <w:ilvl w:val="0"/>
          <w:numId w:val="36"/>
        </w:numPr>
      </w:pPr>
      <w:r w:rsidRPr="00DC5F40">
        <w:t>A program indításakor definiált parancssori argumentumok.</w:t>
      </w:r>
    </w:p>
    <w:p w14:paraId="1D89514D" w14:textId="32A2ADEC" w:rsidR="003F5E18" w:rsidRPr="00DC5F40" w:rsidRDefault="00C2233C" w:rsidP="007666B3">
      <w:pPr>
        <w:ind w:firstLine="0"/>
      </w:pPr>
      <w:r w:rsidRPr="00DC5F40">
        <w:lastRenderedPageBreak/>
        <w:t>A környezeti változók feldolgozására a Rust beépített mechanizmusát használtam, a</w:t>
      </w:r>
      <w:r w:rsidR="00D002E0" w:rsidRPr="00DC5F40">
        <w:t xml:space="preserve"> parancssori argumentumok kezelésére pedig a </w:t>
      </w:r>
      <w:r w:rsidR="00D002E0" w:rsidRPr="00DC5F40">
        <w:rPr>
          <w:i/>
          <w:iCs/>
        </w:rPr>
        <w:t xml:space="preserve">clap </w:t>
      </w:r>
      <w:r w:rsidR="00D002E0" w:rsidRPr="00DC5F40">
        <w:t>nevű külső modult.</w:t>
      </w:r>
      <w:r w:rsidR="006121B6" w:rsidRPr="00DC5F40">
        <w:t xml:space="preserve"> A modul segítségével a parancssori argumentumok egyszerű kezelése mellett lehetőség van</w:t>
      </w:r>
      <w:r w:rsidR="00B452E8" w:rsidRPr="00DC5F40">
        <w:t xml:space="preserve"> igényes és esztétikus </w:t>
      </w:r>
      <w:r w:rsidR="00772888" w:rsidRPr="00DC5F40">
        <w:t>használati útmutató generálására is</w:t>
      </w:r>
      <w:r w:rsidR="00D66821" w:rsidRPr="00DC5F40">
        <w:t xml:space="preserve"> a kódban </w:t>
      </w:r>
      <w:r w:rsidR="00FE4879" w:rsidRPr="00DC5F40">
        <w:t xml:space="preserve">írt </w:t>
      </w:r>
      <w:r w:rsidR="00D66821" w:rsidRPr="00DC5F40">
        <w:t>kommentekből</w:t>
      </w:r>
      <w:r w:rsidR="00772888" w:rsidRPr="00DC5F40">
        <w:t xml:space="preserve">, amit a </w:t>
      </w:r>
      <w:r w:rsidR="00C272AF" w:rsidRPr="00DC5F40">
        <w:rPr>
          <w:i/>
          <w:iCs/>
        </w:rPr>
        <w:t>--</w:t>
      </w:r>
      <w:r w:rsidR="00772888" w:rsidRPr="00DC5F40">
        <w:rPr>
          <w:i/>
          <w:iCs/>
        </w:rPr>
        <w:t>help</w:t>
      </w:r>
      <w:r w:rsidR="00772888" w:rsidRPr="00DC5F40">
        <w:t xml:space="preserve"> parancssori argumentummal lehet </w:t>
      </w:r>
      <w:r w:rsidR="004C3D3F" w:rsidRPr="00DC5F40">
        <w:t>megjeleníteni.</w:t>
      </w:r>
      <w:r w:rsidR="003F5E18" w:rsidRPr="00DC5F40">
        <w:t xml:space="preserve"> </w:t>
      </w:r>
      <w:r w:rsidR="00936158" w:rsidRPr="00DC5F40">
        <w:t>A kliens alkalmazás a következő konfigurációs beállításokkal rendelkezik:</w:t>
      </w:r>
    </w:p>
    <w:p w14:paraId="0A77BDBC" w14:textId="2EB68434" w:rsidR="00E46D24" w:rsidRPr="00DC5F40" w:rsidRDefault="00302667" w:rsidP="00D8785F">
      <w:pPr>
        <w:pStyle w:val="Listaszerbekezds"/>
        <w:numPr>
          <w:ilvl w:val="0"/>
          <w:numId w:val="28"/>
        </w:numPr>
        <w:rPr>
          <w:b/>
          <w:bCs/>
        </w:rPr>
      </w:pPr>
      <w:r w:rsidRPr="00DC5F40">
        <w:rPr>
          <w:b/>
          <w:bCs/>
        </w:rPr>
        <w:t>API_KEY_</w:t>
      </w:r>
      <w:r w:rsidR="00E93DED" w:rsidRPr="00DC5F40">
        <w:rPr>
          <w:b/>
          <w:bCs/>
        </w:rPr>
        <w:t>NAME</w:t>
      </w:r>
    </w:p>
    <w:p w14:paraId="538AE47F" w14:textId="37491A03" w:rsidR="00D8785F" w:rsidRPr="00DC5F40" w:rsidRDefault="00961DF4" w:rsidP="00E46D24">
      <w:pPr>
        <w:pStyle w:val="Listaszerbekezds"/>
        <w:ind w:left="1080" w:firstLine="0"/>
        <w:rPr>
          <w:b/>
          <w:bCs/>
        </w:rPr>
      </w:pPr>
      <w:r w:rsidRPr="00DC5F40">
        <w:t>Egyedi API kulcs neve, amit a kliens hozzáfűz a HTTP kérések fejlécéhez. Ennek az a szerepe, hogy az alkalmazás szerveren azonosítsa a klienst.</w:t>
      </w:r>
    </w:p>
    <w:p w14:paraId="32FD4D4B" w14:textId="19CB3EA2" w:rsidR="00936158" w:rsidRPr="00DC5F40" w:rsidRDefault="00673660" w:rsidP="00D8785F">
      <w:pPr>
        <w:ind w:left="720" w:firstLine="360"/>
        <w:rPr>
          <w:b/>
          <w:bCs/>
        </w:rPr>
      </w:pPr>
      <w:r w:rsidRPr="00DC5F40">
        <w:t xml:space="preserve">Alapértelmezett értéke: </w:t>
      </w:r>
      <w:r w:rsidRPr="00DC5F40">
        <w:rPr>
          <w:b/>
          <w:bCs/>
        </w:rPr>
        <w:t>„api-key”</w:t>
      </w:r>
    </w:p>
    <w:p w14:paraId="2BCE50D7" w14:textId="77777777" w:rsidR="00E46D24" w:rsidRPr="00DC5F40" w:rsidRDefault="001E536B" w:rsidP="00302667">
      <w:pPr>
        <w:pStyle w:val="Listaszerbekezds"/>
        <w:numPr>
          <w:ilvl w:val="0"/>
          <w:numId w:val="28"/>
        </w:numPr>
        <w:rPr>
          <w:b/>
          <w:bCs/>
        </w:rPr>
      </w:pPr>
      <w:r w:rsidRPr="00DC5F40">
        <w:rPr>
          <w:b/>
          <w:bCs/>
        </w:rPr>
        <w:t>API_KEY_VALUE</w:t>
      </w:r>
    </w:p>
    <w:p w14:paraId="7E0621A4" w14:textId="149B7B1A" w:rsidR="00850447" w:rsidRPr="00DC5F40" w:rsidRDefault="007B1E69" w:rsidP="00E46D24">
      <w:pPr>
        <w:pStyle w:val="Listaszerbekezds"/>
        <w:ind w:left="1080" w:firstLine="0"/>
        <w:rPr>
          <w:b/>
          <w:bCs/>
        </w:rPr>
      </w:pPr>
      <w:r w:rsidRPr="00DC5F40">
        <w:t>Egyedi API kulcs értéke, amit a kliens hozzáfűz a HTTP kérések fejlécéhez. Ennek az a szerepe, hogy az alkalmazás szerveren azonosítsa a klienst.</w:t>
      </w:r>
    </w:p>
    <w:p w14:paraId="1685AB48" w14:textId="2D07A82B" w:rsidR="001E536B" w:rsidRPr="00DC5F40" w:rsidRDefault="007B1E69" w:rsidP="00850447">
      <w:pPr>
        <w:pStyle w:val="Listaszerbekezds"/>
        <w:ind w:left="1080" w:firstLine="0"/>
        <w:rPr>
          <w:b/>
          <w:bCs/>
        </w:rPr>
      </w:pPr>
      <w:r w:rsidRPr="00DC5F40">
        <w:t>Alapértelmezett értéke:</w:t>
      </w:r>
      <w:r w:rsidR="002679CC" w:rsidRPr="00DC5F40">
        <w:t xml:space="preserve"> </w:t>
      </w:r>
      <w:r w:rsidR="002679CC" w:rsidRPr="00DC5F40">
        <w:rPr>
          <w:b/>
          <w:bCs/>
        </w:rPr>
        <w:t>„x11-sentinel-client”</w:t>
      </w:r>
    </w:p>
    <w:p w14:paraId="0AF11749" w14:textId="77777777" w:rsidR="00E46D24" w:rsidRPr="00DC5F40" w:rsidRDefault="001E536B" w:rsidP="00302667">
      <w:pPr>
        <w:pStyle w:val="Listaszerbekezds"/>
        <w:numPr>
          <w:ilvl w:val="0"/>
          <w:numId w:val="28"/>
        </w:numPr>
        <w:rPr>
          <w:b/>
          <w:bCs/>
        </w:rPr>
      </w:pPr>
      <w:r w:rsidRPr="00DC5F40">
        <w:rPr>
          <w:b/>
          <w:bCs/>
        </w:rPr>
        <w:t>BUFFER_SIZE_LIMIT</w:t>
      </w:r>
    </w:p>
    <w:p w14:paraId="2EEC9140" w14:textId="39624B57" w:rsidR="00850447" w:rsidRPr="00DC5F40" w:rsidRDefault="00045DDD" w:rsidP="00E46D24">
      <w:pPr>
        <w:ind w:left="1080" w:firstLine="0"/>
        <w:rPr>
          <w:b/>
          <w:bCs/>
        </w:rPr>
      </w:pPr>
      <w:r w:rsidRPr="00DC5F40">
        <w:t>Felső korlát az adatgyűjtő esemény puffer</w:t>
      </w:r>
      <w:r w:rsidR="00EF5C60" w:rsidRPr="00DC5F40">
        <w:t>ének</w:t>
      </w:r>
      <w:r w:rsidRPr="00DC5F40">
        <w:t xml:space="preserve"> méretére. Amennyibben a puffer mérete eléri ezt a korlátot a kliens elküldi az eseményeket</w:t>
      </w:r>
      <w:r w:rsidR="00B54BCB" w:rsidRPr="00DC5F40">
        <w:t xml:space="preserve"> az alkalmazás szerverre</w:t>
      </w:r>
      <w:r w:rsidRPr="00DC5F40">
        <w:t>.</w:t>
      </w:r>
    </w:p>
    <w:p w14:paraId="7575E430" w14:textId="2C466029" w:rsidR="001E536B" w:rsidRPr="00DC5F40" w:rsidRDefault="00850447" w:rsidP="00850447">
      <w:pPr>
        <w:pStyle w:val="Listaszerbekezds"/>
        <w:ind w:left="1080" w:firstLine="0"/>
        <w:rPr>
          <w:b/>
          <w:bCs/>
        </w:rPr>
      </w:pPr>
      <w:r w:rsidRPr="00DC5F40">
        <w:t xml:space="preserve">Alapértelmezett értéke: </w:t>
      </w:r>
      <w:r w:rsidR="00B63EFC" w:rsidRPr="00DC5F40">
        <w:rPr>
          <w:b/>
          <w:bCs/>
        </w:rPr>
        <w:t>100</w:t>
      </w:r>
    </w:p>
    <w:p w14:paraId="091423C9" w14:textId="77777777" w:rsidR="00E46D24" w:rsidRPr="00DC5F40" w:rsidRDefault="001E536B" w:rsidP="00302667">
      <w:pPr>
        <w:pStyle w:val="Listaszerbekezds"/>
        <w:numPr>
          <w:ilvl w:val="0"/>
          <w:numId w:val="28"/>
        </w:numPr>
        <w:rPr>
          <w:b/>
          <w:bCs/>
        </w:rPr>
      </w:pPr>
      <w:r w:rsidRPr="00DC5F40">
        <w:rPr>
          <w:b/>
          <w:bCs/>
        </w:rPr>
        <w:t>IDLE_TIMEOUT</w:t>
      </w:r>
    </w:p>
    <w:p w14:paraId="4B4D78CE" w14:textId="4C984822" w:rsidR="001E536B" w:rsidRPr="00DC5F40" w:rsidRDefault="003D7160" w:rsidP="00E46D24">
      <w:pPr>
        <w:pStyle w:val="Listaszerbekezds"/>
        <w:ind w:left="1080" w:firstLine="0"/>
        <w:rPr>
          <w:b/>
          <w:bCs/>
        </w:rPr>
      </w:pPr>
      <w:r w:rsidRPr="00DC5F40">
        <w:t>Amennyiben az adatgyűjtőhöz nem érkezik új esemény ennyi milliszekundumig, a kliens elküldi az esemény pufferben tárolt adatokat az alkalmazás szerverre.</w:t>
      </w:r>
    </w:p>
    <w:p w14:paraId="76C6E822" w14:textId="3079B291" w:rsidR="003D7160" w:rsidRPr="00DC5F40" w:rsidRDefault="003D7160" w:rsidP="003D7160">
      <w:pPr>
        <w:pStyle w:val="Listaszerbekezds"/>
        <w:ind w:left="1080" w:firstLine="0"/>
      </w:pPr>
      <w:r w:rsidRPr="00DC5F40">
        <w:t xml:space="preserve">Alapértelmezett értéke: </w:t>
      </w:r>
      <w:r w:rsidR="00AA29AB" w:rsidRPr="00DC5F40">
        <w:rPr>
          <w:b/>
          <w:bCs/>
        </w:rPr>
        <w:t>10000</w:t>
      </w:r>
    </w:p>
    <w:p w14:paraId="675316EE" w14:textId="77777777" w:rsidR="00E46D24" w:rsidRPr="00DC5F40" w:rsidRDefault="001E536B" w:rsidP="0053713C">
      <w:pPr>
        <w:pStyle w:val="Listaszerbekezds"/>
        <w:numPr>
          <w:ilvl w:val="0"/>
          <w:numId w:val="28"/>
        </w:numPr>
        <w:rPr>
          <w:b/>
          <w:bCs/>
        </w:rPr>
      </w:pPr>
      <w:r w:rsidRPr="00DC5F40">
        <w:rPr>
          <w:b/>
          <w:bCs/>
        </w:rPr>
        <w:t>LOCK_ENABLED</w:t>
      </w:r>
    </w:p>
    <w:p w14:paraId="2CFCDA2E" w14:textId="40932083" w:rsidR="0053713C" w:rsidRPr="00DC5F40" w:rsidRDefault="000B12F7" w:rsidP="00E46D24">
      <w:pPr>
        <w:pStyle w:val="Listaszerbekezds"/>
        <w:ind w:left="1080" w:firstLine="0"/>
        <w:rPr>
          <w:b/>
          <w:bCs/>
        </w:rPr>
      </w:pPr>
      <w:r w:rsidRPr="00DC5F40">
        <w:t>Ez a konfigurációs beállítás azt szabályozza, hogy a munkamenet zároló</w:t>
      </w:r>
      <w:r w:rsidR="005A1F7A" w:rsidRPr="00DC5F40">
        <w:t xml:space="preserve"> funkció</w:t>
      </w:r>
      <w:r w:rsidR="00273AC1" w:rsidRPr="00DC5F40">
        <w:t xml:space="preserve"> be van-e kapcsolva.</w:t>
      </w:r>
    </w:p>
    <w:p w14:paraId="7BF685D5" w14:textId="16EF925D" w:rsidR="0053713C" w:rsidRPr="00DC5F40" w:rsidRDefault="0053713C" w:rsidP="0053713C">
      <w:pPr>
        <w:pStyle w:val="Listaszerbekezds"/>
        <w:ind w:left="1080" w:firstLine="0"/>
        <w:rPr>
          <w:b/>
          <w:bCs/>
        </w:rPr>
      </w:pPr>
      <w:r w:rsidRPr="00DC5F40">
        <w:t xml:space="preserve">Alapértelmezett értéke: </w:t>
      </w:r>
      <w:r w:rsidR="00D34C5A" w:rsidRPr="00DC5F40">
        <w:rPr>
          <w:b/>
          <w:bCs/>
        </w:rPr>
        <w:t>false</w:t>
      </w:r>
    </w:p>
    <w:p w14:paraId="52475B3C" w14:textId="77777777" w:rsidR="00E46D24" w:rsidRPr="00DC5F40" w:rsidRDefault="001E536B" w:rsidP="001E536B">
      <w:pPr>
        <w:pStyle w:val="Listaszerbekezds"/>
        <w:numPr>
          <w:ilvl w:val="0"/>
          <w:numId w:val="28"/>
        </w:numPr>
        <w:rPr>
          <w:b/>
          <w:bCs/>
        </w:rPr>
      </w:pPr>
      <w:r w:rsidRPr="00DC5F40">
        <w:rPr>
          <w:b/>
          <w:bCs/>
        </w:rPr>
        <w:t>LOCK_THRESHOLD</w:t>
      </w:r>
    </w:p>
    <w:p w14:paraId="7A15ADD5" w14:textId="4601E8A8" w:rsidR="001E536B" w:rsidRPr="00DC5F40" w:rsidRDefault="00CF205D" w:rsidP="00E46D24">
      <w:pPr>
        <w:pStyle w:val="Listaszerbekezds"/>
        <w:ind w:left="1080" w:firstLine="0"/>
        <w:rPr>
          <w:b/>
          <w:bCs/>
        </w:rPr>
      </w:pPr>
      <w:r w:rsidRPr="00DC5F40">
        <w:lastRenderedPageBreak/>
        <w:t>A munkamenet zároló funkció esetén használt küszöbérték.</w:t>
      </w:r>
    </w:p>
    <w:p w14:paraId="179E8646" w14:textId="5B4B10B9" w:rsidR="00882A19" w:rsidRPr="00DC5F40" w:rsidRDefault="00882A19" w:rsidP="00882A19">
      <w:pPr>
        <w:pStyle w:val="Listaszerbekezds"/>
        <w:ind w:left="1080" w:firstLine="0"/>
        <w:rPr>
          <w:b/>
          <w:bCs/>
        </w:rPr>
      </w:pPr>
      <w:r w:rsidRPr="00DC5F40">
        <w:t xml:space="preserve">Alapértelmezett értéke: </w:t>
      </w:r>
      <w:r w:rsidR="0077319B" w:rsidRPr="00DC5F40">
        <w:rPr>
          <w:b/>
          <w:bCs/>
        </w:rPr>
        <w:t>0.5</w:t>
      </w:r>
    </w:p>
    <w:p w14:paraId="76523BA3" w14:textId="77777777" w:rsidR="00E46D24" w:rsidRPr="00DC5F40" w:rsidRDefault="001E536B" w:rsidP="001E536B">
      <w:pPr>
        <w:pStyle w:val="Listaszerbekezds"/>
        <w:numPr>
          <w:ilvl w:val="0"/>
          <w:numId w:val="28"/>
        </w:numPr>
        <w:rPr>
          <w:b/>
          <w:bCs/>
        </w:rPr>
      </w:pPr>
      <w:r w:rsidRPr="00DC5F40">
        <w:rPr>
          <w:b/>
          <w:bCs/>
        </w:rPr>
        <w:t>LOCK_UTILITY</w:t>
      </w:r>
    </w:p>
    <w:p w14:paraId="4B4DE567" w14:textId="3D2CAF6A" w:rsidR="001E536B" w:rsidRPr="00DC5F40" w:rsidRDefault="00006381" w:rsidP="00E46D24">
      <w:pPr>
        <w:pStyle w:val="Listaszerbekezds"/>
        <w:ind w:left="1080" w:firstLine="0"/>
        <w:rPr>
          <w:b/>
          <w:bCs/>
        </w:rPr>
      </w:pPr>
      <w:r w:rsidRPr="00DC5F40">
        <w:t>A munkamenet zárolás esetén hívott külső segédprogram.</w:t>
      </w:r>
    </w:p>
    <w:p w14:paraId="6BEBC5CD" w14:textId="7241A63F" w:rsidR="00B40C41" w:rsidRPr="00DC5F40" w:rsidRDefault="00B40C41" w:rsidP="00B40C41">
      <w:pPr>
        <w:pStyle w:val="Listaszerbekezds"/>
        <w:ind w:left="1080" w:firstLine="0"/>
        <w:rPr>
          <w:b/>
          <w:bCs/>
        </w:rPr>
      </w:pPr>
      <w:r w:rsidRPr="00DC5F40">
        <w:t xml:space="preserve">Alapértelmezett értéke: </w:t>
      </w:r>
      <w:r w:rsidRPr="00DC5F40">
        <w:rPr>
          <w:b/>
          <w:bCs/>
        </w:rPr>
        <w:t>„slock”</w:t>
      </w:r>
    </w:p>
    <w:p w14:paraId="661D0D33" w14:textId="77777777" w:rsidR="00E46D24" w:rsidRPr="00DC5F40" w:rsidRDefault="001E536B" w:rsidP="006772E6">
      <w:pPr>
        <w:pStyle w:val="Listaszerbekezds"/>
        <w:numPr>
          <w:ilvl w:val="0"/>
          <w:numId w:val="28"/>
        </w:numPr>
        <w:rPr>
          <w:b/>
          <w:bCs/>
        </w:rPr>
      </w:pPr>
      <w:r w:rsidRPr="00DC5F40">
        <w:rPr>
          <w:b/>
          <w:bCs/>
        </w:rPr>
        <w:t>METADATA_QUERY_INTERVAL</w:t>
      </w:r>
    </w:p>
    <w:p w14:paraId="3C797B7C" w14:textId="22BDCAE2" w:rsidR="006772E6" w:rsidRPr="00DC5F40" w:rsidRDefault="0075039A" w:rsidP="00E46D24">
      <w:pPr>
        <w:pStyle w:val="Listaszerbekezds"/>
        <w:ind w:left="1080" w:firstLine="0"/>
        <w:rPr>
          <w:b/>
          <w:bCs/>
        </w:rPr>
      </w:pPr>
      <w:r w:rsidRPr="00DC5F40">
        <w:t>A platform specifikus metaadatok lekérdezés</w:t>
      </w:r>
      <w:r w:rsidR="006772E6" w:rsidRPr="00DC5F40">
        <w:t>e periodikusan történik. Ez a konfigurációs paraméter azt adja meg, hogy két lekérdezés között mennyi idő teljen el milliszekundumban.</w:t>
      </w:r>
    </w:p>
    <w:p w14:paraId="1AB01EFF" w14:textId="4EF9BC1C" w:rsidR="006772E6" w:rsidRPr="00DC5F40" w:rsidRDefault="006772E6" w:rsidP="006772E6">
      <w:pPr>
        <w:pStyle w:val="Listaszerbekezds"/>
        <w:ind w:left="1080" w:firstLine="0"/>
      </w:pPr>
      <w:r w:rsidRPr="00DC5F40">
        <w:t xml:space="preserve">Alapértelmezett értéke: </w:t>
      </w:r>
      <w:r w:rsidR="00444583" w:rsidRPr="00DC5F40">
        <w:rPr>
          <w:b/>
          <w:bCs/>
        </w:rPr>
        <w:t>600000</w:t>
      </w:r>
    </w:p>
    <w:p w14:paraId="3CF00220" w14:textId="77777777" w:rsidR="00485548" w:rsidRPr="00DC5F40" w:rsidRDefault="001E536B" w:rsidP="001E536B">
      <w:pPr>
        <w:pStyle w:val="Listaszerbekezds"/>
        <w:numPr>
          <w:ilvl w:val="0"/>
          <w:numId w:val="28"/>
        </w:numPr>
        <w:rPr>
          <w:b/>
          <w:bCs/>
        </w:rPr>
      </w:pPr>
      <w:r w:rsidRPr="00DC5F40">
        <w:rPr>
          <w:b/>
          <w:bCs/>
        </w:rPr>
        <w:t>STATUS_BASE_URL</w:t>
      </w:r>
    </w:p>
    <w:p w14:paraId="54B3DEC0" w14:textId="345F092E" w:rsidR="001E536B" w:rsidRPr="00DC5F40" w:rsidRDefault="00002158" w:rsidP="00485548">
      <w:pPr>
        <w:pStyle w:val="Listaszerbekezds"/>
        <w:ind w:left="1080" w:firstLine="0"/>
        <w:rPr>
          <w:b/>
          <w:bCs/>
        </w:rPr>
      </w:pPr>
      <w:r w:rsidRPr="00DC5F40">
        <w:rPr>
          <w:b/>
          <w:bCs/>
        </w:rPr>
        <w:t xml:space="preserve"> </w:t>
      </w:r>
      <w:r w:rsidRPr="00DC5F40">
        <w:t>Az alkalmazás szerver státusz lekérdezési végpontjának URL-je.</w:t>
      </w:r>
    </w:p>
    <w:p w14:paraId="1E9CB70F" w14:textId="1EA2811B" w:rsidR="00002158" w:rsidRPr="00DC5F40" w:rsidRDefault="00002158" w:rsidP="00492DA3">
      <w:pPr>
        <w:pStyle w:val="Listaszerbekezds"/>
        <w:ind w:left="1080" w:firstLine="0"/>
        <w:rPr>
          <w:b/>
          <w:bCs/>
        </w:rPr>
      </w:pPr>
      <w:r w:rsidRPr="00DC5F40">
        <w:t xml:space="preserve">Alapértelmezett értéke: </w:t>
      </w:r>
      <w:r w:rsidR="00492DA3" w:rsidRPr="00DC5F40">
        <w:rPr>
          <w:b/>
          <w:bCs/>
        </w:rPr>
        <w:t>„http://localhost:3000/status”</w:t>
      </w:r>
    </w:p>
    <w:p w14:paraId="7DEBE385" w14:textId="77777777" w:rsidR="00BE77EC" w:rsidRPr="00DC5F40" w:rsidRDefault="001E536B" w:rsidP="001E536B">
      <w:pPr>
        <w:pStyle w:val="Listaszerbekezds"/>
        <w:numPr>
          <w:ilvl w:val="0"/>
          <w:numId w:val="28"/>
        </w:numPr>
        <w:rPr>
          <w:b/>
          <w:bCs/>
        </w:rPr>
      </w:pPr>
      <w:r w:rsidRPr="00DC5F40">
        <w:rPr>
          <w:b/>
          <w:bCs/>
        </w:rPr>
        <w:t>STATUS_INTERVAL</w:t>
      </w:r>
    </w:p>
    <w:p w14:paraId="37A039D1" w14:textId="585CDF35" w:rsidR="001E536B" w:rsidRPr="00DC5F40" w:rsidRDefault="00F060C2" w:rsidP="00BE77EC">
      <w:pPr>
        <w:pStyle w:val="Listaszerbekezds"/>
        <w:ind w:left="1080" w:firstLine="0"/>
        <w:rPr>
          <w:b/>
          <w:bCs/>
        </w:rPr>
      </w:pPr>
      <w:r w:rsidRPr="00DC5F40">
        <w:t>A felhasználó státuszának lekérdezése periodikusan történik.</w:t>
      </w:r>
      <w:r w:rsidR="00515A95" w:rsidRPr="00DC5F40">
        <w:t xml:space="preserve"> Ez a konfigurációs paraméter azt adja meg, hogy két lekérdezés között mennyi idő teljen el másodpercben.</w:t>
      </w:r>
    </w:p>
    <w:p w14:paraId="309A1525" w14:textId="63CF5137" w:rsidR="00AB0A4E" w:rsidRPr="00DC5F40" w:rsidRDefault="00AB0A4E" w:rsidP="00AB0A4E">
      <w:pPr>
        <w:pStyle w:val="Listaszerbekezds"/>
        <w:ind w:left="1080" w:firstLine="0"/>
        <w:rPr>
          <w:b/>
          <w:bCs/>
        </w:rPr>
      </w:pPr>
      <w:r w:rsidRPr="00DC5F40">
        <w:t xml:space="preserve">Alapértelmezett értéke: </w:t>
      </w:r>
      <w:r w:rsidRPr="00DC5F40">
        <w:rPr>
          <w:b/>
          <w:bCs/>
        </w:rPr>
        <w:t>100</w:t>
      </w:r>
    </w:p>
    <w:p w14:paraId="56910C8D" w14:textId="159B6022" w:rsidR="00E96281" w:rsidRPr="00DC5F40" w:rsidRDefault="001E536B" w:rsidP="001E536B">
      <w:pPr>
        <w:pStyle w:val="Listaszerbekezds"/>
        <w:numPr>
          <w:ilvl w:val="0"/>
          <w:numId w:val="28"/>
        </w:numPr>
        <w:rPr>
          <w:b/>
          <w:bCs/>
        </w:rPr>
      </w:pPr>
      <w:r w:rsidRPr="00DC5F40">
        <w:rPr>
          <w:b/>
          <w:bCs/>
        </w:rPr>
        <w:t>SUBMIT_URL</w:t>
      </w:r>
    </w:p>
    <w:p w14:paraId="710210DE" w14:textId="40F01CE3" w:rsidR="001E536B" w:rsidRPr="00DC5F40" w:rsidRDefault="00FC7B2F" w:rsidP="00E96281">
      <w:pPr>
        <w:pStyle w:val="Listaszerbekezds"/>
        <w:ind w:left="1080" w:firstLine="0"/>
        <w:rPr>
          <w:b/>
          <w:bCs/>
        </w:rPr>
      </w:pPr>
      <w:r w:rsidRPr="00DC5F40">
        <w:t>Az alkalmazás szerver adatküldő végpontjának URL-je.</w:t>
      </w:r>
    </w:p>
    <w:p w14:paraId="1207B3E5" w14:textId="1FA2D1D6" w:rsidR="00D5368F" w:rsidRPr="00DC5F40" w:rsidRDefault="00D5368F" w:rsidP="00D5368F">
      <w:pPr>
        <w:pStyle w:val="Listaszerbekezds"/>
        <w:ind w:left="1080" w:firstLine="0"/>
      </w:pPr>
      <w:r w:rsidRPr="00DC5F40">
        <w:t xml:space="preserve">Alapértelmezett értéke: </w:t>
      </w:r>
      <w:r w:rsidR="00EA712C" w:rsidRPr="00DC5F40">
        <w:rPr>
          <w:b/>
          <w:bCs/>
        </w:rPr>
        <w:t>„http://localhost:3000/chunk”</w:t>
      </w:r>
    </w:p>
    <w:p w14:paraId="50339E68" w14:textId="77777777" w:rsidR="00E96281" w:rsidRPr="00DC5F40" w:rsidRDefault="001E536B" w:rsidP="001E536B">
      <w:pPr>
        <w:pStyle w:val="Listaszerbekezds"/>
        <w:numPr>
          <w:ilvl w:val="0"/>
          <w:numId w:val="28"/>
        </w:numPr>
        <w:rPr>
          <w:b/>
          <w:bCs/>
        </w:rPr>
      </w:pPr>
      <w:r w:rsidRPr="00DC5F40">
        <w:rPr>
          <w:b/>
          <w:bCs/>
        </w:rPr>
        <w:t>USER_ID</w:t>
      </w:r>
    </w:p>
    <w:p w14:paraId="2D46F8A7" w14:textId="2F7C5773" w:rsidR="001E536B" w:rsidRPr="00DC5F40" w:rsidRDefault="00940238" w:rsidP="00E96281">
      <w:pPr>
        <w:pStyle w:val="Listaszerbekezds"/>
        <w:ind w:left="1080" w:firstLine="0"/>
        <w:rPr>
          <w:b/>
          <w:bCs/>
        </w:rPr>
      </w:pPr>
      <w:r w:rsidRPr="00DC5F40">
        <w:t>A felhasználó azonosítója</w:t>
      </w:r>
      <w:r w:rsidR="00AD481E" w:rsidRPr="00DC5F40">
        <w:t>.</w:t>
      </w:r>
    </w:p>
    <w:p w14:paraId="2E93E788" w14:textId="197B8866" w:rsidR="00171813" w:rsidRPr="00DC5F40" w:rsidRDefault="00171813" w:rsidP="00171813">
      <w:pPr>
        <w:pStyle w:val="Listaszerbekezds"/>
        <w:ind w:left="1080" w:firstLine="0"/>
        <w:rPr>
          <w:b/>
          <w:bCs/>
        </w:rPr>
      </w:pPr>
      <w:r w:rsidRPr="00DC5F40">
        <w:t xml:space="preserve">Alapértelmezett értéke: </w:t>
      </w:r>
      <w:r w:rsidR="001735FD" w:rsidRPr="00DC5F40">
        <w:rPr>
          <w:b/>
          <w:bCs/>
        </w:rPr>
        <w:t>„default_user”</w:t>
      </w:r>
    </w:p>
    <w:p w14:paraId="332C783D" w14:textId="355F3F42" w:rsidR="00DA1A5D" w:rsidRPr="00DC5F40" w:rsidRDefault="0005063C" w:rsidP="00DA1A5D">
      <w:pPr>
        <w:pStyle w:val="Cmsor2"/>
      </w:pPr>
      <w:bookmarkStart w:id="46" w:name="_Toc120875158"/>
      <w:r w:rsidRPr="00DC5F40">
        <w:t>Telepítés</w:t>
      </w:r>
      <w:bookmarkEnd w:id="46"/>
    </w:p>
    <w:p w14:paraId="087D6190" w14:textId="294E76DC" w:rsidR="00DA1A5D" w:rsidRPr="00DC5F40" w:rsidRDefault="00FE2090" w:rsidP="00DA1A5D">
      <w:r w:rsidRPr="00DC5F40">
        <w:t>Az adatgyűjtő kliens alkalmazás</w:t>
      </w:r>
      <w:r w:rsidR="00DE3F93" w:rsidRPr="00DC5F40">
        <w:t xml:space="preserve"> telepítéséhez </w:t>
      </w:r>
      <w:r w:rsidR="00B76561" w:rsidRPr="00DC5F40">
        <w:t xml:space="preserve">két lépésre van szükség. Először </w:t>
      </w:r>
      <w:r w:rsidR="005D4C05" w:rsidRPr="00DC5F40">
        <w:t xml:space="preserve">a forráskódból létre kell hozni a futtatható állományt (build), </w:t>
      </w:r>
      <w:r w:rsidR="004C341B" w:rsidRPr="00DC5F40">
        <w:t xml:space="preserve">majd a futtatható állományt </w:t>
      </w:r>
      <w:r w:rsidR="004C341B" w:rsidRPr="00DC5F40">
        <w:lastRenderedPageBreak/>
        <w:t>el kell indítani</w:t>
      </w:r>
      <w:r w:rsidR="00C22C04" w:rsidRPr="00DC5F40">
        <w:t xml:space="preserve"> opcionálisan parancssori argumentumok vagy környezeti változók megadásával</w:t>
      </w:r>
      <w:r w:rsidR="004C341B" w:rsidRPr="00DC5F40">
        <w:t>.</w:t>
      </w:r>
      <w:r w:rsidR="000A144D" w:rsidRPr="00DC5F40">
        <w:t xml:space="preserve"> Az alkalmazás telepítésének támogatásához Docker-t használtam.</w:t>
      </w:r>
      <w:r w:rsidR="00E37614" w:rsidRPr="00DC5F40">
        <w:t xml:space="preserve"> </w:t>
      </w:r>
      <w:r w:rsidR="00BA43F8" w:rsidRPr="00DC5F40">
        <w:t>A</w:t>
      </w:r>
      <w:r w:rsidR="0066504D" w:rsidRPr="00DC5F40">
        <w:t xml:space="preserve">z alkalmazást az operációs rendszeren natív módon kell futtatni, ugyanis egy Docker konténeren </w:t>
      </w:r>
      <w:r w:rsidR="00823EB0" w:rsidRPr="00DC5F40">
        <w:t>belülről biztonság technikai okok miatt nem lehet (vagy legalábbis</w:t>
      </w:r>
      <w:r w:rsidR="00BB65B6" w:rsidRPr="00DC5F40">
        <w:t xml:space="preserve"> </w:t>
      </w:r>
      <w:r w:rsidR="0051622E" w:rsidRPr="00DC5F40">
        <w:t>meglehetősen nehéz)</w:t>
      </w:r>
      <w:r w:rsidR="006F781C" w:rsidRPr="00DC5F40">
        <w:t xml:space="preserve"> hozzáférni a </w:t>
      </w:r>
      <w:r w:rsidR="006F781C" w:rsidRPr="00DC5F40">
        <w:rPr>
          <w:i/>
          <w:iCs/>
        </w:rPr>
        <w:t xml:space="preserve">host </w:t>
      </w:r>
      <w:r w:rsidR="006F781C" w:rsidRPr="00DC5F40">
        <w:t>környezet megjelenítő szerveréhez.</w:t>
      </w:r>
      <w:r w:rsidR="0064496B" w:rsidRPr="00DC5F40">
        <w:t xml:space="preserve"> Ezért a Docker támogatás csak az alkalmazás </w:t>
      </w:r>
      <w:r w:rsidR="0064496B" w:rsidRPr="00DC5F40">
        <w:rPr>
          <w:i/>
          <w:iCs/>
        </w:rPr>
        <w:t xml:space="preserve">build </w:t>
      </w:r>
      <w:r w:rsidR="0064496B" w:rsidRPr="00DC5F40">
        <w:t>fázisra terjed ki.</w:t>
      </w:r>
      <w:r w:rsidR="00D53B2B" w:rsidRPr="00DC5F40">
        <w:t xml:space="preserve"> Ehhez a következő parancs kiadására van szükség:</w:t>
      </w:r>
    </w:p>
    <w:p w14:paraId="345AFCBF" w14:textId="6E32863E" w:rsidR="00D53B2B" w:rsidRPr="00DC5F40" w:rsidRDefault="00785E10" w:rsidP="00AA4D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24292F"/>
          <w:sz w:val="20"/>
          <w:szCs w:val="20"/>
          <w:bdr w:val="none" w:sz="0" w:space="0" w:color="auto" w:frame="1"/>
          <w:lang w:eastAsia="hu-HU"/>
        </w:rPr>
      </w:pPr>
      <w:r w:rsidRPr="00DC5F40">
        <w:rPr>
          <w:rFonts w:ascii="Consolas" w:hAnsi="Consolas" w:cs="Courier New"/>
          <w:color w:val="24292F"/>
          <w:sz w:val="20"/>
          <w:szCs w:val="20"/>
          <w:bdr w:val="none" w:sz="0" w:space="0" w:color="auto" w:frame="1"/>
          <w:lang w:eastAsia="hu-HU"/>
        </w:rPr>
        <w:t xml:space="preserve">$ </w:t>
      </w:r>
      <w:r w:rsidR="00D53B2B" w:rsidRPr="00DC5F40">
        <w:rPr>
          <w:rFonts w:ascii="Consolas" w:hAnsi="Consolas" w:cs="Courier New"/>
          <w:color w:val="24292F"/>
          <w:sz w:val="20"/>
          <w:szCs w:val="20"/>
          <w:bdr w:val="none" w:sz="0" w:space="0" w:color="auto" w:frame="1"/>
          <w:lang w:eastAsia="hu-HU"/>
        </w:rPr>
        <w:t>docker build -o bin .</w:t>
      </w:r>
    </w:p>
    <w:p w14:paraId="103B79EA" w14:textId="77777777" w:rsidR="00AA4D2C" w:rsidRPr="00DC5F40" w:rsidRDefault="00AA4D2C" w:rsidP="00AA4D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24292F"/>
          <w:sz w:val="20"/>
          <w:szCs w:val="20"/>
          <w:bdr w:val="none" w:sz="0" w:space="0" w:color="auto" w:frame="1"/>
          <w:lang w:eastAsia="hu-HU"/>
        </w:rPr>
      </w:pPr>
    </w:p>
    <w:p w14:paraId="6A25AFEF" w14:textId="2E641880" w:rsidR="00D53B2B" w:rsidRPr="00DC5F40" w:rsidRDefault="00D53B2B" w:rsidP="00D53B2B">
      <w:pPr>
        <w:ind w:firstLine="0"/>
        <w:rPr>
          <w:lang w:eastAsia="hu-HU"/>
        </w:rPr>
      </w:pPr>
      <w:r w:rsidRPr="00DC5F40">
        <w:rPr>
          <w:lang w:eastAsia="hu-HU"/>
        </w:rPr>
        <w:t>Ezzel létrejö</w:t>
      </w:r>
      <w:r w:rsidR="00AE1B0E" w:rsidRPr="00DC5F40">
        <w:rPr>
          <w:lang w:eastAsia="hu-HU"/>
        </w:rPr>
        <w:t xml:space="preserve">n a </w:t>
      </w:r>
      <w:r w:rsidR="00AE1B0E" w:rsidRPr="00DC5F40">
        <w:rPr>
          <w:i/>
          <w:iCs/>
          <w:lang w:eastAsia="hu-HU"/>
        </w:rPr>
        <w:t xml:space="preserve">bin </w:t>
      </w:r>
      <w:r w:rsidR="0052058B" w:rsidRPr="00DC5F40">
        <w:rPr>
          <w:lang w:eastAsia="hu-HU"/>
        </w:rPr>
        <w:t>mappán belül a</w:t>
      </w:r>
      <w:r w:rsidR="0063705B" w:rsidRPr="00DC5F40">
        <w:rPr>
          <w:lang w:eastAsia="hu-HU"/>
        </w:rPr>
        <w:t xml:space="preserve"> </w:t>
      </w:r>
      <w:r w:rsidR="0063705B" w:rsidRPr="00DC5F40">
        <w:rPr>
          <w:i/>
          <w:iCs/>
          <w:lang w:eastAsia="hu-HU"/>
        </w:rPr>
        <w:t xml:space="preserve">x11-sentinel-client </w:t>
      </w:r>
      <w:r w:rsidR="0063705B" w:rsidRPr="00DC5F40">
        <w:rPr>
          <w:lang w:eastAsia="hu-HU"/>
        </w:rPr>
        <w:t>nevű futtatható állomány</w:t>
      </w:r>
      <w:r w:rsidR="007E0B64" w:rsidRPr="00DC5F40">
        <w:rPr>
          <w:lang w:eastAsia="hu-HU"/>
        </w:rPr>
        <w:t>, amelyet parancssorból, például a következő paranccsal lehet elindítani:</w:t>
      </w:r>
    </w:p>
    <w:p w14:paraId="510CC31C" w14:textId="0A924EE1" w:rsidR="007E0B64" w:rsidRPr="00DC5F40" w:rsidRDefault="00785E10" w:rsidP="007E0B64">
      <w:pPr>
        <w:pStyle w:val="Kd"/>
        <w:ind w:left="0"/>
        <w:rPr>
          <w:lang w:eastAsia="hu-HU"/>
        </w:rPr>
      </w:pPr>
      <w:r w:rsidRPr="00DC5F40">
        <w:rPr>
          <w:lang w:eastAsia="hu-HU"/>
        </w:rPr>
        <w:t xml:space="preserve">$ </w:t>
      </w:r>
      <w:r w:rsidR="007E0B64" w:rsidRPr="00DC5F40">
        <w:rPr>
          <w:lang w:eastAsia="hu-HU"/>
        </w:rPr>
        <w:t>bin/x11-sentinel-client –-user-id user@test.com –-lock-enabled true</w:t>
      </w:r>
    </w:p>
    <w:p w14:paraId="49A3B094" w14:textId="31E3D9E2" w:rsidR="000C0CC7" w:rsidRPr="00DC5F40" w:rsidRDefault="00C54B08" w:rsidP="000C0CC7">
      <w:pPr>
        <w:pStyle w:val="Cmsor1"/>
      </w:pPr>
      <w:bookmarkStart w:id="47" w:name="_Ref117780786"/>
      <w:bookmarkStart w:id="48" w:name="_Toc120875159"/>
      <w:r w:rsidRPr="00DC5F40">
        <w:lastRenderedPageBreak/>
        <w:t>Az alkalmazás</w:t>
      </w:r>
      <w:r w:rsidR="000C0CC7" w:rsidRPr="00DC5F40">
        <w:t xml:space="preserve"> szerver</w:t>
      </w:r>
      <w:bookmarkEnd w:id="47"/>
      <w:bookmarkEnd w:id="48"/>
    </w:p>
    <w:p w14:paraId="0D2A884C" w14:textId="6C2B45FD" w:rsidR="00B85D3F" w:rsidRPr="00DC5F40" w:rsidRDefault="00BC6074" w:rsidP="00B85D3F">
      <w:r w:rsidRPr="00DC5F40">
        <w:t>A következő fejezetnek a célja a kliens programokat kiszolgáló alkalmazás szerver részletes dokumentációja.</w:t>
      </w:r>
      <w:r w:rsidR="00896464" w:rsidRPr="00DC5F40">
        <w:t xml:space="preserve"> A</w:t>
      </w:r>
      <w:r w:rsidR="00FE7BF6" w:rsidRPr="00DC5F40">
        <w:t xml:space="preserve"> leírásban</w:t>
      </w:r>
      <w:r w:rsidR="00616371" w:rsidRPr="00DC5F40">
        <w:t xml:space="preserve"> először ismertetem a szerver program</w:t>
      </w:r>
      <w:r w:rsidR="001C40A1" w:rsidRPr="00DC5F40">
        <w:t>mal szemben felállított követelményeket, majd az alkalmazás</w:t>
      </w:r>
      <w:r w:rsidR="00616371" w:rsidRPr="00DC5F40">
        <w:t xml:space="preserve"> felépítését</w:t>
      </w:r>
      <w:r w:rsidR="00FA250B" w:rsidRPr="00DC5F40">
        <w:t xml:space="preserve">. Ezután az </w:t>
      </w:r>
      <w:r w:rsidR="00735A02" w:rsidRPr="00DC5F40">
        <w:t xml:space="preserve">üzleti logikai réteg dokumentációja következik. </w:t>
      </w:r>
      <w:r w:rsidR="00255CC7" w:rsidRPr="00DC5F40">
        <w:t xml:space="preserve">Ezt követően a kliens programok felé nyújtott HTTP API-t ismertetem. </w:t>
      </w:r>
      <w:r w:rsidR="004F3F98" w:rsidRPr="00DC5F40">
        <w:t xml:space="preserve">Ezután az </w:t>
      </w:r>
      <w:r w:rsidR="00FA250B" w:rsidRPr="00DC5F40">
        <w:t>adatbázis réteggel kapcsolatos tudnivalók</w:t>
      </w:r>
      <w:r w:rsidR="00796086" w:rsidRPr="00DC5F40">
        <w:t>ról</w:t>
      </w:r>
      <w:r w:rsidR="00FA250B" w:rsidRPr="00DC5F40">
        <w:t xml:space="preserve">, </w:t>
      </w:r>
      <w:r w:rsidR="00E14DE8" w:rsidRPr="00DC5F40">
        <w:t xml:space="preserve">majd a </w:t>
      </w:r>
      <w:r w:rsidR="004F2657" w:rsidRPr="00DC5F40">
        <w:t>kiértékelő szoftverről lesz szó. A fejezetet végül a szerver konfigurációs lehetőségeinek bemutatásával zárom.</w:t>
      </w:r>
    </w:p>
    <w:p w14:paraId="049DBC00" w14:textId="28032253" w:rsidR="00D570E3" w:rsidRPr="00DC5F40" w:rsidRDefault="00D570E3" w:rsidP="00D570E3">
      <w:pPr>
        <w:pStyle w:val="Cmsor2"/>
      </w:pPr>
      <w:bookmarkStart w:id="49" w:name="_Toc120875160"/>
      <w:r w:rsidRPr="00DC5F40">
        <w:t>Követelmények</w:t>
      </w:r>
      <w:bookmarkEnd w:id="49"/>
    </w:p>
    <w:p w14:paraId="1B4897C8" w14:textId="3874F86E" w:rsidR="002622A0" w:rsidRPr="00DC5F40" w:rsidRDefault="002622A0" w:rsidP="002F4BCA">
      <w:pPr>
        <w:ind w:left="1440" w:hanging="720"/>
      </w:pPr>
      <w:r w:rsidRPr="00DC5F40">
        <w:t>R1</w:t>
      </w:r>
      <w:r w:rsidRPr="00DC5F40">
        <w:tab/>
        <w:t xml:space="preserve">A szerver </w:t>
      </w:r>
      <w:r w:rsidR="00C10EC6" w:rsidRPr="00DC5F40">
        <w:t>biztosítson HTTP REST API-t a</w:t>
      </w:r>
      <w:r w:rsidR="002F4BCA" w:rsidRPr="00DC5F40">
        <w:t>z adatgyűjtő kliens által küldött események</w:t>
      </w:r>
      <w:r w:rsidR="00946FBC" w:rsidRPr="00DC5F40">
        <w:t xml:space="preserve"> </w:t>
      </w:r>
      <w:r w:rsidR="00FC2843" w:rsidRPr="00DC5F40">
        <w:t>fogadására és feldolgozására</w:t>
      </w:r>
      <w:r w:rsidR="00946FBC" w:rsidRPr="00DC5F40">
        <w:t>.</w:t>
      </w:r>
    </w:p>
    <w:p w14:paraId="7A6B5BAA" w14:textId="20B9779F" w:rsidR="006A526E" w:rsidRPr="00DC5F40" w:rsidRDefault="006A526E" w:rsidP="002F4BCA">
      <w:pPr>
        <w:ind w:left="1440" w:hanging="720"/>
      </w:pPr>
      <w:r w:rsidRPr="00DC5F40">
        <w:t>R2</w:t>
      </w:r>
      <w:r w:rsidRPr="00DC5F40">
        <w:tab/>
        <w:t>A szerver legyen képes adatbázisba menteni az adatgyűjtő kliens által küldött eseményeket.</w:t>
      </w:r>
    </w:p>
    <w:p w14:paraId="062EC59D" w14:textId="6D5DC953" w:rsidR="00AC4A89" w:rsidRPr="00DC5F40" w:rsidRDefault="00AC4A89" w:rsidP="002F4BCA">
      <w:pPr>
        <w:ind w:left="1440" w:hanging="720"/>
      </w:pPr>
      <w:r w:rsidRPr="00DC5F40">
        <w:t>R3</w:t>
      </w:r>
      <w:r w:rsidRPr="00DC5F40">
        <w:tab/>
      </w:r>
      <w:r w:rsidR="00B52978" w:rsidRPr="00DC5F40">
        <w:t xml:space="preserve">A szerver </w:t>
      </w:r>
      <w:r w:rsidR="003D271D" w:rsidRPr="00DC5F40">
        <w:t>tartsa karban adatbázisban</w:t>
      </w:r>
      <w:r w:rsidR="00B52978" w:rsidRPr="00DC5F40">
        <w:t xml:space="preserve"> a felhasználókat, a </w:t>
      </w:r>
      <w:r w:rsidR="000A7E4C" w:rsidRPr="00DC5F40">
        <w:t>felhasználói munkameneteket és az adatfolyamokat</w:t>
      </w:r>
      <w:r w:rsidR="00A33F7C" w:rsidRPr="00DC5F40">
        <w:t xml:space="preserve"> az adatgyűjtő kliens által küldött információ alapján.</w:t>
      </w:r>
    </w:p>
    <w:p w14:paraId="42015656" w14:textId="260FEE8F" w:rsidR="00A94B5D" w:rsidRPr="00DC5F40" w:rsidRDefault="00A94B5D" w:rsidP="002F4BCA">
      <w:pPr>
        <w:ind w:left="1440" w:hanging="720"/>
      </w:pPr>
      <w:r w:rsidRPr="00DC5F40">
        <w:t>R4</w:t>
      </w:r>
      <w:r w:rsidRPr="00DC5F40">
        <w:tab/>
      </w:r>
      <w:r w:rsidR="00BD4EFE" w:rsidRPr="00DC5F40">
        <w:t>A</w:t>
      </w:r>
      <w:r w:rsidR="00D93904" w:rsidRPr="00DC5F40">
        <w:t>mennyiben egy felhasználónak elegendő mozgásadata összegyűlt, a szerver hívjon meg egy külső kiértékelő szolgáltatást</w:t>
      </w:r>
      <w:r w:rsidR="004B71AE" w:rsidRPr="00DC5F40">
        <w:t>, amely a felhasználótól gyűjtött adatokból</w:t>
      </w:r>
      <w:r w:rsidR="00D93904" w:rsidRPr="00DC5F40">
        <w:t xml:space="preserve"> biometrikus profil</w:t>
      </w:r>
      <w:r w:rsidR="004B71AE" w:rsidRPr="00DC5F40">
        <w:t>t készít.</w:t>
      </w:r>
    </w:p>
    <w:p w14:paraId="4C3FB133" w14:textId="660D2A0D" w:rsidR="002916BB" w:rsidRPr="00DC5F40" w:rsidRDefault="002916BB" w:rsidP="002F4BCA">
      <w:pPr>
        <w:ind w:left="1440" w:hanging="720"/>
      </w:pPr>
      <w:r w:rsidRPr="00DC5F40">
        <w:t>R5</w:t>
      </w:r>
      <w:r w:rsidRPr="00DC5F40">
        <w:tab/>
      </w:r>
      <w:r w:rsidR="00B46D04" w:rsidRPr="00DC5F40">
        <w:t>Amennyiben egy felhasználónak elegendő mozgásadata összegyűlt egy adatfolyamban és rendelkezik biometrikus profillal, a szerver hívjon meg egy külső kiértékelő szolgáltatást, amely a felhasználótól gyűjtött adatok alapján verifikálja a felhasználót.</w:t>
      </w:r>
    </w:p>
    <w:p w14:paraId="221323EB" w14:textId="6E291FC0" w:rsidR="00B46D04" w:rsidRPr="00DC5F40" w:rsidRDefault="00B46D04" w:rsidP="002F4BCA">
      <w:pPr>
        <w:ind w:left="1440" w:hanging="720"/>
      </w:pPr>
      <w:r w:rsidRPr="00DC5F40">
        <w:t>R6</w:t>
      </w:r>
      <w:r w:rsidRPr="00DC5F40">
        <w:tab/>
        <w:t xml:space="preserve">A verifikációs kérés minden új adatcsomag (chunk) </w:t>
      </w:r>
      <w:r w:rsidR="004731EF" w:rsidRPr="00DC5F40">
        <w:t>beérkezésekor fusson le.</w:t>
      </w:r>
    </w:p>
    <w:p w14:paraId="3AB3EDAE" w14:textId="1F09A304" w:rsidR="00283903" w:rsidRPr="00DC5F40" w:rsidRDefault="00283903" w:rsidP="002F4BCA">
      <w:pPr>
        <w:ind w:left="1440" w:hanging="720"/>
      </w:pPr>
      <w:r w:rsidRPr="00DC5F40">
        <w:t>R7</w:t>
      </w:r>
      <w:r w:rsidRPr="00DC5F40">
        <w:tab/>
        <w:t>A szerver tárolja adatbázisban a biometrikus profilokat és a verifikációkat.</w:t>
      </w:r>
    </w:p>
    <w:p w14:paraId="4FBF959D" w14:textId="2ADFB2C5" w:rsidR="00DE56A3" w:rsidRPr="00DC5F40" w:rsidRDefault="00DE56A3" w:rsidP="002F4BCA">
      <w:pPr>
        <w:ind w:left="1440" w:hanging="720"/>
      </w:pPr>
      <w:r w:rsidRPr="00DC5F40">
        <w:t>R8</w:t>
      </w:r>
      <w:r w:rsidRPr="00DC5F40">
        <w:tab/>
      </w:r>
      <w:r w:rsidR="00EA23D0" w:rsidRPr="00DC5F40">
        <w:t xml:space="preserve">A szerver biztosítson HTTP REST API-t az </w:t>
      </w:r>
      <w:r w:rsidR="000854F1" w:rsidRPr="00DC5F40">
        <w:t>adatgyűjtő kliens által küldött státusz lekérdezések</w:t>
      </w:r>
      <w:r w:rsidR="000541EA" w:rsidRPr="00DC5F40">
        <w:t xml:space="preserve"> fogadására és feldolgozására.</w:t>
      </w:r>
    </w:p>
    <w:p w14:paraId="62D9EFDA" w14:textId="7735ED59" w:rsidR="001A1905" w:rsidRPr="00DC5F40" w:rsidRDefault="001A1905" w:rsidP="002F4BCA">
      <w:pPr>
        <w:ind w:left="1440" w:hanging="720"/>
      </w:pPr>
      <w:r w:rsidRPr="00DC5F40">
        <w:lastRenderedPageBreak/>
        <w:t>R9</w:t>
      </w:r>
      <w:r w:rsidRPr="00DC5F40">
        <w:tab/>
      </w:r>
      <w:r w:rsidR="00C33E81" w:rsidRPr="00DC5F40">
        <w:t xml:space="preserve">A szerver </w:t>
      </w:r>
      <w:r w:rsidR="001830E7" w:rsidRPr="00DC5F40">
        <w:t>legyen képes a felhasználó aktuális státuszának megállapítására</w:t>
      </w:r>
      <w:r w:rsidR="00252983" w:rsidRPr="00DC5F40">
        <w:t xml:space="preserve"> a rendelkezésre álló információk alapján</w:t>
      </w:r>
      <w:r w:rsidR="001830E7" w:rsidRPr="00DC5F40">
        <w:t>.</w:t>
      </w:r>
    </w:p>
    <w:p w14:paraId="2BC821DF" w14:textId="00F73EF1" w:rsidR="004E43C6" w:rsidRPr="00DC5F40" w:rsidRDefault="004E43C6" w:rsidP="002F4BCA">
      <w:pPr>
        <w:ind w:left="1440" w:hanging="720"/>
      </w:pPr>
      <w:r w:rsidRPr="00DC5F40">
        <w:t>R10</w:t>
      </w:r>
      <w:r w:rsidRPr="00DC5F40">
        <w:tab/>
      </w:r>
      <w:r w:rsidR="0004134A" w:rsidRPr="00DC5F40">
        <w:t xml:space="preserve">A szerver biztosítson HTTP REST API-t a webes vékonykliens által küldött </w:t>
      </w:r>
      <w:r w:rsidR="005B5373" w:rsidRPr="00DC5F40">
        <w:t xml:space="preserve">felhasználói és egyéb statisztikákat érintő </w:t>
      </w:r>
      <w:r w:rsidR="0004134A" w:rsidRPr="00DC5F40">
        <w:t>lekérdezések fogadására és feldolgozására.</w:t>
      </w:r>
    </w:p>
    <w:p w14:paraId="3ACAD755" w14:textId="66B3DC8B" w:rsidR="00B532E2" w:rsidRPr="00DC5F40" w:rsidRDefault="00B532E2" w:rsidP="00B532E2">
      <w:pPr>
        <w:pStyle w:val="Cmsor2"/>
      </w:pPr>
      <w:bookmarkStart w:id="50" w:name="_Toc120875161"/>
      <w:r w:rsidRPr="00DC5F40">
        <w:t>A</w:t>
      </w:r>
      <w:r w:rsidR="009538A7" w:rsidRPr="00DC5F40">
        <w:t xml:space="preserve">z alkalmazás </w:t>
      </w:r>
      <w:r w:rsidRPr="00DC5F40">
        <w:t>felépítése</w:t>
      </w:r>
      <w:bookmarkEnd w:id="50"/>
    </w:p>
    <w:p w14:paraId="6AE6CE2E" w14:textId="7A8991E7" w:rsidR="00723182" w:rsidRPr="00DC5F40" w:rsidRDefault="00723182" w:rsidP="00723182">
      <w:r w:rsidRPr="00DC5F40">
        <w:t>Az alkalmazás szervert Erlang nyelven implementáltam.</w:t>
      </w:r>
      <w:r w:rsidR="00D60087" w:rsidRPr="00DC5F40">
        <w:t xml:space="preserve"> Ezt a döntést a platform </w:t>
      </w:r>
      <w:r w:rsidR="00D60087" w:rsidRPr="00DC5F40">
        <w:rPr>
          <w:i/>
          <w:iCs/>
        </w:rPr>
        <w:fldChar w:fldCharType="begin"/>
      </w:r>
      <w:r w:rsidR="00D60087" w:rsidRPr="00DC5F40">
        <w:rPr>
          <w:i/>
          <w:iCs/>
        </w:rPr>
        <w:instrText xml:space="preserve"> REF _Ref118312830 \r \h  \* MERGEFORMAT </w:instrText>
      </w:r>
      <w:r w:rsidR="00D60087" w:rsidRPr="00DC5F40">
        <w:rPr>
          <w:i/>
          <w:iCs/>
        </w:rPr>
      </w:r>
      <w:r w:rsidR="00D60087" w:rsidRPr="00DC5F40">
        <w:rPr>
          <w:i/>
          <w:iCs/>
        </w:rPr>
        <w:fldChar w:fldCharType="separate"/>
      </w:r>
      <w:r w:rsidR="002206B0">
        <w:rPr>
          <w:i/>
          <w:iCs/>
        </w:rPr>
        <w:t>2.6</w:t>
      </w:r>
      <w:r w:rsidR="00D60087" w:rsidRPr="00DC5F40">
        <w:rPr>
          <w:i/>
          <w:iCs/>
        </w:rPr>
        <w:fldChar w:fldCharType="end"/>
      </w:r>
      <w:r w:rsidR="00D60087" w:rsidRPr="00DC5F40">
        <w:t>-os fejezetben bemutatott előnyei, illetve személyes tapasztalatom indokolják.</w:t>
      </w:r>
      <w:r w:rsidR="00CF15F4" w:rsidRPr="00DC5F40">
        <w:t xml:space="preserve"> A szerver forráskódja Erlang modulok összessége, amelyek </w:t>
      </w:r>
      <w:r w:rsidR="008B352F" w:rsidRPr="00DC5F40">
        <w:t xml:space="preserve">a követelmények által leírt </w:t>
      </w:r>
      <w:r w:rsidR="00CF15F4" w:rsidRPr="00DC5F40">
        <w:t>különböző funkcionalitás</w:t>
      </w:r>
      <w:r w:rsidR="002C7E96" w:rsidRPr="00DC5F40">
        <w:t>oka</w:t>
      </w:r>
      <w:r w:rsidR="00CF15F4" w:rsidRPr="00DC5F40">
        <w:t>t valósítanak meg.</w:t>
      </w:r>
      <w:r w:rsidR="00DB6102" w:rsidRPr="00DC5F40">
        <w:t xml:space="preserve"> </w:t>
      </w:r>
      <w:r w:rsidR="00DC6C00" w:rsidRPr="00DC5F40">
        <w:t>Az egyes modulok jól csoportosíthatóak a betöltött funkciójuk szerint:</w:t>
      </w:r>
    </w:p>
    <w:p w14:paraId="715EFCC4" w14:textId="00974493" w:rsidR="00176CC7" w:rsidRPr="00DC5F40" w:rsidRDefault="00176CC7" w:rsidP="00DC6C00">
      <w:pPr>
        <w:pStyle w:val="Listaszerbekezds"/>
        <w:numPr>
          <w:ilvl w:val="0"/>
          <w:numId w:val="28"/>
        </w:numPr>
      </w:pPr>
      <w:r w:rsidRPr="00DC5F40">
        <w:rPr>
          <w:b/>
          <w:bCs/>
        </w:rPr>
        <w:t>alkalmazással kapcsolatos modulok</w:t>
      </w:r>
    </w:p>
    <w:p w14:paraId="462E5ED8" w14:textId="541BB0FE" w:rsidR="00832EC2" w:rsidRPr="00DC5F40" w:rsidRDefault="00832EC2" w:rsidP="00832EC2">
      <w:pPr>
        <w:ind w:left="720" w:firstLine="0"/>
      </w:pPr>
      <w:r w:rsidRPr="00DC5F40">
        <w:t>Ezek a modulok az alkalmazás elindításával, telepítésével, üzemeltetésével és egyéb feladatokkal kapcsolatos kódokat tartalmaznak (például függőségek kezelése, felügyeleti fa</w:t>
      </w:r>
      <w:r w:rsidR="001C362F" w:rsidRPr="00DC5F40">
        <w:t>, REST végpontok regisztrálása stb.).</w:t>
      </w:r>
    </w:p>
    <w:p w14:paraId="0A109E79" w14:textId="491B2261" w:rsidR="00DC6C00" w:rsidRPr="00DC5F40" w:rsidRDefault="00176CC7" w:rsidP="00DC6C00">
      <w:pPr>
        <w:pStyle w:val="Listaszerbekezds"/>
        <w:numPr>
          <w:ilvl w:val="0"/>
          <w:numId w:val="28"/>
        </w:numPr>
      </w:pPr>
      <w:r w:rsidRPr="00DC5F40">
        <w:rPr>
          <w:b/>
          <w:bCs/>
        </w:rPr>
        <w:t>modellek</w:t>
      </w:r>
      <w:r w:rsidR="00C56A70" w:rsidRPr="00DC5F40">
        <w:rPr>
          <w:b/>
          <w:bCs/>
        </w:rPr>
        <w:t xml:space="preserve"> (</w:t>
      </w:r>
      <w:r w:rsidR="00C56A70" w:rsidRPr="00DC5F40">
        <w:rPr>
          <w:b/>
          <w:bCs/>
          <w:i/>
          <w:iCs/>
        </w:rPr>
        <w:t>R2, R3, R7</w:t>
      </w:r>
      <w:r w:rsidR="00C56A70" w:rsidRPr="00DC5F40">
        <w:rPr>
          <w:b/>
          <w:bCs/>
        </w:rPr>
        <w:t>)</w:t>
      </w:r>
    </w:p>
    <w:p w14:paraId="2E4E8ADA" w14:textId="18D244E1" w:rsidR="001C362F" w:rsidRPr="00DC5F40" w:rsidRDefault="001C362F" w:rsidP="001C362F">
      <w:pPr>
        <w:ind w:left="720" w:firstLine="0"/>
      </w:pPr>
      <w:r w:rsidRPr="00DC5F40">
        <w:t>A modellek egy objektum orientált nyelv esetén leginkább egy osztálynak felelnek meg.</w:t>
      </w:r>
      <w:r w:rsidR="00CE1396" w:rsidRPr="00DC5F40">
        <w:t xml:space="preserve"> Az alkalmazásban előforduló entitásokat írják le </w:t>
      </w:r>
      <w:r w:rsidR="002B2EF7" w:rsidRPr="00DC5F40">
        <w:t xml:space="preserve">az </w:t>
      </w:r>
      <w:r w:rsidR="00CE1396" w:rsidRPr="00DC5F40">
        <w:t>Erlang</w:t>
      </w:r>
      <w:r w:rsidR="00185046" w:rsidRPr="00DC5F40">
        <w:t xml:space="preserve"> </w:t>
      </w:r>
      <w:r w:rsidR="002B2EF7" w:rsidRPr="00DC5F40">
        <w:t>nyelvben megtalálható struktúrákkal</w:t>
      </w:r>
      <w:r w:rsidR="000B0B24" w:rsidRPr="00DC5F40">
        <w:t>, adat típusokkal</w:t>
      </w:r>
      <w:r w:rsidR="002B2EF7" w:rsidRPr="00DC5F40">
        <w:t>.</w:t>
      </w:r>
      <w:r w:rsidR="000B0B24" w:rsidRPr="00DC5F40">
        <w:t xml:space="preserve"> Ezen kívül tartalmaznak</w:t>
      </w:r>
      <w:r w:rsidR="00C2357E" w:rsidRPr="00DC5F40">
        <w:t xml:space="preserve"> </w:t>
      </w:r>
      <w:r w:rsidR="00C2357E" w:rsidRPr="00DC5F40">
        <w:rPr>
          <w:i/>
          <w:iCs/>
        </w:rPr>
        <w:t>getter /</w:t>
      </w:r>
      <w:r w:rsidR="00C2357E" w:rsidRPr="00DC5F40">
        <w:t xml:space="preserve"> </w:t>
      </w:r>
      <w:r w:rsidR="00C2357E" w:rsidRPr="00DC5F40">
        <w:rPr>
          <w:i/>
          <w:iCs/>
        </w:rPr>
        <w:t xml:space="preserve">setter </w:t>
      </w:r>
      <w:r w:rsidR="00C2357E" w:rsidRPr="00DC5F40">
        <w:t xml:space="preserve">függvényeket a modell elemek egyes </w:t>
      </w:r>
      <w:r w:rsidR="00D0063B" w:rsidRPr="00DC5F40">
        <w:t>tulajdonságaihoz</w:t>
      </w:r>
      <w:r w:rsidR="00DC233C" w:rsidRPr="00DC5F40">
        <w:t>,</w:t>
      </w:r>
      <w:r w:rsidR="00C2357E" w:rsidRPr="00DC5F40">
        <w:t xml:space="preserve"> illetve típus definíciókat.</w:t>
      </w:r>
    </w:p>
    <w:p w14:paraId="3CFD0766" w14:textId="4FEBC7A5" w:rsidR="00176CC7" w:rsidRPr="00DC5F40" w:rsidRDefault="00176CC7" w:rsidP="00DC6C00">
      <w:pPr>
        <w:pStyle w:val="Listaszerbekezds"/>
        <w:numPr>
          <w:ilvl w:val="0"/>
          <w:numId w:val="28"/>
        </w:numPr>
      </w:pPr>
      <w:r w:rsidRPr="00DC5F40">
        <w:rPr>
          <w:b/>
          <w:bCs/>
        </w:rPr>
        <w:t>szerializációs</w:t>
      </w:r>
      <w:r w:rsidR="00F4766A" w:rsidRPr="00DC5F40">
        <w:rPr>
          <w:b/>
          <w:bCs/>
        </w:rPr>
        <w:t xml:space="preserve"> / deszerializációs</w:t>
      </w:r>
      <w:r w:rsidRPr="00DC5F40">
        <w:rPr>
          <w:b/>
          <w:bCs/>
        </w:rPr>
        <w:t xml:space="preserve"> modulok</w:t>
      </w:r>
      <w:r w:rsidR="00F30470" w:rsidRPr="00DC5F40">
        <w:rPr>
          <w:b/>
          <w:bCs/>
        </w:rPr>
        <w:t xml:space="preserve"> (</w:t>
      </w:r>
      <w:r w:rsidR="00F30470" w:rsidRPr="00DC5F40">
        <w:rPr>
          <w:b/>
          <w:bCs/>
          <w:i/>
          <w:iCs/>
        </w:rPr>
        <w:t>R2, R3, R7</w:t>
      </w:r>
      <w:r w:rsidR="00F30470" w:rsidRPr="00DC5F40">
        <w:rPr>
          <w:b/>
          <w:bCs/>
        </w:rPr>
        <w:t>)</w:t>
      </w:r>
    </w:p>
    <w:p w14:paraId="2A237FE5" w14:textId="04C8DA8B" w:rsidR="00142907" w:rsidRPr="00DC5F40" w:rsidRDefault="00F4766A" w:rsidP="00503C6F">
      <w:pPr>
        <w:ind w:left="720" w:firstLine="0"/>
      </w:pPr>
      <w:r w:rsidRPr="00DC5F40">
        <w:t>Ezek a modulok az Erlang modellek és az adatbázisban tárolt elemek közti</w:t>
      </w:r>
      <w:r w:rsidR="001D3A8B" w:rsidRPr="00DC5F40">
        <w:t xml:space="preserve"> transzformációt végzik el.</w:t>
      </w:r>
      <w:r w:rsidR="001767A7" w:rsidRPr="00DC5F40">
        <w:t xml:space="preserve"> Az alkalmazás egyéb részei számára egy API-t nyújtanak, amelyen keresztül transzparens módon lehet</w:t>
      </w:r>
      <w:r w:rsidR="003A1F6C" w:rsidRPr="00DC5F40">
        <w:t xml:space="preserve"> elemeket az adatbázisból lekérdezni vagy módosítani.</w:t>
      </w:r>
    </w:p>
    <w:p w14:paraId="481EA5D3" w14:textId="2CA81E57" w:rsidR="00176CC7" w:rsidRPr="00DC5F40" w:rsidRDefault="00176CC7" w:rsidP="00DC6C00">
      <w:pPr>
        <w:pStyle w:val="Listaszerbekezds"/>
        <w:numPr>
          <w:ilvl w:val="0"/>
          <w:numId w:val="28"/>
        </w:numPr>
      </w:pPr>
      <w:r w:rsidRPr="00DC5F40">
        <w:rPr>
          <w:b/>
          <w:bCs/>
        </w:rPr>
        <w:t>REST API</w:t>
      </w:r>
      <w:r w:rsidR="00DC233C" w:rsidRPr="00DC5F40">
        <w:rPr>
          <w:b/>
          <w:bCs/>
        </w:rPr>
        <w:t xml:space="preserve"> kontroller </w:t>
      </w:r>
      <w:r w:rsidRPr="00DC5F40">
        <w:rPr>
          <w:b/>
          <w:bCs/>
        </w:rPr>
        <w:t>modulok</w:t>
      </w:r>
      <w:r w:rsidR="00A62441" w:rsidRPr="00DC5F40">
        <w:rPr>
          <w:b/>
          <w:bCs/>
        </w:rPr>
        <w:t xml:space="preserve"> (</w:t>
      </w:r>
      <w:r w:rsidR="00A62441" w:rsidRPr="00DC5F40">
        <w:rPr>
          <w:b/>
          <w:bCs/>
          <w:i/>
          <w:iCs/>
        </w:rPr>
        <w:t>R1, R8, R1</w:t>
      </w:r>
      <w:r w:rsidR="00375B59" w:rsidRPr="00DC5F40">
        <w:rPr>
          <w:b/>
          <w:bCs/>
          <w:i/>
          <w:iCs/>
        </w:rPr>
        <w:t>0</w:t>
      </w:r>
      <w:r w:rsidR="00A62441" w:rsidRPr="00DC5F40">
        <w:rPr>
          <w:b/>
          <w:bCs/>
        </w:rPr>
        <w:t>)</w:t>
      </w:r>
    </w:p>
    <w:p w14:paraId="1D99E695" w14:textId="35747C64" w:rsidR="00142907" w:rsidRPr="00DC5F40" w:rsidRDefault="00353614" w:rsidP="00142907">
      <w:pPr>
        <w:ind w:left="720" w:firstLine="0"/>
      </w:pPr>
      <w:r w:rsidRPr="00DC5F40">
        <w:t xml:space="preserve">A kliens programok felé nyújtanak REST végpontokat. A beérkező HTTP kéréseket kezelik, azokon különböző ellenőrzéseket futtatnak (például fejlécek, </w:t>
      </w:r>
      <w:r w:rsidRPr="00DC5F40">
        <w:lastRenderedPageBreak/>
        <w:t>tartalom hosszának ellenőrzése), majd az üzleti logika szerint kiszolgálják az egyes kéréseket.</w:t>
      </w:r>
    </w:p>
    <w:p w14:paraId="15B8372B" w14:textId="58D5577F" w:rsidR="00176CC7" w:rsidRPr="00DC5F40" w:rsidRDefault="00176CC7" w:rsidP="00DC6C00">
      <w:pPr>
        <w:pStyle w:val="Listaszerbekezds"/>
        <w:numPr>
          <w:ilvl w:val="0"/>
          <w:numId w:val="28"/>
        </w:numPr>
      </w:pPr>
      <w:r w:rsidRPr="00DC5F40">
        <w:rPr>
          <w:b/>
          <w:bCs/>
        </w:rPr>
        <w:t>adatbázis működésével kapcsolatos modulok</w:t>
      </w:r>
      <w:r w:rsidR="00F43B9D" w:rsidRPr="00DC5F40">
        <w:rPr>
          <w:b/>
          <w:bCs/>
        </w:rPr>
        <w:t xml:space="preserve"> (</w:t>
      </w:r>
      <w:r w:rsidR="00F43B9D" w:rsidRPr="00DC5F40">
        <w:rPr>
          <w:b/>
          <w:bCs/>
          <w:i/>
          <w:iCs/>
        </w:rPr>
        <w:t>R2, R3, R7</w:t>
      </w:r>
      <w:r w:rsidR="00F43B9D" w:rsidRPr="00DC5F40">
        <w:rPr>
          <w:b/>
          <w:bCs/>
        </w:rPr>
        <w:t>)</w:t>
      </w:r>
    </w:p>
    <w:p w14:paraId="09A54903" w14:textId="70812CB8" w:rsidR="00D60EEE" w:rsidRPr="00DC5F40" w:rsidRDefault="00D60EEE" w:rsidP="00D60EEE">
      <w:pPr>
        <w:ind w:left="720" w:firstLine="0"/>
      </w:pPr>
      <w:r w:rsidRPr="00DC5F40">
        <w:t>Az adatbázis kapcsolat felépítését, a tranzakciók futtatását</w:t>
      </w:r>
      <w:r w:rsidR="00407EB4" w:rsidRPr="00DC5F40">
        <w:t xml:space="preserve"> kezelik.</w:t>
      </w:r>
    </w:p>
    <w:p w14:paraId="577615D3" w14:textId="0C8A2517" w:rsidR="00176CC7" w:rsidRPr="00DC5F40" w:rsidRDefault="00176CC7" w:rsidP="00DC6C00">
      <w:pPr>
        <w:pStyle w:val="Listaszerbekezds"/>
        <w:numPr>
          <w:ilvl w:val="0"/>
          <w:numId w:val="28"/>
        </w:numPr>
      </w:pPr>
      <w:r w:rsidRPr="00DC5F40">
        <w:rPr>
          <w:b/>
          <w:bCs/>
        </w:rPr>
        <w:t>egyéb üzleti logikát megvalósító modulok</w:t>
      </w:r>
      <w:r w:rsidR="00CB3086" w:rsidRPr="00DC5F40">
        <w:rPr>
          <w:b/>
          <w:bCs/>
        </w:rPr>
        <w:t xml:space="preserve"> (</w:t>
      </w:r>
      <w:r w:rsidR="00AB7738" w:rsidRPr="00DC5F40">
        <w:rPr>
          <w:b/>
          <w:bCs/>
          <w:i/>
          <w:iCs/>
        </w:rPr>
        <w:t>R1,</w:t>
      </w:r>
      <w:r w:rsidR="00AB7738" w:rsidRPr="00DC5F40">
        <w:rPr>
          <w:b/>
          <w:bCs/>
        </w:rPr>
        <w:t xml:space="preserve"> </w:t>
      </w:r>
      <w:r w:rsidR="00CB3086" w:rsidRPr="00DC5F40">
        <w:rPr>
          <w:b/>
          <w:bCs/>
          <w:i/>
          <w:iCs/>
        </w:rPr>
        <w:t>R4, R5, R6, R9</w:t>
      </w:r>
      <w:r w:rsidR="00CB3086" w:rsidRPr="00DC5F40">
        <w:rPr>
          <w:b/>
          <w:bCs/>
        </w:rPr>
        <w:t>)</w:t>
      </w:r>
    </w:p>
    <w:p w14:paraId="02B9D163" w14:textId="24EFECC3" w:rsidR="00407EB4" w:rsidRPr="00DC5F40" w:rsidRDefault="00407EB4" w:rsidP="00407EB4">
      <w:pPr>
        <w:ind w:left="720" w:firstLine="0"/>
      </w:pPr>
      <w:r w:rsidRPr="00DC5F40">
        <w:t>Ezek a modulok további</w:t>
      </w:r>
      <w:r w:rsidR="00B61FE5" w:rsidRPr="00DC5F40">
        <w:t>, az előző csoportokba nem tartozó funkcionalitásokat valósítanak meg.</w:t>
      </w:r>
      <w:r w:rsidR="00927384" w:rsidRPr="00DC5F40">
        <w:t xml:space="preserve"> Ide tartoznak a segédmodulok, a biometrikus profil építését és verifikációt vezérlő kódrészletek, illetve a kiértékelő szoftverrel való kommunikáció.</w:t>
      </w:r>
    </w:p>
    <w:p w14:paraId="62BF03BA" w14:textId="77777777" w:rsidR="007C375D" w:rsidRPr="00DC5F40" w:rsidRDefault="007C375D" w:rsidP="007C375D">
      <w:pPr>
        <w:pStyle w:val="Cmsor2"/>
      </w:pPr>
      <w:bookmarkStart w:id="51" w:name="_Ref118841899"/>
      <w:bookmarkStart w:id="52" w:name="_Toc120875162"/>
      <w:r w:rsidRPr="00DC5F40">
        <w:t>Üzleti logikai réteg</w:t>
      </w:r>
      <w:bookmarkEnd w:id="51"/>
      <w:bookmarkEnd w:id="52"/>
    </w:p>
    <w:p w14:paraId="2B1024C6" w14:textId="05E4BE34" w:rsidR="003B50E6" w:rsidRPr="00DC5F40" w:rsidRDefault="00774F06" w:rsidP="00A47BBC">
      <w:r w:rsidRPr="00DC5F40">
        <w:t xml:space="preserve">Az üzleti logikai rétegben a követelmények által leírt </w:t>
      </w:r>
      <w:r w:rsidR="006902D6" w:rsidRPr="00DC5F40">
        <w:t>használati</w:t>
      </w:r>
      <w:r w:rsidRPr="00DC5F40">
        <w:t xml:space="preserve"> eseteket (use case) </w:t>
      </w:r>
      <w:r w:rsidR="00B55402" w:rsidRPr="00DC5F40">
        <w:t>kielégítő funkciók kerültek implementálásra.</w:t>
      </w:r>
      <w:r w:rsidR="003B50E6" w:rsidRPr="00DC5F40">
        <w:t xml:space="preserve"> Az egyes használati esetek és ezeket implementáló funkciók magyarázata a</w:t>
      </w:r>
      <w:r w:rsidR="002541BF" w:rsidRPr="00DC5F40">
        <w:t xml:space="preserve"> következő fejezetekben olvasható.</w:t>
      </w:r>
    </w:p>
    <w:p w14:paraId="336177C8" w14:textId="2BD0AC25" w:rsidR="00B26C91" w:rsidRPr="00DC5F40" w:rsidRDefault="00B26C91" w:rsidP="00B26C91">
      <w:pPr>
        <w:pStyle w:val="Cmsor3"/>
      </w:pPr>
      <w:bookmarkStart w:id="53" w:name="_Toc120875163"/>
      <w:r w:rsidRPr="00DC5F40">
        <w:t>Események feldolgozása</w:t>
      </w:r>
      <w:bookmarkEnd w:id="53"/>
    </w:p>
    <w:p w14:paraId="42FDD2B3" w14:textId="272A77F6" w:rsidR="000333B4" w:rsidRPr="00DC5F40" w:rsidRDefault="000333B4" w:rsidP="000333B4">
      <w:pPr>
        <w:ind w:firstLine="0"/>
      </w:pPr>
      <w:r w:rsidRPr="00DC5F40">
        <w:t xml:space="preserve">Az </w:t>
      </w:r>
      <w:r w:rsidRPr="00DC5F40">
        <w:rPr>
          <w:i/>
          <w:iCs/>
        </w:rPr>
        <w:t>R1</w:t>
      </w:r>
      <w:r w:rsidRPr="00DC5F40">
        <w:t xml:space="preserve">-es követelmény értelmében az alkalmazás szervernek képesnek kell lennie fogadni és feldolgozni az adatgyűjtő kliens által küldött eseményeket. A kérést kezelő </w:t>
      </w:r>
      <w:r w:rsidR="00A83C96" w:rsidRPr="00DC5F40">
        <w:t xml:space="preserve">kontroller </w:t>
      </w:r>
      <w:r w:rsidRPr="00DC5F40">
        <w:t>modul, amennyiben a kérés megfelel az előzőleges ellenőrzéséknek elkezdi feldolgozni a kérés tartalmát. A szerver a következő lépéseket hajtja végre egy új beérkező adatcsomag esetén:</w:t>
      </w:r>
    </w:p>
    <w:p w14:paraId="1E88E988" w14:textId="77777777" w:rsidR="000333B4" w:rsidRPr="00DC5F40" w:rsidRDefault="000333B4" w:rsidP="000333B4">
      <w:pPr>
        <w:pStyle w:val="Listaszerbekezds"/>
        <w:numPr>
          <w:ilvl w:val="0"/>
          <w:numId w:val="37"/>
        </w:numPr>
      </w:pPr>
      <w:r w:rsidRPr="00DC5F40">
        <w:t>Az adatcsomagot küldő IP címe és a HTTP Referer mező kinyerése.</w:t>
      </w:r>
    </w:p>
    <w:p w14:paraId="0573CB58" w14:textId="77777777" w:rsidR="000333B4" w:rsidRPr="00DC5F40" w:rsidRDefault="000333B4" w:rsidP="000333B4">
      <w:pPr>
        <w:pStyle w:val="Listaszerbekezds"/>
        <w:numPr>
          <w:ilvl w:val="0"/>
          <w:numId w:val="37"/>
        </w:numPr>
      </w:pPr>
      <w:r w:rsidRPr="00DC5F40">
        <w:t>A kérés tartalmának (body) kiolvasása és Erlang objektummá alakítása.</w:t>
      </w:r>
    </w:p>
    <w:p w14:paraId="464CA6A4" w14:textId="61D71C83" w:rsidR="000333B4" w:rsidRPr="00DC5F40" w:rsidRDefault="000333B4" w:rsidP="000333B4">
      <w:pPr>
        <w:pStyle w:val="Listaszerbekezds"/>
        <w:numPr>
          <w:ilvl w:val="0"/>
          <w:numId w:val="37"/>
        </w:numPr>
      </w:pPr>
      <w:r w:rsidRPr="00DC5F40">
        <w:t>Új chunk modell objektum készítése a kérés tartalma és egyéb metaadatok alapján (IP címek, feldolgozás kezdetének időbélyege stb.).</w:t>
      </w:r>
    </w:p>
    <w:p w14:paraId="05A1B9D9" w14:textId="17DEF9E8" w:rsidR="000333B4" w:rsidRPr="00DC5F40" w:rsidRDefault="000333B4" w:rsidP="000333B4">
      <w:pPr>
        <w:pStyle w:val="Listaszerbekezds"/>
        <w:numPr>
          <w:ilvl w:val="0"/>
          <w:numId w:val="37"/>
        </w:numPr>
      </w:pPr>
      <w:r w:rsidRPr="00DC5F40">
        <w:t>Új felhasználó, munkamenet és adatfolyam mentése, ha még nincsenek jelen az adatbázisban</w:t>
      </w:r>
      <w:r w:rsidR="00F305A2" w:rsidRPr="00DC5F40">
        <w:t xml:space="preserve"> (</w:t>
      </w:r>
      <w:r w:rsidR="00F305A2" w:rsidRPr="00DC5F40">
        <w:rPr>
          <w:i/>
          <w:iCs/>
        </w:rPr>
        <w:t>R3</w:t>
      </w:r>
      <w:r w:rsidR="00F305A2" w:rsidRPr="00DC5F40">
        <w:t>)</w:t>
      </w:r>
      <w:r w:rsidRPr="00DC5F40">
        <w:t>.</w:t>
      </w:r>
    </w:p>
    <w:p w14:paraId="28636C43" w14:textId="77777777" w:rsidR="000333B4" w:rsidRPr="00DC5F40" w:rsidRDefault="000333B4" w:rsidP="000333B4">
      <w:pPr>
        <w:pStyle w:val="Listaszerbekezds"/>
        <w:numPr>
          <w:ilvl w:val="0"/>
          <w:numId w:val="37"/>
        </w:numPr>
      </w:pPr>
      <w:r w:rsidRPr="00DC5F40">
        <w:t>Az adatcsomagot küldő felhasználó eseményszámának (event_count) frissítése az adatbázisban az új adatcsomag eseményeinek hozzáadásával.</w:t>
      </w:r>
    </w:p>
    <w:p w14:paraId="093D032F" w14:textId="77777777" w:rsidR="000333B4" w:rsidRPr="00DC5F40" w:rsidRDefault="000333B4" w:rsidP="000333B4">
      <w:pPr>
        <w:pStyle w:val="Listaszerbekezds"/>
        <w:numPr>
          <w:ilvl w:val="0"/>
          <w:numId w:val="37"/>
        </w:numPr>
      </w:pPr>
      <w:r w:rsidRPr="00DC5F40">
        <w:t>Az adatcsomag elmentése az adatbázisba.</w:t>
      </w:r>
    </w:p>
    <w:p w14:paraId="04AFE870" w14:textId="01F2F53D" w:rsidR="000333B4" w:rsidRPr="00DC5F40" w:rsidRDefault="000333B4" w:rsidP="000333B4">
      <w:pPr>
        <w:pStyle w:val="Listaszerbekezds"/>
        <w:numPr>
          <w:ilvl w:val="0"/>
          <w:numId w:val="37"/>
        </w:numPr>
      </w:pPr>
      <w:r w:rsidRPr="00DC5F40">
        <w:lastRenderedPageBreak/>
        <w:t xml:space="preserve">Az adatcsomag mentése utáni aszinkron metódusok futtatása. A pontos funkciók a </w:t>
      </w:r>
      <w:r w:rsidR="005830FD">
        <w:fldChar w:fldCharType="begin"/>
      </w:r>
      <w:r w:rsidR="005830FD">
        <w:instrText xml:space="preserve"> REF _Ref119086145 \r \h </w:instrText>
      </w:r>
      <w:r w:rsidR="005830FD">
        <w:fldChar w:fldCharType="separate"/>
      </w:r>
      <w:r w:rsidR="002206B0">
        <w:t>6.3.2</w:t>
      </w:r>
      <w:r w:rsidR="005830FD">
        <w:fldChar w:fldCharType="end"/>
      </w:r>
      <w:r w:rsidR="005830FD">
        <w:t xml:space="preserve">-es fejezetben </w:t>
      </w:r>
      <w:r w:rsidRPr="00DC5F40">
        <w:t>vannak részletezve.</w:t>
      </w:r>
    </w:p>
    <w:p w14:paraId="7F68E27A" w14:textId="647F5240" w:rsidR="00B26C91" w:rsidRPr="00DC5F40" w:rsidRDefault="000333B4" w:rsidP="008D57F0">
      <w:pPr>
        <w:pStyle w:val="Listaszerbekezds"/>
        <w:numPr>
          <w:ilvl w:val="0"/>
          <w:numId w:val="37"/>
        </w:numPr>
      </w:pPr>
      <w:r w:rsidRPr="00DC5F40">
        <w:t>HTTP válasz összekészítése és elküldése a kliensnek.</w:t>
      </w:r>
    </w:p>
    <w:p w14:paraId="625D265C" w14:textId="5D898052" w:rsidR="002541BF" w:rsidRPr="00DC5F40" w:rsidRDefault="000C4863" w:rsidP="008E6CB6">
      <w:pPr>
        <w:pStyle w:val="Cmsor3"/>
      </w:pPr>
      <w:bookmarkStart w:id="54" w:name="_Ref119086145"/>
      <w:bookmarkStart w:id="55" w:name="_Toc120875164"/>
      <w:r w:rsidRPr="00DC5F40">
        <w:t>Profil építés és verifikáció</w:t>
      </w:r>
      <w:bookmarkEnd w:id="54"/>
      <w:bookmarkEnd w:id="55"/>
    </w:p>
    <w:p w14:paraId="50998025" w14:textId="5EE73650" w:rsidR="003826B8" w:rsidRPr="00DC5F40" w:rsidRDefault="00FA09F7" w:rsidP="00047D14">
      <w:r w:rsidRPr="00DC5F40">
        <w:t xml:space="preserve">Az </w:t>
      </w:r>
      <w:r w:rsidRPr="00DC5F40">
        <w:rPr>
          <w:i/>
          <w:iCs/>
        </w:rPr>
        <w:t>R4, R5</w:t>
      </w:r>
      <w:r w:rsidR="00113E63" w:rsidRPr="00DC5F40">
        <w:rPr>
          <w:i/>
          <w:iCs/>
        </w:rPr>
        <w:t xml:space="preserve">, R6 </w:t>
      </w:r>
      <w:r w:rsidR="00113E63" w:rsidRPr="00DC5F40">
        <w:t>követelmények értelmében az alkalmazás szervernek</w:t>
      </w:r>
      <w:r w:rsidR="00255CCF" w:rsidRPr="00DC5F40">
        <w:t xml:space="preserve"> képesnek kell lennie a felhasználó aktuális állapot</w:t>
      </w:r>
      <w:r w:rsidR="00084CE0" w:rsidRPr="00DC5F40">
        <w:t xml:space="preserve">ától függően </w:t>
      </w:r>
      <w:r w:rsidR="009D7F01" w:rsidRPr="00DC5F40">
        <w:t>egy külső kiértékelő szoftveren keresztül biometrikus profil építésére</w:t>
      </w:r>
      <w:r w:rsidR="00416D14" w:rsidRPr="00DC5F40">
        <w:t>,</w:t>
      </w:r>
      <w:r w:rsidR="009D7F01" w:rsidRPr="00DC5F40">
        <w:t xml:space="preserve"> illetve verifikáció készítésére</w:t>
      </w:r>
      <w:r w:rsidR="003406A2" w:rsidRPr="00DC5F40">
        <w:t>.</w:t>
      </w:r>
      <w:r w:rsidR="00B4296E" w:rsidRPr="00DC5F40">
        <w:t xml:space="preserve"> Ehhez </w:t>
      </w:r>
      <w:r w:rsidR="00FE1022" w:rsidRPr="00DC5F40">
        <w:t xml:space="preserve">alapvetően </w:t>
      </w:r>
      <w:r w:rsidR="00B4296E" w:rsidRPr="00DC5F40">
        <w:t xml:space="preserve">egy </w:t>
      </w:r>
      <w:r w:rsidR="00B4296E" w:rsidRPr="00DC5F40">
        <w:rPr>
          <w:i/>
          <w:iCs/>
        </w:rPr>
        <w:t>push</w:t>
      </w:r>
      <w:r w:rsidR="00B4296E" w:rsidRPr="00DC5F40">
        <w:t xml:space="preserve"> architektúrájú </w:t>
      </w:r>
      <w:r w:rsidR="003E336D" w:rsidRPr="00DC5F40">
        <w:t>rendszert készítettem.</w:t>
      </w:r>
      <w:r w:rsidR="00447328" w:rsidRPr="00DC5F40">
        <w:t xml:space="preserve"> Amikor az adatgyűjtő klienstől egy új adatcsomag (chunk) érkezik a szerverre, a</w:t>
      </w:r>
      <w:r w:rsidR="00576B35" w:rsidRPr="00DC5F40">
        <w:t>z adat</w:t>
      </w:r>
      <w:r w:rsidR="002F0033" w:rsidRPr="00DC5F40">
        <w:t>ok</w:t>
      </w:r>
      <w:r w:rsidR="00576B35" w:rsidRPr="00DC5F40">
        <w:t xml:space="preserve"> feldolgozása </w:t>
      </w:r>
      <w:r w:rsidR="00D26B9F" w:rsidRPr="00DC5F40">
        <w:t xml:space="preserve">és mentése </w:t>
      </w:r>
      <w:r w:rsidR="00576B35" w:rsidRPr="00DC5F40">
        <w:t xml:space="preserve">után (ld. </w:t>
      </w:r>
      <w:r w:rsidR="00576B35" w:rsidRPr="00DC5F40">
        <w:rPr>
          <w:i/>
          <w:iCs/>
        </w:rPr>
        <w:fldChar w:fldCharType="begin"/>
      </w:r>
      <w:r w:rsidR="00576B35" w:rsidRPr="00DC5F40">
        <w:rPr>
          <w:i/>
          <w:iCs/>
        </w:rPr>
        <w:instrText xml:space="preserve"> REF _Ref119070187 \r \h  \* MERGEFORMAT </w:instrText>
      </w:r>
      <w:r w:rsidR="00576B35" w:rsidRPr="00DC5F40">
        <w:rPr>
          <w:i/>
          <w:iCs/>
        </w:rPr>
      </w:r>
      <w:r w:rsidR="00576B35" w:rsidRPr="00DC5F40">
        <w:rPr>
          <w:i/>
          <w:iCs/>
        </w:rPr>
        <w:fldChar w:fldCharType="separate"/>
      </w:r>
      <w:r w:rsidR="002206B0">
        <w:rPr>
          <w:i/>
          <w:iCs/>
        </w:rPr>
        <w:t>6.4.1</w:t>
      </w:r>
      <w:r w:rsidR="00576B35" w:rsidRPr="00DC5F40">
        <w:rPr>
          <w:i/>
          <w:iCs/>
        </w:rPr>
        <w:fldChar w:fldCharType="end"/>
      </w:r>
      <w:r w:rsidR="00576B35" w:rsidRPr="00DC5F40">
        <w:t xml:space="preserve">) </w:t>
      </w:r>
      <w:r w:rsidR="00D26B9F" w:rsidRPr="00DC5F40">
        <w:t xml:space="preserve">a kontroller aszinkron módon </w:t>
      </w:r>
      <w:r w:rsidR="004E4262" w:rsidRPr="00DC5F40">
        <w:t>meghív egy callback metódust.</w:t>
      </w:r>
      <w:r w:rsidR="007029CC" w:rsidRPr="00DC5F40">
        <w:t xml:space="preserve"> Ez a metódus elindít egy folyamatot, amely ellenőrzi az adatcsomagot küldő felhasználó állapotát és a rendelkezésre álló adatok alapján hoz egy döntést, hogy milyen akció</w:t>
      </w:r>
      <w:r w:rsidR="005027FC" w:rsidRPr="00DC5F40">
        <w:t>t kell végrehajtani.</w:t>
      </w:r>
      <w:r w:rsidR="003826B8" w:rsidRPr="00DC5F40">
        <w:t xml:space="preserve"> A lehetséges akciók a következők:</w:t>
      </w:r>
    </w:p>
    <w:p w14:paraId="3E2463E4" w14:textId="57501898" w:rsidR="00047D14" w:rsidRPr="00DC5F40" w:rsidRDefault="00047D14" w:rsidP="00047D14">
      <w:pPr>
        <w:pStyle w:val="Listaszerbekezds"/>
        <w:numPr>
          <w:ilvl w:val="0"/>
          <w:numId w:val="28"/>
        </w:numPr>
      </w:pPr>
      <w:r w:rsidRPr="00DC5F40">
        <w:rPr>
          <w:b/>
          <w:bCs/>
        </w:rPr>
        <w:t>build_profile</w:t>
      </w:r>
    </w:p>
    <w:p w14:paraId="36CC5AC8" w14:textId="2FBCB4A1" w:rsidR="00047D14" w:rsidRPr="00DC5F40" w:rsidRDefault="00047D14" w:rsidP="00047D14">
      <w:pPr>
        <w:pStyle w:val="Listaszerbekezds"/>
        <w:ind w:left="1080" w:firstLine="0"/>
      </w:pPr>
      <w:r w:rsidRPr="00DC5F40">
        <w:t>A felhasználónak biometrikus profilt kell építeni. A szerver ilyenkor elindítja a profil építési folyamatot.</w:t>
      </w:r>
      <w:r w:rsidR="00B330AD" w:rsidRPr="00DC5F40">
        <w:t xml:space="preserve"> </w:t>
      </w:r>
      <w:r w:rsidR="00BD58F8" w:rsidRPr="00DC5F40">
        <w:t>Az adatbázisba mentésre kerül egy üres profil. Ezután a</w:t>
      </w:r>
      <w:r w:rsidR="00B330AD" w:rsidRPr="00DC5F40">
        <w:t xml:space="preserve">z adatbázisból lekérdezésre kerülnek a felhasználóhoz tartozó adatcsomagok, majd az alkalmazás szerver elküldi ezeket </w:t>
      </w:r>
      <w:r w:rsidR="000A30B6" w:rsidRPr="00DC5F40">
        <w:t>a kiértékelő szoftvernek.</w:t>
      </w:r>
      <w:r w:rsidR="00C53ADB" w:rsidRPr="00DC5F40">
        <w:t xml:space="preserve"> A kiértékelésnek három kimenetele lehet:</w:t>
      </w:r>
    </w:p>
    <w:p w14:paraId="41C97841" w14:textId="68ADE3B6" w:rsidR="00C53ADB" w:rsidRPr="00DC5F40" w:rsidRDefault="00C53ADB" w:rsidP="00C53ADB">
      <w:pPr>
        <w:pStyle w:val="Listaszerbekezds"/>
        <w:numPr>
          <w:ilvl w:val="0"/>
          <w:numId w:val="38"/>
        </w:numPr>
      </w:pPr>
      <w:r w:rsidRPr="00DC5F40">
        <w:t>A profil építés sikeres.</w:t>
      </w:r>
    </w:p>
    <w:p w14:paraId="7205A392" w14:textId="5E8E6DF2" w:rsidR="00C53ADB" w:rsidRPr="00DC5F40" w:rsidRDefault="00C53ADB" w:rsidP="00C53ADB">
      <w:pPr>
        <w:pStyle w:val="Listaszerbekezds"/>
        <w:numPr>
          <w:ilvl w:val="0"/>
          <w:numId w:val="38"/>
        </w:numPr>
      </w:pPr>
      <w:r w:rsidRPr="00DC5F40">
        <w:t>A profil építés valamilyen hiba miatt sikertelen.</w:t>
      </w:r>
    </w:p>
    <w:p w14:paraId="57B129AA" w14:textId="765A6337" w:rsidR="00C53ADB" w:rsidRPr="00DC5F40" w:rsidRDefault="00C53ADB" w:rsidP="00C53ADB">
      <w:pPr>
        <w:pStyle w:val="Listaszerbekezds"/>
        <w:numPr>
          <w:ilvl w:val="0"/>
          <w:numId w:val="38"/>
        </w:numPr>
      </w:pPr>
      <w:r w:rsidRPr="00DC5F40">
        <w:t xml:space="preserve">A profil építést indító HTTP kérés </w:t>
      </w:r>
      <w:r w:rsidR="002800B9" w:rsidRPr="00DC5F40">
        <w:t>kifut az időkorlátból (request timeout)</w:t>
      </w:r>
      <w:r w:rsidR="00E54A6C" w:rsidRPr="00DC5F40">
        <w:t>.</w:t>
      </w:r>
    </w:p>
    <w:p w14:paraId="08CA30A7" w14:textId="646DC6E3" w:rsidR="00180F3D" w:rsidRPr="00DC5F40" w:rsidRDefault="00DF7736" w:rsidP="008E1C6B">
      <w:pPr>
        <w:ind w:left="1080" w:firstLine="0"/>
      </w:pPr>
      <w:r w:rsidRPr="00DC5F40">
        <w:t xml:space="preserve">Amennyiben a profil építés sikeres volt, a szerver frissíti </w:t>
      </w:r>
      <w:r w:rsidR="00096A47" w:rsidRPr="00DC5F40">
        <w:t>az adatbázisban korábban létrehozott profilt a profil bináris adattartalmával és a sikeres kiértékelés időbélyegével.</w:t>
      </w:r>
      <w:r w:rsidR="00A3075D" w:rsidRPr="00DC5F40">
        <w:t xml:space="preserve"> Amennyiben sikertelen volt a profil építés a szerver frissíti a korábban létrehozott profilt a sikertelen kiértékelés időbélyegével.</w:t>
      </w:r>
      <w:r w:rsidR="0003458A" w:rsidRPr="00DC5F40">
        <w:t xml:space="preserve"> Mindkét esetben </w:t>
      </w:r>
      <w:r w:rsidR="006A4B4C" w:rsidRPr="00DC5F40">
        <w:t xml:space="preserve">naplózásra </w:t>
      </w:r>
      <w:r w:rsidR="0003458A" w:rsidRPr="00DC5F40">
        <w:t>kerül</w:t>
      </w:r>
      <w:r w:rsidR="00112ACC" w:rsidRPr="00DC5F40">
        <w:t xml:space="preserve"> a profilépítés eredménye, amennyiben sikertelen a kapcsolódó hibaüzenettel együtt.</w:t>
      </w:r>
    </w:p>
    <w:p w14:paraId="0D872C17" w14:textId="6FED7146" w:rsidR="00047D14" w:rsidRPr="00DC5F40" w:rsidRDefault="00047D14" w:rsidP="00047D14">
      <w:pPr>
        <w:pStyle w:val="Listaszerbekezds"/>
        <w:numPr>
          <w:ilvl w:val="0"/>
          <w:numId w:val="28"/>
        </w:numPr>
      </w:pPr>
      <w:r w:rsidRPr="00DC5F40">
        <w:rPr>
          <w:b/>
          <w:bCs/>
        </w:rPr>
        <w:t>verify</w:t>
      </w:r>
    </w:p>
    <w:p w14:paraId="031F73C8" w14:textId="4349B8B1" w:rsidR="001F1AFF" w:rsidRPr="00DC5F40" w:rsidRDefault="001F1AFF" w:rsidP="001F1AFF">
      <w:pPr>
        <w:pStyle w:val="Listaszerbekezds"/>
        <w:ind w:left="1080" w:firstLine="0"/>
      </w:pPr>
      <w:r w:rsidRPr="00DC5F40">
        <w:lastRenderedPageBreak/>
        <w:t>A felhasználót verifikálni kell.</w:t>
      </w:r>
      <w:r w:rsidR="00721B1E" w:rsidRPr="00DC5F40">
        <w:t xml:space="preserve"> A szerver elindítja a verifikációs folyamatot.</w:t>
      </w:r>
      <w:r w:rsidR="00893D01" w:rsidRPr="00DC5F40">
        <w:t xml:space="preserve"> A szerver lekérdezi az adatbázisból a felhasználó</w:t>
      </w:r>
      <w:r w:rsidR="00EF1CF3" w:rsidRPr="00DC5F40">
        <w:t xml:space="preserve"> legfrissebb adatfolyamához</w:t>
      </w:r>
      <w:r w:rsidR="00110CE5" w:rsidRPr="00DC5F40">
        <w:t xml:space="preserve"> </w:t>
      </w:r>
      <w:r w:rsidR="00193968" w:rsidRPr="00DC5F40">
        <w:t>tartozó</w:t>
      </w:r>
      <w:r w:rsidR="00CB678A" w:rsidRPr="00DC5F40">
        <w:t xml:space="preserve"> adatcsomagok</w:t>
      </w:r>
      <w:r w:rsidR="00670173" w:rsidRPr="00DC5F40">
        <w:t xml:space="preserve"> </w:t>
      </w:r>
      <w:r w:rsidR="00B30491" w:rsidRPr="00DC5F40">
        <w:t>sorszámát (sequence number)</w:t>
      </w:r>
      <w:r w:rsidR="009938B4" w:rsidRPr="00DC5F40">
        <w:t xml:space="preserve">. Ezután elkezdi sorban felolvasni az adatcsomagokat a legújabbtól kezdve visszafelé haladva, amíg a felolvasott események száma meghaladja a verifikáció elvégzéséhez szükséges minimumot. </w:t>
      </w:r>
      <w:r w:rsidR="00447E8B" w:rsidRPr="00DC5F40">
        <w:t xml:space="preserve">Amennyiben nincs ennyi esemény az adatfolyamban, </w:t>
      </w:r>
      <w:r w:rsidR="002C6D9F" w:rsidRPr="00DC5F40">
        <w:t xml:space="preserve">a folyamat megszakad és az eset naplózásra kerül. </w:t>
      </w:r>
      <w:r w:rsidR="009503FD" w:rsidRPr="00DC5F40">
        <w:t>Amennyiben van kellő mennyiségű adat az adatfolyamban</w:t>
      </w:r>
      <w:r w:rsidR="003C7340" w:rsidRPr="00DC5F40">
        <w:t xml:space="preserve"> az adatbázisban mentésre kerül egy üres verifikáció.</w:t>
      </w:r>
      <w:r w:rsidR="00334531" w:rsidRPr="00DC5F40">
        <w:t xml:space="preserve"> Ezután az alkalmazás szerver elküldi a kiértékelő szoftvernek a verifikáció alapját képező eseményeket és a felhasználó legfrissebb profilját.</w:t>
      </w:r>
      <w:r w:rsidR="00922B39" w:rsidRPr="00DC5F40">
        <w:t xml:space="preserve"> A kiértékelésnek három kimenetele lehet:</w:t>
      </w:r>
    </w:p>
    <w:p w14:paraId="2E786A9A" w14:textId="064DF333" w:rsidR="00DE5FE0" w:rsidRPr="00DC5F40" w:rsidRDefault="00DE5FE0" w:rsidP="00DE5FE0">
      <w:pPr>
        <w:pStyle w:val="Listaszerbekezds"/>
        <w:numPr>
          <w:ilvl w:val="0"/>
          <w:numId w:val="39"/>
        </w:numPr>
      </w:pPr>
      <w:r w:rsidRPr="00DC5F40">
        <w:t xml:space="preserve">A </w:t>
      </w:r>
      <w:r w:rsidR="003A2642" w:rsidRPr="00DC5F40">
        <w:t xml:space="preserve">verifikáció </w:t>
      </w:r>
      <w:r w:rsidRPr="00DC5F40">
        <w:t>sikeres.</w:t>
      </w:r>
    </w:p>
    <w:p w14:paraId="5C9E5F99" w14:textId="73642A13" w:rsidR="00DE5FE0" w:rsidRPr="00DC5F40" w:rsidRDefault="00DE5FE0" w:rsidP="00DE5FE0">
      <w:pPr>
        <w:pStyle w:val="Listaszerbekezds"/>
        <w:numPr>
          <w:ilvl w:val="0"/>
          <w:numId w:val="39"/>
        </w:numPr>
      </w:pPr>
      <w:r w:rsidRPr="00DC5F40">
        <w:t xml:space="preserve">A </w:t>
      </w:r>
      <w:r w:rsidR="00434F79" w:rsidRPr="00DC5F40">
        <w:t xml:space="preserve">verifikáció </w:t>
      </w:r>
      <w:r w:rsidRPr="00DC5F40">
        <w:t>valamilyen hiba miatt sikertelen.</w:t>
      </w:r>
    </w:p>
    <w:p w14:paraId="42C65FA0" w14:textId="27FBE1CE" w:rsidR="00DE5FE0" w:rsidRPr="00DC5F40" w:rsidRDefault="00DE5FE0" w:rsidP="00DE5FE0">
      <w:pPr>
        <w:pStyle w:val="Listaszerbekezds"/>
        <w:numPr>
          <w:ilvl w:val="0"/>
          <w:numId w:val="39"/>
        </w:numPr>
      </w:pPr>
      <w:r w:rsidRPr="00DC5F40">
        <w:t xml:space="preserve">A </w:t>
      </w:r>
      <w:r w:rsidR="008C7A2A" w:rsidRPr="00DC5F40">
        <w:t xml:space="preserve">verifikációt </w:t>
      </w:r>
      <w:r w:rsidRPr="00DC5F40">
        <w:t>indító HTTP kérés kifut az időkorlátból (request timeout).</w:t>
      </w:r>
    </w:p>
    <w:p w14:paraId="7E3F3789" w14:textId="4F7006D7" w:rsidR="00922B39" w:rsidRPr="00DC5F40" w:rsidRDefault="009D2CC6" w:rsidP="001F1AFF">
      <w:pPr>
        <w:pStyle w:val="Listaszerbekezds"/>
        <w:ind w:left="1080" w:firstLine="0"/>
      </w:pPr>
      <w:r w:rsidRPr="00DC5F40">
        <w:t xml:space="preserve">Amennyiben a verifikáció sikeres volt, a szerver frissíti az adatbázisban korábban létrehozott </w:t>
      </w:r>
      <w:r w:rsidR="00F64848" w:rsidRPr="00DC5F40">
        <w:t xml:space="preserve">verifikációt </w:t>
      </w:r>
      <w:r w:rsidRPr="00DC5F40">
        <w:t xml:space="preserve">a </w:t>
      </w:r>
      <w:r w:rsidR="00F64848" w:rsidRPr="00DC5F40">
        <w:t>verifikáció eredményével</w:t>
      </w:r>
      <w:r w:rsidRPr="00DC5F40">
        <w:t xml:space="preserve"> és a sikeres kiértékelés időbélyegével. Amennyiben </w:t>
      </w:r>
      <w:r w:rsidR="00F8253B" w:rsidRPr="00DC5F40">
        <w:t xml:space="preserve">a verifikáció </w:t>
      </w:r>
      <w:r w:rsidRPr="00DC5F40">
        <w:t>sikertelen volt</w:t>
      </w:r>
      <w:r w:rsidR="00F8253B" w:rsidRPr="00DC5F40">
        <w:t>,</w:t>
      </w:r>
      <w:r w:rsidRPr="00DC5F40">
        <w:t xml:space="preserve"> a szerver frissíti a korábban létrehozott </w:t>
      </w:r>
      <w:r w:rsidR="001B7047" w:rsidRPr="00DC5F40">
        <w:t xml:space="preserve">verifikációt </w:t>
      </w:r>
      <w:r w:rsidRPr="00DC5F40">
        <w:t xml:space="preserve">a sikertelen kiértékelés időbélyegével. Mindkét esetben naplózásra kerül a </w:t>
      </w:r>
      <w:r w:rsidR="007C603C" w:rsidRPr="00DC5F40">
        <w:t>verifikáció</w:t>
      </w:r>
      <w:r w:rsidR="005B4E1D" w:rsidRPr="00DC5F40">
        <w:t>s hívás</w:t>
      </w:r>
      <w:r w:rsidR="007C603C" w:rsidRPr="00DC5F40">
        <w:t xml:space="preserve"> </w:t>
      </w:r>
      <w:r w:rsidRPr="00DC5F40">
        <w:t>eredménye, amennyiben sikertelen</w:t>
      </w:r>
      <w:r w:rsidR="007A6DD0" w:rsidRPr="00DC5F40">
        <w:t>,</w:t>
      </w:r>
      <w:r w:rsidRPr="00DC5F40">
        <w:t xml:space="preserve"> a kapcsolódó hibaüzenettel együtt.</w:t>
      </w:r>
    </w:p>
    <w:p w14:paraId="7D25401C" w14:textId="22629F2C" w:rsidR="00047D14" w:rsidRPr="00DC5F40" w:rsidRDefault="00047D14" w:rsidP="00047D14">
      <w:pPr>
        <w:pStyle w:val="Listaszerbekezds"/>
        <w:numPr>
          <w:ilvl w:val="0"/>
          <w:numId w:val="28"/>
        </w:numPr>
      </w:pPr>
      <w:r w:rsidRPr="00DC5F40">
        <w:rPr>
          <w:b/>
          <w:bCs/>
        </w:rPr>
        <w:t>nop</w:t>
      </w:r>
    </w:p>
    <w:p w14:paraId="69F2B1E4" w14:textId="286F2A82" w:rsidR="00464F03" w:rsidRPr="00DC5F40" w:rsidRDefault="00F95D31" w:rsidP="0082190A">
      <w:pPr>
        <w:pStyle w:val="Listaszerbekezds"/>
        <w:ind w:left="1080" w:firstLine="0"/>
      </w:pPr>
      <w:r w:rsidRPr="00DC5F40">
        <w:t xml:space="preserve">Nem szükséges </w:t>
      </w:r>
      <w:r w:rsidR="009B4B51" w:rsidRPr="00DC5F40">
        <w:t xml:space="preserve">további </w:t>
      </w:r>
      <w:r w:rsidRPr="00DC5F40">
        <w:t>akció</w:t>
      </w:r>
      <w:r w:rsidR="009B4B51" w:rsidRPr="00DC5F40">
        <w:t xml:space="preserve"> elvégzése</w:t>
      </w:r>
      <w:r w:rsidR="00FF54D7" w:rsidRPr="00DC5F40">
        <w:t>. A</w:t>
      </w:r>
      <w:r w:rsidR="00D60365" w:rsidRPr="00DC5F40">
        <w:t>z akció hiánya és az indok (amennyiben van) naplózásra kerül</w:t>
      </w:r>
      <w:r w:rsidR="00FF54D7" w:rsidRPr="00DC5F40">
        <w:t>.</w:t>
      </w:r>
    </w:p>
    <w:p w14:paraId="640E6CD5" w14:textId="35552D84" w:rsidR="00F2114F" w:rsidRPr="00DC5F40" w:rsidRDefault="00C917B6" w:rsidP="00464F03">
      <w:pPr>
        <w:ind w:firstLine="0"/>
      </w:pPr>
      <w:r w:rsidRPr="00DC5F40">
        <w:t xml:space="preserve">A </w:t>
      </w:r>
      <w:r w:rsidR="00901C54" w:rsidRPr="00DC5F40">
        <w:t>v</w:t>
      </w:r>
      <w:r w:rsidRPr="00DC5F40">
        <w:t>égrehajtandó akció kiválasztás</w:t>
      </w:r>
      <w:r w:rsidR="006C7F92">
        <w:t>ának folyamatát</w:t>
      </w:r>
      <w:r w:rsidRPr="00DC5F40">
        <w:t xml:space="preserve"> a</w:t>
      </w:r>
      <w:r w:rsidR="007C5E01">
        <w:t xml:space="preserve"> </w:t>
      </w:r>
      <w:r w:rsidR="00A77152">
        <w:fldChar w:fldCharType="begin"/>
      </w:r>
      <w:r w:rsidR="00A77152">
        <w:instrText xml:space="preserve"> REF _Ref120879340 \h </w:instrText>
      </w:r>
      <w:r w:rsidR="00A77152">
        <w:fldChar w:fldCharType="separate"/>
      </w:r>
      <w:r w:rsidR="00A77152">
        <w:rPr>
          <w:noProof/>
        </w:rPr>
        <w:t>12</w:t>
      </w:r>
      <w:r w:rsidR="00A77152">
        <w:t>. ábra</w:t>
      </w:r>
      <w:r w:rsidR="00A77152">
        <w:fldChar w:fldCharType="end"/>
      </w:r>
      <w:r w:rsidR="007C5E01">
        <w:t xml:space="preserve"> </w:t>
      </w:r>
      <w:r w:rsidR="00E8033F">
        <w:t>mutatja</w:t>
      </w:r>
      <w:r w:rsidR="00C06FE7" w:rsidRPr="00DC5F40">
        <w:t>.</w:t>
      </w:r>
      <w:r w:rsidR="00D74546" w:rsidRPr="00DC5F40">
        <w:t xml:space="preserve"> Először ellenőrzésre kerül, hogy a folyamatot kiváltó adatcsomaghoz tartozó felhasználó létezik-e.</w:t>
      </w:r>
      <w:r w:rsidR="00F6230B" w:rsidRPr="00DC5F40">
        <w:t xml:space="preserve"> Ha nem, akkor a folyamat megszakad, nincs további teendő.</w:t>
      </w:r>
      <w:r w:rsidR="002E6471" w:rsidRPr="00DC5F40">
        <w:t xml:space="preserve"> Ha létezik a felhasználó, akkor a hozzá tartozó legfrissebb profil kerül ellenőrzésre. Ha nincs profilja a felhasználónak, de lehet építeni, akkor a </w:t>
      </w:r>
      <w:r w:rsidR="002E6471" w:rsidRPr="00DC5F40">
        <w:rPr>
          <w:b/>
          <w:bCs/>
        </w:rPr>
        <w:t>build_profile</w:t>
      </w:r>
      <w:r w:rsidR="002E6471" w:rsidRPr="00DC5F40">
        <w:t xml:space="preserve"> akció kerül végrehajtásra. Előfordulhat, hogy bár nincs profilja a felhasználónak, de nem is lehet építeni neki, mert például még nem gyűlt össze elég adat hozzá (learn fázisban van).</w:t>
      </w:r>
      <w:r w:rsidR="00CE1C0E" w:rsidRPr="00DC5F40">
        <w:t xml:space="preserve"> </w:t>
      </w:r>
    </w:p>
    <w:p w14:paraId="28FB96E7" w14:textId="77777777" w:rsidR="00796D67" w:rsidRDefault="00AE1855" w:rsidP="00796D67">
      <w:pPr>
        <w:pStyle w:val="Kp"/>
      </w:pPr>
      <w:r>
        <w:rPr>
          <w:noProof/>
        </w:rPr>
        <w:lastRenderedPageBreak/>
        <w:drawing>
          <wp:inline distT="0" distB="0" distL="0" distR="0" wp14:anchorId="45B102A5" wp14:editId="699605B7">
            <wp:extent cx="5152103" cy="8201101"/>
            <wp:effectExtent l="0" t="0" r="0" b="0"/>
            <wp:docPr id="37" name="Ábr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Ábra 37"/>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5154862" cy="8205493"/>
                    </a:xfrm>
                    <a:prstGeom prst="rect">
                      <a:avLst/>
                    </a:prstGeom>
                  </pic:spPr>
                </pic:pic>
              </a:graphicData>
            </a:graphic>
          </wp:inline>
        </w:drawing>
      </w:r>
    </w:p>
    <w:bookmarkStart w:id="56" w:name="_Ref120879340"/>
    <w:p w14:paraId="6CD8A2A5" w14:textId="06712C23" w:rsidR="00F2114F" w:rsidRPr="00DC5F40" w:rsidRDefault="00796D67" w:rsidP="00796D67">
      <w:pPr>
        <w:pStyle w:val="Kpalrs"/>
      </w:pPr>
      <w:r>
        <w:fldChar w:fldCharType="begin"/>
      </w:r>
      <w:r>
        <w:instrText xml:space="preserve"> SEQ ábra \* ARABIC </w:instrText>
      </w:r>
      <w:r>
        <w:fldChar w:fldCharType="separate"/>
      </w:r>
      <w:r w:rsidR="002206B0">
        <w:rPr>
          <w:noProof/>
        </w:rPr>
        <w:t>12</w:t>
      </w:r>
      <w:r>
        <w:fldChar w:fldCharType="end"/>
      </w:r>
      <w:r>
        <w:t>. ábra</w:t>
      </w:r>
      <w:bookmarkEnd w:id="56"/>
      <w:r>
        <w:t xml:space="preserve"> </w:t>
      </w:r>
      <w:r w:rsidRPr="005E3934">
        <w:t>Az akció kiválasztása</w:t>
      </w:r>
    </w:p>
    <w:p w14:paraId="6E071868" w14:textId="0554886D" w:rsidR="00B162BB" w:rsidRPr="00DC5F40" w:rsidRDefault="00CE1C0E" w:rsidP="00464F03">
      <w:pPr>
        <w:ind w:firstLine="0"/>
      </w:pPr>
      <w:r w:rsidRPr="00DC5F40">
        <w:lastRenderedPageBreak/>
        <w:t>Ha a felhasználóhoz tartozik már profil az adatbázisban, akkor ellenőrizni kell, hogy a profil építés befejeződött-e (vagy csak egy üres profil van bejegyezve). Ha még nem fejeződött be, akkor nincs további teendő.</w:t>
      </w:r>
      <w:r w:rsidR="00B51BB5" w:rsidRPr="00DC5F40">
        <w:t xml:space="preserve"> Ha már</w:t>
      </w:r>
      <w:r w:rsidR="00C27135" w:rsidRPr="00DC5F40">
        <w:t xml:space="preserve"> befejeződött a profil építése, akkor ellenőrizni kell, hogy</w:t>
      </w:r>
      <w:r w:rsidR="009163A1" w:rsidRPr="00DC5F40">
        <w:t xml:space="preserve"> a profil építése sikeres volt-e. Amennyiben igen, verifikálni kell a felhasználót, a végrehajtott akció a </w:t>
      </w:r>
      <w:r w:rsidR="009163A1" w:rsidRPr="00DC5F40">
        <w:rPr>
          <w:b/>
          <w:bCs/>
        </w:rPr>
        <w:t>verify.</w:t>
      </w:r>
      <w:r w:rsidR="00774DEC" w:rsidRPr="00DC5F40">
        <w:t xml:space="preserve"> Ha nem volt sikeres a profil építés, akkor meg kell nézni, hogy újra lehet-e kezdeni a profil építését.</w:t>
      </w:r>
      <w:r w:rsidR="00251A79" w:rsidRPr="00DC5F40">
        <w:t xml:space="preserve"> Ehhez tartozik a szerver oldalon </w:t>
      </w:r>
      <w:r w:rsidR="00956252" w:rsidRPr="00DC5F40">
        <w:t>egy</w:t>
      </w:r>
      <w:r w:rsidR="00BE7BD1" w:rsidRPr="00DC5F40">
        <w:t xml:space="preserve"> konfigurálható </w:t>
      </w:r>
      <w:r w:rsidR="00507FA1" w:rsidRPr="00DC5F40">
        <w:t xml:space="preserve">minimális időkorlát, amelynek el kell telnie két profil építési próbálkozás között. </w:t>
      </w:r>
      <w:r w:rsidR="00067268" w:rsidRPr="00DC5F40">
        <w:t xml:space="preserve">Ha még nem telt el ez az idő, akkor </w:t>
      </w:r>
      <w:r w:rsidR="00FB1818" w:rsidRPr="00DC5F40">
        <w:t>nem lehet újraépíteni a profilt, tehát nincs további teendő.</w:t>
      </w:r>
      <w:r w:rsidR="000E31AA" w:rsidRPr="00DC5F40">
        <w:t xml:space="preserve"> Ha már eltelt elegendő idő, akkor meg lehet próbálni újraépíteni a profilt, a végrehajtandó akció a </w:t>
      </w:r>
      <w:r w:rsidR="000E31AA" w:rsidRPr="00DC5F40">
        <w:rPr>
          <w:b/>
          <w:bCs/>
        </w:rPr>
        <w:t>build_profile</w:t>
      </w:r>
      <w:r w:rsidR="000E31AA" w:rsidRPr="00DC5F40">
        <w:t>.</w:t>
      </w:r>
    </w:p>
    <w:p w14:paraId="19C137B6" w14:textId="22E3D4C7" w:rsidR="000C4863" w:rsidRPr="00DC5F40" w:rsidRDefault="00462153" w:rsidP="000C4863">
      <w:pPr>
        <w:pStyle w:val="Cmsor3"/>
      </w:pPr>
      <w:bookmarkStart w:id="57" w:name="_Toc120875165"/>
      <w:r w:rsidRPr="00DC5F40">
        <w:t xml:space="preserve">A felhasználó </w:t>
      </w:r>
      <w:r w:rsidR="000C4863" w:rsidRPr="00DC5F40">
        <w:t>státusz</w:t>
      </w:r>
      <w:r w:rsidRPr="00DC5F40">
        <w:t>a</w:t>
      </w:r>
      <w:bookmarkEnd w:id="57"/>
    </w:p>
    <w:p w14:paraId="338A2C9C" w14:textId="0C0D51C4" w:rsidR="00B95AF7" w:rsidRPr="00DC5F40" w:rsidRDefault="00B46B32" w:rsidP="00B95AF7">
      <w:r w:rsidRPr="00DC5F40">
        <w:t xml:space="preserve">Az </w:t>
      </w:r>
      <w:r w:rsidR="00041810" w:rsidRPr="00DC5F40">
        <w:rPr>
          <w:i/>
          <w:iCs/>
        </w:rPr>
        <w:t>R8</w:t>
      </w:r>
      <w:r w:rsidR="00041810" w:rsidRPr="00DC5F40">
        <w:t xml:space="preserve">, </w:t>
      </w:r>
      <w:r w:rsidR="00B95AF7" w:rsidRPr="00DC5F40">
        <w:rPr>
          <w:i/>
          <w:iCs/>
        </w:rPr>
        <w:t>R9</w:t>
      </w:r>
      <w:r w:rsidRPr="00DC5F40">
        <w:t xml:space="preserve"> követelmény</w:t>
      </w:r>
      <w:r w:rsidR="00041810" w:rsidRPr="00DC5F40">
        <w:t>ek</w:t>
      </w:r>
      <w:r w:rsidRPr="00DC5F40">
        <w:t xml:space="preserve"> értelmében </w:t>
      </w:r>
      <w:r w:rsidR="00041810" w:rsidRPr="00DC5F40">
        <w:t>az alkalmazás szervernek</w:t>
      </w:r>
      <w:r w:rsidR="00E0344E" w:rsidRPr="00DC5F40">
        <w:t xml:space="preserve"> fel kell tudnia dolgozni az adatgyűjtő kliensről érkező</w:t>
      </w:r>
      <w:r w:rsidR="00B12E5E" w:rsidRPr="00DC5F40">
        <w:t xml:space="preserve"> státusz lekérdezéseket.</w:t>
      </w:r>
      <w:r w:rsidR="00F86B30" w:rsidRPr="00DC5F40">
        <w:t xml:space="preserve"> Amikor egy ilyen lekérdezés érkezik a szerverhez, a státusz lekérdezéseket kezelő kontroller modul</w:t>
      </w:r>
      <w:r w:rsidR="00DB7A8A" w:rsidRPr="00DC5F40">
        <w:t xml:space="preserve"> meghatározza a felhasználó státuszát és válaszol a kliensnek.</w:t>
      </w:r>
      <w:r w:rsidR="00D92FEB" w:rsidRPr="00DC5F40">
        <w:t xml:space="preserve"> Az egyes státuszok leírása és magyarázata</w:t>
      </w:r>
      <w:r w:rsidR="00133FF1" w:rsidRPr="00DC5F40">
        <w:t>, illetve a státuszok közti tranzíció</w:t>
      </w:r>
      <w:r w:rsidR="00D92FEB" w:rsidRPr="00DC5F40">
        <w:t xml:space="preserve"> az adatgyűjtő kliens dokumentációjában, az </w:t>
      </w:r>
      <w:r w:rsidR="00D92FEB" w:rsidRPr="00661E9A">
        <w:fldChar w:fldCharType="begin"/>
      </w:r>
      <w:r w:rsidR="00D92FEB" w:rsidRPr="00661E9A">
        <w:instrText xml:space="preserve"> REF _Ref119059683 \r \h  \* MERGEFORMAT </w:instrText>
      </w:r>
      <w:r w:rsidR="00D92FEB" w:rsidRPr="00661E9A">
        <w:fldChar w:fldCharType="separate"/>
      </w:r>
      <w:r w:rsidR="002206B0">
        <w:t>5.4</w:t>
      </w:r>
      <w:r w:rsidR="00D92FEB" w:rsidRPr="00661E9A">
        <w:fldChar w:fldCharType="end"/>
      </w:r>
      <w:r w:rsidR="00D92FEB" w:rsidRPr="00DC5F40">
        <w:t>-es fejezetben olvasható.</w:t>
      </w:r>
    </w:p>
    <w:p w14:paraId="3B9060AD" w14:textId="681D4F28" w:rsidR="000E1263" w:rsidRPr="00DC5F40" w:rsidRDefault="0021352E" w:rsidP="000E1263">
      <w:pPr>
        <w:pStyle w:val="Cmsor2"/>
      </w:pPr>
      <w:bookmarkStart w:id="58" w:name="_Toc120875166"/>
      <w:r w:rsidRPr="00DC5F40">
        <w:t xml:space="preserve">HTTP </w:t>
      </w:r>
      <w:r w:rsidR="000E1263" w:rsidRPr="00DC5F40">
        <w:t>API</w:t>
      </w:r>
      <w:bookmarkEnd w:id="58"/>
    </w:p>
    <w:p w14:paraId="3A8B797C" w14:textId="7E7CDB6A" w:rsidR="0041765D" w:rsidRDefault="000E1263" w:rsidP="00BE322C">
      <w:r w:rsidRPr="00DC5F40">
        <w:t>Az adatgyűjtő kliens és a webes vékonykliens az alkalmazás szerverrel HTTP protokollon keresztül kommunikál. A szerver különböző JSON API-t nyújt a kliensek számára az egyes funkcionalitásokhoz kötődően.</w:t>
      </w:r>
      <w:r w:rsidR="00513127" w:rsidRPr="00DC5F40">
        <w:t xml:space="preserve"> </w:t>
      </w:r>
      <w:r w:rsidRPr="00DC5F40">
        <w:t xml:space="preserve">A HTTP kérések kezelésére a Cowboy nevű szoftvert használtam. A Cowboy egy Erlangban nyelven készült letisztult egyszerű webszerver implementáció. Útválasztási (routing) funkcióval is rendelkezik, az egyes HTTP végpontokra érkező kéréseket különböző Erlang moduloknak továbbítja, amelyek a </w:t>
      </w:r>
      <w:r w:rsidRPr="00DC5F40">
        <w:rPr>
          <w:i/>
          <w:iCs/>
        </w:rPr>
        <w:t xml:space="preserve">cowboy_rest </w:t>
      </w:r>
      <w:r w:rsidRPr="00DC5F40">
        <w:t>viselkedést implementálják. Ezek a modulok különböző callback metódusokat implementálnak, amelyek a HTTP kérések ellenőrzését (például a kérés mérete, a tartalom típusa, megengedett metódusok stb.) és a válasz összeállítását végzik.</w:t>
      </w:r>
    </w:p>
    <w:p w14:paraId="7EAF04AD" w14:textId="1D522328" w:rsidR="000E1263" w:rsidRPr="00DC5F40" w:rsidRDefault="000E1263" w:rsidP="000E1263">
      <w:pPr>
        <w:pStyle w:val="Cmsor3"/>
      </w:pPr>
      <w:bookmarkStart w:id="59" w:name="_Ref119070187"/>
      <w:bookmarkStart w:id="60" w:name="_Ref119070190"/>
      <w:bookmarkStart w:id="61" w:name="_Toc120875167"/>
      <w:r w:rsidRPr="00DC5F40">
        <w:lastRenderedPageBreak/>
        <w:t>Adatgyűjtő</w:t>
      </w:r>
      <w:bookmarkEnd w:id="59"/>
      <w:bookmarkEnd w:id="60"/>
      <w:bookmarkEnd w:id="61"/>
    </w:p>
    <w:p w14:paraId="1B53513E" w14:textId="77777777" w:rsidR="000E1263" w:rsidRPr="00DC5F40" w:rsidRDefault="000E1263" w:rsidP="000E1263">
      <w:pPr>
        <w:rPr>
          <w:rFonts w:ascii="Consolas" w:hAnsi="Consolas"/>
          <w:sz w:val="20"/>
        </w:rPr>
      </w:pPr>
      <w:r w:rsidRPr="00DC5F40">
        <w:t>Az adatgyűjtő kliens egyik alapvető funkcionalitása az összegyűjtött események továbbítása az alkalmazás szerverre. A szerverre ehhez a következő HTTP API-t biztosítja:</w:t>
      </w:r>
    </w:p>
    <w:p w14:paraId="66607CAE" w14:textId="77777777" w:rsidR="000E1263" w:rsidRPr="00DC5F40" w:rsidRDefault="000E1263" w:rsidP="000E1263">
      <w:pPr>
        <w:pStyle w:val="Listaszerbekezds"/>
        <w:numPr>
          <w:ilvl w:val="0"/>
          <w:numId w:val="28"/>
        </w:numPr>
      </w:pPr>
      <w:r w:rsidRPr="00DC5F40">
        <w:t>végpont</w:t>
      </w:r>
    </w:p>
    <w:p w14:paraId="1E9C1227" w14:textId="77777777" w:rsidR="000E1263" w:rsidRPr="00DC5F40" w:rsidRDefault="000E1263" w:rsidP="000E1263">
      <w:pPr>
        <w:ind w:left="720" w:firstLine="360"/>
      </w:pPr>
      <w:r w:rsidRPr="00DC5F40">
        <w:rPr>
          <w:b/>
          <w:bCs/>
        </w:rPr>
        <w:t>POST</w:t>
      </w:r>
      <w:r w:rsidRPr="00DC5F40">
        <w:t xml:space="preserve"> </w:t>
      </w:r>
      <w:r w:rsidRPr="00DC5F40">
        <w:rPr>
          <w:b/>
          <w:bCs/>
        </w:rPr>
        <w:t>/api/1/s</w:t>
      </w:r>
    </w:p>
    <w:p w14:paraId="64712E12" w14:textId="77777777" w:rsidR="000E1263" w:rsidRPr="00DC5F40" w:rsidRDefault="000E1263" w:rsidP="000E1263">
      <w:pPr>
        <w:pStyle w:val="Listaszerbekezds"/>
        <w:numPr>
          <w:ilvl w:val="0"/>
          <w:numId w:val="28"/>
        </w:numPr>
      </w:pPr>
      <w:r w:rsidRPr="00DC5F40">
        <w:t>kérés tartalma</w:t>
      </w:r>
    </w:p>
    <w:p w14:paraId="65014273" w14:textId="77777777" w:rsidR="000E1263" w:rsidRPr="00DC5F40" w:rsidRDefault="000E1263" w:rsidP="000E1263">
      <w:pPr>
        <w:pStyle w:val="Kd"/>
      </w:pPr>
      <w:r w:rsidRPr="00DC5F40">
        <w:tab/>
        <w:t xml:space="preserve">  {</w:t>
      </w:r>
    </w:p>
    <w:p w14:paraId="7C5F34C7" w14:textId="77777777" w:rsidR="000E1263" w:rsidRPr="00DC5F40" w:rsidRDefault="000E1263" w:rsidP="000E1263">
      <w:pPr>
        <w:pStyle w:val="Kd"/>
      </w:pPr>
      <w:r w:rsidRPr="00DC5F40">
        <w:tab/>
      </w:r>
      <w:r w:rsidRPr="00DC5F40">
        <w:tab/>
        <w:t>"metadata": {</w:t>
      </w:r>
    </w:p>
    <w:p w14:paraId="41DB8B19" w14:textId="77777777" w:rsidR="008F7471" w:rsidRPr="00DC5F40" w:rsidRDefault="000E1263" w:rsidP="000E1263">
      <w:pPr>
        <w:pStyle w:val="Kd"/>
      </w:pPr>
      <w:r w:rsidRPr="00DC5F40">
        <w:tab/>
      </w:r>
      <w:r w:rsidRPr="00DC5F40">
        <w:tab/>
      </w:r>
      <w:r w:rsidRPr="00DC5F40">
        <w:tab/>
        <w:t>"epoch": {</w:t>
      </w:r>
    </w:p>
    <w:p w14:paraId="6B70BD76" w14:textId="4F286DB5" w:rsidR="008F7471" w:rsidRPr="00DC5F40" w:rsidRDefault="008F7471" w:rsidP="000E1263">
      <w:pPr>
        <w:pStyle w:val="Kd"/>
      </w:pPr>
      <w:r w:rsidRPr="00DC5F40">
        <w:tab/>
      </w:r>
      <w:r w:rsidRPr="00DC5F40">
        <w:tab/>
      </w:r>
      <w:r w:rsidRPr="00DC5F40">
        <w:tab/>
      </w:r>
      <w:r w:rsidRPr="00DC5F40">
        <w:tab/>
      </w:r>
      <w:r w:rsidR="000E1263" w:rsidRPr="00DC5F40">
        <w:t>"unit": string(),</w:t>
      </w:r>
      <w:r w:rsidRPr="00DC5F40">
        <w:tab/>
      </w:r>
      <w:r w:rsidRPr="00DC5F40">
        <w:tab/>
        <w:t>// Időbélyeg mértékegysége</w:t>
      </w:r>
    </w:p>
    <w:p w14:paraId="33057E85" w14:textId="04857620" w:rsidR="008F7471" w:rsidRPr="00DC5F40" w:rsidRDefault="008F7471" w:rsidP="000E1263">
      <w:pPr>
        <w:pStyle w:val="Kd"/>
      </w:pPr>
      <w:r w:rsidRPr="00DC5F40">
        <w:tab/>
      </w:r>
      <w:r w:rsidRPr="00DC5F40">
        <w:tab/>
      </w:r>
      <w:r w:rsidRPr="00DC5F40">
        <w:tab/>
      </w:r>
      <w:r w:rsidRPr="00DC5F40">
        <w:tab/>
      </w:r>
      <w:r w:rsidR="000E1263" w:rsidRPr="00DC5F40">
        <w:t>"value": integer()</w:t>
      </w:r>
      <w:r w:rsidRPr="00DC5F40">
        <w:tab/>
      </w:r>
      <w:r w:rsidRPr="00DC5F40">
        <w:tab/>
        <w:t>// Időbélyeg értéke</w:t>
      </w:r>
    </w:p>
    <w:p w14:paraId="6B78B1EC" w14:textId="48DB7257" w:rsidR="000E1263" w:rsidRPr="00DC5F40" w:rsidRDefault="008F7471" w:rsidP="000E1263">
      <w:pPr>
        <w:pStyle w:val="Kd"/>
      </w:pPr>
      <w:r w:rsidRPr="00DC5F40">
        <w:tab/>
      </w:r>
      <w:r w:rsidRPr="00DC5F40">
        <w:tab/>
      </w:r>
      <w:r w:rsidRPr="00DC5F40">
        <w:tab/>
      </w:r>
      <w:r w:rsidR="000E1263" w:rsidRPr="00DC5F40">
        <w:t>},</w:t>
      </w:r>
    </w:p>
    <w:p w14:paraId="104E9FDA" w14:textId="2C0F538D" w:rsidR="000E1263" w:rsidRPr="00DC5F40" w:rsidRDefault="000E1263" w:rsidP="000E1263">
      <w:pPr>
        <w:pStyle w:val="Kd"/>
      </w:pPr>
      <w:r w:rsidRPr="00DC5F40">
        <w:tab/>
      </w:r>
      <w:r w:rsidRPr="00DC5F40">
        <w:tab/>
      </w:r>
      <w:r w:rsidRPr="00DC5F40">
        <w:tab/>
        <w:t>"sessionId": string(),</w:t>
      </w:r>
      <w:r w:rsidR="00903727" w:rsidRPr="00DC5F40">
        <w:tab/>
      </w:r>
      <w:r w:rsidR="00903727" w:rsidRPr="00DC5F40">
        <w:tab/>
        <w:t>// Munkamenet azonosítója</w:t>
      </w:r>
    </w:p>
    <w:p w14:paraId="33571E13" w14:textId="2A5CFAFE" w:rsidR="000E1263" w:rsidRPr="00DC5F40" w:rsidRDefault="000E1263" w:rsidP="000E1263">
      <w:pPr>
        <w:pStyle w:val="Kd"/>
      </w:pPr>
      <w:r w:rsidRPr="00DC5F40">
        <w:tab/>
      </w:r>
      <w:r w:rsidRPr="00DC5F40">
        <w:tab/>
      </w:r>
      <w:r w:rsidRPr="00DC5F40">
        <w:tab/>
        <w:t>"streamId": string(),</w:t>
      </w:r>
      <w:r w:rsidR="00F93F72" w:rsidRPr="00DC5F40">
        <w:tab/>
      </w:r>
      <w:r w:rsidR="00F93F72" w:rsidRPr="00DC5F40">
        <w:tab/>
        <w:t>// Adatfolyam azonosítója</w:t>
      </w:r>
    </w:p>
    <w:p w14:paraId="30299B5D" w14:textId="3F1C571C" w:rsidR="000E1263" w:rsidRPr="00DC5F40" w:rsidRDefault="000E1263" w:rsidP="000E1263">
      <w:pPr>
        <w:pStyle w:val="Kd"/>
      </w:pPr>
      <w:r w:rsidRPr="00DC5F40">
        <w:tab/>
      </w:r>
      <w:r w:rsidRPr="00DC5F40">
        <w:tab/>
      </w:r>
      <w:r w:rsidRPr="00DC5F40">
        <w:tab/>
        <w:t>"sequenceNumber": integer(),</w:t>
      </w:r>
      <w:r w:rsidR="00F93F72" w:rsidRPr="00DC5F40">
        <w:tab/>
        <w:t>// Adatcsomag sorszáma</w:t>
      </w:r>
    </w:p>
    <w:p w14:paraId="473A1E2B" w14:textId="2659C505" w:rsidR="000E1263" w:rsidRPr="00DC5F40" w:rsidRDefault="000E1263" w:rsidP="000E1263">
      <w:pPr>
        <w:pStyle w:val="Kd"/>
      </w:pPr>
      <w:r w:rsidRPr="00DC5F40">
        <w:tab/>
      </w:r>
      <w:r w:rsidRPr="00DC5F40">
        <w:tab/>
      </w:r>
      <w:r w:rsidRPr="00DC5F40">
        <w:tab/>
        <w:t>"userId": string()</w:t>
      </w:r>
      <w:r w:rsidR="00F93F72" w:rsidRPr="00DC5F40">
        <w:tab/>
      </w:r>
      <w:r w:rsidR="00F93F72" w:rsidRPr="00DC5F40">
        <w:tab/>
      </w:r>
      <w:r w:rsidR="00F93F72" w:rsidRPr="00DC5F40">
        <w:tab/>
        <w:t>// Felhasználói azonosító</w:t>
      </w:r>
    </w:p>
    <w:p w14:paraId="1BA43A3B" w14:textId="77777777" w:rsidR="000E1263" w:rsidRPr="00DC5F40" w:rsidRDefault="000E1263" w:rsidP="000E1263">
      <w:pPr>
        <w:pStyle w:val="Kd"/>
      </w:pPr>
      <w:r w:rsidRPr="00DC5F40">
        <w:tab/>
      </w:r>
      <w:r w:rsidRPr="00DC5F40">
        <w:tab/>
        <w:t>},</w:t>
      </w:r>
    </w:p>
    <w:p w14:paraId="065A9E69" w14:textId="4E5F06E8" w:rsidR="000E1263" w:rsidRPr="00DC5F40" w:rsidRDefault="000E1263" w:rsidP="000E1263">
      <w:pPr>
        <w:pStyle w:val="Kd"/>
      </w:pPr>
      <w:r w:rsidRPr="00DC5F40">
        <w:tab/>
      </w:r>
      <w:r w:rsidRPr="00DC5F40">
        <w:tab/>
        <w:t>"chunk": array()</w:t>
      </w:r>
      <w:r w:rsidR="00F93F72" w:rsidRPr="00DC5F40">
        <w:tab/>
      </w:r>
      <w:r w:rsidR="00F93F72" w:rsidRPr="00DC5F40">
        <w:tab/>
      </w:r>
      <w:r w:rsidR="00F93F72" w:rsidRPr="00DC5F40">
        <w:tab/>
      </w:r>
      <w:r w:rsidR="00F93F72" w:rsidRPr="00DC5F40">
        <w:tab/>
      </w:r>
      <w:r w:rsidR="009B1FCB" w:rsidRPr="00DC5F40">
        <w:t>// Események</w:t>
      </w:r>
    </w:p>
    <w:p w14:paraId="5D7BE5BA" w14:textId="63A7DF2E" w:rsidR="000E1263" w:rsidRPr="00DC5F40" w:rsidRDefault="000E1263" w:rsidP="000E1263">
      <w:pPr>
        <w:pStyle w:val="Kd"/>
      </w:pPr>
      <w:r w:rsidRPr="00DC5F40">
        <w:tab/>
        <w:t xml:space="preserve">  }</w:t>
      </w:r>
    </w:p>
    <w:p w14:paraId="75290AA0" w14:textId="77777777" w:rsidR="000E1263" w:rsidRPr="00DC5F40" w:rsidRDefault="000E1263" w:rsidP="000E1263">
      <w:pPr>
        <w:pStyle w:val="Listaszerbekezds"/>
        <w:numPr>
          <w:ilvl w:val="0"/>
          <w:numId w:val="28"/>
        </w:numPr>
      </w:pPr>
      <w:r w:rsidRPr="00DC5F40">
        <w:t>válasz tartalma</w:t>
      </w:r>
    </w:p>
    <w:p w14:paraId="42899835" w14:textId="77777777" w:rsidR="000E1263" w:rsidRPr="00DC5F40" w:rsidRDefault="000E1263" w:rsidP="000E1263">
      <w:pPr>
        <w:pStyle w:val="Kd"/>
      </w:pPr>
      <w:r w:rsidRPr="00DC5F40">
        <w:tab/>
        <w:t xml:space="preserve">  {</w:t>
      </w:r>
    </w:p>
    <w:p w14:paraId="33A0FB4D" w14:textId="77777777" w:rsidR="000E1263" w:rsidRPr="00DC5F40" w:rsidRDefault="000E1263" w:rsidP="000E1263">
      <w:pPr>
        <w:pStyle w:val="Kd"/>
      </w:pPr>
      <w:r w:rsidRPr="00DC5F40">
        <w:tab/>
      </w:r>
      <w:r w:rsidRPr="00DC5F40">
        <w:tab/>
        <w:t>"response": "ok"</w:t>
      </w:r>
    </w:p>
    <w:p w14:paraId="41D58ED7" w14:textId="77777777" w:rsidR="000E1263" w:rsidRPr="00DC5F40" w:rsidRDefault="000E1263" w:rsidP="000E1263">
      <w:pPr>
        <w:pStyle w:val="Kd"/>
      </w:pPr>
      <w:r w:rsidRPr="00DC5F40">
        <w:tab/>
        <w:t xml:space="preserve">  } </w:t>
      </w:r>
    </w:p>
    <w:p w14:paraId="38D5AE17" w14:textId="2431EF15" w:rsidR="000E1263" w:rsidRPr="00DC5F40" w:rsidRDefault="000E1263" w:rsidP="000E1263">
      <w:pPr>
        <w:pStyle w:val="Cmsor3"/>
      </w:pPr>
      <w:bookmarkStart w:id="62" w:name="_Toc120875168"/>
      <w:r w:rsidRPr="00DC5F40">
        <w:t>Státusz</w:t>
      </w:r>
      <w:bookmarkEnd w:id="62"/>
    </w:p>
    <w:p w14:paraId="788475FA" w14:textId="77777777" w:rsidR="000E1263" w:rsidRPr="00DC5F40" w:rsidRDefault="000E1263" w:rsidP="000E1263">
      <w:r w:rsidRPr="00DC5F40">
        <w:t>Az adatgyűjtő kliens alkalmazás másik fontos funkcionalitása a felhasználó státuszának lekérdezése az alkalmazás szerverről és a státusz megjelenítése. Az alkalmazás szerver ehhez a következő HTTP API-t biztosítja:</w:t>
      </w:r>
    </w:p>
    <w:p w14:paraId="0CAEFEEB" w14:textId="77777777" w:rsidR="000E1263" w:rsidRPr="00DC5F40" w:rsidRDefault="000E1263" w:rsidP="000E1263">
      <w:pPr>
        <w:pStyle w:val="Listaszerbekezds"/>
        <w:numPr>
          <w:ilvl w:val="0"/>
          <w:numId w:val="28"/>
        </w:numPr>
      </w:pPr>
      <w:r w:rsidRPr="00DC5F40">
        <w:t>végpont</w:t>
      </w:r>
    </w:p>
    <w:p w14:paraId="30764408" w14:textId="77777777" w:rsidR="000E1263" w:rsidRPr="00DC5F40" w:rsidRDefault="000E1263" w:rsidP="000E1263">
      <w:pPr>
        <w:pStyle w:val="Listaszerbekezds"/>
        <w:ind w:left="1080" w:firstLine="0"/>
      </w:pPr>
      <w:r w:rsidRPr="00DC5F40">
        <w:rPr>
          <w:b/>
          <w:bCs/>
        </w:rPr>
        <w:t>GET /api/1/status/:user_id/:stream_id</w:t>
      </w:r>
    </w:p>
    <w:p w14:paraId="59D0EBBF" w14:textId="77777777" w:rsidR="000E1263" w:rsidRPr="00DC5F40" w:rsidRDefault="000E1263" w:rsidP="000E1263">
      <w:pPr>
        <w:pStyle w:val="Listaszerbekezds"/>
        <w:numPr>
          <w:ilvl w:val="0"/>
          <w:numId w:val="28"/>
        </w:numPr>
      </w:pPr>
      <w:r w:rsidRPr="00DC5F40">
        <w:t>válasz tartalma</w:t>
      </w:r>
    </w:p>
    <w:p w14:paraId="3EF0DD52" w14:textId="77777777" w:rsidR="000E1263" w:rsidRPr="00DC5F40" w:rsidRDefault="000E1263" w:rsidP="000E1263">
      <w:pPr>
        <w:pStyle w:val="Kd"/>
      </w:pPr>
      <w:r w:rsidRPr="00DC5F40">
        <w:tab/>
        <w:t xml:space="preserve">  {</w:t>
      </w:r>
    </w:p>
    <w:p w14:paraId="396771F3" w14:textId="5FD240D9" w:rsidR="000E1263" w:rsidRPr="00DC5F40" w:rsidRDefault="000E1263" w:rsidP="000E1263">
      <w:pPr>
        <w:pStyle w:val="Kd"/>
      </w:pPr>
      <w:r w:rsidRPr="00DC5F40">
        <w:tab/>
      </w:r>
      <w:r w:rsidRPr="00DC5F40">
        <w:tab/>
        <w:t>"phase": string()</w:t>
      </w:r>
      <w:r w:rsidR="003E4255" w:rsidRPr="00DC5F40">
        <w:tab/>
      </w:r>
      <w:r w:rsidR="003E4255" w:rsidRPr="00DC5F40">
        <w:tab/>
      </w:r>
      <w:r w:rsidR="003E4255" w:rsidRPr="00DC5F40">
        <w:tab/>
        <w:t>// Az aktuális fázis neve</w:t>
      </w:r>
    </w:p>
    <w:p w14:paraId="508B44FA" w14:textId="0E9C334D" w:rsidR="000E1263" w:rsidRPr="00DC5F40" w:rsidRDefault="000E1263" w:rsidP="000E1263">
      <w:pPr>
        <w:pStyle w:val="Kd"/>
      </w:pPr>
      <w:r w:rsidRPr="00DC5F40">
        <w:tab/>
      </w:r>
      <w:r w:rsidRPr="00DC5F40">
        <w:tab/>
        <w:t>"description": string()</w:t>
      </w:r>
      <w:r w:rsidR="003E4255" w:rsidRPr="00DC5F40">
        <w:tab/>
      </w:r>
      <w:r w:rsidR="003E4255" w:rsidRPr="00DC5F40">
        <w:tab/>
        <w:t>// A fázis opcionális leírása</w:t>
      </w:r>
    </w:p>
    <w:p w14:paraId="09E21286" w14:textId="7F467A72" w:rsidR="000E1263" w:rsidRPr="00DC5F40" w:rsidRDefault="000E1263" w:rsidP="000E1263">
      <w:pPr>
        <w:pStyle w:val="Kd"/>
      </w:pPr>
      <w:r w:rsidRPr="00DC5F40">
        <w:tab/>
      </w:r>
      <w:r w:rsidRPr="00DC5F40">
        <w:tab/>
        <w:t>"value": float()</w:t>
      </w:r>
      <w:r w:rsidR="003E4255" w:rsidRPr="00DC5F40">
        <w:tab/>
      </w:r>
      <w:r w:rsidR="003E4255" w:rsidRPr="00DC5F40">
        <w:tab/>
      </w:r>
      <w:r w:rsidR="003E4255" w:rsidRPr="00DC5F40">
        <w:tab/>
        <w:t xml:space="preserve">// </w:t>
      </w:r>
      <w:r w:rsidR="00726E75" w:rsidRPr="00DC5F40">
        <w:t>A fázishoz</w:t>
      </w:r>
      <w:r w:rsidR="0087197B" w:rsidRPr="00DC5F40">
        <w:t xml:space="preserve"> tartozó érték</w:t>
      </w:r>
    </w:p>
    <w:p w14:paraId="6DB48056" w14:textId="22DCD418" w:rsidR="000E1263" w:rsidRPr="00DC5F40" w:rsidRDefault="000E1263" w:rsidP="006C19AC">
      <w:pPr>
        <w:pStyle w:val="Kd"/>
      </w:pPr>
      <w:r w:rsidRPr="00DC5F40">
        <w:tab/>
        <w:t xml:space="preserve">  }</w:t>
      </w:r>
    </w:p>
    <w:p w14:paraId="40AC506A" w14:textId="77777777" w:rsidR="000E1263" w:rsidRPr="00DC5F40" w:rsidRDefault="000E1263" w:rsidP="000E1263">
      <w:pPr>
        <w:pStyle w:val="Cmsor3"/>
      </w:pPr>
      <w:bookmarkStart w:id="63" w:name="_Ref119676181"/>
      <w:bookmarkStart w:id="64" w:name="_Toc120875169"/>
      <w:r w:rsidRPr="00DC5F40">
        <w:lastRenderedPageBreak/>
        <w:t>Statisztikák</w:t>
      </w:r>
      <w:bookmarkEnd w:id="63"/>
      <w:bookmarkEnd w:id="64"/>
    </w:p>
    <w:p w14:paraId="3DB0D951" w14:textId="41648282" w:rsidR="000E1263" w:rsidRPr="00DC5F40" w:rsidRDefault="009A4A2F" w:rsidP="00B95AF7">
      <w:r w:rsidRPr="00DC5F40">
        <w:t xml:space="preserve">A webes vékonykliens alkalmazás különböző statisztikákat jelenít meg a rendszerben található adatok alapján. Az alkalmazás szerver ehhez </w:t>
      </w:r>
      <w:r w:rsidR="00AD34F2" w:rsidRPr="00DC5F40">
        <w:t xml:space="preserve">több különböző </w:t>
      </w:r>
      <w:r w:rsidR="00191077" w:rsidRPr="00DC5F40">
        <w:t xml:space="preserve">HTTP </w:t>
      </w:r>
      <w:r w:rsidRPr="00DC5F40">
        <w:t>API-t biztosít</w:t>
      </w:r>
      <w:r w:rsidR="00260B0B" w:rsidRPr="00DC5F40">
        <w:t xml:space="preserve">. Az egyes HTTP lekérdezéseknél több helyen is megjelenik a </w:t>
      </w:r>
      <w:r w:rsidR="00260B0B" w:rsidRPr="00DC5F40">
        <w:rPr>
          <w:i/>
          <w:iCs/>
        </w:rPr>
        <w:t xml:space="preserve">threshold </w:t>
      </w:r>
      <w:r w:rsidR="00260B0B" w:rsidRPr="00DC5F40">
        <w:t xml:space="preserve">query string paraméter. Ennek a paraméternek megadásával </w:t>
      </w:r>
      <w:r w:rsidR="00DA36F0" w:rsidRPr="00DC5F40">
        <w:t xml:space="preserve">az eredményben </w:t>
      </w:r>
      <w:r w:rsidR="00361BC0" w:rsidRPr="00DC5F40">
        <w:t xml:space="preserve">visszaadott </w:t>
      </w:r>
      <w:r w:rsidR="00260B0B" w:rsidRPr="00DC5F40">
        <w:t>verifikációkat lehet szűrni. Amennyiben a paraméter jelen van, a szerver csak azokat a verifikációkat adja vissza, amelyeknél a verifikáció eredménye kisebb, mint a megadott érték.</w:t>
      </w:r>
    </w:p>
    <w:p w14:paraId="5E65D599" w14:textId="037C5A39" w:rsidR="00934394" w:rsidRPr="00DC5F40" w:rsidRDefault="00553C89" w:rsidP="0089239D">
      <w:pPr>
        <w:pStyle w:val="Cmsor4"/>
      </w:pPr>
      <w:r w:rsidRPr="00DC5F40">
        <w:t>Szerver elérhetősége</w:t>
      </w:r>
    </w:p>
    <w:p w14:paraId="1988D4CE" w14:textId="77777777" w:rsidR="00553C89" w:rsidRPr="00DC5F40" w:rsidRDefault="00553C89" w:rsidP="00553C89">
      <w:pPr>
        <w:pStyle w:val="Listaszerbekezds"/>
        <w:numPr>
          <w:ilvl w:val="0"/>
          <w:numId w:val="28"/>
        </w:numPr>
      </w:pPr>
      <w:r w:rsidRPr="00DC5F40">
        <w:t>végpont</w:t>
      </w:r>
    </w:p>
    <w:p w14:paraId="3158987C" w14:textId="155CD1D2" w:rsidR="00553C89" w:rsidRPr="00DC5F40" w:rsidRDefault="00553C89" w:rsidP="00553C89">
      <w:pPr>
        <w:pStyle w:val="Listaszerbekezds"/>
        <w:ind w:left="1080" w:firstLine="0"/>
      </w:pPr>
      <w:r w:rsidRPr="00DC5F40">
        <w:rPr>
          <w:b/>
          <w:bCs/>
        </w:rPr>
        <w:t>GET /api/1/state</w:t>
      </w:r>
    </w:p>
    <w:p w14:paraId="2EDEA8FC" w14:textId="77777777" w:rsidR="00553C89" w:rsidRPr="00DC5F40" w:rsidRDefault="00553C89" w:rsidP="00553C89">
      <w:pPr>
        <w:pStyle w:val="Listaszerbekezds"/>
        <w:numPr>
          <w:ilvl w:val="0"/>
          <w:numId w:val="28"/>
        </w:numPr>
      </w:pPr>
      <w:r w:rsidRPr="00DC5F40">
        <w:t>válasz tartalma</w:t>
      </w:r>
    </w:p>
    <w:p w14:paraId="2F05A084" w14:textId="77777777" w:rsidR="00553C89" w:rsidRPr="00DC5F40" w:rsidRDefault="00553C89" w:rsidP="00553C89">
      <w:pPr>
        <w:pStyle w:val="Kd"/>
      </w:pPr>
      <w:r w:rsidRPr="00DC5F40">
        <w:tab/>
        <w:t xml:space="preserve">  {</w:t>
      </w:r>
    </w:p>
    <w:p w14:paraId="48B7715B" w14:textId="3814B253" w:rsidR="00553C89" w:rsidRPr="00DC5F40" w:rsidRDefault="00553C89" w:rsidP="00553C89">
      <w:pPr>
        <w:pStyle w:val="Kd"/>
      </w:pPr>
      <w:r w:rsidRPr="00DC5F40">
        <w:tab/>
      </w:r>
      <w:r w:rsidRPr="00DC5F40">
        <w:tab/>
        <w:t>"result": "ok"</w:t>
      </w:r>
    </w:p>
    <w:p w14:paraId="5D419621" w14:textId="1985E137" w:rsidR="00553C89" w:rsidRPr="00DC5F40" w:rsidRDefault="00553C89" w:rsidP="00295CB2">
      <w:pPr>
        <w:pStyle w:val="Kd"/>
      </w:pPr>
      <w:r w:rsidRPr="00DC5F40">
        <w:tab/>
        <w:t xml:space="preserve">  }</w:t>
      </w:r>
    </w:p>
    <w:p w14:paraId="401DB413" w14:textId="65445470" w:rsidR="00295CB2" w:rsidRPr="00DC5F40" w:rsidRDefault="00C86F75" w:rsidP="00295CB2">
      <w:pPr>
        <w:pStyle w:val="Cmsor4"/>
      </w:pPr>
      <w:r w:rsidRPr="00DC5F40">
        <w:t>F</w:t>
      </w:r>
      <w:r w:rsidR="003D7B81" w:rsidRPr="00DC5F40">
        <w:t>elhasználó</w:t>
      </w:r>
      <w:r w:rsidRPr="00DC5F40">
        <w:t>k</w:t>
      </w:r>
    </w:p>
    <w:p w14:paraId="3E1E5657" w14:textId="77777777" w:rsidR="00065B32" w:rsidRPr="00DC5F40" w:rsidRDefault="00065B32" w:rsidP="00065B32">
      <w:pPr>
        <w:pStyle w:val="Listaszerbekezds"/>
        <w:numPr>
          <w:ilvl w:val="0"/>
          <w:numId w:val="28"/>
        </w:numPr>
      </w:pPr>
      <w:r w:rsidRPr="00DC5F40">
        <w:t>végpont</w:t>
      </w:r>
    </w:p>
    <w:p w14:paraId="2CE32558" w14:textId="7373B566" w:rsidR="00065B32" w:rsidRPr="00DC5F40" w:rsidRDefault="00065B32" w:rsidP="00065B32">
      <w:pPr>
        <w:pStyle w:val="Listaszerbekezds"/>
        <w:ind w:left="1080" w:firstLine="0"/>
      </w:pPr>
      <w:r w:rsidRPr="00DC5F40">
        <w:rPr>
          <w:b/>
          <w:bCs/>
        </w:rPr>
        <w:t>GET /api/1/</w:t>
      </w:r>
      <w:r w:rsidR="00A33F18" w:rsidRPr="00DC5F40">
        <w:rPr>
          <w:b/>
          <w:bCs/>
        </w:rPr>
        <w:t>users?threshold=float()</w:t>
      </w:r>
    </w:p>
    <w:p w14:paraId="211C5D5D" w14:textId="77777777" w:rsidR="00065B32" w:rsidRPr="00DC5F40" w:rsidRDefault="00065B32" w:rsidP="00065B32">
      <w:pPr>
        <w:pStyle w:val="Listaszerbekezds"/>
        <w:numPr>
          <w:ilvl w:val="0"/>
          <w:numId w:val="28"/>
        </w:numPr>
      </w:pPr>
      <w:r w:rsidRPr="00DC5F40">
        <w:t>válasz tartalma</w:t>
      </w:r>
    </w:p>
    <w:p w14:paraId="44EF19F6" w14:textId="7CB4246E" w:rsidR="003A2531" w:rsidRPr="00DC5F40" w:rsidRDefault="00065B32" w:rsidP="003A2531">
      <w:pPr>
        <w:pStyle w:val="Kd"/>
      </w:pPr>
      <w:r w:rsidRPr="00DC5F40">
        <w:tab/>
        <w:t xml:space="preserve">  </w:t>
      </w:r>
      <w:r w:rsidR="003A2531" w:rsidRPr="00DC5F40">
        <w:t>{</w:t>
      </w:r>
    </w:p>
    <w:p w14:paraId="25E69257" w14:textId="05FD68C4" w:rsidR="00577772" w:rsidRPr="00DC5F40" w:rsidRDefault="00577772" w:rsidP="003A2531">
      <w:pPr>
        <w:pStyle w:val="Kd"/>
      </w:pPr>
      <w:r w:rsidRPr="00DC5F40">
        <w:tab/>
      </w:r>
      <w:r w:rsidRPr="00DC5F40">
        <w:tab/>
        <w:t>"result": "ok",</w:t>
      </w:r>
    </w:p>
    <w:p w14:paraId="0B1905AD" w14:textId="77777777" w:rsidR="00E67662" w:rsidRPr="00DC5F40" w:rsidRDefault="00577772" w:rsidP="0079232B">
      <w:pPr>
        <w:pStyle w:val="Kd"/>
      </w:pPr>
      <w:r w:rsidRPr="00DC5F40">
        <w:tab/>
      </w:r>
      <w:r w:rsidRPr="00DC5F40">
        <w:tab/>
        <w:t xml:space="preserve">"users": </w:t>
      </w:r>
      <w:r w:rsidR="003A2531" w:rsidRPr="00DC5F40">
        <w:t>[</w:t>
      </w:r>
    </w:p>
    <w:p w14:paraId="26B62C4A" w14:textId="5CFE56E7" w:rsidR="0079232B" w:rsidRPr="00DC5F40" w:rsidRDefault="00E67662" w:rsidP="0079232B">
      <w:pPr>
        <w:pStyle w:val="Kd"/>
      </w:pPr>
      <w:r w:rsidRPr="00DC5F40">
        <w:tab/>
      </w:r>
      <w:r w:rsidRPr="00DC5F40">
        <w:tab/>
        <w:t xml:space="preserve">  </w:t>
      </w:r>
      <w:r w:rsidR="0079232B" w:rsidRPr="00DC5F40">
        <w:t>{</w:t>
      </w:r>
    </w:p>
    <w:p w14:paraId="2A837329" w14:textId="340BC2E7" w:rsidR="003A2531" w:rsidRPr="00DC5F40" w:rsidRDefault="003A2531" w:rsidP="003A2531">
      <w:pPr>
        <w:pStyle w:val="Kd"/>
      </w:pPr>
      <w:r w:rsidRPr="00DC5F40">
        <w:tab/>
      </w:r>
      <w:r w:rsidRPr="00DC5F40">
        <w:tab/>
      </w:r>
      <w:r w:rsidRPr="00DC5F40">
        <w:tab/>
        <w:t>"userId": string(),</w:t>
      </w:r>
      <w:r w:rsidRPr="00DC5F40">
        <w:tab/>
      </w:r>
      <w:r w:rsidRPr="00DC5F40">
        <w:tab/>
      </w:r>
      <w:r w:rsidRPr="00DC5F40">
        <w:tab/>
        <w:t>// A felhasználó azonosítója</w:t>
      </w:r>
    </w:p>
    <w:p w14:paraId="0FE5A78A" w14:textId="6B2F05EB" w:rsidR="003A2531" w:rsidRPr="00DC5F40" w:rsidRDefault="003A2531" w:rsidP="003A2531">
      <w:pPr>
        <w:pStyle w:val="Kd"/>
      </w:pPr>
      <w:r w:rsidRPr="00DC5F40">
        <w:tab/>
      </w:r>
      <w:r w:rsidRPr="00DC5F40">
        <w:tab/>
      </w:r>
      <w:r w:rsidRPr="00DC5F40">
        <w:tab/>
        <w:t>"eventCount": integer(),</w:t>
      </w:r>
      <w:r w:rsidRPr="00DC5F40">
        <w:tab/>
      </w:r>
      <w:r w:rsidRPr="00DC5F40">
        <w:tab/>
        <w:t>// Események száma</w:t>
      </w:r>
    </w:p>
    <w:p w14:paraId="78592315" w14:textId="4FE4E937" w:rsidR="003A2531" w:rsidRPr="00DC5F40" w:rsidRDefault="003A2531" w:rsidP="003A2531">
      <w:pPr>
        <w:pStyle w:val="Kd"/>
      </w:pPr>
      <w:r w:rsidRPr="00DC5F40">
        <w:tab/>
      </w:r>
      <w:r w:rsidRPr="00DC5F40">
        <w:tab/>
      </w:r>
      <w:r w:rsidRPr="00DC5F40">
        <w:tab/>
        <w:t>"createdAt": date(),</w:t>
      </w:r>
      <w:r w:rsidRPr="00DC5F40">
        <w:tab/>
      </w:r>
      <w:r w:rsidRPr="00DC5F40">
        <w:tab/>
      </w:r>
      <w:r w:rsidRPr="00DC5F40">
        <w:tab/>
        <w:t>// Regisztráció dátuma</w:t>
      </w:r>
    </w:p>
    <w:p w14:paraId="0EA3E78D" w14:textId="505FE955" w:rsidR="003A2531" w:rsidRPr="00DC5F40" w:rsidRDefault="003A2531" w:rsidP="003A2531">
      <w:pPr>
        <w:pStyle w:val="Kd"/>
      </w:pPr>
      <w:r w:rsidRPr="00DC5F40">
        <w:tab/>
      </w:r>
      <w:r w:rsidRPr="00DC5F40">
        <w:tab/>
      </w:r>
      <w:r w:rsidRPr="00DC5F40">
        <w:tab/>
        <w:t>"verifications": integer(),</w:t>
      </w:r>
      <w:r w:rsidRPr="00DC5F40">
        <w:tab/>
        <w:t>// Összes verifikáció</w:t>
      </w:r>
    </w:p>
    <w:p w14:paraId="40F6B6B5" w14:textId="2ED45107" w:rsidR="003A2531" w:rsidRPr="00DC5F40" w:rsidRDefault="003A2531" w:rsidP="003A2531">
      <w:pPr>
        <w:pStyle w:val="Kd"/>
      </w:pPr>
      <w:r w:rsidRPr="00DC5F40">
        <w:tab/>
      </w:r>
      <w:r w:rsidRPr="00DC5F40">
        <w:tab/>
      </w:r>
      <w:r w:rsidRPr="00DC5F40">
        <w:tab/>
        <w:t>"incidents": integer()</w:t>
      </w:r>
      <w:r w:rsidRPr="00DC5F40">
        <w:tab/>
      </w:r>
      <w:r w:rsidRPr="00DC5F40">
        <w:tab/>
        <w:t xml:space="preserve">// </w:t>
      </w:r>
      <w:r w:rsidR="00DC6381" w:rsidRPr="00DC5F40">
        <w:t>Sikertelen verifikációk</w:t>
      </w:r>
    </w:p>
    <w:p w14:paraId="66563A95" w14:textId="77777777" w:rsidR="00E67662" w:rsidRPr="00DC5F40" w:rsidRDefault="003A2531" w:rsidP="003A2531">
      <w:pPr>
        <w:pStyle w:val="Kd"/>
      </w:pPr>
      <w:r w:rsidRPr="00DC5F40">
        <w:tab/>
        <w:t xml:space="preserve">  </w:t>
      </w:r>
      <w:r w:rsidRPr="00DC5F40">
        <w:tab/>
      </w:r>
      <w:r w:rsidR="00E67662" w:rsidRPr="00DC5F40">
        <w:t xml:space="preserve">  </w:t>
      </w:r>
      <w:r w:rsidR="0079232B" w:rsidRPr="00DC5F40">
        <w:t>}</w:t>
      </w:r>
    </w:p>
    <w:p w14:paraId="53CC1738" w14:textId="7CECC80F" w:rsidR="003A2531" w:rsidRPr="00DC5F40" w:rsidRDefault="00E67662" w:rsidP="003A2531">
      <w:pPr>
        <w:pStyle w:val="Kd"/>
      </w:pPr>
      <w:r w:rsidRPr="00DC5F40">
        <w:tab/>
      </w:r>
      <w:r w:rsidRPr="00DC5F40">
        <w:tab/>
      </w:r>
      <w:r w:rsidR="003A2531" w:rsidRPr="00DC5F40">
        <w:t>]</w:t>
      </w:r>
    </w:p>
    <w:p w14:paraId="7A07AEF1" w14:textId="549FB8A8" w:rsidR="00065B32" w:rsidRPr="00DC5F40" w:rsidRDefault="003A2531" w:rsidP="003A2531">
      <w:pPr>
        <w:pStyle w:val="Kd"/>
      </w:pPr>
      <w:r w:rsidRPr="00DC5F40">
        <w:tab/>
        <w:t xml:space="preserve">  }</w:t>
      </w:r>
    </w:p>
    <w:p w14:paraId="0E7BE4B8" w14:textId="26F489A9" w:rsidR="004F2C3D" w:rsidRPr="00DC5F40" w:rsidRDefault="00AB23C1" w:rsidP="004F2C3D">
      <w:pPr>
        <w:pStyle w:val="Cmsor4"/>
      </w:pPr>
      <w:r w:rsidRPr="00DC5F40">
        <w:t xml:space="preserve">Egy specifikus </w:t>
      </w:r>
      <w:r w:rsidR="00FB4387" w:rsidRPr="00DC5F40">
        <w:t>felhasználó</w:t>
      </w:r>
    </w:p>
    <w:p w14:paraId="79446705" w14:textId="77777777" w:rsidR="003B6388" w:rsidRPr="00DC5F40" w:rsidRDefault="003B6388" w:rsidP="003B6388">
      <w:pPr>
        <w:pStyle w:val="Listaszerbekezds"/>
        <w:numPr>
          <w:ilvl w:val="0"/>
          <w:numId w:val="28"/>
        </w:numPr>
      </w:pPr>
      <w:r w:rsidRPr="00DC5F40">
        <w:t>végpont</w:t>
      </w:r>
    </w:p>
    <w:p w14:paraId="50312E64" w14:textId="5FE62A0C" w:rsidR="003B6388" w:rsidRPr="00DC5F40" w:rsidRDefault="003B6388" w:rsidP="003B6388">
      <w:pPr>
        <w:pStyle w:val="Listaszerbekezds"/>
        <w:ind w:left="1080" w:firstLine="0"/>
      </w:pPr>
      <w:r w:rsidRPr="00DC5F40">
        <w:rPr>
          <w:b/>
          <w:bCs/>
        </w:rPr>
        <w:t>GET /api/1/users</w:t>
      </w:r>
      <w:r w:rsidR="00566CC0" w:rsidRPr="00DC5F40">
        <w:rPr>
          <w:b/>
          <w:bCs/>
        </w:rPr>
        <w:t>/:user_id</w:t>
      </w:r>
      <w:r w:rsidRPr="00DC5F40">
        <w:rPr>
          <w:b/>
          <w:bCs/>
        </w:rPr>
        <w:t>?threshold=float()</w:t>
      </w:r>
    </w:p>
    <w:p w14:paraId="09CD8AAC" w14:textId="77777777" w:rsidR="003B6388" w:rsidRPr="00DC5F40" w:rsidRDefault="003B6388" w:rsidP="003B6388">
      <w:pPr>
        <w:pStyle w:val="Listaszerbekezds"/>
        <w:numPr>
          <w:ilvl w:val="0"/>
          <w:numId w:val="28"/>
        </w:numPr>
      </w:pPr>
      <w:r w:rsidRPr="00DC5F40">
        <w:t>válasz tartalma</w:t>
      </w:r>
    </w:p>
    <w:p w14:paraId="164813D3" w14:textId="00E33F89" w:rsidR="003B6388" w:rsidRPr="00DC5F40" w:rsidRDefault="003B6388" w:rsidP="002049BB">
      <w:pPr>
        <w:pStyle w:val="Kd"/>
      </w:pPr>
      <w:r w:rsidRPr="00DC5F40">
        <w:lastRenderedPageBreak/>
        <w:tab/>
        <w:t xml:space="preserve">  {</w:t>
      </w:r>
    </w:p>
    <w:p w14:paraId="29090B24" w14:textId="112FBAAF" w:rsidR="00AE1CF6" w:rsidRPr="00DC5F40" w:rsidRDefault="00AE1CF6" w:rsidP="002049BB">
      <w:pPr>
        <w:pStyle w:val="Kd"/>
      </w:pPr>
      <w:r w:rsidRPr="00DC5F40">
        <w:tab/>
      </w:r>
      <w:r w:rsidRPr="00DC5F40">
        <w:tab/>
        <w:t>"result": "ok",</w:t>
      </w:r>
    </w:p>
    <w:p w14:paraId="6F199779" w14:textId="3763135F" w:rsidR="00AE1CF6" w:rsidRPr="00DC5F40" w:rsidRDefault="00AE1CF6" w:rsidP="002049BB">
      <w:pPr>
        <w:pStyle w:val="Kd"/>
      </w:pPr>
      <w:r w:rsidRPr="00DC5F40">
        <w:tab/>
      </w:r>
      <w:r w:rsidRPr="00DC5F40">
        <w:tab/>
        <w:t>"user": {</w:t>
      </w:r>
    </w:p>
    <w:p w14:paraId="662D4C62" w14:textId="45BC9909" w:rsidR="003B6388" w:rsidRPr="00DC5F40" w:rsidRDefault="00AE1CF6" w:rsidP="003B6388">
      <w:pPr>
        <w:pStyle w:val="Kd"/>
      </w:pPr>
      <w:r w:rsidRPr="00DC5F40">
        <w:tab/>
      </w:r>
      <w:r w:rsidR="003B6388" w:rsidRPr="00DC5F40">
        <w:tab/>
      </w:r>
      <w:r w:rsidR="003B6388" w:rsidRPr="00DC5F40">
        <w:tab/>
        <w:t>"userId": string(),</w:t>
      </w:r>
      <w:r w:rsidR="003B6388" w:rsidRPr="00DC5F40">
        <w:tab/>
      </w:r>
      <w:r w:rsidR="003B6388" w:rsidRPr="00DC5F40">
        <w:tab/>
      </w:r>
      <w:r w:rsidR="003B6388" w:rsidRPr="00DC5F40">
        <w:tab/>
        <w:t>// A felhasználó azonosítója</w:t>
      </w:r>
    </w:p>
    <w:p w14:paraId="72D8376C" w14:textId="6F47BB71" w:rsidR="003B6388" w:rsidRPr="00DC5F40" w:rsidRDefault="003B6388" w:rsidP="003B6388">
      <w:pPr>
        <w:pStyle w:val="Kd"/>
      </w:pPr>
      <w:r w:rsidRPr="00DC5F40">
        <w:tab/>
      </w:r>
      <w:r w:rsidR="00AE1CF6" w:rsidRPr="00DC5F40">
        <w:tab/>
      </w:r>
      <w:r w:rsidRPr="00DC5F40">
        <w:tab/>
        <w:t>"eventCount": integer(),</w:t>
      </w:r>
      <w:r w:rsidRPr="00DC5F40">
        <w:tab/>
      </w:r>
      <w:r w:rsidRPr="00DC5F40">
        <w:tab/>
        <w:t>// Események száma</w:t>
      </w:r>
    </w:p>
    <w:p w14:paraId="6BD312AF" w14:textId="2DEEE1B4" w:rsidR="003B6388" w:rsidRPr="00DC5F40" w:rsidRDefault="003B6388" w:rsidP="003B6388">
      <w:pPr>
        <w:pStyle w:val="Kd"/>
      </w:pPr>
      <w:r w:rsidRPr="00DC5F40">
        <w:tab/>
      </w:r>
      <w:r w:rsidRPr="00DC5F40">
        <w:tab/>
      </w:r>
      <w:r w:rsidR="00AE1CF6" w:rsidRPr="00DC5F40">
        <w:tab/>
      </w:r>
      <w:r w:rsidRPr="00DC5F40">
        <w:t>"createdAt": date(),</w:t>
      </w:r>
      <w:r w:rsidRPr="00DC5F40">
        <w:tab/>
      </w:r>
      <w:r w:rsidRPr="00DC5F40">
        <w:tab/>
      </w:r>
      <w:r w:rsidRPr="00DC5F40">
        <w:tab/>
        <w:t>// Regisztráció dátuma</w:t>
      </w:r>
    </w:p>
    <w:p w14:paraId="1B80A582" w14:textId="40556F69" w:rsidR="003B6388" w:rsidRPr="00DC5F40" w:rsidRDefault="003B6388" w:rsidP="003B6388">
      <w:pPr>
        <w:pStyle w:val="Kd"/>
      </w:pPr>
      <w:r w:rsidRPr="00DC5F40">
        <w:tab/>
      </w:r>
      <w:r w:rsidR="00AE1CF6" w:rsidRPr="00DC5F40">
        <w:tab/>
      </w:r>
      <w:r w:rsidRPr="00DC5F40">
        <w:tab/>
        <w:t>"verifications": integer(),</w:t>
      </w:r>
      <w:r w:rsidRPr="00DC5F40">
        <w:tab/>
        <w:t>// Összes verifikáció</w:t>
      </w:r>
    </w:p>
    <w:p w14:paraId="6BD4F329" w14:textId="1B0A2E17" w:rsidR="003B6388" w:rsidRPr="00DC5F40" w:rsidRDefault="003B6388" w:rsidP="002049BB">
      <w:pPr>
        <w:pStyle w:val="Kd"/>
      </w:pPr>
      <w:r w:rsidRPr="00DC5F40">
        <w:tab/>
      </w:r>
      <w:r w:rsidRPr="00DC5F40">
        <w:tab/>
      </w:r>
      <w:r w:rsidR="00AE1CF6" w:rsidRPr="00DC5F40">
        <w:tab/>
      </w:r>
      <w:r w:rsidRPr="00DC5F40">
        <w:t>"incidents": integer()</w:t>
      </w:r>
      <w:r w:rsidRPr="00DC5F40">
        <w:tab/>
      </w:r>
      <w:r w:rsidRPr="00DC5F40">
        <w:tab/>
        <w:t>// Sikertelen verifikációk</w:t>
      </w:r>
    </w:p>
    <w:p w14:paraId="7096EBF0" w14:textId="1A6BC4D2" w:rsidR="00AE1CF6" w:rsidRPr="00DC5F40" w:rsidRDefault="00AE1CF6" w:rsidP="002049BB">
      <w:pPr>
        <w:pStyle w:val="Kd"/>
      </w:pPr>
      <w:r w:rsidRPr="00DC5F40">
        <w:tab/>
      </w:r>
      <w:r w:rsidRPr="00DC5F40">
        <w:tab/>
        <w:t>}</w:t>
      </w:r>
    </w:p>
    <w:p w14:paraId="63815E75" w14:textId="77777777" w:rsidR="003B6388" w:rsidRPr="00DC5F40" w:rsidRDefault="003B6388" w:rsidP="003B6388">
      <w:pPr>
        <w:pStyle w:val="Kd"/>
      </w:pPr>
      <w:r w:rsidRPr="00DC5F40">
        <w:tab/>
        <w:t xml:space="preserve">  }</w:t>
      </w:r>
    </w:p>
    <w:p w14:paraId="7949C06D" w14:textId="64298E07" w:rsidR="00100279" w:rsidRPr="00DC5F40" w:rsidRDefault="00E93EA1" w:rsidP="00C86F75">
      <w:pPr>
        <w:pStyle w:val="Cmsor4"/>
      </w:pPr>
      <w:r w:rsidRPr="00DC5F40">
        <w:t>V</w:t>
      </w:r>
      <w:r w:rsidR="00C86F75" w:rsidRPr="00DC5F40">
        <w:t>erifik</w:t>
      </w:r>
      <w:r w:rsidRPr="00DC5F40">
        <w:t>ációk</w:t>
      </w:r>
    </w:p>
    <w:p w14:paraId="41FD92F0" w14:textId="77777777" w:rsidR="00330C84" w:rsidRPr="00DC5F40" w:rsidRDefault="00330C84" w:rsidP="00330C84">
      <w:pPr>
        <w:pStyle w:val="Listaszerbekezds"/>
        <w:numPr>
          <w:ilvl w:val="0"/>
          <w:numId w:val="28"/>
        </w:numPr>
      </w:pPr>
      <w:r w:rsidRPr="00DC5F40">
        <w:t>végpont</w:t>
      </w:r>
    </w:p>
    <w:p w14:paraId="37FADCAD" w14:textId="1EBB6E6D" w:rsidR="00330C84" w:rsidRPr="00DC5F40" w:rsidRDefault="00330C84" w:rsidP="00330C84">
      <w:pPr>
        <w:pStyle w:val="Listaszerbekezds"/>
        <w:ind w:left="1080" w:firstLine="0"/>
      </w:pPr>
      <w:r w:rsidRPr="00DC5F40">
        <w:rPr>
          <w:b/>
          <w:bCs/>
        </w:rPr>
        <w:t>GET /api/1/</w:t>
      </w:r>
      <w:r w:rsidR="00C43845" w:rsidRPr="00DC5F40">
        <w:rPr>
          <w:b/>
          <w:bCs/>
        </w:rPr>
        <w:t>verifications</w:t>
      </w:r>
      <w:r w:rsidRPr="00DC5F40">
        <w:rPr>
          <w:b/>
          <w:bCs/>
        </w:rPr>
        <w:t>?threshold=float()</w:t>
      </w:r>
    </w:p>
    <w:p w14:paraId="2DF0AA5F" w14:textId="77777777" w:rsidR="00330C84" w:rsidRPr="00DC5F40" w:rsidRDefault="00330C84" w:rsidP="00330C84">
      <w:pPr>
        <w:pStyle w:val="Listaszerbekezds"/>
        <w:numPr>
          <w:ilvl w:val="0"/>
          <w:numId w:val="28"/>
        </w:numPr>
      </w:pPr>
      <w:r w:rsidRPr="00DC5F40">
        <w:t>válasz tartalma</w:t>
      </w:r>
    </w:p>
    <w:p w14:paraId="04C4C9F8" w14:textId="77777777" w:rsidR="00330C84" w:rsidRPr="00DC5F40" w:rsidRDefault="00330C84" w:rsidP="00330C84">
      <w:pPr>
        <w:pStyle w:val="Kd"/>
      </w:pPr>
      <w:r w:rsidRPr="00DC5F40">
        <w:tab/>
        <w:t xml:space="preserve">  {</w:t>
      </w:r>
    </w:p>
    <w:p w14:paraId="08E375CC" w14:textId="72CD833A" w:rsidR="006275E9" w:rsidRPr="00DC5F40" w:rsidRDefault="00330C84" w:rsidP="00330C84">
      <w:pPr>
        <w:pStyle w:val="Kd"/>
      </w:pPr>
      <w:r w:rsidRPr="00DC5F40">
        <w:tab/>
      </w:r>
      <w:r w:rsidRPr="00DC5F40">
        <w:tab/>
        <w:t>"</w:t>
      </w:r>
      <w:r w:rsidR="00577772" w:rsidRPr="00DC5F40">
        <w:t>result</w:t>
      </w:r>
      <w:r w:rsidRPr="00DC5F40">
        <w:t xml:space="preserve">": </w:t>
      </w:r>
      <w:r w:rsidR="00577772" w:rsidRPr="00DC5F40">
        <w:t>"ok"</w:t>
      </w:r>
      <w:r w:rsidRPr="00DC5F40">
        <w:t>,</w:t>
      </w:r>
    </w:p>
    <w:p w14:paraId="2D2EC724" w14:textId="77777777" w:rsidR="006C1ADA" w:rsidRPr="00DC5F40" w:rsidRDefault="000F1941" w:rsidP="006F2B73">
      <w:pPr>
        <w:pStyle w:val="Kd"/>
      </w:pPr>
      <w:r w:rsidRPr="00DC5F40">
        <w:tab/>
      </w:r>
      <w:r w:rsidRPr="00DC5F40">
        <w:tab/>
        <w:t>"verifications": [</w:t>
      </w:r>
    </w:p>
    <w:p w14:paraId="04722F3B" w14:textId="3D4507E2" w:rsidR="000F1941" w:rsidRPr="00DC5F40" w:rsidRDefault="006C1ADA" w:rsidP="006F2B73">
      <w:pPr>
        <w:pStyle w:val="Kd"/>
      </w:pPr>
      <w:r w:rsidRPr="00DC5F40">
        <w:tab/>
      </w:r>
      <w:r w:rsidRPr="00DC5F40">
        <w:tab/>
        <w:t xml:space="preserve">  </w:t>
      </w:r>
      <w:r w:rsidR="006F2B73" w:rsidRPr="00DC5F40">
        <w:t>{</w:t>
      </w:r>
    </w:p>
    <w:p w14:paraId="2B8AABCD" w14:textId="734E546A" w:rsidR="000F1941" w:rsidRPr="00DC5F40" w:rsidRDefault="000F1941" w:rsidP="000F1941">
      <w:pPr>
        <w:pStyle w:val="Kd"/>
      </w:pPr>
      <w:r w:rsidRPr="00DC5F40">
        <w:tab/>
      </w:r>
      <w:r w:rsidRPr="00DC5F40">
        <w:tab/>
      </w:r>
      <w:r w:rsidRPr="00DC5F40">
        <w:tab/>
        <w:t>"verificationId": string(),</w:t>
      </w:r>
      <w:r w:rsidR="00F20FA1" w:rsidRPr="00DC5F40">
        <w:tab/>
        <w:t>//</w:t>
      </w:r>
      <w:r w:rsidR="00F824FC" w:rsidRPr="00DC5F40">
        <w:t xml:space="preserve"> A verifikáció azonosítója</w:t>
      </w:r>
    </w:p>
    <w:p w14:paraId="0F73857F" w14:textId="105D97EC" w:rsidR="00F824FC" w:rsidRPr="00DC5F40" w:rsidRDefault="000F1941" w:rsidP="00F824FC">
      <w:pPr>
        <w:pStyle w:val="Kd"/>
      </w:pPr>
      <w:r w:rsidRPr="00DC5F40">
        <w:tab/>
      </w:r>
      <w:r w:rsidRPr="00DC5F40">
        <w:tab/>
      </w:r>
      <w:r w:rsidRPr="00DC5F40">
        <w:tab/>
        <w:t>"userId": string(),</w:t>
      </w:r>
      <w:r w:rsidR="00F824FC" w:rsidRPr="00DC5F40">
        <w:tab/>
      </w:r>
      <w:r w:rsidR="00F824FC" w:rsidRPr="00DC5F40">
        <w:tab/>
      </w:r>
      <w:r w:rsidR="00F824FC" w:rsidRPr="00DC5F40">
        <w:tab/>
        <w:t>// A felhasználó azonosítója</w:t>
      </w:r>
    </w:p>
    <w:p w14:paraId="14537B4F" w14:textId="22E0FFBD" w:rsidR="000F1941" w:rsidRPr="00DC5F40" w:rsidRDefault="000F1941" w:rsidP="000F1941">
      <w:pPr>
        <w:pStyle w:val="Kd"/>
      </w:pPr>
      <w:r w:rsidRPr="00DC5F40">
        <w:tab/>
      </w:r>
      <w:r w:rsidRPr="00DC5F40">
        <w:tab/>
      </w:r>
      <w:r w:rsidRPr="00DC5F40">
        <w:tab/>
        <w:t>"result": float(),</w:t>
      </w:r>
      <w:r w:rsidR="00F824FC" w:rsidRPr="00DC5F40">
        <w:tab/>
      </w:r>
      <w:r w:rsidR="00F824FC" w:rsidRPr="00DC5F40">
        <w:tab/>
      </w:r>
      <w:r w:rsidR="00F824FC" w:rsidRPr="00DC5F40">
        <w:tab/>
        <w:t>// A verifikáció eredménye</w:t>
      </w:r>
    </w:p>
    <w:p w14:paraId="7628D12F" w14:textId="0DCF0113" w:rsidR="000F1941" w:rsidRPr="00DC5F40" w:rsidRDefault="000F1941" w:rsidP="006F2B73">
      <w:pPr>
        <w:pStyle w:val="Kd"/>
      </w:pPr>
      <w:r w:rsidRPr="00DC5F40">
        <w:tab/>
      </w:r>
      <w:r w:rsidRPr="00DC5F40">
        <w:tab/>
      </w:r>
      <w:r w:rsidRPr="00DC5F40">
        <w:tab/>
        <w:t>"date": date()</w:t>
      </w:r>
      <w:r w:rsidR="00F824FC" w:rsidRPr="00DC5F40">
        <w:tab/>
      </w:r>
      <w:r w:rsidR="00F824FC" w:rsidRPr="00DC5F40">
        <w:tab/>
      </w:r>
      <w:r w:rsidR="00F824FC" w:rsidRPr="00DC5F40">
        <w:tab/>
      </w:r>
      <w:r w:rsidR="00F824FC" w:rsidRPr="00DC5F40">
        <w:tab/>
        <w:t>// A verifikáció dátuma</w:t>
      </w:r>
    </w:p>
    <w:p w14:paraId="3A110D72" w14:textId="77777777" w:rsidR="006C1ADA" w:rsidRPr="00DC5F40" w:rsidRDefault="000F1941" w:rsidP="000F1941">
      <w:pPr>
        <w:pStyle w:val="Kd"/>
      </w:pPr>
      <w:r w:rsidRPr="00DC5F40">
        <w:tab/>
      </w:r>
      <w:r w:rsidRPr="00DC5F40">
        <w:tab/>
      </w:r>
      <w:r w:rsidR="006C1ADA" w:rsidRPr="00DC5F40">
        <w:t xml:space="preserve">  </w:t>
      </w:r>
      <w:r w:rsidR="006F2B73" w:rsidRPr="00DC5F40">
        <w:t>}</w:t>
      </w:r>
    </w:p>
    <w:p w14:paraId="4B34F5F7" w14:textId="48DF669A" w:rsidR="000F1941" w:rsidRPr="00DC5F40" w:rsidRDefault="006C1ADA" w:rsidP="000F1941">
      <w:pPr>
        <w:pStyle w:val="Kd"/>
      </w:pPr>
      <w:r w:rsidRPr="00DC5F40">
        <w:tab/>
      </w:r>
      <w:r w:rsidRPr="00DC5F40">
        <w:tab/>
      </w:r>
      <w:r w:rsidR="000F1941" w:rsidRPr="00DC5F40">
        <w:t>]</w:t>
      </w:r>
    </w:p>
    <w:p w14:paraId="62072B61" w14:textId="4BB42455" w:rsidR="00330C84" w:rsidRPr="00DC5F40" w:rsidRDefault="000F1941" w:rsidP="000F1941">
      <w:pPr>
        <w:pStyle w:val="Kd"/>
      </w:pPr>
      <w:r w:rsidRPr="00DC5F40">
        <w:tab/>
        <w:t xml:space="preserve">  </w:t>
      </w:r>
      <w:r w:rsidR="00330C84" w:rsidRPr="00DC5F40">
        <w:t>}</w:t>
      </w:r>
    </w:p>
    <w:p w14:paraId="293A7FE8" w14:textId="78239585" w:rsidR="00330C84" w:rsidRPr="00DC5F40" w:rsidRDefault="005032C4" w:rsidP="00187731">
      <w:pPr>
        <w:pStyle w:val="Cmsor4"/>
      </w:pPr>
      <w:r w:rsidRPr="00DC5F40">
        <w:t>Egy specifikus felhasználó verifikációi</w:t>
      </w:r>
    </w:p>
    <w:p w14:paraId="57044625" w14:textId="77777777" w:rsidR="00BA7A16" w:rsidRPr="00DC5F40" w:rsidRDefault="00BA7A16" w:rsidP="00BA7A16">
      <w:pPr>
        <w:pStyle w:val="Listaszerbekezds"/>
        <w:numPr>
          <w:ilvl w:val="0"/>
          <w:numId w:val="28"/>
        </w:numPr>
      </w:pPr>
      <w:r w:rsidRPr="00DC5F40">
        <w:t>végpont</w:t>
      </w:r>
    </w:p>
    <w:p w14:paraId="5A03EF27" w14:textId="00B185D3" w:rsidR="00BA7A16" w:rsidRPr="00DC5F40" w:rsidRDefault="00BA7A16" w:rsidP="00BA7A16">
      <w:pPr>
        <w:pStyle w:val="Listaszerbekezds"/>
        <w:ind w:left="1080" w:firstLine="0"/>
      </w:pPr>
      <w:r w:rsidRPr="00DC5F40">
        <w:rPr>
          <w:b/>
          <w:bCs/>
        </w:rPr>
        <w:t>GET /api/1/verifications/:user_id?threshold=float()</w:t>
      </w:r>
    </w:p>
    <w:p w14:paraId="63FA92B8" w14:textId="77777777" w:rsidR="00BA7A16" w:rsidRPr="00DC5F40" w:rsidRDefault="00BA7A16" w:rsidP="00BA7A16">
      <w:pPr>
        <w:pStyle w:val="Listaszerbekezds"/>
        <w:numPr>
          <w:ilvl w:val="0"/>
          <w:numId w:val="28"/>
        </w:numPr>
      </w:pPr>
      <w:r w:rsidRPr="00DC5F40">
        <w:t>válasz tartalma</w:t>
      </w:r>
    </w:p>
    <w:p w14:paraId="1EDB77BC" w14:textId="77777777" w:rsidR="00BA7A16" w:rsidRPr="00DC5F40" w:rsidRDefault="00BA7A16" w:rsidP="00BA7A16">
      <w:pPr>
        <w:pStyle w:val="Kd"/>
      </w:pPr>
      <w:r w:rsidRPr="00DC5F40">
        <w:tab/>
        <w:t xml:space="preserve">  {</w:t>
      </w:r>
    </w:p>
    <w:p w14:paraId="648D276F" w14:textId="77777777" w:rsidR="00BA7A16" w:rsidRPr="00DC5F40" w:rsidRDefault="00BA7A16" w:rsidP="00BA7A16">
      <w:pPr>
        <w:pStyle w:val="Kd"/>
      </w:pPr>
      <w:r w:rsidRPr="00DC5F40">
        <w:tab/>
      </w:r>
      <w:r w:rsidRPr="00DC5F40">
        <w:tab/>
        <w:t>"result": "ok",</w:t>
      </w:r>
    </w:p>
    <w:p w14:paraId="13C4D662" w14:textId="77777777" w:rsidR="0020610A" w:rsidRPr="00DC5F40" w:rsidRDefault="00BA7A16" w:rsidP="00BA7A16">
      <w:pPr>
        <w:pStyle w:val="Kd"/>
      </w:pPr>
      <w:r w:rsidRPr="00DC5F40">
        <w:tab/>
      </w:r>
      <w:r w:rsidRPr="00DC5F40">
        <w:tab/>
        <w:t>"verifications": [</w:t>
      </w:r>
    </w:p>
    <w:p w14:paraId="162EB9C0" w14:textId="4BE80136" w:rsidR="00BA7A16" w:rsidRPr="00DC5F40" w:rsidRDefault="0020610A" w:rsidP="00BA7A16">
      <w:pPr>
        <w:pStyle w:val="Kd"/>
      </w:pPr>
      <w:r w:rsidRPr="00DC5F40">
        <w:tab/>
      </w:r>
      <w:r w:rsidRPr="00DC5F40">
        <w:tab/>
        <w:t xml:space="preserve">  </w:t>
      </w:r>
      <w:r w:rsidR="00BA7A16" w:rsidRPr="00DC5F40">
        <w:t>{</w:t>
      </w:r>
    </w:p>
    <w:p w14:paraId="1998A7DC" w14:textId="77777777" w:rsidR="00BA7A16" w:rsidRPr="00DC5F40" w:rsidRDefault="00BA7A16" w:rsidP="00BA7A16">
      <w:pPr>
        <w:pStyle w:val="Kd"/>
      </w:pPr>
      <w:r w:rsidRPr="00DC5F40">
        <w:tab/>
      </w:r>
      <w:r w:rsidRPr="00DC5F40">
        <w:tab/>
      </w:r>
      <w:r w:rsidRPr="00DC5F40">
        <w:tab/>
        <w:t>"verificationId": string(),</w:t>
      </w:r>
      <w:r w:rsidRPr="00DC5F40">
        <w:tab/>
        <w:t>// A verifikáció azonosítója</w:t>
      </w:r>
    </w:p>
    <w:p w14:paraId="106C63BD" w14:textId="77777777" w:rsidR="00BA7A16" w:rsidRPr="00DC5F40" w:rsidRDefault="00BA7A16" w:rsidP="00BA7A16">
      <w:pPr>
        <w:pStyle w:val="Kd"/>
      </w:pPr>
      <w:r w:rsidRPr="00DC5F40">
        <w:tab/>
      </w:r>
      <w:r w:rsidRPr="00DC5F40">
        <w:tab/>
      </w:r>
      <w:r w:rsidRPr="00DC5F40">
        <w:tab/>
        <w:t>"userId": string(),</w:t>
      </w:r>
      <w:r w:rsidRPr="00DC5F40">
        <w:tab/>
      </w:r>
      <w:r w:rsidRPr="00DC5F40">
        <w:tab/>
      </w:r>
      <w:r w:rsidRPr="00DC5F40">
        <w:tab/>
        <w:t>// A felhasználó azonosítója</w:t>
      </w:r>
    </w:p>
    <w:p w14:paraId="293B01B5" w14:textId="77777777" w:rsidR="00BA7A16" w:rsidRPr="00DC5F40" w:rsidRDefault="00BA7A16" w:rsidP="00BA7A16">
      <w:pPr>
        <w:pStyle w:val="Kd"/>
      </w:pPr>
      <w:r w:rsidRPr="00DC5F40">
        <w:tab/>
      </w:r>
      <w:r w:rsidRPr="00DC5F40">
        <w:tab/>
      </w:r>
      <w:r w:rsidRPr="00DC5F40">
        <w:tab/>
        <w:t>"result": float(),</w:t>
      </w:r>
      <w:r w:rsidRPr="00DC5F40">
        <w:tab/>
      </w:r>
      <w:r w:rsidRPr="00DC5F40">
        <w:tab/>
      </w:r>
      <w:r w:rsidRPr="00DC5F40">
        <w:tab/>
        <w:t>// A verifikáció eredménye</w:t>
      </w:r>
    </w:p>
    <w:p w14:paraId="57BD517F" w14:textId="77777777" w:rsidR="00BA7A16" w:rsidRPr="00DC5F40" w:rsidRDefault="00BA7A16" w:rsidP="00BA7A16">
      <w:pPr>
        <w:pStyle w:val="Kd"/>
      </w:pPr>
      <w:r w:rsidRPr="00DC5F40">
        <w:tab/>
      </w:r>
      <w:r w:rsidRPr="00DC5F40">
        <w:tab/>
      </w:r>
      <w:r w:rsidRPr="00DC5F40">
        <w:tab/>
        <w:t>"date": date()</w:t>
      </w:r>
      <w:r w:rsidRPr="00DC5F40">
        <w:tab/>
      </w:r>
      <w:r w:rsidRPr="00DC5F40">
        <w:tab/>
      </w:r>
      <w:r w:rsidRPr="00DC5F40">
        <w:tab/>
      </w:r>
      <w:r w:rsidRPr="00DC5F40">
        <w:tab/>
        <w:t>// A verifikáció dátuma</w:t>
      </w:r>
    </w:p>
    <w:p w14:paraId="1A9D0824" w14:textId="77777777" w:rsidR="0020610A" w:rsidRPr="00DC5F40" w:rsidRDefault="00BA7A16" w:rsidP="00BA7A16">
      <w:pPr>
        <w:pStyle w:val="Kd"/>
      </w:pPr>
      <w:r w:rsidRPr="00DC5F40">
        <w:tab/>
      </w:r>
      <w:r w:rsidRPr="00DC5F40">
        <w:tab/>
      </w:r>
      <w:r w:rsidR="0020610A" w:rsidRPr="00DC5F40">
        <w:t xml:space="preserve">  </w:t>
      </w:r>
      <w:r w:rsidRPr="00DC5F40">
        <w:t>}</w:t>
      </w:r>
    </w:p>
    <w:p w14:paraId="14EC5FB0" w14:textId="7088AA70" w:rsidR="00BA7A16" w:rsidRPr="00DC5F40" w:rsidRDefault="0020610A" w:rsidP="00BA7A16">
      <w:pPr>
        <w:pStyle w:val="Kd"/>
      </w:pPr>
      <w:r w:rsidRPr="00DC5F40">
        <w:tab/>
      </w:r>
      <w:r w:rsidRPr="00DC5F40">
        <w:tab/>
      </w:r>
      <w:r w:rsidR="00BA7A16" w:rsidRPr="00DC5F40">
        <w:t>]</w:t>
      </w:r>
    </w:p>
    <w:p w14:paraId="4B1FA1A7" w14:textId="77777777" w:rsidR="00BA7A16" w:rsidRPr="00DC5F40" w:rsidRDefault="00BA7A16" w:rsidP="00BA7A16">
      <w:pPr>
        <w:pStyle w:val="Kd"/>
      </w:pPr>
      <w:r w:rsidRPr="00DC5F40">
        <w:tab/>
        <w:t xml:space="preserve">  }</w:t>
      </w:r>
    </w:p>
    <w:p w14:paraId="082BFBBE" w14:textId="4A5CD0FA" w:rsidR="00BA7A16" w:rsidRPr="00DC5F40" w:rsidRDefault="00446F25" w:rsidP="00446F25">
      <w:pPr>
        <w:pStyle w:val="Cmsor4"/>
      </w:pPr>
      <w:r w:rsidRPr="00DC5F40">
        <w:t>Események</w:t>
      </w:r>
    </w:p>
    <w:p w14:paraId="0C1B8C50" w14:textId="77777777" w:rsidR="00EB2C75" w:rsidRPr="00DC5F40" w:rsidRDefault="00EB2C75" w:rsidP="00EB2C75">
      <w:pPr>
        <w:pStyle w:val="Listaszerbekezds"/>
        <w:numPr>
          <w:ilvl w:val="0"/>
          <w:numId w:val="28"/>
        </w:numPr>
      </w:pPr>
      <w:r w:rsidRPr="00DC5F40">
        <w:t>végpont</w:t>
      </w:r>
    </w:p>
    <w:p w14:paraId="17E28CB1" w14:textId="086DBD0A" w:rsidR="00EB2C75" w:rsidRPr="00DC5F40" w:rsidRDefault="00EB2C75" w:rsidP="00EB2C75">
      <w:pPr>
        <w:pStyle w:val="Listaszerbekezds"/>
        <w:ind w:left="1080" w:firstLine="0"/>
      </w:pPr>
      <w:r w:rsidRPr="00DC5F40">
        <w:rPr>
          <w:b/>
          <w:bCs/>
        </w:rPr>
        <w:t>GET /api/1/</w:t>
      </w:r>
      <w:r w:rsidR="00A56CF4" w:rsidRPr="00DC5F40">
        <w:rPr>
          <w:b/>
          <w:bCs/>
        </w:rPr>
        <w:t>events</w:t>
      </w:r>
    </w:p>
    <w:p w14:paraId="693C1B8B" w14:textId="77777777" w:rsidR="00EB2C75" w:rsidRPr="00DC5F40" w:rsidRDefault="00EB2C75" w:rsidP="00EB2C75">
      <w:pPr>
        <w:pStyle w:val="Listaszerbekezds"/>
        <w:numPr>
          <w:ilvl w:val="0"/>
          <w:numId w:val="28"/>
        </w:numPr>
      </w:pPr>
      <w:r w:rsidRPr="00DC5F40">
        <w:lastRenderedPageBreak/>
        <w:t>válasz tartalma</w:t>
      </w:r>
    </w:p>
    <w:p w14:paraId="41F99B02" w14:textId="77777777" w:rsidR="00EB2C75" w:rsidRPr="00DC5F40" w:rsidRDefault="00EB2C75" w:rsidP="00EB2C75">
      <w:pPr>
        <w:pStyle w:val="Kd"/>
      </w:pPr>
      <w:r w:rsidRPr="00DC5F40">
        <w:tab/>
        <w:t xml:space="preserve">  {</w:t>
      </w:r>
    </w:p>
    <w:p w14:paraId="1FBC6AB4" w14:textId="77777777" w:rsidR="00EB2C75" w:rsidRPr="00DC5F40" w:rsidRDefault="00EB2C75" w:rsidP="00EB2C75">
      <w:pPr>
        <w:pStyle w:val="Kd"/>
      </w:pPr>
      <w:r w:rsidRPr="00DC5F40">
        <w:tab/>
      </w:r>
      <w:r w:rsidRPr="00DC5F40">
        <w:tab/>
        <w:t>"result": "ok",</w:t>
      </w:r>
    </w:p>
    <w:p w14:paraId="3DAC6F8A" w14:textId="77777777" w:rsidR="00975FF5" w:rsidRPr="00DC5F40" w:rsidRDefault="00EB2C75" w:rsidP="00EB2C75">
      <w:pPr>
        <w:pStyle w:val="Kd"/>
      </w:pPr>
      <w:r w:rsidRPr="00DC5F40">
        <w:tab/>
      </w:r>
      <w:r w:rsidRPr="00DC5F40">
        <w:tab/>
        <w:t>"</w:t>
      </w:r>
      <w:r w:rsidR="00975FF5" w:rsidRPr="00DC5F40">
        <w:t>events</w:t>
      </w:r>
      <w:r w:rsidRPr="00DC5F40">
        <w:t>": [</w:t>
      </w:r>
    </w:p>
    <w:p w14:paraId="1A56401A" w14:textId="5A46248D" w:rsidR="00EB2C75" w:rsidRPr="00DC5F40" w:rsidRDefault="00975FF5" w:rsidP="00EB2C75">
      <w:pPr>
        <w:pStyle w:val="Kd"/>
      </w:pPr>
      <w:r w:rsidRPr="00DC5F40">
        <w:tab/>
      </w:r>
      <w:r w:rsidRPr="00DC5F40">
        <w:tab/>
        <w:t xml:space="preserve">  </w:t>
      </w:r>
      <w:r w:rsidR="00EB2C75" w:rsidRPr="00DC5F40">
        <w:t>{</w:t>
      </w:r>
    </w:p>
    <w:p w14:paraId="5CD042AE" w14:textId="6F0B5120" w:rsidR="00EB2C75" w:rsidRPr="00DC5F40" w:rsidRDefault="00EB2C75" w:rsidP="00EB2C75">
      <w:pPr>
        <w:pStyle w:val="Kd"/>
      </w:pPr>
      <w:r w:rsidRPr="00DC5F40">
        <w:tab/>
      </w:r>
      <w:r w:rsidRPr="00DC5F40">
        <w:tab/>
      </w:r>
      <w:r w:rsidRPr="00DC5F40">
        <w:tab/>
        <w:t>"date": date()</w:t>
      </w:r>
      <w:r w:rsidRPr="00DC5F40">
        <w:tab/>
      </w:r>
      <w:r w:rsidRPr="00DC5F40">
        <w:tab/>
      </w:r>
      <w:r w:rsidRPr="00DC5F40">
        <w:tab/>
      </w:r>
      <w:r w:rsidRPr="00DC5F40">
        <w:tab/>
        <w:t xml:space="preserve">// </w:t>
      </w:r>
      <w:r w:rsidR="001C62D3" w:rsidRPr="00DC5F40">
        <w:t>Dátum</w:t>
      </w:r>
    </w:p>
    <w:p w14:paraId="714643C4" w14:textId="203ED16C" w:rsidR="00975FF5" w:rsidRPr="00DC5F40" w:rsidRDefault="00975FF5" w:rsidP="00EB2C75">
      <w:pPr>
        <w:pStyle w:val="Kd"/>
      </w:pPr>
      <w:r w:rsidRPr="00DC5F40">
        <w:tab/>
      </w:r>
      <w:r w:rsidRPr="00DC5F40">
        <w:tab/>
      </w:r>
      <w:r w:rsidRPr="00DC5F40">
        <w:tab/>
        <w:t>"eventCount": integer()</w:t>
      </w:r>
      <w:r w:rsidRPr="00DC5F40">
        <w:tab/>
      </w:r>
      <w:r w:rsidRPr="00DC5F40">
        <w:tab/>
        <w:t>//</w:t>
      </w:r>
      <w:r w:rsidR="001C62D3" w:rsidRPr="00DC5F40">
        <w:t xml:space="preserve"> Események száma</w:t>
      </w:r>
    </w:p>
    <w:p w14:paraId="7AD4D6BB" w14:textId="77777777" w:rsidR="00975FF5" w:rsidRPr="00DC5F40" w:rsidRDefault="00EB2C75" w:rsidP="00EB2C75">
      <w:pPr>
        <w:pStyle w:val="Kd"/>
      </w:pPr>
      <w:r w:rsidRPr="00DC5F40">
        <w:tab/>
      </w:r>
      <w:r w:rsidRPr="00DC5F40">
        <w:tab/>
      </w:r>
      <w:r w:rsidR="00975FF5" w:rsidRPr="00DC5F40">
        <w:t xml:space="preserve">  </w:t>
      </w:r>
      <w:r w:rsidRPr="00DC5F40">
        <w:t>}</w:t>
      </w:r>
    </w:p>
    <w:p w14:paraId="3C9AE6E7" w14:textId="4A0EC5E2" w:rsidR="00EB2C75" w:rsidRPr="00DC5F40" w:rsidRDefault="00975FF5" w:rsidP="00EB2C75">
      <w:pPr>
        <w:pStyle w:val="Kd"/>
      </w:pPr>
      <w:r w:rsidRPr="00DC5F40">
        <w:tab/>
      </w:r>
      <w:r w:rsidRPr="00DC5F40">
        <w:tab/>
      </w:r>
      <w:r w:rsidR="00EB2C75" w:rsidRPr="00DC5F40">
        <w:t>]</w:t>
      </w:r>
    </w:p>
    <w:p w14:paraId="1D98EFA8" w14:textId="77777777" w:rsidR="00EB2C75" w:rsidRPr="00DC5F40" w:rsidRDefault="00EB2C75" w:rsidP="00EB2C75">
      <w:pPr>
        <w:pStyle w:val="Kd"/>
      </w:pPr>
      <w:r w:rsidRPr="00DC5F40">
        <w:tab/>
        <w:t xml:space="preserve">  }</w:t>
      </w:r>
    </w:p>
    <w:p w14:paraId="65C9DC76" w14:textId="0A6D4573" w:rsidR="00EB2C75" w:rsidRPr="00DC5F40" w:rsidRDefault="0051081F" w:rsidP="0051081F">
      <w:pPr>
        <w:pStyle w:val="Cmsor4"/>
      </w:pPr>
      <w:r w:rsidRPr="00DC5F40">
        <w:t>Egy specifikus felhasználó eseményei</w:t>
      </w:r>
    </w:p>
    <w:p w14:paraId="127AC34E" w14:textId="77777777" w:rsidR="0051081F" w:rsidRPr="00DC5F40" w:rsidRDefault="0051081F" w:rsidP="0051081F">
      <w:pPr>
        <w:pStyle w:val="Listaszerbekezds"/>
        <w:numPr>
          <w:ilvl w:val="0"/>
          <w:numId w:val="28"/>
        </w:numPr>
      </w:pPr>
      <w:r w:rsidRPr="00DC5F40">
        <w:t>végpont</w:t>
      </w:r>
    </w:p>
    <w:p w14:paraId="0AA3496D" w14:textId="4A6E42F3" w:rsidR="0051081F" w:rsidRPr="00DC5F40" w:rsidRDefault="0051081F" w:rsidP="0051081F">
      <w:pPr>
        <w:pStyle w:val="Listaszerbekezds"/>
        <w:ind w:left="1080" w:firstLine="0"/>
      </w:pPr>
      <w:r w:rsidRPr="00DC5F40">
        <w:rPr>
          <w:b/>
          <w:bCs/>
        </w:rPr>
        <w:t>GET /api/1/events</w:t>
      </w:r>
      <w:r w:rsidR="00FF7911" w:rsidRPr="00DC5F40">
        <w:rPr>
          <w:b/>
          <w:bCs/>
        </w:rPr>
        <w:t>/:user_id</w:t>
      </w:r>
    </w:p>
    <w:p w14:paraId="35449604" w14:textId="77777777" w:rsidR="0051081F" w:rsidRPr="00DC5F40" w:rsidRDefault="0051081F" w:rsidP="0051081F">
      <w:pPr>
        <w:pStyle w:val="Listaszerbekezds"/>
        <w:numPr>
          <w:ilvl w:val="0"/>
          <w:numId w:val="28"/>
        </w:numPr>
      </w:pPr>
      <w:r w:rsidRPr="00DC5F40">
        <w:t>válasz tartalma</w:t>
      </w:r>
    </w:p>
    <w:p w14:paraId="233BF2DE" w14:textId="77777777" w:rsidR="0051081F" w:rsidRPr="00DC5F40" w:rsidRDefault="0051081F" w:rsidP="0051081F">
      <w:pPr>
        <w:pStyle w:val="Kd"/>
      </w:pPr>
      <w:r w:rsidRPr="00DC5F40">
        <w:tab/>
        <w:t xml:space="preserve">  {</w:t>
      </w:r>
    </w:p>
    <w:p w14:paraId="4DE0F934" w14:textId="77777777" w:rsidR="0051081F" w:rsidRPr="00DC5F40" w:rsidRDefault="0051081F" w:rsidP="0051081F">
      <w:pPr>
        <w:pStyle w:val="Kd"/>
      </w:pPr>
      <w:r w:rsidRPr="00DC5F40">
        <w:tab/>
      </w:r>
      <w:r w:rsidRPr="00DC5F40">
        <w:tab/>
        <w:t>"result": "ok",</w:t>
      </w:r>
    </w:p>
    <w:p w14:paraId="4AC50F77" w14:textId="77777777" w:rsidR="0051081F" w:rsidRPr="00DC5F40" w:rsidRDefault="0051081F" w:rsidP="0051081F">
      <w:pPr>
        <w:pStyle w:val="Kd"/>
      </w:pPr>
      <w:r w:rsidRPr="00DC5F40">
        <w:tab/>
      </w:r>
      <w:r w:rsidRPr="00DC5F40">
        <w:tab/>
        <w:t>"events": [</w:t>
      </w:r>
    </w:p>
    <w:p w14:paraId="04EF1E54" w14:textId="77777777" w:rsidR="0051081F" w:rsidRPr="00DC5F40" w:rsidRDefault="0051081F" w:rsidP="0051081F">
      <w:pPr>
        <w:pStyle w:val="Kd"/>
      </w:pPr>
      <w:r w:rsidRPr="00DC5F40">
        <w:tab/>
      </w:r>
      <w:r w:rsidRPr="00DC5F40">
        <w:tab/>
        <w:t xml:space="preserve">  {</w:t>
      </w:r>
    </w:p>
    <w:p w14:paraId="646B24AD" w14:textId="77777777" w:rsidR="0051081F" w:rsidRPr="00DC5F40" w:rsidRDefault="0051081F" w:rsidP="0051081F">
      <w:pPr>
        <w:pStyle w:val="Kd"/>
      </w:pPr>
      <w:r w:rsidRPr="00DC5F40">
        <w:tab/>
      </w:r>
      <w:r w:rsidRPr="00DC5F40">
        <w:tab/>
      </w:r>
      <w:r w:rsidRPr="00DC5F40">
        <w:tab/>
        <w:t>"date": date()</w:t>
      </w:r>
      <w:r w:rsidRPr="00DC5F40">
        <w:tab/>
      </w:r>
      <w:r w:rsidRPr="00DC5F40">
        <w:tab/>
      </w:r>
      <w:r w:rsidRPr="00DC5F40">
        <w:tab/>
      </w:r>
      <w:r w:rsidRPr="00DC5F40">
        <w:tab/>
        <w:t>// Dátum</w:t>
      </w:r>
    </w:p>
    <w:p w14:paraId="7D6AE878" w14:textId="77777777" w:rsidR="0051081F" w:rsidRPr="00DC5F40" w:rsidRDefault="0051081F" w:rsidP="0051081F">
      <w:pPr>
        <w:pStyle w:val="Kd"/>
      </w:pPr>
      <w:r w:rsidRPr="00DC5F40">
        <w:tab/>
      </w:r>
      <w:r w:rsidRPr="00DC5F40">
        <w:tab/>
      </w:r>
      <w:r w:rsidRPr="00DC5F40">
        <w:tab/>
        <w:t>"eventCount": integer()</w:t>
      </w:r>
      <w:r w:rsidRPr="00DC5F40">
        <w:tab/>
      </w:r>
      <w:r w:rsidRPr="00DC5F40">
        <w:tab/>
        <w:t>// Események száma</w:t>
      </w:r>
    </w:p>
    <w:p w14:paraId="09654BD1" w14:textId="77777777" w:rsidR="0051081F" w:rsidRPr="00DC5F40" w:rsidRDefault="0051081F" w:rsidP="0051081F">
      <w:pPr>
        <w:pStyle w:val="Kd"/>
      </w:pPr>
      <w:r w:rsidRPr="00DC5F40">
        <w:tab/>
      </w:r>
      <w:r w:rsidRPr="00DC5F40">
        <w:tab/>
        <w:t xml:space="preserve">  }</w:t>
      </w:r>
    </w:p>
    <w:p w14:paraId="0E1A4D19" w14:textId="77777777" w:rsidR="0051081F" w:rsidRPr="00DC5F40" w:rsidRDefault="0051081F" w:rsidP="0051081F">
      <w:pPr>
        <w:pStyle w:val="Kd"/>
      </w:pPr>
      <w:r w:rsidRPr="00DC5F40">
        <w:tab/>
      </w:r>
      <w:r w:rsidRPr="00DC5F40">
        <w:tab/>
        <w:t>]</w:t>
      </w:r>
    </w:p>
    <w:p w14:paraId="1D0E08A6" w14:textId="2C4C0403" w:rsidR="0051081F" w:rsidRPr="00DC5F40" w:rsidRDefault="0051081F" w:rsidP="00015C9A">
      <w:pPr>
        <w:pStyle w:val="Kd"/>
      </w:pPr>
      <w:r w:rsidRPr="00DC5F40">
        <w:tab/>
        <w:t xml:space="preserve">  }</w:t>
      </w:r>
    </w:p>
    <w:p w14:paraId="284C71E7" w14:textId="32027F6E" w:rsidR="00AF76DB" w:rsidRPr="00DC5F40" w:rsidRDefault="00AF76DB" w:rsidP="007501A4">
      <w:pPr>
        <w:pStyle w:val="Cmsor2"/>
      </w:pPr>
      <w:bookmarkStart w:id="65" w:name="_Toc120875170"/>
      <w:r w:rsidRPr="00DC5F40">
        <w:t>Adatbázis</w:t>
      </w:r>
      <w:bookmarkEnd w:id="65"/>
    </w:p>
    <w:p w14:paraId="07DA847B" w14:textId="0BD45F0F" w:rsidR="00FE7E7F" w:rsidRPr="00DC5F40" w:rsidRDefault="004D27BC" w:rsidP="00FE7E7F">
      <w:r w:rsidRPr="00DC5F40">
        <w:t>Az alkalmazás szerver mellé egy relációs adatbázist, a PostgreSQL</w:t>
      </w:r>
      <w:sdt>
        <w:sdtPr>
          <w:id w:val="-1741854350"/>
          <w:citation/>
        </w:sdtPr>
        <w:sdtContent>
          <w:r w:rsidRPr="00DC5F40">
            <w:fldChar w:fldCharType="begin"/>
          </w:r>
          <w:r w:rsidRPr="00DC5F40">
            <w:instrText xml:space="preserve"> CITATION pos22 \l 2057 </w:instrText>
          </w:r>
          <w:r w:rsidRPr="00DC5F40">
            <w:fldChar w:fldCharType="separate"/>
          </w:r>
          <w:r w:rsidR="002206B0">
            <w:rPr>
              <w:noProof/>
            </w:rPr>
            <w:t xml:space="preserve"> [11]</w:t>
          </w:r>
          <w:r w:rsidRPr="00DC5F40">
            <w:fldChar w:fldCharType="end"/>
          </w:r>
        </w:sdtContent>
      </w:sdt>
      <w:r w:rsidRPr="00DC5F40">
        <w:t xml:space="preserve"> nevű adatbázist választottam.</w:t>
      </w:r>
      <w:r w:rsidR="0048206C" w:rsidRPr="00DC5F40">
        <w:t xml:space="preserve"> Az adatbázist az alkalmazás szervertől elválasztva egy külön Docker konténerbe telepítettem, a szerverrel TCP protokollon keresztül kommunikál.</w:t>
      </w:r>
      <w:r w:rsidR="00C658CB" w:rsidRPr="00DC5F40">
        <w:t xml:space="preserve"> Az Erlang kódból történő kommunikációt az </w:t>
      </w:r>
      <w:r w:rsidR="00C658CB" w:rsidRPr="00DC5F40">
        <w:rPr>
          <w:i/>
          <w:iCs/>
        </w:rPr>
        <w:t xml:space="preserve">epgsql </w:t>
      </w:r>
      <w:r w:rsidR="00C658CB" w:rsidRPr="00DC5F40">
        <w:t xml:space="preserve">nevű külső </w:t>
      </w:r>
      <w:r w:rsidR="00BD601D" w:rsidRPr="00DC5F40">
        <w:t>adatbázis kliens modul</w:t>
      </w:r>
      <w:r w:rsidR="00691B67" w:rsidRPr="00DC5F40">
        <w:t xml:space="preserve"> segítségével hajtottam végre.</w:t>
      </w:r>
      <w:r w:rsidR="00E41683" w:rsidRPr="00DC5F40">
        <w:t xml:space="preserve"> Az adatbázis réteg </w:t>
      </w:r>
      <w:r w:rsidR="00C21E00" w:rsidRPr="00DC5F40">
        <w:t>lazán van csatolva, az adatbázis cseréje</w:t>
      </w:r>
      <w:r w:rsidR="007B7A56" w:rsidRPr="00DC5F40">
        <w:t xml:space="preserve"> viszonylag kevés munkával járna.</w:t>
      </w:r>
    </w:p>
    <w:p w14:paraId="2C0CE31D" w14:textId="44391EC7" w:rsidR="00AF76DB" w:rsidRPr="00DC5F40" w:rsidRDefault="00AF76DB" w:rsidP="00AF76DB">
      <w:pPr>
        <w:pStyle w:val="Cmsor3"/>
      </w:pPr>
      <w:bookmarkStart w:id="66" w:name="_Toc120875171"/>
      <w:r w:rsidRPr="00DC5F40">
        <w:t>Séma</w:t>
      </w:r>
      <w:bookmarkEnd w:id="66"/>
    </w:p>
    <w:p w14:paraId="5E5E91E8" w14:textId="51688DF1" w:rsidR="008A152E" w:rsidRDefault="00CD2655" w:rsidP="008A152E">
      <w:r w:rsidRPr="00DC5F40">
        <w:t>A</w:t>
      </w:r>
      <w:r w:rsidR="005F6C87">
        <w:t xml:space="preserve"> </w:t>
      </w:r>
      <w:r w:rsidR="008674B5">
        <w:fldChar w:fldCharType="begin"/>
      </w:r>
      <w:r w:rsidR="008674B5">
        <w:instrText xml:space="preserve"> REF _Ref120862434 \h </w:instrText>
      </w:r>
      <w:r w:rsidR="008674B5">
        <w:fldChar w:fldCharType="separate"/>
      </w:r>
      <w:r w:rsidR="002206B0">
        <w:rPr>
          <w:noProof/>
        </w:rPr>
        <w:t>13</w:t>
      </w:r>
      <w:r w:rsidR="002206B0">
        <w:t>. ábra</w:t>
      </w:r>
      <w:r w:rsidR="008674B5">
        <w:fldChar w:fldCharType="end"/>
      </w:r>
      <w:r w:rsidR="008674B5">
        <w:t xml:space="preserve"> az</w:t>
      </w:r>
      <w:r w:rsidRPr="00DC5F40">
        <w:t xml:space="preserve"> adatbázis sémáj</w:t>
      </w:r>
      <w:r w:rsidR="009D58FD">
        <w:t>át mutatja</w:t>
      </w:r>
      <w:r w:rsidRPr="00DC5F40">
        <w:t>.</w:t>
      </w:r>
      <w:r w:rsidR="00A94442" w:rsidRPr="00DC5F40">
        <w:t xml:space="preserve"> </w:t>
      </w:r>
      <w:r w:rsidR="005B5BE4" w:rsidRPr="00DC5F40">
        <w:t xml:space="preserve">Az ábrán az egy </w:t>
      </w:r>
      <w:r w:rsidR="002B4C19" w:rsidRPr="00DC5F40">
        <w:t>-</w:t>
      </w:r>
      <w:r w:rsidR="005B5BE4" w:rsidRPr="00DC5F40">
        <w:t xml:space="preserve"> sok kapcsolat az implementációban külső kulcs kényszer</w:t>
      </w:r>
      <w:r w:rsidR="008A63C4" w:rsidRPr="00DC5F40">
        <w:t>t</w:t>
      </w:r>
      <w:r w:rsidR="005B5BE4" w:rsidRPr="00DC5F40">
        <w:t xml:space="preserve"> jelent, a sok</w:t>
      </w:r>
      <w:r w:rsidR="002B4C19" w:rsidRPr="00DC5F40">
        <w:t xml:space="preserve"> </w:t>
      </w:r>
      <w:r w:rsidR="005B5BE4" w:rsidRPr="00DC5F40">
        <w:t xml:space="preserve">- sok kapcsolat pedig </w:t>
      </w:r>
      <w:r w:rsidR="00341D4F" w:rsidRPr="00DC5F40">
        <w:t>kapcsolótáblát</w:t>
      </w:r>
      <w:r w:rsidR="005B5BE4" w:rsidRPr="00DC5F40">
        <w:t xml:space="preserve">. </w:t>
      </w:r>
      <w:r w:rsidR="00341D4F" w:rsidRPr="00DC5F40">
        <w:t>Az áttekinthetőség kedvéért a kapcsolótáblákat nem ábrázoltam a diagrammon.</w:t>
      </w:r>
    </w:p>
    <w:p w14:paraId="6D5890CA" w14:textId="77777777" w:rsidR="00F43136" w:rsidRDefault="00F43136" w:rsidP="009D58FD">
      <w:pPr>
        <w:pStyle w:val="Kp"/>
      </w:pPr>
      <w:r w:rsidRPr="00DC5F40">
        <w:rPr>
          <w:noProof/>
        </w:rPr>
        <w:lastRenderedPageBreak/>
        <w:drawing>
          <wp:inline distT="0" distB="0" distL="0" distR="0" wp14:anchorId="7ACE83B2" wp14:editId="049E02BF">
            <wp:extent cx="5400040" cy="354076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3540760"/>
                    </a:xfrm>
                    <a:prstGeom prst="rect">
                      <a:avLst/>
                    </a:prstGeom>
                    <a:noFill/>
                    <a:ln>
                      <a:noFill/>
                    </a:ln>
                  </pic:spPr>
                </pic:pic>
              </a:graphicData>
            </a:graphic>
          </wp:inline>
        </w:drawing>
      </w:r>
    </w:p>
    <w:bookmarkStart w:id="67" w:name="_Ref120862434"/>
    <w:p w14:paraId="1018A2D1" w14:textId="27AE1DCD" w:rsidR="002C760A" w:rsidRPr="00DC5F40" w:rsidRDefault="00000000" w:rsidP="00970B86">
      <w:pPr>
        <w:pStyle w:val="Kpalrs"/>
      </w:pPr>
      <w:r>
        <w:fldChar w:fldCharType="begin"/>
      </w:r>
      <w:r>
        <w:instrText xml:space="preserve"> SEQ ábra \* ARABIC </w:instrText>
      </w:r>
      <w:r>
        <w:fldChar w:fldCharType="separate"/>
      </w:r>
      <w:r w:rsidR="002206B0">
        <w:rPr>
          <w:noProof/>
        </w:rPr>
        <w:t>13</w:t>
      </w:r>
      <w:r>
        <w:rPr>
          <w:noProof/>
        </w:rPr>
        <w:fldChar w:fldCharType="end"/>
      </w:r>
      <w:r w:rsidR="00F43136">
        <w:t>. ábra</w:t>
      </w:r>
      <w:bookmarkEnd w:id="67"/>
      <w:r w:rsidR="00F43136">
        <w:t xml:space="preserve"> Az adatbázis sémája</w:t>
      </w:r>
    </w:p>
    <w:p w14:paraId="59929828" w14:textId="65AC4D59" w:rsidR="00FC1589" w:rsidRPr="00DC5F40" w:rsidRDefault="00904FEB" w:rsidP="00904FEB">
      <w:pPr>
        <w:ind w:firstLine="0"/>
      </w:pPr>
      <w:r w:rsidRPr="00DC5F40">
        <w:t>Az egyes adatbázis táblák, a táblák oszlopai és azok magyarázata a következő:</w:t>
      </w:r>
      <w:r w:rsidR="00BC4B78" w:rsidRPr="00DC5F40">
        <w:t xml:space="preserve"> </w:t>
      </w:r>
    </w:p>
    <w:p w14:paraId="0A96F999" w14:textId="124545B7" w:rsidR="008D1540" w:rsidRPr="00DC5F40" w:rsidRDefault="00F22E5F" w:rsidP="00F22E5F">
      <w:pPr>
        <w:pStyle w:val="Listaszerbekezds"/>
        <w:numPr>
          <w:ilvl w:val="0"/>
          <w:numId w:val="28"/>
        </w:numPr>
      </w:pPr>
      <w:r w:rsidRPr="00DC5F40">
        <w:rPr>
          <w:b/>
          <w:bCs/>
        </w:rPr>
        <w:t>user</w:t>
      </w:r>
      <w:r w:rsidR="006D7B91" w:rsidRPr="00DC5F40">
        <w:rPr>
          <w:b/>
          <w:bCs/>
        </w:rPr>
        <w:t>s</w:t>
      </w:r>
      <w:r w:rsidR="00F95FFB" w:rsidRPr="00DC5F40">
        <w:rPr>
          <w:b/>
          <w:bCs/>
        </w:rPr>
        <w:t xml:space="preserve">: </w:t>
      </w:r>
      <w:r w:rsidR="00F95FFB" w:rsidRPr="00DC5F40">
        <w:t>A felhasználókat tartalmazó tábla.</w:t>
      </w:r>
    </w:p>
    <w:p w14:paraId="07A321CB" w14:textId="360CA831" w:rsidR="00F95FFB" w:rsidRPr="00DC5F40" w:rsidRDefault="00F95FFB" w:rsidP="00F95FFB">
      <w:pPr>
        <w:pStyle w:val="Listaszerbekezds"/>
        <w:numPr>
          <w:ilvl w:val="1"/>
          <w:numId w:val="28"/>
        </w:numPr>
      </w:pPr>
      <w:r w:rsidRPr="00DC5F40">
        <w:rPr>
          <w:b/>
          <w:bCs/>
        </w:rPr>
        <w:t xml:space="preserve">user_id: </w:t>
      </w:r>
      <w:r w:rsidR="003C25C2" w:rsidRPr="00DC5F40">
        <w:t>A felhasználó egyedi azonosítója</w:t>
      </w:r>
      <w:r w:rsidR="001C1280" w:rsidRPr="00DC5F40">
        <w:t xml:space="preserve"> (például e-mail cím)</w:t>
      </w:r>
      <w:r w:rsidR="005E2197" w:rsidRPr="00DC5F40">
        <w:t>.</w:t>
      </w:r>
    </w:p>
    <w:p w14:paraId="2FA54372" w14:textId="50B6962E" w:rsidR="00F95FFB" w:rsidRPr="00DC5F40" w:rsidRDefault="00F95FFB" w:rsidP="00CF047A">
      <w:pPr>
        <w:pStyle w:val="Listaszerbekezds"/>
        <w:numPr>
          <w:ilvl w:val="1"/>
          <w:numId w:val="28"/>
        </w:numPr>
      </w:pPr>
      <w:r w:rsidRPr="00DC5F40">
        <w:rPr>
          <w:b/>
          <w:bCs/>
        </w:rPr>
        <w:t>event_count</w:t>
      </w:r>
      <w:r w:rsidR="005E2197" w:rsidRPr="00DC5F40">
        <w:rPr>
          <w:b/>
          <w:bCs/>
        </w:rPr>
        <w:t xml:space="preserve">: </w:t>
      </w:r>
      <w:r w:rsidR="005E2197" w:rsidRPr="00DC5F40">
        <w:t>A felhasználó eseményeinek a száma.</w:t>
      </w:r>
    </w:p>
    <w:p w14:paraId="072A4907" w14:textId="33BDB7D7" w:rsidR="00F95FFB" w:rsidRPr="00DC5F40" w:rsidRDefault="00F95FFB" w:rsidP="00F95FFB">
      <w:pPr>
        <w:pStyle w:val="Listaszerbekezds"/>
        <w:numPr>
          <w:ilvl w:val="0"/>
          <w:numId w:val="28"/>
        </w:numPr>
      </w:pPr>
      <w:r w:rsidRPr="00DC5F40">
        <w:rPr>
          <w:b/>
          <w:bCs/>
        </w:rPr>
        <w:t>sessions</w:t>
      </w:r>
      <w:r w:rsidR="00A44632" w:rsidRPr="00DC5F40">
        <w:rPr>
          <w:b/>
          <w:bCs/>
        </w:rPr>
        <w:t xml:space="preserve">: </w:t>
      </w:r>
      <w:r w:rsidR="00A44632" w:rsidRPr="00DC5F40">
        <w:t>A munkameneteket tartalmazó tábla.</w:t>
      </w:r>
    </w:p>
    <w:p w14:paraId="73BF311B" w14:textId="0AC6CE49" w:rsidR="00A44632" w:rsidRPr="00DC5F40" w:rsidRDefault="008971C8" w:rsidP="00A44632">
      <w:pPr>
        <w:pStyle w:val="Listaszerbekezds"/>
        <w:numPr>
          <w:ilvl w:val="1"/>
          <w:numId w:val="28"/>
        </w:numPr>
      </w:pPr>
      <w:r w:rsidRPr="00DC5F40">
        <w:rPr>
          <w:b/>
          <w:bCs/>
        </w:rPr>
        <w:t xml:space="preserve">session_id: </w:t>
      </w:r>
      <w:r w:rsidRPr="00DC5F40">
        <w:t>A munkamenet egyedi azonosítója.</w:t>
      </w:r>
    </w:p>
    <w:p w14:paraId="228EF6B9" w14:textId="5D5CAB5D" w:rsidR="00F95FFB" w:rsidRPr="00DC5F40" w:rsidRDefault="00F95FFB" w:rsidP="00F95FFB">
      <w:pPr>
        <w:pStyle w:val="Listaszerbekezds"/>
        <w:numPr>
          <w:ilvl w:val="0"/>
          <w:numId w:val="28"/>
        </w:numPr>
      </w:pPr>
      <w:r w:rsidRPr="00DC5F40">
        <w:rPr>
          <w:b/>
          <w:bCs/>
        </w:rPr>
        <w:t>users_sessions</w:t>
      </w:r>
      <w:r w:rsidR="00022E33" w:rsidRPr="00DC5F40">
        <w:rPr>
          <w:b/>
          <w:bCs/>
        </w:rPr>
        <w:t xml:space="preserve">: </w:t>
      </w:r>
      <w:r w:rsidR="00022E33" w:rsidRPr="00DC5F40">
        <w:t>Kapcsoló tábla a felhasználók és a munkamenetek egymáshoz rendelésére.</w:t>
      </w:r>
    </w:p>
    <w:p w14:paraId="46124C1F" w14:textId="2DA80509" w:rsidR="00BE6A1E" w:rsidRPr="00DC5F40" w:rsidRDefault="00BE6A1E" w:rsidP="00BE6A1E">
      <w:pPr>
        <w:pStyle w:val="Listaszerbekezds"/>
        <w:numPr>
          <w:ilvl w:val="1"/>
          <w:numId w:val="28"/>
        </w:numPr>
      </w:pPr>
      <w:r w:rsidRPr="00DC5F40">
        <w:rPr>
          <w:b/>
          <w:bCs/>
        </w:rPr>
        <w:t xml:space="preserve">user_id: </w:t>
      </w:r>
      <w:r w:rsidR="003C7B65" w:rsidRPr="00DC5F40">
        <w:t>A felhasználó egyedi azonosítója.</w:t>
      </w:r>
    </w:p>
    <w:p w14:paraId="2195DFC1" w14:textId="38984EBA" w:rsidR="00BE6A1E" w:rsidRPr="00DC5F40" w:rsidRDefault="00BE6A1E" w:rsidP="00BE6A1E">
      <w:pPr>
        <w:pStyle w:val="Listaszerbekezds"/>
        <w:numPr>
          <w:ilvl w:val="1"/>
          <w:numId w:val="28"/>
        </w:numPr>
        <w:rPr>
          <w:b/>
          <w:bCs/>
        </w:rPr>
      </w:pPr>
      <w:r w:rsidRPr="00DC5F40">
        <w:rPr>
          <w:b/>
          <w:bCs/>
        </w:rPr>
        <w:t>session_id:</w:t>
      </w:r>
      <w:r w:rsidR="003C7B65" w:rsidRPr="00DC5F40">
        <w:rPr>
          <w:b/>
          <w:bCs/>
        </w:rPr>
        <w:t xml:space="preserve"> </w:t>
      </w:r>
      <w:r w:rsidR="003C7B65" w:rsidRPr="00DC5F40">
        <w:t>A munkamenet egyedi azonosítója.</w:t>
      </w:r>
    </w:p>
    <w:p w14:paraId="45B99BCF" w14:textId="3425B900" w:rsidR="00F22E5F" w:rsidRPr="00DC5F40" w:rsidRDefault="00F22E5F" w:rsidP="00F22E5F">
      <w:pPr>
        <w:pStyle w:val="Listaszerbekezds"/>
        <w:numPr>
          <w:ilvl w:val="0"/>
          <w:numId w:val="28"/>
        </w:numPr>
      </w:pPr>
      <w:r w:rsidRPr="00DC5F40">
        <w:rPr>
          <w:b/>
          <w:bCs/>
        </w:rPr>
        <w:t>stream</w:t>
      </w:r>
      <w:r w:rsidR="006D7B91" w:rsidRPr="00DC5F40">
        <w:rPr>
          <w:b/>
          <w:bCs/>
        </w:rPr>
        <w:t>s</w:t>
      </w:r>
      <w:r w:rsidR="00533234" w:rsidRPr="00DC5F40">
        <w:rPr>
          <w:b/>
          <w:bCs/>
        </w:rPr>
        <w:t xml:space="preserve">: </w:t>
      </w:r>
      <w:r w:rsidR="00533234" w:rsidRPr="00DC5F40">
        <w:t>Az adatfolyamokat tartalmazó tábla.</w:t>
      </w:r>
    </w:p>
    <w:p w14:paraId="2636F55E" w14:textId="3E7B83F4" w:rsidR="00225EA5" w:rsidRPr="00DC5F40" w:rsidRDefault="00225EA5" w:rsidP="00225EA5">
      <w:pPr>
        <w:pStyle w:val="Listaszerbekezds"/>
        <w:numPr>
          <w:ilvl w:val="1"/>
          <w:numId w:val="28"/>
        </w:numPr>
      </w:pPr>
      <w:r w:rsidRPr="00DC5F40">
        <w:rPr>
          <w:b/>
          <w:bCs/>
        </w:rPr>
        <w:t xml:space="preserve">stream_id: </w:t>
      </w:r>
      <w:r w:rsidR="003144D8" w:rsidRPr="00DC5F40">
        <w:t>Az adatfolyam egyedi azonosítója, amelyet a kliens program generál az alkalmazás indulásakor.</w:t>
      </w:r>
    </w:p>
    <w:p w14:paraId="4C3E803C" w14:textId="653ADD94" w:rsidR="00225EA5" w:rsidRPr="00DC5F40" w:rsidRDefault="00225EA5" w:rsidP="00225EA5">
      <w:pPr>
        <w:pStyle w:val="Listaszerbekezds"/>
        <w:numPr>
          <w:ilvl w:val="1"/>
          <w:numId w:val="28"/>
        </w:numPr>
        <w:rPr>
          <w:b/>
          <w:bCs/>
        </w:rPr>
      </w:pPr>
      <w:r w:rsidRPr="00DC5F40">
        <w:rPr>
          <w:b/>
          <w:bCs/>
        </w:rPr>
        <w:t>session_id:</w:t>
      </w:r>
      <w:r w:rsidR="00931BD7" w:rsidRPr="00DC5F40">
        <w:rPr>
          <w:b/>
          <w:bCs/>
        </w:rPr>
        <w:t xml:space="preserve"> </w:t>
      </w:r>
      <w:r w:rsidR="00931BD7" w:rsidRPr="00DC5F40">
        <w:t xml:space="preserve">A munkamenet egyedi azonosítója, </w:t>
      </w:r>
      <w:r w:rsidR="00575EA9" w:rsidRPr="00DC5F40">
        <w:t>amihez az adatfolyam tartozik.</w:t>
      </w:r>
    </w:p>
    <w:p w14:paraId="7C486815" w14:textId="2654796A" w:rsidR="00F95FFB" w:rsidRPr="00DC5F40" w:rsidRDefault="00F95FFB" w:rsidP="00F22E5F">
      <w:pPr>
        <w:pStyle w:val="Listaszerbekezds"/>
        <w:numPr>
          <w:ilvl w:val="0"/>
          <w:numId w:val="28"/>
        </w:numPr>
      </w:pPr>
      <w:r w:rsidRPr="00DC5F40">
        <w:rPr>
          <w:b/>
          <w:bCs/>
        </w:rPr>
        <w:lastRenderedPageBreak/>
        <w:t>users_streams</w:t>
      </w:r>
      <w:r w:rsidR="00932A58" w:rsidRPr="00DC5F40">
        <w:rPr>
          <w:b/>
          <w:bCs/>
        </w:rPr>
        <w:t xml:space="preserve">: </w:t>
      </w:r>
      <w:r w:rsidR="00932A58" w:rsidRPr="00DC5F40">
        <w:t>Kapcsoló tábla a felhasználók és a</w:t>
      </w:r>
      <w:r w:rsidR="007E6FA3" w:rsidRPr="00DC5F40">
        <w:t xml:space="preserve">z adatfolyamok </w:t>
      </w:r>
      <w:r w:rsidR="00932A58" w:rsidRPr="00DC5F40">
        <w:t>egymáshoz rendelésére.</w:t>
      </w:r>
    </w:p>
    <w:p w14:paraId="11C29C38" w14:textId="1D9FE7F4" w:rsidR="009425DC" w:rsidRPr="00DC5F40" w:rsidRDefault="000E75FD" w:rsidP="009425DC">
      <w:pPr>
        <w:pStyle w:val="Listaszerbekezds"/>
        <w:numPr>
          <w:ilvl w:val="1"/>
          <w:numId w:val="28"/>
        </w:numPr>
      </w:pPr>
      <w:r w:rsidRPr="00DC5F40">
        <w:rPr>
          <w:b/>
          <w:bCs/>
        </w:rPr>
        <w:t xml:space="preserve">user_id: </w:t>
      </w:r>
      <w:r w:rsidR="001F5DAA" w:rsidRPr="00DC5F40">
        <w:t>A felhasználó egyedi azonosítója.</w:t>
      </w:r>
    </w:p>
    <w:p w14:paraId="349C0467" w14:textId="7AE04A4F" w:rsidR="000E75FD" w:rsidRPr="00DC5F40" w:rsidRDefault="000E75FD" w:rsidP="009425DC">
      <w:pPr>
        <w:pStyle w:val="Listaszerbekezds"/>
        <w:numPr>
          <w:ilvl w:val="1"/>
          <w:numId w:val="28"/>
        </w:numPr>
      </w:pPr>
      <w:r w:rsidRPr="00DC5F40">
        <w:rPr>
          <w:b/>
          <w:bCs/>
        </w:rPr>
        <w:t>stream_id:</w:t>
      </w:r>
      <w:r w:rsidR="001F5DAA" w:rsidRPr="00DC5F40">
        <w:rPr>
          <w:b/>
          <w:bCs/>
        </w:rPr>
        <w:t xml:space="preserve"> </w:t>
      </w:r>
      <w:r w:rsidR="001F5DAA" w:rsidRPr="00DC5F40">
        <w:t>Az adatfolyam egyedi azonosítója.</w:t>
      </w:r>
    </w:p>
    <w:p w14:paraId="6DE4BC66" w14:textId="33821755" w:rsidR="00F22E5F" w:rsidRPr="00DC5F40" w:rsidRDefault="00F22E5F" w:rsidP="00F22E5F">
      <w:pPr>
        <w:pStyle w:val="Listaszerbekezds"/>
        <w:numPr>
          <w:ilvl w:val="0"/>
          <w:numId w:val="28"/>
        </w:numPr>
      </w:pPr>
      <w:r w:rsidRPr="00DC5F40">
        <w:rPr>
          <w:b/>
          <w:bCs/>
        </w:rPr>
        <w:t>chunk</w:t>
      </w:r>
      <w:r w:rsidR="006D7B91" w:rsidRPr="00DC5F40">
        <w:rPr>
          <w:b/>
          <w:bCs/>
        </w:rPr>
        <w:t>s</w:t>
      </w:r>
      <w:r w:rsidR="00920ED0" w:rsidRPr="00DC5F40">
        <w:rPr>
          <w:b/>
          <w:bCs/>
        </w:rPr>
        <w:t>:</w:t>
      </w:r>
      <w:r w:rsidR="00DE19DD" w:rsidRPr="00DC5F40">
        <w:rPr>
          <w:b/>
          <w:bCs/>
        </w:rPr>
        <w:t xml:space="preserve"> </w:t>
      </w:r>
      <w:r w:rsidR="00080002" w:rsidRPr="00DC5F40">
        <w:t>Az események egy nagyobb csoportját tartalmazó tábla</w:t>
      </w:r>
      <w:r w:rsidR="00EC3B94" w:rsidRPr="00DC5F40">
        <w:t>.</w:t>
      </w:r>
    </w:p>
    <w:p w14:paraId="20C5D912" w14:textId="585FD9D4" w:rsidR="00EC3B94" w:rsidRPr="00DC5F40" w:rsidRDefault="00EC3B94" w:rsidP="00EC3B94">
      <w:pPr>
        <w:pStyle w:val="Listaszerbekezds"/>
        <w:numPr>
          <w:ilvl w:val="1"/>
          <w:numId w:val="28"/>
        </w:numPr>
      </w:pPr>
      <w:r w:rsidRPr="00DC5F40">
        <w:rPr>
          <w:b/>
          <w:bCs/>
        </w:rPr>
        <w:t>stream_id</w:t>
      </w:r>
      <w:r w:rsidR="002D3F55" w:rsidRPr="00DC5F40">
        <w:rPr>
          <w:b/>
          <w:bCs/>
        </w:rPr>
        <w:t xml:space="preserve">: </w:t>
      </w:r>
      <w:r w:rsidR="002D3F55" w:rsidRPr="00DC5F40">
        <w:t>Az adatfolyam egyedi azonosítója, amelyhez az események tartoznak.</w:t>
      </w:r>
    </w:p>
    <w:p w14:paraId="50724060" w14:textId="09D83CAD" w:rsidR="00EC3B94" w:rsidRPr="00DC5F40" w:rsidRDefault="00EC3B94" w:rsidP="00EC3B94">
      <w:pPr>
        <w:pStyle w:val="Listaszerbekezds"/>
        <w:numPr>
          <w:ilvl w:val="1"/>
          <w:numId w:val="28"/>
        </w:numPr>
      </w:pPr>
      <w:r w:rsidRPr="00DC5F40">
        <w:rPr>
          <w:b/>
          <w:bCs/>
        </w:rPr>
        <w:t>sequence_number</w:t>
      </w:r>
      <w:r w:rsidR="008E2F08" w:rsidRPr="00DC5F40">
        <w:rPr>
          <w:b/>
          <w:bCs/>
        </w:rPr>
        <w:t xml:space="preserve">: </w:t>
      </w:r>
      <w:r w:rsidR="005B7DF2" w:rsidRPr="00DC5F40">
        <w:t>Szigorúan monoton növekvő egész szám, amellyel az adatcsomag</w:t>
      </w:r>
      <w:r w:rsidR="008E7AF0" w:rsidRPr="00DC5F40">
        <w:t>ok</w:t>
      </w:r>
      <w:r w:rsidR="005B7DF2" w:rsidRPr="00DC5F40">
        <w:t xml:space="preserve"> vannak ellátva.</w:t>
      </w:r>
    </w:p>
    <w:p w14:paraId="599A789D" w14:textId="10977C4A" w:rsidR="00EC3B94" w:rsidRPr="00DC5F40" w:rsidRDefault="00EC3B94" w:rsidP="00EC3B94">
      <w:pPr>
        <w:pStyle w:val="Listaszerbekezds"/>
        <w:numPr>
          <w:ilvl w:val="1"/>
          <w:numId w:val="28"/>
        </w:numPr>
      </w:pPr>
      <w:r w:rsidRPr="00DC5F40">
        <w:rPr>
          <w:b/>
          <w:bCs/>
        </w:rPr>
        <w:t>session_id</w:t>
      </w:r>
      <w:r w:rsidR="00DB1E03" w:rsidRPr="00DC5F40">
        <w:rPr>
          <w:b/>
          <w:bCs/>
        </w:rPr>
        <w:t xml:space="preserve">: </w:t>
      </w:r>
      <w:r w:rsidR="00DB1E03" w:rsidRPr="00DC5F40">
        <w:t>A munkamenet egyedi azonosítója, amihez az események tartozik.</w:t>
      </w:r>
    </w:p>
    <w:p w14:paraId="3248140F" w14:textId="35ECC093" w:rsidR="00EC3B94" w:rsidRPr="00DC5F40" w:rsidRDefault="00EC3B94" w:rsidP="00EC3B94">
      <w:pPr>
        <w:pStyle w:val="Listaszerbekezds"/>
        <w:numPr>
          <w:ilvl w:val="1"/>
          <w:numId w:val="28"/>
        </w:numPr>
      </w:pPr>
      <w:r w:rsidRPr="00DC5F40">
        <w:rPr>
          <w:b/>
          <w:bCs/>
        </w:rPr>
        <w:t>user_id</w:t>
      </w:r>
      <w:r w:rsidR="00FC41BB" w:rsidRPr="00DC5F40">
        <w:rPr>
          <w:b/>
          <w:bCs/>
        </w:rPr>
        <w:t xml:space="preserve">: </w:t>
      </w:r>
      <w:r w:rsidR="00FC41BB" w:rsidRPr="00DC5F40">
        <w:t>A felhasználó egyedi azonosítója, akihez az események tartoznak.</w:t>
      </w:r>
    </w:p>
    <w:p w14:paraId="3C294E7D" w14:textId="3DE22CAB" w:rsidR="00EC3B94" w:rsidRPr="00DC5F40" w:rsidRDefault="00EC3B94" w:rsidP="00EC3B94">
      <w:pPr>
        <w:pStyle w:val="Listaszerbekezds"/>
        <w:numPr>
          <w:ilvl w:val="1"/>
          <w:numId w:val="28"/>
        </w:numPr>
      </w:pPr>
      <w:r w:rsidRPr="00DC5F40">
        <w:rPr>
          <w:b/>
          <w:bCs/>
        </w:rPr>
        <w:t>epoch_unit</w:t>
      </w:r>
      <w:r w:rsidR="00A256E9" w:rsidRPr="00DC5F40">
        <w:rPr>
          <w:b/>
          <w:bCs/>
        </w:rPr>
        <w:t xml:space="preserve">: </w:t>
      </w:r>
      <w:r w:rsidR="00FA475A" w:rsidRPr="00DC5F40">
        <w:t>A kliens program indulás</w:t>
      </w:r>
      <w:r w:rsidR="00F14833" w:rsidRPr="00DC5F40">
        <w:t>akor rögzített</w:t>
      </w:r>
      <w:r w:rsidR="00FA475A" w:rsidRPr="00DC5F40">
        <w:t xml:space="preserve"> </w:t>
      </w:r>
      <w:r w:rsidR="00FF6070" w:rsidRPr="00DC5F40">
        <w:t>Unix időbélyeg mértékegysége, a kliens program tölti ki.</w:t>
      </w:r>
    </w:p>
    <w:p w14:paraId="3DBCD0DD" w14:textId="71F666DC" w:rsidR="00EC3B94" w:rsidRPr="00DC5F40" w:rsidRDefault="00EC3B94" w:rsidP="000273F1">
      <w:pPr>
        <w:pStyle w:val="Listaszerbekezds"/>
        <w:numPr>
          <w:ilvl w:val="1"/>
          <w:numId w:val="28"/>
        </w:numPr>
      </w:pPr>
      <w:r w:rsidRPr="00DC5F40">
        <w:rPr>
          <w:b/>
          <w:bCs/>
        </w:rPr>
        <w:t>epoch_value</w:t>
      </w:r>
      <w:r w:rsidR="000273F1" w:rsidRPr="00DC5F40">
        <w:rPr>
          <w:b/>
          <w:bCs/>
        </w:rPr>
        <w:t xml:space="preserve">: </w:t>
      </w:r>
      <w:r w:rsidR="000273F1" w:rsidRPr="00DC5F40">
        <w:t>A kliens program indulásakor rögzített Unix időbélyeg értéke, a kliens program tölti ki.</w:t>
      </w:r>
    </w:p>
    <w:p w14:paraId="19885510" w14:textId="354CA037" w:rsidR="00EC3B94" w:rsidRPr="00DC5F40" w:rsidRDefault="00EC3B94" w:rsidP="00EC3B94">
      <w:pPr>
        <w:pStyle w:val="Listaszerbekezds"/>
        <w:numPr>
          <w:ilvl w:val="1"/>
          <w:numId w:val="28"/>
        </w:numPr>
      </w:pPr>
      <w:r w:rsidRPr="00DC5F40">
        <w:rPr>
          <w:b/>
          <w:bCs/>
        </w:rPr>
        <w:t>submitted_at</w:t>
      </w:r>
      <w:r w:rsidR="00587993" w:rsidRPr="00DC5F40">
        <w:rPr>
          <w:b/>
          <w:bCs/>
        </w:rPr>
        <w:t xml:space="preserve">: </w:t>
      </w:r>
      <w:r w:rsidR="00587993" w:rsidRPr="00DC5F40">
        <w:t xml:space="preserve">Az adatcsomag szerverre történő </w:t>
      </w:r>
      <w:r w:rsidR="00FF063B" w:rsidRPr="00DC5F40">
        <w:t>érkezésének időbélyege</w:t>
      </w:r>
      <w:r w:rsidR="00DD6C48" w:rsidRPr="00DC5F40">
        <w:t xml:space="preserve"> (Unix időbélyeg mikroszekundumban)</w:t>
      </w:r>
      <w:r w:rsidR="00BA1322" w:rsidRPr="00DC5F40">
        <w:t>.</w:t>
      </w:r>
    </w:p>
    <w:p w14:paraId="6B5E3C31" w14:textId="6C81AE9D" w:rsidR="00EC3B94" w:rsidRPr="00DC5F40" w:rsidRDefault="00EC3B94" w:rsidP="00EC3B94">
      <w:pPr>
        <w:pStyle w:val="Listaszerbekezds"/>
        <w:numPr>
          <w:ilvl w:val="1"/>
          <w:numId w:val="28"/>
        </w:numPr>
      </w:pPr>
      <w:r w:rsidRPr="00DC5F40">
        <w:rPr>
          <w:b/>
          <w:bCs/>
        </w:rPr>
        <w:t>real_ip_address</w:t>
      </w:r>
      <w:r w:rsidR="00FE733D" w:rsidRPr="00DC5F40">
        <w:rPr>
          <w:b/>
          <w:bCs/>
        </w:rPr>
        <w:t xml:space="preserve">: </w:t>
      </w:r>
      <w:r w:rsidR="00FE733D" w:rsidRPr="00DC5F40">
        <w:t xml:space="preserve">Az adatcsomagot küldő </w:t>
      </w:r>
      <w:r w:rsidR="007A4D9B" w:rsidRPr="00DC5F40">
        <w:t>IP címe (X-forwarded-for HTTP fejléc értéke).</w:t>
      </w:r>
    </w:p>
    <w:p w14:paraId="0786C408" w14:textId="50E4D6E6" w:rsidR="00EC3B94" w:rsidRPr="00DC5F40" w:rsidRDefault="00EC3B94" w:rsidP="00EC3B94">
      <w:pPr>
        <w:pStyle w:val="Listaszerbekezds"/>
        <w:numPr>
          <w:ilvl w:val="1"/>
          <w:numId w:val="28"/>
        </w:numPr>
      </w:pPr>
      <w:r w:rsidRPr="00DC5F40">
        <w:rPr>
          <w:b/>
          <w:bCs/>
        </w:rPr>
        <w:t>peer_ip_address</w:t>
      </w:r>
      <w:r w:rsidR="0070781B" w:rsidRPr="00DC5F40">
        <w:rPr>
          <w:b/>
          <w:bCs/>
        </w:rPr>
        <w:t xml:space="preserve">: </w:t>
      </w:r>
      <w:r w:rsidR="0070781B" w:rsidRPr="00DC5F40">
        <w:t>Az adatcsomagot továbbító utolsó eszköz IP címe.</w:t>
      </w:r>
    </w:p>
    <w:p w14:paraId="423E6DDD" w14:textId="3F05289E" w:rsidR="00EC3B94" w:rsidRPr="00DC5F40" w:rsidRDefault="00EC3B94" w:rsidP="00EC3B94">
      <w:pPr>
        <w:pStyle w:val="Listaszerbekezds"/>
        <w:numPr>
          <w:ilvl w:val="1"/>
          <w:numId w:val="28"/>
        </w:numPr>
      </w:pPr>
      <w:r w:rsidRPr="00DC5F40">
        <w:rPr>
          <w:b/>
          <w:bCs/>
        </w:rPr>
        <w:t>referer</w:t>
      </w:r>
      <w:r w:rsidR="0011389A" w:rsidRPr="00DC5F40">
        <w:rPr>
          <w:b/>
          <w:bCs/>
        </w:rPr>
        <w:t xml:space="preserve">: </w:t>
      </w:r>
      <w:r w:rsidR="00EF6284" w:rsidRPr="00DC5F40">
        <w:t>Az adatcsomagot küldő Referer HTTP</w:t>
      </w:r>
      <w:r w:rsidR="00E909C4" w:rsidRPr="00DC5F40">
        <w:t xml:space="preserve"> </w:t>
      </w:r>
      <w:r w:rsidR="00EF6284" w:rsidRPr="00DC5F40">
        <w:t>fejléc értéke.</w:t>
      </w:r>
    </w:p>
    <w:p w14:paraId="4F6DC401" w14:textId="3333710F" w:rsidR="00EC3B94" w:rsidRPr="00DC5F40" w:rsidRDefault="00EC3B94" w:rsidP="00EC3B94">
      <w:pPr>
        <w:pStyle w:val="Listaszerbekezds"/>
        <w:numPr>
          <w:ilvl w:val="1"/>
          <w:numId w:val="28"/>
        </w:numPr>
      </w:pPr>
      <w:r w:rsidRPr="00DC5F40">
        <w:rPr>
          <w:b/>
          <w:bCs/>
        </w:rPr>
        <w:t>chunk</w:t>
      </w:r>
      <w:r w:rsidR="00C75791" w:rsidRPr="00DC5F40">
        <w:rPr>
          <w:b/>
          <w:bCs/>
        </w:rPr>
        <w:t>:</w:t>
      </w:r>
      <w:r w:rsidR="00251050" w:rsidRPr="00DC5F40">
        <w:rPr>
          <w:b/>
          <w:bCs/>
        </w:rPr>
        <w:t xml:space="preserve"> </w:t>
      </w:r>
      <w:r w:rsidR="00251050" w:rsidRPr="00DC5F40">
        <w:t xml:space="preserve">Az adatcsomagban található események. Az adatbázisban bináris JSON (BSON) formátumban kerülnek </w:t>
      </w:r>
      <w:r w:rsidR="007B2A12" w:rsidRPr="00DC5F40">
        <w:t>e</w:t>
      </w:r>
      <w:r w:rsidR="004F321F" w:rsidRPr="00DC5F40">
        <w:t>l</w:t>
      </w:r>
      <w:r w:rsidR="00251050" w:rsidRPr="00DC5F40">
        <w:t>tárolásra.</w:t>
      </w:r>
    </w:p>
    <w:p w14:paraId="6BCA8EE6" w14:textId="2FF5D856" w:rsidR="00F22E5F" w:rsidRPr="00DC5F40" w:rsidRDefault="00F22E5F" w:rsidP="00F22E5F">
      <w:pPr>
        <w:pStyle w:val="Listaszerbekezds"/>
        <w:numPr>
          <w:ilvl w:val="0"/>
          <w:numId w:val="28"/>
        </w:numPr>
      </w:pPr>
      <w:r w:rsidRPr="00DC5F40">
        <w:rPr>
          <w:b/>
          <w:bCs/>
        </w:rPr>
        <w:t>profile</w:t>
      </w:r>
      <w:r w:rsidR="006D7B91" w:rsidRPr="00DC5F40">
        <w:rPr>
          <w:b/>
          <w:bCs/>
        </w:rPr>
        <w:t>s</w:t>
      </w:r>
      <w:r w:rsidR="00B65EB9" w:rsidRPr="00DC5F40">
        <w:rPr>
          <w:b/>
          <w:bCs/>
        </w:rPr>
        <w:t xml:space="preserve">: </w:t>
      </w:r>
      <w:r w:rsidR="00B65EB9" w:rsidRPr="00DC5F40">
        <w:t>A biometrikus profilokat tartalmazó adatbázis tábla.</w:t>
      </w:r>
    </w:p>
    <w:p w14:paraId="0579347C" w14:textId="6DDB7520" w:rsidR="00B65EB9" w:rsidRPr="00DC5F40" w:rsidRDefault="004D13B6" w:rsidP="004D13B6">
      <w:pPr>
        <w:pStyle w:val="Listaszerbekezds"/>
        <w:numPr>
          <w:ilvl w:val="1"/>
          <w:numId w:val="28"/>
        </w:numPr>
      </w:pPr>
      <w:r w:rsidRPr="00DC5F40">
        <w:rPr>
          <w:b/>
          <w:bCs/>
        </w:rPr>
        <w:t>profile_id:</w:t>
      </w:r>
      <w:r w:rsidR="00814E3A" w:rsidRPr="00DC5F40">
        <w:rPr>
          <w:b/>
          <w:bCs/>
        </w:rPr>
        <w:t xml:space="preserve"> </w:t>
      </w:r>
      <w:r w:rsidR="00AA4AA8" w:rsidRPr="00DC5F40">
        <w:t xml:space="preserve">A biometrikus profil </w:t>
      </w:r>
      <w:r w:rsidR="00134291" w:rsidRPr="00DC5F40">
        <w:t>egyedi azonosítója.</w:t>
      </w:r>
    </w:p>
    <w:p w14:paraId="37BD9D18" w14:textId="5F781EA8" w:rsidR="004D13B6" w:rsidRPr="00DC5F40" w:rsidRDefault="004D13B6" w:rsidP="004D13B6">
      <w:pPr>
        <w:pStyle w:val="Listaszerbekezds"/>
        <w:numPr>
          <w:ilvl w:val="1"/>
          <w:numId w:val="28"/>
        </w:numPr>
      </w:pPr>
      <w:r w:rsidRPr="00DC5F40">
        <w:rPr>
          <w:b/>
          <w:bCs/>
        </w:rPr>
        <w:t>user_id</w:t>
      </w:r>
      <w:r w:rsidR="007D483E" w:rsidRPr="00DC5F40">
        <w:rPr>
          <w:b/>
          <w:bCs/>
        </w:rPr>
        <w:t xml:space="preserve">: </w:t>
      </w:r>
      <w:r w:rsidR="007D483E" w:rsidRPr="00DC5F40">
        <w:t>A felhasználó egyedi azonosítója, akihez a profil tartozik</w:t>
      </w:r>
      <w:r w:rsidR="001D0CEE" w:rsidRPr="00DC5F40">
        <w:t>.</w:t>
      </w:r>
    </w:p>
    <w:p w14:paraId="08AEC7D5" w14:textId="5182713C" w:rsidR="004D13B6" w:rsidRPr="00DC5F40" w:rsidRDefault="004D13B6" w:rsidP="004D13B6">
      <w:pPr>
        <w:pStyle w:val="Listaszerbekezds"/>
        <w:numPr>
          <w:ilvl w:val="1"/>
          <w:numId w:val="28"/>
        </w:numPr>
      </w:pPr>
      <w:r w:rsidRPr="00DC5F40">
        <w:rPr>
          <w:b/>
          <w:bCs/>
        </w:rPr>
        <w:lastRenderedPageBreak/>
        <w:t>profile_data</w:t>
      </w:r>
      <w:r w:rsidR="001D0CEE" w:rsidRPr="00DC5F40">
        <w:rPr>
          <w:b/>
          <w:bCs/>
        </w:rPr>
        <w:t xml:space="preserve">: </w:t>
      </w:r>
      <w:r w:rsidR="001D0CEE" w:rsidRPr="00DC5F40">
        <w:t xml:space="preserve">A </w:t>
      </w:r>
      <w:r w:rsidR="00AA2E9C" w:rsidRPr="00DC5F40">
        <w:t xml:space="preserve">biometrikus </w:t>
      </w:r>
      <w:r w:rsidR="001D0CEE" w:rsidRPr="00DC5F40">
        <w:t>profil</w:t>
      </w:r>
      <w:r w:rsidR="00AA2E9C" w:rsidRPr="00DC5F40">
        <w:t xml:space="preserve"> adattartalma. Az adatbázisban bináris sztringként kerül eltárolásra.</w:t>
      </w:r>
    </w:p>
    <w:p w14:paraId="711BF838" w14:textId="08A86FDF" w:rsidR="004D13B6" w:rsidRPr="00DC5F40" w:rsidRDefault="004D13B6" w:rsidP="004D13B6">
      <w:pPr>
        <w:pStyle w:val="Listaszerbekezds"/>
        <w:numPr>
          <w:ilvl w:val="1"/>
          <w:numId w:val="28"/>
        </w:numPr>
      </w:pPr>
      <w:r w:rsidRPr="00DC5F40">
        <w:rPr>
          <w:b/>
          <w:bCs/>
        </w:rPr>
        <w:t>succeeded_at</w:t>
      </w:r>
      <w:r w:rsidR="00CE31E8" w:rsidRPr="00DC5F40">
        <w:rPr>
          <w:b/>
          <w:bCs/>
        </w:rPr>
        <w:t xml:space="preserve">: </w:t>
      </w:r>
      <w:r w:rsidR="004E3180" w:rsidRPr="00DC5F40">
        <w:t>A sikeres profil készítésének időpontja</w:t>
      </w:r>
      <w:r w:rsidR="00007A3E" w:rsidRPr="00DC5F40">
        <w:t>, amennyiben a profil építés sikeres volt.</w:t>
      </w:r>
    </w:p>
    <w:p w14:paraId="7B555F40" w14:textId="40D860A1" w:rsidR="004D13B6" w:rsidRPr="00DC5F40" w:rsidRDefault="004D13B6" w:rsidP="004D13B6">
      <w:pPr>
        <w:pStyle w:val="Listaszerbekezds"/>
        <w:numPr>
          <w:ilvl w:val="1"/>
          <w:numId w:val="28"/>
        </w:numPr>
      </w:pPr>
      <w:r w:rsidRPr="00DC5F40">
        <w:rPr>
          <w:b/>
          <w:bCs/>
        </w:rPr>
        <w:t>failed_at</w:t>
      </w:r>
      <w:r w:rsidR="0007223A" w:rsidRPr="00DC5F40">
        <w:rPr>
          <w:b/>
          <w:bCs/>
        </w:rPr>
        <w:t xml:space="preserve">: </w:t>
      </w:r>
      <w:r w:rsidR="0007223A" w:rsidRPr="00DC5F40">
        <w:t>A sikertelen profil készítésének időpontja, amennyiben a profil építés sikertelen volt.</w:t>
      </w:r>
    </w:p>
    <w:p w14:paraId="403D64F2" w14:textId="3E19B337" w:rsidR="00F22E5F" w:rsidRPr="00DC5F40" w:rsidRDefault="00F22E5F" w:rsidP="00F22E5F">
      <w:pPr>
        <w:pStyle w:val="Listaszerbekezds"/>
        <w:numPr>
          <w:ilvl w:val="0"/>
          <w:numId w:val="28"/>
        </w:numPr>
      </w:pPr>
      <w:r w:rsidRPr="00DC5F40">
        <w:rPr>
          <w:b/>
          <w:bCs/>
        </w:rPr>
        <w:t>verification</w:t>
      </w:r>
      <w:r w:rsidR="006D7B91" w:rsidRPr="00DC5F40">
        <w:rPr>
          <w:b/>
          <w:bCs/>
        </w:rPr>
        <w:t>s</w:t>
      </w:r>
      <w:r w:rsidR="00197475" w:rsidRPr="00DC5F40">
        <w:rPr>
          <w:b/>
          <w:bCs/>
        </w:rPr>
        <w:t xml:space="preserve">: </w:t>
      </w:r>
      <w:r w:rsidR="00DD0B5F" w:rsidRPr="00DC5F40">
        <w:t>A felhasználói verifikációkat tartalmazó adatbázis tábla.</w:t>
      </w:r>
    </w:p>
    <w:p w14:paraId="15E8B507" w14:textId="6B84C4F2" w:rsidR="00864029" w:rsidRPr="00DC5F40" w:rsidRDefault="00864029" w:rsidP="00864029">
      <w:pPr>
        <w:pStyle w:val="Listaszerbekezds"/>
        <w:numPr>
          <w:ilvl w:val="1"/>
          <w:numId w:val="28"/>
        </w:numPr>
      </w:pPr>
      <w:r w:rsidRPr="00DC5F40">
        <w:rPr>
          <w:b/>
          <w:bCs/>
        </w:rPr>
        <w:t>verification_id</w:t>
      </w:r>
      <w:r w:rsidR="003B385B" w:rsidRPr="00DC5F40">
        <w:rPr>
          <w:b/>
          <w:bCs/>
        </w:rPr>
        <w:t xml:space="preserve">: </w:t>
      </w:r>
      <w:r w:rsidR="003B385B" w:rsidRPr="00DC5F40">
        <w:t>A verifikáció egyedi azonosítója.</w:t>
      </w:r>
    </w:p>
    <w:p w14:paraId="4CDBD5BC" w14:textId="0385732C" w:rsidR="00864029" w:rsidRPr="00DC5F40" w:rsidRDefault="00864029" w:rsidP="00864029">
      <w:pPr>
        <w:pStyle w:val="Listaszerbekezds"/>
        <w:numPr>
          <w:ilvl w:val="1"/>
          <w:numId w:val="28"/>
        </w:numPr>
      </w:pPr>
      <w:r w:rsidRPr="00DC5F40">
        <w:rPr>
          <w:b/>
          <w:bCs/>
        </w:rPr>
        <w:t>profile_id</w:t>
      </w:r>
      <w:r w:rsidR="007D76F6" w:rsidRPr="00DC5F40">
        <w:rPr>
          <w:b/>
          <w:bCs/>
        </w:rPr>
        <w:t xml:space="preserve">: </w:t>
      </w:r>
      <w:r w:rsidR="00BF367A" w:rsidRPr="00DC5F40">
        <w:t>A biometrikus profil egyedi azonosítója, amellyel a verifikáció történt.</w:t>
      </w:r>
    </w:p>
    <w:p w14:paraId="572EB051" w14:textId="71009FA9" w:rsidR="00864029" w:rsidRPr="00DC5F40" w:rsidRDefault="00864029" w:rsidP="00864029">
      <w:pPr>
        <w:pStyle w:val="Listaszerbekezds"/>
        <w:numPr>
          <w:ilvl w:val="1"/>
          <w:numId w:val="28"/>
        </w:numPr>
      </w:pPr>
      <w:r w:rsidRPr="00DC5F40">
        <w:rPr>
          <w:b/>
          <w:bCs/>
        </w:rPr>
        <w:t>stream_id</w:t>
      </w:r>
      <w:r w:rsidR="00607201" w:rsidRPr="00DC5F40">
        <w:rPr>
          <w:b/>
          <w:bCs/>
        </w:rPr>
        <w:t xml:space="preserve">: </w:t>
      </w:r>
      <w:r w:rsidR="00607201" w:rsidRPr="00DC5F40">
        <w:t xml:space="preserve">Az adatfolyam egyedi azonosítója, </w:t>
      </w:r>
      <w:r w:rsidR="00B0140D" w:rsidRPr="00DC5F40">
        <w:t>amelyből azok az események származnak, amelyek</w:t>
      </w:r>
      <w:r w:rsidR="00607201" w:rsidRPr="00DC5F40">
        <w:t xml:space="preserve"> fel lettek használva a verifikációhoz.</w:t>
      </w:r>
    </w:p>
    <w:p w14:paraId="06557D9D" w14:textId="2E599C61" w:rsidR="00864029" w:rsidRPr="00DC5F40" w:rsidRDefault="00864029" w:rsidP="00864029">
      <w:pPr>
        <w:pStyle w:val="Listaszerbekezds"/>
        <w:numPr>
          <w:ilvl w:val="1"/>
          <w:numId w:val="28"/>
        </w:numPr>
      </w:pPr>
      <w:r w:rsidRPr="00DC5F40">
        <w:rPr>
          <w:b/>
          <w:bCs/>
        </w:rPr>
        <w:t>last_chunk</w:t>
      </w:r>
      <w:r w:rsidR="0020471F" w:rsidRPr="00DC5F40">
        <w:rPr>
          <w:b/>
          <w:bCs/>
        </w:rPr>
        <w:t xml:space="preserve">: </w:t>
      </w:r>
      <w:r w:rsidR="0020471F" w:rsidRPr="00DC5F40">
        <w:t xml:space="preserve">A verifikációhoz tartozó adatfolyamban az utolsó </w:t>
      </w:r>
      <w:r w:rsidR="00501B38" w:rsidRPr="00DC5F40">
        <w:t xml:space="preserve">olyan </w:t>
      </w:r>
      <w:r w:rsidR="0020471F" w:rsidRPr="00DC5F40">
        <w:t>adatcsomag</w:t>
      </w:r>
      <w:r w:rsidR="00501B38" w:rsidRPr="00DC5F40">
        <w:t xml:space="preserve"> </w:t>
      </w:r>
      <w:r w:rsidR="00501B38" w:rsidRPr="00DC5F40">
        <w:rPr>
          <w:i/>
          <w:iCs/>
        </w:rPr>
        <w:t>sequence_number</w:t>
      </w:r>
      <w:r w:rsidR="00501B38" w:rsidRPr="00DC5F40">
        <w:t xml:space="preserve"> értéke, amelynek az eseményei fel lettek használva a verifikáció során.</w:t>
      </w:r>
    </w:p>
    <w:p w14:paraId="736C7FA9" w14:textId="2ABB6FB1" w:rsidR="00864029" w:rsidRPr="00DC5F40" w:rsidRDefault="00864029" w:rsidP="00864029">
      <w:pPr>
        <w:pStyle w:val="Listaszerbekezds"/>
        <w:numPr>
          <w:ilvl w:val="1"/>
          <w:numId w:val="28"/>
        </w:numPr>
      </w:pPr>
      <w:r w:rsidRPr="00DC5F40">
        <w:rPr>
          <w:b/>
          <w:bCs/>
        </w:rPr>
        <w:t>chunk_count</w:t>
      </w:r>
      <w:r w:rsidR="007F2B92" w:rsidRPr="00DC5F40">
        <w:rPr>
          <w:b/>
          <w:bCs/>
        </w:rPr>
        <w:t xml:space="preserve">: </w:t>
      </w:r>
      <w:r w:rsidR="007F2B92" w:rsidRPr="00DC5F40">
        <w:t>Az adatcsomagok mennyiségének száma, amelyek fel lettek használva a verifikáció során.</w:t>
      </w:r>
      <w:r w:rsidR="009C7FE7" w:rsidRPr="00DC5F40">
        <w:t xml:space="preserve"> Ebből az értékből, illetve a </w:t>
      </w:r>
      <w:r w:rsidR="009C7FE7" w:rsidRPr="00DC5F40">
        <w:rPr>
          <w:b/>
          <w:bCs/>
        </w:rPr>
        <w:t xml:space="preserve">last_chunk </w:t>
      </w:r>
      <w:r w:rsidR="009C7FE7" w:rsidRPr="00DC5F40">
        <w:t xml:space="preserve">és </w:t>
      </w:r>
      <w:r w:rsidR="009C7FE7" w:rsidRPr="00DC5F40">
        <w:rPr>
          <w:b/>
          <w:bCs/>
        </w:rPr>
        <w:t>stream_id</w:t>
      </w:r>
      <w:r w:rsidR="009C7FE7" w:rsidRPr="00DC5F40">
        <w:t xml:space="preserve"> mezők értékéből pontosan visszaállíthatóak azok az események, amelyeket a verifikáció során használt a kiértékelő szoftver.</w:t>
      </w:r>
    </w:p>
    <w:p w14:paraId="134A71A2" w14:textId="399D2487" w:rsidR="00864029" w:rsidRPr="00DC5F40" w:rsidRDefault="00864029" w:rsidP="00864029">
      <w:pPr>
        <w:pStyle w:val="Listaszerbekezds"/>
        <w:numPr>
          <w:ilvl w:val="1"/>
          <w:numId w:val="28"/>
        </w:numPr>
      </w:pPr>
      <w:r w:rsidRPr="00DC5F40">
        <w:rPr>
          <w:b/>
          <w:bCs/>
        </w:rPr>
        <w:t>result</w:t>
      </w:r>
      <w:r w:rsidR="00B57D18" w:rsidRPr="00DC5F40">
        <w:rPr>
          <w:b/>
          <w:bCs/>
        </w:rPr>
        <w:t xml:space="preserve">: </w:t>
      </w:r>
      <w:r w:rsidR="00B57D18" w:rsidRPr="00DC5F40">
        <w:t>A verifikáció eredménye, egy lebegő pontos szám, amelynek az értéke 0.0 és 1.0 között van.</w:t>
      </w:r>
    </w:p>
    <w:p w14:paraId="3F458DDB" w14:textId="0F4A10FE" w:rsidR="00864029" w:rsidRPr="00DC5F40" w:rsidRDefault="00864029" w:rsidP="00864029">
      <w:pPr>
        <w:pStyle w:val="Listaszerbekezds"/>
        <w:numPr>
          <w:ilvl w:val="1"/>
          <w:numId w:val="28"/>
        </w:numPr>
      </w:pPr>
      <w:r w:rsidRPr="00DC5F40">
        <w:rPr>
          <w:b/>
          <w:bCs/>
        </w:rPr>
        <w:t>succeeded_at</w:t>
      </w:r>
      <w:r w:rsidR="009C6B80" w:rsidRPr="00DC5F40">
        <w:rPr>
          <w:b/>
          <w:bCs/>
        </w:rPr>
        <w:t xml:space="preserve">: </w:t>
      </w:r>
      <w:r w:rsidR="009C6B80" w:rsidRPr="00DC5F40">
        <w:t xml:space="preserve">A sikeres </w:t>
      </w:r>
      <w:r w:rsidR="002476C6" w:rsidRPr="00DC5F40">
        <w:t xml:space="preserve">verifikáció </w:t>
      </w:r>
      <w:r w:rsidR="009C6B80" w:rsidRPr="00DC5F40">
        <w:t xml:space="preserve">készítésének időpontja, amennyiben a </w:t>
      </w:r>
      <w:r w:rsidR="006631D5" w:rsidRPr="00DC5F40">
        <w:t xml:space="preserve">verifikáció </w:t>
      </w:r>
      <w:r w:rsidR="00063761" w:rsidRPr="00DC5F40">
        <w:t>futtatása</w:t>
      </w:r>
      <w:r w:rsidR="006631D5" w:rsidRPr="00DC5F40">
        <w:t xml:space="preserve"> </w:t>
      </w:r>
      <w:r w:rsidR="009C6B80" w:rsidRPr="00DC5F40">
        <w:t>sikeres volt.</w:t>
      </w:r>
    </w:p>
    <w:p w14:paraId="0A404033" w14:textId="71D5A93E" w:rsidR="00864029" w:rsidRPr="00DC5F40" w:rsidRDefault="00864029" w:rsidP="00864029">
      <w:pPr>
        <w:pStyle w:val="Listaszerbekezds"/>
        <w:numPr>
          <w:ilvl w:val="1"/>
          <w:numId w:val="28"/>
        </w:numPr>
      </w:pPr>
      <w:r w:rsidRPr="00DC5F40">
        <w:rPr>
          <w:b/>
          <w:bCs/>
        </w:rPr>
        <w:t>failed_at</w:t>
      </w:r>
      <w:r w:rsidR="009B50B0" w:rsidRPr="00DC5F40">
        <w:rPr>
          <w:b/>
          <w:bCs/>
        </w:rPr>
        <w:t xml:space="preserve">: </w:t>
      </w:r>
      <w:r w:rsidR="009B50B0" w:rsidRPr="00DC5F40">
        <w:t xml:space="preserve">A sikertelen </w:t>
      </w:r>
      <w:r w:rsidR="00C83E1B" w:rsidRPr="00DC5F40">
        <w:t>verifikáció</w:t>
      </w:r>
      <w:r w:rsidR="009B50B0" w:rsidRPr="00DC5F40">
        <w:t xml:space="preserve"> készítésének időpontja, amennyiben a </w:t>
      </w:r>
      <w:r w:rsidR="00E015A5" w:rsidRPr="00DC5F40">
        <w:t xml:space="preserve">verifikáció futtatása </w:t>
      </w:r>
      <w:r w:rsidR="009B50B0" w:rsidRPr="00DC5F40">
        <w:t>sikertelen volt.</w:t>
      </w:r>
    </w:p>
    <w:p w14:paraId="2CCAA310" w14:textId="5F719196" w:rsidR="00F72F6A" w:rsidRPr="00DC5F40" w:rsidRDefault="00F72F6A" w:rsidP="00F72F6A">
      <w:r w:rsidRPr="00DC5F40">
        <w:t>Minden adatbázis táblához tartozik még három oszlop</w:t>
      </w:r>
      <w:r w:rsidR="006229E6" w:rsidRPr="00DC5F40">
        <w:t>, amelyek a következőek:</w:t>
      </w:r>
    </w:p>
    <w:p w14:paraId="22EAFDF6" w14:textId="3FADD312" w:rsidR="006229E6" w:rsidRPr="00DC5F40" w:rsidRDefault="006229E6" w:rsidP="006229E6">
      <w:pPr>
        <w:pStyle w:val="Listaszerbekezds"/>
        <w:numPr>
          <w:ilvl w:val="0"/>
          <w:numId w:val="28"/>
        </w:numPr>
      </w:pPr>
      <w:r w:rsidRPr="00DC5F40">
        <w:rPr>
          <w:b/>
          <w:bCs/>
        </w:rPr>
        <w:t>created_at</w:t>
      </w:r>
      <w:r w:rsidR="00A772B7" w:rsidRPr="00DC5F40">
        <w:rPr>
          <w:b/>
          <w:bCs/>
        </w:rPr>
        <w:t xml:space="preserve">: </w:t>
      </w:r>
      <w:r w:rsidR="00A772B7" w:rsidRPr="00DC5F40">
        <w:t xml:space="preserve">Az adott rekord </w:t>
      </w:r>
      <w:r w:rsidR="003028A6" w:rsidRPr="00DC5F40">
        <w:t xml:space="preserve">az </w:t>
      </w:r>
      <w:r w:rsidR="00A772B7" w:rsidRPr="00DC5F40">
        <w:t>adatbázisba történő beszúrásának ideje.</w:t>
      </w:r>
    </w:p>
    <w:p w14:paraId="78FE76F4" w14:textId="0B8ABD9D" w:rsidR="006229E6" w:rsidRPr="00DC5F40" w:rsidRDefault="006229E6" w:rsidP="006229E6">
      <w:pPr>
        <w:pStyle w:val="Listaszerbekezds"/>
        <w:numPr>
          <w:ilvl w:val="0"/>
          <w:numId w:val="28"/>
        </w:numPr>
      </w:pPr>
      <w:r w:rsidRPr="00DC5F40">
        <w:rPr>
          <w:b/>
          <w:bCs/>
        </w:rPr>
        <w:lastRenderedPageBreak/>
        <w:t>updated_at</w:t>
      </w:r>
      <w:r w:rsidR="00830090" w:rsidRPr="00DC5F40">
        <w:rPr>
          <w:b/>
          <w:bCs/>
        </w:rPr>
        <w:t xml:space="preserve">: </w:t>
      </w:r>
      <w:r w:rsidR="00830090" w:rsidRPr="00DC5F40">
        <w:t>Az adott rekord az adatbázis történő utolsó frissítésének ideje.</w:t>
      </w:r>
    </w:p>
    <w:p w14:paraId="28992EE2" w14:textId="6CEBEC5A" w:rsidR="006229E6" w:rsidRPr="00DC5F40" w:rsidRDefault="006229E6" w:rsidP="006229E6">
      <w:pPr>
        <w:pStyle w:val="Listaszerbekezds"/>
        <w:numPr>
          <w:ilvl w:val="0"/>
          <w:numId w:val="28"/>
        </w:numPr>
      </w:pPr>
      <w:r w:rsidRPr="00DC5F40">
        <w:rPr>
          <w:b/>
          <w:bCs/>
        </w:rPr>
        <w:t>deleted_at</w:t>
      </w:r>
      <w:r w:rsidR="006646BE" w:rsidRPr="00DC5F40">
        <w:rPr>
          <w:b/>
          <w:bCs/>
        </w:rPr>
        <w:t xml:space="preserve">: </w:t>
      </w:r>
      <w:r w:rsidR="006646BE" w:rsidRPr="00DC5F40">
        <w:t>Az adott rekord adatbázisból való „törlésének” ideje.</w:t>
      </w:r>
      <w:r w:rsidR="00024590" w:rsidRPr="00DC5F40">
        <w:t xml:space="preserve"> Rendes törlés helyett az alkalmazás gyenge törlést (soft delete) használ.</w:t>
      </w:r>
      <w:r w:rsidR="00497AE6" w:rsidRPr="00DC5F40">
        <w:t xml:space="preserve"> Azaz, amikor egy rekordot törölni kell az adatbázisból, a szerver </w:t>
      </w:r>
      <w:r w:rsidR="00445550" w:rsidRPr="00DC5F40">
        <w:t xml:space="preserve">tényleges törlés helyett </w:t>
      </w:r>
      <w:r w:rsidR="00497AE6" w:rsidRPr="00DC5F40">
        <w:t xml:space="preserve">beállítja a </w:t>
      </w:r>
      <w:r w:rsidR="00497AE6" w:rsidRPr="00DC5F40">
        <w:rPr>
          <w:b/>
          <w:bCs/>
        </w:rPr>
        <w:t>deleted_at</w:t>
      </w:r>
      <w:r w:rsidR="00497AE6" w:rsidRPr="00DC5F40">
        <w:t xml:space="preserve"> mező értékét</w:t>
      </w:r>
      <w:r w:rsidR="00445550" w:rsidRPr="00DC5F40">
        <w:t xml:space="preserve"> és a többi lekérdezés az ilyen rekordokat figyelmen </w:t>
      </w:r>
      <w:r w:rsidR="002F3A2D" w:rsidRPr="00DC5F40">
        <w:t>kí</w:t>
      </w:r>
      <w:r w:rsidR="00445550" w:rsidRPr="00DC5F40">
        <w:t>v</w:t>
      </w:r>
      <w:r w:rsidR="002F3A2D" w:rsidRPr="00DC5F40">
        <w:t>ü</w:t>
      </w:r>
      <w:r w:rsidR="00445550" w:rsidRPr="00DC5F40">
        <w:t>l hagyja.</w:t>
      </w:r>
    </w:p>
    <w:p w14:paraId="6382F4BB" w14:textId="69C4EE62" w:rsidR="00AF76DB" w:rsidRPr="00DC5F40" w:rsidRDefault="00AF76DB" w:rsidP="00AF76DB">
      <w:pPr>
        <w:pStyle w:val="Cmsor3"/>
      </w:pPr>
      <w:bookmarkStart w:id="68" w:name="_Toc120875172"/>
      <w:r w:rsidRPr="00DC5F40">
        <w:t>Telepítés</w:t>
      </w:r>
      <w:bookmarkEnd w:id="68"/>
    </w:p>
    <w:p w14:paraId="2430BF9B" w14:textId="0DC74360" w:rsidR="00AC00F1" w:rsidRPr="00DC5F40" w:rsidRDefault="000A2039" w:rsidP="007D0373">
      <w:r w:rsidRPr="00DC5F40">
        <w:t>Az adatbázis kapcsolat kiépítésé</w:t>
      </w:r>
      <w:r w:rsidR="00134903" w:rsidRPr="00DC5F40">
        <w:t>t</w:t>
      </w:r>
      <w:r w:rsidRPr="00DC5F40">
        <w:t xml:space="preserve"> és a tranzakciók futtatásá</w:t>
      </w:r>
      <w:r w:rsidR="00481592" w:rsidRPr="00DC5F40">
        <w:t xml:space="preserve">t egy általános szerver (gen_server) modulban implementáltam. </w:t>
      </w:r>
      <w:r w:rsidR="00E4567B" w:rsidRPr="00DC5F40">
        <w:t xml:space="preserve">Ez a komponens egy interfészt nyújt az alkalmazás szerver egyéb részeinek, amelyen keresztül adatbázis lekérdezéseket lehet futtatni. </w:t>
      </w:r>
      <w:r w:rsidR="00D83F76" w:rsidRPr="00DC5F40">
        <w:t>A modul</w:t>
      </w:r>
      <w:r w:rsidR="00E46324" w:rsidRPr="00DC5F40">
        <w:t xml:space="preserve"> az alkalmazás szerver indulását követően</w:t>
      </w:r>
      <w:r w:rsidR="00D83F76" w:rsidRPr="00DC5F40">
        <w:t xml:space="preserve"> a külső adatbázis kliens</w:t>
      </w:r>
      <w:r w:rsidR="00E118DA" w:rsidRPr="00DC5F40">
        <w:t>en</w:t>
      </w:r>
      <w:r w:rsidR="00D83F76" w:rsidRPr="00DC5F40">
        <w:t xml:space="preserve"> (</w:t>
      </w:r>
      <w:r w:rsidR="00E118DA" w:rsidRPr="00DC5F40">
        <w:t>epgsql) keresztül</w:t>
      </w:r>
      <w:r w:rsidR="00E46324" w:rsidRPr="00DC5F40">
        <w:t xml:space="preserve"> létrehozza a kapcsolatot az adatbázissal</w:t>
      </w:r>
      <w:r w:rsidR="008E106D" w:rsidRPr="00DC5F40">
        <w:t>.</w:t>
      </w:r>
      <w:r w:rsidR="009409EF" w:rsidRPr="00DC5F40">
        <w:t xml:space="preserve"> Az adatbázis kapcsolathoz tartozó refer</w:t>
      </w:r>
      <w:r w:rsidR="00625F28" w:rsidRPr="00DC5F40">
        <w:t>e</w:t>
      </w:r>
      <w:r w:rsidR="009409EF" w:rsidRPr="00DC5F40">
        <w:t>nciát a modul a belső állapotában tárolja.</w:t>
      </w:r>
      <w:r w:rsidR="008474B9" w:rsidRPr="00DC5F40">
        <w:t xml:space="preserve"> </w:t>
      </w:r>
      <w:r w:rsidR="00754D3C" w:rsidRPr="00DC5F40">
        <w:t>A</w:t>
      </w:r>
      <w:r w:rsidR="008368BA" w:rsidRPr="00DC5F40">
        <w:t xml:space="preserve">z adatbázis </w:t>
      </w:r>
      <w:r w:rsidR="00373D28" w:rsidRPr="00DC5F40">
        <w:t xml:space="preserve">séma és a </w:t>
      </w:r>
      <w:r w:rsidR="008368BA" w:rsidRPr="00DC5F40">
        <w:t>táblák létrehozására SQL nyelven írtam</w:t>
      </w:r>
      <w:r w:rsidR="006D4B42" w:rsidRPr="00DC5F40">
        <w:t xml:space="preserve"> szkripteket, amelyeket</w:t>
      </w:r>
      <w:r w:rsidR="00042A9C" w:rsidRPr="00DC5F40">
        <w:t xml:space="preserve"> </w:t>
      </w:r>
      <w:r w:rsidR="00544886" w:rsidRPr="00DC5F40">
        <w:t xml:space="preserve">közvetlenül az adatbázison </w:t>
      </w:r>
      <w:r w:rsidR="008F5DAB" w:rsidRPr="00DC5F40">
        <w:t>egy kliens programmal (például psql</w:t>
      </w:r>
      <w:sdt>
        <w:sdtPr>
          <w:id w:val="-1680117961"/>
          <w:citation/>
        </w:sdtPr>
        <w:sdtContent>
          <w:r w:rsidR="00B50728" w:rsidRPr="00DC5F40">
            <w:fldChar w:fldCharType="begin"/>
          </w:r>
          <w:r w:rsidR="00B50728" w:rsidRPr="00DC5F40">
            <w:instrText xml:space="preserve"> CITATION psq22 \l 2057 </w:instrText>
          </w:r>
          <w:r w:rsidR="00B50728" w:rsidRPr="00DC5F40">
            <w:fldChar w:fldCharType="separate"/>
          </w:r>
          <w:r w:rsidR="002206B0">
            <w:rPr>
              <w:noProof/>
            </w:rPr>
            <w:t xml:space="preserve"> [12]</w:t>
          </w:r>
          <w:r w:rsidR="00B50728" w:rsidRPr="00DC5F40">
            <w:fldChar w:fldCharType="end"/>
          </w:r>
        </w:sdtContent>
      </w:sdt>
      <w:r w:rsidR="00B50728" w:rsidRPr="00DC5F40">
        <w:t>)</w:t>
      </w:r>
      <w:r w:rsidR="007E08D3" w:rsidRPr="00DC5F40">
        <w:t xml:space="preserve"> lehet lefuttatni.</w:t>
      </w:r>
      <w:r w:rsidR="00840FA8" w:rsidRPr="00DC5F40">
        <w:t xml:space="preserve"> </w:t>
      </w:r>
    </w:p>
    <w:p w14:paraId="380D59E5" w14:textId="3800475E" w:rsidR="00AC00F1" w:rsidRPr="00DC5F40" w:rsidRDefault="00AC00F1" w:rsidP="00AC00F1">
      <w:pPr>
        <w:pStyle w:val="Cmsor3"/>
      </w:pPr>
      <w:bookmarkStart w:id="69" w:name="_Toc120875173"/>
      <w:r w:rsidRPr="00DC5F40">
        <w:t>Lekérdezések</w:t>
      </w:r>
      <w:bookmarkEnd w:id="69"/>
    </w:p>
    <w:p w14:paraId="1FE30F5F" w14:textId="1A6A4115" w:rsidR="007D0373" w:rsidRPr="00DC5F40" w:rsidRDefault="00840FA8" w:rsidP="007D0373">
      <w:r w:rsidRPr="00DC5F40">
        <w:t>A</w:t>
      </w:r>
      <w:r w:rsidR="0066672E" w:rsidRPr="00DC5F40">
        <w:t>z adatbázis</w:t>
      </w:r>
      <w:r w:rsidR="008B138D" w:rsidRPr="00DC5F40">
        <w:t xml:space="preserve"> lekérdezéseket szintén SQL </w:t>
      </w:r>
      <w:r w:rsidR="00E90C51" w:rsidRPr="00DC5F40">
        <w:t xml:space="preserve">nyelven </w:t>
      </w:r>
      <w:r w:rsidR="008B138D" w:rsidRPr="00DC5F40">
        <w:t>írtam</w:t>
      </w:r>
      <w:r w:rsidR="00E90C51" w:rsidRPr="00DC5F40">
        <w:t xml:space="preserve"> meg</w:t>
      </w:r>
      <w:r w:rsidR="008B138D" w:rsidRPr="00DC5F40">
        <w:t>,</w:t>
      </w:r>
      <w:r w:rsidR="00E90C51" w:rsidRPr="00DC5F40">
        <w:t xml:space="preserve"> viszont</w:t>
      </w:r>
      <w:r w:rsidR="008B138D" w:rsidRPr="00DC5F40">
        <w:t xml:space="preserve"> </w:t>
      </w:r>
      <w:r w:rsidR="005829ED" w:rsidRPr="00DC5F40">
        <w:t xml:space="preserve">a feldolgozásukra </w:t>
      </w:r>
      <w:r w:rsidR="006177F4" w:rsidRPr="00DC5F40">
        <w:t>használtam egy külső szoftvert (eql</w:t>
      </w:r>
      <w:sdt>
        <w:sdtPr>
          <w:id w:val="-155687161"/>
          <w:citation/>
        </w:sdtPr>
        <w:sdtContent>
          <w:r w:rsidR="006177F4" w:rsidRPr="00DC5F40">
            <w:fldChar w:fldCharType="begin"/>
          </w:r>
          <w:r w:rsidR="006177F4" w:rsidRPr="00DC5F40">
            <w:instrText xml:space="preserve"> CITATION eql22 \l 2057 </w:instrText>
          </w:r>
          <w:r w:rsidR="006177F4" w:rsidRPr="00DC5F40">
            <w:fldChar w:fldCharType="separate"/>
          </w:r>
          <w:r w:rsidR="002206B0">
            <w:rPr>
              <w:noProof/>
            </w:rPr>
            <w:t xml:space="preserve"> [13]</w:t>
          </w:r>
          <w:r w:rsidR="006177F4" w:rsidRPr="00DC5F40">
            <w:fldChar w:fldCharType="end"/>
          </w:r>
        </w:sdtContent>
      </w:sdt>
      <w:r w:rsidR="006177F4" w:rsidRPr="00DC5F40">
        <w:t>), amely az SQL fájlban található kommentek alapján leképezi a lekérdezéseket Erlang függvényekre.</w:t>
      </w:r>
      <w:r w:rsidR="00564416" w:rsidRPr="00DC5F40">
        <w:t xml:space="preserve"> Így sokkal kényelmesebben lehet Erlang kódból adatbázis lekérdezéseket </w:t>
      </w:r>
      <w:r w:rsidR="00745D89" w:rsidRPr="00DC5F40">
        <w:t>futtatni.</w:t>
      </w:r>
      <w:r w:rsidR="008465EC" w:rsidRPr="00DC5F40">
        <w:t xml:space="preserve"> Egy példa az </w:t>
      </w:r>
      <w:r w:rsidR="006A5259" w:rsidRPr="00DC5F40">
        <w:t>ekképpen megírt</w:t>
      </w:r>
      <w:r w:rsidR="00D01BC3" w:rsidRPr="00DC5F40">
        <w:t xml:space="preserve"> </w:t>
      </w:r>
      <w:r w:rsidR="00DD08D4" w:rsidRPr="00DC5F40">
        <w:t>lekérdezésre</w:t>
      </w:r>
      <w:r w:rsidR="00CE33FA" w:rsidRPr="00DC5F40">
        <w:t>:</w:t>
      </w:r>
    </w:p>
    <w:p w14:paraId="5B2D0D85" w14:textId="77777777" w:rsidR="006B58C0" w:rsidRPr="00DC5F40" w:rsidRDefault="006B58C0" w:rsidP="006B58C0">
      <w:pPr>
        <w:pStyle w:val="Kd"/>
      </w:pPr>
      <w:r w:rsidRPr="00DC5F40">
        <w:t>-- :select_events_by_user_id_aggregated_by_day</w:t>
      </w:r>
    </w:p>
    <w:p w14:paraId="6A6C7CA8" w14:textId="77777777" w:rsidR="006B58C0" w:rsidRPr="00DC5F40" w:rsidRDefault="006B58C0" w:rsidP="006B58C0">
      <w:pPr>
        <w:pStyle w:val="Kd"/>
      </w:pPr>
      <w:r w:rsidRPr="00DC5F40">
        <w:t>SELECT</w:t>
      </w:r>
    </w:p>
    <w:p w14:paraId="5EF734F6" w14:textId="77777777" w:rsidR="006B58C0" w:rsidRPr="00DC5F40" w:rsidRDefault="006B58C0" w:rsidP="006B58C0">
      <w:pPr>
        <w:pStyle w:val="Kd"/>
      </w:pPr>
      <w:r w:rsidRPr="00DC5F40">
        <w:t xml:space="preserve">  date_trunc('day', submitted_at) "day",</w:t>
      </w:r>
    </w:p>
    <w:p w14:paraId="4CB7ABD7" w14:textId="77777777" w:rsidR="006B58C0" w:rsidRPr="00DC5F40" w:rsidRDefault="006B58C0" w:rsidP="006B58C0">
      <w:pPr>
        <w:pStyle w:val="Kd"/>
      </w:pPr>
      <w:r w:rsidRPr="00DC5F40">
        <w:t xml:space="preserve">  sum(jsonb_array_length(chunk))</w:t>
      </w:r>
    </w:p>
    <w:p w14:paraId="3D483537" w14:textId="77777777" w:rsidR="006B58C0" w:rsidRPr="00DC5F40" w:rsidRDefault="006B58C0" w:rsidP="006B58C0">
      <w:pPr>
        <w:pStyle w:val="Kd"/>
      </w:pPr>
      <w:r w:rsidRPr="00DC5F40">
        <w:t>FROM</w:t>
      </w:r>
    </w:p>
    <w:p w14:paraId="162E5E38" w14:textId="77777777" w:rsidR="006B58C0" w:rsidRPr="00DC5F40" w:rsidRDefault="006B58C0" w:rsidP="006B58C0">
      <w:pPr>
        <w:pStyle w:val="Kd"/>
      </w:pPr>
      <w:r w:rsidRPr="00DC5F40">
        <w:t xml:space="preserve">  xss.chunks</w:t>
      </w:r>
    </w:p>
    <w:p w14:paraId="0BE138A7" w14:textId="77777777" w:rsidR="006B58C0" w:rsidRPr="00DC5F40" w:rsidRDefault="006B58C0" w:rsidP="006B58C0">
      <w:pPr>
        <w:pStyle w:val="Kd"/>
      </w:pPr>
      <w:r w:rsidRPr="00DC5F40">
        <w:t>WHERE (user_id = $1 AND</w:t>
      </w:r>
    </w:p>
    <w:p w14:paraId="5A471BE2" w14:textId="77777777" w:rsidR="006B58C0" w:rsidRPr="00DC5F40" w:rsidRDefault="006B58C0" w:rsidP="006B58C0">
      <w:pPr>
        <w:pStyle w:val="Kd"/>
      </w:pPr>
      <w:r w:rsidRPr="00DC5F40">
        <w:t xml:space="preserve">       deleted_at IS NULL)</w:t>
      </w:r>
    </w:p>
    <w:p w14:paraId="7505964C" w14:textId="77777777" w:rsidR="006B58C0" w:rsidRPr="00DC5F40" w:rsidRDefault="006B58C0" w:rsidP="006B58C0">
      <w:pPr>
        <w:pStyle w:val="Kd"/>
      </w:pPr>
      <w:r w:rsidRPr="00DC5F40">
        <w:t>GROUP BY "day"</w:t>
      </w:r>
    </w:p>
    <w:p w14:paraId="00440510" w14:textId="471BC9BB" w:rsidR="006B58C0" w:rsidRPr="00DC5F40" w:rsidRDefault="006B58C0" w:rsidP="006B58C0">
      <w:pPr>
        <w:pStyle w:val="Kd"/>
      </w:pPr>
      <w:r w:rsidRPr="00DC5F40">
        <w:t>ORDER BY "day" DESC</w:t>
      </w:r>
    </w:p>
    <w:p w14:paraId="72E4D0EA" w14:textId="7E3143E0" w:rsidR="00FC314B" w:rsidRPr="00DC5F40" w:rsidRDefault="001A31F0" w:rsidP="00FC314B">
      <w:r w:rsidRPr="00DC5F40">
        <w:t xml:space="preserve">Ez a lekérdezés a </w:t>
      </w:r>
      <w:r w:rsidRPr="00DC5F40">
        <w:rPr>
          <w:i/>
          <w:iCs/>
        </w:rPr>
        <w:t xml:space="preserve">select_events_by_user_id_aggregated_by_day </w:t>
      </w:r>
      <w:r w:rsidRPr="00DC5F40">
        <w:t>nevű egy paraméterrel (</w:t>
      </w:r>
      <w:r w:rsidRPr="00DC5F40">
        <w:rPr>
          <w:i/>
          <w:iCs/>
        </w:rPr>
        <w:t>user_id</w:t>
      </w:r>
      <w:r w:rsidRPr="00DC5F40">
        <w:t>) rendelkező Erlang függvényre képződik le.</w:t>
      </w:r>
      <w:r w:rsidR="00244785" w:rsidRPr="00DC5F40">
        <w:t xml:space="preserve"> Az üzleti logikát tartalmazó modulok ezeket </w:t>
      </w:r>
      <w:r w:rsidR="00747EA0" w:rsidRPr="00DC5F40">
        <w:t xml:space="preserve">a lekérdezéseket a szerializációs / deszerializációs </w:t>
      </w:r>
      <w:r w:rsidR="00747EA0" w:rsidRPr="00DC5F40">
        <w:lastRenderedPageBreak/>
        <w:t xml:space="preserve">modulokon keresztül hívják meg, amelyek elvégzik az Erlang modell </w:t>
      </w:r>
      <w:r w:rsidR="00747EA0" w:rsidRPr="00DC5F40">
        <w:sym w:font="Wingdings" w:char="F0DF"/>
      </w:r>
      <w:r w:rsidR="00747EA0" w:rsidRPr="00DC5F40">
        <w:sym w:font="Wingdings" w:char="F0E0"/>
      </w:r>
      <w:r w:rsidR="00747EA0" w:rsidRPr="00DC5F40">
        <w:t xml:space="preserve"> adatbázis rekord átalakításokat</w:t>
      </w:r>
      <w:r w:rsidR="008004CF" w:rsidRPr="00DC5F40">
        <w:t>, illetve hibakezelést is tartalmaznak.</w:t>
      </w:r>
      <w:r w:rsidR="00C53683" w:rsidRPr="00DC5F40">
        <w:t xml:space="preserve"> </w:t>
      </w:r>
    </w:p>
    <w:p w14:paraId="4C8E69E2" w14:textId="43EDED82" w:rsidR="00A4396F" w:rsidRPr="00DC5F40" w:rsidRDefault="000E58CC" w:rsidP="00D23C6B">
      <w:pPr>
        <w:pStyle w:val="Cmsor2"/>
      </w:pPr>
      <w:bookmarkStart w:id="70" w:name="_Toc120875174"/>
      <w:r w:rsidRPr="00DC5F40">
        <w:t xml:space="preserve">Kiértékelő </w:t>
      </w:r>
      <w:r w:rsidR="00CC7D53" w:rsidRPr="00DC5F40">
        <w:t>szerver</w:t>
      </w:r>
      <w:bookmarkEnd w:id="70"/>
    </w:p>
    <w:p w14:paraId="2695A3EF" w14:textId="78B4D881" w:rsidR="000622A3" w:rsidRPr="00DC5F40" w:rsidRDefault="000E2344" w:rsidP="000622A3">
      <w:r w:rsidRPr="00DC5F40">
        <w:t xml:space="preserve">Az </w:t>
      </w:r>
      <w:r w:rsidRPr="00DC5F40">
        <w:rPr>
          <w:i/>
          <w:iCs/>
        </w:rPr>
        <w:t>R4, R5</w:t>
      </w:r>
      <w:r w:rsidRPr="00DC5F40">
        <w:t xml:space="preserve"> követelmények értelmében az alkalmazás szervernek a biometrikus profil építését és a verifikációs hívásokat egy külső kiértékelő szoftver segítségével kell végrehajtani</w:t>
      </w:r>
      <w:r w:rsidR="00702504" w:rsidRPr="00DC5F40">
        <w:t>a</w:t>
      </w:r>
      <w:r w:rsidRPr="00DC5F40">
        <w:t>.</w:t>
      </w:r>
      <w:r w:rsidR="00702504" w:rsidRPr="00DC5F40">
        <w:t xml:space="preserve"> Ahogyan azt már korábban</w:t>
      </w:r>
      <w:r w:rsidR="00564BF0" w:rsidRPr="00DC5F40">
        <w:t xml:space="preserve"> a </w:t>
      </w:r>
      <w:r w:rsidR="008A38E8" w:rsidRPr="00DA0DC2">
        <w:fldChar w:fldCharType="begin"/>
      </w:r>
      <w:r w:rsidR="008A38E8" w:rsidRPr="00DA0DC2">
        <w:instrText xml:space="preserve"> REF _Ref119158992 \r \h </w:instrText>
      </w:r>
      <w:r w:rsidR="00A042DD" w:rsidRPr="00DA0DC2">
        <w:instrText xml:space="preserve"> \* MERGEFORMAT </w:instrText>
      </w:r>
      <w:r w:rsidR="008A38E8" w:rsidRPr="00DA0DC2">
        <w:fldChar w:fldCharType="separate"/>
      </w:r>
      <w:r w:rsidR="002206B0">
        <w:t>4</w:t>
      </w:r>
      <w:r w:rsidR="008A38E8" w:rsidRPr="00DA0DC2">
        <w:fldChar w:fldCharType="end"/>
      </w:r>
      <w:r w:rsidR="008A38E8">
        <w:t xml:space="preserve">. fejezetben </w:t>
      </w:r>
      <w:r w:rsidR="00ED0A39" w:rsidRPr="00DC5F40">
        <w:t xml:space="preserve">írtam, a kiértékelő </w:t>
      </w:r>
      <w:r w:rsidR="00CD7545" w:rsidRPr="00DC5F40">
        <w:t>szerver</w:t>
      </w:r>
      <w:r w:rsidR="00ED0A39" w:rsidRPr="00DC5F40">
        <w:t xml:space="preserve"> nem képezi részét a diplomamunkának</w:t>
      </w:r>
      <w:r w:rsidR="00AC09A3" w:rsidRPr="00DC5F40">
        <w:t xml:space="preserve">, </w:t>
      </w:r>
      <w:r w:rsidR="00356985" w:rsidRPr="00DC5F40">
        <w:t>egy külső szolgáltatásként kezeli az alkalmazás szerver.</w:t>
      </w:r>
      <w:r w:rsidR="007A5022" w:rsidRPr="00DC5F40">
        <w:t xml:space="preserve"> A megoldás implementálása során készítettem egy </w:t>
      </w:r>
      <w:r w:rsidR="00F92323" w:rsidRPr="00DC5F40">
        <w:rPr>
          <w:i/>
          <w:iCs/>
        </w:rPr>
        <w:t>mock</w:t>
      </w:r>
      <w:r w:rsidR="00F92323" w:rsidRPr="00DC5F40">
        <w:t xml:space="preserve"> implementációt a kiértékelő </w:t>
      </w:r>
      <w:r w:rsidR="00C31D9C" w:rsidRPr="00DC5F40">
        <w:t>szerverből</w:t>
      </w:r>
      <w:r w:rsidR="00F92323" w:rsidRPr="00DC5F40">
        <w:t>.</w:t>
      </w:r>
      <w:r w:rsidR="00A50864" w:rsidRPr="00DC5F40">
        <w:t xml:space="preserve"> Ennek a célja, hogy a tényleges funkcionalitás (profil építés, verifikálás) megvalósítása nélkül imitálja</w:t>
      </w:r>
      <w:r w:rsidR="005028EC" w:rsidRPr="00DC5F40">
        <w:t xml:space="preserve"> ezeket a folyamatokat, ezzel biztosítva az alkalmazás szerver helyes működését.</w:t>
      </w:r>
    </w:p>
    <w:p w14:paraId="093CD074" w14:textId="313E96C5" w:rsidR="005028EC" w:rsidRPr="00DC5F40" w:rsidRDefault="006E320E" w:rsidP="000622A3">
      <w:r w:rsidRPr="00DC5F40">
        <w:t>Az általam készített implementáció a Node.js és Express.js technológiákat használja.</w:t>
      </w:r>
      <w:r w:rsidR="00A52B41" w:rsidRPr="00DC5F40">
        <w:t xml:space="preserve"> A kiértékelő szerver a következő HTTP API-t nyújtja az alkalmazás szerver számára:</w:t>
      </w:r>
    </w:p>
    <w:p w14:paraId="492AD9CF" w14:textId="11110F93" w:rsidR="00A52B41" w:rsidRPr="00DC5F40" w:rsidRDefault="00A52B41" w:rsidP="00F971D3">
      <w:pPr>
        <w:ind w:firstLine="0"/>
        <w:rPr>
          <w:b/>
          <w:bCs/>
        </w:rPr>
      </w:pPr>
      <w:r w:rsidRPr="00DC5F40">
        <w:rPr>
          <w:b/>
          <w:bCs/>
        </w:rPr>
        <w:t>profil építés</w:t>
      </w:r>
    </w:p>
    <w:p w14:paraId="568F3AB1" w14:textId="37E7C6F3" w:rsidR="00A52B41" w:rsidRPr="00DC5F40" w:rsidRDefault="00A52B41" w:rsidP="00F971D3">
      <w:pPr>
        <w:pStyle w:val="Listaszerbekezds"/>
        <w:numPr>
          <w:ilvl w:val="0"/>
          <w:numId w:val="28"/>
        </w:numPr>
      </w:pPr>
      <w:r w:rsidRPr="00DC5F40">
        <w:t>végpont</w:t>
      </w:r>
    </w:p>
    <w:p w14:paraId="31B41A90" w14:textId="42185679" w:rsidR="000F1E31" w:rsidRPr="00DC5F40" w:rsidRDefault="00873F41" w:rsidP="00F971D3">
      <w:pPr>
        <w:ind w:left="360"/>
        <w:rPr>
          <w:b/>
          <w:bCs/>
        </w:rPr>
      </w:pPr>
      <w:r w:rsidRPr="00DC5F40">
        <w:rPr>
          <w:b/>
          <w:bCs/>
        </w:rPr>
        <w:t>POST /</w:t>
      </w:r>
      <w:r w:rsidR="004861C9" w:rsidRPr="00DC5F40">
        <w:rPr>
          <w:b/>
          <w:bCs/>
        </w:rPr>
        <w:t>profile</w:t>
      </w:r>
    </w:p>
    <w:p w14:paraId="70C39792" w14:textId="7E34B3A8" w:rsidR="00A52B41" w:rsidRPr="00DC5F40" w:rsidRDefault="00A52B41" w:rsidP="00F971D3">
      <w:pPr>
        <w:pStyle w:val="Listaszerbekezds"/>
        <w:numPr>
          <w:ilvl w:val="0"/>
          <w:numId w:val="28"/>
        </w:numPr>
      </w:pPr>
      <w:r w:rsidRPr="00DC5F40">
        <w:t>kérés tartalma</w:t>
      </w:r>
    </w:p>
    <w:p w14:paraId="3BFBB74F" w14:textId="43820A7B" w:rsidR="0031451E" w:rsidRPr="00DC5F40" w:rsidRDefault="0031451E" w:rsidP="0031451E">
      <w:pPr>
        <w:pStyle w:val="Kd"/>
        <w:ind w:left="1080"/>
      </w:pPr>
      <w:r w:rsidRPr="00DC5F40">
        <w:t>{</w:t>
      </w:r>
    </w:p>
    <w:p w14:paraId="14BFAC4C" w14:textId="6E0C5CFA" w:rsidR="0031451E" w:rsidRPr="00DC5F40" w:rsidRDefault="0031451E" w:rsidP="0031451E">
      <w:pPr>
        <w:pStyle w:val="Kd"/>
        <w:ind w:left="1080"/>
      </w:pPr>
      <w:r w:rsidRPr="00DC5F40">
        <w:tab/>
      </w:r>
      <w:r w:rsidR="0020420D" w:rsidRPr="00DC5F40">
        <w:t xml:space="preserve">"chunks": </w:t>
      </w:r>
      <w:r w:rsidRPr="00DC5F40">
        <w:t>[</w:t>
      </w:r>
    </w:p>
    <w:p w14:paraId="5EEEE9E1" w14:textId="6A7C0626" w:rsidR="00F95D04" w:rsidRPr="00DC5F40" w:rsidRDefault="00F971D3" w:rsidP="0031451E">
      <w:pPr>
        <w:pStyle w:val="Kd"/>
        <w:ind w:left="1080"/>
      </w:pPr>
      <w:r w:rsidRPr="00DC5F40">
        <w:tab/>
      </w:r>
      <w:r w:rsidR="00F95D04" w:rsidRPr="00DC5F40">
        <w:tab/>
        <w:t>{</w:t>
      </w:r>
    </w:p>
    <w:p w14:paraId="42B41CB4" w14:textId="3304E0E8" w:rsidR="0031451E" w:rsidRPr="00DC5F40" w:rsidRDefault="0031451E" w:rsidP="0031451E">
      <w:pPr>
        <w:pStyle w:val="Kd"/>
        <w:ind w:left="1080"/>
      </w:pPr>
      <w:r w:rsidRPr="00DC5F40">
        <w:tab/>
      </w:r>
      <w:r w:rsidR="00F95D04" w:rsidRPr="00DC5F40">
        <w:tab/>
      </w:r>
      <w:r w:rsidRPr="00DC5F40">
        <w:tab/>
        <w:t>"metadata": {</w:t>
      </w:r>
    </w:p>
    <w:p w14:paraId="12BDF86A" w14:textId="5D34FCD8" w:rsidR="0031451E" w:rsidRPr="00DC5F40" w:rsidRDefault="0031451E" w:rsidP="0031451E">
      <w:pPr>
        <w:pStyle w:val="Kd"/>
        <w:ind w:left="1080"/>
      </w:pPr>
      <w:r w:rsidRPr="00DC5F40">
        <w:tab/>
      </w:r>
      <w:r w:rsidR="00F95D04" w:rsidRPr="00DC5F40">
        <w:tab/>
      </w:r>
      <w:r w:rsidRPr="00DC5F40">
        <w:tab/>
      </w:r>
      <w:r w:rsidRPr="00DC5F40">
        <w:tab/>
        <w:t>"epoch": {</w:t>
      </w:r>
    </w:p>
    <w:p w14:paraId="1CEFB7E0" w14:textId="54D4DF22" w:rsidR="0031451E" w:rsidRPr="00DC5F40" w:rsidRDefault="0031451E" w:rsidP="0031451E">
      <w:pPr>
        <w:pStyle w:val="Kd"/>
        <w:ind w:left="1080"/>
      </w:pPr>
      <w:r w:rsidRPr="00DC5F40">
        <w:tab/>
      </w:r>
      <w:r w:rsidRPr="00DC5F40">
        <w:tab/>
      </w:r>
      <w:r w:rsidRPr="00DC5F40">
        <w:tab/>
      </w:r>
      <w:r w:rsidR="00F95D04" w:rsidRPr="00DC5F40">
        <w:tab/>
      </w:r>
      <w:r w:rsidRPr="00DC5F40">
        <w:tab/>
        <w:t>"unit": string(),</w:t>
      </w:r>
    </w:p>
    <w:p w14:paraId="336DDD26" w14:textId="0580EE14" w:rsidR="0031451E" w:rsidRPr="00DC5F40" w:rsidRDefault="0031451E" w:rsidP="0031451E">
      <w:pPr>
        <w:pStyle w:val="Kd"/>
        <w:ind w:left="1080"/>
      </w:pPr>
      <w:r w:rsidRPr="00DC5F40">
        <w:tab/>
      </w:r>
      <w:r w:rsidRPr="00DC5F40">
        <w:tab/>
      </w:r>
      <w:r w:rsidR="00F95D04" w:rsidRPr="00DC5F40">
        <w:tab/>
      </w:r>
      <w:r w:rsidRPr="00DC5F40">
        <w:tab/>
      </w:r>
      <w:r w:rsidRPr="00DC5F40">
        <w:tab/>
        <w:t>"value": integer(),</w:t>
      </w:r>
    </w:p>
    <w:p w14:paraId="18C9CD4E" w14:textId="3E3A16C2" w:rsidR="0031451E" w:rsidRPr="00DC5F40" w:rsidRDefault="0031451E" w:rsidP="0031451E">
      <w:pPr>
        <w:pStyle w:val="Kd"/>
        <w:ind w:left="1080"/>
      </w:pPr>
      <w:r w:rsidRPr="00DC5F40">
        <w:tab/>
      </w:r>
      <w:r w:rsidR="00F95D04" w:rsidRPr="00DC5F40">
        <w:tab/>
      </w:r>
      <w:r w:rsidRPr="00DC5F40">
        <w:tab/>
      </w:r>
      <w:r w:rsidRPr="00DC5F40">
        <w:tab/>
        <w:t>},</w:t>
      </w:r>
    </w:p>
    <w:p w14:paraId="10D5DC4A" w14:textId="5587F1BC" w:rsidR="0031451E" w:rsidRPr="00DC5F40" w:rsidRDefault="0031451E" w:rsidP="0031451E">
      <w:pPr>
        <w:pStyle w:val="Kd"/>
        <w:ind w:left="1418" w:hanging="338"/>
      </w:pPr>
      <w:r w:rsidRPr="00DC5F40">
        <w:tab/>
      </w:r>
      <w:r w:rsidRPr="00DC5F40">
        <w:tab/>
      </w:r>
      <w:r w:rsidRPr="00DC5F40">
        <w:tab/>
      </w:r>
      <w:r w:rsidRPr="00DC5F40">
        <w:tab/>
        <w:t>"sessionId": string(),</w:t>
      </w:r>
    </w:p>
    <w:p w14:paraId="7770CA23" w14:textId="5B518A4B" w:rsidR="0031451E" w:rsidRPr="00DC5F40" w:rsidRDefault="0031451E" w:rsidP="0031451E">
      <w:pPr>
        <w:pStyle w:val="Kd"/>
        <w:ind w:left="1080"/>
      </w:pPr>
      <w:r w:rsidRPr="00DC5F40">
        <w:tab/>
      </w:r>
      <w:r w:rsidRPr="00DC5F40">
        <w:tab/>
      </w:r>
      <w:r w:rsidRPr="00DC5F40">
        <w:tab/>
      </w:r>
      <w:r w:rsidR="00F95D04" w:rsidRPr="00DC5F40">
        <w:tab/>
      </w:r>
      <w:r w:rsidRPr="00DC5F40">
        <w:t>"streamId": string(),</w:t>
      </w:r>
    </w:p>
    <w:p w14:paraId="3D0796F4" w14:textId="623346A5" w:rsidR="0031451E" w:rsidRPr="00DC5F40" w:rsidRDefault="0031451E" w:rsidP="0031451E">
      <w:pPr>
        <w:pStyle w:val="Kd"/>
        <w:ind w:left="1080"/>
      </w:pPr>
      <w:r w:rsidRPr="00DC5F40">
        <w:tab/>
      </w:r>
      <w:r w:rsidRPr="00DC5F40">
        <w:tab/>
      </w:r>
      <w:r w:rsidR="00F95D04" w:rsidRPr="00DC5F40">
        <w:tab/>
      </w:r>
      <w:r w:rsidRPr="00DC5F40">
        <w:tab/>
        <w:t>"sequenceNumber": integer(),</w:t>
      </w:r>
    </w:p>
    <w:p w14:paraId="6736DA64" w14:textId="642A1B41" w:rsidR="0031451E" w:rsidRPr="00DC5F40" w:rsidRDefault="0031451E" w:rsidP="0031451E">
      <w:pPr>
        <w:pStyle w:val="Kd"/>
        <w:ind w:left="1080"/>
      </w:pPr>
      <w:r w:rsidRPr="00DC5F40">
        <w:tab/>
      </w:r>
      <w:r w:rsidR="00F95D04" w:rsidRPr="00DC5F40">
        <w:tab/>
      </w:r>
      <w:r w:rsidRPr="00DC5F40">
        <w:tab/>
      </w:r>
      <w:r w:rsidRPr="00DC5F40">
        <w:tab/>
        <w:t>"userId": string()</w:t>
      </w:r>
    </w:p>
    <w:p w14:paraId="3E6520AB" w14:textId="3E647B5C" w:rsidR="0031451E" w:rsidRPr="00DC5F40" w:rsidRDefault="0031451E" w:rsidP="0031451E">
      <w:pPr>
        <w:pStyle w:val="Kd"/>
        <w:ind w:left="1080"/>
      </w:pPr>
      <w:r w:rsidRPr="00DC5F40">
        <w:tab/>
      </w:r>
      <w:r w:rsidRPr="00DC5F40">
        <w:tab/>
      </w:r>
      <w:r w:rsidRPr="00DC5F40">
        <w:tab/>
        <w:t>},</w:t>
      </w:r>
    </w:p>
    <w:p w14:paraId="525796F3" w14:textId="2FDD3DBB" w:rsidR="00B07CD3" w:rsidRPr="00DC5F40" w:rsidRDefault="00F95D04" w:rsidP="00B07CD3">
      <w:pPr>
        <w:pStyle w:val="Kd"/>
        <w:ind w:left="1080"/>
      </w:pPr>
      <w:r w:rsidRPr="00DC5F40">
        <w:tab/>
      </w:r>
      <w:r w:rsidR="0031451E" w:rsidRPr="00DC5F40">
        <w:tab/>
      </w:r>
      <w:r w:rsidR="0031451E" w:rsidRPr="00DC5F40">
        <w:tab/>
        <w:t>"chunk": array(),</w:t>
      </w:r>
    </w:p>
    <w:p w14:paraId="2332D882" w14:textId="55960972" w:rsidR="00F95D04" w:rsidRPr="00DC5F40" w:rsidRDefault="00F95D04" w:rsidP="00B07CD3">
      <w:pPr>
        <w:pStyle w:val="Kd"/>
        <w:ind w:left="1080"/>
      </w:pPr>
      <w:r w:rsidRPr="00DC5F40">
        <w:tab/>
      </w:r>
      <w:r w:rsidRPr="00DC5F40">
        <w:tab/>
        <w:t>}</w:t>
      </w:r>
    </w:p>
    <w:p w14:paraId="41BA8085" w14:textId="77F5446F" w:rsidR="00B07CD3" w:rsidRPr="00DC5F40" w:rsidRDefault="00B07CD3" w:rsidP="00B07CD3">
      <w:pPr>
        <w:pStyle w:val="Kd"/>
        <w:ind w:left="1080"/>
      </w:pPr>
      <w:r w:rsidRPr="00DC5F40">
        <w:tab/>
        <w:t>]</w:t>
      </w:r>
    </w:p>
    <w:p w14:paraId="13F7C7EA" w14:textId="4FCCA343" w:rsidR="004861C9" w:rsidRDefault="0031451E" w:rsidP="003A2638">
      <w:pPr>
        <w:pStyle w:val="Kd"/>
        <w:ind w:left="1080"/>
      </w:pPr>
      <w:r w:rsidRPr="00DC5F40">
        <w:t>}</w:t>
      </w:r>
    </w:p>
    <w:p w14:paraId="78A00EE3" w14:textId="2F681A98" w:rsidR="00730A57" w:rsidRDefault="00730A57" w:rsidP="003A2638">
      <w:pPr>
        <w:pStyle w:val="Kd"/>
        <w:ind w:left="1080"/>
      </w:pPr>
    </w:p>
    <w:p w14:paraId="47D10412" w14:textId="77777777" w:rsidR="00730A57" w:rsidRPr="00DC5F40" w:rsidRDefault="00730A57" w:rsidP="003A2638">
      <w:pPr>
        <w:pStyle w:val="Kd"/>
        <w:ind w:left="1080"/>
      </w:pPr>
    </w:p>
    <w:p w14:paraId="4678A45B" w14:textId="4E4CD844" w:rsidR="00657CDB" w:rsidRPr="00DC5F40" w:rsidRDefault="00A52B41" w:rsidP="00847680">
      <w:pPr>
        <w:pStyle w:val="Listaszerbekezds"/>
        <w:numPr>
          <w:ilvl w:val="0"/>
          <w:numId w:val="28"/>
        </w:numPr>
      </w:pPr>
      <w:r w:rsidRPr="00DC5F40">
        <w:t>válasz tartalma</w:t>
      </w:r>
    </w:p>
    <w:p w14:paraId="1B83EF2D" w14:textId="593040C8" w:rsidR="00657CDB" w:rsidRPr="00DC5F40" w:rsidRDefault="00657CDB" w:rsidP="00657CDB">
      <w:pPr>
        <w:pStyle w:val="Kd"/>
        <w:ind w:left="1080"/>
      </w:pPr>
      <w:r w:rsidRPr="00DC5F40">
        <w:lastRenderedPageBreak/>
        <w:t>{</w:t>
      </w:r>
    </w:p>
    <w:p w14:paraId="2F7B645F" w14:textId="2B321665" w:rsidR="00657CDB" w:rsidRPr="00DC5F40" w:rsidRDefault="00657CDB" w:rsidP="00657CDB">
      <w:pPr>
        <w:pStyle w:val="Kd"/>
        <w:ind w:left="1080"/>
      </w:pPr>
      <w:r w:rsidRPr="00DC5F40">
        <w:tab/>
        <w:t>"status": "ok"</w:t>
      </w:r>
    </w:p>
    <w:p w14:paraId="71A68182" w14:textId="3B91DD16" w:rsidR="00657CDB" w:rsidRPr="00DC5F40" w:rsidRDefault="00657CDB" w:rsidP="00657CDB">
      <w:pPr>
        <w:pStyle w:val="Kd"/>
        <w:ind w:left="1080"/>
      </w:pPr>
      <w:r w:rsidRPr="00DC5F40">
        <w:tab/>
        <w:t>"profileData": string()</w:t>
      </w:r>
    </w:p>
    <w:p w14:paraId="1BC35117" w14:textId="59B24091" w:rsidR="00657CDB" w:rsidRPr="00DC5F40" w:rsidRDefault="00657CDB" w:rsidP="00657CDB">
      <w:pPr>
        <w:pStyle w:val="Kd"/>
        <w:ind w:left="1080"/>
      </w:pPr>
      <w:r w:rsidRPr="00DC5F40">
        <w:t>}</w:t>
      </w:r>
    </w:p>
    <w:p w14:paraId="4865AE29" w14:textId="1717C013" w:rsidR="00657CDB" w:rsidRPr="00DC5F40" w:rsidRDefault="00F971D3" w:rsidP="002A6800">
      <w:pPr>
        <w:ind w:firstLine="0"/>
        <w:rPr>
          <w:b/>
          <w:bCs/>
        </w:rPr>
      </w:pPr>
      <w:r w:rsidRPr="00DC5F40">
        <w:rPr>
          <w:b/>
          <w:bCs/>
        </w:rPr>
        <w:t>verifikáció</w:t>
      </w:r>
    </w:p>
    <w:p w14:paraId="05305AFE" w14:textId="052F022C" w:rsidR="00F971D3" w:rsidRPr="00DC5F40" w:rsidRDefault="002A6800" w:rsidP="00F971D3">
      <w:pPr>
        <w:pStyle w:val="Listaszerbekezds"/>
        <w:numPr>
          <w:ilvl w:val="0"/>
          <w:numId w:val="28"/>
        </w:numPr>
      </w:pPr>
      <w:r w:rsidRPr="00DC5F40">
        <w:t>végpont</w:t>
      </w:r>
    </w:p>
    <w:p w14:paraId="77730695" w14:textId="70C59DC0" w:rsidR="002A6800" w:rsidRPr="00DC5F40" w:rsidRDefault="002A6800" w:rsidP="002A6800">
      <w:pPr>
        <w:pStyle w:val="Listaszerbekezds"/>
        <w:ind w:left="1080" w:firstLine="0"/>
        <w:rPr>
          <w:b/>
          <w:bCs/>
        </w:rPr>
      </w:pPr>
      <w:r w:rsidRPr="00DC5F40">
        <w:rPr>
          <w:b/>
          <w:bCs/>
        </w:rPr>
        <w:t>/verify</w:t>
      </w:r>
    </w:p>
    <w:p w14:paraId="6841B147" w14:textId="6AD14345" w:rsidR="002A6800" w:rsidRPr="00DC5F40" w:rsidRDefault="002A6800" w:rsidP="002A6800">
      <w:pPr>
        <w:pStyle w:val="Listaszerbekezds"/>
        <w:numPr>
          <w:ilvl w:val="0"/>
          <w:numId w:val="28"/>
        </w:numPr>
        <w:rPr>
          <w:b/>
          <w:bCs/>
        </w:rPr>
      </w:pPr>
      <w:r w:rsidRPr="00DC5F40">
        <w:t>kérés tartalma</w:t>
      </w:r>
    </w:p>
    <w:p w14:paraId="3FF0706E" w14:textId="60356710" w:rsidR="00E41A1E" w:rsidRPr="00DC5F40" w:rsidRDefault="00E41A1E" w:rsidP="00E41A1E">
      <w:pPr>
        <w:pStyle w:val="Kd"/>
        <w:ind w:left="1080"/>
      </w:pPr>
      <w:r w:rsidRPr="00DC5F40">
        <w:t>{</w:t>
      </w:r>
    </w:p>
    <w:p w14:paraId="0615F877" w14:textId="77777777" w:rsidR="00E41A1E" w:rsidRPr="00DC5F40" w:rsidRDefault="00E41A1E" w:rsidP="00E41A1E">
      <w:pPr>
        <w:pStyle w:val="Kd"/>
        <w:ind w:left="1080"/>
      </w:pPr>
      <w:r w:rsidRPr="00DC5F40">
        <w:tab/>
        <w:t>"chunks": [</w:t>
      </w:r>
    </w:p>
    <w:p w14:paraId="13E9B22B" w14:textId="77777777" w:rsidR="00E41A1E" w:rsidRPr="00DC5F40" w:rsidRDefault="00E41A1E" w:rsidP="00E41A1E">
      <w:pPr>
        <w:pStyle w:val="Kd"/>
        <w:ind w:left="1080"/>
      </w:pPr>
      <w:r w:rsidRPr="00DC5F40">
        <w:tab/>
      </w:r>
      <w:r w:rsidRPr="00DC5F40">
        <w:tab/>
        <w:t>{</w:t>
      </w:r>
    </w:p>
    <w:p w14:paraId="0764D34C" w14:textId="77777777" w:rsidR="00E41A1E" w:rsidRPr="00DC5F40" w:rsidRDefault="00E41A1E" w:rsidP="00E41A1E">
      <w:pPr>
        <w:pStyle w:val="Kd"/>
        <w:ind w:left="1080"/>
      </w:pPr>
      <w:r w:rsidRPr="00DC5F40">
        <w:tab/>
      </w:r>
      <w:r w:rsidRPr="00DC5F40">
        <w:tab/>
      </w:r>
      <w:r w:rsidRPr="00DC5F40">
        <w:tab/>
        <w:t>"metadata": {</w:t>
      </w:r>
    </w:p>
    <w:p w14:paraId="420ABC83" w14:textId="77777777" w:rsidR="00E41A1E" w:rsidRPr="00DC5F40" w:rsidRDefault="00E41A1E" w:rsidP="00E41A1E">
      <w:pPr>
        <w:pStyle w:val="Kd"/>
        <w:ind w:left="1080"/>
      </w:pPr>
      <w:r w:rsidRPr="00DC5F40">
        <w:tab/>
      </w:r>
      <w:r w:rsidRPr="00DC5F40">
        <w:tab/>
      </w:r>
      <w:r w:rsidRPr="00DC5F40">
        <w:tab/>
      </w:r>
      <w:r w:rsidRPr="00DC5F40">
        <w:tab/>
        <w:t>"epoch": {</w:t>
      </w:r>
    </w:p>
    <w:p w14:paraId="30EEC662" w14:textId="77777777" w:rsidR="00E41A1E" w:rsidRPr="00DC5F40" w:rsidRDefault="00E41A1E" w:rsidP="00E41A1E">
      <w:pPr>
        <w:pStyle w:val="Kd"/>
        <w:ind w:left="1080"/>
      </w:pPr>
      <w:r w:rsidRPr="00DC5F40">
        <w:tab/>
      </w:r>
      <w:r w:rsidRPr="00DC5F40">
        <w:tab/>
      </w:r>
      <w:r w:rsidRPr="00DC5F40">
        <w:tab/>
      </w:r>
      <w:r w:rsidRPr="00DC5F40">
        <w:tab/>
      </w:r>
      <w:r w:rsidRPr="00DC5F40">
        <w:tab/>
        <w:t>"unit": string(),</w:t>
      </w:r>
    </w:p>
    <w:p w14:paraId="533D5A71" w14:textId="77777777" w:rsidR="00E41A1E" w:rsidRPr="00DC5F40" w:rsidRDefault="00E41A1E" w:rsidP="00E41A1E">
      <w:pPr>
        <w:pStyle w:val="Kd"/>
        <w:ind w:left="1080"/>
      </w:pPr>
      <w:r w:rsidRPr="00DC5F40">
        <w:tab/>
      </w:r>
      <w:r w:rsidRPr="00DC5F40">
        <w:tab/>
      </w:r>
      <w:r w:rsidRPr="00DC5F40">
        <w:tab/>
      </w:r>
      <w:r w:rsidRPr="00DC5F40">
        <w:tab/>
      </w:r>
      <w:r w:rsidRPr="00DC5F40">
        <w:tab/>
        <w:t>"value": integer(),</w:t>
      </w:r>
    </w:p>
    <w:p w14:paraId="73C38DC5" w14:textId="77777777" w:rsidR="00E41A1E" w:rsidRPr="00DC5F40" w:rsidRDefault="00E41A1E" w:rsidP="00E41A1E">
      <w:pPr>
        <w:pStyle w:val="Kd"/>
        <w:ind w:left="1080"/>
      </w:pPr>
      <w:r w:rsidRPr="00DC5F40">
        <w:tab/>
      </w:r>
      <w:r w:rsidRPr="00DC5F40">
        <w:tab/>
      </w:r>
      <w:r w:rsidRPr="00DC5F40">
        <w:tab/>
      </w:r>
      <w:r w:rsidRPr="00DC5F40">
        <w:tab/>
        <w:t>},</w:t>
      </w:r>
    </w:p>
    <w:p w14:paraId="3022ADE9" w14:textId="77777777" w:rsidR="00E41A1E" w:rsidRPr="00DC5F40" w:rsidRDefault="00E41A1E" w:rsidP="00E41A1E">
      <w:pPr>
        <w:pStyle w:val="Kd"/>
        <w:ind w:left="1080"/>
      </w:pPr>
      <w:r w:rsidRPr="00DC5F40">
        <w:tab/>
      </w:r>
      <w:r w:rsidRPr="00DC5F40">
        <w:tab/>
      </w:r>
      <w:r w:rsidRPr="00DC5F40">
        <w:tab/>
      </w:r>
      <w:r w:rsidRPr="00DC5F40">
        <w:tab/>
        <w:t>"sessionId": string(),</w:t>
      </w:r>
    </w:p>
    <w:p w14:paraId="3D769A7D" w14:textId="77777777" w:rsidR="00E41A1E" w:rsidRPr="00DC5F40" w:rsidRDefault="00E41A1E" w:rsidP="00E41A1E">
      <w:pPr>
        <w:pStyle w:val="Kd"/>
        <w:ind w:left="1080"/>
      </w:pPr>
      <w:r w:rsidRPr="00DC5F40">
        <w:tab/>
      </w:r>
      <w:r w:rsidRPr="00DC5F40">
        <w:tab/>
      </w:r>
      <w:r w:rsidRPr="00DC5F40">
        <w:tab/>
      </w:r>
      <w:r w:rsidRPr="00DC5F40">
        <w:tab/>
        <w:t>"streamId": string(),</w:t>
      </w:r>
    </w:p>
    <w:p w14:paraId="0A1174E5" w14:textId="77777777" w:rsidR="00E41A1E" w:rsidRPr="00DC5F40" w:rsidRDefault="00E41A1E" w:rsidP="00E41A1E">
      <w:pPr>
        <w:pStyle w:val="Kd"/>
        <w:ind w:left="1080"/>
      </w:pPr>
      <w:r w:rsidRPr="00DC5F40">
        <w:tab/>
      </w:r>
      <w:r w:rsidRPr="00DC5F40">
        <w:tab/>
      </w:r>
      <w:r w:rsidRPr="00DC5F40">
        <w:tab/>
      </w:r>
      <w:r w:rsidRPr="00DC5F40">
        <w:tab/>
        <w:t>"sequenceNumber": integer(),</w:t>
      </w:r>
    </w:p>
    <w:p w14:paraId="5ABE339B" w14:textId="6DBFAD16" w:rsidR="00E41A1E" w:rsidRPr="00DC5F40" w:rsidRDefault="00E41A1E" w:rsidP="00E41A1E">
      <w:pPr>
        <w:pStyle w:val="Kd"/>
        <w:ind w:left="1080"/>
      </w:pPr>
      <w:r w:rsidRPr="00DC5F40">
        <w:tab/>
      </w:r>
      <w:r w:rsidRPr="00DC5F40">
        <w:tab/>
      </w:r>
      <w:r w:rsidRPr="00DC5F40">
        <w:tab/>
      </w:r>
      <w:r w:rsidRPr="00DC5F40">
        <w:tab/>
        <w:t>"userId": string()</w:t>
      </w:r>
      <w:r w:rsidR="009B500C" w:rsidRPr="00DC5F40">
        <w:t>,</w:t>
      </w:r>
    </w:p>
    <w:p w14:paraId="4DCEA6E9" w14:textId="77777777" w:rsidR="00E41A1E" w:rsidRPr="00DC5F40" w:rsidRDefault="00E41A1E" w:rsidP="00E41A1E">
      <w:pPr>
        <w:pStyle w:val="Kd"/>
        <w:ind w:left="1080"/>
      </w:pPr>
      <w:r w:rsidRPr="00DC5F40">
        <w:tab/>
      </w:r>
      <w:r w:rsidRPr="00DC5F40">
        <w:tab/>
      </w:r>
      <w:r w:rsidRPr="00DC5F40">
        <w:tab/>
        <w:t>},</w:t>
      </w:r>
    </w:p>
    <w:p w14:paraId="0BE61E2D" w14:textId="2A863152" w:rsidR="00E41A1E" w:rsidRPr="00DC5F40" w:rsidRDefault="00E41A1E" w:rsidP="00E41A1E">
      <w:pPr>
        <w:pStyle w:val="Kd"/>
        <w:ind w:left="1080"/>
      </w:pPr>
      <w:r w:rsidRPr="00DC5F40">
        <w:tab/>
      </w:r>
      <w:r w:rsidRPr="00DC5F40">
        <w:tab/>
        <w:t>"chunk": array(),</w:t>
      </w:r>
    </w:p>
    <w:p w14:paraId="16205C8C" w14:textId="77777777" w:rsidR="00E41A1E" w:rsidRPr="00DC5F40" w:rsidRDefault="00E41A1E" w:rsidP="00E41A1E">
      <w:pPr>
        <w:pStyle w:val="Kd"/>
        <w:ind w:left="1080"/>
      </w:pPr>
      <w:r w:rsidRPr="00DC5F40">
        <w:tab/>
      </w:r>
      <w:r w:rsidRPr="00DC5F40">
        <w:tab/>
        <w:t>}</w:t>
      </w:r>
    </w:p>
    <w:p w14:paraId="728B232D" w14:textId="49117E7F" w:rsidR="00E41A1E" w:rsidRPr="00DC5F40" w:rsidRDefault="00E41A1E" w:rsidP="00E41A1E">
      <w:pPr>
        <w:pStyle w:val="Kd"/>
        <w:ind w:left="1080"/>
      </w:pPr>
      <w:r w:rsidRPr="00DC5F40">
        <w:tab/>
        <w:t>]</w:t>
      </w:r>
      <w:r w:rsidR="00302E02" w:rsidRPr="00DC5F40">
        <w:t>,</w:t>
      </w:r>
    </w:p>
    <w:p w14:paraId="5FC5620A" w14:textId="1DE16C76" w:rsidR="00302E02" w:rsidRPr="00DC5F40" w:rsidRDefault="00302E02" w:rsidP="00E41A1E">
      <w:pPr>
        <w:pStyle w:val="Kd"/>
        <w:ind w:left="1080"/>
      </w:pPr>
      <w:r w:rsidRPr="00DC5F40">
        <w:tab/>
        <w:t>"profile": {</w:t>
      </w:r>
    </w:p>
    <w:p w14:paraId="6C0AB6D8" w14:textId="4ED2A70A" w:rsidR="00302E02" w:rsidRPr="00DC5F40" w:rsidRDefault="00302E02" w:rsidP="00E41A1E">
      <w:pPr>
        <w:pStyle w:val="Kd"/>
        <w:ind w:left="1080"/>
      </w:pPr>
      <w:r w:rsidRPr="00DC5F40">
        <w:tab/>
      </w:r>
      <w:r w:rsidRPr="00DC5F40">
        <w:tab/>
      </w:r>
      <w:r w:rsidR="00E5658B" w:rsidRPr="00DC5F40">
        <w:t>"profileId": string(),</w:t>
      </w:r>
    </w:p>
    <w:p w14:paraId="025F05F9" w14:textId="1860ED9F" w:rsidR="00B80058" w:rsidRPr="00DC5F40" w:rsidRDefault="00B80058" w:rsidP="00E41A1E">
      <w:pPr>
        <w:pStyle w:val="Kd"/>
        <w:ind w:left="1080"/>
      </w:pPr>
      <w:r w:rsidRPr="00DC5F40">
        <w:tab/>
      </w:r>
      <w:r w:rsidRPr="00DC5F40">
        <w:tab/>
        <w:t>"userId": string(),</w:t>
      </w:r>
    </w:p>
    <w:p w14:paraId="01BA23E2" w14:textId="6774F3DB" w:rsidR="00E5658B" w:rsidRPr="00DC5F40" w:rsidRDefault="00E5658B" w:rsidP="00E41A1E">
      <w:pPr>
        <w:pStyle w:val="Kd"/>
        <w:ind w:left="1080"/>
      </w:pPr>
      <w:r w:rsidRPr="00DC5F40">
        <w:tab/>
      </w:r>
      <w:r w:rsidRPr="00DC5F40">
        <w:tab/>
        <w:t>"profileData"</w:t>
      </w:r>
      <w:r w:rsidR="00B80058" w:rsidRPr="00DC5F40">
        <w:t>: string()</w:t>
      </w:r>
      <w:r w:rsidR="0004590B" w:rsidRPr="00DC5F40">
        <w:t>,</w:t>
      </w:r>
    </w:p>
    <w:p w14:paraId="3F2EA50E" w14:textId="378A054A" w:rsidR="00302E02" w:rsidRPr="00DC5F40" w:rsidRDefault="00302E02" w:rsidP="00E41A1E">
      <w:pPr>
        <w:pStyle w:val="Kd"/>
        <w:ind w:left="1080"/>
      </w:pPr>
      <w:r w:rsidRPr="00DC5F40">
        <w:tab/>
        <w:t>}</w:t>
      </w:r>
      <w:r w:rsidR="00437F23" w:rsidRPr="00DC5F40">
        <w:t>,</w:t>
      </w:r>
    </w:p>
    <w:p w14:paraId="5ED157A7" w14:textId="2507B50F" w:rsidR="00E41A1E" w:rsidRPr="00DC5F40" w:rsidRDefault="00E41A1E" w:rsidP="00E41A1E">
      <w:pPr>
        <w:pStyle w:val="Kd"/>
        <w:ind w:left="0"/>
      </w:pPr>
      <w:r w:rsidRPr="00DC5F40">
        <w:tab/>
        <w:t xml:space="preserve">  }</w:t>
      </w:r>
    </w:p>
    <w:p w14:paraId="790E982A" w14:textId="2E28552F" w:rsidR="00E41A1E" w:rsidRPr="00DC5F40" w:rsidRDefault="00010B40" w:rsidP="00010B40">
      <w:pPr>
        <w:pStyle w:val="Listaszerbekezds"/>
        <w:numPr>
          <w:ilvl w:val="0"/>
          <w:numId w:val="28"/>
        </w:numPr>
        <w:rPr>
          <w:b/>
          <w:bCs/>
        </w:rPr>
      </w:pPr>
      <w:r w:rsidRPr="00DC5F40">
        <w:t>válasz tartalma</w:t>
      </w:r>
    </w:p>
    <w:p w14:paraId="73D717C0" w14:textId="035BFC61" w:rsidR="00022A6E" w:rsidRPr="00DC5F40" w:rsidRDefault="00022A6E" w:rsidP="00022A6E">
      <w:pPr>
        <w:pStyle w:val="Kd"/>
        <w:ind w:left="1080"/>
      </w:pPr>
      <w:r w:rsidRPr="00DC5F40">
        <w:t>{</w:t>
      </w:r>
    </w:p>
    <w:p w14:paraId="1DB72274" w14:textId="734F14DC" w:rsidR="00022A6E" w:rsidRPr="00DC5F40" w:rsidRDefault="00022A6E" w:rsidP="00022A6E">
      <w:pPr>
        <w:pStyle w:val="Kd"/>
        <w:ind w:left="1080"/>
      </w:pPr>
      <w:r w:rsidRPr="00DC5F40">
        <w:tab/>
        <w:t>"status": "ok",</w:t>
      </w:r>
    </w:p>
    <w:p w14:paraId="15B17FCE" w14:textId="0C29C40E" w:rsidR="00022A6E" w:rsidRPr="00DC5F40" w:rsidRDefault="00022A6E" w:rsidP="00022A6E">
      <w:pPr>
        <w:pStyle w:val="Kd"/>
        <w:ind w:left="1080"/>
      </w:pPr>
      <w:r w:rsidRPr="00DC5F40">
        <w:tab/>
        <w:t xml:space="preserve">"result": </w:t>
      </w:r>
      <w:r w:rsidR="00AD5D8D" w:rsidRPr="00DC5F40">
        <w:t>float()</w:t>
      </w:r>
    </w:p>
    <w:p w14:paraId="5C58A70B" w14:textId="597E2391" w:rsidR="005323BA" w:rsidRPr="00DC5F40" w:rsidRDefault="00022A6E" w:rsidP="00022A6E">
      <w:pPr>
        <w:pStyle w:val="Kd"/>
        <w:ind w:left="1080"/>
      </w:pPr>
      <w:r w:rsidRPr="00DC5F40">
        <w:t>}</w:t>
      </w:r>
    </w:p>
    <w:p w14:paraId="0234FB2B" w14:textId="2917B87A" w:rsidR="008A404A" w:rsidRPr="00DC5F40" w:rsidRDefault="00007BE9" w:rsidP="008A404A">
      <w:pPr>
        <w:ind w:firstLine="0"/>
      </w:pPr>
      <w:r w:rsidRPr="00DC5F40">
        <w:t xml:space="preserve">A kiértékelő szoftver által visszaadott </w:t>
      </w:r>
      <w:r w:rsidR="009A4276" w:rsidRPr="00DC5F40">
        <w:t xml:space="preserve">értékeket (például verifikáció eredménye) </w:t>
      </w:r>
      <w:r w:rsidR="00072535" w:rsidRPr="00DC5F40">
        <w:t>konfigurálható, futás közben cserélhető módon implementáltam</w:t>
      </w:r>
      <w:r w:rsidR="00F80609" w:rsidRPr="00DC5F40">
        <w:t>.</w:t>
      </w:r>
      <w:r w:rsidR="00951244" w:rsidRPr="00DC5F40">
        <w:t xml:space="preserve"> Továbbá az egyes hívások </w:t>
      </w:r>
      <w:r w:rsidR="00647E0F" w:rsidRPr="00DC5F40">
        <w:t xml:space="preserve">kezelése tartalmaznak beépített késleltetést, </w:t>
      </w:r>
      <w:r w:rsidR="00D91878" w:rsidRPr="00DC5F40">
        <w:t>ezzel imitálva a tényleges profil építés</w:t>
      </w:r>
      <w:r w:rsidR="00B77588" w:rsidRPr="00DC5F40">
        <w:t>t</w:t>
      </w:r>
      <w:r w:rsidR="00D91878" w:rsidRPr="00DC5F40">
        <w:t xml:space="preserve"> és verifikáció</w:t>
      </w:r>
      <w:r w:rsidR="00B77588" w:rsidRPr="00DC5F40">
        <w:t>t</w:t>
      </w:r>
      <w:r w:rsidR="00D91878" w:rsidRPr="00DC5F40">
        <w:t xml:space="preserve"> </w:t>
      </w:r>
      <w:r w:rsidR="00B77588" w:rsidRPr="00DC5F40">
        <w:t xml:space="preserve">(ezek ugyanis </w:t>
      </w:r>
      <w:r w:rsidR="00D91878" w:rsidRPr="00DC5F40">
        <w:t>időigényes</w:t>
      </w:r>
      <w:r w:rsidR="00B77588" w:rsidRPr="00DC5F40">
        <w:t xml:space="preserve"> folyamatok)</w:t>
      </w:r>
      <w:r w:rsidR="00D91878" w:rsidRPr="00DC5F40">
        <w:t>.</w:t>
      </w:r>
    </w:p>
    <w:p w14:paraId="7E85B9A4" w14:textId="162BC17D" w:rsidR="00B532E2" w:rsidRPr="00DC5F40" w:rsidRDefault="00B532E2" w:rsidP="00B532E2">
      <w:pPr>
        <w:pStyle w:val="Cmsor2"/>
      </w:pPr>
      <w:bookmarkStart w:id="71" w:name="_Toc120875175"/>
      <w:r w:rsidRPr="00DC5F40">
        <w:t>Konfigurációs lehetőségek</w:t>
      </w:r>
      <w:bookmarkEnd w:id="71"/>
    </w:p>
    <w:p w14:paraId="741139A3" w14:textId="21E39B10" w:rsidR="00115D65" w:rsidRPr="00DC5F40" w:rsidRDefault="0082148C" w:rsidP="00524D7E">
      <w:r w:rsidRPr="00DC5F40">
        <w:t>Ennek a fejezetnek a célja</w:t>
      </w:r>
      <w:r w:rsidR="00524D7E" w:rsidRPr="00DC5F40">
        <w:t xml:space="preserve"> az alkalmazás szerver</w:t>
      </w:r>
      <w:r w:rsidR="00B92941" w:rsidRPr="00DC5F40">
        <w:t xml:space="preserve"> </w:t>
      </w:r>
      <w:r w:rsidR="00524D7E" w:rsidRPr="00DC5F40">
        <w:t xml:space="preserve">és a </w:t>
      </w:r>
      <w:r w:rsidR="00524D7E" w:rsidRPr="00DC5F40">
        <w:rPr>
          <w:i/>
          <w:iCs/>
        </w:rPr>
        <w:t xml:space="preserve">mock </w:t>
      </w:r>
      <w:r w:rsidR="00524D7E" w:rsidRPr="00DC5F40">
        <w:t>kiértékelő szerver konfigurációs lehetőségei</w:t>
      </w:r>
      <w:r w:rsidRPr="00DC5F40">
        <w:t>nek dokumentációja</w:t>
      </w:r>
      <w:r w:rsidR="00524D7E" w:rsidRPr="00DC5F40">
        <w:t>.</w:t>
      </w:r>
    </w:p>
    <w:p w14:paraId="392C6288" w14:textId="77777777" w:rsidR="00301239" w:rsidRPr="00DC5F40" w:rsidRDefault="00115D65" w:rsidP="00FC5689">
      <w:pPr>
        <w:pStyle w:val="Cmsor3"/>
      </w:pPr>
      <w:bookmarkStart w:id="72" w:name="_Toc120875176"/>
      <w:r w:rsidRPr="00DC5F40">
        <w:lastRenderedPageBreak/>
        <w:t>Alkalmazás szerver</w:t>
      </w:r>
      <w:bookmarkEnd w:id="72"/>
    </w:p>
    <w:p w14:paraId="35EF0DE7" w14:textId="13FE8DAE" w:rsidR="00DF7A15" w:rsidRPr="00DC5F40" w:rsidRDefault="00DF7A15" w:rsidP="000401B5">
      <w:pPr>
        <w:pStyle w:val="Listaszerbekezds"/>
        <w:numPr>
          <w:ilvl w:val="0"/>
          <w:numId w:val="28"/>
        </w:numPr>
        <w:rPr>
          <w:b/>
          <w:bCs/>
        </w:rPr>
      </w:pPr>
      <w:r w:rsidRPr="00DC5F40">
        <w:rPr>
          <w:b/>
          <w:bCs/>
        </w:rPr>
        <w:t>NAME</w:t>
      </w:r>
    </w:p>
    <w:p w14:paraId="54A3C4D7" w14:textId="3DCB49D3" w:rsidR="00AA0A5A" w:rsidRPr="00DC5F40" w:rsidRDefault="005929E9" w:rsidP="00AA0A5A">
      <w:pPr>
        <w:pStyle w:val="Listaszerbekezds"/>
        <w:ind w:left="1080" w:firstLine="0"/>
      </w:pPr>
      <w:r w:rsidRPr="00DC5F40">
        <w:t>Az alkalmazás neve.</w:t>
      </w:r>
    </w:p>
    <w:p w14:paraId="3ADC0715" w14:textId="58848414" w:rsidR="00AA0A5A" w:rsidRPr="00DC5F40" w:rsidRDefault="00AA0A5A" w:rsidP="00AA0A5A">
      <w:pPr>
        <w:pStyle w:val="Listaszerbekezds"/>
        <w:ind w:left="1080" w:firstLine="0"/>
        <w:rPr>
          <w:b/>
          <w:bCs/>
        </w:rPr>
      </w:pPr>
      <w:r w:rsidRPr="00DC5F40">
        <w:t>Alapértelmezett érték</w:t>
      </w:r>
      <w:r w:rsidR="00683870" w:rsidRPr="00DC5F40">
        <w:t>e</w:t>
      </w:r>
      <w:r w:rsidRPr="00DC5F40">
        <w:t>:</w:t>
      </w:r>
      <w:r w:rsidR="00683870" w:rsidRPr="00DC5F40">
        <w:t xml:space="preserve"> „</w:t>
      </w:r>
      <w:r w:rsidR="00683870" w:rsidRPr="00DC5F40">
        <w:rPr>
          <w:b/>
          <w:bCs/>
        </w:rPr>
        <w:t>x11</w:t>
      </w:r>
      <w:r w:rsidR="002A2B94" w:rsidRPr="00DC5F40">
        <w:rPr>
          <w:b/>
          <w:bCs/>
        </w:rPr>
        <w:t>_</w:t>
      </w:r>
      <w:r w:rsidR="00683870" w:rsidRPr="00DC5F40">
        <w:rPr>
          <w:b/>
          <w:bCs/>
        </w:rPr>
        <w:t>sentinel</w:t>
      </w:r>
      <w:r w:rsidR="002A2B94" w:rsidRPr="00DC5F40">
        <w:rPr>
          <w:b/>
          <w:bCs/>
        </w:rPr>
        <w:t>_</w:t>
      </w:r>
      <w:r w:rsidR="00683870" w:rsidRPr="00DC5F40">
        <w:rPr>
          <w:b/>
          <w:bCs/>
        </w:rPr>
        <w:t>server”</w:t>
      </w:r>
    </w:p>
    <w:p w14:paraId="10BDE43F" w14:textId="569887EA" w:rsidR="00DF7A15" w:rsidRPr="00DC5F40" w:rsidRDefault="00DF7A15" w:rsidP="00A82E93">
      <w:pPr>
        <w:pStyle w:val="Listaszerbekezds"/>
        <w:numPr>
          <w:ilvl w:val="0"/>
          <w:numId w:val="28"/>
        </w:numPr>
        <w:rPr>
          <w:b/>
          <w:bCs/>
        </w:rPr>
      </w:pPr>
      <w:r w:rsidRPr="00DC5F40">
        <w:rPr>
          <w:b/>
          <w:bCs/>
        </w:rPr>
        <w:t>PORT</w:t>
      </w:r>
    </w:p>
    <w:p w14:paraId="34A2FAA5" w14:textId="6638239D" w:rsidR="00A60D74" w:rsidRPr="00DC5F40" w:rsidRDefault="00B013A2" w:rsidP="00A60D74">
      <w:pPr>
        <w:pStyle w:val="Listaszerbekezds"/>
        <w:ind w:left="1080" w:firstLine="0"/>
      </w:pPr>
      <w:r w:rsidRPr="00DC5F40">
        <w:t>A port, amelyen keresztül az alkalmazás elérhető.</w:t>
      </w:r>
    </w:p>
    <w:p w14:paraId="12BB1F72" w14:textId="58B720E6" w:rsidR="00A72192" w:rsidRPr="00DC5F40" w:rsidRDefault="00A72192" w:rsidP="00A60D74">
      <w:pPr>
        <w:pStyle w:val="Listaszerbekezds"/>
        <w:ind w:left="1080" w:firstLine="0"/>
        <w:rPr>
          <w:b/>
          <w:bCs/>
        </w:rPr>
      </w:pPr>
      <w:r w:rsidRPr="00DC5F40">
        <w:t xml:space="preserve">Alapértelmezett értéke: </w:t>
      </w:r>
      <w:r w:rsidRPr="00DC5F40">
        <w:rPr>
          <w:b/>
          <w:bCs/>
        </w:rPr>
        <w:t>80</w:t>
      </w:r>
      <w:r w:rsidR="00A24968" w:rsidRPr="00DC5F40">
        <w:rPr>
          <w:b/>
          <w:bCs/>
        </w:rPr>
        <w:t>8</w:t>
      </w:r>
      <w:r w:rsidRPr="00DC5F40">
        <w:rPr>
          <w:b/>
          <w:bCs/>
        </w:rPr>
        <w:t>1</w:t>
      </w:r>
    </w:p>
    <w:p w14:paraId="0924BE45" w14:textId="7E8DFE19" w:rsidR="00DF7A15" w:rsidRPr="00DC5F40" w:rsidRDefault="00DF7A15" w:rsidP="00DF7A15">
      <w:pPr>
        <w:pStyle w:val="Listaszerbekezds"/>
        <w:numPr>
          <w:ilvl w:val="0"/>
          <w:numId w:val="28"/>
        </w:numPr>
        <w:rPr>
          <w:b/>
          <w:bCs/>
        </w:rPr>
      </w:pPr>
      <w:r w:rsidRPr="00DC5F40">
        <w:rPr>
          <w:b/>
          <w:bCs/>
        </w:rPr>
        <w:t>DB_HOST</w:t>
      </w:r>
    </w:p>
    <w:p w14:paraId="5982C21B" w14:textId="04FC8902" w:rsidR="00AA4449" w:rsidRPr="00DC5F40" w:rsidRDefault="00512990" w:rsidP="0053243D">
      <w:pPr>
        <w:pStyle w:val="Listaszerbekezds"/>
        <w:ind w:left="1080" w:firstLine="0"/>
      </w:pPr>
      <w:r w:rsidRPr="00DC5F40">
        <w:t xml:space="preserve">Az adatbázis </w:t>
      </w:r>
      <w:r w:rsidR="00AA4449" w:rsidRPr="00DC5F40">
        <w:rPr>
          <w:i/>
          <w:iCs/>
        </w:rPr>
        <w:t xml:space="preserve">host </w:t>
      </w:r>
      <w:r w:rsidR="00AA4449" w:rsidRPr="00DC5F40">
        <w:t>neve.</w:t>
      </w:r>
    </w:p>
    <w:p w14:paraId="6720D708" w14:textId="54BD7B5D" w:rsidR="00AA4449" w:rsidRPr="00DC5F40" w:rsidRDefault="00AA4449" w:rsidP="0053243D">
      <w:pPr>
        <w:pStyle w:val="Listaszerbekezds"/>
        <w:ind w:left="1080" w:firstLine="0"/>
        <w:rPr>
          <w:b/>
          <w:bCs/>
        </w:rPr>
      </w:pPr>
      <w:r w:rsidRPr="00DC5F40">
        <w:t xml:space="preserve">Alapértelmezett értéke: </w:t>
      </w:r>
      <w:r w:rsidRPr="00DC5F40">
        <w:rPr>
          <w:b/>
          <w:bCs/>
        </w:rPr>
        <w:t>„db”</w:t>
      </w:r>
    </w:p>
    <w:p w14:paraId="61A400BB" w14:textId="3F7F3D85" w:rsidR="00DF7A15" w:rsidRPr="00DC5F40" w:rsidRDefault="00DF7A15" w:rsidP="00DF7A15">
      <w:pPr>
        <w:pStyle w:val="Listaszerbekezds"/>
        <w:numPr>
          <w:ilvl w:val="0"/>
          <w:numId w:val="28"/>
        </w:numPr>
        <w:rPr>
          <w:b/>
          <w:bCs/>
        </w:rPr>
      </w:pPr>
      <w:r w:rsidRPr="00DC5F40">
        <w:rPr>
          <w:b/>
          <w:bCs/>
        </w:rPr>
        <w:t>DB_USERNAME</w:t>
      </w:r>
    </w:p>
    <w:p w14:paraId="0F67DD74" w14:textId="2A9A8E6A" w:rsidR="00570777" w:rsidRPr="00DC5F40" w:rsidRDefault="00570777" w:rsidP="00570777">
      <w:pPr>
        <w:pStyle w:val="Listaszerbekezds"/>
        <w:ind w:left="1080" w:firstLine="0"/>
      </w:pPr>
      <w:r w:rsidRPr="00DC5F40">
        <w:t>Az alkalmazás szerver által használt adatbázis felhasználó neve.</w:t>
      </w:r>
    </w:p>
    <w:p w14:paraId="06563DBF" w14:textId="4D2E3F63" w:rsidR="00570777" w:rsidRPr="00DC5F40" w:rsidRDefault="00570777" w:rsidP="00570777">
      <w:pPr>
        <w:pStyle w:val="Listaszerbekezds"/>
        <w:ind w:left="1080" w:firstLine="0"/>
        <w:rPr>
          <w:b/>
          <w:bCs/>
        </w:rPr>
      </w:pPr>
      <w:r w:rsidRPr="00DC5F40">
        <w:t xml:space="preserve">Alapértelmezett értéke: </w:t>
      </w:r>
      <w:r w:rsidRPr="00DC5F40">
        <w:rPr>
          <w:b/>
          <w:bCs/>
        </w:rPr>
        <w:t>„xss”</w:t>
      </w:r>
    </w:p>
    <w:p w14:paraId="6BBCF174" w14:textId="02428D57" w:rsidR="00DF7A15" w:rsidRPr="00DC5F40" w:rsidRDefault="00DF7A15" w:rsidP="00DF7A15">
      <w:pPr>
        <w:pStyle w:val="Listaszerbekezds"/>
        <w:numPr>
          <w:ilvl w:val="0"/>
          <w:numId w:val="28"/>
        </w:numPr>
        <w:rPr>
          <w:b/>
          <w:bCs/>
        </w:rPr>
      </w:pPr>
      <w:r w:rsidRPr="00DC5F40">
        <w:rPr>
          <w:b/>
          <w:bCs/>
        </w:rPr>
        <w:t>DB_PASSWORD</w:t>
      </w:r>
    </w:p>
    <w:p w14:paraId="4E34E3F3" w14:textId="570E89A5" w:rsidR="00570777" w:rsidRPr="00DC5F40" w:rsidRDefault="00570777" w:rsidP="00570777">
      <w:pPr>
        <w:pStyle w:val="Listaszerbekezds"/>
        <w:ind w:left="1080" w:firstLine="0"/>
      </w:pPr>
      <w:r w:rsidRPr="00DC5F40">
        <w:t>Az alkalmazás szerver által használt adatbázis felhasználó jelszava.</w:t>
      </w:r>
    </w:p>
    <w:p w14:paraId="63C35ACD" w14:textId="52D1E186" w:rsidR="00570777" w:rsidRPr="00DC5F40" w:rsidRDefault="00570777" w:rsidP="00570777">
      <w:pPr>
        <w:pStyle w:val="Listaszerbekezds"/>
        <w:ind w:left="1080" w:firstLine="0"/>
        <w:rPr>
          <w:b/>
          <w:bCs/>
        </w:rPr>
      </w:pPr>
      <w:r w:rsidRPr="00DC5F40">
        <w:t xml:space="preserve">Alapértelmezett értéke: </w:t>
      </w:r>
      <w:r w:rsidRPr="00DC5F40">
        <w:rPr>
          <w:b/>
          <w:bCs/>
        </w:rPr>
        <w:t>„secret”</w:t>
      </w:r>
    </w:p>
    <w:p w14:paraId="4A87E215" w14:textId="0A7C06E1" w:rsidR="00DF7A15" w:rsidRPr="00DC5F40" w:rsidRDefault="00DF7A15" w:rsidP="00DF7A15">
      <w:pPr>
        <w:pStyle w:val="Listaszerbekezds"/>
        <w:numPr>
          <w:ilvl w:val="0"/>
          <w:numId w:val="28"/>
        </w:numPr>
        <w:rPr>
          <w:b/>
          <w:bCs/>
        </w:rPr>
      </w:pPr>
      <w:r w:rsidRPr="00DC5F40">
        <w:rPr>
          <w:b/>
          <w:bCs/>
        </w:rPr>
        <w:t>DB_PORT</w:t>
      </w:r>
    </w:p>
    <w:p w14:paraId="532089B4" w14:textId="19488617" w:rsidR="00F94AB3" w:rsidRPr="00DC5F40" w:rsidRDefault="00F94AB3" w:rsidP="00F94AB3">
      <w:pPr>
        <w:pStyle w:val="Listaszerbekezds"/>
        <w:ind w:left="1080" w:firstLine="0"/>
      </w:pPr>
      <w:r w:rsidRPr="00DC5F40">
        <w:t>A port, amelyen keresztül az adatbázis elérhető.</w:t>
      </w:r>
    </w:p>
    <w:p w14:paraId="0E4CE5D1" w14:textId="6B8FEC55" w:rsidR="00F94AB3" w:rsidRPr="00DC5F40" w:rsidRDefault="00F94AB3" w:rsidP="00F94AB3">
      <w:pPr>
        <w:pStyle w:val="Listaszerbekezds"/>
        <w:ind w:left="1080" w:firstLine="0"/>
        <w:rPr>
          <w:b/>
          <w:bCs/>
        </w:rPr>
      </w:pPr>
      <w:r w:rsidRPr="00DC5F40">
        <w:t xml:space="preserve">Alapértelmezett értéke: </w:t>
      </w:r>
      <w:r w:rsidRPr="00DC5F40">
        <w:rPr>
          <w:b/>
          <w:bCs/>
        </w:rPr>
        <w:t>5432</w:t>
      </w:r>
    </w:p>
    <w:p w14:paraId="59F90BAE" w14:textId="0B6A6ED2" w:rsidR="00DF7A15" w:rsidRPr="00DC5F40" w:rsidRDefault="00DF7A15" w:rsidP="00DF7A15">
      <w:pPr>
        <w:pStyle w:val="Listaszerbekezds"/>
        <w:numPr>
          <w:ilvl w:val="0"/>
          <w:numId w:val="28"/>
        </w:numPr>
        <w:rPr>
          <w:b/>
          <w:bCs/>
        </w:rPr>
      </w:pPr>
      <w:r w:rsidRPr="00DC5F40">
        <w:rPr>
          <w:b/>
          <w:bCs/>
        </w:rPr>
        <w:t>DB_NAME</w:t>
      </w:r>
    </w:p>
    <w:p w14:paraId="0D2A1E2C" w14:textId="61C188F3" w:rsidR="00F94AB3" w:rsidRPr="00DC5F40" w:rsidRDefault="009A2718" w:rsidP="00F94AB3">
      <w:pPr>
        <w:pStyle w:val="Listaszerbekezds"/>
        <w:ind w:left="1080" w:firstLine="0"/>
      </w:pPr>
      <w:r w:rsidRPr="00DC5F40">
        <w:t>Az alkalmazás szerver által használt adatbázis neve.</w:t>
      </w:r>
    </w:p>
    <w:p w14:paraId="58AFCE48" w14:textId="6D954EAD" w:rsidR="009A2718" w:rsidRPr="00DC5F40" w:rsidRDefault="009A2718" w:rsidP="00F94AB3">
      <w:pPr>
        <w:pStyle w:val="Listaszerbekezds"/>
        <w:ind w:left="1080" w:firstLine="0"/>
      </w:pPr>
      <w:r w:rsidRPr="00DC5F40">
        <w:t xml:space="preserve">Alapértelmezett értéke: </w:t>
      </w:r>
      <w:r w:rsidRPr="00DC5F40">
        <w:rPr>
          <w:b/>
          <w:bCs/>
        </w:rPr>
        <w:t>„xss”</w:t>
      </w:r>
    </w:p>
    <w:p w14:paraId="4241FA10" w14:textId="13F833D8" w:rsidR="00DF7A15" w:rsidRPr="00DC5F40" w:rsidRDefault="00DF7A15" w:rsidP="00DF7A15">
      <w:pPr>
        <w:pStyle w:val="Listaszerbekezds"/>
        <w:numPr>
          <w:ilvl w:val="0"/>
          <w:numId w:val="28"/>
        </w:numPr>
        <w:rPr>
          <w:b/>
          <w:bCs/>
        </w:rPr>
      </w:pPr>
      <w:r w:rsidRPr="00DC5F40">
        <w:rPr>
          <w:b/>
          <w:bCs/>
        </w:rPr>
        <w:t>EVALUATION_SERVICE_HOST</w:t>
      </w:r>
    </w:p>
    <w:p w14:paraId="33E995A6" w14:textId="32944B1B" w:rsidR="009A2718" w:rsidRPr="00DC5F40" w:rsidRDefault="00E11E4A" w:rsidP="009A2718">
      <w:pPr>
        <w:pStyle w:val="Listaszerbekezds"/>
        <w:ind w:left="1080" w:firstLine="0"/>
      </w:pPr>
      <w:r w:rsidRPr="00DC5F40">
        <w:t xml:space="preserve">A kiértékelő szerver </w:t>
      </w:r>
      <w:r w:rsidRPr="00DC5F40">
        <w:rPr>
          <w:i/>
          <w:iCs/>
        </w:rPr>
        <w:t xml:space="preserve">host </w:t>
      </w:r>
      <w:r w:rsidRPr="00DC5F40">
        <w:t>neve.</w:t>
      </w:r>
    </w:p>
    <w:p w14:paraId="7E12211F" w14:textId="57009426" w:rsidR="00E11E4A" w:rsidRPr="00DC5F40" w:rsidRDefault="00DD07AA" w:rsidP="009A2718">
      <w:pPr>
        <w:pStyle w:val="Listaszerbekezds"/>
        <w:ind w:left="1080" w:firstLine="0"/>
        <w:rPr>
          <w:b/>
          <w:bCs/>
        </w:rPr>
      </w:pPr>
      <w:r w:rsidRPr="00DC5F40">
        <w:t xml:space="preserve">Alapértelmezett értéke: </w:t>
      </w:r>
      <w:r w:rsidRPr="00DC5F40">
        <w:rPr>
          <w:b/>
          <w:bCs/>
        </w:rPr>
        <w:t>„evaluation”</w:t>
      </w:r>
    </w:p>
    <w:p w14:paraId="78230835" w14:textId="4C40514B" w:rsidR="00DF7A15" w:rsidRPr="00DC5F40" w:rsidRDefault="00DF7A15" w:rsidP="00DF7A15">
      <w:pPr>
        <w:pStyle w:val="Listaszerbekezds"/>
        <w:numPr>
          <w:ilvl w:val="0"/>
          <w:numId w:val="28"/>
        </w:numPr>
        <w:rPr>
          <w:b/>
          <w:bCs/>
        </w:rPr>
      </w:pPr>
      <w:r w:rsidRPr="00DC5F40">
        <w:rPr>
          <w:b/>
          <w:bCs/>
        </w:rPr>
        <w:t>EVALUATION_SERVICE_PORT</w:t>
      </w:r>
    </w:p>
    <w:p w14:paraId="5A7B7BC4" w14:textId="3EB68CC4" w:rsidR="00DD07AA" w:rsidRPr="00DC5F40" w:rsidRDefault="00DD07AA" w:rsidP="00DD07AA">
      <w:pPr>
        <w:pStyle w:val="Listaszerbekezds"/>
        <w:ind w:left="1080" w:firstLine="0"/>
      </w:pPr>
      <w:r w:rsidRPr="00DC5F40">
        <w:lastRenderedPageBreak/>
        <w:t>A port, amelyen keresztül a kiértékelő szerver elérhető.</w:t>
      </w:r>
    </w:p>
    <w:p w14:paraId="7C4320CD" w14:textId="1AA386CF" w:rsidR="00E843BF" w:rsidRPr="00DC5F40" w:rsidRDefault="00E843BF" w:rsidP="00DD07AA">
      <w:pPr>
        <w:pStyle w:val="Listaszerbekezds"/>
        <w:ind w:left="1080" w:firstLine="0"/>
      </w:pPr>
      <w:r w:rsidRPr="00DC5F40">
        <w:t xml:space="preserve">Alapértelmezett értéke: </w:t>
      </w:r>
      <w:r w:rsidRPr="00DC5F40">
        <w:rPr>
          <w:b/>
          <w:bCs/>
        </w:rPr>
        <w:t>4000</w:t>
      </w:r>
    </w:p>
    <w:p w14:paraId="72FED5A2" w14:textId="7D549B43" w:rsidR="00DF7A15" w:rsidRPr="00DC5F40" w:rsidRDefault="00DF7A15" w:rsidP="00DF7A15">
      <w:pPr>
        <w:pStyle w:val="Listaszerbekezds"/>
        <w:numPr>
          <w:ilvl w:val="0"/>
          <w:numId w:val="28"/>
        </w:numPr>
        <w:rPr>
          <w:b/>
          <w:bCs/>
        </w:rPr>
      </w:pPr>
      <w:r w:rsidRPr="00DC5F40">
        <w:rPr>
          <w:b/>
          <w:bCs/>
        </w:rPr>
        <w:t>MINIMUM_ELAPSED_TIME_FOR_FAILED_PROFILE_REBUILD</w:t>
      </w:r>
    </w:p>
    <w:p w14:paraId="31D5592B" w14:textId="46C7E809" w:rsidR="007929BF" w:rsidRPr="00DC5F40" w:rsidRDefault="007929BF" w:rsidP="007929BF">
      <w:pPr>
        <w:pStyle w:val="Listaszerbekezds"/>
        <w:ind w:left="1080" w:firstLine="0"/>
      </w:pPr>
      <w:r w:rsidRPr="00DC5F40">
        <w:t xml:space="preserve">Az a minimális idő mennyiség </w:t>
      </w:r>
      <w:r w:rsidR="003D0053" w:rsidRPr="00DC5F40">
        <w:t>milliszekundumban</w:t>
      </w:r>
      <w:r w:rsidRPr="00DC5F40">
        <w:t xml:space="preserve"> megadva, amennyi idő után egy sikertelen profil újraépíthető.</w:t>
      </w:r>
    </w:p>
    <w:p w14:paraId="5CFEF492" w14:textId="6DC88BD6" w:rsidR="003D0053" w:rsidRPr="00DC5F40" w:rsidRDefault="003D0053" w:rsidP="007929BF">
      <w:pPr>
        <w:pStyle w:val="Listaszerbekezds"/>
        <w:ind w:left="1080" w:firstLine="0"/>
      </w:pPr>
      <w:r w:rsidRPr="00DC5F40">
        <w:t xml:space="preserve">Alapértelmezett értéke: </w:t>
      </w:r>
      <w:r w:rsidRPr="00DC5F40">
        <w:rPr>
          <w:b/>
          <w:bCs/>
        </w:rPr>
        <w:t xml:space="preserve">3600000 </w:t>
      </w:r>
      <w:r w:rsidRPr="00DC5F40">
        <w:t>(</w:t>
      </w:r>
      <w:r w:rsidR="002B622F" w:rsidRPr="00DC5F40">
        <w:t>1 óra)</w:t>
      </w:r>
    </w:p>
    <w:p w14:paraId="355695C6" w14:textId="52C84D3F" w:rsidR="00DF7A15" w:rsidRPr="00DC5F40" w:rsidRDefault="00DF7A15" w:rsidP="00DF7A15">
      <w:pPr>
        <w:pStyle w:val="Listaszerbekezds"/>
        <w:numPr>
          <w:ilvl w:val="0"/>
          <w:numId w:val="28"/>
        </w:numPr>
        <w:rPr>
          <w:b/>
          <w:bCs/>
        </w:rPr>
      </w:pPr>
      <w:r w:rsidRPr="00DC5F40">
        <w:rPr>
          <w:b/>
          <w:bCs/>
        </w:rPr>
        <w:t>MINIMUM_EVENT_COUNT_FOR_VERIFICATION</w:t>
      </w:r>
    </w:p>
    <w:p w14:paraId="6948587B" w14:textId="798E58D5" w:rsidR="00367B47" w:rsidRPr="00DC5F40" w:rsidRDefault="00B93B5D" w:rsidP="00367B47">
      <w:pPr>
        <w:pStyle w:val="Listaszerbekezds"/>
        <w:ind w:left="1080" w:firstLine="0"/>
      </w:pPr>
      <w:r w:rsidRPr="00DC5F40">
        <w:t>Az a minimális eseményszám, amennyi szükséges egy verifikáció futtatásához.</w:t>
      </w:r>
    </w:p>
    <w:p w14:paraId="64F2CA67" w14:textId="160760CF" w:rsidR="00AF0CBC" w:rsidRPr="00DC5F40" w:rsidRDefault="00AF0CBC" w:rsidP="00367B47">
      <w:pPr>
        <w:pStyle w:val="Listaszerbekezds"/>
        <w:ind w:left="1080" w:firstLine="0"/>
        <w:rPr>
          <w:b/>
          <w:bCs/>
        </w:rPr>
      </w:pPr>
      <w:r w:rsidRPr="00DC5F40">
        <w:t xml:space="preserve">Alapértelmezett értéke: </w:t>
      </w:r>
      <w:r w:rsidRPr="00DC5F40">
        <w:rPr>
          <w:b/>
          <w:bCs/>
        </w:rPr>
        <w:t>7200</w:t>
      </w:r>
    </w:p>
    <w:p w14:paraId="55BC9263" w14:textId="5BDF727D" w:rsidR="00DF7A15" w:rsidRPr="00DC5F40" w:rsidRDefault="00DF7A15" w:rsidP="00DF7A15">
      <w:pPr>
        <w:pStyle w:val="Listaszerbekezds"/>
        <w:numPr>
          <w:ilvl w:val="0"/>
          <w:numId w:val="28"/>
        </w:numPr>
        <w:rPr>
          <w:b/>
          <w:bCs/>
        </w:rPr>
      </w:pPr>
      <w:r w:rsidRPr="00DC5F40">
        <w:rPr>
          <w:b/>
          <w:bCs/>
        </w:rPr>
        <w:t>MINIMUM_EVENT_COUNT_FOR_PROFILE</w:t>
      </w:r>
    </w:p>
    <w:p w14:paraId="4F3F154A" w14:textId="2D8E829F" w:rsidR="00AF0CBC" w:rsidRPr="00DC5F40" w:rsidRDefault="00AF0CBC" w:rsidP="00AF0CBC">
      <w:pPr>
        <w:pStyle w:val="Listaszerbekezds"/>
        <w:numPr>
          <w:ilvl w:val="0"/>
          <w:numId w:val="28"/>
        </w:numPr>
      </w:pPr>
      <w:r w:rsidRPr="00DC5F40">
        <w:t>Az a minimális eseményszám, amennyi szükséges egy profil építés futtatásához.</w:t>
      </w:r>
    </w:p>
    <w:p w14:paraId="26380C5D" w14:textId="1863E1F0" w:rsidR="00AF0CBC" w:rsidRPr="00DC5F40" w:rsidRDefault="00516D34" w:rsidP="00AF0CBC">
      <w:pPr>
        <w:pStyle w:val="Listaszerbekezds"/>
        <w:ind w:left="1080" w:firstLine="0"/>
        <w:rPr>
          <w:b/>
          <w:bCs/>
        </w:rPr>
      </w:pPr>
      <w:r w:rsidRPr="00DC5F40">
        <w:t xml:space="preserve">Alapértelmezett értéke: </w:t>
      </w:r>
      <w:r w:rsidRPr="00DC5F40">
        <w:rPr>
          <w:b/>
          <w:bCs/>
        </w:rPr>
        <w:t>1000000</w:t>
      </w:r>
    </w:p>
    <w:p w14:paraId="303A50C0" w14:textId="3161B4A7" w:rsidR="00FC5689" w:rsidRPr="00DC5F40" w:rsidRDefault="00FC5689" w:rsidP="00FC5689">
      <w:pPr>
        <w:pStyle w:val="Cmsor3"/>
      </w:pPr>
      <w:bookmarkStart w:id="73" w:name="_Toc120875177"/>
      <w:r w:rsidRPr="00DC5F40">
        <w:t>Kiértékelő szerver</w:t>
      </w:r>
      <w:bookmarkEnd w:id="73"/>
    </w:p>
    <w:p w14:paraId="35CEF564" w14:textId="4539A5ED" w:rsidR="00190427" w:rsidRPr="00DC5F40" w:rsidRDefault="00190427" w:rsidP="00190427">
      <w:pPr>
        <w:pStyle w:val="Listaszerbekezds"/>
        <w:numPr>
          <w:ilvl w:val="0"/>
          <w:numId w:val="28"/>
        </w:numPr>
        <w:rPr>
          <w:b/>
          <w:bCs/>
        </w:rPr>
      </w:pPr>
      <w:r w:rsidRPr="00DC5F40">
        <w:rPr>
          <w:b/>
          <w:bCs/>
        </w:rPr>
        <w:t>EVALUATION_PORT</w:t>
      </w:r>
    </w:p>
    <w:p w14:paraId="5079630F" w14:textId="0219E4C4" w:rsidR="006618E2" w:rsidRPr="00DC5F40" w:rsidRDefault="006618E2" w:rsidP="0098338F">
      <w:pPr>
        <w:pStyle w:val="Listaszerbekezds"/>
        <w:ind w:left="1080" w:firstLine="0"/>
      </w:pPr>
      <w:r w:rsidRPr="00DC5F40">
        <w:t xml:space="preserve">A port, amelyen keresztül a kiértékelő szerver </w:t>
      </w:r>
      <w:r w:rsidR="00BC2ACD" w:rsidRPr="00DC5F40">
        <w:t>H</w:t>
      </w:r>
      <w:r w:rsidR="00B96F2F" w:rsidRPr="00DC5F40">
        <w:t>T</w:t>
      </w:r>
      <w:r w:rsidR="00BC2ACD" w:rsidRPr="00DC5F40">
        <w:t>TP kéréseket fogad</w:t>
      </w:r>
      <w:r w:rsidRPr="00DC5F40">
        <w:t>.</w:t>
      </w:r>
    </w:p>
    <w:p w14:paraId="4F9F57DA" w14:textId="78B55C88" w:rsidR="006618E2" w:rsidRPr="00DC5F40" w:rsidRDefault="006618E2" w:rsidP="0098338F">
      <w:pPr>
        <w:pStyle w:val="Listaszerbekezds"/>
        <w:ind w:left="1080" w:firstLine="0"/>
      </w:pPr>
      <w:r w:rsidRPr="00DC5F40">
        <w:t xml:space="preserve">Alapértelmezett értéke: </w:t>
      </w:r>
      <w:r w:rsidRPr="00DC5F40">
        <w:rPr>
          <w:b/>
          <w:bCs/>
        </w:rPr>
        <w:t>4000</w:t>
      </w:r>
    </w:p>
    <w:p w14:paraId="5FA8DAC3" w14:textId="348C9D1F" w:rsidR="00190427" w:rsidRPr="00DC5F40" w:rsidRDefault="00190427" w:rsidP="00190427">
      <w:pPr>
        <w:pStyle w:val="Listaszerbekezds"/>
        <w:numPr>
          <w:ilvl w:val="0"/>
          <w:numId w:val="28"/>
        </w:numPr>
        <w:rPr>
          <w:b/>
          <w:bCs/>
        </w:rPr>
      </w:pPr>
      <w:r w:rsidRPr="00DC5F40">
        <w:rPr>
          <w:b/>
          <w:bCs/>
        </w:rPr>
        <w:t>EVALUATION_PROFILE_BUILD_WAIT_TIME</w:t>
      </w:r>
    </w:p>
    <w:p w14:paraId="11746EDA" w14:textId="206909F8" w:rsidR="00A4526F" w:rsidRPr="00DC5F40" w:rsidRDefault="00354050" w:rsidP="00A4526F">
      <w:pPr>
        <w:pStyle w:val="Listaszerbekezds"/>
        <w:ind w:left="1080" w:firstLine="0"/>
      </w:pPr>
      <w:r w:rsidRPr="00DC5F40">
        <w:t>Az a késleltetés milliszekundumban megadva, amennyi időt a kiértékelő szerver vár egy profil építési kérésre való válasz</w:t>
      </w:r>
      <w:r w:rsidR="008E00C5" w:rsidRPr="00DC5F40">
        <w:t>adás</w:t>
      </w:r>
      <w:r w:rsidRPr="00DC5F40">
        <w:t xml:space="preserve"> előtt.</w:t>
      </w:r>
    </w:p>
    <w:p w14:paraId="047E3953" w14:textId="7D11799A" w:rsidR="00EF38CB" w:rsidRPr="00DC5F40" w:rsidRDefault="00EF38CB" w:rsidP="00EF38CB">
      <w:pPr>
        <w:pStyle w:val="Listaszerbekezds"/>
        <w:ind w:left="1080" w:firstLine="0"/>
      </w:pPr>
      <w:r w:rsidRPr="00DC5F40">
        <w:t xml:space="preserve">Alapértelmezett értéke: </w:t>
      </w:r>
      <w:r w:rsidRPr="00DC5F40">
        <w:rPr>
          <w:b/>
          <w:bCs/>
        </w:rPr>
        <w:t>60000</w:t>
      </w:r>
    </w:p>
    <w:p w14:paraId="6BDD5815" w14:textId="5B4D636D" w:rsidR="00190427" w:rsidRPr="00DC5F40" w:rsidRDefault="00190427" w:rsidP="00190427">
      <w:pPr>
        <w:pStyle w:val="Listaszerbekezds"/>
        <w:numPr>
          <w:ilvl w:val="0"/>
          <w:numId w:val="28"/>
        </w:numPr>
        <w:rPr>
          <w:b/>
          <w:bCs/>
        </w:rPr>
      </w:pPr>
      <w:r w:rsidRPr="00DC5F40">
        <w:rPr>
          <w:b/>
          <w:bCs/>
        </w:rPr>
        <w:t>EVALUATION_RESPONSE_DIR</w:t>
      </w:r>
    </w:p>
    <w:p w14:paraId="42EC3DD0" w14:textId="3DE39866" w:rsidR="00507C7C" w:rsidRPr="00DC5F40" w:rsidRDefault="003E4819" w:rsidP="00507C7C">
      <w:pPr>
        <w:pStyle w:val="Listaszerbekezds"/>
        <w:ind w:left="1080" w:firstLine="0"/>
      </w:pPr>
      <w:r w:rsidRPr="00DC5F40">
        <w:t>Annak a mappának az útvonala, ahonnan a kiértékelő szerver</w:t>
      </w:r>
      <w:r w:rsidR="006A0910" w:rsidRPr="00DC5F40">
        <w:t xml:space="preserve"> felolvassa</w:t>
      </w:r>
      <w:r w:rsidRPr="00DC5F40">
        <w:t xml:space="preserve"> a HTTP</w:t>
      </w:r>
      <w:r w:rsidR="006A0910" w:rsidRPr="00DC5F40">
        <w:t xml:space="preserve"> kérésekre adott</w:t>
      </w:r>
      <w:r w:rsidRPr="00DC5F40">
        <w:t xml:space="preserve"> válaszok törzsét (body)</w:t>
      </w:r>
      <w:r w:rsidR="00285E72" w:rsidRPr="00DC5F40">
        <w:t>.</w:t>
      </w:r>
    </w:p>
    <w:p w14:paraId="0C5C2D0F" w14:textId="3BB9D05D" w:rsidR="009467D3" w:rsidRPr="00DC5F40" w:rsidRDefault="00190427" w:rsidP="00190427">
      <w:pPr>
        <w:pStyle w:val="Listaszerbekezds"/>
        <w:numPr>
          <w:ilvl w:val="0"/>
          <w:numId w:val="28"/>
        </w:numPr>
        <w:rPr>
          <w:b/>
          <w:bCs/>
        </w:rPr>
      </w:pPr>
      <w:r w:rsidRPr="00DC5F40">
        <w:rPr>
          <w:b/>
          <w:bCs/>
        </w:rPr>
        <w:t>EVALUATION_VERIFY_WAIT_TIME</w:t>
      </w:r>
    </w:p>
    <w:p w14:paraId="251736A1" w14:textId="61B0BB77" w:rsidR="002E6C89" w:rsidRPr="00DC5F40" w:rsidRDefault="002E6C89" w:rsidP="002E6C89">
      <w:pPr>
        <w:pStyle w:val="Listaszerbekezds"/>
        <w:ind w:left="1080" w:firstLine="0"/>
      </w:pPr>
      <w:r w:rsidRPr="00DC5F40">
        <w:lastRenderedPageBreak/>
        <w:t xml:space="preserve">Az a késleltetés milliszekundumban megadva, amennyi időt a kiértékelő szerver vár egy </w:t>
      </w:r>
      <w:r w:rsidR="00172B8A" w:rsidRPr="00DC5F40">
        <w:t xml:space="preserve">verifikációs </w:t>
      </w:r>
      <w:r w:rsidRPr="00DC5F40">
        <w:t>kérésre való válasz</w:t>
      </w:r>
      <w:r w:rsidR="008E00C5" w:rsidRPr="00DC5F40">
        <w:t>adás</w:t>
      </w:r>
      <w:r w:rsidRPr="00DC5F40">
        <w:t xml:space="preserve"> előtt.</w:t>
      </w:r>
    </w:p>
    <w:p w14:paraId="627B4E29" w14:textId="4ABC3B0F" w:rsidR="00103630" w:rsidRPr="00DC5F40" w:rsidRDefault="002E6C89" w:rsidP="00CE779F">
      <w:pPr>
        <w:pStyle w:val="Listaszerbekezds"/>
        <w:ind w:left="1080" w:firstLine="0"/>
      </w:pPr>
      <w:r w:rsidRPr="00DC5F40">
        <w:t xml:space="preserve">Alapértelmezett értéke: </w:t>
      </w:r>
      <w:r w:rsidR="000631C0" w:rsidRPr="00DC5F40">
        <w:rPr>
          <w:b/>
          <w:bCs/>
        </w:rPr>
        <w:t>5000</w:t>
      </w:r>
    </w:p>
    <w:p w14:paraId="53619859" w14:textId="5F0537E0" w:rsidR="004F6CFD" w:rsidRPr="00DC5F40" w:rsidRDefault="004F6CFD" w:rsidP="004F6CFD">
      <w:pPr>
        <w:pStyle w:val="Cmsor2"/>
      </w:pPr>
      <w:bookmarkStart w:id="74" w:name="_Toc120875178"/>
      <w:r w:rsidRPr="00DC5F40">
        <w:t>Telepítés</w:t>
      </w:r>
      <w:bookmarkEnd w:id="74"/>
      <w:r w:rsidR="00962145" w:rsidRPr="00DC5F40">
        <w:t xml:space="preserve"> </w:t>
      </w:r>
    </w:p>
    <w:p w14:paraId="2D3463E2" w14:textId="40DFE7D3" w:rsidR="00325761" w:rsidRDefault="00962145" w:rsidP="00325761">
      <w:pPr>
        <w:keepNext/>
        <w:rPr>
          <w:noProof/>
        </w:rPr>
      </w:pPr>
      <w:r w:rsidRPr="00DC5F40">
        <w:t xml:space="preserve">Az alkalmazás szerver, a PostgreSQL adatbázis és a </w:t>
      </w:r>
      <w:r w:rsidRPr="00DC5F40">
        <w:rPr>
          <w:i/>
          <w:iCs/>
        </w:rPr>
        <w:t xml:space="preserve">mock </w:t>
      </w:r>
      <w:r w:rsidRPr="00DC5F40">
        <w:t>kiértékelő szerver telepítéséhez Docker, illetve docker-compose támogatást implementáltam.</w:t>
      </w:r>
      <w:r w:rsidR="0068724B" w:rsidRPr="00DC5F40">
        <w:t xml:space="preserve"> A</w:t>
      </w:r>
      <w:r w:rsidR="00D42290" w:rsidRPr="00DC5F40">
        <w:t>hogyan az</w:t>
      </w:r>
      <w:r w:rsidR="00D862D6">
        <w:t>t a</w:t>
      </w:r>
      <w:r w:rsidR="00D42290" w:rsidRPr="00DC5F40">
        <w:t xml:space="preserve"> </w:t>
      </w:r>
      <w:r w:rsidR="00DC219D">
        <w:fldChar w:fldCharType="begin"/>
      </w:r>
      <w:r w:rsidR="00DC219D">
        <w:instrText xml:space="preserve"> REF _Ref120879360 \h </w:instrText>
      </w:r>
      <w:r w:rsidR="00DC219D">
        <w:fldChar w:fldCharType="separate"/>
      </w:r>
      <w:r w:rsidR="00DC219D">
        <w:rPr>
          <w:noProof/>
        </w:rPr>
        <w:t>14</w:t>
      </w:r>
      <w:r w:rsidR="00DC219D">
        <w:t>. ábra</w:t>
      </w:r>
      <w:r w:rsidR="00DC219D">
        <w:fldChar w:fldCharType="end"/>
      </w:r>
      <w:r w:rsidR="00DC219D">
        <w:t xml:space="preserve"> </w:t>
      </w:r>
      <w:r w:rsidR="00D862D6">
        <w:t>is mutatja</w:t>
      </w:r>
      <w:r w:rsidR="00E228B3" w:rsidRPr="00DC5F40">
        <w:t xml:space="preserve">, az </w:t>
      </w:r>
      <w:r w:rsidR="0068724B" w:rsidRPr="00DC5F40">
        <w:t>egyes szolgáltatások saját Docker konténerben kerülnek telepítésre, egymástól elkülönítve, de közös Docker hálózaton futnak.</w:t>
      </w:r>
      <w:r w:rsidR="006C2FF1" w:rsidRPr="00DC5F40">
        <w:t xml:space="preserve"> Az alkalmazás szerver az adatbázissal TCP protokollon keresztül kommunikál.</w:t>
      </w:r>
      <w:r w:rsidR="00087A3D" w:rsidRPr="00DC5F40">
        <w:t xml:space="preserve"> Mivel ez a kommunikáció a Docker hálózaton belül megy végbe, ezért </w:t>
      </w:r>
      <w:r w:rsidR="00505FFC" w:rsidRPr="00DC5F40">
        <w:t>az adatbázisnak nem szükséges a hálózaton kívülről érkező</w:t>
      </w:r>
      <w:r w:rsidR="00C9053F" w:rsidRPr="00DC5F40">
        <w:t xml:space="preserve"> kérések fogadására nyitott portot biztosítani</w:t>
      </w:r>
      <w:r w:rsidR="00BE0CB5" w:rsidRPr="00DC5F40">
        <w:t>a. Ennek elsősorban biztonságtechnikai jelentősége van.</w:t>
      </w:r>
      <w:r w:rsidR="00A93DD1" w:rsidRPr="00DC5F40">
        <w:t xml:space="preserve"> Az alkalmazás szerver bár a kiértékelő szerverrel egy </w:t>
      </w:r>
      <w:r w:rsidR="00AD0B47" w:rsidRPr="00DC5F40">
        <w:t xml:space="preserve">Docker hálózatban kerül telepítésre, a két szolgáltatás egymással </w:t>
      </w:r>
      <w:r w:rsidR="00F649C5" w:rsidRPr="00DC5F40">
        <w:t xml:space="preserve">a hálózaton kívül, </w:t>
      </w:r>
      <w:r w:rsidR="00AD0B47" w:rsidRPr="00DC5F40">
        <w:t>HTTP protokollon keresztül</w:t>
      </w:r>
      <w:r w:rsidR="00F649C5" w:rsidRPr="00DC5F40">
        <w:t xml:space="preserve"> kommunikál.</w:t>
      </w:r>
      <w:r w:rsidR="00A158B5" w:rsidRPr="00DC5F40">
        <w:t xml:space="preserve"> Ez</w:t>
      </w:r>
      <w:r w:rsidR="000E3276" w:rsidRPr="00DC5F40">
        <w:t xml:space="preserve">t azért így valósítottam meg, mert a </w:t>
      </w:r>
      <w:r w:rsidR="00196517" w:rsidRPr="00DC5F40">
        <w:t xml:space="preserve">valós funkciókkal rendelkező </w:t>
      </w:r>
      <w:r w:rsidR="000E3276" w:rsidRPr="00DC5F40">
        <w:t xml:space="preserve">kiértékelő szerver </w:t>
      </w:r>
      <w:r w:rsidR="00196517" w:rsidRPr="00DC5F40">
        <w:t>nem része szintén egy ehhez hasonló HTTP API-t nyújt, így az általam elkészített szerver könnyen hozzáilleszthető.</w:t>
      </w:r>
    </w:p>
    <w:p w14:paraId="632178C5" w14:textId="77777777" w:rsidR="002206B0" w:rsidRDefault="002206B0" w:rsidP="002206B0">
      <w:pPr>
        <w:pStyle w:val="Kp"/>
      </w:pPr>
      <w:r w:rsidRPr="002206B0">
        <w:drawing>
          <wp:inline distT="0" distB="0" distL="0" distR="0" wp14:anchorId="2B26C4D8" wp14:editId="51C36008">
            <wp:extent cx="5400040" cy="2259965"/>
            <wp:effectExtent l="0" t="0" r="0" b="0"/>
            <wp:docPr id="38" name="Ábr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Ábra 38"/>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5400040" cy="2259965"/>
                    </a:xfrm>
                    <a:prstGeom prst="rect">
                      <a:avLst/>
                    </a:prstGeom>
                  </pic:spPr>
                </pic:pic>
              </a:graphicData>
            </a:graphic>
          </wp:inline>
        </w:drawing>
      </w:r>
    </w:p>
    <w:bookmarkStart w:id="75" w:name="_Ref120879360"/>
    <w:p w14:paraId="3068B8DB" w14:textId="7FC8D04D" w:rsidR="00DE4FD5" w:rsidRPr="00DC5F40" w:rsidRDefault="002206B0" w:rsidP="002206B0">
      <w:pPr>
        <w:pStyle w:val="Kpalrs"/>
      </w:pPr>
      <w:r>
        <w:fldChar w:fldCharType="begin"/>
      </w:r>
      <w:r>
        <w:instrText xml:space="preserve"> SEQ ábra \* ARABIC </w:instrText>
      </w:r>
      <w:r>
        <w:fldChar w:fldCharType="separate"/>
      </w:r>
      <w:r>
        <w:rPr>
          <w:noProof/>
        </w:rPr>
        <w:t>14</w:t>
      </w:r>
      <w:r>
        <w:fldChar w:fldCharType="end"/>
      </w:r>
      <w:r>
        <w:t>. ábra</w:t>
      </w:r>
      <w:bookmarkEnd w:id="75"/>
      <w:r>
        <w:t xml:space="preserve"> </w:t>
      </w:r>
      <w:r w:rsidRPr="00EE038D">
        <w:t>A szolgáltatások telepítése</w:t>
      </w:r>
    </w:p>
    <w:p w14:paraId="58403E9A" w14:textId="2C529C6D" w:rsidR="00DE4FD5" w:rsidRPr="00DC5F40" w:rsidRDefault="00D61869" w:rsidP="00962145">
      <w:r w:rsidRPr="00DC5F40">
        <w:t>A telepítés során Docker volume-okat is használnak a szolgáltatások.</w:t>
      </w:r>
      <w:r w:rsidR="0080613B" w:rsidRPr="00DC5F40">
        <w:t xml:space="preserve"> Két</w:t>
      </w:r>
      <w:r w:rsidR="00A719D4" w:rsidRPr="00DC5F40">
        <w:t xml:space="preserve"> volume jön létre a szolgáltatások docker-compose-on keresztül történő elindításakor. Az egyiket az adatbázis használja</w:t>
      </w:r>
      <w:r w:rsidR="00AA4899" w:rsidRPr="00DC5F40">
        <w:t xml:space="preserve"> az adatbázis fájlok tárolására. A más</w:t>
      </w:r>
      <w:r w:rsidR="00C42EE2" w:rsidRPr="00DC5F40">
        <w:t xml:space="preserve">ikat a kiértékelő </w:t>
      </w:r>
      <w:r w:rsidR="00C42EE2" w:rsidRPr="00DC5F40">
        <w:lastRenderedPageBreak/>
        <w:t>szerver használja, ide kerülnek azok a JSON fájlok, amelyeket az egyes kérésekre küld</w:t>
      </w:r>
      <w:r w:rsidR="001C2E98" w:rsidRPr="00DC5F40">
        <w:t>ött válasz törzsét alkotják</w:t>
      </w:r>
      <w:r w:rsidR="00C42EE2" w:rsidRPr="00DC5F40">
        <w:t>.</w:t>
      </w:r>
    </w:p>
    <w:p w14:paraId="54E86955" w14:textId="141238E1" w:rsidR="002F0C9E" w:rsidRPr="00DC5F40" w:rsidRDefault="00B76054" w:rsidP="00962145">
      <w:r w:rsidRPr="00DC5F40">
        <w:t xml:space="preserve">A szolgáltatások </w:t>
      </w:r>
      <w:r w:rsidR="00EC2282" w:rsidRPr="00DC5F40">
        <w:t>telepítéséhez a következő lépésekre van szükség:</w:t>
      </w:r>
    </w:p>
    <w:p w14:paraId="1A1CCB3C" w14:textId="62CE974F" w:rsidR="00EC2282" w:rsidRPr="00DC5F40" w:rsidRDefault="00EC2282" w:rsidP="00EC2282">
      <w:pPr>
        <w:pStyle w:val="Listaszerbekezds"/>
        <w:numPr>
          <w:ilvl w:val="0"/>
          <w:numId w:val="40"/>
        </w:numPr>
      </w:pPr>
      <w:r w:rsidRPr="00DC5F40">
        <w:t>Docker image-ek készítése</w:t>
      </w:r>
      <w:r w:rsidR="00340CAA" w:rsidRPr="00DC5F40">
        <w:t>.</w:t>
      </w:r>
    </w:p>
    <w:p w14:paraId="0F28EC72" w14:textId="08C759D9" w:rsidR="00EC2282" w:rsidRPr="00DC5F40" w:rsidRDefault="00EC2282" w:rsidP="00EC2282">
      <w:pPr>
        <w:pStyle w:val="Listaszerbekezds"/>
        <w:numPr>
          <w:ilvl w:val="0"/>
          <w:numId w:val="40"/>
        </w:numPr>
      </w:pPr>
      <w:r w:rsidRPr="00DC5F40">
        <w:t>Docker hálózat létrehozása</w:t>
      </w:r>
      <w:r w:rsidR="00340CAA" w:rsidRPr="00DC5F40">
        <w:t>.</w:t>
      </w:r>
    </w:p>
    <w:p w14:paraId="0B95BC92" w14:textId="27191856" w:rsidR="00340CAA" w:rsidRPr="00DC5F40" w:rsidRDefault="00340CAA" w:rsidP="00EC2282">
      <w:pPr>
        <w:pStyle w:val="Listaszerbekezds"/>
        <w:numPr>
          <w:ilvl w:val="0"/>
          <w:numId w:val="40"/>
        </w:numPr>
      </w:pPr>
      <w:r w:rsidRPr="00DC5F40">
        <w:t>Docker konténerek elindítása.</w:t>
      </w:r>
    </w:p>
    <w:p w14:paraId="2909558D" w14:textId="7B3881F2" w:rsidR="00EC2282" w:rsidRPr="00DC5F40" w:rsidRDefault="00EC2282" w:rsidP="00EC2282">
      <w:pPr>
        <w:pStyle w:val="Listaszerbekezds"/>
        <w:numPr>
          <w:ilvl w:val="0"/>
          <w:numId w:val="40"/>
        </w:numPr>
      </w:pPr>
      <w:r w:rsidRPr="00DC5F40">
        <w:t>Az adatbázis migrációs szkriptek futtatása</w:t>
      </w:r>
      <w:r w:rsidR="00196D0A" w:rsidRPr="00DC5F40">
        <w:t>, például:</w:t>
      </w:r>
    </w:p>
    <w:p w14:paraId="6035BE2A" w14:textId="11043ECE" w:rsidR="00196D0A" w:rsidRPr="00DC5F40" w:rsidRDefault="00196D0A" w:rsidP="00196D0A">
      <w:pPr>
        <w:pStyle w:val="Kd"/>
      </w:pPr>
      <w:r w:rsidRPr="00DC5F40">
        <w:tab/>
        <w:t xml:space="preserve">  $ docker exec -it x11-sentinel-server_db_1 \</w:t>
      </w:r>
    </w:p>
    <w:p w14:paraId="08CD33B8" w14:textId="751A03E8" w:rsidR="00196D0A" w:rsidRPr="00DC5F40" w:rsidRDefault="00196D0A" w:rsidP="00196D0A">
      <w:pPr>
        <w:pStyle w:val="Kd"/>
      </w:pPr>
      <w:r w:rsidRPr="00DC5F40">
        <w:t xml:space="preserve">    </w:t>
      </w:r>
      <w:r w:rsidRPr="00DC5F40">
        <w:tab/>
        <w:t xml:space="preserve">      psql -h localhost -p 5432 -U postgres \</w:t>
      </w:r>
    </w:p>
    <w:p w14:paraId="41DE10C8" w14:textId="255F4ECE" w:rsidR="00196D0A" w:rsidRPr="00DC5F40" w:rsidRDefault="00196D0A" w:rsidP="00196D0A">
      <w:pPr>
        <w:pStyle w:val="Kd"/>
      </w:pPr>
      <w:r w:rsidRPr="00DC5F40">
        <w:t xml:space="preserve">             -f migration-scripts/01_initialize_db_UP.sql</w:t>
      </w:r>
    </w:p>
    <w:p w14:paraId="4EFC27F8" w14:textId="7E7182BB" w:rsidR="00196D0A" w:rsidRPr="00DC5F40" w:rsidRDefault="00340CAA" w:rsidP="00777E36">
      <w:pPr>
        <w:pStyle w:val="Listaszerbekezds"/>
        <w:numPr>
          <w:ilvl w:val="0"/>
          <w:numId w:val="40"/>
        </w:numPr>
      </w:pPr>
      <w:r w:rsidRPr="00DC5F40">
        <w:t>JSON fájlok másolása a kiértékelő szerver által használt Docker volume-ra.</w:t>
      </w:r>
    </w:p>
    <w:p w14:paraId="72BF0CF9" w14:textId="154B364A" w:rsidR="00C86DB6" w:rsidRPr="00DC5F40" w:rsidRDefault="00C86DB6" w:rsidP="00777E36">
      <w:pPr>
        <w:ind w:firstLine="0"/>
      </w:pPr>
      <w:r w:rsidRPr="00DC5F40">
        <w:t xml:space="preserve">Az egyes </w:t>
      </w:r>
      <w:r w:rsidR="00C919DE" w:rsidRPr="00DC5F40">
        <w:t>lépések részletes dokumentációja a futtatandó kódrészletekkel a projekt</w:t>
      </w:r>
      <w:r w:rsidR="00851F53" w:rsidRPr="00DC5F40">
        <w:t xml:space="preserve"> README.md fájljában került dokumentálásra.</w:t>
      </w:r>
    </w:p>
    <w:p w14:paraId="6C5C2312" w14:textId="68E68429" w:rsidR="000C0CC7" w:rsidRPr="00DC5F40" w:rsidRDefault="000C0CC7" w:rsidP="000C0CC7">
      <w:pPr>
        <w:pStyle w:val="Cmsor1"/>
      </w:pPr>
      <w:bookmarkStart w:id="76" w:name="_Toc120875179"/>
      <w:r w:rsidRPr="00DC5F40">
        <w:lastRenderedPageBreak/>
        <w:t>Webes vékonykliens</w:t>
      </w:r>
      <w:bookmarkEnd w:id="76"/>
    </w:p>
    <w:p w14:paraId="63F72A8E" w14:textId="77777777" w:rsidR="006D7B0A" w:rsidRPr="00DC5F40" w:rsidRDefault="006D7B0A" w:rsidP="006D7B0A">
      <w:r w:rsidRPr="00DC5F40">
        <w:t>A következő fejezetnek a célja a webes vékonykliens program dokumentációja. A leírásban először ismertetem a kliens programmal szemben felállított követelményeket, majd az alkalmazás felépítését. Ezt követően a különböző nézetekről és az azokon megjelenített statisztikákról lesz szó. A fejezetet a konfigurációs lehetőségek bemutatásával és a telepítéssel kapcsolatos tudnivalókkal zárom.</w:t>
      </w:r>
    </w:p>
    <w:p w14:paraId="6E690C95" w14:textId="0D5C502E" w:rsidR="00240DCB" w:rsidRPr="00DC5F40" w:rsidRDefault="00F83E93" w:rsidP="00F83E93">
      <w:pPr>
        <w:pStyle w:val="Cmsor2"/>
      </w:pPr>
      <w:bookmarkStart w:id="77" w:name="_Toc120875180"/>
      <w:r w:rsidRPr="00DC5F40">
        <w:t>Követelmények</w:t>
      </w:r>
      <w:bookmarkEnd w:id="77"/>
    </w:p>
    <w:p w14:paraId="297CBE4B" w14:textId="7CC54DB6" w:rsidR="000660F9" w:rsidRPr="00DC5F40" w:rsidRDefault="000660F9" w:rsidP="00A814E8">
      <w:pPr>
        <w:ind w:left="1440" w:hanging="720"/>
      </w:pPr>
      <w:r w:rsidRPr="00DC5F40">
        <w:t>R1</w:t>
      </w:r>
      <w:r w:rsidRPr="00DC5F40">
        <w:tab/>
      </w:r>
      <w:r w:rsidR="00DD1B20" w:rsidRPr="00DC5F40">
        <w:t xml:space="preserve">A webes vékonykliens alkalmazásnak </w:t>
      </w:r>
      <w:r w:rsidR="008F08BF" w:rsidRPr="00DC5F40">
        <w:t>legyen elérhető egy tetszőleges modern böngészőn keresztül.</w:t>
      </w:r>
    </w:p>
    <w:p w14:paraId="38432C70" w14:textId="18E12A67" w:rsidR="00AE1501" w:rsidRPr="00DC5F40" w:rsidRDefault="00AE1501" w:rsidP="00A814E8">
      <w:pPr>
        <w:ind w:left="1440" w:hanging="720"/>
      </w:pPr>
      <w:r w:rsidRPr="00DC5F40">
        <w:t>R2</w:t>
      </w:r>
      <w:r w:rsidRPr="00DC5F40">
        <w:tab/>
        <w:t xml:space="preserve">Az alkalmazás felülete </w:t>
      </w:r>
      <w:r w:rsidR="00E86DC7" w:rsidRPr="00DC5F40">
        <w:t>legyen reszponzív</w:t>
      </w:r>
      <w:r w:rsidR="00763D2A" w:rsidRPr="00DC5F40">
        <w:t xml:space="preserve">, támogasson különböző </w:t>
      </w:r>
      <w:r w:rsidR="00E86DC7" w:rsidRPr="00DC5F40">
        <w:t>képernyőméreteke</w:t>
      </w:r>
      <w:r w:rsidR="00763D2A" w:rsidRPr="00DC5F40">
        <w:t>t</w:t>
      </w:r>
      <w:r w:rsidR="00E86DC7" w:rsidRPr="00DC5F40">
        <w:t xml:space="preserve">. A legkisebb támogatott </w:t>
      </w:r>
      <w:r w:rsidR="006D6A80" w:rsidRPr="00DC5F40">
        <w:t>felbontás a HD (1280x720 pixel).</w:t>
      </w:r>
    </w:p>
    <w:p w14:paraId="11248065" w14:textId="5623588F" w:rsidR="00C84267" w:rsidRPr="00DC5F40" w:rsidRDefault="00C84267" w:rsidP="00A814E8">
      <w:pPr>
        <w:ind w:left="1440" w:hanging="720"/>
      </w:pPr>
      <w:r w:rsidRPr="00DC5F40">
        <w:t>R3</w:t>
      </w:r>
      <w:r w:rsidRPr="00DC5F40">
        <w:tab/>
        <w:t>Az alkalmazás jelenítse meg az alkalmazás szerver állapotát (elérhető-e).</w:t>
      </w:r>
    </w:p>
    <w:p w14:paraId="3098921D" w14:textId="79657F22" w:rsidR="00860749" w:rsidRPr="00DC5F40" w:rsidRDefault="00860749" w:rsidP="00A814E8">
      <w:pPr>
        <w:ind w:left="1440" w:hanging="720"/>
      </w:pPr>
      <w:r w:rsidRPr="00DC5F40">
        <w:t>R</w:t>
      </w:r>
      <w:r w:rsidR="00C84267" w:rsidRPr="00DC5F40">
        <w:t>4</w:t>
      </w:r>
      <w:r w:rsidRPr="00DC5F40">
        <w:tab/>
      </w:r>
      <w:r w:rsidR="00B83C28" w:rsidRPr="00DC5F40">
        <w:t>Az alkalmazás jelenítsen meg összesített statisztikákat a rendszerben található adatok alapján.</w:t>
      </w:r>
    </w:p>
    <w:p w14:paraId="0DC73EE9" w14:textId="201D4F52" w:rsidR="00B83C28" w:rsidRPr="00DC5F40" w:rsidRDefault="00B83C28" w:rsidP="00A814E8">
      <w:pPr>
        <w:ind w:left="1440" w:hanging="720"/>
      </w:pPr>
      <w:r w:rsidRPr="00DC5F40">
        <w:t>R</w:t>
      </w:r>
      <w:r w:rsidR="00C84267" w:rsidRPr="00DC5F40">
        <w:t>5</w:t>
      </w:r>
      <w:r w:rsidRPr="00DC5F40">
        <w:tab/>
        <w:t xml:space="preserve">A felületen legyen lehetőség </w:t>
      </w:r>
      <w:r w:rsidR="000758A2" w:rsidRPr="00DC5F40">
        <w:t>felhasználók keresésére.</w:t>
      </w:r>
    </w:p>
    <w:p w14:paraId="7BD3B55D" w14:textId="4EC27910" w:rsidR="000758A2" w:rsidRPr="00DC5F40" w:rsidRDefault="000758A2" w:rsidP="00A814E8">
      <w:pPr>
        <w:ind w:left="1440" w:hanging="720"/>
      </w:pPr>
      <w:r w:rsidRPr="00DC5F40">
        <w:t>R</w:t>
      </w:r>
      <w:r w:rsidR="00C84267" w:rsidRPr="00DC5F40">
        <w:t>6</w:t>
      </w:r>
      <w:r w:rsidRPr="00DC5F40">
        <w:tab/>
      </w:r>
      <w:r w:rsidR="00A34655" w:rsidRPr="00DC5F40">
        <w:t>Az alkalmazás egy felhasználó kiválasztása után jelenítsen meg az adott felhasználóhoz tartozó specifikus statisztikákat.</w:t>
      </w:r>
    </w:p>
    <w:p w14:paraId="15AB4CB5" w14:textId="73363081" w:rsidR="002B43D0" w:rsidRPr="00DC5F40" w:rsidRDefault="002B43D0" w:rsidP="00A814E8">
      <w:pPr>
        <w:ind w:left="1440" w:hanging="720"/>
      </w:pPr>
      <w:r w:rsidRPr="00DC5F40">
        <w:t>R7</w:t>
      </w:r>
      <w:r w:rsidRPr="00DC5F40">
        <w:tab/>
        <w:t>Az egyes nézetek esetén a statisztikák bizonyos időközönként automatikusan kerüljenek frissítésre.</w:t>
      </w:r>
    </w:p>
    <w:p w14:paraId="0116C50A" w14:textId="50C11B8E" w:rsidR="002D6DE0" w:rsidRPr="00DC5F40" w:rsidRDefault="002D6DE0" w:rsidP="002D6DE0">
      <w:pPr>
        <w:pStyle w:val="Cmsor2"/>
      </w:pPr>
      <w:bookmarkStart w:id="78" w:name="_Toc120875181"/>
      <w:r w:rsidRPr="00DC5F40">
        <w:t>Az alkalmazás felépítése</w:t>
      </w:r>
      <w:bookmarkEnd w:id="78"/>
    </w:p>
    <w:p w14:paraId="1B4B0854" w14:textId="404A0DEB" w:rsidR="008910FD" w:rsidRPr="00DC5F40" w:rsidRDefault="00B637CB" w:rsidP="008910FD">
      <w:r w:rsidRPr="00DC5F40">
        <w:t xml:space="preserve">A webes vékonykliens </w:t>
      </w:r>
      <w:r w:rsidR="00067001" w:rsidRPr="00DC5F40">
        <w:t xml:space="preserve">alapja egy </w:t>
      </w:r>
      <w:r w:rsidRPr="00DC5F40">
        <w:t>React alkalmazás</w:t>
      </w:r>
      <w:r w:rsidR="00067001" w:rsidRPr="00DC5F40">
        <w:t xml:space="preserve">, amely az üzleti logikát és a különböző </w:t>
      </w:r>
      <w:r w:rsidR="003859E6" w:rsidRPr="00DC5F40">
        <w:t>komponensek</w:t>
      </w:r>
      <w:r w:rsidR="00817404" w:rsidRPr="00DC5F40">
        <w:t xml:space="preserve"> felépítését</w:t>
      </w:r>
      <w:r w:rsidR="00297287" w:rsidRPr="00DC5F40">
        <w:t xml:space="preserve"> </w:t>
      </w:r>
      <w:r w:rsidR="00817404" w:rsidRPr="00DC5F40">
        <w:t>(</w:t>
      </w:r>
      <w:r w:rsidR="00067001" w:rsidRPr="00DC5F40">
        <w:t>HTML törzsét</w:t>
      </w:r>
      <w:r w:rsidR="00817404" w:rsidRPr="00DC5F40">
        <w:t>)</w:t>
      </w:r>
      <w:r w:rsidR="00067001" w:rsidRPr="00DC5F40">
        <w:t xml:space="preserve"> nyújtja</w:t>
      </w:r>
      <w:r w:rsidR="0004013F" w:rsidRPr="00DC5F40">
        <w:t xml:space="preserve"> </w:t>
      </w:r>
      <w:r w:rsidR="003859E6" w:rsidRPr="00DC5F40">
        <w:t>Az alkalmazásnak két</w:t>
      </w:r>
      <w:r w:rsidR="00D15F62" w:rsidRPr="00DC5F40">
        <w:t xml:space="preserve"> nézete van. Az egyik</w:t>
      </w:r>
      <w:r w:rsidR="0075486B" w:rsidRPr="00DC5F40">
        <w:t xml:space="preserve">en a szerver állapotával (R3) </w:t>
      </w:r>
      <w:r w:rsidR="00DA11BF" w:rsidRPr="00DC5F40">
        <w:t>kapcsolatos információt és összesített statisztikákat (R4)</w:t>
      </w:r>
      <w:r w:rsidR="00C344B1" w:rsidRPr="00DC5F40">
        <w:t xml:space="preserve"> lehet megtekinteni.</w:t>
      </w:r>
      <w:r w:rsidR="00AA0B66" w:rsidRPr="00DC5F40">
        <w:t xml:space="preserve"> Az</w:t>
      </w:r>
      <w:r w:rsidR="00022932" w:rsidRPr="00DC5F40">
        <w:t xml:space="preserve"> oldal fejlécében található egy kereső</w:t>
      </w:r>
      <w:r w:rsidR="00AA0B66" w:rsidRPr="00DC5F40">
        <w:t>, amel</w:t>
      </w:r>
      <w:r w:rsidR="00022932" w:rsidRPr="00DC5F40">
        <w:t>lyel felhasználókra lehet szűrni (R5).</w:t>
      </w:r>
      <w:r w:rsidR="001D6A60" w:rsidRPr="00DC5F40">
        <w:t xml:space="preserve"> </w:t>
      </w:r>
      <w:r w:rsidR="00D63F18" w:rsidRPr="00DC5F40">
        <w:t xml:space="preserve">A felhasználó azonosítójára kattintva az oldal egy új nézetre navigál, amelyen az adott felhasználóhoz tartozó specifikus tartalmat lehet megtekinteni (R6). </w:t>
      </w:r>
      <w:r w:rsidR="00CD7A08" w:rsidRPr="00DC5F40">
        <w:t xml:space="preserve">Az egyes felületek dizájn elemeinek implementálásához és a </w:t>
      </w:r>
      <w:r w:rsidR="00CD7A08" w:rsidRPr="00DC5F40">
        <w:lastRenderedPageBreak/>
        <w:t xml:space="preserve">tartalom elrendezéséhez </w:t>
      </w:r>
      <w:r w:rsidR="00064C5B" w:rsidRPr="00DC5F40">
        <w:t xml:space="preserve">a </w:t>
      </w:r>
      <w:r w:rsidR="00064C5B" w:rsidRPr="00DC5F40">
        <w:rPr>
          <w:i/>
          <w:iCs/>
        </w:rPr>
        <w:t>Sass</w:t>
      </w:r>
      <w:sdt>
        <w:sdtPr>
          <w:id w:val="255726324"/>
          <w:citation/>
        </w:sdtPr>
        <w:sdtContent>
          <w:r w:rsidR="00064C5B" w:rsidRPr="00DC5F40">
            <w:fldChar w:fldCharType="begin"/>
          </w:r>
          <w:r w:rsidR="00064C5B" w:rsidRPr="00DC5F40">
            <w:instrText xml:space="preserve"> CITATION Sas22 \l 2057 </w:instrText>
          </w:r>
          <w:r w:rsidR="00064C5B" w:rsidRPr="00DC5F40">
            <w:fldChar w:fldCharType="separate"/>
          </w:r>
          <w:r w:rsidR="002206B0">
            <w:rPr>
              <w:noProof/>
            </w:rPr>
            <w:t xml:space="preserve"> [14]</w:t>
          </w:r>
          <w:r w:rsidR="00064C5B" w:rsidRPr="00DC5F40">
            <w:fldChar w:fldCharType="end"/>
          </w:r>
        </w:sdtContent>
      </w:sdt>
      <w:r w:rsidR="00064C5B" w:rsidRPr="00DC5F40">
        <w:t xml:space="preserve"> és a </w:t>
      </w:r>
      <w:r w:rsidR="00064C5B" w:rsidRPr="00DC5F40">
        <w:rPr>
          <w:i/>
          <w:iCs/>
        </w:rPr>
        <w:t>Bootstrap</w:t>
      </w:r>
      <w:sdt>
        <w:sdtPr>
          <w:id w:val="-448546693"/>
          <w:citation/>
        </w:sdtPr>
        <w:sdtContent>
          <w:r w:rsidR="00064C5B" w:rsidRPr="00DC5F40">
            <w:fldChar w:fldCharType="begin"/>
          </w:r>
          <w:r w:rsidR="00064C5B" w:rsidRPr="00DC5F40">
            <w:instrText xml:space="preserve"> CITATION Boo22 \l 2057 </w:instrText>
          </w:r>
          <w:r w:rsidR="00064C5B" w:rsidRPr="00DC5F40">
            <w:fldChar w:fldCharType="separate"/>
          </w:r>
          <w:r w:rsidR="002206B0">
            <w:rPr>
              <w:noProof/>
            </w:rPr>
            <w:t xml:space="preserve"> [15]</w:t>
          </w:r>
          <w:r w:rsidR="00064C5B" w:rsidRPr="00DC5F40">
            <w:fldChar w:fldCharType="end"/>
          </w:r>
        </w:sdtContent>
      </w:sdt>
      <w:r w:rsidR="00064C5B" w:rsidRPr="00DC5F40">
        <w:t xml:space="preserve"> technológiákat használtam</w:t>
      </w:r>
      <w:r w:rsidR="00273C75" w:rsidRPr="00DC5F40">
        <w:t xml:space="preserve"> (R2)</w:t>
      </w:r>
      <w:r w:rsidR="00064C5B" w:rsidRPr="00DC5F40">
        <w:t>.</w:t>
      </w:r>
      <w:r w:rsidR="006D53CC" w:rsidRPr="00DC5F40">
        <w:t xml:space="preserve"> A statisztikák lekérdezésére az alkalmazás szerver egy HTTP JSON API-t nyújt (ld. </w:t>
      </w:r>
      <w:r w:rsidR="006D53CC" w:rsidRPr="00281B01">
        <w:rPr>
          <w:i/>
          <w:iCs/>
        </w:rPr>
        <w:fldChar w:fldCharType="begin"/>
      </w:r>
      <w:r w:rsidR="006D53CC" w:rsidRPr="00281B01">
        <w:rPr>
          <w:i/>
          <w:iCs/>
        </w:rPr>
        <w:instrText xml:space="preserve"> REF _Ref119676181 \r \h </w:instrText>
      </w:r>
      <w:r w:rsidR="00281B01">
        <w:rPr>
          <w:i/>
          <w:iCs/>
        </w:rPr>
        <w:instrText xml:space="preserve"> \* MERGEFORMAT </w:instrText>
      </w:r>
      <w:r w:rsidR="006D53CC" w:rsidRPr="00281B01">
        <w:rPr>
          <w:i/>
          <w:iCs/>
        </w:rPr>
      </w:r>
      <w:r w:rsidR="006D53CC" w:rsidRPr="00281B01">
        <w:rPr>
          <w:i/>
          <w:iCs/>
        </w:rPr>
        <w:fldChar w:fldCharType="separate"/>
      </w:r>
      <w:r w:rsidR="002206B0">
        <w:rPr>
          <w:i/>
          <w:iCs/>
        </w:rPr>
        <w:t>6.4.3</w:t>
      </w:r>
      <w:r w:rsidR="006D53CC" w:rsidRPr="00281B01">
        <w:rPr>
          <w:i/>
          <w:iCs/>
        </w:rPr>
        <w:fldChar w:fldCharType="end"/>
      </w:r>
      <w:r w:rsidR="006D53CC" w:rsidRPr="00DC5F40">
        <w:t>)</w:t>
      </w:r>
      <w:r w:rsidR="00EE4299" w:rsidRPr="00DC5F40">
        <w:t>.</w:t>
      </w:r>
      <w:r w:rsidR="009C1E43" w:rsidRPr="00DC5F40">
        <w:t xml:space="preserve"> </w:t>
      </w:r>
      <w:r w:rsidR="00EE4299" w:rsidRPr="00DC5F40">
        <w:t>A</w:t>
      </w:r>
      <w:r w:rsidR="009C1E43" w:rsidRPr="00DC5F40">
        <w:t xml:space="preserve"> React alkalmazás </w:t>
      </w:r>
      <w:r w:rsidR="00B246B1" w:rsidRPr="00DC5F40">
        <w:t xml:space="preserve">a nézethez szükséges adatokat </w:t>
      </w:r>
      <w:r w:rsidR="009C1E43" w:rsidRPr="00DC5F40">
        <w:t>konfigurálható időközönként periodikusan lekérdez</w:t>
      </w:r>
      <w:r w:rsidR="00EE4299" w:rsidRPr="00DC5F40">
        <w:t xml:space="preserve">i </w:t>
      </w:r>
      <w:r w:rsidR="00265029" w:rsidRPr="00DC5F40">
        <w:t>(R7)</w:t>
      </w:r>
      <w:r w:rsidR="00EE4299" w:rsidRPr="00DC5F40">
        <w:t xml:space="preserve"> és </w:t>
      </w:r>
      <w:r w:rsidR="005542E4" w:rsidRPr="00DC5F40">
        <w:t>újra</w:t>
      </w:r>
      <w:r w:rsidR="00734700" w:rsidRPr="00DC5F40">
        <w:t xml:space="preserve"> </w:t>
      </w:r>
      <w:r w:rsidR="005542E4" w:rsidRPr="00DC5F40">
        <w:t>rendereli a nézethez tartozó komponenseket</w:t>
      </w:r>
      <w:r w:rsidR="009C1E43" w:rsidRPr="00DC5F40">
        <w:t>.</w:t>
      </w:r>
    </w:p>
    <w:p w14:paraId="6191C575" w14:textId="6944DA5F" w:rsidR="002D6DE0" w:rsidRPr="00DC5F40" w:rsidRDefault="002D6DE0" w:rsidP="002D6DE0">
      <w:pPr>
        <w:pStyle w:val="Cmsor2"/>
      </w:pPr>
      <w:bookmarkStart w:id="79" w:name="_Toc120875182"/>
      <w:r w:rsidRPr="00DC5F40">
        <w:t>Összesített statisztikák</w:t>
      </w:r>
      <w:bookmarkEnd w:id="79"/>
    </w:p>
    <w:p w14:paraId="117A6C3F" w14:textId="4048BC8D" w:rsidR="00D075DB" w:rsidRDefault="00D075DB" w:rsidP="00D075DB">
      <w:r w:rsidRPr="00DC5F40">
        <w:t>A weboldal betöltésekor az első nézet</w:t>
      </w:r>
      <w:r w:rsidR="00DF57DB" w:rsidRPr="00DC5F40">
        <w:t>,</w:t>
      </w:r>
      <w:r w:rsidRPr="00DC5F40">
        <w:t xml:space="preserve"> ami a felhasználót fogadja </w:t>
      </w:r>
      <w:r w:rsidR="00D80260" w:rsidRPr="00DC5F40">
        <w:t>az összesített statisztikákat mutatja.</w:t>
      </w:r>
      <w:r w:rsidR="00DF57DB" w:rsidRPr="00DC5F40">
        <w:t xml:space="preserve"> </w:t>
      </w:r>
      <w:r w:rsidR="00DA07AA" w:rsidRPr="00DC5F40">
        <w:t>Az oldal tetején három panel található. Ezek a szerver elérhetőségét (online / offline), a regisztrált felhasználók számát, illetve az incidensek számát mutatják.</w:t>
      </w:r>
      <w:r w:rsidR="003362E7" w:rsidRPr="00DC5F40">
        <w:t xml:space="preserve"> Incidensnek az olyan felhasználó verifikációk számítanak, amelyek egy megadott küszöbértéknél alacsonyabb pontot érnek el</w:t>
      </w:r>
      <w:r w:rsidR="000E76F1" w:rsidRPr="00DC5F40">
        <w:t>.</w:t>
      </w:r>
    </w:p>
    <w:p w14:paraId="14D71C77" w14:textId="77777777" w:rsidR="00732E2C" w:rsidRDefault="00732E2C" w:rsidP="00732E2C">
      <w:pPr>
        <w:pStyle w:val="Kp"/>
      </w:pPr>
      <w:r w:rsidRPr="00DC5F40">
        <w:rPr>
          <w:noProof/>
        </w:rPr>
        <w:drawing>
          <wp:inline distT="0" distB="0" distL="0" distR="0" wp14:anchorId="6AF04A45" wp14:editId="70EA3575">
            <wp:extent cx="5400040" cy="890905"/>
            <wp:effectExtent l="0" t="0" r="0" b="0"/>
            <wp:docPr id="17" name="Kép 17"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descr="A képen asztal látható&#10;&#10;Automatikusan generált leírá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890905"/>
                    </a:xfrm>
                    <a:prstGeom prst="rect">
                      <a:avLst/>
                    </a:prstGeom>
                    <a:noFill/>
                    <a:ln>
                      <a:noFill/>
                    </a:ln>
                  </pic:spPr>
                </pic:pic>
              </a:graphicData>
            </a:graphic>
          </wp:inline>
        </w:drawing>
      </w:r>
    </w:p>
    <w:p w14:paraId="46B40753" w14:textId="46ED52D2" w:rsidR="00732E2C" w:rsidRPr="00DC5F40" w:rsidRDefault="00732E2C" w:rsidP="00970B86">
      <w:pPr>
        <w:pStyle w:val="Kpalrs"/>
      </w:pPr>
      <w:fldSimple w:instr=" SEQ ábra \* ARABIC ">
        <w:r w:rsidR="002206B0">
          <w:rPr>
            <w:noProof/>
          </w:rPr>
          <w:t>15</w:t>
        </w:r>
      </w:fldSimple>
      <w:r>
        <w:t xml:space="preserve">. ábra </w:t>
      </w:r>
      <w:r w:rsidRPr="002A45AA">
        <w:t>Összesített statisztikák</w:t>
      </w:r>
    </w:p>
    <w:p w14:paraId="1F6CBC2B" w14:textId="22324877" w:rsidR="0072607C" w:rsidRDefault="00A20A4B" w:rsidP="00D075DB">
      <w:r w:rsidRPr="00DC5F40">
        <w:t xml:space="preserve">Az oldalon lejjebb </w:t>
      </w:r>
      <w:r w:rsidR="00A15702" w:rsidRPr="00DC5F40">
        <w:t>görgetve</w:t>
      </w:r>
      <w:r w:rsidR="00D42EAD" w:rsidRPr="00DC5F40">
        <w:t xml:space="preserve"> az események</w:t>
      </w:r>
      <w:r w:rsidR="00332F20" w:rsidRPr="00DC5F40">
        <w:t xml:space="preserve">kel kapcsolatos </w:t>
      </w:r>
      <w:r w:rsidR="003A19C4" w:rsidRPr="00DC5F40">
        <w:t xml:space="preserve">grafikont </w:t>
      </w:r>
      <w:r w:rsidR="00332F20" w:rsidRPr="00DC5F40">
        <w:t>tekinthet meg a felhasználó.</w:t>
      </w:r>
      <w:r w:rsidR="003A19C4" w:rsidRPr="00DC5F40">
        <w:t xml:space="preserve"> </w:t>
      </w:r>
    </w:p>
    <w:p w14:paraId="7BBA027C" w14:textId="77777777" w:rsidR="0072607C" w:rsidRDefault="0072607C" w:rsidP="0072607C">
      <w:pPr>
        <w:pStyle w:val="Kp"/>
      </w:pPr>
      <w:r w:rsidRPr="00DC5F40">
        <w:rPr>
          <w:noProof/>
        </w:rPr>
        <w:drawing>
          <wp:inline distT="0" distB="0" distL="0" distR="0" wp14:anchorId="028928D9" wp14:editId="05B17C10">
            <wp:extent cx="5400040" cy="2615604"/>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615604"/>
                    </a:xfrm>
                    <a:prstGeom prst="rect">
                      <a:avLst/>
                    </a:prstGeom>
                    <a:noFill/>
                    <a:ln>
                      <a:noFill/>
                    </a:ln>
                  </pic:spPr>
                </pic:pic>
              </a:graphicData>
            </a:graphic>
          </wp:inline>
        </w:drawing>
      </w:r>
    </w:p>
    <w:p w14:paraId="013E2BC8" w14:textId="3D5EFDA5" w:rsidR="0072607C" w:rsidRDefault="0072607C" w:rsidP="00970B86">
      <w:pPr>
        <w:pStyle w:val="Kpalrs"/>
      </w:pPr>
      <w:fldSimple w:instr=" SEQ ábra \* ARABIC ">
        <w:r w:rsidR="002206B0">
          <w:rPr>
            <w:noProof/>
          </w:rPr>
          <w:t>16</w:t>
        </w:r>
      </w:fldSimple>
      <w:r>
        <w:t xml:space="preserve">. ábra </w:t>
      </w:r>
      <w:r w:rsidRPr="00AA2F89">
        <w:t>Események a dátumok függvényében</w:t>
      </w:r>
    </w:p>
    <w:p w14:paraId="0058F4A1" w14:textId="1BBE9408" w:rsidR="00EB5C8C" w:rsidRPr="00DC5F40" w:rsidRDefault="003A19C4" w:rsidP="00D075DB">
      <w:r w:rsidRPr="00DC5F40">
        <w:t>A grafiko</w:t>
      </w:r>
      <w:r w:rsidR="005763AA" w:rsidRPr="00DC5F40">
        <w:t xml:space="preserve">n X tengelyén </w:t>
      </w:r>
      <w:r w:rsidR="0096006D" w:rsidRPr="00DC5F40">
        <w:t>dátumok találhatóak</w:t>
      </w:r>
      <w:r w:rsidR="00B00FB0" w:rsidRPr="00DC5F40">
        <w:t>, az Y tengelyen pedig az adott dátum</w:t>
      </w:r>
      <w:r w:rsidR="007F562D" w:rsidRPr="00DC5F40">
        <w:t xml:space="preserve">on gyűjtött összes </w:t>
      </w:r>
      <w:r w:rsidR="00B00FB0" w:rsidRPr="00DC5F40">
        <w:t>felhasználói esemény száma.</w:t>
      </w:r>
      <w:r w:rsidR="00D75EF7" w:rsidRPr="00DC5F40">
        <w:t xml:space="preserve"> A grafikont </w:t>
      </w:r>
      <w:r w:rsidR="00A05E8C" w:rsidRPr="00DC5F40">
        <w:t xml:space="preserve">a </w:t>
      </w:r>
      <w:r w:rsidR="00A05E8C" w:rsidRPr="00DC5F40">
        <w:rPr>
          <w:i/>
          <w:iCs/>
        </w:rPr>
        <w:t>chart.js</w:t>
      </w:r>
      <w:sdt>
        <w:sdtPr>
          <w:rPr>
            <w:i/>
            <w:iCs/>
          </w:rPr>
          <w:id w:val="-338388641"/>
          <w:citation/>
        </w:sdtPr>
        <w:sdtContent>
          <w:r w:rsidR="00D1212B" w:rsidRPr="00DC5F40">
            <w:rPr>
              <w:i/>
              <w:iCs/>
            </w:rPr>
            <w:fldChar w:fldCharType="begin"/>
          </w:r>
          <w:r w:rsidR="00D1212B" w:rsidRPr="00DC5F40">
            <w:rPr>
              <w:i/>
              <w:iCs/>
            </w:rPr>
            <w:instrText xml:space="preserve"> CITATION cha22 \l 2057 </w:instrText>
          </w:r>
          <w:r w:rsidR="00D1212B" w:rsidRPr="00DC5F40">
            <w:rPr>
              <w:i/>
              <w:iCs/>
            </w:rPr>
            <w:fldChar w:fldCharType="separate"/>
          </w:r>
          <w:r w:rsidR="002206B0">
            <w:rPr>
              <w:i/>
              <w:iCs/>
              <w:noProof/>
            </w:rPr>
            <w:t xml:space="preserve"> </w:t>
          </w:r>
          <w:r w:rsidR="002206B0">
            <w:rPr>
              <w:noProof/>
            </w:rPr>
            <w:t>[16]</w:t>
          </w:r>
          <w:r w:rsidR="00D1212B" w:rsidRPr="00DC5F40">
            <w:rPr>
              <w:i/>
              <w:iCs/>
            </w:rPr>
            <w:fldChar w:fldCharType="end"/>
          </w:r>
        </w:sdtContent>
      </w:sdt>
      <w:r w:rsidR="00D1212B" w:rsidRPr="00DC5F40">
        <w:rPr>
          <w:i/>
          <w:iCs/>
        </w:rPr>
        <w:t xml:space="preserve"> </w:t>
      </w:r>
      <w:r w:rsidR="00335AD7" w:rsidRPr="00DC5F40">
        <w:t xml:space="preserve">JavaScript függvénykönyvtárral felhasználásával </w:t>
      </w:r>
      <w:r w:rsidR="00882C83" w:rsidRPr="00DC5F40">
        <w:t>implementáltam.</w:t>
      </w:r>
      <w:r w:rsidR="007A208F" w:rsidRPr="00DC5F40">
        <w:t xml:space="preserve"> A grafikon </w:t>
      </w:r>
      <w:r w:rsidR="007A208F" w:rsidRPr="00DC5F40">
        <w:lastRenderedPageBreak/>
        <w:t xml:space="preserve">interaktív, a bal egérgombot lenyomva ki lehet jelölni </w:t>
      </w:r>
      <w:r w:rsidR="00F025A1" w:rsidRPr="00DC5F40">
        <w:t xml:space="preserve">egy </w:t>
      </w:r>
      <w:r w:rsidR="007A208F" w:rsidRPr="00DC5F40">
        <w:t>területet</w:t>
      </w:r>
      <w:r w:rsidR="006C5E52" w:rsidRPr="00DC5F40">
        <w:t xml:space="preserve">, </w:t>
      </w:r>
      <w:r w:rsidR="00074A02" w:rsidRPr="00DC5F40">
        <w:t>amelyet a program kinagyít.</w:t>
      </w:r>
      <w:r w:rsidR="00650FE5" w:rsidRPr="00DC5F40">
        <w:t xml:space="preserve"> A </w:t>
      </w:r>
      <w:r w:rsidR="00DC219D">
        <w:fldChar w:fldCharType="begin"/>
      </w:r>
      <w:r w:rsidR="00DC219D">
        <w:instrText xml:space="preserve"> REF _Ref120863873 \h </w:instrText>
      </w:r>
      <w:r w:rsidR="00DC219D">
        <w:fldChar w:fldCharType="separate"/>
      </w:r>
      <w:r w:rsidR="00DC219D">
        <w:rPr>
          <w:noProof/>
        </w:rPr>
        <w:t>17</w:t>
      </w:r>
      <w:r w:rsidR="00DC219D">
        <w:t>. ábra</w:t>
      </w:r>
      <w:r w:rsidR="00DC219D">
        <w:fldChar w:fldCharType="end"/>
      </w:r>
      <w:r w:rsidR="00036A0A" w:rsidRPr="00DC5F40">
        <w:t xml:space="preserve"> </w:t>
      </w:r>
      <w:r w:rsidR="00650FE5" w:rsidRPr="00DC5F40">
        <w:t xml:space="preserve">egy 10 napos intervallumra való közelítést </w:t>
      </w:r>
      <w:r w:rsidR="00780E6D">
        <w:t>mutat</w:t>
      </w:r>
      <w:r w:rsidR="00650FE5" w:rsidRPr="00DC5F40">
        <w:t>.</w:t>
      </w:r>
      <w:r w:rsidR="00716FFE" w:rsidRPr="00DC5F40">
        <w:t xml:space="preserve"> Miután a felhasználó ráközelít a grafikon egy részére, a </w:t>
      </w:r>
      <w:r w:rsidR="00716FFE" w:rsidRPr="00DC5F40">
        <w:rPr>
          <w:i/>
          <w:iCs/>
        </w:rPr>
        <w:t>Ctrl</w:t>
      </w:r>
      <w:r w:rsidR="00716FFE" w:rsidRPr="00DC5F40">
        <w:t xml:space="preserve"> billentyű nyomva tartása mellett az egérrel léptetni lehet a grafikont az X tengely mentén.</w:t>
      </w:r>
    </w:p>
    <w:p w14:paraId="4E5AC89E" w14:textId="77777777" w:rsidR="002C6857" w:rsidRDefault="00FC034B" w:rsidP="002C6857">
      <w:pPr>
        <w:pStyle w:val="Kp"/>
      </w:pPr>
      <w:r w:rsidRPr="00DC5F40">
        <w:rPr>
          <w:noProof/>
        </w:rPr>
        <w:drawing>
          <wp:inline distT="0" distB="0" distL="0" distR="0" wp14:anchorId="3FF764E2" wp14:editId="7B7B04FD">
            <wp:extent cx="5543550" cy="2685023"/>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03601" cy="2714109"/>
                    </a:xfrm>
                    <a:prstGeom prst="rect">
                      <a:avLst/>
                    </a:prstGeom>
                    <a:noFill/>
                    <a:ln>
                      <a:noFill/>
                    </a:ln>
                  </pic:spPr>
                </pic:pic>
              </a:graphicData>
            </a:graphic>
          </wp:inline>
        </w:drawing>
      </w:r>
    </w:p>
    <w:bookmarkStart w:id="80" w:name="_Ref120863873"/>
    <w:p w14:paraId="350FBAE5" w14:textId="4B1148E2" w:rsidR="00E713B2" w:rsidRPr="00DC5F40" w:rsidRDefault="002C6857" w:rsidP="00970B86">
      <w:pPr>
        <w:pStyle w:val="Kpalrs"/>
      </w:pPr>
      <w:r>
        <w:fldChar w:fldCharType="begin"/>
      </w:r>
      <w:r>
        <w:instrText xml:space="preserve"> SEQ ábra \* ARABIC </w:instrText>
      </w:r>
      <w:r>
        <w:fldChar w:fldCharType="separate"/>
      </w:r>
      <w:r w:rsidR="002206B0">
        <w:rPr>
          <w:noProof/>
        </w:rPr>
        <w:t>17</w:t>
      </w:r>
      <w:r>
        <w:fldChar w:fldCharType="end"/>
      </w:r>
      <w:r>
        <w:t>. ábra</w:t>
      </w:r>
      <w:bookmarkEnd w:id="80"/>
      <w:r>
        <w:t xml:space="preserve"> </w:t>
      </w:r>
      <w:r w:rsidRPr="00821C4A">
        <w:t>Esemény grafikon ráközelített módban</w:t>
      </w:r>
    </w:p>
    <w:p w14:paraId="28161104" w14:textId="079E2238" w:rsidR="00625AF7" w:rsidRPr="00DC5F40" w:rsidRDefault="00300A6D" w:rsidP="00625AF7">
      <w:r w:rsidRPr="00DC5F40">
        <w:t xml:space="preserve">Az eseményekkel kapcsolatos információk alatt két táblázat </w:t>
      </w:r>
      <w:r w:rsidR="009075EC" w:rsidRPr="00DC5F40">
        <w:t>helyezkedik el</w:t>
      </w:r>
      <w:r w:rsidRPr="00DC5F40">
        <w:t>. Az</w:t>
      </w:r>
      <w:r w:rsidR="00625AF7" w:rsidRPr="00DC5F40">
        <w:t xml:space="preserve"> első táblázatban az incidensekkel kapcsolatos adatok találhatóak:</w:t>
      </w:r>
    </w:p>
    <w:p w14:paraId="4EFBD687" w14:textId="5FA39D10" w:rsidR="00625AF7" w:rsidRPr="00DC5F40" w:rsidRDefault="004E1AC5" w:rsidP="004E757A">
      <w:pPr>
        <w:pStyle w:val="Listaszerbekezds"/>
        <w:numPr>
          <w:ilvl w:val="0"/>
          <w:numId w:val="28"/>
        </w:numPr>
      </w:pPr>
      <w:r w:rsidRPr="00DC5F40">
        <w:rPr>
          <w:b/>
          <w:bCs/>
        </w:rPr>
        <w:t>Date</w:t>
      </w:r>
      <w:r w:rsidR="004E757A" w:rsidRPr="00DC5F40">
        <w:rPr>
          <w:b/>
          <w:bCs/>
        </w:rPr>
        <w:t xml:space="preserve">: </w:t>
      </w:r>
      <w:r w:rsidR="004E757A" w:rsidRPr="00DC5F40">
        <w:t>Az inciden dátuma.</w:t>
      </w:r>
    </w:p>
    <w:p w14:paraId="0824E989" w14:textId="44EF45B2" w:rsidR="004E757A" w:rsidRPr="00DC5F40" w:rsidRDefault="004E1AC5" w:rsidP="004E757A">
      <w:pPr>
        <w:pStyle w:val="Listaszerbekezds"/>
        <w:numPr>
          <w:ilvl w:val="0"/>
          <w:numId w:val="28"/>
        </w:numPr>
      </w:pPr>
      <w:r w:rsidRPr="00DC5F40">
        <w:rPr>
          <w:b/>
          <w:bCs/>
        </w:rPr>
        <w:t>Time</w:t>
      </w:r>
      <w:r w:rsidR="004E757A" w:rsidRPr="00DC5F40">
        <w:rPr>
          <w:b/>
          <w:bCs/>
        </w:rPr>
        <w:t xml:space="preserve">: </w:t>
      </w:r>
      <w:r w:rsidR="004E757A" w:rsidRPr="00DC5F40">
        <w:t>Az incidens ideje.</w:t>
      </w:r>
    </w:p>
    <w:p w14:paraId="42D8F92C" w14:textId="003AEF74" w:rsidR="004E1AC5" w:rsidRPr="00DC5F40" w:rsidRDefault="004E1AC5" w:rsidP="00625AF7">
      <w:pPr>
        <w:pStyle w:val="Listaszerbekezds"/>
        <w:numPr>
          <w:ilvl w:val="0"/>
          <w:numId w:val="28"/>
        </w:numPr>
      </w:pPr>
      <w:r w:rsidRPr="00DC5F40">
        <w:rPr>
          <w:b/>
          <w:bCs/>
        </w:rPr>
        <w:t>Score</w:t>
      </w:r>
      <w:r w:rsidR="004E757A" w:rsidRPr="00DC5F40">
        <w:rPr>
          <w:b/>
          <w:bCs/>
        </w:rPr>
        <w:t xml:space="preserve">: </w:t>
      </w:r>
      <w:r w:rsidR="004E757A" w:rsidRPr="00DC5F40">
        <w:t>Az incidens verifikációs pontja.</w:t>
      </w:r>
    </w:p>
    <w:p w14:paraId="00D7C57B" w14:textId="3E3CAAFB" w:rsidR="004E1AC5" w:rsidRPr="00DC5F40" w:rsidRDefault="004E1AC5" w:rsidP="00625AF7">
      <w:pPr>
        <w:pStyle w:val="Listaszerbekezds"/>
        <w:numPr>
          <w:ilvl w:val="0"/>
          <w:numId w:val="28"/>
        </w:numPr>
      </w:pPr>
      <w:r w:rsidRPr="00DC5F40">
        <w:rPr>
          <w:b/>
          <w:bCs/>
        </w:rPr>
        <w:t>User ID</w:t>
      </w:r>
      <w:r w:rsidR="004E757A" w:rsidRPr="00DC5F40">
        <w:rPr>
          <w:b/>
          <w:bCs/>
        </w:rPr>
        <w:t xml:space="preserve">: </w:t>
      </w:r>
      <w:r w:rsidR="004E757A" w:rsidRPr="00DC5F40">
        <w:t>Az incidenshez tartozó felhasználó azonosítója.</w:t>
      </w:r>
    </w:p>
    <w:p w14:paraId="7802E33E" w14:textId="3A16F8EA" w:rsidR="004E1AC5" w:rsidRPr="00DC5F40" w:rsidRDefault="004E1AC5" w:rsidP="00625AF7">
      <w:pPr>
        <w:pStyle w:val="Listaszerbekezds"/>
        <w:numPr>
          <w:ilvl w:val="0"/>
          <w:numId w:val="28"/>
        </w:numPr>
      </w:pPr>
      <w:r w:rsidRPr="00DC5F40">
        <w:rPr>
          <w:b/>
          <w:bCs/>
        </w:rPr>
        <w:t>Verification ID</w:t>
      </w:r>
      <w:r w:rsidR="004E757A" w:rsidRPr="00DC5F40">
        <w:rPr>
          <w:b/>
          <w:bCs/>
        </w:rPr>
        <w:t xml:space="preserve">: </w:t>
      </w:r>
      <w:r w:rsidR="004E757A" w:rsidRPr="00DC5F40">
        <w:t>Az incidens azonosítója.</w:t>
      </w:r>
    </w:p>
    <w:p w14:paraId="02B244DD" w14:textId="7363EB66" w:rsidR="00716FFE" w:rsidRPr="00DC5F40" w:rsidRDefault="00CF3953" w:rsidP="00CF3953">
      <w:pPr>
        <w:ind w:firstLine="0"/>
      </w:pPr>
      <w:r w:rsidRPr="00DC5F40">
        <w:t>A második táblázatban a felhasználókkal kapcsolatos adatok vannak:</w:t>
      </w:r>
    </w:p>
    <w:p w14:paraId="5B4A979F" w14:textId="34DD18FF" w:rsidR="00CF3953" w:rsidRPr="00DC5F40" w:rsidRDefault="008A2C2E" w:rsidP="008A2C2E">
      <w:pPr>
        <w:pStyle w:val="Listaszerbekezds"/>
        <w:numPr>
          <w:ilvl w:val="0"/>
          <w:numId w:val="28"/>
        </w:numPr>
      </w:pPr>
      <w:r w:rsidRPr="00DC5F40">
        <w:rPr>
          <w:b/>
          <w:bCs/>
        </w:rPr>
        <w:t xml:space="preserve">User ID: </w:t>
      </w:r>
      <w:r w:rsidRPr="00DC5F40">
        <w:t>A felhasználó azonosítója.</w:t>
      </w:r>
    </w:p>
    <w:p w14:paraId="2114CA6D" w14:textId="276D4334" w:rsidR="00BF0018" w:rsidRPr="00DC5F40" w:rsidRDefault="00BF0018" w:rsidP="008A2C2E">
      <w:pPr>
        <w:pStyle w:val="Listaszerbekezds"/>
        <w:numPr>
          <w:ilvl w:val="0"/>
          <w:numId w:val="28"/>
        </w:numPr>
      </w:pPr>
      <w:r w:rsidRPr="00DC5F40">
        <w:rPr>
          <w:b/>
          <w:bCs/>
        </w:rPr>
        <w:t>Date:</w:t>
      </w:r>
      <w:r w:rsidR="001429BF" w:rsidRPr="00DC5F40">
        <w:rPr>
          <w:b/>
          <w:bCs/>
        </w:rPr>
        <w:t xml:space="preserve"> </w:t>
      </w:r>
      <w:r w:rsidR="001429BF" w:rsidRPr="00DC5F40">
        <w:t>A felhasználó regisztrációjának dátuma.</w:t>
      </w:r>
    </w:p>
    <w:p w14:paraId="61DA7186" w14:textId="528B5CD7" w:rsidR="00BF0018" w:rsidRPr="00DC5F40" w:rsidRDefault="00BF0018" w:rsidP="008A2C2E">
      <w:pPr>
        <w:pStyle w:val="Listaszerbekezds"/>
        <w:numPr>
          <w:ilvl w:val="0"/>
          <w:numId w:val="28"/>
        </w:numPr>
      </w:pPr>
      <w:r w:rsidRPr="00DC5F40">
        <w:rPr>
          <w:b/>
          <w:bCs/>
        </w:rPr>
        <w:t>Time:</w:t>
      </w:r>
      <w:r w:rsidR="001429BF" w:rsidRPr="00DC5F40">
        <w:rPr>
          <w:b/>
          <w:bCs/>
        </w:rPr>
        <w:t xml:space="preserve"> </w:t>
      </w:r>
      <w:r w:rsidR="001429BF" w:rsidRPr="00DC5F40">
        <w:t>A felhasználó regisztrációjának ideje.</w:t>
      </w:r>
    </w:p>
    <w:p w14:paraId="5C851368" w14:textId="3B050857" w:rsidR="00BF0018" w:rsidRPr="00DC5F40" w:rsidRDefault="00BF0018" w:rsidP="008A2C2E">
      <w:pPr>
        <w:pStyle w:val="Listaszerbekezds"/>
        <w:numPr>
          <w:ilvl w:val="0"/>
          <w:numId w:val="28"/>
        </w:numPr>
      </w:pPr>
      <w:r w:rsidRPr="00DC5F40">
        <w:rPr>
          <w:b/>
          <w:bCs/>
        </w:rPr>
        <w:t>Succesful verifications:</w:t>
      </w:r>
      <w:r w:rsidR="001429BF" w:rsidRPr="00DC5F40">
        <w:rPr>
          <w:b/>
          <w:bCs/>
        </w:rPr>
        <w:t xml:space="preserve"> </w:t>
      </w:r>
      <w:r w:rsidR="001429BF" w:rsidRPr="00DC5F40">
        <w:t>A felhasználó sikeres verifikációinak száma.</w:t>
      </w:r>
    </w:p>
    <w:p w14:paraId="379333F0" w14:textId="36DE8273" w:rsidR="00AB375C" w:rsidRPr="00DC5F40" w:rsidRDefault="00BF0018" w:rsidP="00AB375C">
      <w:pPr>
        <w:pStyle w:val="Listaszerbekezds"/>
        <w:numPr>
          <w:ilvl w:val="0"/>
          <w:numId w:val="28"/>
        </w:numPr>
      </w:pPr>
      <w:r w:rsidRPr="00DC5F40">
        <w:rPr>
          <w:b/>
          <w:bCs/>
        </w:rPr>
        <w:t>Incidents:</w:t>
      </w:r>
      <w:r w:rsidR="001429BF" w:rsidRPr="00DC5F40">
        <w:rPr>
          <w:b/>
          <w:bCs/>
        </w:rPr>
        <w:t xml:space="preserve"> </w:t>
      </w:r>
      <w:r w:rsidR="001429BF" w:rsidRPr="00DC5F40">
        <w:t>A felhasználó incidenseinek száma.</w:t>
      </w:r>
    </w:p>
    <w:p w14:paraId="2C2F6D72" w14:textId="34754D3B" w:rsidR="00E4278A" w:rsidRDefault="00FB190E" w:rsidP="00601380">
      <w:pPr>
        <w:ind w:firstLine="0"/>
      </w:pPr>
      <w:r w:rsidRPr="00DC5F40">
        <w:lastRenderedPageBreak/>
        <w:t>A táblázatok</w:t>
      </w:r>
      <w:r w:rsidR="00AD3814" w:rsidRPr="00DC5F40">
        <w:t>at</w:t>
      </w:r>
      <w:r w:rsidRPr="00DC5F40">
        <w:t xml:space="preserve"> a </w:t>
      </w:r>
      <w:r w:rsidRPr="00DC5F40">
        <w:rPr>
          <w:i/>
          <w:iCs/>
        </w:rPr>
        <w:t>react-table</w:t>
      </w:r>
      <w:sdt>
        <w:sdtPr>
          <w:rPr>
            <w:i/>
            <w:iCs/>
          </w:rPr>
          <w:id w:val="-1734606620"/>
          <w:citation/>
        </w:sdtPr>
        <w:sdtContent>
          <w:r w:rsidR="00D119B6" w:rsidRPr="00DC5F40">
            <w:rPr>
              <w:i/>
              <w:iCs/>
            </w:rPr>
            <w:fldChar w:fldCharType="begin"/>
          </w:r>
          <w:r w:rsidR="00D119B6" w:rsidRPr="00DC5F40">
            <w:rPr>
              <w:i/>
              <w:iCs/>
            </w:rPr>
            <w:instrText xml:space="preserve"> CITATION Rea222 \l 2057 </w:instrText>
          </w:r>
          <w:r w:rsidR="00D119B6" w:rsidRPr="00DC5F40">
            <w:rPr>
              <w:i/>
              <w:iCs/>
            </w:rPr>
            <w:fldChar w:fldCharType="separate"/>
          </w:r>
          <w:r w:rsidR="002206B0">
            <w:rPr>
              <w:i/>
              <w:iCs/>
              <w:noProof/>
            </w:rPr>
            <w:t xml:space="preserve"> </w:t>
          </w:r>
          <w:r w:rsidR="002206B0">
            <w:rPr>
              <w:noProof/>
            </w:rPr>
            <w:t>[17]</w:t>
          </w:r>
          <w:r w:rsidR="00D119B6" w:rsidRPr="00DC5F40">
            <w:rPr>
              <w:i/>
              <w:iCs/>
            </w:rPr>
            <w:fldChar w:fldCharType="end"/>
          </w:r>
        </w:sdtContent>
      </w:sdt>
      <w:r w:rsidR="00D119B6" w:rsidRPr="00DC5F40">
        <w:rPr>
          <w:i/>
          <w:iCs/>
        </w:rPr>
        <w:t xml:space="preserve"> </w:t>
      </w:r>
      <w:r w:rsidR="00AD3814" w:rsidRPr="00DC5F40">
        <w:t>függvénykönyvtár használatával implementáltam.</w:t>
      </w:r>
      <w:r w:rsidR="009E7DC3" w:rsidRPr="00DC5F40">
        <w:t xml:space="preserve"> Mindkét táblázat sorai sorba rendezhetőek az egyes oszlopok értékei szerint</w:t>
      </w:r>
      <w:r w:rsidR="001D2C28" w:rsidRPr="00DC5F40">
        <w:t xml:space="preserve">, az </w:t>
      </w:r>
      <w:r w:rsidR="00BB0698" w:rsidRPr="00DC5F40">
        <w:t>adott oszlop nevére kattintva a bal egérgombbal.</w:t>
      </w:r>
      <w:r w:rsidR="004349D3" w:rsidRPr="00DC5F40">
        <w:t xml:space="preserve"> A</w:t>
      </w:r>
      <w:r w:rsidR="00AD50FA" w:rsidRPr="00DC5F40">
        <w:t xml:space="preserve"> táblázat sorai a</w:t>
      </w:r>
      <w:r w:rsidR="004349D3" w:rsidRPr="00DC5F40">
        <w:t xml:space="preserve"> </w:t>
      </w:r>
      <w:r w:rsidR="004349D3" w:rsidRPr="00DC5F40">
        <w:rPr>
          <w:i/>
          <w:iCs/>
        </w:rPr>
        <w:t xml:space="preserve">Shift </w:t>
      </w:r>
      <w:r w:rsidR="004349D3" w:rsidRPr="00DC5F40">
        <w:t xml:space="preserve">billentyűt nyomva tartva </w:t>
      </w:r>
      <w:r w:rsidR="00AD50FA" w:rsidRPr="00DC5F40">
        <w:t>több oszlop szerint is rendezhetőek.</w:t>
      </w:r>
    </w:p>
    <w:p w14:paraId="399B51BE" w14:textId="77777777" w:rsidR="00066AF0" w:rsidRDefault="00504EE6" w:rsidP="00066AF0">
      <w:pPr>
        <w:pStyle w:val="Kp"/>
      </w:pPr>
      <w:r w:rsidRPr="00DC5F40">
        <w:rPr>
          <w:noProof/>
        </w:rPr>
        <w:drawing>
          <wp:inline distT="0" distB="0" distL="0" distR="0" wp14:anchorId="348526BC" wp14:editId="2492346D">
            <wp:extent cx="5877185" cy="2611302"/>
            <wp:effectExtent l="0" t="0" r="0" b="0"/>
            <wp:docPr id="20" name="Kép 20"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asztal látható&#10;&#10;Automatikusan generált leírá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87858" cy="2616044"/>
                    </a:xfrm>
                    <a:prstGeom prst="rect">
                      <a:avLst/>
                    </a:prstGeom>
                    <a:noFill/>
                    <a:ln>
                      <a:noFill/>
                    </a:ln>
                  </pic:spPr>
                </pic:pic>
              </a:graphicData>
            </a:graphic>
          </wp:inline>
        </w:drawing>
      </w:r>
    </w:p>
    <w:p w14:paraId="72055201" w14:textId="2C5CDC21" w:rsidR="00504EE6" w:rsidRPr="00DC5F40" w:rsidRDefault="00066AF0" w:rsidP="00970B86">
      <w:pPr>
        <w:pStyle w:val="Kpalrs"/>
      </w:pPr>
      <w:fldSimple w:instr=" SEQ ábra \* ARABIC ">
        <w:r w:rsidR="002206B0">
          <w:rPr>
            <w:noProof/>
          </w:rPr>
          <w:t>18</w:t>
        </w:r>
      </w:fldSimple>
      <w:r>
        <w:t xml:space="preserve">. ábra </w:t>
      </w:r>
      <w:r w:rsidRPr="00CE073C">
        <w:t>Összesített statisztikákat tartalmazó táblázatok</w:t>
      </w:r>
    </w:p>
    <w:p w14:paraId="3050F585" w14:textId="23A5BBC5" w:rsidR="002D6DE0" w:rsidRPr="00DC5F40" w:rsidRDefault="002D6DE0" w:rsidP="002D6DE0">
      <w:pPr>
        <w:pStyle w:val="Cmsor2"/>
      </w:pPr>
      <w:bookmarkStart w:id="81" w:name="_Toc120875183"/>
      <w:r w:rsidRPr="00DC5F40">
        <w:t>Felhasználó-specifikus statisztikák</w:t>
      </w:r>
      <w:bookmarkEnd w:id="81"/>
    </w:p>
    <w:p w14:paraId="1CEB109A" w14:textId="3804B093" w:rsidR="00FD54DB" w:rsidRDefault="004A578A" w:rsidP="00FD54DB">
      <w:r w:rsidRPr="00DC5F40">
        <w:t>A weboldal fejlécében található egy keresőmező, amely segítségével felhasználókra lehet keresni az azonosítójuk alapján.</w:t>
      </w:r>
      <w:r w:rsidR="003C5D37" w:rsidRPr="00DC5F40">
        <w:t xml:space="preserve"> A keresőmező automatikus kiegészítéssel van ellátva, azaz ahogy a felhasználó elkezdi begépelni a keresett kifejezést, a keresőmező felajánlja a legjobban illeszkedő találatokat.</w:t>
      </w:r>
      <w:r w:rsidR="00FD54DB" w:rsidRPr="00DC5F40">
        <w:t xml:space="preserve"> A keresőmezőben egy felhasználó azonosítójára kattintva </w:t>
      </w:r>
      <w:r w:rsidR="00A81958" w:rsidRPr="00DC5F40">
        <w:t>az oldalt nézetet vált és megjeleníti a felhasználó-specifikus statisztikákat.</w:t>
      </w:r>
    </w:p>
    <w:p w14:paraId="56148354" w14:textId="77777777" w:rsidR="00994D70" w:rsidRDefault="00994D70" w:rsidP="00994D70">
      <w:pPr>
        <w:pStyle w:val="Kp"/>
      </w:pPr>
      <w:r w:rsidRPr="00DC5F40">
        <w:rPr>
          <w:noProof/>
        </w:rPr>
        <w:drawing>
          <wp:inline distT="0" distB="0" distL="0" distR="0" wp14:anchorId="4C52D1C6" wp14:editId="6FCDAA67">
            <wp:extent cx="5400040" cy="890625"/>
            <wp:effectExtent l="0" t="0" r="0" b="0"/>
            <wp:docPr id="21" name="Kép 21"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asztal látható&#10;&#10;Automatikusan generált leírá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890625"/>
                    </a:xfrm>
                    <a:prstGeom prst="rect">
                      <a:avLst/>
                    </a:prstGeom>
                    <a:noFill/>
                    <a:ln>
                      <a:noFill/>
                    </a:ln>
                  </pic:spPr>
                </pic:pic>
              </a:graphicData>
            </a:graphic>
          </wp:inline>
        </w:drawing>
      </w:r>
    </w:p>
    <w:p w14:paraId="26F6C45B" w14:textId="3E4E55BA" w:rsidR="00994D70" w:rsidRPr="00DC5F40" w:rsidRDefault="00994D70" w:rsidP="00970B86">
      <w:pPr>
        <w:pStyle w:val="Kpalrs"/>
      </w:pPr>
      <w:fldSimple w:instr=" SEQ ábra \* ARABIC ">
        <w:r w:rsidR="002206B0">
          <w:rPr>
            <w:noProof/>
          </w:rPr>
          <w:t>19</w:t>
        </w:r>
      </w:fldSimple>
      <w:r>
        <w:t xml:space="preserve">. ábra </w:t>
      </w:r>
      <w:r w:rsidRPr="002142F6">
        <w:t>A keresőmező működés közben</w:t>
      </w:r>
    </w:p>
    <w:p w14:paraId="514C2D3F" w14:textId="55473EEC" w:rsidR="00417DB1" w:rsidRPr="00DC5F40" w:rsidRDefault="00CC555E" w:rsidP="00FD54DB">
      <w:r w:rsidRPr="00DC5F40">
        <w:t>A</w:t>
      </w:r>
      <w:r w:rsidR="0010591C" w:rsidRPr="00DC5F40">
        <w:t xml:space="preserve"> felhasználó-specifikus </w:t>
      </w:r>
      <w:r w:rsidR="00137C5A" w:rsidRPr="00DC5F40">
        <w:t>nézet tetején</w:t>
      </w:r>
      <w:r w:rsidR="00967142" w:rsidRPr="00DC5F40">
        <w:t xml:space="preserve"> három panel található.</w:t>
      </w:r>
      <w:r w:rsidR="004634FA" w:rsidRPr="00DC5F40">
        <w:t xml:space="preserve"> Ezek a következő érték</w:t>
      </w:r>
      <w:r w:rsidR="0053242A" w:rsidRPr="00DC5F40">
        <w:t>eket mutatják</w:t>
      </w:r>
      <w:r w:rsidR="004634FA" w:rsidRPr="00DC5F40">
        <w:t>:</w:t>
      </w:r>
    </w:p>
    <w:p w14:paraId="7C04908A" w14:textId="7DE998C3" w:rsidR="0030396C" w:rsidRPr="00DC5F40" w:rsidRDefault="0030396C" w:rsidP="0030396C">
      <w:pPr>
        <w:pStyle w:val="Listaszerbekezds"/>
        <w:numPr>
          <w:ilvl w:val="0"/>
          <w:numId w:val="28"/>
        </w:numPr>
      </w:pPr>
      <w:r w:rsidRPr="00DC5F40">
        <w:t>A felhasználó azonosítója.</w:t>
      </w:r>
    </w:p>
    <w:p w14:paraId="059665CF" w14:textId="7995F232" w:rsidR="0030396C" w:rsidRPr="00DC5F40" w:rsidRDefault="0030396C" w:rsidP="0030396C">
      <w:pPr>
        <w:pStyle w:val="Listaszerbekezds"/>
        <w:numPr>
          <w:ilvl w:val="0"/>
          <w:numId w:val="28"/>
        </w:numPr>
      </w:pPr>
      <w:r w:rsidRPr="00DC5F40">
        <w:t>A felhasználó regisztrációjának dátuma.</w:t>
      </w:r>
    </w:p>
    <w:p w14:paraId="08795A35" w14:textId="125282C1" w:rsidR="0030396C" w:rsidRDefault="0030396C" w:rsidP="0030396C">
      <w:pPr>
        <w:pStyle w:val="Listaszerbekezds"/>
        <w:numPr>
          <w:ilvl w:val="0"/>
          <w:numId w:val="28"/>
        </w:numPr>
      </w:pPr>
      <w:r w:rsidRPr="00DC5F40">
        <w:lastRenderedPageBreak/>
        <w:t>A felhasználó incidenseinek száma.</w:t>
      </w:r>
    </w:p>
    <w:p w14:paraId="667C5A8B" w14:textId="77777777" w:rsidR="00F302EF" w:rsidRDefault="00F302EF" w:rsidP="00F302EF">
      <w:pPr>
        <w:pStyle w:val="Kp"/>
      </w:pPr>
      <w:r w:rsidRPr="00DC5F40">
        <w:rPr>
          <w:noProof/>
        </w:rPr>
        <w:drawing>
          <wp:inline distT="0" distB="0" distL="0" distR="0" wp14:anchorId="573CC713" wp14:editId="4328277E">
            <wp:extent cx="5400040" cy="986079"/>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986079"/>
                    </a:xfrm>
                    <a:prstGeom prst="rect">
                      <a:avLst/>
                    </a:prstGeom>
                    <a:noFill/>
                    <a:ln>
                      <a:noFill/>
                    </a:ln>
                  </pic:spPr>
                </pic:pic>
              </a:graphicData>
            </a:graphic>
          </wp:inline>
        </w:drawing>
      </w:r>
    </w:p>
    <w:p w14:paraId="312186CF" w14:textId="0A54A71E" w:rsidR="00F302EF" w:rsidRPr="00DC5F40" w:rsidRDefault="00F302EF" w:rsidP="00970B86">
      <w:pPr>
        <w:pStyle w:val="Kpalrs"/>
      </w:pPr>
      <w:fldSimple w:instr=" SEQ ábra \* ARABIC ">
        <w:r w:rsidR="002206B0">
          <w:rPr>
            <w:noProof/>
          </w:rPr>
          <w:t>20</w:t>
        </w:r>
      </w:fldSimple>
      <w:r>
        <w:t xml:space="preserve">. ábra </w:t>
      </w:r>
      <w:r w:rsidRPr="00BC4E12">
        <w:t>Felhasználó-specifikus statisztikák</w:t>
      </w:r>
    </w:p>
    <w:p w14:paraId="59D7EA54" w14:textId="11E85E6A" w:rsidR="00100630" w:rsidRPr="00DC5F40" w:rsidRDefault="00100630" w:rsidP="00263D2E">
      <w:r w:rsidRPr="00DC5F40">
        <w:t xml:space="preserve">Az oldal jobb felső sarkában található egy </w:t>
      </w:r>
      <w:r w:rsidRPr="00DC5F40">
        <w:rPr>
          <w:i/>
          <w:iCs/>
        </w:rPr>
        <w:t xml:space="preserve">Back to home </w:t>
      </w:r>
      <w:r w:rsidRPr="00DC5F40">
        <w:t>feliratú gomb, amelyre</w:t>
      </w:r>
      <w:r w:rsidR="00263D2E" w:rsidRPr="00DC5F40">
        <w:t xml:space="preserve"> </w:t>
      </w:r>
      <w:r w:rsidRPr="00DC5F40">
        <w:t>kattintva</w:t>
      </w:r>
      <w:r w:rsidR="00263D2E" w:rsidRPr="00DC5F40">
        <w:t xml:space="preserve"> a felhasználó visszajut az összesített statisztikákat mutató nézetre.</w:t>
      </w:r>
      <w:r w:rsidR="008173CD" w:rsidRPr="00DC5F40">
        <w:t xml:space="preserve"> Az oldalon</w:t>
      </w:r>
      <w:r w:rsidR="00B5222E" w:rsidRPr="00DC5F40">
        <w:t xml:space="preserve"> lejjebb görgetve </w:t>
      </w:r>
      <w:r w:rsidR="009310E7" w:rsidRPr="00DC5F40">
        <w:t xml:space="preserve">egy hasonló grafikon található, mint az összessített statisztikákat mutató nézeten. </w:t>
      </w:r>
      <w:r w:rsidR="0013658A" w:rsidRPr="00DC5F40">
        <w:t>A grafikon X tengelyén dátumok találhatóak, az Y tengelyen pedig a felhasználó által gyűjtött eseményszám.</w:t>
      </w:r>
      <w:r w:rsidR="00EA0932" w:rsidRPr="00DC5F40">
        <w:t xml:space="preserve"> Ez a grafikon is interaktív</w:t>
      </w:r>
      <w:r w:rsidR="004045C0" w:rsidRPr="00DC5F40">
        <w:t>, nagyítható és az X tengely mentén léptethető.</w:t>
      </w:r>
      <w:r w:rsidR="001E4722" w:rsidRPr="00DC5F40">
        <w:t xml:space="preserve"> Az oldal alján egy táblázat található, amelyben a felhasználó incidensei vannak listázva.</w:t>
      </w:r>
      <w:r w:rsidR="007B2434" w:rsidRPr="00DC5F40">
        <w:t xml:space="preserve"> A táblázat a következő oszlopokkal rendelkezik:</w:t>
      </w:r>
    </w:p>
    <w:p w14:paraId="701D74A4" w14:textId="77777777" w:rsidR="008A2068" w:rsidRPr="00DC5F40" w:rsidRDefault="008A2068" w:rsidP="008A2068">
      <w:pPr>
        <w:pStyle w:val="Listaszerbekezds"/>
        <w:numPr>
          <w:ilvl w:val="0"/>
          <w:numId w:val="28"/>
        </w:numPr>
      </w:pPr>
      <w:r w:rsidRPr="00DC5F40">
        <w:rPr>
          <w:b/>
          <w:bCs/>
        </w:rPr>
        <w:t xml:space="preserve">Date: </w:t>
      </w:r>
      <w:r w:rsidRPr="00DC5F40">
        <w:t>Az inciden dátuma.</w:t>
      </w:r>
    </w:p>
    <w:p w14:paraId="3510A99F" w14:textId="77777777" w:rsidR="008A2068" w:rsidRPr="00DC5F40" w:rsidRDefault="008A2068" w:rsidP="008A2068">
      <w:pPr>
        <w:pStyle w:val="Listaszerbekezds"/>
        <w:numPr>
          <w:ilvl w:val="0"/>
          <w:numId w:val="28"/>
        </w:numPr>
      </w:pPr>
      <w:r w:rsidRPr="00DC5F40">
        <w:rPr>
          <w:b/>
          <w:bCs/>
        </w:rPr>
        <w:t xml:space="preserve">Time: </w:t>
      </w:r>
      <w:r w:rsidRPr="00DC5F40">
        <w:t>Az incidens ideje.</w:t>
      </w:r>
    </w:p>
    <w:p w14:paraId="5B47FDEB" w14:textId="77777777" w:rsidR="008A2068" w:rsidRPr="00DC5F40" w:rsidRDefault="008A2068" w:rsidP="008A2068">
      <w:pPr>
        <w:pStyle w:val="Listaszerbekezds"/>
        <w:numPr>
          <w:ilvl w:val="0"/>
          <w:numId w:val="28"/>
        </w:numPr>
      </w:pPr>
      <w:r w:rsidRPr="00DC5F40">
        <w:rPr>
          <w:b/>
          <w:bCs/>
        </w:rPr>
        <w:t xml:space="preserve">Score: </w:t>
      </w:r>
      <w:r w:rsidRPr="00DC5F40">
        <w:t>Az incidens verifikációs pontja.</w:t>
      </w:r>
    </w:p>
    <w:p w14:paraId="73E5134F" w14:textId="5DABDFF9" w:rsidR="008A2068" w:rsidRPr="00DC5F40" w:rsidRDefault="008A2068" w:rsidP="008A2068">
      <w:pPr>
        <w:pStyle w:val="Listaszerbekezds"/>
        <w:numPr>
          <w:ilvl w:val="0"/>
          <w:numId w:val="28"/>
        </w:numPr>
      </w:pPr>
      <w:r w:rsidRPr="00DC5F40">
        <w:rPr>
          <w:b/>
          <w:bCs/>
        </w:rPr>
        <w:t xml:space="preserve">User ID: </w:t>
      </w:r>
      <w:r w:rsidRPr="00DC5F40">
        <w:t>A felhasználó azonosítója.</w:t>
      </w:r>
    </w:p>
    <w:p w14:paraId="730681AD" w14:textId="075D8BED" w:rsidR="009848C3" w:rsidRDefault="008A2068" w:rsidP="00B549BA">
      <w:pPr>
        <w:pStyle w:val="Listaszerbekezds"/>
        <w:numPr>
          <w:ilvl w:val="0"/>
          <w:numId w:val="28"/>
        </w:numPr>
      </w:pPr>
      <w:r w:rsidRPr="00DC5F40">
        <w:rPr>
          <w:b/>
          <w:bCs/>
        </w:rPr>
        <w:t xml:space="preserve">Verification ID: </w:t>
      </w:r>
      <w:r w:rsidRPr="00DC5F40">
        <w:t>Az incidens azonosítója.</w:t>
      </w:r>
    </w:p>
    <w:p w14:paraId="6A81B09D" w14:textId="76E0BEEE" w:rsidR="007B2434" w:rsidRDefault="00883E26" w:rsidP="00B549BA">
      <w:pPr>
        <w:ind w:firstLine="0"/>
      </w:pPr>
      <w:r w:rsidRPr="00DC5F40">
        <w:t xml:space="preserve">Az összesített statisztikákat mutató nézeten található táblázatokhoz hasonlóan ez a táblázat is rendezhető az </w:t>
      </w:r>
      <w:r w:rsidR="00056289" w:rsidRPr="00DC5F40">
        <w:t xml:space="preserve">egyes </w:t>
      </w:r>
      <w:r w:rsidRPr="00DC5F40">
        <w:t>oszlopok</w:t>
      </w:r>
      <w:r w:rsidR="00056289" w:rsidRPr="00DC5F40">
        <w:t>ban található értékek</w:t>
      </w:r>
      <w:r w:rsidRPr="00DC5F40">
        <w:t xml:space="preserve"> szerint.</w:t>
      </w:r>
    </w:p>
    <w:p w14:paraId="0B1C3962" w14:textId="77777777" w:rsidR="0074128C" w:rsidRDefault="00B549BA" w:rsidP="0074128C">
      <w:pPr>
        <w:pStyle w:val="Kp"/>
      </w:pPr>
      <w:r w:rsidRPr="00DC5F40">
        <w:rPr>
          <w:noProof/>
        </w:rPr>
        <w:drawing>
          <wp:inline distT="0" distB="0" distL="0" distR="0" wp14:anchorId="6EFE7550" wp14:editId="798D927C">
            <wp:extent cx="6037829" cy="1102178"/>
            <wp:effectExtent l="0" t="0" r="0" b="0"/>
            <wp:docPr id="24" name="Kép 24"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descr="A képen asztal látható&#10;&#10;Automatikusan generált leírá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45227" cy="1121783"/>
                    </a:xfrm>
                    <a:prstGeom prst="rect">
                      <a:avLst/>
                    </a:prstGeom>
                    <a:noFill/>
                    <a:ln>
                      <a:noFill/>
                    </a:ln>
                  </pic:spPr>
                </pic:pic>
              </a:graphicData>
            </a:graphic>
          </wp:inline>
        </w:drawing>
      </w:r>
    </w:p>
    <w:p w14:paraId="2709ABDF" w14:textId="7CF7F373" w:rsidR="00B549BA" w:rsidRPr="00DC5F40" w:rsidRDefault="0074128C" w:rsidP="00970B86">
      <w:pPr>
        <w:pStyle w:val="Kpalrs"/>
      </w:pPr>
      <w:fldSimple w:instr=" SEQ ábra \* ARABIC ">
        <w:r w:rsidR="002206B0">
          <w:rPr>
            <w:noProof/>
          </w:rPr>
          <w:t>21</w:t>
        </w:r>
      </w:fldSimple>
      <w:r>
        <w:t xml:space="preserve">. ábra </w:t>
      </w:r>
      <w:r w:rsidRPr="0088381D">
        <w:t>A felhasználó incidensei</w:t>
      </w:r>
    </w:p>
    <w:p w14:paraId="2CE7B05B" w14:textId="499ED3A5" w:rsidR="002D6DE0" w:rsidRPr="00DC5F40" w:rsidRDefault="002D6DE0" w:rsidP="002D6DE0">
      <w:pPr>
        <w:pStyle w:val="Cmsor2"/>
      </w:pPr>
      <w:bookmarkStart w:id="82" w:name="_Toc120875184"/>
      <w:r w:rsidRPr="00DC5F40">
        <w:t>Konfigurációs lehetőségek</w:t>
      </w:r>
      <w:bookmarkEnd w:id="82"/>
    </w:p>
    <w:p w14:paraId="6D2A4139" w14:textId="2B30808B" w:rsidR="0046375A" w:rsidRPr="00DC5F40" w:rsidRDefault="00DF6FE1" w:rsidP="0046375A">
      <w:r w:rsidRPr="00DC5F40">
        <w:t xml:space="preserve">Mivel a webes vékonykliens alkalmazás a felhasználó böngészőjében fut, ezért az alkalmazás szerverrel és az adatgyűjtő klienssel ellentétben </w:t>
      </w:r>
      <w:r w:rsidR="00F80ECE" w:rsidRPr="00DC5F40">
        <w:t>a konfigurációs paraméterek</w:t>
      </w:r>
      <w:r w:rsidR="006455AC" w:rsidRPr="00DC5F40">
        <w:t xml:space="preserve"> nem futási időben kerülnek kiolvasásra, </w:t>
      </w:r>
      <w:r w:rsidR="00503D5E" w:rsidRPr="00DC5F40">
        <w:t xml:space="preserve">hanem már a </w:t>
      </w:r>
      <w:r w:rsidR="009E6870" w:rsidRPr="00DC5F40">
        <w:t xml:space="preserve">webes frontend által </w:t>
      </w:r>
      <w:r w:rsidR="009E6870" w:rsidRPr="00DC5F40">
        <w:lastRenderedPageBreak/>
        <w:t>kiszolgált</w:t>
      </w:r>
      <w:r w:rsidR="00503D5E" w:rsidRPr="00DC5F40">
        <w:t xml:space="preserve"> állomány készítésekor (bundling) rendelkezésre kell </w:t>
      </w:r>
      <w:r w:rsidR="00D958C0" w:rsidRPr="00DC5F40">
        <w:t>állniuk</w:t>
      </w:r>
      <w:r w:rsidR="00503D5E" w:rsidRPr="00DC5F40">
        <w:t>.</w:t>
      </w:r>
      <w:r w:rsidR="00D75AA9" w:rsidRPr="00DC5F40">
        <w:t xml:space="preserve"> A konfigurációs paraméterek továbbra is megadhatóak környezeti változókként, </w:t>
      </w:r>
      <w:r w:rsidR="00BC2015" w:rsidRPr="00DC5F40">
        <w:t xml:space="preserve">ezeket </w:t>
      </w:r>
      <w:r w:rsidR="00D75AA9" w:rsidRPr="00DC5F40">
        <w:t xml:space="preserve">a </w:t>
      </w:r>
      <w:r w:rsidR="00D75AA9" w:rsidRPr="00DC5F40">
        <w:rPr>
          <w:i/>
          <w:iCs/>
        </w:rPr>
        <w:t>react-scripts</w:t>
      </w:r>
      <w:r w:rsidR="00BC2015" w:rsidRPr="00DC5F40">
        <w:rPr>
          <w:i/>
          <w:iCs/>
        </w:rPr>
        <w:t xml:space="preserve"> </w:t>
      </w:r>
      <w:r w:rsidR="00BC2015" w:rsidRPr="00DC5F40">
        <w:t xml:space="preserve">függőség a </w:t>
      </w:r>
      <w:r w:rsidR="00BC2015" w:rsidRPr="00DC5F40">
        <w:rPr>
          <w:i/>
          <w:iCs/>
        </w:rPr>
        <w:t xml:space="preserve">bundling </w:t>
      </w:r>
      <w:r w:rsidR="00BC2015" w:rsidRPr="00DC5F40">
        <w:t>folyamat részeként feldolgozza és behelyettesíti</w:t>
      </w:r>
      <w:r w:rsidR="0047151B" w:rsidRPr="00DC5F40">
        <w:t xml:space="preserve"> azokra a helyekre</w:t>
      </w:r>
      <w:r w:rsidR="00A64201" w:rsidRPr="00DC5F40">
        <w:t>,</w:t>
      </w:r>
      <w:r w:rsidR="0047151B" w:rsidRPr="00DC5F40">
        <w:t xml:space="preserve"> ahol a forráskód </w:t>
      </w:r>
      <w:r w:rsidR="001F4693" w:rsidRPr="00DC5F40">
        <w:t>környezeti változókra hivatkozik</w:t>
      </w:r>
      <w:r w:rsidR="007C3C4C" w:rsidRPr="00DC5F40">
        <w:t>.</w:t>
      </w:r>
      <w:r w:rsidR="00AA7641" w:rsidRPr="00DC5F40">
        <w:t xml:space="preserve"> A webes vékonykliens a következő konfigurációs paraméterekkel rendelkezik:</w:t>
      </w:r>
    </w:p>
    <w:p w14:paraId="7890AE1A" w14:textId="25A7017D" w:rsidR="001B457F" w:rsidRPr="00DC5F40" w:rsidRDefault="001B457F" w:rsidP="001B457F">
      <w:pPr>
        <w:pStyle w:val="Listaszerbekezds"/>
        <w:numPr>
          <w:ilvl w:val="0"/>
          <w:numId w:val="28"/>
        </w:numPr>
        <w:rPr>
          <w:b/>
          <w:bCs/>
        </w:rPr>
      </w:pPr>
      <w:r w:rsidRPr="00DC5F40">
        <w:rPr>
          <w:b/>
          <w:bCs/>
        </w:rPr>
        <w:t>APP_SERVER_PORT</w:t>
      </w:r>
    </w:p>
    <w:p w14:paraId="12F0E4D7" w14:textId="2BF797FE" w:rsidR="0095472F" w:rsidRPr="00DC5F40" w:rsidRDefault="0095472F" w:rsidP="0095472F">
      <w:pPr>
        <w:pStyle w:val="Listaszerbekezds"/>
        <w:ind w:left="1080" w:firstLine="0"/>
      </w:pPr>
      <w:r w:rsidRPr="00DC5F40">
        <w:t>A port</w:t>
      </w:r>
      <w:r w:rsidR="00F75CCF" w:rsidRPr="00DC5F40">
        <w:t>,</w:t>
      </w:r>
      <w:r w:rsidRPr="00DC5F40">
        <w:t xml:space="preserve"> amelyen keresztül a kliens alkalmazás elérhető.</w:t>
      </w:r>
    </w:p>
    <w:p w14:paraId="2D324DE1" w14:textId="2760F977" w:rsidR="001B457F" w:rsidRPr="00DC5F40" w:rsidRDefault="001B457F" w:rsidP="001B457F">
      <w:pPr>
        <w:pStyle w:val="Listaszerbekezds"/>
        <w:ind w:left="1080" w:firstLine="0"/>
      </w:pPr>
      <w:r w:rsidRPr="00DC5F40">
        <w:t xml:space="preserve">Alapértelmezett értéke: </w:t>
      </w:r>
      <w:r w:rsidRPr="00DC5F40">
        <w:rPr>
          <w:b/>
          <w:bCs/>
        </w:rPr>
        <w:t>3000</w:t>
      </w:r>
    </w:p>
    <w:p w14:paraId="6C894F7E" w14:textId="548EBB72" w:rsidR="001B457F" w:rsidRPr="00DC5F40" w:rsidRDefault="001B457F" w:rsidP="001B457F">
      <w:pPr>
        <w:pStyle w:val="Listaszerbekezds"/>
        <w:numPr>
          <w:ilvl w:val="0"/>
          <w:numId w:val="28"/>
        </w:numPr>
        <w:rPr>
          <w:b/>
          <w:bCs/>
        </w:rPr>
      </w:pPr>
      <w:r w:rsidRPr="00DC5F40">
        <w:rPr>
          <w:b/>
          <w:bCs/>
        </w:rPr>
        <w:t>REACT_APP_TEST</w:t>
      </w:r>
    </w:p>
    <w:p w14:paraId="02B9EBE5" w14:textId="2FB7C2AC" w:rsidR="00F75CCF" w:rsidRPr="00DC5F40" w:rsidRDefault="00955D2A" w:rsidP="00F75CCF">
      <w:pPr>
        <w:pStyle w:val="Listaszerbekezds"/>
        <w:ind w:left="1080" w:firstLine="0"/>
      </w:pPr>
      <w:r w:rsidRPr="00DC5F40">
        <w:t>Ha a paraméter értéke "</w:t>
      </w:r>
      <w:r w:rsidRPr="00DC5F40">
        <w:rPr>
          <w:b/>
          <w:bCs/>
        </w:rPr>
        <w:t>true</w:t>
      </w:r>
      <w:r w:rsidRPr="00DC5F40">
        <w:t xml:space="preserve">", akkor az alkalmazás </w:t>
      </w:r>
      <w:r w:rsidR="00454E34" w:rsidRPr="00DC5F40">
        <w:rPr>
          <w:i/>
          <w:iCs/>
        </w:rPr>
        <w:t xml:space="preserve">bundling </w:t>
      </w:r>
      <w:r w:rsidR="00454E34" w:rsidRPr="00DC5F40">
        <w:t xml:space="preserve">folyamata </w:t>
      </w:r>
      <w:r w:rsidRPr="00DC5F40">
        <w:t>teszt profillal kerül</w:t>
      </w:r>
      <w:r w:rsidR="00454E34" w:rsidRPr="00DC5F40">
        <w:t xml:space="preserve"> elvégzésre. A webes vékonykliens teszt profiljáról bővebben a </w:t>
      </w:r>
      <w:r w:rsidR="004048C4">
        <w:fldChar w:fldCharType="begin"/>
      </w:r>
      <w:r w:rsidR="004048C4">
        <w:instrText xml:space="preserve"> REF _Ref120863946 \r \h </w:instrText>
      </w:r>
      <w:r w:rsidR="004048C4">
        <w:fldChar w:fldCharType="separate"/>
      </w:r>
      <w:r w:rsidR="002206B0">
        <w:t>8.3</w:t>
      </w:r>
      <w:r w:rsidR="004048C4">
        <w:fldChar w:fldCharType="end"/>
      </w:r>
      <w:fldSimple w:instr=" REF _Ref119770610 \r \h "/>
      <w:r w:rsidR="00496B5C" w:rsidRPr="00DC5F40">
        <w:t>-</w:t>
      </w:r>
      <w:r w:rsidR="004048C4">
        <w:t>a</w:t>
      </w:r>
      <w:r w:rsidR="00496B5C" w:rsidRPr="00DC5F40">
        <w:t>s fejezetben lesz szó.</w:t>
      </w:r>
    </w:p>
    <w:p w14:paraId="7DE28DF2" w14:textId="39CAA715" w:rsidR="001B457F" w:rsidRPr="00DC5F40" w:rsidRDefault="001B457F" w:rsidP="001B457F">
      <w:pPr>
        <w:pStyle w:val="Listaszerbekezds"/>
        <w:ind w:left="1080" w:firstLine="0"/>
      </w:pPr>
      <w:r w:rsidRPr="00DC5F40">
        <w:t xml:space="preserve">Alapértelmezett értéke: </w:t>
      </w:r>
      <w:r w:rsidRPr="00DC5F40">
        <w:rPr>
          <w:b/>
          <w:bCs/>
        </w:rPr>
        <w:t>false</w:t>
      </w:r>
    </w:p>
    <w:p w14:paraId="6C465212" w14:textId="09662985" w:rsidR="001B457F" w:rsidRPr="00DC5F40" w:rsidRDefault="001B457F" w:rsidP="001B457F">
      <w:pPr>
        <w:pStyle w:val="Listaszerbekezds"/>
        <w:numPr>
          <w:ilvl w:val="0"/>
          <w:numId w:val="28"/>
        </w:numPr>
        <w:rPr>
          <w:b/>
          <w:bCs/>
        </w:rPr>
      </w:pPr>
      <w:r w:rsidRPr="00DC5F40">
        <w:rPr>
          <w:b/>
          <w:bCs/>
        </w:rPr>
        <w:t>REACT_APP_SENTINEL_SERVER_URL</w:t>
      </w:r>
    </w:p>
    <w:p w14:paraId="2F538645" w14:textId="5801DB4B" w:rsidR="006F5603" w:rsidRPr="00DC5F40" w:rsidRDefault="006F5603" w:rsidP="006F5603">
      <w:pPr>
        <w:pStyle w:val="Listaszerbekezds"/>
        <w:ind w:left="1080" w:firstLine="0"/>
      </w:pPr>
      <w:r w:rsidRPr="00DC5F40">
        <w:t xml:space="preserve">Az </w:t>
      </w:r>
      <w:r w:rsidR="008E3C8C" w:rsidRPr="00DC5F40">
        <w:t xml:space="preserve">az URL, amin keresztül az </w:t>
      </w:r>
      <w:r w:rsidRPr="00DC5F40">
        <w:t xml:space="preserve">alkalmazás szerver </w:t>
      </w:r>
      <w:r w:rsidR="00361A19" w:rsidRPr="00DC5F40">
        <w:t xml:space="preserve">által nyújtott HTTPAPI </w:t>
      </w:r>
      <w:r w:rsidR="008E3C8C" w:rsidRPr="00DC5F40">
        <w:t>elérhető</w:t>
      </w:r>
      <w:r w:rsidR="00361A19" w:rsidRPr="00DC5F40">
        <w:t>.</w:t>
      </w:r>
    </w:p>
    <w:p w14:paraId="776C7B9D" w14:textId="5C5A8130" w:rsidR="001B457F" w:rsidRPr="00DC5F40" w:rsidRDefault="001B457F" w:rsidP="001B457F">
      <w:pPr>
        <w:pStyle w:val="Listaszerbekezds"/>
        <w:ind w:left="1080" w:firstLine="0"/>
      </w:pPr>
      <w:r w:rsidRPr="00DC5F40">
        <w:t xml:space="preserve">Alapértelmezett értéke: </w:t>
      </w:r>
      <w:r w:rsidRPr="00DC5F40">
        <w:rPr>
          <w:b/>
          <w:bCs/>
        </w:rPr>
        <w:t>http://localhost:8084/api/1</w:t>
      </w:r>
    </w:p>
    <w:p w14:paraId="3259F6FD" w14:textId="77777777" w:rsidR="001B457F" w:rsidRPr="00DC5F40" w:rsidRDefault="001B457F" w:rsidP="001B457F">
      <w:pPr>
        <w:pStyle w:val="Listaszerbekezds"/>
        <w:numPr>
          <w:ilvl w:val="0"/>
          <w:numId w:val="28"/>
        </w:numPr>
        <w:rPr>
          <w:b/>
          <w:bCs/>
        </w:rPr>
      </w:pPr>
      <w:r w:rsidRPr="00DC5F40">
        <w:rPr>
          <w:b/>
          <w:bCs/>
        </w:rPr>
        <w:t>REACT_APP_VERIFICATION_THRESHOLD</w:t>
      </w:r>
    </w:p>
    <w:p w14:paraId="45DA0D59" w14:textId="1B852B87" w:rsidR="00896C7D" w:rsidRPr="00DC5F40" w:rsidRDefault="009D62D4" w:rsidP="001B457F">
      <w:pPr>
        <w:pStyle w:val="Listaszerbekezds"/>
        <w:ind w:left="1080" w:firstLine="0"/>
      </w:pPr>
      <w:r w:rsidRPr="00DC5F40">
        <w:t xml:space="preserve">Egy 0.0 és 1.0 közti lebegőpontos szám. </w:t>
      </w:r>
      <w:r w:rsidR="00D90306" w:rsidRPr="00DC5F40">
        <w:t xml:space="preserve">Ha egy verifikáció pontja ez alatt a küszöbérték alatt van, akkor incidensnek </w:t>
      </w:r>
      <w:r w:rsidR="00DA5116" w:rsidRPr="00DC5F40">
        <w:t>minősül.</w:t>
      </w:r>
    </w:p>
    <w:p w14:paraId="17CF3C3C" w14:textId="3AFE38E9" w:rsidR="001B457F" w:rsidRPr="00DC5F40" w:rsidRDefault="001B457F" w:rsidP="001B457F">
      <w:pPr>
        <w:pStyle w:val="Listaszerbekezds"/>
        <w:ind w:left="1080" w:firstLine="0"/>
      </w:pPr>
      <w:r w:rsidRPr="00DC5F40">
        <w:t xml:space="preserve">Alapértelmezett értéke: </w:t>
      </w:r>
      <w:r w:rsidRPr="00DC5F40">
        <w:rPr>
          <w:b/>
          <w:bCs/>
        </w:rPr>
        <w:t>0.5</w:t>
      </w:r>
    </w:p>
    <w:p w14:paraId="78B697CD" w14:textId="764D626E" w:rsidR="00CD2E73" w:rsidRPr="00DC5F40" w:rsidRDefault="001B457F" w:rsidP="001B457F">
      <w:pPr>
        <w:pStyle w:val="Listaszerbekezds"/>
        <w:numPr>
          <w:ilvl w:val="0"/>
          <w:numId w:val="28"/>
        </w:numPr>
        <w:rPr>
          <w:b/>
          <w:bCs/>
        </w:rPr>
      </w:pPr>
      <w:r w:rsidRPr="00DC5F40">
        <w:rPr>
          <w:b/>
          <w:bCs/>
        </w:rPr>
        <w:t>REACT_APP_QUERY_INTERVAL</w:t>
      </w:r>
    </w:p>
    <w:p w14:paraId="11C61E8F" w14:textId="4EFB51F2" w:rsidR="00573B7A" w:rsidRPr="00DC5F40" w:rsidRDefault="004709BA" w:rsidP="00B970BE">
      <w:pPr>
        <w:pStyle w:val="Listaszerbekezds"/>
        <w:ind w:left="1080" w:firstLine="0"/>
        <w:rPr>
          <w:b/>
          <w:bCs/>
        </w:rPr>
      </w:pPr>
      <w:r w:rsidRPr="00DC5F40">
        <w:t xml:space="preserve">A statisztikák </w:t>
      </w:r>
      <w:r w:rsidR="00B970BE" w:rsidRPr="00DC5F40">
        <w:t>lekérdezése periodikusan történik. Ez a konfigurációs paraméter azt adja meg, hogy két lekérdezés között mennyi idő teljen el milliszekundumban.</w:t>
      </w:r>
    </w:p>
    <w:p w14:paraId="04468991" w14:textId="362FFA03" w:rsidR="001B457F" w:rsidRPr="00DC5F40" w:rsidRDefault="00CD2E73" w:rsidP="00CD2E73">
      <w:pPr>
        <w:pStyle w:val="Listaszerbekezds"/>
        <w:ind w:left="1080" w:firstLine="0"/>
      </w:pPr>
      <w:r w:rsidRPr="00DC5F40">
        <w:t xml:space="preserve">Alapértelmezett értéke: </w:t>
      </w:r>
      <w:r w:rsidR="001B457F" w:rsidRPr="00DC5F40">
        <w:rPr>
          <w:b/>
          <w:bCs/>
        </w:rPr>
        <w:t>5000</w:t>
      </w:r>
    </w:p>
    <w:p w14:paraId="524C59C7" w14:textId="6FA5B222" w:rsidR="00CD2E73" w:rsidRPr="00DC5F40" w:rsidRDefault="001B457F" w:rsidP="001B457F">
      <w:pPr>
        <w:pStyle w:val="Listaszerbekezds"/>
        <w:numPr>
          <w:ilvl w:val="0"/>
          <w:numId w:val="28"/>
        </w:numPr>
        <w:rPr>
          <w:b/>
          <w:bCs/>
        </w:rPr>
      </w:pPr>
      <w:r w:rsidRPr="00DC5F40">
        <w:rPr>
          <w:b/>
          <w:bCs/>
        </w:rPr>
        <w:t>REACT_APP_TABLE_QUERY_INTERVAL</w:t>
      </w:r>
    </w:p>
    <w:p w14:paraId="42AFB1FF" w14:textId="66D242A2" w:rsidR="004E1657" w:rsidRPr="00DC5F40" w:rsidRDefault="004E1657" w:rsidP="004E1657">
      <w:pPr>
        <w:pStyle w:val="Listaszerbekezds"/>
        <w:ind w:left="1080" w:firstLine="0"/>
        <w:rPr>
          <w:b/>
          <w:bCs/>
        </w:rPr>
      </w:pPr>
      <w:r w:rsidRPr="00DC5F40">
        <w:lastRenderedPageBreak/>
        <w:t>A</w:t>
      </w:r>
      <w:r w:rsidR="00804B54" w:rsidRPr="00DC5F40">
        <w:t>z oldalon található táblázatok</w:t>
      </w:r>
      <w:r w:rsidRPr="00DC5F40">
        <w:t xml:space="preserve"> </w:t>
      </w:r>
      <w:r w:rsidR="00804B54" w:rsidRPr="00DC5F40">
        <w:t xml:space="preserve">adatainak </w:t>
      </w:r>
      <w:r w:rsidRPr="00DC5F40">
        <w:t xml:space="preserve">lekérdezése periodikusan történik. Ez a konfigurációs paraméter azt adja meg, hogy </w:t>
      </w:r>
      <w:r w:rsidR="00EC6CC9" w:rsidRPr="00DC5F40">
        <w:t xml:space="preserve">a </w:t>
      </w:r>
      <w:r w:rsidRPr="00DC5F40">
        <w:t>két lekérdezés között mennyi idő teljen el milliszekundumban.</w:t>
      </w:r>
      <w:r w:rsidR="001551D7" w:rsidRPr="00DC5F40">
        <w:t xml:space="preserve"> Ez az érték tipikusan nagyobb</w:t>
      </w:r>
      <w:r w:rsidR="001D4D83" w:rsidRPr="00DC5F40">
        <w:t>,</w:t>
      </w:r>
      <w:r w:rsidR="001551D7" w:rsidRPr="00DC5F40">
        <w:t xml:space="preserve"> mint a többi statisztika lekérdezési periódusa.</w:t>
      </w:r>
      <w:r w:rsidR="001D4D83" w:rsidRPr="00DC5F40">
        <w:t xml:space="preserve"> Ezt az magyarázza, hogy míg egy grafikonnál indokolt a gyakori frissítés, egy táblázat esetén ez zavaró lehet (például a</w:t>
      </w:r>
      <w:r w:rsidR="00B616B6" w:rsidRPr="00DC5F40">
        <w:t xml:space="preserve"> táblázat sorainak rendezése a táblázat frissítésével </w:t>
      </w:r>
      <w:r w:rsidR="002E68B0" w:rsidRPr="00DC5F40">
        <w:t>visszaáll az alapértelmezett helyzetbe).</w:t>
      </w:r>
    </w:p>
    <w:p w14:paraId="350E6E3F" w14:textId="30CFD1E3" w:rsidR="00AA7641" w:rsidRPr="00DC5F40" w:rsidRDefault="00CD2E73" w:rsidP="00CD2E73">
      <w:pPr>
        <w:pStyle w:val="Listaszerbekezds"/>
        <w:ind w:left="1080" w:firstLine="0"/>
      </w:pPr>
      <w:r w:rsidRPr="00DC5F40">
        <w:t xml:space="preserve">Alapértelmezett értéke: </w:t>
      </w:r>
      <w:r w:rsidR="001B457F" w:rsidRPr="00DC5F40">
        <w:rPr>
          <w:b/>
          <w:bCs/>
        </w:rPr>
        <w:t>60000</w:t>
      </w:r>
    </w:p>
    <w:p w14:paraId="4F656002" w14:textId="77777777" w:rsidR="002D6DE0" w:rsidRPr="00DC5F40" w:rsidRDefault="002D6DE0" w:rsidP="002D6DE0">
      <w:pPr>
        <w:pStyle w:val="Cmsor2"/>
      </w:pPr>
      <w:bookmarkStart w:id="83" w:name="_Toc120875185"/>
      <w:r w:rsidRPr="00DC5F40">
        <w:t>Telepítés</w:t>
      </w:r>
      <w:bookmarkEnd w:id="83"/>
    </w:p>
    <w:p w14:paraId="1C8BA0C3" w14:textId="79E81DE2" w:rsidR="00F83E93" w:rsidRPr="00DC5F40" w:rsidRDefault="00FD676B" w:rsidP="00F83E93">
      <w:r w:rsidRPr="00DC5F40">
        <w:t>A webes vékonykliens alkalmazás telepítéséhez Docker</w:t>
      </w:r>
      <w:r w:rsidRPr="00DC5F40">
        <w:rPr>
          <w:i/>
          <w:iCs/>
        </w:rPr>
        <w:t>,</w:t>
      </w:r>
      <w:r w:rsidRPr="00DC5F40">
        <w:t xml:space="preserve"> illetve docker-compose</w:t>
      </w:r>
      <w:r w:rsidRPr="00DC5F40">
        <w:rPr>
          <w:i/>
          <w:iCs/>
        </w:rPr>
        <w:t xml:space="preserve"> </w:t>
      </w:r>
      <w:r w:rsidRPr="00DC5F40">
        <w:t xml:space="preserve">támogatást implementáltam. </w:t>
      </w:r>
      <w:r w:rsidR="00067001" w:rsidRPr="00DC5F40">
        <w:t xml:space="preserve">Az alkalmazás </w:t>
      </w:r>
      <w:r w:rsidR="00067001" w:rsidRPr="00DC5F40">
        <w:rPr>
          <w:i/>
          <w:iCs/>
        </w:rPr>
        <w:t xml:space="preserve">bundling </w:t>
      </w:r>
      <w:r w:rsidR="00067001" w:rsidRPr="00DC5F40">
        <w:t xml:space="preserve">folyamata a </w:t>
      </w:r>
      <w:r w:rsidR="00067001" w:rsidRPr="00DC5F40">
        <w:rPr>
          <w:i/>
          <w:iCs/>
        </w:rPr>
        <w:t xml:space="preserve">react-scripts </w:t>
      </w:r>
      <w:r w:rsidR="00067001" w:rsidRPr="00DC5F40">
        <w:t xml:space="preserve">függőség segítségével kerül elvégzésre. Az összekészített csomag egy Docker konténerben kerül telepítésre, a fájlokat egy </w:t>
      </w:r>
      <w:r w:rsidR="00067001" w:rsidRPr="00DC5F40">
        <w:rPr>
          <w:i/>
          <w:iCs/>
        </w:rPr>
        <w:t>nginx</w:t>
      </w:r>
      <w:sdt>
        <w:sdtPr>
          <w:rPr>
            <w:i/>
            <w:iCs/>
          </w:rPr>
          <w:id w:val="2097590875"/>
          <w:citation/>
        </w:sdtPr>
        <w:sdtContent>
          <w:r w:rsidR="005A729A" w:rsidRPr="00DC5F40">
            <w:rPr>
              <w:i/>
              <w:iCs/>
            </w:rPr>
            <w:fldChar w:fldCharType="begin"/>
          </w:r>
          <w:r w:rsidR="005A729A" w:rsidRPr="00DC5F40">
            <w:rPr>
              <w:i/>
              <w:iCs/>
            </w:rPr>
            <w:instrText xml:space="preserve"> CITATION ngi22 \l 2057 </w:instrText>
          </w:r>
          <w:r w:rsidR="005A729A" w:rsidRPr="00DC5F40">
            <w:rPr>
              <w:i/>
              <w:iCs/>
            </w:rPr>
            <w:fldChar w:fldCharType="separate"/>
          </w:r>
          <w:r w:rsidR="002206B0">
            <w:rPr>
              <w:i/>
              <w:iCs/>
              <w:noProof/>
            </w:rPr>
            <w:t xml:space="preserve"> </w:t>
          </w:r>
          <w:r w:rsidR="002206B0">
            <w:rPr>
              <w:noProof/>
            </w:rPr>
            <w:t>[18]</w:t>
          </w:r>
          <w:r w:rsidR="005A729A" w:rsidRPr="00DC5F40">
            <w:rPr>
              <w:i/>
              <w:iCs/>
            </w:rPr>
            <w:fldChar w:fldCharType="end"/>
          </w:r>
        </w:sdtContent>
      </w:sdt>
      <w:r w:rsidR="00067001" w:rsidRPr="00DC5F40">
        <w:t xml:space="preserve"> frontend szolgálja ki (R1).</w:t>
      </w:r>
      <w:r w:rsidR="00031C35" w:rsidRPr="00DC5F40">
        <w:t xml:space="preserve"> A Docker</w:t>
      </w:r>
      <w:r w:rsidR="005A729A" w:rsidRPr="00DC5F40">
        <w:t xml:space="preserve"> </w:t>
      </w:r>
      <w:r w:rsidR="00F92AD0" w:rsidRPr="00DC5F40">
        <w:t>image létrehozásához (lokális környezetet feltételező konfigurációs értékekkel) a következő parancs kiadása szükséges:</w:t>
      </w:r>
    </w:p>
    <w:p w14:paraId="309A2387" w14:textId="0A8E24B6" w:rsidR="00F92AD0" w:rsidRPr="00DC5F40" w:rsidRDefault="00495A49" w:rsidP="00495A49">
      <w:pPr>
        <w:pStyle w:val="Kd"/>
      </w:pPr>
      <w:r w:rsidRPr="00DC5F40">
        <w:t xml:space="preserve">$ </w:t>
      </w:r>
      <w:r w:rsidR="00F92AD0" w:rsidRPr="00DC5F40">
        <w:t>docker-compose --env-file env.local -f docker-compose.yml build</w:t>
      </w:r>
    </w:p>
    <w:p w14:paraId="5335CF91" w14:textId="3CB9918A" w:rsidR="00F92AD0" w:rsidRPr="00DC5F40" w:rsidRDefault="00495A49" w:rsidP="00F92AD0">
      <w:pPr>
        <w:ind w:firstLine="0"/>
      </w:pPr>
      <w:r w:rsidRPr="00DC5F40">
        <w:t>A Docker image alapján készült konténert a következő paranccsal lehet elindítani:</w:t>
      </w:r>
    </w:p>
    <w:p w14:paraId="36113F03" w14:textId="1C81786E" w:rsidR="00495A49" w:rsidRPr="00DC5F40" w:rsidRDefault="00495A49" w:rsidP="00495A49">
      <w:pPr>
        <w:pStyle w:val="Kd"/>
      </w:pPr>
      <w:r w:rsidRPr="00DC5F40">
        <w:t>$ docker-compose --env-file env.local -f docker-compose.yml up -d</w:t>
      </w:r>
    </w:p>
    <w:p w14:paraId="2BA2177A" w14:textId="16DE4C6A" w:rsidR="00D03B01" w:rsidRPr="00DC5F40" w:rsidRDefault="00B42869" w:rsidP="00D03B01">
      <w:pPr>
        <w:pStyle w:val="Cmsor1"/>
      </w:pPr>
      <w:bookmarkStart w:id="84" w:name="_Toc120875186"/>
      <w:r w:rsidRPr="00DC5F40">
        <w:lastRenderedPageBreak/>
        <w:t>A megoldás tesztelése</w:t>
      </w:r>
      <w:bookmarkEnd w:id="84"/>
    </w:p>
    <w:p w14:paraId="6926374D" w14:textId="5140A982" w:rsidR="00B84061" w:rsidRPr="00DC5F40" w:rsidRDefault="00B84061" w:rsidP="00B84061">
      <w:r w:rsidRPr="00DC5F40">
        <w:t>A következő fejezetnek a célja az elkészült megoldás</w:t>
      </w:r>
      <w:r w:rsidR="00DD3677" w:rsidRPr="00DC5F40">
        <w:t>t felépítő alkalmazások</w:t>
      </w:r>
      <w:r w:rsidRPr="00DC5F40">
        <w:t xml:space="preserve"> tesztelésének dokumentációja.</w:t>
      </w:r>
      <w:r w:rsidR="00181BFB" w:rsidRPr="00DC5F40">
        <w:t xml:space="preserve"> Az egyes alkalmazások a betöltött funkciójukból adódóan meglehetősen különböznek egymástól, így nem meglepő módon a tesztelés</w:t>
      </w:r>
      <w:r w:rsidR="00720ACA" w:rsidRPr="00DC5F40">
        <w:t xml:space="preserve"> módszertana is alkalmazásonként különböző.</w:t>
      </w:r>
      <w:r w:rsidR="00E7317D" w:rsidRPr="00DC5F40">
        <w:t xml:space="preserve"> A fejezetben bemutatom az egyes alkalmazások</w:t>
      </w:r>
      <w:r w:rsidR="001510A2" w:rsidRPr="00DC5F40">
        <w:t>on elvégzett teszteket, dokumentálom a tesztek eredményét és megindokolom a felmerülő tervezői döntéseket.</w:t>
      </w:r>
    </w:p>
    <w:p w14:paraId="599BBBC6" w14:textId="77777777" w:rsidR="00CB5495" w:rsidRPr="00DC5F40" w:rsidRDefault="00CB5495" w:rsidP="00CB5495">
      <w:pPr>
        <w:pStyle w:val="Cmsor2"/>
      </w:pPr>
      <w:bookmarkStart w:id="85" w:name="_Toc120875187"/>
      <w:r w:rsidRPr="00DC5F40">
        <w:t>Linux kliens alkalmazás</w:t>
      </w:r>
      <w:bookmarkEnd w:id="85"/>
    </w:p>
    <w:p w14:paraId="467F86FA" w14:textId="77777777" w:rsidR="00CB5495" w:rsidRPr="00DC5F40" w:rsidRDefault="00CB5495" w:rsidP="00CB5495">
      <w:r w:rsidRPr="00DC5F40">
        <w:t>A Linux kliens alkalmazás tesztelése során, az adatgyűjtő funkció helyes működésének validációjára fókuszáltam. Két szempontot tartottam kiemelkedően fontosnak, az egyik a különböző beviteli eszközök által generált események helyes feldolgozása, a másik a több monitoros környezetek esetén gyűjtött adat validációja volt.</w:t>
      </w:r>
    </w:p>
    <w:p w14:paraId="2569FBD0" w14:textId="77777777" w:rsidR="00CB5495" w:rsidRPr="00DC5F40" w:rsidRDefault="00CB5495" w:rsidP="00CB5495">
      <w:r w:rsidRPr="00DC5F40">
        <w:t>A beviteli eszközök vizsgálata során a következő paraméterekkel rendelkező tesztkörnyezetet használtam:</w:t>
      </w:r>
    </w:p>
    <w:p w14:paraId="6DEE2FFA" w14:textId="77777777" w:rsidR="00CB5495" w:rsidRPr="00DC5F40" w:rsidRDefault="00CB5495" w:rsidP="00CB5495">
      <w:pPr>
        <w:pStyle w:val="Listaszerbekezds"/>
        <w:numPr>
          <w:ilvl w:val="0"/>
          <w:numId w:val="28"/>
        </w:numPr>
      </w:pPr>
      <w:r w:rsidRPr="00DC5F40">
        <w:t>modell: Lenovo ThinkPad T570</w:t>
      </w:r>
    </w:p>
    <w:p w14:paraId="65B38CB8" w14:textId="77777777" w:rsidR="00CB5495" w:rsidRPr="00DC5F40" w:rsidRDefault="00CB5495" w:rsidP="00CB5495">
      <w:pPr>
        <w:pStyle w:val="Listaszerbekezds"/>
        <w:numPr>
          <w:ilvl w:val="0"/>
          <w:numId w:val="28"/>
        </w:numPr>
      </w:pPr>
      <w:r w:rsidRPr="00DC5F40">
        <w:t>operációs rendszer: Ubuntu 22.04.1 LTS (Jammy Jellyfish)</w:t>
      </w:r>
    </w:p>
    <w:p w14:paraId="342A5546" w14:textId="77777777" w:rsidR="00CB5495" w:rsidRPr="00DC5F40" w:rsidRDefault="00CB5495" w:rsidP="00CB5495">
      <w:pPr>
        <w:pStyle w:val="Listaszerbekezds"/>
        <w:numPr>
          <w:ilvl w:val="0"/>
          <w:numId w:val="28"/>
        </w:numPr>
      </w:pPr>
      <w:r w:rsidRPr="00DC5F40">
        <w:t>asztali környezet: GNOME on XOrg</w:t>
      </w:r>
    </w:p>
    <w:p w14:paraId="57161D85" w14:textId="77777777" w:rsidR="00CB5495" w:rsidRPr="00DC5F40" w:rsidRDefault="00CB5495" w:rsidP="00CB5495">
      <w:pPr>
        <w:pStyle w:val="Listaszerbekezds"/>
        <w:numPr>
          <w:ilvl w:val="0"/>
          <w:numId w:val="28"/>
        </w:numPr>
      </w:pPr>
      <w:r w:rsidRPr="00DC5F40">
        <w:t>beviteli eszközök:</w:t>
      </w:r>
    </w:p>
    <w:p w14:paraId="06774EE9" w14:textId="77777777" w:rsidR="00CB5495" w:rsidRPr="00DC5F40" w:rsidRDefault="00CB5495" w:rsidP="00CB5495">
      <w:pPr>
        <w:pStyle w:val="Listaszerbekezds"/>
        <w:numPr>
          <w:ilvl w:val="1"/>
          <w:numId w:val="28"/>
        </w:numPr>
      </w:pPr>
      <w:r w:rsidRPr="00DC5F40">
        <w:t>standard USB 3.0 vezetékes egér</w:t>
      </w:r>
    </w:p>
    <w:p w14:paraId="2A1B0116" w14:textId="77777777" w:rsidR="00CB5495" w:rsidRPr="00DC5F40" w:rsidRDefault="00CB5495" w:rsidP="00CB5495">
      <w:pPr>
        <w:pStyle w:val="Listaszerbekezds"/>
        <w:numPr>
          <w:ilvl w:val="1"/>
          <w:numId w:val="28"/>
        </w:numPr>
      </w:pPr>
      <w:r w:rsidRPr="00DC5F40">
        <w:t>standard USB 3.0 vezeték nélküli egér</w:t>
      </w:r>
    </w:p>
    <w:p w14:paraId="6905648F" w14:textId="77777777" w:rsidR="00CB5495" w:rsidRPr="00DC5F40" w:rsidRDefault="00CB5495" w:rsidP="00CB5495">
      <w:pPr>
        <w:pStyle w:val="Listaszerbekezds"/>
        <w:numPr>
          <w:ilvl w:val="1"/>
          <w:numId w:val="28"/>
        </w:numPr>
      </w:pPr>
      <w:r w:rsidRPr="00DC5F40">
        <w:t>beépített touchpad</w:t>
      </w:r>
    </w:p>
    <w:p w14:paraId="0EEFAB4D" w14:textId="77777777" w:rsidR="00CB5495" w:rsidRPr="00DC5F40" w:rsidRDefault="00CB5495" w:rsidP="00CB5495">
      <w:pPr>
        <w:pStyle w:val="Listaszerbekezds"/>
        <w:numPr>
          <w:ilvl w:val="1"/>
          <w:numId w:val="28"/>
        </w:numPr>
      </w:pPr>
      <w:r w:rsidRPr="00DC5F40">
        <w:t>beépített TrackPoint</w:t>
      </w:r>
    </w:p>
    <w:p w14:paraId="1B8B6B49" w14:textId="77777777" w:rsidR="00CB5495" w:rsidRPr="00DC5F40" w:rsidRDefault="00CB5495" w:rsidP="00CB5495">
      <w:pPr>
        <w:pStyle w:val="Listaszerbekezds"/>
        <w:numPr>
          <w:ilvl w:val="1"/>
          <w:numId w:val="28"/>
        </w:numPr>
      </w:pPr>
      <w:r w:rsidRPr="00DC5F40">
        <w:t>beépített érintőképernyő</w:t>
      </w:r>
    </w:p>
    <w:p w14:paraId="4E9F9FD8" w14:textId="7618A2D6" w:rsidR="00CB5495" w:rsidRPr="00DC5F40" w:rsidRDefault="00CB5495" w:rsidP="00CB5495">
      <w:pPr>
        <w:ind w:firstLine="0"/>
      </w:pPr>
      <w:r w:rsidRPr="00DC5F40">
        <w:t xml:space="preserve">A vizsgált beviteli eszközök mellett az adatgyűjtő helyesen működött, a generált események (kurzormozgás, görgetés, gombnyomás stb.) helyesen kerültek rögzítésre. Az eszközök szimultán használata sem okozott gondot, illetve a „plug-n-play” használat </w:t>
      </w:r>
      <w:r w:rsidRPr="00DC5F40">
        <w:lastRenderedPageBreak/>
        <w:t>is támogatott. Azaz egy új eszköz csatlakoztatásakor nem kell az adatgyűjtő szoftvert újraindítani.</w:t>
      </w:r>
    </w:p>
    <w:p w14:paraId="5CC3F084" w14:textId="77777777" w:rsidR="00CB5495" w:rsidRPr="00DC5F40" w:rsidRDefault="00CB5495" w:rsidP="00CB5495">
      <w:pPr>
        <w:ind w:firstLine="0"/>
      </w:pPr>
      <w:r w:rsidRPr="00DC5F40">
        <w:tab/>
        <w:t>Bár a kiértékelő szoftver alapvetően a nyers egérmozgás eseményekből (elmozdulás vektorokból) dolgozik, diagnosztikai céllal a kurzor helyzete (X és Y koordinátája) is elküldésre kerül. A kliens tesztelése során szerettem volna meggyőződni arról, hogy a kurzor helyzetének meghatározása több monitoros környezetben, speciális monitor elrendezések mellett is helyesen működik. Ezt két módszerrel vizsgáltam, először a következő tesztkörnyezetben:</w:t>
      </w:r>
    </w:p>
    <w:p w14:paraId="63EEE9FE" w14:textId="77777777" w:rsidR="00CB5495" w:rsidRPr="00DC5F40" w:rsidRDefault="00CB5495" w:rsidP="00CB5495">
      <w:pPr>
        <w:pStyle w:val="Listaszerbekezds"/>
        <w:numPr>
          <w:ilvl w:val="0"/>
          <w:numId w:val="28"/>
        </w:numPr>
      </w:pPr>
      <w:r w:rsidRPr="00DC5F40">
        <w:t>modell: Lenovo ThinkPad T570</w:t>
      </w:r>
    </w:p>
    <w:p w14:paraId="5F93A0A5" w14:textId="77777777" w:rsidR="00CB5495" w:rsidRPr="00DC5F40" w:rsidRDefault="00CB5495" w:rsidP="00CB5495">
      <w:pPr>
        <w:pStyle w:val="Listaszerbekezds"/>
        <w:numPr>
          <w:ilvl w:val="0"/>
          <w:numId w:val="28"/>
        </w:numPr>
      </w:pPr>
      <w:r w:rsidRPr="00DC5F40">
        <w:t>operációs rendszer: Ubuntu 22.04.1 LTS (Jammy Jellyfish)</w:t>
      </w:r>
    </w:p>
    <w:p w14:paraId="3D86BEF2" w14:textId="77777777" w:rsidR="00CB5495" w:rsidRPr="00DC5F40" w:rsidRDefault="00CB5495" w:rsidP="00CB5495">
      <w:pPr>
        <w:pStyle w:val="Listaszerbekezds"/>
        <w:numPr>
          <w:ilvl w:val="0"/>
          <w:numId w:val="28"/>
        </w:numPr>
      </w:pPr>
      <w:r w:rsidRPr="00DC5F40">
        <w:t>asztali környezet: GNOME on XOrg</w:t>
      </w:r>
    </w:p>
    <w:p w14:paraId="75581E0E" w14:textId="77777777" w:rsidR="00CB5495" w:rsidRPr="00DC5F40" w:rsidRDefault="00CB5495" w:rsidP="00CB5495">
      <w:pPr>
        <w:pStyle w:val="Listaszerbekezds"/>
        <w:numPr>
          <w:ilvl w:val="0"/>
          <w:numId w:val="28"/>
        </w:numPr>
      </w:pPr>
      <w:r w:rsidRPr="00DC5F40">
        <w:t>külső monitor: Samsung 22” LCD monitor (S22F350, HDMI)</w:t>
      </w:r>
    </w:p>
    <w:p w14:paraId="5085FE9D" w14:textId="0C33CB61" w:rsidR="00CB5495" w:rsidRDefault="00CB5495" w:rsidP="00CB5495">
      <w:pPr>
        <w:ind w:firstLine="0"/>
      </w:pPr>
      <w:r w:rsidRPr="00DC5F40">
        <w:t>Amit vizsgáltam a monitorok sorrendje, a külső monitor Y irányú pozitív és negatív eltolása, illetve a projekciós beállítások (kivetítés, tükrözés, csak beépített monitor, csak külső monitor) voltak. A teszteket ezen halmazok Descartes szorzatán végeztem, azaz összesen 16 különböző kombinációt próbáltam ki. Az adatgyűjtő által küldött X és Y koordináták (illetve monitor metaadatok) minden esetben helyesnek bizonyultak.</w:t>
      </w:r>
    </w:p>
    <w:p w14:paraId="3DD474C7" w14:textId="77777777" w:rsidR="00970B86" w:rsidRDefault="00970B86" w:rsidP="00970B86">
      <w:pPr>
        <w:pStyle w:val="Kp"/>
      </w:pPr>
      <w:r w:rsidRPr="00DC5F40">
        <w:rPr>
          <w:noProof/>
        </w:rPr>
        <w:drawing>
          <wp:inline distT="0" distB="0" distL="0" distR="0" wp14:anchorId="6DDF849D" wp14:editId="3F44F966">
            <wp:extent cx="5400040" cy="1916837"/>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40" cy="1916837"/>
                    </a:xfrm>
                    <a:prstGeom prst="rect">
                      <a:avLst/>
                    </a:prstGeom>
                    <a:noFill/>
                    <a:ln>
                      <a:noFill/>
                    </a:ln>
                  </pic:spPr>
                </pic:pic>
              </a:graphicData>
            </a:graphic>
          </wp:inline>
        </w:drawing>
      </w:r>
    </w:p>
    <w:p w14:paraId="32263C2E" w14:textId="35AB45EE" w:rsidR="00970B86" w:rsidRPr="00DC5F40" w:rsidRDefault="00970B86" w:rsidP="00970B86">
      <w:pPr>
        <w:pStyle w:val="Kpalrs"/>
      </w:pPr>
      <w:fldSimple w:instr=" SEQ ábra \* ARABIC ">
        <w:r w:rsidR="002206B0">
          <w:rPr>
            <w:noProof/>
          </w:rPr>
          <w:t>22</w:t>
        </w:r>
      </w:fldSimple>
      <w:r>
        <w:t xml:space="preserve">. ábra </w:t>
      </w:r>
      <w:r w:rsidRPr="00EC0D76">
        <w:t>Egy lehetséges monitor elrendezés</w:t>
      </w:r>
    </w:p>
    <w:p w14:paraId="39190A01" w14:textId="77777777" w:rsidR="00CB5495" w:rsidRPr="00DC5F40" w:rsidRDefault="00CB5495" w:rsidP="00CB5495">
      <w:r w:rsidRPr="00DC5F40">
        <w:t>A másik eset, amelyre kíváncsi voltam, az olyan elrendezések, amelyek több mint egy külső monitort használnak. Mivel ezt fizikailag nem tudtam kivitelezni, ezért virtuális környezetben teszteltem. A virtuális tesztkörnyezet paraméterei:</w:t>
      </w:r>
    </w:p>
    <w:p w14:paraId="10A18E33" w14:textId="145B72A6" w:rsidR="00CB5495" w:rsidRPr="00DC5F40" w:rsidRDefault="00CB5495" w:rsidP="00CB5495">
      <w:pPr>
        <w:pStyle w:val="Listaszerbekezds"/>
        <w:numPr>
          <w:ilvl w:val="0"/>
          <w:numId w:val="28"/>
        </w:numPr>
      </w:pPr>
      <w:r w:rsidRPr="00DC5F40">
        <w:t>virtualizációs szoftver: Oracle VM VirtualBox</w:t>
      </w:r>
    </w:p>
    <w:p w14:paraId="20D8F918" w14:textId="474FED78" w:rsidR="00CB5495" w:rsidRPr="00DC5F40" w:rsidRDefault="00CB5495" w:rsidP="00CB5495">
      <w:pPr>
        <w:pStyle w:val="Listaszerbekezds"/>
        <w:numPr>
          <w:ilvl w:val="0"/>
          <w:numId w:val="28"/>
        </w:numPr>
      </w:pPr>
      <w:r w:rsidRPr="00DC5F40">
        <w:t>operációs rendszer: Debian 11.5 (Bullseye)</w:t>
      </w:r>
    </w:p>
    <w:p w14:paraId="3ED8DAE5" w14:textId="580BE0FE" w:rsidR="00CB5495" w:rsidRPr="00DC5F40" w:rsidRDefault="00CB5495" w:rsidP="00CB5495">
      <w:pPr>
        <w:pStyle w:val="Listaszerbekezds"/>
        <w:numPr>
          <w:ilvl w:val="0"/>
          <w:numId w:val="28"/>
        </w:numPr>
      </w:pPr>
      <w:r w:rsidRPr="00DC5F40">
        <w:lastRenderedPageBreak/>
        <w:t>virtuális monitorok száma: 4</w:t>
      </w:r>
    </w:p>
    <w:p w14:paraId="2052607B" w14:textId="6B55F556" w:rsidR="00CB5495" w:rsidRPr="00DC5F40" w:rsidRDefault="00CB5495" w:rsidP="00CB5495">
      <w:pPr>
        <w:pStyle w:val="Listaszerbekezds"/>
        <w:numPr>
          <w:ilvl w:val="0"/>
          <w:numId w:val="28"/>
        </w:numPr>
      </w:pPr>
      <w:r w:rsidRPr="00DC5F40">
        <w:t>projekciós beállítás: kivetítés</w:t>
      </w:r>
    </w:p>
    <w:p w14:paraId="38B3B067" w14:textId="7796A42D" w:rsidR="00CB5495" w:rsidRDefault="00CB5495" w:rsidP="0098745D">
      <w:pPr>
        <w:ind w:firstLine="0"/>
      </w:pPr>
      <w:r w:rsidRPr="00DC5F40">
        <w:t>A monitorokat egy tetszőleges sorrendben elrendezve vizsgáltam az adatgyűjtő által regisztrált kurzor koordinátákat. A gyűjtött események az előzetes várakozásaimnak megfeleltek, nem tapasztaltam váratlan viselkedést a tesztek során.</w:t>
      </w:r>
    </w:p>
    <w:p w14:paraId="1517191C" w14:textId="77777777" w:rsidR="0026702F" w:rsidRDefault="00295B4A" w:rsidP="0026702F">
      <w:pPr>
        <w:pStyle w:val="Kp"/>
      </w:pPr>
      <w:r w:rsidRPr="00DC5F40">
        <w:rPr>
          <w:noProof/>
        </w:rPr>
        <w:drawing>
          <wp:inline distT="0" distB="0" distL="0" distR="0" wp14:anchorId="1A0E4EA8" wp14:editId="4A7B8B1B">
            <wp:extent cx="5400040" cy="3773170"/>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773170"/>
                    </a:xfrm>
                    <a:prstGeom prst="rect">
                      <a:avLst/>
                    </a:prstGeom>
                    <a:noFill/>
                    <a:ln>
                      <a:noFill/>
                    </a:ln>
                  </pic:spPr>
                </pic:pic>
              </a:graphicData>
            </a:graphic>
          </wp:inline>
        </w:drawing>
      </w:r>
    </w:p>
    <w:p w14:paraId="4EC597C6" w14:textId="2241DBE0" w:rsidR="00E5345F" w:rsidRPr="00DC5F40" w:rsidRDefault="0026702F" w:rsidP="0026702F">
      <w:pPr>
        <w:pStyle w:val="Kpalrs"/>
      </w:pPr>
      <w:fldSimple w:instr=" SEQ ábra \* ARABIC ">
        <w:r w:rsidR="002206B0">
          <w:rPr>
            <w:noProof/>
          </w:rPr>
          <w:t>23</w:t>
        </w:r>
      </w:fldSimple>
      <w:r>
        <w:t xml:space="preserve">. ábra </w:t>
      </w:r>
      <w:r w:rsidRPr="0046689D">
        <w:t>Virtuális monitorok</w:t>
      </w:r>
    </w:p>
    <w:p w14:paraId="4E5D53BC" w14:textId="745488F9" w:rsidR="001F0543" w:rsidRPr="00DC5F40" w:rsidRDefault="007E295E" w:rsidP="002C009D">
      <w:pPr>
        <w:pStyle w:val="Cmsor2"/>
      </w:pPr>
      <w:bookmarkStart w:id="86" w:name="_Toc120875188"/>
      <w:r w:rsidRPr="00DC5F40">
        <w:t>A</w:t>
      </w:r>
      <w:r w:rsidR="002C009D" w:rsidRPr="00DC5F40">
        <w:t>lkalmazás szerver</w:t>
      </w:r>
      <w:bookmarkEnd w:id="86"/>
    </w:p>
    <w:p w14:paraId="26873A52" w14:textId="598EC213" w:rsidR="002C009D" w:rsidRPr="00DC5F40" w:rsidRDefault="007E295E" w:rsidP="002C009D">
      <w:r w:rsidRPr="00DC5F40">
        <w:t>Az alkalmazás szerver tesztelése során a</w:t>
      </w:r>
      <w:r w:rsidR="003877A2" w:rsidRPr="00DC5F40">
        <w:t>z volt a célom, hogy megbizonyosodjak</w:t>
      </w:r>
      <w:r w:rsidRPr="00DC5F40">
        <w:t xml:space="preserve"> a</w:t>
      </w:r>
      <w:r w:rsidR="003877A2" w:rsidRPr="00DC5F40">
        <w:t>z Erlang alkalmazás helyes működéséről.</w:t>
      </w:r>
      <w:r w:rsidR="00A92990" w:rsidRPr="00DC5F40">
        <w:t xml:space="preserve"> Azaz a hangsúly az üzleti logika </w:t>
      </w:r>
      <w:r w:rsidR="00F94C42" w:rsidRPr="00DC5F40">
        <w:t>validációján volt.</w:t>
      </w:r>
      <w:r w:rsidR="008931E2" w:rsidRPr="00DC5F40">
        <w:t xml:space="preserve"> </w:t>
      </w:r>
      <w:r w:rsidR="00086C16" w:rsidRPr="00DC5F40">
        <w:t>Az alkalmazás szerver teszt módban történő telepítéséhez készítettem egy docker-compose konfigurációt felülíró teszt fájlt (</w:t>
      </w:r>
      <w:r w:rsidR="00086C16" w:rsidRPr="00DC5F40">
        <w:rPr>
          <w:i/>
          <w:iCs/>
        </w:rPr>
        <w:t>docker-compose.override.test</w:t>
      </w:r>
      <w:r w:rsidR="00A43FAF" w:rsidRPr="00DC5F40">
        <w:rPr>
          <w:i/>
          <w:iCs/>
        </w:rPr>
        <w:t>.yml</w:t>
      </w:r>
      <w:r w:rsidR="00086C16" w:rsidRPr="00DC5F40">
        <w:t>)</w:t>
      </w:r>
      <w:r w:rsidR="00A43FAF" w:rsidRPr="00DC5F40">
        <w:t>,</w:t>
      </w:r>
      <w:r w:rsidR="00086C16" w:rsidRPr="00DC5F40">
        <w:t xml:space="preserve"> illetve a </w:t>
      </w:r>
      <w:r w:rsidR="00A43FAF" w:rsidRPr="00DC5F40">
        <w:t>projekt könyvtárban megtalálható a tesztelés során használandó konfigurációs értékeket tartalmazó fájl is (</w:t>
      </w:r>
      <w:r w:rsidR="00A43FAF" w:rsidRPr="00DC5F40">
        <w:rPr>
          <w:i/>
          <w:iCs/>
        </w:rPr>
        <w:t>env.test).</w:t>
      </w:r>
      <w:r w:rsidR="00A43FAF" w:rsidRPr="00DC5F40">
        <w:t xml:space="preserve"> </w:t>
      </w:r>
      <w:r w:rsidR="00FE6584" w:rsidRPr="00DC5F40">
        <w:t xml:space="preserve">A teszt profillal telepített alkalmazásban két lényeges eltérés van (a konfigurációs paraméterek értékén kívül). Az egyik, hogy </w:t>
      </w:r>
      <w:r w:rsidR="00A62B40" w:rsidRPr="00DC5F40">
        <w:t>az adatbázis konténer portja nyitott (</w:t>
      </w:r>
      <w:r w:rsidR="00A62B40" w:rsidRPr="00DC5F40">
        <w:rPr>
          <w:i/>
          <w:iCs/>
        </w:rPr>
        <w:t xml:space="preserve">exposed), </w:t>
      </w:r>
      <w:r w:rsidR="00A62B40" w:rsidRPr="00DC5F40">
        <w:t xml:space="preserve">így képes a Docker hálózaton kívüli kapcsolatok fogadására is. Erre azért van szükség, hogy </w:t>
      </w:r>
      <w:r w:rsidR="00182C09" w:rsidRPr="00DC5F40">
        <w:t xml:space="preserve">a teszteket </w:t>
      </w:r>
      <w:r w:rsidR="00A62B40" w:rsidRPr="00DC5F40">
        <w:t xml:space="preserve">az alkalmazás szerver telepítése </w:t>
      </w:r>
      <w:r w:rsidR="00182C09" w:rsidRPr="00DC5F40">
        <w:t xml:space="preserve">nélkül is lehessen futtatni. A másik különbség, hogy </w:t>
      </w:r>
      <w:r w:rsidR="00D27A22" w:rsidRPr="00DC5F40">
        <w:t xml:space="preserve">az alkalmazás szerver, az adatbázis és a </w:t>
      </w:r>
      <w:r w:rsidR="00D27A22" w:rsidRPr="00DC5F40">
        <w:lastRenderedPageBreak/>
        <w:t>kiértékelő szerver mellett telepítésre kerül egy felhasználó felülettel rendelkező adatbázis adminisztrációs szoftver (pgAdmin</w:t>
      </w:r>
      <w:sdt>
        <w:sdtPr>
          <w:id w:val="820009614"/>
          <w:citation/>
        </w:sdtPr>
        <w:sdtContent>
          <w:r w:rsidR="00093F26" w:rsidRPr="00DC5F40">
            <w:fldChar w:fldCharType="begin"/>
          </w:r>
          <w:r w:rsidR="00093F26" w:rsidRPr="00DC5F40">
            <w:instrText xml:space="preserve"> CITATION pgA22 \l 2057 </w:instrText>
          </w:r>
          <w:r w:rsidR="00093F26" w:rsidRPr="00DC5F40">
            <w:fldChar w:fldCharType="separate"/>
          </w:r>
          <w:r w:rsidR="002206B0">
            <w:rPr>
              <w:noProof/>
            </w:rPr>
            <w:t xml:space="preserve"> [19]</w:t>
          </w:r>
          <w:r w:rsidR="00093F26" w:rsidRPr="00DC5F40">
            <w:fldChar w:fldCharType="end"/>
          </w:r>
        </w:sdtContent>
      </w:sdt>
      <w:r w:rsidR="00093F26" w:rsidRPr="00DC5F40">
        <w:t>) is.</w:t>
      </w:r>
      <w:r w:rsidR="00B87639" w:rsidRPr="00DC5F40">
        <w:t xml:space="preserve"> Ez arra használtam, hogy az adatbázis belső állapotát kényelmesen, egy webes felületről tudjam vizsgálni.</w:t>
      </w:r>
    </w:p>
    <w:p w14:paraId="15E40698" w14:textId="4F96B7DA" w:rsidR="00957DFB" w:rsidRPr="00DC5F40" w:rsidRDefault="006E1398" w:rsidP="002C009D">
      <w:r w:rsidRPr="00DC5F40">
        <w:t>A tesztek futtatásához Makefile támogatást készítettem, a</w:t>
      </w:r>
      <w:r w:rsidR="00A42D2A" w:rsidRPr="00DC5F40">
        <w:t>z összes tesztet a következő paranccsal lehet futtatni:</w:t>
      </w:r>
    </w:p>
    <w:p w14:paraId="6418032E" w14:textId="15D053BA" w:rsidR="00A42D2A" w:rsidRPr="00DC5F40" w:rsidRDefault="00020B1C" w:rsidP="00020B1C">
      <w:pPr>
        <w:pStyle w:val="Kd"/>
      </w:pPr>
      <w:r w:rsidRPr="00DC5F40">
        <w:t>$ make test</w:t>
      </w:r>
    </w:p>
    <w:p w14:paraId="7428C475" w14:textId="2B921986" w:rsidR="00020B1C" w:rsidRPr="00DC5F40" w:rsidRDefault="00020B1C" w:rsidP="00020B1C">
      <w:pPr>
        <w:ind w:firstLine="0"/>
      </w:pPr>
      <w:r w:rsidRPr="00DC5F40">
        <w:t>Ennek a parancsnak a hatására a következő dolgok történnek sorban:</w:t>
      </w:r>
    </w:p>
    <w:p w14:paraId="1EE9E39B" w14:textId="7BC4FEFB" w:rsidR="00020B1C" w:rsidRPr="00DC5F40" w:rsidRDefault="0090734C" w:rsidP="00020B1C">
      <w:pPr>
        <w:pStyle w:val="Listaszerbekezds"/>
        <w:numPr>
          <w:ilvl w:val="0"/>
          <w:numId w:val="41"/>
        </w:numPr>
      </w:pPr>
      <w:r w:rsidRPr="00DC5F40">
        <w:t>Dokumentáció generálása a forráskódban található kommentek alapján.</w:t>
      </w:r>
    </w:p>
    <w:p w14:paraId="4F76EA6E" w14:textId="457F3177" w:rsidR="0090734C" w:rsidRPr="00DC5F40" w:rsidRDefault="001141ED" w:rsidP="00020B1C">
      <w:pPr>
        <w:pStyle w:val="Listaszerbekezds"/>
        <w:numPr>
          <w:ilvl w:val="0"/>
          <w:numId w:val="41"/>
        </w:numPr>
      </w:pPr>
      <w:r w:rsidRPr="00DC5F40">
        <w:t>Futtatható állomány készítése (build).</w:t>
      </w:r>
    </w:p>
    <w:p w14:paraId="3B998EA7" w14:textId="4DFEBC4A" w:rsidR="001141ED" w:rsidRPr="00DC5F40" w:rsidRDefault="005F0D92" w:rsidP="00020B1C">
      <w:pPr>
        <w:pStyle w:val="Listaszerbekezds"/>
        <w:numPr>
          <w:ilvl w:val="0"/>
          <w:numId w:val="41"/>
        </w:numPr>
      </w:pPr>
      <w:r w:rsidRPr="00DC5F40">
        <w:t>Xref statikus analízis eszköz futtatása.</w:t>
      </w:r>
    </w:p>
    <w:p w14:paraId="408A3E5F" w14:textId="0216C385" w:rsidR="005F0D92" w:rsidRPr="00DC5F40" w:rsidRDefault="005F0D92" w:rsidP="00020B1C">
      <w:pPr>
        <w:pStyle w:val="Listaszerbekezds"/>
        <w:numPr>
          <w:ilvl w:val="0"/>
          <w:numId w:val="41"/>
        </w:numPr>
      </w:pPr>
      <w:r w:rsidRPr="00DC5F40">
        <w:t>Dialyzer statikus analízis eszköz futtatása.</w:t>
      </w:r>
    </w:p>
    <w:p w14:paraId="3E5773B3" w14:textId="622D265E" w:rsidR="005F0D92" w:rsidRPr="00DC5F40" w:rsidRDefault="00E82BAC" w:rsidP="00020B1C">
      <w:pPr>
        <w:pStyle w:val="Listaszerbekezds"/>
        <w:numPr>
          <w:ilvl w:val="0"/>
          <w:numId w:val="41"/>
        </w:numPr>
      </w:pPr>
      <w:r w:rsidRPr="00DC5F40">
        <w:t>Unit tesztek futtatása.</w:t>
      </w:r>
    </w:p>
    <w:p w14:paraId="7925DE34" w14:textId="28AC5B3B" w:rsidR="00E82BAC" w:rsidRPr="00DC5F40" w:rsidRDefault="00123334" w:rsidP="00020B1C">
      <w:pPr>
        <w:pStyle w:val="Listaszerbekezds"/>
        <w:numPr>
          <w:ilvl w:val="0"/>
          <w:numId w:val="41"/>
        </w:numPr>
      </w:pPr>
      <w:r w:rsidRPr="00DC5F40">
        <w:t>Integrációs tesztek futtatása</w:t>
      </w:r>
    </w:p>
    <w:p w14:paraId="4FDEF5EB" w14:textId="7734B721" w:rsidR="00E82BAC" w:rsidRPr="00DC5F40" w:rsidRDefault="00E82BAC" w:rsidP="00020B1C">
      <w:pPr>
        <w:pStyle w:val="Listaszerbekezds"/>
        <w:numPr>
          <w:ilvl w:val="0"/>
          <w:numId w:val="41"/>
        </w:numPr>
      </w:pPr>
      <w:r w:rsidRPr="00DC5F40">
        <w:t>Tesztlefedettség riport generálása.</w:t>
      </w:r>
    </w:p>
    <w:p w14:paraId="3C625EE1" w14:textId="4368C188" w:rsidR="00123334" w:rsidRPr="00DC5F40" w:rsidRDefault="009239CD" w:rsidP="00123334">
      <w:pPr>
        <w:ind w:firstLine="0"/>
      </w:pPr>
      <w:r w:rsidRPr="00DC5F40">
        <w:t>Az Xref egy statikus analízis eszköz, ami kereszthivatkozásokat vizsgál. Ezt úgy teszi, hogy függőségeket keres funkciók, modulok és alkalmazások között, a definiált függvények és a függvényhívások elemzésével.</w:t>
      </w:r>
      <w:r w:rsidR="00D27FBF" w:rsidRPr="00DC5F40">
        <w:t xml:space="preserve"> A használatával például nemhasznált függvényeket lehet felderíteni.</w:t>
      </w:r>
      <w:r w:rsidR="005A24C6" w:rsidRPr="00DC5F40">
        <w:t xml:space="preserve"> A Dyalizer szintén egy statikus analízis eszköz Erlang kód vizsgálatára.</w:t>
      </w:r>
      <w:r w:rsidR="0014521E" w:rsidRPr="00DC5F40">
        <w:t xml:space="preserve"> Ennek az eszköznek a segítségével típus hibákat, elérhetetlen kód részleteket vagy akár felesleges teszteseteket lehet felderíteni.</w:t>
      </w:r>
    </w:p>
    <w:p w14:paraId="7AA331D0" w14:textId="479890F7" w:rsidR="009C188D" w:rsidRPr="00DC5F40" w:rsidRDefault="00AC43E2" w:rsidP="00123334">
      <w:pPr>
        <w:ind w:firstLine="0"/>
      </w:pPr>
      <w:r w:rsidRPr="00DC5F40">
        <w:t xml:space="preserve">A Unit tesztek implementálására az Erlang környezet által biztosított EUnit könyvtárt használtam. </w:t>
      </w:r>
      <w:r w:rsidR="004436FF" w:rsidRPr="00DC5F40">
        <w:t>Ezek a tesztek a modulokon belül kerülnek definiálásra és egy-egy funkcionalitást önmagukban vizsgálnak.</w:t>
      </w:r>
      <w:r w:rsidR="00D96EB8" w:rsidRPr="00DC5F40">
        <w:t xml:space="preserve"> Unit teszteket az </w:t>
      </w:r>
      <w:r w:rsidR="00D96EB8" w:rsidRPr="00DC5F40">
        <w:rPr>
          <w:i/>
          <w:iCs/>
        </w:rPr>
        <w:t xml:space="preserve">xss_utils </w:t>
      </w:r>
      <w:r w:rsidR="00D96EB8" w:rsidRPr="00DC5F40">
        <w:t>modul tesztelésére készítettem, amely egy olyan segédmodul, ami a többi modul számára nyújt különböző funkcionalitásokat. Ilyen funkciók például a Unix időbélyeg és az adatbázis által használt dátumformátum közti átalakítás, vagy az Erlang objektumok kulcsainak snake_case és camelCase közti transzformációja.</w:t>
      </w:r>
    </w:p>
    <w:p w14:paraId="42FE275A" w14:textId="51E51B8E" w:rsidR="00D96EB8" w:rsidRPr="00DC5F40" w:rsidRDefault="00872FC5" w:rsidP="00123334">
      <w:pPr>
        <w:ind w:firstLine="0"/>
      </w:pPr>
      <w:r w:rsidRPr="00DC5F40">
        <w:t xml:space="preserve">Az integrációs teszteket </w:t>
      </w:r>
      <w:r w:rsidR="00CE559A" w:rsidRPr="00DC5F40">
        <w:t xml:space="preserve">a forráskódtól elválasztva egy külön modulban implementáltam. </w:t>
      </w:r>
      <w:r w:rsidR="00AA3185" w:rsidRPr="00DC5F40">
        <w:t xml:space="preserve">Ehhez a Common Test </w:t>
      </w:r>
      <w:r w:rsidR="002659BB" w:rsidRPr="00DC5F40">
        <w:t xml:space="preserve">keretrendszert használtam. Az integrációs tesztek futtatásakor a következő lépések </w:t>
      </w:r>
      <w:r w:rsidR="00D332C8" w:rsidRPr="00DC5F40">
        <w:t>zajlanak le</w:t>
      </w:r>
      <w:r w:rsidR="002659BB" w:rsidRPr="00DC5F40">
        <w:t>:</w:t>
      </w:r>
    </w:p>
    <w:p w14:paraId="7003F137" w14:textId="69384ABF" w:rsidR="00263548" w:rsidRPr="00DC5F40" w:rsidRDefault="00263548" w:rsidP="00263548">
      <w:pPr>
        <w:pStyle w:val="Listaszerbekezds"/>
        <w:numPr>
          <w:ilvl w:val="0"/>
          <w:numId w:val="42"/>
        </w:numPr>
        <w:rPr>
          <w:i/>
          <w:iCs/>
        </w:rPr>
      </w:pPr>
      <w:r w:rsidRPr="00DC5F40">
        <w:lastRenderedPageBreak/>
        <w:t>Tesztcsomag (test suite) előtti inicializáló lépések futtatása.</w:t>
      </w:r>
    </w:p>
    <w:p w14:paraId="2F986544" w14:textId="3181E685" w:rsidR="00263548" w:rsidRPr="00DC5F40" w:rsidRDefault="00263548" w:rsidP="00263548">
      <w:pPr>
        <w:pStyle w:val="Listaszerbekezds"/>
        <w:ind w:left="720" w:firstLine="0"/>
      </w:pPr>
      <w:r w:rsidRPr="00DC5F40">
        <w:t>Itt kerül beállításra a tesztek során alkalmazott naplózási mechanizmus, a környezeti változók beállítás és az Erlang alkalmazások elindítása.</w:t>
      </w:r>
    </w:p>
    <w:p w14:paraId="0DD974C7" w14:textId="0698CED8" w:rsidR="00263548" w:rsidRPr="00DC5F40" w:rsidRDefault="00263548" w:rsidP="00263548">
      <w:pPr>
        <w:pStyle w:val="Listaszerbekezds"/>
        <w:numPr>
          <w:ilvl w:val="0"/>
          <w:numId w:val="42"/>
        </w:numPr>
        <w:rPr>
          <w:i/>
          <w:iCs/>
        </w:rPr>
      </w:pPr>
      <w:r w:rsidRPr="00DC5F40">
        <w:t>Teszteset (test case) előtti inicializáló lépések futtatása.</w:t>
      </w:r>
    </w:p>
    <w:p w14:paraId="2F43D8F6" w14:textId="78C37120" w:rsidR="00263548" w:rsidRPr="00DC5F40" w:rsidRDefault="00A83419" w:rsidP="00263548">
      <w:pPr>
        <w:pStyle w:val="Listaszerbekezds"/>
        <w:ind w:left="720" w:firstLine="0"/>
      </w:pPr>
      <w:r w:rsidRPr="00DC5F40">
        <w:t>Az egyes tesztesetek előtti specifikus beállítások és feladatok elvégzése. Például</w:t>
      </w:r>
      <w:r w:rsidR="00E03AE7" w:rsidRPr="00DC5F40">
        <w:t>,</w:t>
      </w:r>
      <w:r w:rsidRPr="00DC5F40">
        <w:t xml:space="preserve"> ha egy teszteset előtt mock objektum létrehozása szükséges, akkor az ebben a lépésben kerül inicializálásra.</w:t>
      </w:r>
    </w:p>
    <w:p w14:paraId="062722C2" w14:textId="0C045B69" w:rsidR="00263548" w:rsidRPr="00DC5F40" w:rsidRDefault="003638E1" w:rsidP="00263548">
      <w:pPr>
        <w:pStyle w:val="Listaszerbekezds"/>
        <w:numPr>
          <w:ilvl w:val="0"/>
          <w:numId w:val="42"/>
        </w:numPr>
        <w:rPr>
          <w:i/>
          <w:iCs/>
        </w:rPr>
      </w:pPr>
      <w:r w:rsidRPr="00DC5F40">
        <w:t>Teszteset futtatása.</w:t>
      </w:r>
    </w:p>
    <w:p w14:paraId="1E3377E1" w14:textId="5FACE8AB" w:rsidR="003638E1" w:rsidRPr="00DC5F40" w:rsidRDefault="003638E1" w:rsidP="003638E1">
      <w:pPr>
        <w:pStyle w:val="Listaszerbekezds"/>
        <w:ind w:left="720" w:firstLine="0"/>
        <w:rPr>
          <w:i/>
          <w:iCs/>
        </w:rPr>
      </w:pPr>
      <w:r w:rsidRPr="00DC5F40">
        <w:t>A tesztesetben implementált kód futtatása, ellenőrzések kiértékelése.</w:t>
      </w:r>
    </w:p>
    <w:p w14:paraId="5053BA75" w14:textId="209FE64A" w:rsidR="003638E1" w:rsidRPr="00DC5F40" w:rsidRDefault="00CC7946" w:rsidP="00263548">
      <w:pPr>
        <w:pStyle w:val="Listaszerbekezds"/>
        <w:numPr>
          <w:ilvl w:val="0"/>
          <w:numId w:val="42"/>
        </w:numPr>
        <w:rPr>
          <w:i/>
          <w:iCs/>
        </w:rPr>
      </w:pPr>
      <w:r w:rsidRPr="00DC5F40">
        <w:t>Teszteset utáni takarító lépések futtatása.</w:t>
      </w:r>
    </w:p>
    <w:p w14:paraId="519CCA9B" w14:textId="192796D1" w:rsidR="00684D08" w:rsidRPr="00DC5F40" w:rsidRDefault="00CC7946" w:rsidP="00CC7946">
      <w:pPr>
        <w:pStyle w:val="Listaszerbekezds"/>
        <w:ind w:left="720" w:firstLine="0"/>
      </w:pPr>
      <w:r w:rsidRPr="00DC5F40">
        <w:t>Például az inicializáló lépésben létrehozott mock objektum törlése, a teszteset során létrehozott adatbázis bejegyzések eltávolítása stb.</w:t>
      </w:r>
    </w:p>
    <w:p w14:paraId="7183D522" w14:textId="51B790E8" w:rsidR="00684D08" w:rsidRPr="00DC5F40" w:rsidRDefault="00684D08" w:rsidP="00263548">
      <w:pPr>
        <w:pStyle w:val="Listaszerbekezds"/>
        <w:numPr>
          <w:ilvl w:val="0"/>
          <w:numId w:val="42"/>
        </w:numPr>
        <w:rPr>
          <w:i/>
          <w:iCs/>
        </w:rPr>
      </w:pPr>
      <w:r w:rsidRPr="00DC5F40">
        <w:t>Ha van még teszteset a tesztcsomagban, akkor folytatás a 2-es lépéstől.</w:t>
      </w:r>
    </w:p>
    <w:p w14:paraId="18B8E260" w14:textId="652C59F4" w:rsidR="00CC7946" w:rsidRPr="00DC5F40" w:rsidRDefault="00B82374" w:rsidP="00263548">
      <w:pPr>
        <w:pStyle w:val="Listaszerbekezds"/>
        <w:numPr>
          <w:ilvl w:val="0"/>
          <w:numId w:val="42"/>
        </w:numPr>
        <w:rPr>
          <w:i/>
          <w:iCs/>
        </w:rPr>
      </w:pPr>
      <w:r w:rsidRPr="00DC5F40">
        <w:t>Tesztcsomag</w:t>
      </w:r>
      <w:r w:rsidR="00684D08" w:rsidRPr="00DC5F40">
        <w:t xml:space="preserve"> utáni takarító lépések futtatása.</w:t>
      </w:r>
    </w:p>
    <w:p w14:paraId="6D9DE7C2" w14:textId="534D0B12" w:rsidR="00D74FF4" w:rsidRPr="00DC5F40" w:rsidRDefault="00BD53B2" w:rsidP="00E164CA">
      <w:pPr>
        <w:pStyle w:val="Listaszerbekezds"/>
        <w:numPr>
          <w:ilvl w:val="0"/>
          <w:numId w:val="42"/>
        </w:numPr>
        <w:rPr>
          <w:i/>
          <w:iCs/>
        </w:rPr>
      </w:pPr>
      <w:r w:rsidRPr="00DC5F40">
        <w:t>Ha van még tesztcsomag, akkor, akkor folytatás az 1-es lépéstől.</w:t>
      </w:r>
    </w:p>
    <w:p w14:paraId="6378DF99" w14:textId="46BE30DB" w:rsidR="00E164CA" w:rsidRPr="00DC5F40" w:rsidRDefault="008C0914" w:rsidP="009F5F6A">
      <w:pPr>
        <w:ind w:firstLine="0"/>
      </w:pPr>
      <w:r w:rsidRPr="00DC5F40">
        <w:t>Az integrációs teszteket egy tesztcsomagban készítettem el, amely 2 egyszerűbb és 8 komplex tesztesetet tartalmaz.</w:t>
      </w:r>
      <w:r w:rsidR="00DE509E" w:rsidRPr="00DC5F40">
        <w:t xml:space="preserve"> Az integrációs tesztek és a Unit tesztek lefedettsége modulokra bontva az alábbi táblázatban látható:</w:t>
      </w:r>
    </w:p>
    <w:p w14:paraId="6A719AFB" w14:textId="77777777" w:rsidR="00DE509E" w:rsidRPr="00DC5F40" w:rsidRDefault="00DE509E" w:rsidP="00DE509E">
      <w:pPr>
        <w:pStyle w:val="Kd"/>
      </w:pPr>
      <w:r w:rsidRPr="00DC5F40">
        <w:t>|----------------------------------|------------|</w:t>
      </w:r>
    </w:p>
    <w:p w14:paraId="23537A68" w14:textId="77777777" w:rsidR="00DE509E" w:rsidRPr="00DC5F40" w:rsidRDefault="00DE509E" w:rsidP="00DE509E">
      <w:pPr>
        <w:pStyle w:val="Kd"/>
      </w:pPr>
      <w:r w:rsidRPr="00DC5F40">
        <w:t>|                          module  |  coverage  |</w:t>
      </w:r>
    </w:p>
    <w:p w14:paraId="548BBED9" w14:textId="77777777" w:rsidR="00DE509E" w:rsidRPr="00DC5F40" w:rsidRDefault="00DE509E" w:rsidP="00DE509E">
      <w:pPr>
        <w:pStyle w:val="Kd"/>
      </w:pPr>
      <w:r w:rsidRPr="00DC5F40">
        <w:t>|----------------------------------|------------|</w:t>
      </w:r>
    </w:p>
    <w:p w14:paraId="10256739" w14:textId="77777777" w:rsidR="00DE509E" w:rsidRPr="00DC5F40" w:rsidRDefault="00DE509E" w:rsidP="00DE509E">
      <w:pPr>
        <w:pStyle w:val="Kd"/>
      </w:pPr>
      <w:r w:rsidRPr="00DC5F40">
        <w:t>|         x11_sentinel_server_app  |      100%  |</w:t>
      </w:r>
    </w:p>
    <w:p w14:paraId="05F5A7C3" w14:textId="77777777" w:rsidR="00DE509E" w:rsidRPr="00DC5F40" w:rsidRDefault="00DE509E" w:rsidP="00DE509E">
      <w:pPr>
        <w:pStyle w:val="Kd"/>
      </w:pPr>
      <w:r w:rsidRPr="00DC5F40">
        <w:t>|         x11_sentinel_server_sup  |      100%  |</w:t>
      </w:r>
    </w:p>
    <w:p w14:paraId="3C31A434" w14:textId="77777777" w:rsidR="00DE509E" w:rsidRPr="00DC5F40" w:rsidRDefault="00DE509E" w:rsidP="00DE509E">
      <w:pPr>
        <w:pStyle w:val="Kd"/>
      </w:pPr>
      <w:r w:rsidRPr="00DC5F40">
        <w:t>|                  xss_api_server  |       45%  |</w:t>
      </w:r>
    </w:p>
    <w:p w14:paraId="577539DA" w14:textId="77777777" w:rsidR="00DE509E" w:rsidRPr="00DC5F40" w:rsidRDefault="00DE509E" w:rsidP="00DE509E">
      <w:pPr>
        <w:pStyle w:val="Kd"/>
      </w:pPr>
      <w:r w:rsidRPr="00DC5F40">
        <w:t>|                       xss_chunk  |       58%  |</w:t>
      </w:r>
    </w:p>
    <w:p w14:paraId="47394DAA" w14:textId="77777777" w:rsidR="00DE509E" w:rsidRPr="00DC5F40" w:rsidRDefault="00DE509E" w:rsidP="00DE509E">
      <w:pPr>
        <w:pStyle w:val="Kd"/>
      </w:pPr>
      <w:r w:rsidRPr="00DC5F40">
        <w:t>|                 xss_chunk_store  |       73%  |</w:t>
      </w:r>
    </w:p>
    <w:p w14:paraId="7C655B0E" w14:textId="77777777" w:rsidR="00DE509E" w:rsidRPr="00DC5F40" w:rsidRDefault="00DE509E" w:rsidP="00DE509E">
      <w:pPr>
        <w:pStyle w:val="Kd"/>
      </w:pPr>
      <w:r w:rsidRPr="00DC5F40">
        <w:t>|               xss_dashboard_api  |       75%  |</w:t>
      </w:r>
    </w:p>
    <w:p w14:paraId="5763224B" w14:textId="77777777" w:rsidR="00DE509E" w:rsidRPr="00DC5F40" w:rsidRDefault="00DE509E" w:rsidP="00DE509E">
      <w:pPr>
        <w:pStyle w:val="Kd"/>
      </w:pPr>
      <w:r w:rsidRPr="00DC5F40">
        <w:t>|             xss_database_server  |       80%  |</w:t>
      </w:r>
    </w:p>
    <w:p w14:paraId="11277AFB" w14:textId="77777777" w:rsidR="00DE509E" w:rsidRPr="00DC5F40" w:rsidRDefault="00DE509E" w:rsidP="00DE509E">
      <w:pPr>
        <w:pStyle w:val="Kd"/>
      </w:pPr>
      <w:r w:rsidRPr="00DC5F40">
        <w:t>|         xss_events_rest_handler  |       93%  |</w:t>
      </w:r>
    </w:p>
    <w:p w14:paraId="32A59998" w14:textId="77777777" w:rsidR="00DE509E" w:rsidRPr="00DC5F40" w:rsidRDefault="00DE509E" w:rsidP="00DE509E">
      <w:pPr>
        <w:pStyle w:val="Kd"/>
      </w:pPr>
      <w:r w:rsidRPr="00DC5F40">
        <w:t>|                     xss_profile  |       75%  |</w:t>
      </w:r>
    </w:p>
    <w:p w14:paraId="16022EB8" w14:textId="77777777" w:rsidR="00DE509E" w:rsidRPr="00DC5F40" w:rsidRDefault="00DE509E" w:rsidP="00DE509E">
      <w:pPr>
        <w:pStyle w:val="Kd"/>
      </w:pPr>
      <w:r w:rsidRPr="00DC5F40">
        <w:t>|               xss_profile_store  |      100%  |</w:t>
      </w:r>
    </w:p>
    <w:p w14:paraId="6CC6FBCB" w14:textId="77777777" w:rsidR="00DE509E" w:rsidRPr="00DC5F40" w:rsidRDefault="00DE509E" w:rsidP="00DE509E">
      <w:pPr>
        <w:pStyle w:val="Kd"/>
      </w:pPr>
      <w:r w:rsidRPr="00DC5F40">
        <w:t>|                     xss_session  |       25%  |</w:t>
      </w:r>
    </w:p>
    <w:p w14:paraId="28B6885E" w14:textId="77777777" w:rsidR="00DE509E" w:rsidRPr="00DC5F40" w:rsidRDefault="00DE509E" w:rsidP="00DE509E">
      <w:pPr>
        <w:pStyle w:val="Kd"/>
      </w:pPr>
      <w:r w:rsidRPr="00DC5F40">
        <w:t>|               xss_session_store  |      100%  |</w:t>
      </w:r>
    </w:p>
    <w:p w14:paraId="7D9A4E18" w14:textId="77777777" w:rsidR="00DE509E" w:rsidRPr="00DC5F40" w:rsidRDefault="00DE509E" w:rsidP="00DE509E">
      <w:pPr>
        <w:pStyle w:val="Kd"/>
      </w:pPr>
      <w:r w:rsidRPr="00DC5F40">
        <w:t>|          xss_state_rest_handler  |       88%  |</w:t>
      </w:r>
    </w:p>
    <w:p w14:paraId="23B2E7A8" w14:textId="77777777" w:rsidR="00DE509E" w:rsidRPr="00DC5F40" w:rsidRDefault="00DE509E" w:rsidP="00DE509E">
      <w:pPr>
        <w:pStyle w:val="Kd"/>
      </w:pPr>
      <w:r w:rsidRPr="00DC5F40">
        <w:t>|         xss_status_rest_handler  |       92%  |</w:t>
      </w:r>
    </w:p>
    <w:p w14:paraId="216DD21A" w14:textId="77777777" w:rsidR="00DE509E" w:rsidRPr="00DC5F40" w:rsidRDefault="00DE509E" w:rsidP="00DE509E">
      <w:pPr>
        <w:pStyle w:val="Kd"/>
      </w:pPr>
      <w:r w:rsidRPr="00DC5F40">
        <w:t>|                      xss_stream  |       40%  |</w:t>
      </w:r>
    </w:p>
    <w:p w14:paraId="0D220085" w14:textId="77777777" w:rsidR="00DE509E" w:rsidRPr="00DC5F40" w:rsidRDefault="00DE509E" w:rsidP="00DE509E">
      <w:pPr>
        <w:pStyle w:val="Kd"/>
      </w:pPr>
      <w:r w:rsidRPr="00DC5F40">
        <w:t>|                xss_stream_store  |       90%  |</w:t>
      </w:r>
    </w:p>
    <w:p w14:paraId="6C7AB652" w14:textId="77777777" w:rsidR="00DE509E" w:rsidRPr="00DC5F40" w:rsidRDefault="00DE509E" w:rsidP="00DE509E">
      <w:pPr>
        <w:pStyle w:val="Kd"/>
      </w:pPr>
      <w:r w:rsidRPr="00DC5F40">
        <w:t>|     xss_submission_rest_handler  |       90%  |</w:t>
      </w:r>
    </w:p>
    <w:p w14:paraId="3AB156FC" w14:textId="77777777" w:rsidR="00DE509E" w:rsidRPr="00DC5F40" w:rsidRDefault="00DE509E" w:rsidP="00DE509E">
      <w:pPr>
        <w:pStyle w:val="Kd"/>
      </w:pPr>
      <w:r w:rsidRPr="00DC5F40">
        <w:t>|                        xss_user  |       80%  |</w:t>
      </w:r>
    </w:p>
    <w:p w14:paraId="4062CA4D" w14:textId="77777777" w:rsidR="00DE509E" w:rsidRPr="00DC5F40" w:rsidRDefault="00DE509E" w:rsidP="00DE509E">
      <w:pPr>
        <w:pStyle w:val="Kd"/>
      </w:pPr>
      <w:r w:rsidRPr="00DC5F40">
        <w:lastRenderedPageBreak/>
        <w:t>|                  xss_user_store  |       92%  |</w:t>
      </w:r>
    </w:p>
    <w:p w14:paraId="28F7D420" w14:textId="77777777" w:rsidR="00DE509E" w:rsidRPr="00DC5F40" w:rsidRDefault="00DE509E" w:rsidP="00DE509E">
      <w:pPr>
        <w:pStyle w:val="Kd"/>
      </w:pPr>
      <w:r w:rsidRPr="00DC5F40">
        <w:t>|          xss_users_rest_handler  |       96%  |</w:t>
      </w:r>
    </w:p>
    <w:p w14:paraId="46919588" w14:textId="77777777" w:rsidR="00DE509E" w:rsidRPr="00DC5F40" w:rsidRDefault="00DE509E" w:rsidP="00DE509E">
      <w:pPr>
        <w:pStyle w:val="Kd"/>
      </w:pPr>
      <w:r w:rsidRPr="00DC5F40">
        <w:t>|                       xss_utils  |       91%  |</w:t>
      </w:r>
    </w:p>
    <w:p w14:paraId="5A226E4D" w14:textId="77777777" w:rsidR="00DE509E" w:rsidRPr="00DC5F40" w:rsidRDefault="00DE509E" w:rsidP="00DE509E">
      <w:pPr>
        <w:pStyle w:val="Kd"/>
      </w:pPr>
      <w:r w:rsidRPr="00DC5F40">
        <w:t>|                xss_verification  |       36%  |</w:t>
      </w:r>
    </w:p>
    <w:p w14:paraId="75EE6F63" w14:textId="77777777" w:rsidR="00DE509E" w:rsidRPr="00DC5F40" w:rsidRDefault="00DE509E" w:rsidP="00DE509E">
      <w:pPr>
        <w:pStyle w:val="Kd"/>
      </w:pPr>
      <w:r w:rsidRPr="00DC5F40">
        <w:t>|          xss_verification_store  |       94%  |</w:t>
      </w:r>
    </w:p>
    <w:p w14:paraId="57342CFD" w14:textId="77777777" w:rsidR="00DE509E" w:rsidRPr="00DC5F40" w:rsidRDefault="00DE509E" w:rsidP="00DE509E">
      <w:pPr>
        <w:pStyle w:val="Kd"/>
      </w:pPr>
      <w:r w:rsidRPr="00DC5F40">
        <w:t>|  xss_verifications_rest_handler  |       94%  |</w:t>
      </w:r>
    </w:p>
    <w:p w14:paraId="07AEC1DA" w14:textId="77777777" w:rsidR="00DE509E" w:rsidRPr="00DC5F40" w:rsidRDefault="00DE509E" w:rsidP="00DE509E">
      <w:pPr>
        <w:pStyle w:val="Kd"/>
      </w:pPr>
      <w:r w:rsidRPr="00DC5F40">
        <w:t>|----------------------------------|------------|</w:t>
      </w:r>
    </w:p>
    <w:p w14:paraId="564F76CD" w14:textId="77777777" w:rsidR="00DE509E" w:rsidRPr="00DC5F40" w:rsidRDefault="00DE509E" w:rsidP="00DE509E">
      <w:pPr>
        <w:pStyle w:val="Kd"/>
      </w:pPr>
      <w:r w:rsidRPr="00DC5F40">
        <w:t>|                           total  |       78%  |</w:t>
      </w:r>
    </w:p>
    <w:p w14:paraId="17CF6CAF" w14:textId="691DEA20" w:rsidR="00DE509E" w:rsidRPr="00DC5F40" w:rsidRDefault="00DE509E" w:rsidP="00DE509E">
      <w:pPr>
        <w:pStyle w:val="Kd"/>
      </w:pPr>
      <w:r w:rsidRPr="00DC5F40">
        <w:t>|----------------------------------|------------|</w:t>
      </w:r>
    </w:p>
    <w:p w14:paraId="6631B32C" w14:textId="2990A8D3" w:rsidR="00DE509E" w:rsidRPr="00DC5F40" w:rsidRDefault="00B16CD1" w:rsidP="0098745D">
      <w:pPr>
        <w:ind w:firstLine="0"/>
      </w:pPr>
      <w:r w:rsidRPr="00DC5F40">
        <w:t>Amennyiben a lefedettség számításakor nem vesszük figyelembe azokat a modulokat, amelyek nem tartalmaznak üzleti logikát (például modellek), akkor a</w:t>
      </w:r>
      <w:r w:rsidR="00AF008F" w:rsidRPr="00DC5F40">
        <w:t xml:space="preserve">z összesített lefedettség </w:t>
      </w:r>
      <w:r w:rsidR="00AF008F" w:rsidRPr="00DC5F40">
        <w:rPr>
          <w:b/>
          <w:bCs/>
        </w:rPr>
        <w:t>80%</w:t>
      </w:r>
      <w:r w:rsidR="00AF008F" w:rsidRPr="00DC5F40">
        <w:t>-ra emelkedik:</w:t>
      </w:r>
    </w:p>
    <w:p w14:paraId="0604EFE6" w14:textId="77777777" w:rsidR="00E0783F" w:rsidRPr="00DC5F40" w:rsidRDefault="00E0783F" w:rsidP="00E0783F">
      <w:pPr>
        <w:pStyle w:val="Kd"/>
      </w:pPr>
      <w:r w:rsidRPr="00DC5F40">
        <w:t>|----------------------------------|------------|</w:t>
      </w:r>
    </w:p>
    <w:p w14:paraId="0673FA23" w14:textId="77777777" w:rsidR="00E0783F" w:rsidRPr="00DC5F40" w:rsidRDefault="00E0783F" w:rsidP="00E0783F">
      <w:pPr>
        <w:pStyle w:val="Kd"/>
      </w:pPr>
      <w:r w:rsidRPr="00DC5F40">
        <w:t>|                          module  |  coverage  |</w:t>
      </w:r>
    </w:p>
    <w:p w14:paraId="2A4FD14E" w14:textId="77777777" w:rsidR="00E0783F" w:rsidRPr="00DC5F40" w:rsidRDefault="00E0783F" w:rsidP="00E0783F">
      <w:pPr>
        <w:pStyle w:val="Kd"/>
      </w:pPr>
      <w:r w:rsidRPr="00DC5F40">
        <w:t>|----------------------------------|------------|</w:t>
      </w:r>
    </w:p>
    <w:p w14:paraId="531D66D7" w14:textId="77777777" w:rsidR="00E0783F" w:rsidRPr="00DC5F40" w:rsidRDefault="00E0783F" w:rsidP="00E0783F">
      <w:pPr>
        <w:pStyle w:val="Kd"/>
      </w:pPr>
      <w:r w:rsidRPr="00DC5F40">
        <w:t>|         x11_sentinel_server_app  |      100%  |</w:t>
      </w:r>
    </w:p>
    <w:p w14:paraId="29FF2737" w14:textId="77777777" w:rsidR="00E0783F" w:rsidRPr="00DC5F40" w:rsidRDefault="00E0783F" w:rsidP="00E0783F">
      <w:pPr>
        <w:pStyle w:val="Kd"/>
      </w:pPr>
      <w:r w:rsidRPr="00DC5F40">
        <w:t>|         x11_sentinel_server_sup  |      100%  |</w:t>
      </w:r>
    </w:p>
    <w:p w14:paraId="3C902C0B" w14:textId="77777777" w:rsidR="00E0783F" w:rsidRPr="00DC5F40" w:rsidRDefault="00E0783F" w:rsidP="00E0783F">
      <w:pPr>
        <w:pStyle w:val="Kd"/>
      </w:pPr>
      <w:r w:rsidRPr="00DC5F40">
        <w:t>|                  xss_api_server  |       45%  |</w:t>
      </w:r>
    </w:p>
    <w:p w14:paraId="01F66B48" w14:textId="77777777" w:rsidR="00E0783F" w:rsidRPr="00DC5F40" w:rsidRDefault="00E0783F" w:rsidP="00E0783F">
      <w:pPr>
        <w:pStyle w:val="Kd"/>
      </w:pPr>
      <w:r w:rsidRPr="00DC5F40">
        <w:t>|                 xss_chunk_store  |       73%  |</w:t>
      </w:r>
    </w:p>
    <w:p w14:paraId="657E4EFE" w14:textId="77777777" w:rsidR="00E0783F" w:rsidRPr="00DC5F40" w:rsidRDefault="00E0783F" w:rsidP="00E0783F">
      <w:pPr>
        <w:pStyle w:val="Kd"/>
      </w:pPr>
      <w:r w:rsidRPr="00DC5F40">
        <w:t>|               xss_dashboard_api  |       75%  |</w:t>
      </w:r>
    </w:p>
    <w:p w14:paraId="39A95C10" w14:textId="77777777" w:rsidR="00E0783F" w:rsidRPr="00DC5F40" w:rsidRDefault="00E0783F" w:rsidP="00E0783F">
      <w:pPr>
        <w:pStyle w:val="Kd"/>
      </w:pPr>
      <w:r w:rsidRPr="00DC5F40">
        <w:t>|             xss_database_server  |       80%  |</w:t>
      </w:r>
    </w:p>
    <w:p w14:paraId="313DB0F9" w14:textId="77777777" w:rsidR="00E0783F" w:rsidRPr="00DC5F40" w:rsidRDefault="00E0783F" w:rsidP="00E0783F">
      <w:pPr>
        <w:pStyle w:val="Kd"/>
      </w:pPr>
      <w:r w:rsidRPr="00DC5F40">
        <w:t>|         xss_events_rest_handler  |       93%  |</w:t>
      </w:r>
    </w:p>
    <w:p w14:paraId="26BB0E29" w14:textId="77777777" w:rsidR="00E0783F" w:rsidRPr="00DC5F40" w:rsidRDefault="00E0783F" w:rsidP="00E0783F">
      <w:pPr>
        <w:pStyle w:val="Kd"/>
      </w:pPr>
      <w:r w:rsidRPr="00DC5F40">
        <w:t>|               xss_profile_store  |      100%  |</w:t>
      </w:r>
    </w:p>
    <w:p w14:paraId="711AFC3B" w14:textId="77777777" w:rsidR="00E0783F" w:rsidRPr="00DC5F40" w:rsidRDefault="00E0783F" w:rsidP="00E0783F">
      <w:pPr>
        <w:pStyle w:val="Kd"/>
      </w:pPr>
      <w:r w:rsidRPr="00DC5F40">
        <w:t>|               xss_session_store  |      100%  |</w:t>
      </w:r>
    </w:p>
    <w:p w14:paraId="334B4C42" w14:textId="77777777" w:rsidR="00E0783F" w:rsidRPr="00DC5F40" w:rsidRDefault="00E0783F" w:rsidP="00E0783F">
      <w:pPr>
        <w:pStyle w:val="Kd"/>
      </w:pPr>
      <w:r w:rsidRPr="00DC5F40">
        <w:t>|          xss_state_rest_handler  |       88%  |</w:t>
      </w:r>
    </w:p>
    <w:p w14:paraId="6AB95E4F" w14:textId="77777777" w:rsidR="00E0783F" w:rsidRPr="00DC5F40" w:rsidRDefault="00E0783F" w:rsidP="00E0783F">
      <w:pPr>
        <w:pStyle w:val="Kd"/>
      </w:pPr>
      <w:r w:rsidRPr="00DC5F40">
        <w:t>|         xss_status_rest_handler  |       92%  |</w:t>
      </w:r>
    </w:p>
    <w:p w14:paraId="6463F0D6" w14:textId="77777777" w:rsidR="00E0783F" w:rsidRPr="00DC5F40" w:rsidRDefault="00E0783F" w:rsidP="00E0783F">
      <w:pPr>
        <w:pStyle w:val="Kd"/>
      </w:pPr>
      <w:r w:rsidRPr="00DC5F40">
        <w:t>|                xss_stream_store  |       90%  |</w:t>
      </w:r>
    </w:p>
    <w:p w14:paraId="691B3069" w14:textId="77777777" w:rsidR="00E0783F" w:rsidRPr="00DC5F40" w:rsidRDefault="00E0783F" w:rsidP="00E0783F">
      <w:pPr>
        <w:pStyle w:val="Kd"/>
      </w:pPr>
      <w:r w:rsidRPr="00DC5F40">
        <w:t>|     xss_submission_rest_handler  |       90%  |</w:t>
      </w:r>
    </w:p>
    <w:p w14:paraId="531D10D9" w14:textId="77777777" w:rsidR="00E0783F" w:rsidRPr="00DC5F40" w:rsidRDefault="00E0783F" w:rsidP="00E0783F">
      <w:pPr>
        <w:pStyle w:val="Kd"/>
      </w:pPr>
      <w:r w:rsidRPr="00DC5F40">
        <w:t>|                  xss_user_store  |       92%  |</w:t>
      </w:r>
    </w:p>
    <w:p w14:paraId="1D1C3378" w14:textId="77777777" w:rsidR="00E0783F" w:rsidRPr="00DC5F40" w:rsidRDefault="00E0783F" w:rsidP="00E0783F">
      <w:pPr>
        <w:pStyle w:val="Kd"/>
      </w:pPr>
      <w:r w:rsidRPr="00DC5F40">
        <w:t>|          xss_users_rest_handler  |       96%  |</w:t>
      </w:r>
    </w:p>
    <w:p w14:paraId="5DEF45E1" w14:textId="77777777" w:rsidR="00E0783F" w:rsidRPr="00DC5F40" w:rsidRDefault="00E0783F" w:rsidP="00E0783F">
      <w:pPr>
        <w:pStyle w:val="Kd"/>
      </w:pPr>
      <w:r w:rsidRPr="00DC5F40">
        <w:t>|                       xss_utils  |       91%  |</w:t>
      </w:r>
    </w:p>
    <w:p w14:paraId="3F58A6EC" w14:textId="77777777" w:rsidR="00E0783F" w:rsidRPr="00DC5F40" w:rsidRDefault="00E0783F" w:rsidP="00E0783F">
      <w:pPr>
        <w:pStyle w:val="Kd"/>
      </w:pPr>
      <w:r w:rsidRPr="00DC5F40">
        <w:t>|          xss_verification_store  |       94%  |</w:t>
      </w:r>
    </w:p>
    <w:p w14:paraId="470891F0" w14:textId="77777777" w:rsidR="00E0783F" w:rsidRPr="00DC5F40" w:rsidRDefault="00E0783F" w:rsidP="00E0783F">
      <w:pPr>
        <w:pStyle w:val="Kd"/>
      </w:pPr>
      <w:r w:rsidRPr="00DC5F40">
        <w:t>|  xss_verifications_rest_handler  |       94%  |</w:t>
      </w:r>
    </w:p>
    <w:p w14:paraId="2ED374BD" w14:textId="77777777" w:rsidR="00E0783F" w:rsidRPr="00DC5F40" w:rsidRDefault="00E0783F" w:rsidP="00E0783F">
      <w:pPr>
        <w:pStyle w:val="Kd"/>
      </w:pPr>
      <w:r w:rsidRPr="00DC5F40">
        <w:t>|----------------------------------|------------|</w:t>
      </w:r>
    </w:p>
    <w:p w14:paraId="01323441" w14:textId="77777777" w:rsidR="00E0783F" w:rsidRPr="00DC5F40" w:rsidRDefault="00E0783F" w:rsidP="00E0783F">
      <w:pPr>
        <w:pStyle w:val="Kd"/>
      </w:pPr>
      <w:r w:rsidRPr="00DC5F40">
        <w:t>|                           total  |       80%  |</w:t>
      </w:r>
    </w:p>
    <w:p w14:paraId="556C14B7" w14:textId="17804E9D" w:rsidR="00E0783F" w:rsidRPr="00DC5F40" w:rsidRDefault="00E0783F" w:rsidP="00E0783F">
      <w:pPr>
        <w:pStyle w:val="Kd"/>
      </w:pPr>
      <w:r w:rsidRPr="00DC5F40">
        <w:t>|----------------------------------|------------|</w:t>
      </w:r>
    </w:p>
    <w:p w14:paraId="79BC5F00" w14:textId="15671D22" w:rsidR="00407343" w:rsidRPr="00DC5F40" w:rsidRDefault="00337193" w:rsidP="00407343">
      <w:pPr>
        <w:ind w:firstLine="0"/>
      </w:pPr>
      <w:r w:rsidRPr="00DC5F40">
        <w:t>Az egyetlen kiugróan alacsony lefedettség</w:t>
      </w:r>
      <w:r w:rsidR="008C5CFE" w:rsidRPr="00DC5F40">
        <w:t xml:space="preserve"> (45%)</w:t>
      </w:r>
      <w:r w:rsidRPr="00DC5F40">
        <w:t xml:space="preserve"> az </w:t>
      </w:r>
      <w:r w:rsidRPr="00DC5F40">
        <w:rPr>
          <w:i/>
          <w:iCs/>
        </w:rPr>
        <w:t xml:space="preserve">xss_api_server </w:t>
      </w:r>
      <w:r w:rsidRPr="00DC5F40">
        <w:t>modulnál látható.</w:t>
      </w:r>
      <w:r w:rsidR="008C5CFE" w:rsidRPr="00DC5F40">
        <w:t xml:space="preserve"> </w:t>
      </w:r>
      <w:r w:rsidR="002516E0" w:rsidRPr="00DC5F40">
        <w:t xml:space="preserve">Ez egy általános szervermodul (gen_server behaviour), amely </w:t>
      </w:r>
      <w:r w:rsidR="009F2ADF" w:rsidRPr="00DC5F40">
        <w:t>interfészt</w:t>
      </w:r>
      <w:r w:rsidR="002516E0" w:rsidRPr="00DC5F40">
        <w:t xml:space="preserve"> biztosít</w:t>
      </w:r>
      <w:r w:rsidR="00E67E73" w:rsidRPr="00DC5F40">
        <w:t xml:space="preserve"> a többi modul számára</w:t>
      </w:r>
      <w:r w:rsidR="002516E0" w:rsidRPr="00DC5F40">
        <w:t xml:space="preserve"> olyan feladatokhoz, amelyeket aszinkron módon kell elvégezni.</w:t>
      </w:r>
      <w:r w:rsidR="006E0E11" w:rsidRPr="00DC5F40">
        <w:t xml:space="preserve"> A</w:t>
      </w:r>
      <w:r w:rsidR="00DB79A4" w:rsidRPr="00DC5F40">
        <w:t>z alacsony</w:t>
      </w:r>
      <w:r w:rsidR="006E0E11" w:rsidRPr="00DC5F40">
        <w:t xml:space="preserve"> tesztlefedettség</w:t>
      </w:r>
      <w:r w:rsidR="00DB79A4" w:rsidRPr="00DC5F40">
        <w:t xml:space="preserve">et az magyarázza, hogy ez a modul tartalmazza a külső kiértékelő szerver felé indított </w:t>
      </w:r>
      <w:r w:rsidR="008B7794" w:rsidRPr="00DC5F40">
        <w:t xml:space="preserve">profil építési és verifikációs </w:t>
      </w:r>
      <w:r w:rsidR="00DB79A4" w:rsidRPr="00DC5F40">
        <w:t>hívásokat</w:t>
      </w:r>
      <w:r w:rsidR="008B7794" w:rsidRPr="00DC5F40">
        <w:t xml:space="preserve">. </w:t>
      </w:r>
      <w:r w:rsidR="007F7273" w:rsidRPr="00DC5F40">
        <w:t>E</w:t>
      </w:r>
      <w:r w:rsidR="008B7794" w:rsidRPr="00DC5F40">
        <w:t>zek a hívások</w:t>
      </w:r>
      <w:r w:rsidR="007F7273" w:rsidRPr="00DC5F40">
        <w:t xml:space="preserve"> pedig mock-olva vannak az integrációs tesztek során, többek közt azért, hogy a teszteket egy külső szolgáltatás telepítése nélkül lehessen futtatni.</w:t>
      </w:r>
    </w:p>
    <w:p w14:paraId="1C175D4B" w14:textId="006C9502" w:rsidR="004216A5" w:rsidRPr="00DC5F40" w:rsidRDefault="00B947D2" w:rsidP="00B947D2">
      <w:pPr>
        <w:pStyle w:val="Cmsor2"/>
      </w:pPr>
      <w:bookmarkStart w:id="87" w:name="_Ref120863946"/>
      <w:bookmarkStart w:id="88" w:name="_Toc120875189"/>
      <w:r w:rsidRPr="00DC5F40">
        <w:lastRenderedPageBreak/>
        <w:t>Webes vékonykliens</w:t>
      </w:r>
      <w:bookmarkEnd w:id="87"/>
      <w:bookmarkEnd w:id="88"/>
    </w:p>
    <w:p w14:paraId="69C60094" w14:textId="4B3039F8" w:rsidR="00B947D2" w:rsidRDefault="00BC4B49" w:rsidP="00B947D2">
      <w:r w:rsidRPr="00DC5F40">
        <w:t>A webes vékonykliens tesztelése során a grafikonok, táblázatok, illetve további statisztikákat megjelenítő komponensek kinézetére és a tartalom rendezésére koncentráltam.</w:t>
      </w:r>
      <w:r w:rsidR="009B6D0D" w:rsidRPr="00DC5F40">
        <w:t xml:space="preserve"> </w:t>
      </w:r>
      <w:r w:rsidR="00FF37E2" w:rsidRPr="00DC5F40">
        <w:t xml:space="preserve">A projekt teszt módban történő </w:t>
      </w:r>
      <w:r w:rsidR="00392402" w:rsidRPr="00DC5F40">
        <w:t xml:space="preserve">telepítéséhez szükséges konfigurációs értékeket a projekt könyvtárban található </w:t>
      </w:r>
      <w:r w:rsidR="00392402" w:rsidRPr="00DC5F40">
        <w:rPr>
          <w:i/>
          <w:iCs/>
        </w:rPr>
        <w:t xml:space="preserve">env.test </w:t>
      </w:r>
      <w:r w:rsidR="00392402" w:rsidRPr="00DC5F40">
        <w:t>fájl tartalmazza.</w:t>
      </w:r>
      <w:r w:rsidR="00E15012" w:rsidRPr="00DC5F40">
        <w:t xml:space="preserve"> Amennyiben a </w:t>
      </w:r>
      <w:r w:rsidR="00E15012" w:rsidRPr="00DC5F40">
        <w:rPr>
          <w:i/>
          <w:iCs/>
        </w:rPr>
        <w:t>REACT_APP_TEST</w:t>
      </w:r>
      <w:r w:rsidR="00E15012" w:rsidRPr="00DC5F40">
        <w:t xml:space="preserve"> változó definiálva van („true” értékkel), a kliens alkalmazás az alkalmazás szervertől lekérdezett adatok helyett a tesztelés céljára készített teszt adathalmazt használja.</w:t>
      </w:r>
    </w:p>
    <w:p w14:paraId="52216F45" w14:textId="77777777" w:rsidR="00FD3F2E" w:rsidRDefault="00FD3F2E" w:rsidP="00FD3F2E">
      <w:pPr>
        <w:pStyle w:val="Kp"/>
      </w:pPr>
      <w:r w:rsidRPr="00DC5F40">
        <w:rPr>
          <w:noProof/>
        </w:rPr>
        <w:drawing>
          <wp:inline distT="0" distB="0" distL="0" distR="0" wp14:anchorId="732E6797" wp14:editId="71234717">
            <wp:extent cx="5400040" cy="2399665"/>
            <wp:effectExtent l="0" t="0" r="0" b="0"/>
            <wp:docPr id="27" name="Kép 27"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asztal látható&#10;&#10;Automatikusan generált leírá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0040" cy="2399665"/>
                    </a:xfrm>
                    <a:prstGeom prst="rect">
                      <a:avLst/>
                    </a:prstGeom>
                    <a:noFill/>
                    <a:ln>
                      <a:noFill/>
                    </a:ln>
                  </pic:spPr>
                </pic:pic>
              </a:graphicData>
            </a:graphic>
          </wp:inline>
        </w:drawing>
      </w:r>
    </w:p>
    <w:p w14:paraId="3B51F3E4" w14:textId="32994403" w:rsidR="00FD3F2E" w:rsidRPr="00DC5F40" w:rsidRDefault="00FD3F2E" w:rsidP="00FD3F2E">
      <w:pPr>
        <w:pStyle w:val="Kpalrs"/>
      </w:pPr>
      <w:fldSimple w:instr=" SEQ ábra \* ARABIC ">
        <w:r w:rsidR="002206B0">
          <w:rPr>
            <w:noProof/>
          </w:rPr>
          <w:t>24</w:t>
        </w:r>
      </w:fldSimple>
      <w:r>
        <w:t xml:space="preserve">. ábra </w:t>
      </w:r>
      <w:r w:rsidRPr="00ED5075">
        <w:t>Tesztadatokat tartalmazó táblázatok</w:t>
      </w:r>
    </w:p>
    <w:p w14:paraId="0DF92554" w14:textId="3E9CE732" w:rsidR="00267C60" w:rsidRPr="00DC5F40" w:rsidRDefault="00267C60" w:rsidP="00267C60">
      <w:pPr>
        <w:ind w:firstLine="0"/>
      </w:pPr>
      <w:r w:rsidRPr="00DC5F40">
        <w:t xml:space="preserve">A tesztadatok generálás során törekedtem arra, hogy az eredmény minél inkább hasonlítson a valós adatokra. </w:t>
      </w:r>
      <w:r w:rsidR="00DA2D60" w:rsidRPr="00DC5F40">
        <w:t>A tesztadat készítésére a faker.js</w:t>
      </w:r>
      <w:sdt>
        <w:sdtPr>
          <w:id w:val="-1448615999"/>
          <w:citation/>
        </w:sdtPr>
        <w:sdtContent>
          <w:r w:rsidR="00DA2D60" w:rsidRPr="00DC5F40">
            <w:fldChar w:fldCharType="begin"/>
          </w:r>
          <w:r w:rsidR="00DA2D60" w:rsidRPr="00DC5F40">
            <w:instrText xml:space="preserve"> CITATION fak22 \l 2057 </w:instrText>
          </w:r>
          <w:r w:rsidR="00DA2D60" w:rsidRPr="00DC5F40">
            <w:fldChar w:fldCharType="separate"/>
          </w:r>
          <w:r w:rsidR="002206B0">
            <w:rPr>
              <w:noProof/>
            </w:rPr>
            <w:t xml:space="preserve"> [20]</w:t>
          </w:r>
          <w:r w:rsidR="00DA2D60" w:rsidRPr="00DC5F40">
            <w:fldChar w:fldCharType="end"/>
          </w:r>
        </w:sdtContent>
      </w:sdt>
      <w:r w:rsidR="00DA2D60" w:rsidRPr="00DC5F40">
        <w:t xml:space="preserve"> külső JavaScript könyvtárat használtam. A függvénykönyvtár segítségével egyszerűen lehet </w:t>
      </w:r>
      <w:r w:rsidR="00DE2FDE" w:rsidRPr="00DC5F40">
        <w:t>nagy mennyiségű realisztikus teszt adatot generálni.</w:t>
      </w:r>
      <w:r w:rsidR="00FD6EA6" w:rsidRPr="00DC5F40">
        <w:t xml:space="preserve"> Alább látható egy tesztelésre szánt felhasználó adatait előállító kód részlet:</w:t>
      </w:r>
    </w:p>
    <w:p w14:paraId="09AEDE0C" w14:textId="77777777" w:rsidR="0096098E" w:rsidRPr="00DC5F40" w:rsidRDefault="0096098E" w:rsidP="0096098E">
      <w:pPr>
        <w:pStyle w:val="Kd"/>
      </w:pPr>
      <w:r w:rsidRPr="00DC5F40">
        <w:t>function makeUser(userId) {</w:t>
      </w:r>
    </w:p>
    <w:p w14:paraId="1489174D" w14:textId="77777777" w:rsidR="0096098E" w:rsidRPr="00DC5F40" w:rsidRDefault="0096098E" w:rsidP="0096098E">
      <w:pPr>
        <w:pStyle w:val="Kd"/>
      </w:pPr>
      <w:r w:rsidRPr="00DC5F40">
        <w:t xml:space="preserve">  return {</w:t>
      </w:r>
    </w:p>
    <w:p w14:paraId="6A4FAD80" w14:textId="77777777" w:rsidR="0096098E" w:rsidRPr="00DC5F40" w:rsidRDefault="0096098E" w:rsidP="0096098E">
      <w:pPr>
        <w:pStyle w:val="Kd"/>
      </w:pPr>
      <w:r w:rsidRPr="00DC5F40">
        <w:t xml:space="preserve">    userId,</w:t>
      </w:r>
    </w:p>
    <w:p w14:paraId="0DC0011D" w14:textId="77777777" w:rsidR="0096098E" w:rsidRPr="00DC5F40" w:rsidRDefault="0096098E" w:rsidP="0096098E">
      <w:pPr>
        <w:pStyle w:val="Kd"/>
      </w:pPr>
      <w:r w:rsidRPr="00DC5F40">
        <w:t xml:space="preserve">    eventCount: faker.datatype.number({ max: 1000000 }),</w:t>
      </w:r>
    </w:p>
    <w:p w14:paraId="48C54E55" w14:textId="77777777" w:rsidR="0096098E" w:rsidRPr="00DC5F40" w:rsidRDefault="0096098E" w:rsidP="0096098E">
      <w:pPr>
        <w:pStyle w:val="Kd"/>
      </w:pPr>
      <w:r w:rsidRPr="00DC5F40">
        <w:t xml:space="preserve">    createdAt: faker.date.between(</w:t>
      </w:r>
    </w:p>
    <w:p w14:paraId="20A93752" w14:textId="158B7C63" w:rsidR="0096098E" w:rsidRPr="00DC5F40" w:rsidRDefault="0096098E" w:rsidP="0096098E">
      <w:pPr>
        <w:pStyle w:val="Kd"/>
      </w:pPr>
      <w:r w:rsidRPr="00DC5F40">
        <w:t xml:space="preserve">                 '2020-01-01T00:00:00.000Z',</w:t>
      </w:r>
    </w:p>
    <w:p w14:paraId="25BF90AD" w14:textId="77777777" w:rsidR="0096098E" w:rsidRPr="00DC5F40" w:rsidRDefault="0096098E" w:rsidP="0096098E">
      <w:pPr>
        <w:pStyle w:val="Kd"/>
      </w:pPr>
      <w:r w:rsidRPr="00DC5F40">
        <w:t xml:space="preserve">                 '2030-01-01T00:00:00.000Z',</w:t>
      </w:r>
    </w:p>
    <w:p w14:paraId="19F76172" w14:textId="4929045B" w:rsidR="0096098E" w:rsidRPr="00DC5F40" w:rsidRDefault="0096098E" w:rsidP="0096098E">
      <w:pPr>
        <w:pStyle w:val="Kd"/>
      </w:pPr>
      <w:r w:rsidRPr="00DC5F40">
        <w:t xml:space="preserve">               ).toISOString(),</w:t>
      </w:r>
    </w:p>
    <w:p w14:paraId="426216D3" w14:textId="77777777" w:rsidR="0096098E" w:rsidRPr="00DC5F40" w:rsidRDefault="0096098E" w:rsidP="0096098E">
      <w:pPr>
        <w:pStyle w:val="Kd"/>
      </w:pPr>
      <w:r w:rsidRPr="00DC5F40">
        <w:t xml:space="preserve">    verifications: faker.datatype.number({ min: 0, max: 100 }),</w:t>
      </w:r>
    </w:p>
    <w:p w14:paraId="48127046" w14:textId="77777777" w:rsidR="0096098E" w:rsidRPr="00DC5F40" w:rsidRDefault="0096098E" w:rsidP="0096098E">
      <w:pPr>
        <w:pStyle w:val="Kd"/>
      </w:pPr>
      <w:r w:rsidRPr="00DC5F40">
        <w:t xml:space="preserve">    incidents: faker.datatype.number({ min:0, max: 10 }),</w:t>
      </w:r>
    </w:p>
    <w:p w14:paraId="0669FC2F" w14:textId="77777777" w:rsidR="0096098E" w:rsidRPr="00DC5F40" w:rsidRDefault="0096098E" w:rsidP="0096098E">
      <w:pPr>
        <w:pStyle w:val="Kd"/>
      </w:pPr>
      <w:r w:rsidRPr="00DC5F40">
        <w:t xml:space="preserve">  }</w:t>
      </w:r>
    </w:p>
    <w:p w14:paraId="1438E3A5" w14:textId="2AFC46E1" w:rsidR="00FD6EA6" w:rsidRPr="00DC5F40" w:rsidRDefault="0096098E" w:rsidP="0096098E">
      <w:pPr>
        <w:pStyle w:val="Kd"/>
      </w:pPr>
      <w:r w:rsidRPr="00DC5F40">
        <w:t>}</w:t>
      </w:r>
    </w:p>
    <w:p w14:paraId="3B10FC09" w14:textId="09926BD1" w:rsidR="000C183B" w:rsidRPr="00DC5F40" w:rsidRDefault="000C183B" w:rsidP="000C183B">
      <w:pPr>
        <w:pStyle w:val="Cmsor1"/>
      </w:pPr>
      <w:bookmarkStart w:id="89" w:name="_Toc120875190"/>
      <w:r w:rsidRPr="00DC5F40">
        <w:lastRenderedPageBreak/>
        <w:t>Összefoglal</w:t>
      </w:r>
      <w:r w:rsidR="004973B0" w:rsidRPr="00DC5F40">
        <w:t>ás</w:t>
      </w:r>
      <w:bookmarkEnd w:id="89"/>
    </w:p>
    <w:p w14:paraId="0D283DA5" w14:textId="4B2F5F5C" w:rsidR="000C183B" w:rsidRPr="00DC5F40" w:rsidRDefault="00B260D0" w:rsidP="000C183B">
      <w:r w:rsidRPr="00DC5F40">
        <w:t>A diplomamunka keretein belül</w:t>
      </w:r>
      <w:r w:rsidR="00AE1DDC" w:rsidRPr="00DC5F40">
        <w:t xml:space="preserve"> m</w:t>
      </w:r>
      <w:r w:rsidR="00B25725" w:rsidRPr="00DC5F40">
        <w:t>egismerkedtem a Unix-szerű rendszerek grafikus felhasználói felületének felépítésével, az elterjedt megjelenítő</w:t>
      </w:r>
      <w:r w:rsidR="00EF5EB8" w:rsidRPr="00DC5F40">
        <w:t>-</w:t>
      </w:r>
      <w:r w:rsidR="00B25725" w:rsidRPr="00DC5F40">
        <w:t xml:space="preserve"> protokollokkal</w:t>
      </w:r>
      <w:r w:rsidR="00EF5EB8" w:rsidRPr="00DC5F40">
        <w:t xml:space="preserve"> és szerverekkel. </w:t>
      </w:r>
      <w:r w:rsidR="0096600E" w:rsidRPr="00DC5F40">
        <w:t>Készítettem egy prototípus adatgyűjtő alkalmazást a Wayland protokollhoz Python nyelven, amely során értékes tapasztalatokat szereztem.</w:t>
      </w:r>
      <w:r w:rsidR="001D7926" w:rsidRPr="00DC5F40">
        <w:t xml:space="preserve"> </w:t>
      </w:r>
      <w:r w:rsidR="008A194A" w:rsidRPr="00DC5F40">
        <w:t>Elsajátítottam a Rust programozási nyelv alapjait, amelynek használatával implementáltam egy natív Linux</w:t>
      </w:r>
      <w:r w:rsidR="005F3C9D" w:rsidRPr="00DC5F40">
        <w:t>on futó adatgyűjtő és munkamenet zároló kliens alkalmazást.</w:t>
      </w:r>
      <w:r w:rsidR="00FF6313" w:rsidRPr="00DC5F40">
        <w:t xml:space="preserve"> Az adatgyűjtő kliens által küldött információ fogadására, feldolgozására, illetve további üzleti logikai folyamatok elvégzésére készítettem egy alkalmazás szervert Erlang nyelven.</w:t>
      </w:r>
      <w:r w:rsidR="003C5BF3" w:rsidRPr="00DC5F40">
        <w:t xml:space="preserve"> Az alkalmazás szerver mellé az adatok per</w:t>
      </w:r>
      <w:r w:rsidR="00070935" w:rsidRPr="00DC5F40">
        <w:t>z</w:t>
      </w:r>
      <w:r w:rsidR="003C5BF3" w:rsidRPr="00DC5F40">
        <w:t>isztálása céljából egy relációs adatbázist telepítettem.</w:t>
      </w:r>
      <w:r w:rsidR="00212B48" w:rsidRPr="00DC5F40">
        <w:t xml:space="preserve"> </w:t>
      </w:r>
      <w:r w:rsidR="009F7023" w:rsidRPr="00DC5F40">
        <w:t xml:space="preserve">A rendszerben lévő adatok különböző nézeteinek esztétikus megjelenítésére egy webes vékonykliens alkalmazást készítettem a React </w:t>
      </w:r>
      <w:r w:rsidR="001B6E2F" w:rsidRPr="00DC5F40">
        <w:t>keretrendszert felhasználva.</w:t>
      </w:r>
      <w:r w:rsidR="00A80D7E" w:rsidRPr="00DC5F40">
        <w:t xml:space="preserve"> Az alkalmazások</w:t>
      </w:r>
      <w:r w:rsidR="00857C2C" w:rsidRPr="00DC5F40">
        <w:t>at konfigurációs támogatással láttam el</w:t>
      </w:r>
      <w:r w:rsidR="001A7CBB" w:rsidRPr="00DC5F40">
        <w:t>, ahol célszerű ott többszintes konfigurálási lehetőséggel, akár az alkalmazás futása közben is.</w:t>
      </w:r>
      <w:r w:rsidR="00017421" w:rsidRPr="00DC5F40">
        <w:t xml:space="preserve"> A modern konténerizációs technológiák (Docker, docker-compose) használatának köszönhetően a megoldás telepítése</w:t>
      </w:r>
      <w:r w:rsidR="00917F03" w:rsidRPr="00DC5F40">
        <w:t xml:space="preserve"> egyszerű, nem kíván specifikus</w:t>
      </w:r>
      <w:r w:rsidR="006538B3" w:rsidRPr="00DC5F40">
        <w:t xml:space="preserve"> </w:t>
      </w:r>
      <w:r w:rsidR="00917F03" w:rsidRPr="00DC5F40">
        <w:t>ismeretet.</w:t>
      </w:r>
      <w:r w:rsidR="00C03AE5" w:rsidRPr="00DC5F40">
        <w:t xml:space="preserve"> Az egyes alkalmazásokat (az általam fontosnak tarott funkciók mentén) teszteltem, a tesztek eredményét dokumentáltam.</w:t>
      </w:r>
      <w:r w:rsidR="00B62C94" w:rsidRPr="00DC5F40">
        <w:t xml:space="preserve"> A megítélésem szerint az elkészült megoldás megfelel az előzetes specifikációnak</w:t>
      </w:r>
      <w:r w:rsidR="00F7730F" w:rsidRPr="00DC5F40">
        <w:t>, az egyes alkalmazásokkal szemben támasztott követelményeket az implementáció kielégíti.</w:t>
      </w:r>
    </w:p>
    <w:p w14:paraId="4D0BA02B" w14:textId="01935914" w:rsidR="00152566" w:rsidRPr="00DC5F40" w:rsidRDefault="00DD1B6D" w:rsidP="00152566">
      <w:pPr>
        <w:pStyle w:val="Cmsor2"/>
      </w:pPr>
      <w:bookmarkStart w:id="90" w:name="_Toc120875191"/>
      <w:r w:rsidRPr="00DC5F40">
        <w:t>További fejlesztési javaslatok</w:t>
      </w:r>
      <w:bookmarkEnd w:id="90"/>
    </w:p>
    <w:p w14:paraId="68BA66EB" w14:textId="77777777" w:rsidR="0038445B" w:rsidRPr="00DC5F40" w:rsidRDefault="00152566" w:rsidP="00152566">
      <w:r w:rsidRPr="00DC5F40">
        <w:t>Alapvetően az elkészült megoldást funkcionalitás szempontjából teljes értékűnek tekintem, mégis (mint általában minden szoftver esetén) felmerülnek további fejlesztési lehetőségek</w:t>
      </w:r>
      <w:r w:rsidR="00FF1603" w:rsidRPr="00DC5F40">
        <w:t>,</w:t>
      </w:r>
      <w:r w:rsidRPr="00DC5F40">
        <w:t xml:space="preserve"> amelyekkel a jövőben érdemes lehet kibővíteni az implementációt.</w:t>
      </w:r>
      <w:r w:rsidR="00EE256C" w:rsidRPr="00DC5F40">
        <w:t xml:space="preserve"> A Linux-os adatgyűjtő kliens esetén érdemes lenne a HTTP protokoll helyett </w:t>
      </w:r>
      <w:r w:rsidR="00E91764" w:rsidRPr="00DC5F40">
        <w:t>kipróbálni egy olyan protokollt</w:t>
      </w:r>
      <w:r w:rsidR="006D1FFF" w:rsidRPr="00DC5F40">
        <w:t>, ami jobban illeszkedik a küldött adat természetéhez (eseménysor).</w:t>
      </w:r>
      <w:r w:rsidR="00BE0642" w:rsidRPr="00DC5F40">
        <w:t xml:space="preserve"> A WebSocket protokoll például egy jó iránynak tűnik, a használatával csökkenteni lehetne a késleltetést, illetve a HTTP fejlécek </w:t>
      </w:r>
      <w:r w:rsidR="008F5A51" w:rsidRPr="00DC5F40">
        <w:t xml:space="preserve">által okozott adatforgalom növekedést. </w:t>
      </w:r>
      <w:r w:rsidR="00971711" w:rsidRPr="00DC5F40">
        <w:t xml:space="preserve">Továbbá a </w:t>
      </w:r>
      <w:r w:rsidR="003D770A" w:rsidRPr="00DC5F40">
        <w:t xml:space="preserve">nyitott csatornás </w:t>
      </w:r>
      <w:r w:rsidR="00971711" w:rsidRPr="00DC5F40">
        <w:t xml:space="preserve">adatküldés </w:t>
      </w:r>
      <w:r w:rsidR="00E00594" w:rsidRPr="00DC5F40">
        <w:t xml:space="preserve">kiváltaná </w:t>
      </w:r>
      <w:r w:rsidR="00971711" w:rsidRPr="00DC5F40">
        <w:t xml:space="preserve">a </w:t>
      </w:r>
      <w:r w:rsidR="00971711" w:rsidRPr="00DC5F40">
        <w:rPr>
          <w:i/>
          <w:iCs/>
        </w:rPr>
        <w:t xml:space="preserve">chunk </w:t>
      </w:r>
      <w:r w:rsidR="00971711" w:rsidRPr="00DC5F40">
        <w:t>adatmodell</w:t>
      </w:r>
      <w:r w:rsidR="00E00594" w:rsidRPr="00DC5F40">
        <w:t>t</w:t>
      </w:r>
      <w:r w:rsidR="00D7199D" w:rsidRPr="00DC5F40">
        <w:t>, így egy jól megválasztott adattárolási módszerrel a szerveroldali implementáció is egyszerűsödne.</w:t>
      </w:r>
    </w:p>
    <w:p w14:paraId="0CCD0C77" w14:textId="1A0FBC60" w:rsidR="00152566" w:rsidRPr="00DC5F40" w:rsidRDefault="006C07BE" w:rsidP="00152566">
      <w:r w:rsidRPr="00DC5F40">
        <w:lastRenderedPageBreak/>
        <w:t>Egy másik fejlesztési lehetőség a webes vékonyklienst érinti.</w:t>
      </w:r>
      <w:r w:rsidR="00710F42" w:rsidRPr="00DC5F40">
        <w:t xml:space="preserve"> Egy webes adminisztrációs felület (dashboard) esetén természetesen sokféle funkciót, nézetet el lehet képzelni. Szerintem egy hasznos kiegészítés lenne, ha a felületen a felhasználók platform specifikus metaadatai is megjelennének, illetve ezek mentén lehetne a felhasználókat szűrni. Ezzel </w:t>
      </w:r>
      <w:r w:rsidR="00451DA0" w:rsidRPr="00DC5F40">
        <w:t>hasznos kimutatásokat lehetne készíteni, például, melyik a leggyakrabban használt operációs rendszer, vagy a felhasználók között milyen arányban fordul elő, hogy valaki több mint egy külső monitort használ.</w:t>
      </w:r>
    </w:p>
    <w:bookmarkStart w:id="91" w:name="_Toc120875192" w:displacedByCustomXml="next"/>
    <w:sdt>
      <w:sdtPr>
        <w:rPr>
          <w:rFonts w:cs="Times New Roman"/>
          <w:b w:val="0"/>
          <w:bCs w:val="0"/>
          <w:kern w:val="0"/>
          <w:sz w:val="24"/>
          <w:szCs w:val="24"/>
        </w:rPr>
        <w:id w:val="1622036989"/>
        <w:docPartObj>
          <w:docPartGallery w:val="Bibliographies"/>
          <w:docPartUnique/>
        </w:docPartObj>
      </w:sdtPr>
      <w:sdtContent>
        <w:p w14:paraId="66E4F42D" w14:textId="633F8E41" w:rsidR="009B2EED" w:rsidRPr="00DC5F40" w:rsidRDefault="009B2EED">
          <w:pPr>
            <w:pStyle w:val="Cmsor1"/>
          </w:pPr>
          <w:r w:rsidRPr="00DC5F40">
            <w:t>Irodalomjegyzék</w:t>
          </w:r>
          <w:bookmarkEnd w:id="91"/>
        </w:p>
        <w:sdt>
          <w:sdtPr>
            <w:id w:val="111145805"/>
            <w:bibliography/>
          </w:sdtPr>
          <w:sdtContent>
            <w:p w14:paraId="37D3EAF2" w14:textId="77777777" w:rsidR="002206B0" w:rsidRDefault="009B2EED" w:rsidP="0062403D">
              <w:pPr>
                <w:ind w:firstLine="0"/>
                <w:rPr>
                  <w:noProof/>
                  <w:sz w:val="20"/>
                  <w:szCs w:val="20"/>
                  <w:lang w:eastAsia="hu-HU"/>
                </w:rPr>
              </w:pPr>
              <w:r w:rsidRPr="00DC5F40">
                <w:fldChar w:fldCharType="begin"/>
              </w:r>
              <w:r w:rsidRPr="00DC5F40">
                <w:instrText>BIBLIOGRAPHY</w:instrText>
              </w:r>
              <w:r w:rsidRPr="00DC5F40">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9"/>
              </w:tblGrid>
              <w:tr w:rsidR="002206B0" w14:paraId="7F5D9F03" w14:textId="77777777">
                <w:trPr>
                  <w:divId w:val="123157174"/>
                  <w:tblCellSpacing w:w="15" w:type="dxa"/>
                </w:trPr>
                <w:tc>
                  <w:tcPr>
                    <w:tcW w:w="50" w:type="pct"/>
                    <w:hideMark/>
                  </w:tcPr>
                  <w:p w14:paraId="6C399BC8" w14:textId="2CA7AE3B" w:rsidR="002206B0" w:rsidRDefault="002206B0">
                    <w:pPr>
                      <w:pStyle w:val="Irodalomjegyzk"/>
                    </w:pPr>
                    <w:r>
                      <w:t xml:space="preserve">[1] </w:t>
                    </w:r>
                  </w:p>
                </w:tc>
                <w:tc>
                  <w:tcPr>
                    <w:tcW w:w="0" w:type="auto"/>
                    <w:hideMark/>
                  </w:tcPr>
                  <w:p w14:paraId="791A41DC" w14:textId="77777777" w:rsidR="002206B0" w:rsidRDefault="002206B0">
                    <w:pPr>
                      <w:pStyle w:val="Irodalomjegyzk"/>
                    </w:pPr>
                    <w:r>
                      <w:t>„Windowing System,” 13 03 2022. [Online]. Available: https://en.wikipedia.org/wiki/Windowing_system. [Hozzáférés dátuma: 03 05 2022].</w:t>
                    </w:r>
                  </w:p>
                </w:tc>
              </w:tr>
              <w:tr w:rsidR="002206B0" w14:paraId="7A84C9C0" w14:textId="77777777">
                <w:trPr>
                  <w:divId w:val="123157174"/>
                  <w:tblCellSpacing w:w="15" w:type="dxa"/>
                </w:trPr>
                <w:tc>
                  <w:tcPr>
                    <w:tcW w:w="50" w:type="pct"/>
                    <w:hideMark/>
                  </w:tcPr>
                  <w:p w14:paraId="45AA2D4D" w14:textId="77777777" w:rsidR="002206B0" w:rsidRDefault="002206B0">
                    <w:pPr>
                      <w:pStyle w:val="Irodalomjegyzk"/>
                    </w:pPr>
                    <w:r>
                      <w:t xml:space="preserve">[2] </w:t>
                    </w:r>
                  </w:p>
                </w:tc>
                <w:tc>
                  <w:tcPr>
                    <w:tcW w:w="0" w:type="auto"/>
                    <w:hideMark/>
                  </w:tcPr>
                  <w:p w14:paraId="2C98BC83" w14:textId="77777777" w:rsidR="002206B0" w:rsidRDefault="002206B0">
                    <w:pPr>
                      <w:pStyle w:val="Irodalomjegyzk"/>
                    </w:pPr>
                    <w:r>
                      <w:t>„Wayland Architecture,” wayland, [Online]. Available: https://wayland.freedesktop.org/architecture.html. [Hozzáférés dátuma: 22 10 2022].</w:t>
                    </w:r>
                  </w:p>
                </w:tc>
              </w:tr>
              <w:tr w:rsidR="002206B0" w14:paraId="647DA6E7" w14:textId="77777777">
                <w:trPr>
                  <w:divId w:val="123157174"/>
                  <w:tblCellSpacing w:w="15" w:type="dxa"/>
                </w:trPr>
                <w:tc>
                  <w:tcPr>
                    <w:tcW w:w="50" w:type="pct"/>
                    <w:hideMark/>
                  </w:tcPr>
                  <w:p w14:paraId="533CB49F" w14:textId="77777777" w:rsidR="002206B0" w:rsidRDefault="002206B0">
                    <w:pPr>
                      <w:pStyle w:val="Irodalomjegyzk"/>
                    </w:pPr>
                    <w:r>
                      <w:t xml:space="preserve">[3] </w:t>
                    </w:r>
                  </w:p>
                </w:tc>
                <w:tc>
                  <w:tcPr>
                    <w:tcW w:w="0" w:type="auto"/>
                    <w:hideMark/>
                  </w:tcPr>
                  <w:p w14:paraId="5AEA2AED" w14:textId="77777777" w:rsidR="002206B0" w:rsidRDefault="002206B0">
                    <w:pPr>
                      <w:pStyle w:val="Irodalomjegyzk"/>
                    </w:pPr>
                    <w:r>
                      <w:t>„Rust Programming Language,” [Online]. Available: https://en.wikipedia.org/wiki/Rust_(programming_language). [Hozzáférés dátuma: 22 10 2022].</w:t>
                    </w:r>
                  </w:p>
                </w:tc>
              </w:tr>
              <w:tr w:rsidR="002206B0" w14:paraId="371DFE25" w14:textId="77777777">
                <w:trPr>
                  <w:divId w:val="123157174"/>
                  <w:tblCellSpacing w:w="15" w:type="dxa"/>
                </w:trPr>
                <w:tc>
                  <w:tcPr>
                    <w:tcW w:w="50" w:type="pct"/>
                    <w:hideMark/>
                  </w:tcPr>
                  <w:p w14:paraId="4378DFD5" w14:textId="77777777" w:rsidR="002206B0" w:rsidRDefault="002206B0">
                    <w:pPr>
                      <w:pStyle w:val="Irodalomjegyzk"/>
                    </w:pPr>
                    <w:r>
                      <w:t xml:space="preserve">[4] </w:t>
                    </w:r>
                  </w:p>
                </w:tc>
                <w:tc>
                  <w:tcPr>
                    <w:tcW w:w="0" w:type="auto"/>
                    <w:hideMark/>
                  </w:tcPr>
                  <w:p w14:paraId="0F2FC825" w14:textId="77777777" w:rsidR="002206B0" w:rsidRDefault="002206B0">
                    <w:pPr>
                      <w:pStyle w:val="Irodalomjegyzk"/>
                    </w:pPr>
                    <w:r>
                      <w:t>„Rust Benchmarks,” [Online]. Available: https://benchmarksgame-team.pages.debian.net/benchmarksgame/fastest/rust-gpp.html. [Hozzáférés dátuma: 25 10 2022].</w:t>
                    </w:r>
                  </w:p>
                </w:tc>
              </w:tr>
              <w:tr w:rsidR="002206B0" w14:paraId="1C44750D" w14:textId="77777777">
                <w:trPr>
                  <w:divId w:val="123157174"/>
                  <w:tblCellSpacing w:w="15" w:type="dxa"/>
                </w:trPr>
                <w:tc>
                  <w:tcPr>
                    <w:tcW w:w="50" w:type="pct"/>
                    <w:hideMark/>
                  </w:tcPr>
                  <w:p w14:paraId="14ABAEF4" w14:textId="77777777" w:rsidR="002206B0" w:rsidRDefault="002206B0">
                    <w:pPr>
                      <w:pStyle w:val="Irodalomjegyzk"/>
                    </w:pPr>
                    <w:r>
                      <w:t xml:space="preserve">[5] </w:t>
                    </w:r>
                  </w:p>
                </w:tc>
                <w:tc>
                  <w:tcPr>
                    <w:tcW w:w="0" w:type="auto"/>
                    <w:hideMark/>
                  </w:tcPr>
                  <w:p w14:paraId="1963947E" w14:textId="77777777" w:rsidR="002206B0" w:rsidRDefault="002206B0">
                    <w:pPr>
                      <w:pStyle w:val="Irodalomjegyzk"/>
                    </w:pPr>
                    <w:r>
                      <w:t>„X11 Rust Bindings,” [Online]. Available: https://github.com/psychon/x11rb. [Hozzáférés dátuma: 25 10 2022].</w:t>
                    </w:r>
                  </w:p>
                </w:tc>
              </w:tr>
              <w:tr w:rsidR="002206B0" w14:paraId="20953514" w14:textId="77777777">
                <w:trPr>
                  <w:divId w:val="123157174"/>
                  <w:tblCellSpacing w:w="15" w:type="dxa"/>
                </w:trPr>
                <w:tc>
                  <w:tcPr>
                    <w:tcW w:w="50" w:type="pct"/>
                    <w:hideMark/>
                  </w:tcPr>
                  <w:p w14:paraId="094B2DF2" w14:textId="77777777" w:rsidR="002206B0" w:rsidRDefault="002206B0">
                    <w:pPr>
                      <w:pStyle w:val="Irodalomjegyzk"/>
                    </w:pPr>
                    <w:r>
                      <w:t xml:space="preserve">[6] </w:t>
                    </w:r>
                  </w:p>
                </w:tc>
                <w:tc>
                  <w:tcPr>
                    <w:tcW w:w="0" w:type="auto"/>
                    <w:hideMark/>
                  </w:tcPr>
                  <w:p w14:paraId="242E5590" w14:textId="77777777" w:rsidR="002206B0" w:rsidRDefault="002206B0">
                    <w:pPr>
                      <w:pStyle w:val="Irodalomjegyzk"/>
                    </w:pPr>
                    <w:r>
                      <w:t>„Erlang System Architecture Introduction,” Ericsson, [Online]. Available: https://www.erlang.org/doc/system_architecture_intro/sys_arch_intro.html. [Hozzáférés dátuma: 22 10 2022].</w:t>
                    </w:r>
                  </w:p>
                </w:tc>
              </w:tr>
              <w:tr w:rsidR="002206B0" w14:paraId="345638CD" w14:textId="77777777">
                <w:trPr>
                  <w:divId w:val="123157174"/>
                  <w:tblCellSpacing w:w="15" w:type="dxa"/>
                </w:trPr>
                <w:tc>
                  <w:tcPr>
                    <w:tcW w:w="50" w:type="pct"/>
                    <w:hideMark/>
                  </w:tcPr>
                  <w:p w14:paraId="172209D9" w14:textId="77777777" w:rsidR="002206B0" w:rsidRDefault="002206B0">
                    <w:pPr>
                      <w:pStyle w:val="Irodalomjegyzk"/>
                    </w:pPr>
                    <w:r>
                      <w:t xml:space="preserve">[7] </w:t>
                    </w:r>
                  </w:p>
                </w:tc>
                <w:tc>
                  <w:tcPr>
                    <w:tcW w:w="0" w:type="auto"/>
                    <w:hideMark/>
                  </w:tcPr>
                  <w:p w14:paraId="0FE08B8C" w14:textId="77777777" w:rsidR="002206B0" w:rsidRDefault="002206B0">
                    <w:pPr>
                      <w:pStyle w:val="Irodalomjegyzk"/>
                    </w:pPr>
                    <w:r>
                      <w:t>„Erlang Behaviours,” [Online]. Available: https://www.erlang.org/doc/design_principles/des_princ.html#behaviours. [Hozzáférés dátuma: 22 11 2022].</w:t>
                    </w:r>
                  </w:p>
                </w:tc>
              </w:tr>
              <w:tr w:rsidR="002206B0" w14:paraId="0DC53D75" w14:textId="77777777">
                <w:trPr>
                  <w:divId w:val="123157174"/>
                  <w:tblCellSpacing w:w="15" w:type="dxa"/>
                </w:trPr>
                <w:tc>
                  <w:tcPr>
                    <w:tcW w:w="50" w:type="pct"/>
                    <w:hideMark/>
                  </w:tcPr>
                  <w:p w14:paraId="6ACDDA20" w14:textId="77777777" w:rsidR="002206B0" w:rsidRDefault="002206B0">
                    <w:pPr>
                      <w:pStyle w:val="Irodalomjegyzk"/>
                    </w:pPr>
                    <w:r>
                      <w:t xml:space="preserve">[8] </w:t>
                    </w:r>
                  </w:p>
                </w:tc>
                <w:tc>
                  <w:tcPr>
                    <w:tcW w:w="0" w:type="auto"/>
                    <w:hideMark/>
                  </w:tcPr>
                  <w:p w14:paraId="7635ECAA" w14:textId="77777777" w:rsidR="002206B0" w:rsidRDefault="002206B0">
                    <w:pPr>
                      <w:pStyle w:val="Irodalomjegyzk"/>
                    </w:pPr>
                    <w:r>
                      <w:t>„React Tutorial,” [Online]. Available: https://www.simplilearn.com/tutorials/reactjs-tutorial/what-is-reactjs. [Hozzáférés dátuma: 25 10 2022].</w:t>
                    </w:r>
                  </w:p>
                </w:tc>
              </w:tr>
              <w:tr w:rsidR="002206B0" w14:paraId="67073792" w14:textId="77777777">
                <w:trPr>
                  <w:divId w:val="123157174"/>
                  <w:tblCellSpacing w:w="15" w:type="dxa"/>
                </w:trPr>
                <w:tc>
                  <w:tcPr>
                    <w:tcW w:w="50" w:type="pct"/>
                    <w:hideMark/>
                  </w:tcPr>
                  <w:p w14:paraId="62D3632E" w14:textId="77777777" w:rsidR="002206B0" w:rsidRDefault="002206B0">
                    <w:pPr>
                      <w:pStyle w:val="Irodalomjegyzk"/>
                    </w:pPr>
                    <w:r>
                      <w:t xml:space="preserve">[9] </w:t>
                    </w:r>
                  </w:p>
                </w:tc>
                <w:tc>
                  <w:tcPr>
                    <w:tcW w:w="0" w:type="auto"/>
                    <w:hideMark/>
                  </w:tcPr>
                  <w:p w14:paraId="6290C5F5" w14:textId="77777777" w:rsidR="002206B0" w:rsidRDefault="002206B0">
                    <w:pPr>
                      <w:pStyle w:val="Irodalomjegyzk"/>
                    </w:pPr>
                    <w:r>
                      <w:t>„Figma,” [Online]. Available: https://www.figma.com/. [Hozzáférés dátuma: 18 11 2022].</w:t>
                    </w:r>
                  </w:p>
                </w:tc>
              </w:tr>
              <w:tr w:rsidR="002206B0" w14:paraId="2D3C7F9F" w14:textId="77777777">
                <w:trPr>
                  <w:divId w:val="123157174"/>
                  <w:tblCellSpacing w:w="15" w:type="dxa"/>
                </w:trPr>
                <w:tc>
                  <w:tcPr>
                    <w:tcW w:w="50" w:type="pct"/>
                    <w:hideMark/>
                  </w:tcPr>
                  <w:p w14:paraId="1AEBC7A4" w14:textId="77777777" w:rsidR="002206B0" w:rsidRDefault="002206B0">
                    <w:pPr>
                      <w:pStyle w:val="Irodalomjegyzk"/>
                    </w:pPr>
                    <w:r>
                      <w:lastRenderedPageBreak/>
                      <w:t xml:space="preserve">[10] </w:t>
                    </w:r>
                  </w:p>
                </w:tc>
                <w:tc>
                  <w:tcPr>
                    <w:tcW w:w="0" w:type="auto"/>
                    <w:hideMark/>
                  </w:tcPr>
                  <w:p w14:paraId="62568BC2" w14:textId="77777777" w:rsidR="002206B0" w:rsidRDefault="002206B0">
                    <w:pPr>
                      <w:pStyle w:val="Irodalomjegyzk"/>
                    </w:pPr>
                    <w:r>
                      <w:t>suckless.org, „slock,” [Online]. Available: https://tools.suckless.org/slock/. [Hozzáférés dátuma: 01 11 202].</w:t>
                    </w:r>
                  </w:p>
                </w:tc>
              </w:tr>
              <w:tr w:rsidR="002206B0" w14:paraId="29BE8322" w14:textId="77777777">
                <w:trPr>
                  <w:divId w:val="123157174"/>
                  <w:tblCellSpacing w:w="15" w:type="dxa"/>
                </w:trPr>
                <w:tc>
                  <w:tcPr>
                    <w:tcW w:w="50" w:type="pct"/>
                    <w:hideMark/>
                  </w:tcPr>
                  <w:p w14:paraId="04F8D10E" w14:textId="77777777" w:rsidR="002206B0" w:rsidRDefault="002206B0">
                    <w:pPr>
                      <w:pStyle w:val="Irodalomjegyzk"/>
                    </w:pPr>
                    <w:r>
                      <w:t xml:space="preserve">[11] </w:t>
                    </w:r>
                  </w:p>
                </w:tc>
                <w:tc>
                  <w:tcPr>
                    <w:tcW w:w="0" w:type="auto"/>
                    <w:hideMark/>
                  </w:tcPr>
                  <w:p w14:paraId="5878B4D7" w14:textId="77777777" w:rsidR="002206B0" w:rsidRDefault="002206B0">
                    <w:pPr>
                      <w:pStyle w:val="Irodalomjegyzk"/>
                    </w:pPr>
                    <w:r>
                      <w:t>„postgresql,” [Online]. Available: https://www.postgresql.org/. [Hozzáférés dátuma: 02 11 2022].</w:t>
                    </w:r>
                  </w:p>
                </w:tc>
              </w:tr>
              <w:tr w:rsidR="002206B0" w14:paraId="45F7BD03" w14:textId="77777777">
                <w:trPr>
                  <w:divId w:val="123157174"/>
                  <w:tblCellSpacing w:w="15" w:type="dxa"/>
                </w:trPr>
                <w:tc>
                  <w:tcPr>
                    <w:tcW w:w="50" w:type="pct"/>
                    <w:hideMark/>
                  </w:tcPr>
                  <w:p w14:paraId="0CB97FD4" w14:textId="77777777" w:rsidR="002206B0" w:rsidRDefault="002206B0">
                    <w:pPr>
                      <w:pStyle w:val="Irodalomjegyzk"/>
                    </w:pPr>
                    <w:r>
                      <w:t xml:space="preserve">[12] </w:t>
                    </w:r>
                  </w:p>
                </w:tc>
                <w:tc>
                  <w:tcPr>
                    <w:tcW w:w="0" w:type="auto"/>
                    <w:hideMark/>
                  </w:tcPr>
                  <w:p w14:paraId="43699EA3" w14:textId="77777777" w:rsidR="002206B0" w:rsidRDefault="002206B0">
                    <w:pPr>
                      <w:pStyle w:val="Irodalomjegyzk"/>
                    </w:pPr>
                    <w:r>
                      <w:t>„psql,” [Online]. Available: https://www.postgresql.org/docs/current/app-psql.html. [Hozzáférés dátuma: 08 11 2022].</w:t>
                    </w:r>
                  </w:p>
                </w:tc>
              </w:tr>
              <w:tr w:rsidR="002206B0" w14:paraId="3C3F4810" w14:textId="77777777">
                <w:trPr>
                  <w:divId w:val="123157174"/>
                  <w:tblCellSpacing w:w="15" w:type="dxa"/>
                </w:trPr>
                <w:tc>
                  <w:tcPr>
                    <w:tcW w:w="50" w:type="pct"/>
                    <w:hideMark/>
                  </w:tcPr>
                  <w:p w14:paraId="4C1B0836" w14:textId="77777777" w:rsidR="002206B0" w:rsidRDefault="002206B0">
                    <w:pPr>
                      <w:pStyle w:val="Irodalomjegyzk"/>
                    </w:pPr>
                    <w:r>
                      <w:t xml:space="preserve">[13] </w:t>
                    </w:r>
                  </w:p>
                </w:tc>
                <w:tc>
                  <w:tcPr>
                    <w:tcW w:w="0" w:type="auto"/>
                    <w:hideMark/>
                  </w:tcPr>
                  <w:p w14:paraId="4416DD94" w14:textId="77777777" w:rsidR="002206B0" w:rsidRDefault="002206B0">
                    <w:pPr>
                      <w:pStyle w:val="Irodalomjegyzk"/>
                    </w:pPr>
                    <w:r>
                      <w:t>„eql,” [Online]. Available: https://github.com/artemeff/eql. [Hozzáférés dátuma: 08 11 2022].</w:t>
                    </w:r>
                  </w:p>
                </w:tc>
              </w:tr>
              <w:tr w:rsidR="002206B0" w14:paraId="36282F83" w14:textId="77777777">
                <w:trPr>
                  <w:divId w:val="123157174"/>
                  <w:tblCellSpacing w:w="15" w:type="dxa"/>
                </w:trPr>
                <w:tc>
                  <w:tcPr>
                    <w:tcW w:w="50" w:type="pct"/>
                    <w:hideMark/>
                  </w:tcPr>
                  <w:p w14:paraId="62BC6AB9" w14:textId="77777777" w:rsidR="002206B0" w:rsidRDefault="002206B0">
                    <w:pPr>
                      <w:pStyle w:val="Irodalomjegyzk"/>
                    </w:pPr>
                    <w:r>
                      <w:t xml:space="preserve">[14] </w:t>
                    </w:r>
                  </w:p>
                </w:tc>
                <w:tc>
                  <w:tcPr>
                    <w:tcW w:w="0" w:type="auto"/>
                    <w:hideMark/>
                  </w:tcPr>
                  <w:p w14:paraId="71571E09" w14:textId="77777777" w:rsidR="002206B0" w:rsidRDefault="002206B0">
                    <w:pPr>
                      <w:pStyle w:val="Irodalomjegyzk"/>
                    </w:pPr>
                    <w:r>
                      <w:t>„Sass,” [Online]. Available: https://sass-lang.com/. [Hozzáférés dátuma: 18 11 2022].</w:t>
                    </w:r>
                  </w:p>
                </w:tc>
              </w:tr>
              <w:tr w:rsidR="002206B0" w14:paraId="7156198E" w14:textId="77777777">
                <w:trPr>
                  <w:divId w:val="123157174"/>
                  <w:tblCellSpacing w:w="15" w:type="dxa"/>
                </w:trPr>
                <w:tc>
                  <w:tcPr>
                    <w:tcW w:w="50" w:type="pct"/>
                    <w:hideMark/>
                  </w:tcPr>
                  <w:p w14:paraId="3EB39253" w14:textId="77777777" w:rsidR="002206B0" w:rsidRDefault="002206B0">
                    <w:pPr>
                      <w:pStyle w:val="Irodalomjegyzk"/>
                    </w:pPr>
                    <w:r>
                      <w:t xml:space="preserve">[15] </w:t>
                    </w:r>
                  </w:p>
                </w:tc>
                <w:tc>
                  <w:tcPr>
                    <w:tcW w:w="0" w:type="auto"/>
                    <w:hideMark/>
                  </w:tcPr>
                  <w:p w14:paraId="0A015CE9" w14:textId="77777777" w:rsidR="002206B0" w:rsidRDefault="002206B0">
                    <w:pPr>
                      <w:pStyle w:val="Irodalomjegyzk"/>
                    </w:pPr>
                    <w:r>
                      <w:t>„Bootstrap,” [Online]. Available: https://getbootstrap.com/. [Hozzáférés dátuma: 18 11 2022].</w:t>
                    </w:r>
                  </w:p>
                </w:tc>
              </w:tr>
              <w:tr w:rsidR="002206B0" w14:paraId="37B92FFA" w14:textId="77777777">
                <w:trPr>
                  <w:divId w:val="123157174"/>
                  <w:tblCellSpacing w:w="15" w:type="dxa"/>
                </w:trPr>
                <w:tc>
                  <w:tcPr>
                    <w:tcW w:w="50" w:type="pct"/>
                    <w:hideMark/>
                  </w:tcPr>
                  <w:p w14:paraId="0F1F3E4C" w14:textId="77777777" w:rsidR="002206B0" w:rsidRDefault="002206B0">
                    <w:pPr>
                      <w:pStyle w:val="Irodalomjegyzk"/>
                    </w:pPr>
                    <w:r>
                      <w:t xml:space="preserve">[16] </w:t>
                    </w:r>
                  </w:p>
                </w:tc>
                <w:tc>
                  <w:tcPr>
                    <w:tcW w:w="0" w:type="auto"/>
                    <w:hideMark/>
                  </w:tcPr>
                  <w:p w14:paraId="3CA597B1" w14:textId="77777777" w:rsidR="002206B0" w:rsidRDefault="002206B0">
                    <w:pPr>
                      <w:pStyle w:val="Irodalomjegyzk"/>
                    </w:pPr>
                    <w:r>
                      <w:t>„chart.js,” [Online]. Available: https://www.chartjs.org/. [Hozzáférés dátuma: 18 11 2022].</w:t>
                    </w:r>
                  </w:p>
                </w:tc>
              </w:tr>
              <w:tr w:rsidR="002206B0" w14:paraId="2640D518" w14:textId="77777777">
                <w:trPr>
                  <w:divId w:val="123157174"/>
                  <w:tblCellSpacing w:w="15" w:type="dxa"/>
                </w:trPr>
                <w:tc>
                  <w:tcPr>
                    <w:tcW w:w="50" w:type="pct"/>
                    <w:hideMark/>
                  </w:tcPr>
                  <w:p w14:paraId="56725905" w14:textId="77777777" w:rsidR="002206B0" w:rsidRDefault="002206B0">
                    <w:pPr>
                      <w:pStyle w:val="Irodalomjegyzk"/>
                    </w:pPr>
                    <w:r>
                      <w:t xml:space="preserve">[17] </w:t>
                    </w:r>
                  </w:p>
                </w:tc>
                <w:tc>
                  <w:tcPr>
                    <w:tcW w:w="0" w:type="auto"/>
                    <w:hideMark/>
                  </w:tcPr>
                  <w:p w14:paraId="7BCDEE6D" w14:textId="77777777" w:rsidR="002206B0" w:rsidRDefault="002206B0">
                    <w:pPr>
                      <w:pStyle w:val="Irodalomjegyzk"/>
                    </w:pPr>
                    <w:r>
                      <w:t>„React table,” [Online]. Available: https://www.npmjs.com/package/react-table. [Hozzáférés dátuma: 18 11 2022].</w:t>
                    </w:r>
                  </w:p>
                </w:tc>
              </w:tr>
              <w:tr w:rsidR="002206B0" w14:paraId="51DDA1A3" w14:textId="77777777">
                <w:trPr>
                  <w:divId w:val="123157174"/>
                  <w:tblCellSpacing w:w="15" w:type="dxa"/>
                </w:trPr>
                <w:tc>
                  <w:tcPr>
                    <w:tcW w:w="50" w:type="pct"/>
                    <w:hideMark/>
                  </w:tcPr>
                  <w:p w14:paraId="203BB92F" w14:textId="77777777" w:rsidR="002206B0" w:rsidRDefault="002206B0">
                    <w:pPr>
                      <w:pStyle w:val="Irodalomjegyzk"/>
                    </w:pPr>
                    <w:r>
                      <w:t xml:space="preserve">[18] </w:t>
                    </w:r>
                  </w:p>
                </w:tc>
                <w:tc>
                  <w:tcPr>
                    <w:tcW w:w="0" w:type="auto"/>
                    <w:hideMark/>
                  </w:tcPr>
                  <w:p w14:paraId="2E3C1425" w14:textId="77777777" w:rsidR="002206B0" w:rsidRDefault="002206B0">
                    <w:pPr>
                      <w:pStyle w:val="Irodalomjegyzk"/>
                    </w:pPr>
                    <w:r>
                      <w:t>„nginx,” [Online]. Available: https://www.nginx.com/. [Hozzáférés dátuma: 19 11 2022].</w:t>
                    </w:r>
                  </w:p>
                </w:tc>
              </w:tr>
              <w:tr w:rsidR="002206B0" w14:paraId="31B1D553" w14:textId="77777777">
                <w:trPr>
                  <w:divId w:val="123157174"/>
                  <w:tblCellSpacing w:w="15" w:type="dxa"/>
                </w:trPr>
                <w:tc>
                  <w:tcPr>
                    <w:tcW w:w="50" w:type="pct"/>
                    <w:hideMark/>
                  </w:tcPr>
                  <w:p w14:paraId="3E8ECE05" w14:textId="77777777" w:rsidR="002206B0" w:rsidRDefault="002206B0">
                    <w:pPr>
                      <w:pStyle w:val="Irodalomjegyzk"/>
                    </w:pPr>
                    <w:r>
                      <w:t xml:space="preserve">[19] </w:t>
                    </w:r>
                  </w:p>
                </w:tc>
                <w:tc>
                  <w:tcPr>
                    <w:tcW w:w="0" w:type="auto"/>
                    <w:hideMark/>
                  </w:tcPr>
                  <w:p w14:paraId="07826D90" w14:textId="77777777" w:rsidR="002206B0" w:rsidRDefault="002206B0">
                    <w:pPr>
                      <w:pStyle w:val="Irodalomjegyzk"/>
                    </w:pPr>
                    <w:r>
                      <w:t>„pgAdmin,” [Online]. Available: https://www.pgadmin.org/. [Hozzáférés dátuma: 20 11 2022].</w:t>
                    </w:r>
                  </w:p>
                </w:tc>
              </w:tr>
              <w:tr w:rsidR="002206B0" w14:paraId="0C268087" w14:textId="77777777">
                <w:trPr>
                  <w:divId w:val="123157174"/>
                  <w:tblCellSpacing w:w="15" w:type="dxa"/>
                </w:trPr>
                <w:tc>
                  <w:tcPr>
                    <w:tcW w:w="50" w:type="pct"/>
                    <w:hideMark/>
                  </w:tcPr>
                  <w:p w14:paraId="0E51AAD8" w14:textId="77777777" w:rsidR="002206B0" w:rsidRDefault="002206B0">
                    <w:pPr>
                      <w:pStyle w:val="Irodalomjegyzk"/>
                    </w:pPr>
                    <w:r>
                      <w:t xml:space="preserve">[20] </w:t>
                    </w:r>
                  </w:p>
                </w:tc>
                <w:tc>
                  <w:tcPr>
                    <w:tcW w:w="0" w:type="auto"/>
                    <w:hideMark/>
                  </w:tcPr>
                  <w:p w14:paraId="6E13E434" w14:textId="77777777" w:rsidR="002206B0" w:rsidRDefault="002206B0">
                    <w:pPr>
                      <w:pStyle w:val="Irodalomjegyzk"/>
                    </w:pPr>
                    <w:r>
                      <w:t>„faker.js,” [Online]. Available: https://fakerjs.dev/. [Hozzáférés dátuma: 24 11 2022].</w:t>
                    </w:r>
                  </w:p>
                </w:tc>
              </w:tr>
            </w:tbl>
            <w:p w14:paraId="3C1D623B" w14:textId="77777777" w:rsidR="002206B0" w:rsidRDefault="002206B0">
              <w:pPr>
                <w:divId w:val="123157174"/>
                <w:rPr>
                  <w:noProof/>
                </w:rPr>
              </w:pPr>
            </w:p>
            <w:p w14:paraId="787848B2" w14:textId="0DBB79C4" w:rsidR="009B2EED" w:rsidRPr="00DC5F40" w:rsidRDefault="009B2EED" w:rsidP="0062403D">
              <w:pPr>
                <w:ind w:firstLine="0"/>
              </w:pPr>
              <w:r w:rsidRPr="00DC5F40">
                <w:rPr>
                  <w:b/>
                  <w:bCs/>
                </w:rPr>
                <w:fldChar w:fldCharType="end"/>
              </w:r>
            </w:p>
          </w:sdtContent>
        </w:sdt>
      </w:sdtContent>
    </w:sdt>
    <w:p w14:paraId="57128C5E" w14:textId="7180058B" w:rsidR="00B50CAA" w:rsidRPr="00DC5F40" w:rsidRDefault="00B50CAA" w:rsidP="00CF0DCF">
      <w:pPr>
        <w:pStyle w:val="Cmsor1"/>
      </w:pPr>
      <w:bookmarkStart w:id="92" w:name="_Toc120875193"/>
      <w:r w:rsidRPr="00DC5F40">
        <w:lastRenderedPageBreak/>
        <w:t>Függelék</w:t>
      </w:r>
      <w:bookmarkEnd w:id="92"/>
    </w:p>
    <w:p w14:paraId="5761A82C" w14:textId="6C9CEEE3" w:rsidR="00CF0DCF" w:rsidRPr="00DC5F40" w:rsidRDefault="005203EB" w:rsidP="00CF0DCF">
      <w:pPr>
        <w:pStyle w:val="Cmsor2"/>
      </w:pPr>
      <w:bookmarkStart w:id="93" w:name="_Ref118106498"/>
      <w:bookmarkStart w:id="94" w:name="_Ref118106500"/>
      <w:bookmarkStart w:id="95" w:name="_Ref118106506"/>
      <w:bookmarkStart w:id="96" w:name="_Toc120875194"/>
      <w:r w:rsidRPr="00DC5F40">
        <w:t>E</w:t>
      </w:r>
      <w:r w:rsidR="00CF0DCF" w:rsidRPr="00DC5F40">
        <w:t>semény séma</w:t>
      </w:r>
      <w:bookmarkEnd w:id="93"/>
      <w:bookmarkEnd w:id="94"/>
      <w:bookmarkEnd w:id="95"/>
      <w:bookmarkEnd w:id="96"/>
    </w:p>
    <w:p w14:paraId="2C75C049" w14:textId="77777777" w:rsidR="00CF0DCF" w:rsidRPr="00DC5F40" w:rsidRDefault="00CF0DCF" w:rsidP="00CF0DCF">
      <w:pPr>
        <w:pStyle w:val="Kd"/>
      </w:pPr>
      <w:r w:rsidRPr="00DC5F40">
        <w:t># Schema</w:t>
      </w:r>
    </w:p>
    <w:p w14:paraId="3C5E7E5F" w14:textId="77777777" w:rsidR="00CF0DCF" w:rsidRPr="00DC5F40" w:rsidRDefault="00CF0DCF" w:rsidP="00CF0DCF">
      <w:pPr>
        <w:pStyle w:val="Kd"/>
      </w:pPr>
    </w:p>
    <w:p w14:paraId="1022D1CA" w14:textId="77777777" w:rsidR="00CF0DCF" w:rsidRPr="00DC5F40" w:rsidRDefault="00CF0DCF" w:rsidP="00CF0DCF">
      <w:pPr>
        <w:pStyle w:val="Kd"/>
      </w:pPr>
      <w:r w:rsidRPr="00DC5F40">
        <w:t>## Event types</w:t>
      </w:r>
    </w:p>
    <w:p w14:paraId="22D6EC9B" w14:textId="77777777" w:rsidR="00CF0DCF" w:rsidRPr="00DC5F40" w:rsidRDefault="00CF0DCF" w:rsidP="00CF0DCF">
      <w:pPr>
        <w:pStyle w:val="Kd"/>
      </w:pPr>
    </w:p>
    <w:p w14:paraId="2A3FAEF5" w14:textId="77777777" w:rsidR="00CF0DCF" w:rsidRPr="00DC5F40" w:rsidRDefault="00CF0DCF" w:rsidP="00CF0DCF">
      <w:pPr>
        <w:pStyle w:val="Kd"/>
      </w:pPr>
      <w:r w:rsidRPr="00DC5F40">
        <w:t>```</w:t>
      </w:r>
    </w:p>
    <w:p w14:paraId="6827ACC4" w14:textId="77777777" w:rsidR="00CF0DCF" w:rsidRPr="00DC5F40" w:rsidRDefault="00CF0DCF" w:rsidP="00CF0DCF">
      <w:pPr>
        <w:pStyle w:val="Kd"/>
      </w:pPr>
      <w:r w:rsidRPr="00DC5F40">
        <w:t>MOTION_EVENT_TYPE = 0;</w:t>
      </w:r>
    </w:p>
    <w:p w14:paraId="551BCB25" w14:textId="77777777" w:rsidR="00CF0DCF" w:rsidRPr="00DC5F40" w:rsidRDefault="00CF0DCF" w:rsidP="00CF0DCF">
      <w:pPr>
        <w:pStyle w:val="Kd"/>
      </w:pPr>
      <w:r w:rsidRPr="00DC5F40">
        <w:t>SCROLL_EVENT_TYPE = 1;</w:t>
      </w:r>
    </w:p>
    <w:p w14:paraId="264D3285" w14:textId="77777777" w:rsidR="00CF0DCF" w:rsidRPr="00DC5F40" w:rsidRDefault="00CF0DCF" w:rsidP="00CF0DCF">
      <w:pPr>
        <w:pStyle w:val="Kd"/>
      </w:pPr>
      <w:r w:rsidRPr="00DC5F40">
        <w:t>TOUCH_BEGIN_EVENT_TYPE = 2;</w:t>
      </w:r>
    </w:p>
    <w:p w14:paraId="7A97D741" w14:textId="77777777" w:rsidR="00CF0DCF" w:rsidRPr="00DC5F40" w:rsidRDefault="00CF0DCF" w:rsidP="00CF0DCF">
      <w:pPr>
        <w:pStyle w:val="Kd"/>
      </w:pPr>
      <w:r w:rsidRPr="00DC5F40">
        <w:t>TOUCH_UPDATE_EVENT_TYPE = 3;</w:t>
      </w:r>
    </w:p>
    <w:p w14:paraId="2E29C8A2" w14:textId="77777777" w:rsidR="00CF0DCF" w:rsidRPr="00DC5F40" w:rsidRDefault="00CF0DCF" w:rsidP="00CF0DCF">
      <w:pPr>
        <w:pStyle w:val="Kd"/>
      </w:pPr>
      <w:r w:rsidRPr="00DC5F40">
        <w:t>TOUCH_END_EVENT_TYPE = 4;</w:t>
      </w:r>
    </w:p>
    <w:p w14:paraId="1402B79C" w14:textId="77777777" w:rsidR="00CF0DCF" w:rsidRPr="00DC5F40" w:rsidRDefault="00CF0DCF" w:rsidP="00CF0DCF">
      <w:pPr>
        <w:pStyle w:val="Kd"/>
      </w:pPr>
      <w:r w:rsidRPr="00DC5F40">
        <w:t>BUTTON_PRESS_EVENT_TYPE = 5;</w:t>
      </w:r>
    </w:p>
    <w:p w14:paraId="474A9D75" w14:textId="77777777" w:rsidR="00CF0DCF" w:rsidRPr="00DC5F40" w:rsidRDefault="00CF0DCF" w:rsidP="00CF0DCF">
      <w:pPr>
        <w:pStyle w:val="Kd"/>
      </w:pPr>
      <w:r w:rsidRPr="00DC5F40">
        <w:t>BUTTON_RELEASE_EVENT_TYPE = 6;</w:t>
      </w:r>
    </w:p>
    <w:p w14:paraId="14877DC7" w14:textId="77777777" w:rsidR="00CF0DCF" w:rsidRPr="00DC5F40" w:rsidRDefault="00CF0DCF" w:rsidP="00CF0DCF">
      <w:pPr>
        <w:pStyle w:val="Kd"/>
      </w:pPr>
      <w:r w:rsidRPr="00DC5F40">
        <w:t>METADATA_CHANGED_EVENT_TYPE = 7;</w:t>
      </w:r>
    </w:p>
    <w:p w14:paraId="2CF100D4" w14:textId="77777777" w:rsidR="00CF0DCF" w:rsidRPr="00DC5F40" w:rsidRDefault="00CF0DCF" w:rsidP="00CF0DCF">
      <w:pPr>
        <w:pStyle w:val="Kd"/>
      </w:pPr>
      <w:r w:rsidRPr="00DC5F40">
        <w:t>```</w:t>
      </w:r>
    </w:p>
    <w:p w14:paraId="34B98E12" w14:textId="77777777" w:rsidR="00CF0DCF" w:rsidRPr="00DC5F40" w:rsidRDefault="00CF0DCF" w:rsidP="00CF0DCF">
      <w:pPr>
        <w:pStyle w:val="Kd"/>
      </w:pPr>
    </w:p>
    <w:p w14:paraId="4D8C2633" w14:textId="77777777" w:rsidR="00CF0DCF" w:rsidRPr="00DC5F40" w:rsidRDefault="00CF0DCF" w:rsidP="00CF0DCF">
      <w:pPr>
        <w:pStyle w:val="Kd"/>
      </w:pPr>
      <w:r w:rsidRPr="00DC5F40">
        <w:t>## Version `20220519T201520Z`</w:t>
      </w:r>
    </w:p>
    <w:p w14:paraId="14A24E51" w14:textId="77777777" w:rsidR="00CF0DCF" w:rsidRPr="00DC5F40" w:rsidRDefault="00CF0DCF" w:rsidP="00CF0DCF">
      <w:pPr>
        <w:pStyle w:val="Kd"/>
      </w:pPr>
    </w:p>
    <w:p w14:paraId="31A34076" w14:textId="77777777" w:rsidR="00CF0DCF" w:rsidRPr="00DC5F40" w:rsidRDefault="00CF0DCF" w:rsidP="00CF0DCF">
      <w:pPr>
        <w:pStyle w:val="Kd"/>
      </w:pPr>
      <w:r w:rsidRPr="00DC5F40">
        <w:t>```</w:t>
      </w:r>
    </w:p>
    <w:p w14:paraId="5EECA9D6" w14:textId="77777777" w:rsidR="00CF0DCF" w:rsidRPr="00DC5F40" w:rsidRDefault="00CF0DCF" w:rsidP="00CF0DCF">
      <w:pPr>
        <w:pStyle w:val="Kd"/>
      </w:pPr>
      <w:r w:rsidRPr="00DC5F40">
        <w:t>{</w:t>
      </w:r>
    </w:p>
    <w:p w14:paraId="383C4EB5" w14:textId="77777777" w:rsidR="00CF0DCF" w:rsidRPr="00DC5F40" w:rsidRDefault="00CF0DCF" w:rsidP="00CF0DCF">
      <w:pPr>
        <w:pStyle w:val="Kd"/>
      </w:pPr>
      <w:r w:rsidRPr="00DC5F40">
        <w:t xml:space="preserve">  MOTION_EVENT_TYPE: {</w:t>
      </w:r>
    </w:p>
    <w:p w14:paraId="7CA45908" w14:textId="77777777" w:rsidR="00CF0DCF" w:rsidRPr="00DC5F40" w:rsidRDefault="00CF0DCF" w:rsidP="00CF0DCF">
      <w:pPr>
        <w:pStyle w:val="Kd"/>
      </w:pPr>
      <w:r w:rsidRPr="00DC5F40">
        <w:t xml:space="preserve">    types: [</w:t>
      </w:r>
    </w:p>
    <w:p w14:paraId="47F87B98" w14:textId="77777777" w:rsidR="00CF0DCF" w:rsidRPr="00DC5F40" w:rsidRDefault="00CF0DCF" w:rsidP="00CF0DCF">
      <w:pPr>
        <w:pStyle w:val="Kd"/>
      </w:pPr>
      <w:r w:rsidRPr="00DC5F40">
        <w:t xml:space="preserve">      'type:type',</w:t>
      </w:r>
    </w:p>
    <w:p w14:paraId="22AA6171" w14:textId="77777777" w:rsidR="00CF0DCF" w:rsidRPr="00DC5F40" w:rsidRDefault="00CF0DCF" w:rsidP="00CF0DCF">
      <w:pPr>
        <w:pStyle w:val="Kd"/>
      </w:pPr>
      <w:r w:rsidRPr="00DC5F40">
        <w:t xml:space="preserve">      't:timestamp:ms',</w:t>
      </w:r>
    </w:p>
    <w:p w14:paraId="7D69031D" w14:textId="77777777" w:rsidR="00CF0DCF" w:rsidRPr="00DC5F40" w:rsidRDefault="00CF0DCF" w:rsidP="00CF0DCF">
      <w:pPr>
        <w:pStyle w:val="Kd"/>
      </w:pPr>
      <w:r w:rsidRPr="00DC5F40">
        <w:t xml:space="preserve">      'xIntegral:integer',</w:t>
      </w:r>
    </w:p>
    <w:p w14:paraId="40A97249" w14:textId="77777777" w:rsidR="00CF0DCF" w:rsidRPr="00DC5F40" w:rsidRDefault="00CF0DCF" w:rsidP="00CF0DCF">
      <w:pPr>
        <w:pStyle w:val="Kd"/>
      </w:pPr>
      <w:r w:rsidRPr="00DC5F40">
        <w:t xml:space="preserve">      'xFraction:integer',</w:t>
      </w:r>
    </w:p>
    <w:p w14:paraId="3F923303" w14:textId="77777777" w:rsidR="00CF0DCF" w:rsidRPr="00DC5F40" w:rsidRDefault="00CF0DCF" w:rsidP="00CF0DCF">
      <w:pPr>
        <w:pStyle w:val="Kd"/>
      </w:pPr>
      <w:r w:rsidRPr="00DC5F40">
        <w:t xml:space="preserve">      'yIntegral:integer',</w:t>
      </w:r>
    </w:p>
    <w:p w14:paraId="66BBC16B" w14:textId="77777777" w:rsidR="00CF0DCF" w:rsidRPr="00DC5F40" w:rsidRDefault="00CF0DCF" w:rsidP="00CF0DCF">
      <w:pPr>
        <w:pStyle w:val="Kd"/>
      </w:pPr>
      <w:r w:rsidRPr="00DC5F40">
        <w:t xml:space="preserve">      'yFraction:integer',</w:t>
      </w:r>
    </w:p>
    <w:p w14:paraId="4BF82313" w14:textId="77777777" w:rsidR="00CF0DCF" w:rsidRPr="00DC5F40" w:rsidRDefault="00CF0DCF" w:rsidP="00CF0DCF">
      <w:pPr>
        <w:pStyle w:val="Kd"/>
      </w:pPr>
      <w:r w:rsidRPr="00DC5F40">
        <w:t xml:space="preserve">      'rootX:integer',</w:t>
      </w:r>
    </w:p>
    <w:p w14:paraId="09667DC0" w14:textId="77777777" w:rsidR="00CF0DCF" w:rsidRPr="00DC5F40" w:rsidRDefault="00CF0DCF" w:rsidP="00CF0DCF">
      <w:pPr>
        <w:pStyle w:val="Kd"/>
      </w:pPr>
      <w:r w:rsidRPr="00DC5F40">
        <w:t xml:space="preserve">      'rootY:integer',</w:t>
      </w:r>
    </w:p>
    <w:p w14:paraId="3BF2ED2A" w14:textId="77777777" w:rsidR="00CF0DCF" w:rsidRPr="00DC5F40" w:rsidRDefault="00CF0DCF" w:rsidP="00CF0DCF">
      <w:pPr>
        <w:pStyle w:val="Kd"/>
      </w:pPr>
      <w:r w:rsidRPr="00DC5F40">
        <w:t xml:space="preserve">    ],</w:t>
      </w:r>
    </w:p>
    <w:p w14:paraId="718149DC" w14:textId="77777777" w:rsidR="00CF0DCF" w:rsidRPr="00DC5F40" w:rsidRDefault="00CF0DCF" w:rsidP="00CF0DCF">
      <w:pPr>
        <w:pStyle w:val="Kd"/>
      </w:pPr>
      <w:r w:rsidRPr="00DC5F40">
        <w:t xml:space="preserve">    name: 'XinputRawMotion',</w:t>
      </w:r>
    </w:p>
    <w:p w14:paraId="07FB6274" w14:textId="77777777" w:rsidR="00CF0DCF" w:rsidRPr="00DC5F40" w:rsidRDefault="00CF0DCF" w:rsidP="00CF0DCF">
      <w:pPr>
        <w:pStyle w:val="Kd"/>
      </w:pPr>
      <w:r w:rsidRPr="00DC5F40">
        <w:t xml:space="preserve">    description: 'Raw motion event',</w:t>
      </w:r>
    </w:p>
    <w:p w14:paraId="51FCB469" w14:textId="77777777" w:rsidR="00CF0DCF" w:rsidRPr="00DC5F40" w:rsidRDefault="00CF0DCF" w:rsidP="00CF0DCF">
      <w:pPr>
        <w:pStyle w:val="Kd"/>
      </w:pPr>
      <w:r w:rsidRPr="00DC5F40">
        <w:t xml:space="preserve">  },</w:t>
      </w:r>
    </w:p>
    <w:p w14:paraId="66A209CB" w14:textId="77777777" w:rsidR="00CF0DCF" w:rsidRPr="00DC5F40" w:rsidRDefault="00CF0DCF" w:rsidP="00CF0DCF">
      <w:pPr>
        <w:pStyle w:val="Kd"/>
      </w:pPr>
    </w:p>
    <w:p w14:paraId="715E8EEE" w14:textId="77777777" w:rsidR="00CF0DCF" w:rsidRPr="00DC5F40" w:rsidRDefault="00CF0DCF" w:rsidP="00CF0DCF">
      <w:pPr>
        <w:pStyle w:val="Kd"/>
      </w:pPr>
      <w:r w:rsidRPr="00DC5F40">
        <w:t xml:space="preserve"> SCROLL_EVENT_TYPE: {</w:t>
      </w:r>
    </w:p>
    <w:p w14:paraId="539E26AA" w14:textId="77777777" w:rsidR="00CF0DCF" w:rsidRPr="00DC5F40" w:rsidRDefault="00CF0DCF" w:rsidP="00CF0DCF">
      <w:pPr>
        <w:pStyle w:val="Kd"/>
      </w:pPr>
      <w:r w:rsidRPr="00DC5F40">
        <w:t xml:space="preserve">    types: [</w:t>
      </w:r>
    </w:p>
    <w:p w14:paraId="753E184E" w14:textId="77777777" w:rsidR="00CF0DCF" w:rsidRPr="00DC5F40" w:rsidRDefault="00CF0DCF" w:rsidP="00CF0DCF">
      <w:pPr>
        <w:pStyle w:val="Kd"/>
      </w:pPr>
      <w:r w:rsidRPr="00DC5F40">
        <w:t xml:space="preserve">      'type:type',</w:t>
      </w:r>
    </w:p>
    <w:p w14:paraId="6A374C4A" w14:textId="77777777" w:rsidR="00CF0DCF" w:rsidRPr="00DC5F40" w:rsidRDefault="00CF0DCF" w:rsidP="00CF0DCF">
      <w:pPr>
        <w:pStyle w:val="Kd"/>
      </w:pPr>
      <w:r w:rsidRPr="00DC5F40">
        <w:t xml:space="preserve">      't:timestamp:ms',</w:t>
      </w:r>
    </w:p>
    <w:p w14:paraId="667698B5" w14:textId="77777777" w:rsidR="00CF0DCF" w:rsidRPr="00DC5F40" w:rsidRDefault="00CF0DCF" w:rsidP="00CF0DCF">
      <w:pPr>
        <w:pStyle w:val="Kd"/>
      </w:pPr>
      <w:r w:rsidRPr="00DC5F40">
        <w:t xml:space="preserve">      'valueIntegral:integer',</w:t>
      </w:r>
    </w:p>
    <w:p w14:paraId="6ECD522F" w14:textId="77777777" w:rsidR="00CF0DCF" w:rsidRPr="00DC5F40" w:rsidRDefault="00CF0DCF" w:rsidP="00CF0DCF">
      <w:pPr>
        <w:pStyle w:val="Kd"/>
      </w:pPr>
      <w:r w:rsidRPr="00DC5F40">
        <w:t xml:space="preserve">      'valueFraction:integer',</w:t>
      </w:r>
    </w:p>
    <w:p w14:paraId="55D6CDA2" w14:textId="77777777" w:rsidR="00CF0DCF" w:rsidRPr="00DC5F40" w:rsidRDefault="00CF0DCF" w:rsidP="00CF0DCF">
      <w:pPr>
        <w:pStyle w:val="Kd"/>
      </w:pPr>
      <w:r w:rsidRPr="00DC5F40">
        <w:t xml:space="preserve">      'rootX:integer',</w:t>
      </w:r>
    </w:p>
    <w:p w14:paraId="2C9BA3BC" w14:textId="77777777" w:rsidR="00CF0DCF" w:rsidRPr="00DC5F40" w:rsidRDefault="00CF0DCF" w:rsidP="00CF0DCF">
      <w:pPr>
        <w:pStyle w:val="Kd"/>
      </w:pPr>
      <w:r w:rsidRPr="00DC5F40">
        <w:t xml:space="preserve">      'rootY:integer',</w:t>
      </w:r>
    </w:p>
    <w:p w14:paraId="69E51BA4" w14:textId="77777777" w:rsidR="00CF0DCF" w:rsidRPr="00DC5F40" w:rsidRDefault="00CF0DCF" w:rsidP="00CF0DCF">
      <w:pPr>
        <w:pStyle w:val="Kd"/>
      </w:pPr>
      <w:r w:rsidRPr="00DC5F40">
        <w:t xml:space="preserve">    ],</w:t>
      </w:r>
    </w:p>
    <w:p w14:paraId="15625333" w14:textId="77777777" w:rsidR="00CF0DCF" w:rsidRPr="00DC5F40" w:rsidRDefault="00CF0DCF" w:rsidP="00CF0DCF">
      <w:pPr>
        <w:pStyle w:val="Kd"/>
      </w:pPr>
      <w:r w:rsidRPr="00DC5F40">
        <w:t xml:space="preserve">    name: 'XinputRawMotion',</w:t>
      </w:r>
    </w:p>
    <w:p w14:paraId="781E7F3A" w14:textId="77777777" w:rsidR="00CF0DCF" w:rsidRPr="00DC5F40" w:rsidRDefault="00CF0DCF" w:rsidP="00CF0DCF">
      <w:pPr>
        <w:pStyle w:val="Kd"/>
      </w:pPr>
      <w:r w:rsidRPr="00DC5F40">
        <w:t xml:space="preserve">    description: 'Scroll event',</w:t>
      </w:r>
    </w:p>
    <w:p w14:paraId="4503BAA6" w14:textId="77777777" w:rsidR="00CF0DCF" w:rsidRPr="00DC5F40" w:rsidRDefault="00CF0DCF" w:rsidP="00CF0DCF">
      <w:pPr>
        <w:pStyle w:val="Kd"/>
      </w:pPr>
      <w:r w:rsidRPr="00DC5F40">
        <w:t xml:space="preserve">  },</w:t>
      </w:r>
    </w:p>
    <w:p w14:paraId="3B1C3F68" w14:textId="77777777" w:rsidR="00CF0DCF" w:rsidRPr="00DC5F40" w:rsidRDefault="00CF0DCF" w:rsidP="00CF0DCF">
      <w:pPr>
        <w:pStyle w:val="Kd"/>
      </w:pPr>
    </w:p>
    <w:p w14:paraId="45B94F19" w14:textId="77777777" w:rsidR="00CF0DCF" w:rsidRPr="00DC5F40" w:rsidRDefault="00CF0DCF" w:rsidP="00CF0DCF">
      <w:pPr>
        <w:pStyle w:val="Kd"/>
      </w:pPr>
      <w:r w:rsidRPr="00DC5F40">
        <w:t xml:space="preserve">  TOUCH_BEGIN_EVENT_TYPE: {</w:t>
      </w:r>
    </w:p>
    <w:p w14:paraId="711C5582" w14:textId="77777777" w:rsidR="00CF0DCF" w:rsidRPr="00DC5F40" w:rsidRDefault="00CF0DCF" w:rsidP="00CF0DCF">
      <w:pPr>
        <w:pStyle w:val="Kd"/>
      </w:pPr>
      <w:r w:rsidRPr="00DC5F40">
        <w:t xml:space="preserve">    types: [</w:t>
      </w:r>
    </w:p>
    <w:p w14:paraId="67095DDA" w14:textId="77777777" w:rsidR="00CF0DCF" w:rsidRPr="00DC5F40" w:rsidRDefault="00CF0DCF" w:rsidP="00CF0DCF">
      <w:pPr>
        <w:pStyle w:val="Kd"/>
      </w:pPr>
      <w:r w:rsidRPr="00DC5F40">
        <w:t xml:space="preserve">      'type:type',</w:t>
      </w:r>
    </w:p>
    <w:p w14:paraId="6D625753" w14:textId="77777777" w:rsidR="00CF0DCF" w:rsidRPr="00DC5F40" w:rsidRDefault="00CF0DCF" w:rsidP="00CF0DCF">
      <w:pPr>
        <w:pStyle w:val="Kd"/>
      </w:pPr>
      <w:r w:rsidRPr="00DC5F40">
        <w:t xml:space="preserve">      't:timestamp:ms',</w:t>
      </w:r>
    </w:p>
    <w:p w14:paraId="70BCF0E7" w14:textId="77777777" w:rsidR="00CF0DCF" w:rsidRPr="00DC5F40" w:rsidRDefault="00CF0DCF" w:rsidP="00CF0DCF">
      <w:pPr>
        <w:pStyle w:val="Kd"/>
      </w:pPr>
      <w:r w:rsidRPr="00DC5F40">
        <w:lastRenderedPageBreak/>
        <w:t xml:space="preserve">      'xIntegral:integer',</w:t>
      </w:r>
    </w:p>
    <w:p w14:paraId="1B72C189" w14:textId="77777777" w:rsidR="00CF0DCF" w:rsidRPr="00DC5F40" w:rsidRDefault="00CF0DCF" w:rsidP="00CF0DCF">
      <w:pPr>
        <w:pStyle w:val="Kd"/>
      </w:pPr>
      <w:r w:rsidRPr="00DC5F40">
        <w:t xml:space="preserve">      'xFraction:integer',</w:t>
      </w:r>
    </w:p>
    <w:p w14:paraId="1C7762BD" w14:textId="77777777" w:rsidR="00CF0DCF" w:rsidRPr="00DC5F40" w:rsidRDefault="00CF0DCF" w:rsidP="00CF0DCF">
      <w:pPr>
        <w:pStyle w:val="Kd"/>
      </w:pPr>
      <w:r w:rsidRPr="00DC5F40">
        <w:t xml:space="preserve">      'yIntegral:integer',</w:t>
      </w:r>
    </w:p>
    <w:p w14:paraId="2B13A874" w14:textId="77777777" w:rsidR="00CF0DCF" w:rsidRPr="00DC5F40" w:rsidRDefault="00CF0DCF" w:rsidP="00CF0DCF">
      <w:pPr>
        <w:pStyle w:val="Kd"/>
      </w:pPr>
      <w:r w:rsidRPr="00DC5F40">
        <w:t xml:space="preserve">      'yFraction:integer',</w:t>
      </w:r>
    </w:p>
    <w:p w14:paraId="2C324208" w14:textId="77777777" w:rsidR="00CF0DCF" w:rsidRPr="00DC5F40" w:rsidRDefault="00CF0DCF" w:rsidP="00CF0DCF">
      <w:pPr>
        <w:pStyle w:val="Kd"/>
      </w:pPr>
      <w:r w:rsidRPr="00DC5F40">
        <w:t xml:space="preserve">      'rootX:integer',</w:t>
      </w:r>
    </w:p>
    <w:p w14:paraId="1F1C0938" w14:textId="77777777" w:rsidR="00CF0DCF" w:rsidRPr="00DC5F40" w:rsidRDefault="00CF0DCF" w:rsidP="00CF0DCF">
      <w:pPr>
        <w:pStyle w:val="Kd"/>
      </w:pPr>
      <w:r w:rsidRPr="00DC5F40">
        <w:t xml:space="preserve">      'rootY:integer',</w:t>
      </w:r>
    </w:p>
    <w:p w14:paraId="119A7ACB" w14:textId="77777777" w:rsidR="00CF0DCF" w:rsidRPr="00DC5F40" w:rsidRDefault="00CF0DCF" w:rsidP="00CF0DCF">
      <w:pPr>
        <w:pStyle w:val="Kd"/>
      </w:pPr>
      <w:r w:rsidRPr="00DC5F40">
        <w:t xml:space="preserve">    ],</w:t>
      </w:r>
    </w:p>
    <w:p w14:paraId="6E65823A" w14:textId="77777777" w:rsidR="00CF0DCF" w:rsidRPr="00DC5F40" w:rsidRDefault="00CF0DCF" w:rsidP="00CF0DCF">
      <w:pPr>
        <w:pStyle w:val="Kd"/>
      </w:pPr>
      <w:r w:rsidRPr="00DC5F40">
        <w:t xml:space="preserve">    name: 'XinputRawTouchBegin',</w:t>
      </w:r>
    </w:p>
    <w:p w14:paraId="4741EC06" w14:textId="77777777" w:rsidR="00CF0DCF" w:rsidRPr="00DC5F40" w:rsidRDefault="00CF0DCF" w:rsidP="00CF0DCF">
      <w:pPr>
        <w:pStyle w:val="Kd"/>
      </w:pPr>
      <w:r w:rsidRPr="00DC5F40">
        <w:t xml:space="preserve">    description: 'Raw touch begin event',</w:t>
      </w:r>
    </w:p>
    <w:p w14:paraId="47086CE2" w14:textId="77777777" w:rsidR="00CF0DCF" w:rsidRPr="00DC5F40" w:rsidRDefault="00CF0DCF" w:rsidP="00CF0DCF">
      <w:pPr>
        <w:pStyle w:val="Kd"/>
      </w:pPr>
      <w:r w:rsidRPr="00DC5F40">
        <w:t xml:space="preserve">  },</w:t>
      </w:r>
    </w:p>
    <w:p w14:paraId="2945F79D" w14:textId="77777777" w:rsidR="00CF0DCF" w:rsidRPr="00DC5F40" w:rsidRDefault="00CF0DCF" w:rsidP="00CF0DCF">
      <w:pPr>
        <w:pStyle w:val="Kd"/>
      </w:pPr>
    </w:p>
    <w:p w14:paraId="7C390FE2" w14:textId="77777777" w:rsidR="00CF0DCF" w:rsidRPr="00DC5F40" w:rsidRDefault="00CF0DCF" w:rsidP="00CF0DCF">
      <w:pPr>
        <w:pStyle w:val="Kd"/>
      </w:pPr>
      <w:r w:rsidRPr="00DC5F40">
        <w:t xml:space="preserve">  TOUCH_UPDATE_EVENT_TYPE: {</w:t>
      </w:r>
    </w:p>
    <w:p w14:paraId="342346BD" w14:textId="77777777" w:rsidR="00CF0DCF" w:rsidRPr="00DC5F40" w:rsidRDefault="00CF0DCF" w:rsidP="00CF0DCF">
      <w:pPr>
        <w:pStyle w:val="Kd"/>
      </w:pPr>
      <w:r w:rsidRPr="00DC5F40">
        <w:t xml:space="preserve">    types: [</w:t>
      </w:r>
    </w:p>
    <w:p w14:paraId="485DA164" w14:textId="77777777" w:rsidR="00CF0DCF" w:rsidRPr="00DC5F40" w:rsidRDefault="00CF0DCF" w:rsidP="00CF0DCF">
      <w:pPr>
        <w:pStyle w:val="Kd"/>
      </w:pPr>
      <w:r w:rsidRPr="00DC5F40">
        <w:t xml:space="preserve">      'type:type',</w:t>
      </w:r>
    </w:p>
    <w:p w14:paraId="4B056646" w14:textId="77777777" w:rsidR="00CF0DCF" w:rsidRPr="00DC5F40" w:rsidRDefault="00CF0DCF" w:rsidP="00CF0DCF">
      <w:pPr>
        <w:pStyle w:val="Kd"/>
      </w:pPr>
      <w:r w:rsidRPr="00DC5F40">
        <w:t xml:space="preserve">      't:timestamp:ms',</w:t>
      </w:r>
    </w:p>
    <w:p w14:paraId="29316951" w14:textId="77777777" w:rsidR="00CF0DCF" w:rsidRPr="00DC5F40" w:rsidRDefault="00CF0DCF" w:rsidP="00CF0DCF">
      <w:pPr>
        <w:pStyle w:val="Kd"/>
      </w:pPr>
      <w:r w:rsidRPr="00DC5F40">
        <w:t xml:space="preserve">      'xIntegral:integer',</w:t>
      </w:r>
    </w:p>
    <w:p w14:paraId="67A212C1" w14:textId="77777777" w:rsidR="00CF0DCF" w:rsidRPr="00DC5F40" w:rsidRDefault="00CF0DCF" w:rsidP="00CF0DCF">
      <w:pPr>
        <w:pStyle w:val="Kd"/>
      </w:pPr>
      <w:r w:rsidRPr="00DC5F40">
        <w:t xml:space="preserve">      'xFraction:integer',</w:t>
      </w:r>
    </w:p>
    <w:p w14:paraId="4FB65725" w14:textId="77777777" w:rsidR="00CF0DCF" w:rsidRPr="00DC5F40" w:rsidRDefault="00CF0DCF" w:rsidP="00CF0DCF">
      <w:pPr>
        <w:pStyle w:val="Kd"/>
      </w:pPr>
      <w:r w:rsidRPr="00DC5F40">
        <w:t xml:space="preserve">      'yIntegral:integer',</w:t>
      </w:r>
    </w:p>
    <w:p w14:paraId="213A08E6" w14:textId="77777777" w:rsidR="00CF0DCF" w:rsidRPr="00DC5F40" w:rsidRDefault="00CF0DCF" w:rsidP="00CF0DCF">
      <w:pPr>
        <w:pStyle w:val="Kd"/>
      </w:pPr>
      <w:r w:rsidRPr="00DC5F40">
        <w:t xml:space="preserve">      'yFraction:integer',</w:t>
      </w:r>
    </w:p>
    <w:p w14:paraId="4A742CF5" w14:textId="77777777" w:rsidR="00CF0DCF" w:rsidRPr="00DC5F40" w:rsidRDefault="00CF0DCF" w:rsidP="00CF0DCF">
      <w:pPr>
        <w:pStyle w:val="Kd"/>
      </w:pPr>
      <w:r w:rsidRPr="00DC5F40">
        <w:t xml:space="preserve">      'rootX:integer',</w:t>
      </w:r>
    </w:p>
    <w:p w14:paraId="65ED7ED4" w14:textId="77777777" w:rsidR="00CF0DCF" w:rsidRPr="00DC5F40" w:rsidRDefault="00CF0DCF" w:rsidP="00CF0DCF">
      <w:pPr>
        <w:pStyle w:val="Kd"/>
      </w:pPr>
      <w:r w:rsidRPr="00DC5F40">
        <w:t xml:space="preserve">      'rootY:integer',</w:t>
      </w:r>
    </w:p>
    <w:p w14:paraId="63278453" w14:textId="77777777" w:rsidR="00CF0DCF" w:rsidRPr="00DC5F40" w:rsidRDefault="00CF0DCF" w:rsidP="00CF0DCF">
      <w:pPr>
        <w:pStyle w:val="Kd"/>
      </w:pPr>
      <w:r w:rsidRPr="00DC5F40">
        <w:t xml:space="preserve">    ],</w:t>
      </w:r>
    </w:p>
    <w:p w14:paraId="7E0C40E9" w14:textId="77777777" w:rsidR="00CF0DCF" w:rsidRPr="00DC5F40" w:rsidRDefault="00CF0DCF" w:rsidP="00CF0DCF">
      <w:pPr>
        <w:pStyle w:val="Kd"/>
      </w:pPr>
      <w:r w:rsidRPr="00DC5F40">
        <w:t xml:space="preserve">    name: 'XinputRawTouchUpdate',</w:t>
      </w:r>
    </w:p>
    <w:p w14:paraId="372325E7" w14:textId="77777777" w:rsidR="00CF0DCF" w:rsidRPr="00DC5F40" w:rsidRDefault="00CF0DCF" w:rsidP="00CF0DCF">
      <w:pPr>
        <w:pStyle w:val="Kd"/>
      </w:pPr>
      <w:r w:rsidRPr="00DC5F40">
        <w:t xml:space="preserve">    description: 'Raw touch update event',</w:t>
      </w:r>
    </w:p>
    <w:p w14:paraId="5A71E11D" w14:textId="77777777" w:rsidR="00CF0DCF" w:rsidRPr="00DC5F40" w:rsidRDefault="00CF0DCF" w:rsidP="00CF0DCF">
      <w:pPr>
        <w:pStyle w:val="Kd"/>
      </w:pPr>
      <w:r w:rsidRPr="00DC5F40">
        <w:t xml:space="preserve">  },</w:t>
      </w:r>
    </w:p>
    <w:p w14:paraId="5DD5F957" w14:textId="77777777" w:rsidR="00CF0DCF" w:rsidRPr="00DC5F40" w:rsidRDefault="00CF0DCF" w:rsidP="00CF0DCF">
      <w:pPr>
        <w:pStyle w:val="Kd"/>
      </w:pPr>
    </w:p>
    <w:p w14:paraId="74CB5658" w14:textId="77777777" w:rsidR="00CF0DCF" w:rsidRPr="00DC5F40" w:rsidRDefault="00CF0DCF" w:rsidP="00CF0DCF">
      <w:pPr>
        <w:pStyle w:val="Kd"/>
      </w:pPr>
      <w:r w:rsidRPr="00DC5F40">
        <w:t xml:space="preserve">  TOUCH_END_EVENT_TYPE: {</w:t>
      </w:r>
    </w:p>
    <w:p w14:paraId="37BC62B5" w14:textId="77777777" w:rsidR="00CF0DCF" w:rsidRPr="00DC5F40" w:rsidRDefault="00CF0DCF" w:rsidP="00CF0DCF">
      <w:pPr>
        <w:pStyle w:val="Kd"/>
      </w:pPr>
      <w:r w:rsidRPr="00DC5F40">
        <w:t xml:space="preserve">    types: [</w:t>
      </w:r>
    </w:p>
    <w:p w14:paraId="51239398" w14:textId="77777777" w:rsidR="00CF0DCF" w:rsidRPr="00DC5F40" w:rsidRDefault="00CF0DCF" w:rsidP="00CF0DCF">
      <w:pPr>
        <w:pStyle w:val="Kd"/>
      </w:pPr>
      <w:r w:rsidRPr="00DC5F40">
        <w:t xml:space="preserve">      'type:type',</w:t>
      </w:r>
    </w:p>
    <w:p w14:paraId="5CE1FFE4" w14:textId="77777777" w:rsidR="00CF0DCF" w:rsidRPr="00DC5F40" w:rsidRDefault="00CF0DCF" w:rsidP="00CF0DCF">
      <w:pPr>
        <w:pStyle w:val="Kd"/>
      </w:pPr>
      <w:r w:rsidRPr="00DC5F40">
        <w:t xml:space="preserve">      't:timestamp:ms',</w:t>
      </w:r>
    </w:p>
    <w:p w14:paraId="6522A737" w14:textId="77777777" w:rsidR="00CF0DCF" w:rsidRPr="00DC5F40" w:rsidRDefault="00CF0DCF" w:rsidP="00CF0DCF">
      <w:pPr>
        <w:pStyle w:val="Kd"/>
      </w:pPr>
      <w:r w:rsidRPr="00DC5F40">
        <w:t xml:space="preserve">      'xIntegral:integer',</w:t>
      </w:r>
    </w:p>
    <w:p w14:paraId="7D75DD91" w14:textId="77777777" w:rsidR="00CF0DCF" w:rsidRPr="00DC5F40" w:rsidRDefault="00CF0DCF" w:rsidP="00CF0DCF">
      <w:pPr>
        <w:pStyle w:val="Kd"/>
      </w:pPr>
      <w:r w:rsidRPr="00DC5F40">
        <w:t xml:space="preserve">      'xFraction:integer',</w:t>
      </w:r>
    </w:p>
    <w:p w14:paraId="2DC1F5CB" w14:textId="77777777" w:rsidR="00CF0DCF" w:rsidRPr="00DC5F40" w:rsidRDefault="00CF0DCF" w:rsidP="00CF0DCF">
      <w:pPr>
        <w:pStyle w:val="Kd"/>
      </w:pPr>
      <w:r w:rsidRPr="00DC5F40">
        <w:t xml:space="preserve">      'yIntegral:integer',</w:t>
      </w:r>
    </w:p>
    <w:p w14:paraId="04FF38CD" w14:textId="77777777" w:rsidR="00CF0DCF" w:rsidRPr="00DC5F40" w:rsidRDefault="00CF0DCF" w:rsidP="00CF0DCF">
      <w:pPr>
        <w:pStyle w:val="Kd"/>
      </w:pPr>
      <w:r w:rsidRPr="00DC5F40">
        <w:t xml:space="preserve">      'yFraction:integer',</w:t>
      </w:r>
    </w:p>
    <w:p w14:paraId="4E32D1F6" w14:textId="77777777" w:rsidR="00CF0DCF" w:rsidRPr="00DC5F40" w:rsidRDefault="00CF0DCF" w:rsidP="00CF0DCF">
      <w:pPr>
        <w:pStyle w:val="Kd"/>
      </w:pPr>
      <w:r w:rsidRPr="00DC5F40">
        <w:t xml:space="preserve">      'rootX:integer',</w:t>
      </w:r>
    </w:p>
    <w:p w14:paraId="0EAD9AC5" w14:textId="77777777" w:rsidR="00CF0DCF" w:rsidRPr="00DC5F40" w:rsidRDefault="00CF0DCF" w:rsidP="00CF0DCF">
      <w:pPr>
        <w:pStyle w:val="Kd"/>
      </w:pPr>
      <w:r w:rsidRPr="00DC5F40">
        <w:t xml:space="preserve">      'rootY:integer',</w:t>
      </w:r>
    </w:p>
    <w:p w14:paraId="35172739" w14:textId="77777777" w:rsidR="00CF0DCF" w:rsidRPr="00DC5F40" w:rsidRDefault="00CF0DCF" w:rsidP="00CF0DCF">
      <w:pPr>
        <w:pStyle w:val="Kd"/>
      </w:pPr>
      <w:r w:rsidRPr="00DC5F40">
        <w:t xml:space="preserve">    ],</w:t>
      </w:r>
    </w:p>
    <w:p w14:paraId="54487D43" w14:textId="77777777" w:rsidR="00CF0DCF" w:rsidRPr="00DC5F40" w:rsidRDefault="00CF0DCF" w:rsidP="00CF0DCF">
      <w:pPr>
        <w:pStyle w:val="Kd"/>
      </w:pPr>
      <w:r w:rsidRPr="00DC5F40">
        <w:t xml:space="preserve">    name: 'XinputRawTouchEnd',</w:t>
      </w:r>
    </w:p>
    <w:p w14:paraId="7BFA5F15" w14:textId="77777777" w:rsidR="00CF0DCF" w:rsidRPr="00DC5F40" w:rsidRDefault="00CF0DCF" w:rsidP="00CF0DCF">
      <w:pPr>
        <w:pStyle w:val="Kd"/>
      </w:pPr>
      <w:r w:rsidRPr="00DC5F40">
        <w:t xml:space="preserve">    description: 'Raw touch end event',</w:t>
      </w:r>
    </w:p>
    <w:p w14:paraId="4F1EB079" w14:textId="77777777" w:rsidR="00CF0DCF" w:rsidRPr="00DC5F40" w:rsidRDefault="00CF0DCF" w:rsidP="00CF0DCF">
      <w:pPr>
        <w:pStyle w:val="Kd"/>
      </w:pPr>
      <w:r w:rsidRPr="00DC5F40">
        <w:t xml:space="preserve">  },</w:t>
      </w:r>
    </w:p>
    <w:p w14:paraId="6764F7EF" w14:textId="77777777" w:rsidR="00CF0DCF" w:rsidRPr="00DC5F40" w:rsidRDefault="00CF0DCF" w:rsidP="00CF0DCF">
      <w:pPr>
        <w:pStyle w:val="Kd"/>
      </w:pPr>
    </w:p>
    <w:p w14:paraId="27886DD5" w14:textId="77777777" w:rsidR="00CF0DCF" w:rsidRPr="00DC5F40" w:rsidRDefault="00CF0DCF" w:rsidP="00CF0DCF">
      <w:pPr>
        <w:pStyle w:val="Kd"/>
      </w:pPr>
      <w:r w:rsidRPr="00DC5F40">
        <w:t xml:space="preserve">  BUTTON_PRESS_EVENT_TYPE: {</w:t>
      </w:r>
    </w:p>
    <w:p w14:paraId="37EA4E55" w14:textId="77777777" w:rsidR="00CF0DCF" w:rsidRPr="00DC5F40" w:rsidRDefault="00CF0DCF" w:rsidP="00CF0DCF">
      <w:pPr>
        <w:pStyle w:val="Kd"/>
      </w:pPr>
      <w:r w:rsidRPr="00DC5F40">
        <w:t xml:space="preserve">    types: [</w:t>
      </w:r>
    </w:p>
    <w:p w14:paraId="32CBF76F" w14:textId="77777777" w:rsidR="00CF0DCF" w:rsidRPr="00DC5F40" w:rsidRDefault="00CF0DCF" w:rsidP="00CF0DCF">
      <w:pPr>
        <w:pStyle w:val="Kd"/>
      </w:pPr>
      <w:r w:rsidRPr="00DC5F40">
        <w:t xml:space="preserve">      'type:type',</w:t>
      </w:r>
    </w:p>
    <w:p w14:paraId="55E02E05" w14:textId="77777777" w:rsidR="00CF0DCF" w:rsidRPr="00DC5F40" w:rsidRDefault="00CF0DCF" w:rsidP="00CF0DCF">
      <w:pPr>
        <w:pStyle w:val="Kd"/>
      </w:pPr>
      <w:r w:rsidRPr="00DC5F40">
        <w:t xml:space="preserve">      't:timestamp:ms',</w:t>
      </w:r>
    </w:p>
    <w:p w14:paraId="145267B6" w14:textId="77777777" w:rsidR="00CF0DCF" w:rsidRPr="00DC5F40" w:rsidRDefault="00CF0DCF" w:rsidP="00CF0DCF">
      <w:pPr>
        <w:pStyle w:val="Kd"/>
      </w:pPr>
      <w:r w:rsidRPr="00DC5F40">
        <w:t xml:space="preserve">      'rootX:integer',</w:t>
      </w:r>
    </w:p>
    <w:p w14:paraId="38616831" w14:textId="77777777" w:rsidR="00CF0DCF" w:rsidRPr="00DC5F40" w:rsidRDefault="00CF0DCF" w:rsidP="00CF0DCF">
      <w:pPr>
        <w:pStyle w:val="Kd"/>
      </w:pPr>
      <w:r w:rsidRPr="00DC5F40">
        <w:t xml:space="preserve">      'rootY:integer',</w:t>
      </w:r>
    </w:p>
    <w:p w14:paraId="0BE6E6B0" w14:textId="77777777" w:rsidR="00CF0DCF" w:rsidRPr="00DC5F40" w:rsidRDefault="00CF0DCF" w:rsidP="00CF0DCF">
      <w:pPr>
        <w:pStyle w:val="Kd"/>
      </w:pPr>
      <w:r w:rsidRPr="00DC5F40">
        <w:t xml:space="preserve">      'detail:integer',</w:t>
      </w:r>
    </w:p>
    <w:p w14:paraId="342C9AF8" w14:textId="77777777" w:rsidR="00CF0DCF" w:rsidRPr="00DC5F40" w:rsidRDefault="00CF0DCF" w:rsidP="00CF0DCF">
      <w:pPr>
        <w:pStyle w:val="Kd"/>
      </w:pPr>
      <w:r w:rsidRPr="00DC5F40">
        <w:t xml:space="preserve">    ],</w:t>
      </w:r>
    </w:p>
    <w:p w14:paraId="2E41FC4E" w14:textId="77777777" w:rsidR="00CF0DCF" w:rsidRPr="00DC5F40" w:rsidRDefault="00CF0DCF" w:rsidP="00CF0DCF">
      <w:pPr>
        <w:pStyle w:val="Kd"/>
      </w:pPr>
      <w:r w:rsidRPr="00DC5F40">
        <w:t xml:space="preserve">    name: 'XinputRawButtonPress',</w:t>
      </w:r>
    </w:p>
    <w:p w14:paraId="3478F881" w14:textId="77777777" w:rsidR="00CF0DCF" w:rsidRPr="00DC5F40" w:rsidRDefault="00CF0DCF" w:rsidP="00CF0DCF">
      <w:pPr>
        <w:pStyle w:val="Kd"/>
      </w:pPr>
      <w:r w:rsidRPr="00DC5F40">
        <w:t xml:space="preserve">    description: 'Raw button press event',</w:t>
      </w:r>
    </w:p>
    <w:p w14:paraId="1FE2413C" w14:textId="77777777" w:rsidR="00CF0DCF" w:rsidRPr="00DC5F40" w:rsidRDefault="00CF0DCF" w:rsidP="00CF0DCF">
      <w:pPr>
        <w:pStyle w:val="Kd"/>
      </w:pPr>
      <w:r w:rsidRPr="00DC5F40">
        <w:t xml:space="preserve">  },</w:t>
      </w:r>
    </w:p>
    <w:p w14:paraId="45ED6281" w14:textId="77777777" w:rsidR="00CF0DCF" w:rsidRPr="00DC5F40" w:rsidRDefault="00CF0DCF" w:rsidP="00CF0DCF">
      <w:pPr>
        <w:pStyle w:val="Kd"/>
      </w:pPr>
    </w:p>
    <w:p w14:paraId="3EE8C22F" w14:textId="77777777" w:rsidR="00CF0DCF" w:rsidRPr="00DC5F40" w:rsidRDefault="00CF0DCF" w:rsidP="00CF0DCF">
      <w:pPr>
        <w:pStyle w:val="Kd"/>
      </w:pPr>
      <w:r w:rsidRPr="00DC5F40">
        <w:t xml:space="preserve">  BUTTON_RELEASE_EVENT_TYPE: {</w:t>
      </w:r>
    </w:p>
    <w:p w14:paraId="026E5E51" w14:textId="77777777" w:rsidR="00CF0DCF" w:rsidRPr="00DC5F40" w:rsidRDefault="00CF0DCF" w:rsidP="00CF0DCF">
      <w:pPr>
        <w:pStyle w:val="Kd"/>
      </w:pPr>
      <w:r w:rsidRPr="00DC5F40">
        <w:t xml:space="preserve">    types: [</w:t>
      </w:r>
    </w:p>
    <w:p w14:paraId="5F2509B6" w14:textId="77777777" w:rsidR="00CF0DCF" w:rsidRPr="00DC5F40" w:rsidRDefault="00CF0DCF" w:rsidP="00CF0DCF">
      <w:pPr>
        <w:pStyle w:val="Kd"/>
      </w:pPr>
      <w:r w:rsidRPr="00DC5F40">
        <w:t xml:space="preserve">      'type:type',</w:t>
      </w:r>
    </w:p>
    <w:p w14:paraId="2AF2857B" w14:textId="77777777" w:rsidR="00CF0DCF" w:rsidRPr="00DC5F40" w:rsidRDefault="00CF0DCF" w:rsidP="00CF0DCF">
      <w:pPr>
        <w:pStyle w:val="Kd"/>
      </w:pPr>
      <w:r w:rsidRPr="00DC5F40">
        <w:t xml:space="preserve">      't:timestamp:ms',</w:t>
      </w:r>
    </w:p>
    <w:p w14:paraId="34F77B8D" w14:textId="77777777" w:rsidR="00CF0DCF" w:rsidRPr="00DC5F40" w:rsidRDefault="00CF0DCF" w:rsidP="00CF0DCF">
      <w:pPr>
        <w:pStyle w:val="Kd"/>
      </w:pPr>
      <w:r w:rsidRPr="00DC5F40">
        <w:t xml:space="preserve">      'rootX:integer',</w:t>
      </w:r>
    </w:p>
    <w:p w14:paraId="154BAF16" w14:textId="77777777" w:rsidR="00CF0DCF" w:rsidRPr="00DC5F40" w:rsidRDefault="00CF0DCF" w:rsidP="00CF0DCF">
      <w:pPr>
        <w:pStyle w:val="Kd"/>
      </w:pPr>
      <w:r w:rsidRPr="00DC5F40">
        <w:t xml:space="preserve">      'rootY:integer',</w:t>
      </w:r>
    </w:p>
    <w:p w14:paraId="138890D3" w14:textId="77777777" w:rsidR="00CF0DCF" w:rsidRPr="00DC5F40" w:rsidRDefault="00CF0DCF" w:rsidP="00CF0DCF">
      <w:pPr>
        <w:pStyle w:val="Kd"/>
      </w:pPr>
      <w:r w:rsidRPr="00DC5F40">
        <w:lastRenderedPageBreak/>
        <w:t xml:space="preserve">      'detail:integer',</w:t>
      </w:r>
    </w:p>
    <w:p w14:paraId="79289A1C" w14:textId="77777777" w:rsidR="00CF0DCF" w:rsidRPr="00DC5F40" w:rsidRDefault="00CF0DCF" w:rsidP="00CF0DCF">
      <w:pPr>
        <w:pStyle w:val="Kd"/>
      </w:pPr>
      <w:r w:rsidRPr="00DC5F40">
        <w:t xml:space="preserve">    ],</w:t>
      </w:r>
    </w:p>
    <w:p w14:paraId="25AD0B80" w14:textId="77777777" w:rsidR="00CF0DCF" w:rsidRPr="00DC5F40" w:rsidRDefault="00CF0DCF" w:rsidP="00CF0DCF">
      <w:pPr>
        <w:pStyle w:val="Kd"/>
      </w:pPr>
      <w:r w:rsidRPr="00DC5F40">
        <w:t xml:space="preserve">    name: 'XinputRawButtonRelease',</w:t>
      </w:r>
    </w:p>
    <w:p w14:paraId="7A9EF38E" w14:textId="77777777" w:rsidR="00CF0DCF" w:rsidRPr="00DC5F40" w:rsidRDefault="00CF0DCF" w:rsidP="00CF0DCF">
      <w:pPr>
        <w:pStyle w:val="Kd"/>
      </w:pPr>
      <w:r w:rsidRPr="00DC5F40">
        <w:t xml:space="preserve">    description: 'Raw button release event',</w:t>
      </w:r>
    </w:p>
    <w:p w14:paraId="3EF2886B" w14:textId="77777777" w:rsidR="00CF0DCF" w:rsidRPr="00DC5F40" w:rsidRDefault="00CF0DCF" w:rsidP="00CF0DCF">
      <w:pPr>
        <w:pStyle w:val="Kd"/>
      </w:pPr>
      <w:r w:rsidRPr="00DC5F40">
        <w:t xml:space="preserve">  },</w:t>
      </w:r>
    </w:p>
    <w:p w14:paraId="79685832" w14:textId="77777777" w:rsidR="00CF0DCF" w:rsidRPr="00DC5F40" w:rsidRDefault="00CF0DCF" w:rsidP="00CF0DCF">
      <w:pPr>
        <w:pStyle w:val="Kd"/>
      </w:pPr>
    </w:p>
    <w:p w14:paraId="330C6283" w14:textId="77777777" w:rsidR="00CF0DCF" w:rsidRPr="00DC5F40" w:rsidRDefault="00CF0DCF" w:rsidP="00CF0DCF">
      <w:pPr>
        <w:pStyle w:val="Kd"/>
      </w:pPr>
      <w:r w:rsidRPr="00DC5F40">
        <w:t xml:space="preserve">  METADATA_CHANGED_EVENT_TYPE: {</w:t>
      </w:r>
    </w:p>
    <w:p w14:paraId="7D2C083D" w14:textId="77777777" w:rsidR="00CF0DCF" w:rsidRPr="00DC5F40" w:rsidRDefault="00CF0DCF" w:rsidP="00CF0DCF">
      <w:pPr>
        <w:pStyle w:val="Kd"/>
      </w:pPr>
      <w:r w:rsidRPr="00DC5F40">
        <w:t xml:space="preserve">    types: [</w:t>
      </w:r>
    </w:p>
    <w:p w14:paraId="1D450566" w14:textId="77777777" w:rsidR="00CF0DCF" w:rsidRPr="00DC5F40" w:rsidRDefault="00CF0DCF" w:rsidP="00CF0DCF">
      <w:pPr>
        <w:pStyle w:val="Kd"/>
      </w:pPr>
      <w:r w:rsidRPr="00DC5F40">
        <w:t xml:space="preserve">      'type:type',</w:t>
      </w:r>
    </w:p>
    <w:p w14:paraId="7BECC9A1" w14:textId="77777777" w:rsidR="00CF0DCF" w:rsidRPr="00DC5F40" w:rsidRDefault="00CF0DCF" w:rsidP="00CF0DCF">
      <w:pPr>
        <w:pStyle w:val="Kd"/>
      </w:pPr>
      <w:r w:rsidRPr="00DC5F40">
        <w:t xml:space="preserve">      't:timestamp:ms',</w:t>
      </w:r>
    </w:p>
    <w:p w14:paraId="460032CE" w14:textId="77777777" w:rsidR="00CF0DCF" w:rsidRPr="00DC5F40" w:rsidRDefault="00CF0DCF" w:rsidP="00CF0DCF">
      <w:pPr>
        <w:pStyle w:val="Kd"/>
      </w:pPr>
      <w:r w:rsidRPr="00DC5F40">
        <w:t xml:space="preserve">      'metadata:object',</w:t>
      </w:r>
    </w:p>
    <w:p w14:paraId="10A9D27E" w14:textId="77777777" w:rsidR="00CF0DCF" w:rsidRPr="00DC5F40" w:rsidRDefault="00CF0DCF" w:rsidP="00CF0DCF">
      <w:pPr>
        <w:pStyle w:val="Kd"/>
      </w:pPr>
      <w:r w:rsidRPr="00DC5F40">
        <w:t xml:space="preserve">    ],</w:t>
      </w:r>
    </w:p>
    <w:p w14:paraId="5DFCF474" w14:textId="77777777" w:rsidR="00CF0DCF" w:rsidRPr="00DC5F40" w:rsidRDefault="00CF0DCF" w:rsidP="00CF0DCF">
      <w:pPr>
        <w:pStyle w:val="Kd"/>
      </w:pPr>
      <w:r w:rsidRPr="00DC5F40">
        <w:t xml:space="preserve">    name: 'MetadataChangedEvent',</w:t>
      </w:r>
    </w:p>
    <w:p w14:paraId="4C3AE752" w14:textId="77777777" w:rsidR="00CF0DCF" w:rsidRPr="00DC5F40" w:rsidRDefault="00CF0DCF" w:rsidP="00CF0DCF">
      <w:pPr>
        <w:pStyle w:val="Kd"/>
      </w:pPr>
      <w:r w:rsidRPr="00DC5F40">
        <w:t xml:space="preserve">    description: 'Metadata changed event',</w:t>
      </w:r>
    </w:p>
    <w:p w14:paraId="0AC9252F" w14:textId="77777777" w:rsidR="00CF0DCF" w:rsidRPr="00DC5F40" w:rsidRDefault="00CF0DCF" w:rsidP="00CF0DCF">
      <w:pPr>
        <w:pStyle w:val="Kd"/>
      </w:pPr>
      <w:r w:rsidRPr="00DC5F40">
        <w:t xml:space="preserve">  },</w:t>
      </w:r>
    </w:p>
    <w:p w14:paraId="7D9FC970" w14:textId="68AE08F2" w:rsidR="00B50CAA" w:rsidRPr="00DC5F40" w:rsidRDefault="00CF0DCF" w:rsidP="00CF0DCF">
      <w:pPr>
        <w:pStyle w:val="Kd"/>
      </w:pPr>
      <w:r w:rsidRPr="00DC5F40">
        <w:t>}</w:t>
      </w:r>
    </w:p>
    <w:sectPr w:rsidR="00B50CAA" w:rsidRPr="00DC5F40" w:rsidSect="00D23BFC">
      <w:headerReference w:type="even" r:id="rId43"/>
      <w:footerReference w:type="default" r:id="rId44"/>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4D63C" w14:textId="77777777" w:rsidR="008A397F" w:rsidRDefault="008A397F">
      <w:r>
        <w:separator/>
      </w:r>
    </w:p>
  </w:endnote>
  <w:endnote w:type="continuationSeparator" w:id="0">
    <w:p w14:paraId="6B7844EE" w14:textId="77777777" w:rsidR="008A397F" w:rsidRDefault="008A39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13C61" w14:textId="77777777" w:rsidR="008A397F" w:rsidRDefault="008A397F">
      <w:r>
        <w:separator/>
      </w:r>
    </w:p>
  </w:footnote>
  <w:footnote w:type="continuationSeparator" w:id="0">
    <w:p w14:paraId="5B07960F" w14:textId="77777777" w:rsidR="008A397F" w:rsidRDefault="008A39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0B555B47"/>
    <w:multiLevelType w:val="hybridMultilevel"/>
    <w:tmpl w:val="D5800A6E"/>
    <w:lvl w:ilvl="0" w:tplc="AAAC0E66">
      <w:start w:val="1"/>
      <w:numFmt w:val="decimal"/>
      <w:lvlText w:val="%1"/>
      <w:lvlJc w:val="left"/>
      <w:pPr>
        <w:ind w:left="1440" w:hanging="360"/>
      </w:pPr>
      <w:rPr>
        <w:rFonts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4" w15:restartNumberingAfterBreak="0">
    <w:nsid w:val="129E6228"/>
    <w:multiLevelType w:val="hybridMultilevel"/>
    <w:tmpl w:val="D5268E02"/>
    <w:lvl w:ilvl="0" w:tplc="4DCAC694">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5" w15:restartNumberingAfterBreak="0">
    <w:nsid w:val="15EE0508"/>
    <w:multiLevelType w:val="multilevel"/>
    <w:tmpl w:val="418E4214"/>
    <w:numStyleLink w:val="tmutatszmozottlista"/>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B815EAE"/>
    <w:multiLevelType w:val="hybridMultilevel"/>
    <w:tmpl w:val="F2BE24B8"/>
    <w:lvl w:ilvl="0" w:tplc="EFC285DC">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8" w15:restartNumberingAfterBreak="0">
    <w:nsid w:val="1C6E5B2E"/>
    <w:multiLevelType w:val="hybridMultilevel"/>
    <w:tmpl w:val="9C12F8FA"/>
    <w:lvl w:ilvl="0" w:tplc="96FEFFE4">
      <w:start w:val="1"/>
      <w:numFmt w:val="decimal"/>
      <w:lvlText w:val="%1."/>
      <w:lvlJc w:val="left"/>
      <w:pPr>
        <w:ind w:left="1440" w:hanging="360"/>
      </w:pPr>
      <w:rPr>
        <w:rFonts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9" w15:restartNumberingAfterBreak="0">
    <w:nsid w:val="20E522C8"/>
    <w:multiLevelType w:val="hybridMultilevel"/>
    <w:tmpl w:val="2A08D918"/>
    <w:lvl w:ilvl="0" w:tplc="EC0AE582">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0" w15:restartNumberingAfterBreak="0">
    <w:nsid w:val="23620CEF"/>
    <w:multiLevelType w:val="hybridMultilevel"/>
    <w:tmpl w:val="FDB0E90C"/>
    <w:lvl w:ilvl="0" w:tplc="E9421B9E">
      <w:start w:val="1"/>
      <w:numFmt w:val="decimal"/>
      <w:lvlText w:val="%1."/>
      <w:lvlJc w:val="left"/>
      <w:pPr>
        <w:ind w:left="1440" w:hanging="360"/>
      </w:pPr>
      <w:rPr>
        <w:rFonts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21"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40D43507"/>
    <w:multiLevelType w:val="hybridMultilevel"/>
    <w:tmpl w:val="9EE4FE46"/>
    <w:lvl w:ilvl="0" w:tplc="ACC46524">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444C6A8E"/>
    <w:multiLevelType w:val="hybridMultilevel"/>
    <w:tmpl w:val="E0D28DD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447759CA"/>
    <w:multiLevelType w:val="hybridMultilevel"/>
    <w:tmpl w:val="5D2CD7D6"/>
    <w:lvl w:ilvl="0" w:tplc="040E000F">
      <w:start w:val="1"/>
      <w:numFmt w:val="decimal"/>
      <w:lvlText w:val="%1."/>
      <w:lvlJc w:val="left"/>
      <w:pPr>
        <w:ind w:left="720" w:hanging="360"/>
      </w:pPr>
      <w:rPr>
        <w:rFonts w:hint="default"/>
        <w:i w:val="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2E3112C"/>
    <w:multiLevelType w:val="hybridMultilevel"/>
    <w:tmpl w:val="674E843A"/>
    <w:lvl w:ilvl="0" w:tplc="29C8427E">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2"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55B7191A"/>
    <w:multiLevelType w:val="hybridMultilevel"/>
    <w:tmpl w:val="9A844264"/>
    <w:lvl w:ilvl="0" w:tplc="E53E00A8">
      <w:start w:val="1"/>
      <w:numFmt w:val="bullet"/>
      <w:lvlText w:val=""/>
      <w:lvlJc w:val="left"/>
      <w:pPr>
        <w:ind w:left="1080" w:hanging="360"/>
      </w:pPr>
      <w:rPr>
        <w:rFonts w:ascii="Symbol" w:eastAsia="Times New Roman" w:hAnsi="Symbol" w:cs="Times New Roman"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4" w15:restartNumberingAfterBreak="0">
    <w:nsid w:val="59B8420B"/>
    <w:multiLevelType w:val="hybridMultilevel"/>
    <w:tmpl w:val="1F5432A8"/>
    <w:lvl w:ilvl="0" w:tplc="9B349358">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5" w15:restartNumberingAfterBreak="0">
    <w:nsid w:val="5D623F78"/>
    <w:multiLevelType w:val="hybridMultilevel"/>
    <w:tmpl w:val="1832A2D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6" w15:restartNumberingAfterBreak="0">
    <w:nsid w:val="64B779E8"/>
    <w:multiLevelType w:val="hybridMultilevel"/>
    <w:tmpl w:val="A0D6B0CA"/>
    <w:lvl w:ilvl="0" w:tplc="9EB63A64">
      <w:numFmt w:val="bullet"/>
      <w:lvlText w:val=""/>
      <w:lvlJc w:val="left"/>
      <w:pPr>
        <w:ind w:left="1080" w:hanging="360"/>
      </w:pPr>
      <w:rPr>
        <w:rFonts w:ascii="Symbol" w:eastAsia="Times New Roman" w:hAnsi="Symbol" w:cs="Times New Roman" w:hint="default"/>
      </w:rPr>
    </w:lvl>
    <w:lvl w:ilvl="1" w:tplc="040E0003">
      <w:start w:val="1"/>
      <w:numFmt w:val="bullet"/>
      <w:lvlText w:val="o"/>
      <w:lvlJc w:val="left"/>
      <w:pPr>
        <w:ind w:left="1800" w:hanging="360"/>
      </w:pPr>
      <w:rPr>
        <w:rFonts w:ascii="Courier New" w:hAnsi="Courier New" w:cs="Courier New" w:hint="default"/>
      </w:rPr>
    </w:lvl>
    <w:lvl w:ilvl="2" w:tplc="040E0005">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7"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8" w15:restartNumberingAfterBreak="0">
    <w:nsid w:val="6AC97E7D"/>
    <w:multiLevelType w:val="hybridMultilevel"/>
    <w:tmpl w:val="6DBE7BFE"/>
    <w:lvl w:ilvl="0" w:tplc="59A6CB94">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9"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0" w15:restartNumberingAfterBreak="0">
    <w:nsid w:val="799C3B84"/>
    <w:multiLevelType w:val="multilevel"/>
    <w:tmpl w:val="34702904"/>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4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737824344">
    <w:abstractNumId w:val="10"/>
  </w:num>
  <w:num w:numId="2" w16cid:durableId="1271746203">
    <w:abstractNumId w:val="40"/>
  </w:num>
  <w:num w:numId="3" w16cid:durableId="705910180">
    <w:abstractNumId w:val="16"/>
  </w:num>
  <w:num w:numId="4" w16cid:durableId="1580359097">
    <w:abstractNumId w:val="26"/>
  </w:num>
  <w:num w:numId="5" w16cid:durableId="831990388">
    <w:abstractNumId w:val="28"/>
  </w:num>
  <w:num w:numId="6" w16cid:durableId="657420776">
    <w:abstractNumId w:val="32"/>
  </w:num>
  <w:num w:numId="7" w16cid:durableId="688288866">
    <w:abstractNumId w:val="23"/>
  </w:num>
  <w:num w:numId="8" w16cid:durableId="2115321555">
    <w:abstractNumId w:val="15"/>
  </w:num>
  <w:num w:numId="9" w16cid:durableId="311830384">
    <w:abstractNumId w:val="24"/>
  </w:num>
  <w:num w:numId="10" w16cid:durableId="554052554">
    <w:abstractNumId w:val="41"/>
  </w:num>
  <w:num w:numId="11" w16cid:durableId="573974416">
    <w:abstractNumId w:val="25"/>
  </w:num>
  <w:num w:numId="12" w16cid:durableId="1542283281">
    <w:abstractNumId w:val="39"/>
  </w:num>
  <w:num w:numId="13" w16cid:durableId="426578083">
    <w:abstractNumId w:val="9"/>
  </w:num>
  <w:num w:numId="14" w16cid:durableId="653416815">
    <w:abstractNumId w:val="7"/>
  </w:num>
  <w:num w:numId="15" w16cid:durableId="367141981">
    <w:abstractNumId w:val="6"/>
  </w:num>
  <w:num w:numId="16" w16cid:durableId="957444004">
    <w:abstractNumId w:val="5"/>
  </w:num>
  <w:num w:numId="17" w16cid:durableId="1042709837">
    <w:abstractNumId w:val="4"/>
  </w:num>
  <w:num w:numId="18" w16cid:durableId="1366783835">
    <w:abstractNumId w:val="8"/>
  </w:num>
  <w:num w:numId="19" w16cid:durableId="351687773">
    <w:abstractNumId w:val="3"/>
  </w:num>
  <w:num w:numId="20" w16cid:durableId="946813913">
    <w:abstractNumId w:val="2"/>
  </w:num>
  <w:num w:numId="21" w16cid:durableId="557474478">
    <w:abstractNumId w:val="1"/>
  </w:num>
  <w:num w:numId="22" w16cid:durableId="1176118798">
    <w:abstractNumId w:val="0"/>
  </w:num>
  <w:num w:numId="23" w16cid:durableId="1669282273">
    <w:abstractNumId w:val="11"/>
  </w:num>
  <w:num w:numId="24" w16cid:durableId="1355304027">
    <w:abstractNumId w:val="22"/>
  </w:num>
  <w:num w:numId="25" w16cid:durableId="1639990617">
    <w:abstractNumId w:val="12"/>
  </w:num>
  <w:num w:numId="26" w16cid:durableId="1179662812">
    <w:abstractNumId w:val="21"/>
  </w:num>
  <w:num w:numId="27" w16cid:durableId="2083288758">
    <w:abstractNumId w:val="37"/>
  </w:num>
  <w:num w:numId="28" w16cid:durableId="666322680">
    <w:abstractNumId w:val="36"/>
  </w:num>
  <w:num w:numId="29" w16cid:durableId="373581707">
    <w:abstractNumId w:val="38"/>
  </w:num>
  <w:num w:numId="30" w16cid:durableId="1322999636">
    <w:abstractNumId w:val="31"/>
  </w:num>
  <w:num w:numId="31" w16cid:durableId="229191628">
    <w:abstractNumId w:val="18"/>
  </w:num>
  <w:num w:numId="32" w16cid:durableId="699008940">
    <w:abstractNumId w:val="19"/>
  </w:num>
  <w:num w:numId="33" w16cid:durableId="1767726749">
    <w:abstractNumId w:val="33"/>
  </w:num>
  <w:num w:numId="34" w16cid:durableId="1561670097">
    <w:abstractNumId w:val="34"/>
  </w:num>
  <w:num w:numId="35" w16cid:durableId="1019501016">
    <w:abstractNumId w:val="17"/>
  </w:num>
  <w:num w:numId="36" w16cid:durableId="1983920937">
    <w:abstractNumId w:val="27"/>
  </w:num>
  <w:num w:numId="37" w16cid:durableId="2063597701">
    <w:abstractNumId w:val="35"/>
  </w:num>
  <w:num w:numId="38" w16cid:durableId="1256136114">
    <w:abstractNumId w:val="20"/>
  </w:num>
  <w:num w:numId="39" w16cid:durableId="1463884843">
    <w:abstractNumId w:val="13"/>
  </w:num>
  <w:num w:numId="40" w16cid:durableId="311063897">
    <w:abstractNumId w:val="14"/>
  </w:num>
  <w:num w:numId="41" w16cid:durableId="1347171070">
    <w:abstractNumId w:val="29"/>
  </w:num>
  <w:num w:numId="42" w16cid:durableId="659162933">
    <w:abstractNumId w:val="3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0CAA"/>
    <w:rsid w:val="000004DF"/>
    <w:rsid w:val="00000BC1"/>
    <w:rsid w:val="0000193C"/>
    <w:rsid w:val="00002158"/>
    <w:rsid w:val="000044DA"/>
    <w:rsid w:val="000051C2"/>
    <w:rsid w:val="00005A70"/>
    <w:rsid w:val="000062F4"/>
    <w:rsid w:val="00006334"/>
    <w:rsid w:val="00006381"/>
    <w:rsid w:val="00006517"/>
    <w:rsid w:val="00007342"/>
    <w:rsid w:val="00007A3E"/>
    <w:rsid w:val="00007BE9"/>
    <w:rsid w:val="00010355"/>
    <w:rsid w:val="00010B40"/>
    <w:rsid w:val="0001192F"/>
    <w:rsid w:val="00012189"/>
    <w:rsid w:val="00013636"/>
    <w:rsid w:val="000146FC"/>
    <w:rsid w:val="00015C9A"/>
    <w:rsid w:val="00015D4A"/>
    <w:rsid w:val="00017421"/>
    <w:rsid w:val="00020B1C"/>
    <w:rsid w:val="00022932"/>
    <w:rsid w:val="00022A6E"/>
    <w:rsid w:val="00022E33"/>
    <w:rsid w:val="00024173"/>
    <w:rsid w:val="000241C5"/>
    <w:rsid w:val="000241CD"/>
    <w:rsid w:val="00024590"/>
    <w:rsid w:val="00025D36"/>
    <w:rsid w:val="00025DDD"/>
    <w:rsid w:val="000273F1"/>
    <w:rsid w:val="000275D1"/>
    <w:rsid w:val="00030230"/>
    <w:rsid w:val="00030558"/>
    <w:rsid w:val="00030783"/>
    <w:rsid w:val="0003143C"/>
    <w:rsid w:val="00031C35"/>
    <w:rsid w:val="00032346"/>
    <w:rsid w:val="0003268E"/>
    <w:rsid w:val="000333B4"/>
    <w:rsid w:val="00033F69"/>
    <w:rsid w:val="0003458A"/>
    <w:rsid w:val="00035C44"/>
    <w:rsid w:val="0003623B"/>
    <w:rsid w:val="00036A0A"/>
    <w:rsid w:val="00036DDB"/>
    <w:rsid w:val="0003757A"/>
    <w:rsid w:val="0004013F"/>
    <w:rsid w:val="000401B5"/>
    <w:rsid w:val="0004134A"/>
    <w:rsid w:val="00041810"/>
    <w:rsid w:val="00042A96"/>
    <w:rsid w:val="00042A9C"/>
    <w:rsid w:val="00042DA5"/>
    <w:rsid w:val="00043D22"/>
    <w:rsid w:val="00043DDB"/>
    <w:rsid w:val="000446C2"/>
    <w:rsid w:val="00044FF2"/>
    <w:rsid w:val="0004540F"/>
    <w:rsid w:val="0004590B"/>
    <w:rsid w:val="00045DDD"/>
    <w:rsid w:val="00046094"/>
    <w:rsid w:val="00046692"/>
    <w:rsid w:val="00047339"/>
    <w:rsid w:val="00047D14"/>
    <w:rsid w:val="0005017D"/>
    <w:rsid w:val="0005063C"/>
    <w:rsid w:val="00051DFC"/>
    <w:rsid w:val="000534FA"/>
    <w:rsid w:val="00053F68"/>
    <w:rsid w:val="000541EA"/>
    <w:rsid w:val="00055266"/>
    <w:rsid w:val="00056289"/>
    <w:rsid w:val="00056415"/>
    <w:rsid w:val="000574B9"/>
    <w:rsid w:val="00060149"/>
    <w:rsid w:val="000603A2"/>
    <w:rsid w:val="000605C5"/>
    <w:rsid w:val="000622A3"/>
    <w:rsid w:val="000625DD"/>
    <w:rsid w:val="0006304C"/>
    <w:rsid w:val="0006306E"/>
    <w:rsid w:val="000631C0"/>
    <w:rsid w:val="00063761"/>
    <w:rsid w:val="00063825"/>
    <w:rsid w:val="00063968"/>
    <w:rsid w:val="00064C5B"/>
    <w:rsid w:val="000658DE"/>
    <w:rsid w:val="00065B32"/>
    <w:rsid w:val="000660F9"/>
    <w:rsid w:val="00066187"/>
    <w:rsid w:val="00066AF0"/>
    <w:rsid w:val="00067001"/>
    <w:rsid w:val="000671C6"/>
    <w:rsid w:val="00067268"/>
    <w:rsid w:val="000679D4"/>
    <w:rsid w:val="00067FEE"/>
    <w:rsid w:val="00070935"/>
    <w:rsid w:val="000714B8"/>
    <w:rsid w:val="0007223A"/>
    <w:rsid w:val="00072535"/>
    <w:rsid w:val="00074A02"/>
    <w:rsid w:val="00074ABB"/>
    <w:rsid w:val="000758A2"/>
    <w:rsid w:val="0007675B"/>
    <w:rsid w:val="00077EE5"/>
    <w:rsid w:val="00080002"/>
    <w:rsid w:val="00080D11"/>
    <w:rsid w:val="000816BF"/>
    <w:rsid w:val="000847F3"/>
    <w:rsid w:val="0008484F"/>
    <w:rsid w:val="00084CE0"/>
    <w:rsid w:val="0008512B"/>
    <w:rsid w:val="000854F1"/>
    <w:rsid w:val="00086C16"/>
    <w:rsid w:val="000870F4"/>
    <w:rsid w:val="00087A14"/>
    <w:rsid w:val="00087A3D"/>
    <w:rsid w:val="0009009F"/>
    <w:rsid w:val="000907BF"/>
    <w:rsid w:val="00092C13"/>
    <w:rsid w:val="00092D76"/>
    <w:rsid w:val="00093F26"/>
    <w:rsid w:val="000941A4"/>
    <w:rsid w:val="00094843"/>
    <w:rsid w:val="00095C26"/>
    <w:rsid w:val="00096596"/>
    <w:rsid w:val="0009680E"/>
    <w:rsid w:val="000968FF"/>
    <w:rsid w:val="00096A47"/>
    <w:rsid w:val="00096A5B"/>
    <w:rsid w:val="000971B5"/>
    <w:rsid w:val="00097FFD"/>
    <w:rsid w:val="000A144D"/>
    <w:rsid w:val="000A1BDA"/>
    <w:rsid w:val="000A2039"/>
    <w:rsid w:val="000A2BD9"/>
    <w:rsid w:val="000A30B6"/>
    <w:rsid w:val="000A3B32"/>
    <w:rsid w:val="000A7483"/>
    <w:rsid w:val="000A7917"/>
    <w:rsid w:val="000A7DC7"/>
    <w:rsid w:val="000A7E4C"/>
    <w:rsid w:val="000B0588"/>
    <w:rsid w:val="000B0B24"/>
    <w:rsid w:val="000B12F7"/>
    <w:rsid w:val="000B158A"/>
    <w:rsid w:val="000B1B29"/>
    <w:rsid w:val="000B1CEE"/>
    <w:rsid w:val="000B238F"/>
    <w:rsid w:val="000B2611"/>
    <w:rsid w:val="000B2C8D"/>
    <w:rsid w:val="000B3058"/>
    <w:rsid w:val="000B3B44"/>
    <w:rsid w:val="000B4C72"/>
    <w:rsid w:val="000B4E42"/>
    <w:rsid w:val="000B4F81"/>
    <w:rsid w:val="000B5382"/>
    <w:rsid w:val="000B53CD"/>
    <w:rsid w:val="000B53E0"/>
    <w:rsid w:val="000B615D"/>
    <w:rsid w:val="000B689F"/>
    <w:rsid w:val="000B6909"/>
    <w:rsid w:val="000B6CE0"/>
    <w:rsid w:val="000C0455"/>
    <w:rsid w:val="000C0CC7"/>
    <w:rsid w:val="000C1632"/>
    <w:rsid w:val="000C183B"/>
    <w:rsid w:val="000C18DF"/>
    <w:rsid w:val="000C18E5"/>
    <w:rsid w:val="000C1D5C"/>
    <w:rsid w:val="000C352E"/>
    <w:rsid w:val="000C3972"/>
    <w:rsid w:val="000C3DE9"/>
    <w:rsid w:val="000C44D4"/>
    <w:rsid w:val="000C4863"/>
    <w:rsid w:val="000C4F90"/>
    <w:rsid w:val="000C5135"/>
    <w:rsid w:val="000C5B55"/>
    <w:rsid w:val="000C5ED4"/>
    <w:rsid w:val="000C64D7"/>
    <w:rsid w:val="000C6B03"/>
    <w:rsid w:val="000C6DCA"/>
    <w:rsid w:val="000C6E2F"/>
    <w:rsid w:val="000C6E5F"/>
    <w:rsid w:val="000D0304"/>
    <w:rsid w:val="000D1F1E"/>
    <w:rsid w:val="000D266F"/>
    <w:rsid w:val="000D2BA8"/>
    <w:rsid w:val="000D3651"/>
    <w:rsid w:val="000D3D7E"/>
    <w:rsid w:val="000D3F69"/>
    <w:rsid w:val="000D42A8"/>
    <w:rsid w:val="000D436F"/>
    <w:rsid w:val="000D48DF"/>
    <w:rsid w:val="000D5713"/>
    <w:rsid w:val="000D5ACC"/>
    <w:rsid w:val="000E01B7"/>
    <w:rsid w:val="000E1263"/>
    <w:rsid w:val="000E2344"/>
    <w:rsid w:val="000E31AA"/>
    <w:rsid w:val="000E3276"/>
    <w:rsid w:val="000E337F"/>
    <w:rsid w:val="000E4072"/>
    <w:rsid w:val="000E4885"/>
    <w:rsid w:val="000E58CC"/>
    <w:rsid w:val="000E59C1"/>
    <w:rsid w:val="000E749E"/>
    <w:rsid w:val="000E75FD"/>
    <w:rsid w:val="000E763A"/>
    <w:rsid w:val="000E76F1"/>
    <w:rsid w:val="000F1941"/>
    <w:rsid w:val="000F1E31"/>
    <w:rsid w:val="000F3EA7"/>
    <w:rsid w:val="000F3F0D"/>
    <w:rsid w:val="000F45F6"/>
    <w:rsid w:val="000F4BAD"/>
    <w:rsid w:val="000F6102"/>
    <w:rsid w:val="00100279"/>
    <w:rsid w:val="00100630"/>
    <w:rsid w:val="00102293"/>
    <w:rsid w:val="00103630"/>
    <w:rsid w:val="0010591C"/>
    <w:rsid w:val="00107F3D"/>
    <w:rsid w:val="00110304"/>
    <w:rsid w:val="00110CE5"/>
    <w:rsid w:val="00111131"/>
    <w:rsid w:val="001116B7"/>
    <w:rsid w:val="00112ACC"/>
    <w:rsid w:val="0011383E"/>
    <w:rsid w:val="0011389A"/>
    <w:rsid w:val="00113E63"/>
    <w:rsid w:val="0011412C"/>
    <w:rsid w:val="001141ED"/>
    <w:rsid w:val="00115462"/>
    <w:rsid w:val="00115941"/>
    <w:rsid w:val="00115D65"/>
    <w:rsid w:val="00117865"/>
    <w:rsid w:val="0012130C"/>
    <w:rsid w:val="001215D0"/>
    <w:rsid w:val="001215F2"/>
    <w:rsid w:val="00121C0D"/>
    <w:rsid w:val="00121FF3"/>
    <w:rsid w:val="00123334"/>
    <w:rsid w:val="00125123"/>
    <w:rsid w:val="00131C95"/>
    <w:rsid w:val="001329D2"/>
    <w:rsid w:val="00133B3C"/>
    <w:rsid w:val="00133FF1"/>
    <w:rsid w:val="00134291"/>
    <w:rsid w:val="00134903"/>
    <w:rsid w:val="00136014"/>
    <w:rsid w:val="0013658A"/>
    <w:rsid w:val="001369C3"/>
    <w:rsid w:val="00137C5A"/>
    <w:rsid w:val="0014040F"/>
    <w:rsid w:val="00141DEC"/>
    <w:rsid w:val="001426DB"/>
    <w:rsid w:val="00142897"/>
    <w:rsid w:val="00142907"/>
    <w:rsid w:val="001429BF"/>
    <w:rsid w:val="00143FC7"/>
    <w:rsid w:val="001443D1"/>
    <w:rsid w:val="0014521E"/>
    <w:rsid w:val="0014549F"/>
    <w:rsid w:val="00145877"/>
    <w:rsid w:val="00145D31"/>
    <w:rsid w:val="00146399"/>
    <w:rsid w:val="001468B5"/>
    <w:rsid w:val="00147F01"/>
    <w:rsid w:val="001510A2"/>
    <w:rsid w:val="00151A98"/>
    <w:rsid w:val="001522F2"/>
    <w:rsid w:val="00152566"/>
    <w:rsid w:val="00153413"/>
    <w:rsid w:val="00153800"/>
    <w:rsid w:val="00154201"/>
    <w:rsid w:val="00155175"/>
    <w:rsid w:val="001551D7"/>
    <w:rsid w:val="001560B5"/>
    <w:rsid w:val="00156965"/>
    <w:rsid w:val="001575A0"/>
    <w:rsid w:val="0016072E"/>
    <w:rsid w:val="001635E2"/>
    <w:rsid w:val="001637E0"/>
    <w:rsid w:val="0016771F"/>
    <w:rsid w:val="00171054"/>
    <w:rsid w:val="00171813"/>
    <w:rsid w:val="00171970"/>
    <w:rsid w:val="001721D4"/>
    <w:rsid w:val="00172298"/>
    <w:rsid w:val="00172B8A"/>
    <w:rsid w:val="00172E08"/>
    <w:rsid w:val="001732BA"/>
    <w:rsid w:val="001735FD"/>
    <w:rsid w:val="001742F2"/>
    <w:rsid w:val="00174B87"/>
    <w:rsid w:val="00175F79"/>
    <w:rsid w:val="001767A7"/>
    <w:rsid w:val="00176CC7"/>
    <w:rsid w:val="00180376"/>
    <w:rsid w:val="00180F3D"/>
    <w:rsid w:val="00181073"/>
    <w:rsid w:val="00181BFB"/>
    <w:rsid w:val="0018244E"/>
    <w:rsid w:val="00182C09"/>
    <w:rsid w:val="001830E7"/>
    <w:rsid w:val="00183F1C"/>
    <w:rsid w:val="00185046"/>
    <w:rsid w:val="001858B6"/>
    <w:rsid w:val="00187731"/>
    <w:rsid w:val="00187A1C"/>
    <w:rsid w:val="00190427"/>
    <w:rsid w:val="00191077"/>
    <w:rsid w:val="00191DB9"/>
    <w:rsid w:val="00193286"/>
    <w:rsid w:val="00193968"/>
    <w:rsid w:val="00193E75"/>
    <w:rsid w:val="00194956"/>
    <w:rsid w:val="00195461"/>
    <w:rsid w:val="00195600"/>
    <w:rsid w:val="00196517"/>
    <w:rsid w:val="00196D0A"/>
    <w:rsid w:val="00197475"/>
    <w:rsid w:val="00197B89"/>
    <w:rsid w:val="001A05A6"/>
    <w:rsid w:val="001A1905"/>
    <w:rsid w:val="001A1FBE"/>
    <w:rsid w:val="001A25A6"/>
    <w:rsid w:val="001A31F0"/>
    <w:rsid w:val="001A3AD4"/>
    <w:rsid w:val="001A3FB5"/>
    <w:rsid w:val="001A4810"/>
    <w:rsid w:val="001A5352"/>
    <w:rsid w:val="001A55FE"/>
    <w:rsid w:val="001A57BC"/>
    <w:rsid w:val="001A5BB0"/>
    <w:rsid w:val="001A7A4D"/>
    <w:rsid w:val="001A7CBB"/>
    <w:rsid w:val="001B0255"/>
    <w:rsid w:val="001B0E9A"/>
    <w:rsid w:val="001B166B"/>
    <w:rsid w:val="001B1686"/>
    <w:rsid w:val="001B2604"/>
    <w:rsid w:val="001B2766"/>
    <w:rsid w:val="001B3320"/>
    <w:rsid w:val="001B457F"/>
    <w:rsid w:val="001B58EE"/>
    <w:rsid w:val="001B6514"/>
    <w:rsid w:val="001B6E2F"/>
    <w:rsid w:val="001B7047"/>
    <w:rsid w:val="001C0D5C"/>
    <w:rsid w:val="001C1280"/>
    <w:rsid w:val="001C16F1"/>
    <w:rsid w:val="001C1709"/>
    <w:rsid w:val="001C2E98"/>
    <w:rsid w:val="001C362F"/>
    <w:rsid w:val="001C40A1"/>
    <w:rsid w:val="001C4F6E"/>
    <w:rsid w:val="001C5CEB"/>
    <w:rsid w:val="001C62D3"/>
    <w:rsid w:val="001C65F2"/>
    <w:rsid w:val="001C667D"/>
    <w:rsid w:val="001D0303"/>
    <w:rsid w:val="001D08EC"/>
    <w:rsid w:val="001D0CEE"/>
    <w:rsid w:val="001D2C28"/>
    <w:rsid w:val="001D2CE6"/>
    <w:rsid w:val="001D33A6"/>
    <w:rsid w:val="001D3A8B"/>
    <w:rsid w:val="001D43D4"/>
    <w:rsid w:val="001D4D83"/>
    <w:rsid w:val="001D4F78"/>
    <w:rsid w:val="001D588E"/>
    <w:rsid w:val="001D60DA"/>
    <w:rsid w:val="001D6A60"/>
    <w:rsid w:val="001D6DF3"/>
    <w:rsid w:val="001D6E56"/>
    <w:rsid w:val="001D710D"/>
    <w:rsid w:val="001D71B9"/>
    <w:rsid w:val="001D751A"/>
    <w:rsid w:val="001D7926"/>
    <w:rsid w:val="001E1377"/>
    <w:rsid w:val="001E1552"/>
    <w:rsid w:val="001E1AA8"/>
    <w:rsid w:val="001E227F"/>
    <w:rsid w:val="001E22AC"/>
    <w:rsid w:val="001E2461"/>
    <w:rsid w:val="001E2612"/>
    <w:rsid w:val="001E2D83"/>
    <w:rsid w:val="001E3C7F"/>
    <w:rsid w:val="001E4722"/>
    <w:rsid w:val="001E4A0E"/>
    <w:rsid w:val="001E4C15"/>
    <w:rsid w:val="001E536B"/>
    <w:rsid w:val="001F0543"/>
    <w:rsid w:val="001F1AFF"/>
    <w:rsid w:val="001F1D03"/>
    <w:rsid w:val="001F26A1"/>
    <w:rsid w:val="001F3703"/>
    <w:rsid w:val="001F3874"/>
    <w:rsid w:val="001F4693"/>
    <w:rsid w:val="001F483A"/>
    <w:rsid w:val="001F4B8F"/>
    <w:rsid w:val="001F4BD7"/>
    <w:rsid w:val="001F50BE"/>
    <w:rsid w:val="001F5830"/>
    <w:rsid w:val="001F5DAA"/>
    <w:rsid w:val="001F5DEA"/>
    <w:rsid w:val="0020116D"/>
    <w:rsid w:val="00201185"/>
    <w:rsid w:val="00201F34"/>
    <w:rsid w:val="00202280"/>
    <w:rsid w:val="00202A31"/>
    <w:rsid w:val="00203E00"/>
    <w:rsid w:val="0020420D"/>
    <w:rsid w:val="0020459B"/>
    <w:rsid w:val="0020471F"/>
    <w:rsid w:val="00204865"/>
    <w:rsid w:val="002049BB"/>
    <w:rsid w:val="0020610A"/>
    <w:rsid w:val="00207730"/>
    <w:rsid w:val="00207FE2"/>
    <w:rsid w:val="002102C3"/>
    <w:rsid w:val="0021099D"/>
    <w:rsid w:val="002113E2"/>
    <w:rsid w:val="00212B48"/>
    <w:rsid w:val="0021304E"/>
    <w:rsid w:val="0021352E"/>
    <w:rsid w:val="00213CDD"/>
    <w:rsid w:val="00213DFC"/>
    <w:rsid w:val="00214ECF"/>
    <w:rsid w:val="00215238"/>
    <w:rsid w:val="00217B87"/>
    <w:rsid w:val="00217DE7"/>
    <w:rsid w:val="002206B0"/>
    <w:rsid w:val="002213DD"/>
    <w:rsid w:val="0022284A"/>
    <w:rsid w:val="00222BA0"/>
    <w:rsid w:val="00224869"/>
    <w:rsid w:val="00225A1F"/>
    <w:rsid w:val="00225EA5"/>
    <w:rsid w:val="00225F65"/>
    <w:rsid w:val="00227347"/>
    <w:rsid w:val="00230473"/>
    <w:rsid w:val="00230DA3"/>
    <w:rsid w:val="0023418F"/>
    <w:rsid w:val="00235335"/>
    <w:rsid w:val="00235A61"/>
    <w:rsid w:val="00236C6B"/>
    <w:rsid w:val="00237441"/>
    <w:rsid w:val="00240DCB"/>
    <w:rsid w:val="00241011"/>
    <w:rsid w:val="0024217A"/>
    <w:rsid w:val="00244785"/>
    <w:rsid w:val="00244E2C"/>
    <w:rsid w:val="00244EFE"/>
    <w:rsid w:val="00245C6E"/>
    <w:rsid w:val="00245D61"/>
    <w:rsid w:val="00246273"/>
    <w:rsid w:val="002476C6"/>
    <w:rsid w:val="00251050"/>
    <w:rsid w:val="0025109E"/>
    <w:rsid w:val="002516E0"/>
    <w:rsid w:val="00251A79"/>
    <w:rsid w:val="00252983"/>
    <w:rsid w:val="002541AF"/>
    <w:rsid w:val="002541BF"/>
    <w:rsid w:val="002543FB"/>
    <w:rsid w:val="00255CC7"/>
    <w:rsid w:val="00255CCF"/>
    <w:rsid w:val="0026071C"/>
    <w:rsid w:val="00260B0B"/>
    <w:rsid w:val="00261052"/>
    <w:rsid w:val="002610BC"/>
    <w:rsid w:val="00261141"/>
    <w:rsid w:val="00261F64"/>
    <w:rsid w:val="002622A0"/>
    <w:rsid w:val="00262513"/>
    <w:rsid w:val="00263548"/>
    <w:rsid w:val="00263D2E"/>
    <w:rsid w:val="00264B4F"/>
    <w:rsid w:val="00265029"/>
    <w:rsid w:val="002659BB"/>
    <w:rsid w:val="00265DC3"/>
    <w:rsid w:val="00265F99"/>
    <w:rsid w:val="00266687"/>
    <w:rsid w:val="0026702F"/>
    <w:rsid w:val="00267676"/>
    <w:rsid w:val="00267677"/>
    <w:rsid w:val="002679CC"/>
    <w:rsid w:val="00267C60"/>
    <w:rsid w:val="00271249"/>
    <w:rsid w:val="00271338"/>
    <w:rsid w:val="00271C7C"/>
    <w:rsid w:val="00272A5B"/>
    <w:rsid w:val="002738F2"/>
    <w:rsid w:val="00273AC1"/>
    <w:rsid w:val="00273B92"/>
    <w:rsid w:val="00273C75"/>
    <w:rsid w:val="00273EA2"/>
    <w:rsid w:val="002800B9"/>
    <w:rsid w:val="0028071C"/>
    <w:rsid w:val="00281B01"/>
    <w:rsid w:val="00281E32"/>
    <w:rsid w:val="00281E78"/>
    <w:rsid w:val="00282BB6"/>
    <w:rsid w:val="0028368D"/>
    <w:rsid w:val="002838FE"/>
    <w:rsid w:val="00283903"/>
    <w:rsid w:val="00283C8F"/>
    <w:rsid w:val="002841F9"/>
    <w:rsid w:val="0028598C"/>
    <w:rsid w:val="00285E72"/>
    <w:rsid w:val="0028668F"/>
    <w:rsid w:val="002866BE"/>
    <w:rsid w:val="00286B66"/>
    <w:rsid w:val="002905F7"/>
    <w:rsid w:val="00291026"/>
    <w:rsid w:val="0029160F"/>
    <w:rsid w:val="002916BB"/>
    <w:rsid w:val="002918EE"/>
    <w:rsid w:val="00292095"/>
    <w:rsid w:val="002928A3"/>
    <w:rsid w:val="00292AB6"/>
    <w:rsid w:val="002931DC"/>
    <w:rsid w:val="00293A4C"/>
    <w:rsid w:val="0029434C"/>
    <w:rsid w:val="0029435A"/>
    <w:rsid w:val="002959D9"/>
    <w:rsid w:val="00295B4A"/>
    <w:rsid w:val="00295CB2"/>
    <w:rsid w:val="00295EC6"/>
    <w:rsid w:val="00297287"/>
    <w:rsid w:val="00297A58"/>
    <w:rsid w:val="00297F4B"/>
    <w:rsid w:val="002A04AE"/>
    <w:rsid w:val="002A1386"/>
    <w:rsid w:val="002A1769"/>
    <w:rsid w:val="002A1F1A"/>
    <w:rsid w:val="002A2B94"/>
    <w:rsid w:val="002A438A"/>
    <w:rsid w:val="002A4BFC"/>
    <w:rsid w:val="002A6800"/>
    <w:rsid w:val="002A6F2A"/>
    <w:rsid w:val="002B175A"/>
    <w:rsid w:val="002B1951"/>
    <w:rsid w:val="002B1C36"/>
    <w:rsid w:val="002B2EF7"/>
    <w:rsid w:val="002B43D0"/>
    <w:rsid w:val="002B469A"/>
    <w:rsid w:val="002B4AD9"/>
    <w:rsid w:val="002B4C19"/>
    <w:rsid w:val="002B5929"/>
    <w:rsid w:val="002B622F"/>
    <w:rsid w:val="002B7F2C"/>
    <w:rsid w:val="002C009D"/>
    <w:rsid w:val="002C16A8"/>
    <w:rsid w:val="002C2979"/>
    <w:rsid w:val="002C2E54"/>
    <w:rsid w:val="002C3A56"/>
    <w:rsid w:val="002C3D74"/>
    <w:rsid w:val="002C4499"/>
    <w:rsid w:val="002C6857"/>
    <w:rsid w:val="002C6D9F"/>
    <w:rsid w:val="002C760A"/>
    <w:rsid w:val="002C7E96"/>
    <w:rsid w:val="002C7FE2"/>
    <w:rsid w:val="002D0621"/>
    <w:rsid w:val="002D06AB"/>
    <w:rsid w:val="002D260E"/>
    <w:rsid w:val="002D2AEA"/>
    <w:rsid w:val="002D2B22"/>
    <w:rsid w:val="002D2BBD"/>
    <w:rsid w:val="002D2C06"/>
    <w:rsid w:val="002D3031"/>
    <w:rsid w:val="002D3F3D"/>
    <w:rsid w:val="002D3F55"/>
    <w:rsid w:val="002D5953"/>
    <w:rsid w:val="002D6730"/>
    <w:rsid w:val="002D6994"/>
    <w:rsid w:val="002D6BCD"/>
    <w:rsid w:val="002D6DE0"/>
    <w:rsid w:val="002D7DA9"/>
    <w:rsid w:val="002E08E1"/>
    <w:rsid w:val="002E1743"/>
    <w:rsid w:val="002E178F"/>
    <w:rsid w:val="002E1D2A"/>
    <w:rsid w:val="002E27A0"/>
    <w:rsid w:val="002E3EA3"/>
    <w:rsid w:val="002E4355"/>
    <w:rsid w:val="002E5296"/>
    <w:rsid w:val="002E6471"/>
    <w:rsid w:val="002E68B0"/>
    <w:rsid w:val="002E6B9E"/>
    <w:rsid w:val="002E6C89"/>
    <w:rsid w:val="002E6CB8"/>
    <w:rsid w:val="002E6EE9"/>
    <w:rsid w:val="002E6F9F"/>
    <w:rsid w:val="002E718F"/>
    <w:rsid w:val="002F0033"/>
    <w:rsid w:val="002F0421"/>
    <w:rsid w:val="002F0C9E"/>
    <w:rsid w:val="002F153F"/>
    <w:rsid w:val="002F2EFB"/>
    <w:rsid w:val="002F3A2D"/>
    <w:rsid w:val="002F3DA3"/>
    <w:rsid w:val="002F4BCA"/>
    <w:rsid w:val="002F5E56"/>
    <w:rsid w:val="00300A6D"/>
    <w:rsid w:val="00301239"/>
    <w:rsid w:val="0030143A"/>
    <w:rsid w:val="00301E59"/>
    <w:rsid w:val="00302469"/>
    <w:rsid w:val="00302667"/>
    <w:rsid w:val="003028A6"/>
    <w:rsid w:val="00302BB3"/>
    <w:rsid w:val="00302E02"/>
    <w:rsid w:val="0030396C"/>
    <w:rsid w:val="0030550C"/>
    <w:rsid w:val="0030579D"/>
    <w:rsid w:val="00305E08"/>
    <w:rsid w:val="003068AA"/>
    <w:rsid w:val="00306AA5"/>
    <w:rsid w:val="003075DB"/>
    <w:rsid w:val="00310D26"/>
    <w:rsid w:val="00312186"/>
    <w:rsid w:val="00313013"/>
    <w:rsid w:val="003144D8"/>
    <w:rsid w:val="0031451E"/>
    <w:rsid w:val="003154AD"/>
    <w:rsid w:val="00315584"/>
    <w:rsid w:val="00316AE3"/>
    <w:rsid w:val="00316F52"/>
    <w:rsid w:val="00322CAE"/>
    <w:rsid w:val="00323268"/>
    <w:rsid w:val="0032493D"/>
    <w:rsid w:val="00324DA3"/>
    <w:rsid w:val="00324EDD"/>
    <w:rsid w:val="003256B4"/>
    <w:rsid w:val="00325761"/>
    <w:rsid w:val="00325A02"/>
    <w:rsid w:val="003272D7"/>
    <w:rsid w:val="00330465"/>
    <w:rsid w:val="00330551"/>
    <w:rsid w:val="00330C84"/>
    <w:rsid w:val="00330C9D"/>
    <w:rsid w:val="0033125D"/>
    <w:rsid w:val="00332C4D"/>
    <w:rsid w:val="00332F20"/>
    <w:rsid w:val="00334531"/>
    <w:rsid w:val="00334A12"/>
    <w:rsid w:val="00334F41"/>
    <w:rsid w:val="00335AD7"/>
    <w:rsid w:val="003362E7"/>
    <w:rsid w:val="00336E7D"/>
    <w:rsid w:val="00337193"/>
    <w:rsid w:val="00340671"/>
    <w:rsid w:val="003406A2"/>
    <w:rsid w:val="00340CAA"/>
    <w:rsid w:val="00341118"/>
    <w:rsid w:val="00341D4F"/>
    <w:rsid w:val="003458F4"/>
    <w:rsid w:val="00345D09"/>
    <w:rsid w:val="00346C14"/>
    <w:rsid w:val="00347B04"/>
    <w:rsid w:val="00350AEC"/>
    <w:rsid w:val="00351B97"/>
    <w:rsid w:val="00351CDE"/>
    <w:rsid w:val="00353614"/>
    <w:rsid w:val="00353A77"/>
    <w:rsid w:val="00353F89"/>
    <w:rsid w:val="00354050"/>
    <w:rsid w:val="00356985"/>
    <w:rsid w:val="00356D95"/>
    <w:rsid w:val="00357E26"/>
    <w:rsid w:val="00360AC3"/>
    <w:rsid w:val="00361A19"/>
    <w:rsid w:val="00361BC0"/>
    <w:rsid w:val="00363127"/>
    <w:rsid w:val="00363510"/>
    <w:rsid w:val="003638E1"/>
    <w:rsid w:val="00364892"/>
    <w:rsid w:val="00365C18"/>
    <w:rsid w:val="00365F03"/>
    <w:rsid w:val="0036658A"/>
    <w:rsid w:val="00366BA5"/>
    <w:rsid w:val="00367B47"/>
    <w:rsid w:val="00371FC6"/>
    <w:rsid w:val="0037245E"/>
    <w:rsid w:val="003729F5"/>
    <w:rsid w:val="0037381F"/>
    <w:rsid w:val="00373BD4"/>
    <w:rsid w:val="00373D28"/>
    <w:rsid w:val="00374C1E"/>
    <w:rsid w:val="00375B59"/>
    <w:rsid w:val="00375BCD"/>
    <w:rsid w:val="00376CFA"/>
    <w:rsid w:val="0037782A"/>
    <w:rsid w:val="00380EDF"/>
    <w:rsid w:val="003826B8"/>
    <w:rsid w:val="00383498"/>
    <w:rsid w:val="003839F6"/>
    <w:rsid w:val="00383B90"/>
    <w:rsid w:val="00383D42"/>
    <w:rsid w:val="0038445B"/>
    <w:rsid w:val="00384D34"/>
    <w:rsid w:val="003859E6"/>
    <w:rsid w:val="00386457"/>
    <w:rsid w:val="0038686D"/>
    <w:rsid w:val="00386DEB"/>
    <w:rsid w:val="003877A2"/>
    <w:rsid w:val="00390843"/>
    <w:rsid w:val="00391D3F"/>
    <w:rsid w:val="00391DCC"/>
    <w:rsid w:val="00392401"/>
    <w:rsid w:val="00392402"/>
    <w:rsid w:val="003932D1"/>
    <w:rsid w:val="00393490"/>
    <w:rsid w:val="00395794"/>
    <w:rsid w:val="00397872"/>
    <w:rsid w:val="003A04A3"/>
    <w:rsid w:val="003A19C4"/>
    <w:rsid w:val="003A1F6C"/>
    <w:rsid w:val="003A2531"/>
    <w:rsid w:val="003A2638"/>
    <w:rsid w:val="003A2642"/>
    <w:rsid w:val="003A376E"/>
    <w:rsid w:val="003A40FA"/>
    <w:rsid w:val="003A4517"/>
    <w:rsid w:val="003A4CDB"/>
    <w:rsid w:val="003A527E"/>
    <w:rsid w:val="003A579B"/>
    <w:rsid w:val="003A6011"/>
    <w:rsid w:val="003A67B1"/>
    <w:rsid w:val="003A6F31"/>
    <w:rsid w:val="003A72FA"/>
    <w:rsid w:val="003A7762"/>
    <w:rsid w:val="003B13B8"/>
    <w:rsid w:val="003B379B"/>
    <w:rsid w:val="003B385B"/>
    <w:rsid w:val="003B4D80"/>
    <w:rsid w:val="003B50E6"/>
    <w:rsid w:val="003B57C4"/>
    <w:rsid w:val="003B5BE3"/>
    <w:rsid w:val="003B6388"/>
    <w:rsid w:val="003B6938"/>
    <w:rsid w:val="003B77D0"/>
    <w:rsid w:val="003B7977"/>
    <w:rsid w:val="003C0FDB"/>
    <w:rsid w:val="003C25C2"/>
    <w:rsid w:val="003C289D"/>
    <w:rsid w:val="003C40F3"/>
    <w:rsid w:val="003C5BF3"/>
    <w:rsid w:val="003C5D37"/>
    <w:rsid w:val="003C5EF1"/>
    <w:rsid w:val="003C60E6"/>
    <w:rsid w:val="003C7340"/>
    <w:rsid w:val="003C7799"/>
    <w:rsid w:val="003C7B65"/>
    <w:rsid w:val="003D0053"/>
    <w:rsid w:val="003D0134"/>
    <w:rsid w:val="003D1879"/>
    <w:rsid w:val="003D1D50"/>
    <w:rsid w:val="003D271D"/>
    <w:rsid w:val="003D2AB0"/>
    <w:rsid w:val="003D3B78"/>
    <w:rsid w:val="003D40DF"/>
    <w:rsid w:val="003D566A"/>
    <w:rsid w:val="003D62A2"/>
    <w:rsid w:val="003D7160"/>
    <w:rsid w:val="003D71A6"/>
    <w:rsid w:val="003D770A"/>
    <w:rsid w:val="003D7B81"/>
    <w:rsid w:val="003D7F9F"/>
    <w:rsid w:val="003E0ED0"/>
    <w:rsid w:val="003E1D77"/>
    <w:rsid w:val="003E1DB0"/>
    <w:rsid w:val="003E1DCF"/>
    <w:rsid w:val="003E21C3"/>
    <w:rsid w:val="003E2533"/>
    <w:rsid w:val="003E2ECB"/>
    <w:rsid w:val="003E2FC7"/>
    <w:rsid w:val="003E336D"/>
    <w:rsid w:val="003E4255"/>
    <w:rsid w:val="003E4819"/>
    <w:rsid w:val="003E5A20"/>
    <w:rsid w:val="003E6229"/>
    <w:rsid w:val="003E623D"/>
    <w:rsid w:val="003E6442"/>
    <w:rsid w:val="003E70B1"/>
    <w:rsid w:val="003E768E"/>
    <w:rsid w:val="003F0510"/>
    <w:rsid w:val="003F17FB"/>
    <w:rsid w:val="003F2176"/>
    <w:rsid w:val="003F2F6F"/>
    <w:rsid w:val="003F3208"/>
    <w:rsid w:val="003F3901"/>
    <w:rsid w:val="003F459D"/>
    <w:rsid w:val="003F4EFE"/>
    <w:rsid w:val="003F5425"/>
    <w:rsid w:val="003F5E18"/>
    <w:rsid w:val="003F7644"/>
    <w:rsid w:val="003F78A3"/>
    <w:rsid w:val="00400442"/>
    <w:rsid w:val="004004A4"/>
    <w:rsid w:val="0040115F"/>
    <w:rsid w:val="0040148D"/>
    <w:rsid w:val="00401663"/>
    <w:rsid w:val="0040177C"/>
    <w:rsid w:val="00401A45"/>
    <w:rsid w:val="004028A0"/>
    <w:rsid w:val="00403545"/>
    <w:rsid w:val="004045C0"/>
    <w:rsid w:val="004048C4"/>
    <w:rsid w:val="00405F2B"/>
    <w:rsid w:val="0040647C"/>
    <w:rsid w:val="00406AA8"/>
    <w:rsid w:val="00406E2E"/>
    <w:rsid w:val="00407343"/>
    <w:rsid w:val="00407EB4"/>
    <w:rsid w:val="00410924"/>
    <w:rsid w:val="00411AF3"/>
    <w:rsid w:val="004122A7"/>
    <w:rsid w:val="0041265A"/>
    <w:rsid w:val="004137DB"/>
    <w:rsid w:val="00413834"/>
    <w:rsid w:val="0041551A"/>
    <w:rsid w:val="004155F8"/>
    <w:rsid w:val="00416D14"/>
    <w:rsid w:val="004175DE"/>
    <w:rsid w:val="0041765D"/>
    <w:rsid w:val="00417CC3"/>
    <w:rsid w:val="00417DB1"/>
    <w:rsid w:val="00417F76"/>
    <w:rsid w:val="004200C9"/>
    <w:rsid w:val="004216A5"/>
    <w:rsid w:val="00422E73"/>
    <w:rsid w:val="004244FD"/>
    <w:rsid w:val="00425368"/>
    <w:rsid w:val="00425C85"/>
    <w:rsid w:val="00425CA3"/>
    <w:rsid w:val="00426202"/>
    <w:rsid w:val="0042693C"/>
    <w:rsid w:val="0043057F"/>
    <w:rsid w:val="00430C47"/>
    <w:rsid w:val="00431B0A"/>
    <w:rsid w:val="004321AD"/>
    <w:rsid w:val="0043229D"/>
    <w:rsid w:val="00432B0C"/>
    <w:rsid w:val="00433B3C"/>
    <w:rsid w:val="004343F5"/>
    <w:rsid w:val="004349D3"/>
    <w:rsid w:val="00434F79"/>
    <w:rsid w:val="0043583F"/>
    <w:rsid w:val="00436BA6"/>
    <w:rsid w:val="00437643"/>
    <w:rsid w:val="00437F23"/>
    <w:rsid w:val="0044111C"/>
    <w:rsid w:val="00441403"/>
    <w:rsid w:val="00441DBB"/>
    <w:rsid w:val="004424A7"/>
    <w:rsid w:val="0044258B"/>
    <w:rsid w:val="004436FF"/>
    <w:rsid w:val="004443D3"/>
    <w:rsid w:val="00444583"/>
    <w:rsid w:val="00444B68"/>
    <w:rsid w:val="00445550"/>
    <w:rsid w:val="00445B41"/>
    <w:rsid w:val="00446F25"/>
    <w:rsid w:val="00447328"/>
    <w:rsid w:val="00447E8B"/>
    <w:rsid w:val="00451DA0"/>
    <w:rsid w:val="00452301"/>
    <w:rsid w:val="004526EB"/>
    <w:rsid w:val="00452B3B"/>
    <w:rsid w:val="00453752"/>
    <w:rsid w:val="00453F3A"/>
    <w:rsid w:val="00454DB1"/>
    <w:rsid w:val="00454E34"/>
    <w:rsid w:val="004563CE"/>
    <w:rsid w:val="00456AAB"/>
    <w:rsid w:val="004610EC"/>
    <w:rsid w:val="00461130"/>
    <w:rsid w:val="00461CB6"/>
    <w:rsid w:val="004620D7"/>
    <w:rsid w:val="00462153"/>
    <w:rsid w:val="00462818"/>
    <w:rsid w:val="00463191"/>
    <w:rsid w:val="004634FA"/>
    <w:rsid w:val="0046375A"/>
    <w:rsid w:val="00463BC0"/>
    <w:rsid w:val="00463EFD"/>
    <w:rsid w:val="00464377"/>
    <w:rsid w:val="00464A33"/>
    <w:rsid w:val="00464D84"/>
    <w:rsid w:val="00464F03"/>
    <w:rsid w:val="004650B1"/>
    <w:rsid w:val="00465369"/>
    <w:rsid w:val="004664C6"/>
    <w:rsid w:val="00466724"/>
    <w:rsid w:val="004674F1"/>
    <w:rsid w:val="00467941"/>
    <w:rsid w:val="00467E23"/>
    <w:rsid w:val="00470293"/>
    <w:rsid w:val="004705F8"/>
    <w:rsid w:val="004709BA"/>
    <w:rsid w:val="00470ACB"/>
    <w:rsid w:val="00470D27"/>
    <w:rsid w:val="0047151B"/>
    <w:rsid w:val="004717AF"/>
    <w:rsid w:val="00472181"/>
    <w:rsid w:val="004731EF"/>
    <w:rsid w:val="00473307"/>
    <w:rsid w:val="00476157"/>
    <w:rsid w:val="00476916"/>
    <w:rsid w:val="004777B4"/>
    <w:rsid w:val="00477873"/>
    <w:rsid w:val="00481592"/>
    <w:rsid w:val="00481A17"/>
    <w:rsid w:val="00481F85"/>
    <w:rsid w:val="0048206C"/>
    <w:rsid w:val="0048280E"/>
    <w:rsid w:val="0048395A"/>
    <w:rsid w:val="004851C7"/>
    <w:rsid w:val="00485548"/>
    <w:rsid w:val="004856F2"/>
    <w:rsid w:val="00485F1C"/>
    <w:rsid w:val="004861C9"/>
    <w:rsid w:val="004869AB"/>
    <w:rsid w:val="004919C6"/>
    <w:rsid w:val="00491D1C"/>
    <w:rsid w:val="00492107"/>
    <w:rsid w:val="00492DA3"/>
    <w:rsid w:val="00494942"/>
    <w:rsid w:val="00495A49"/>
    <w:rsid w:val="00495B8A"/>
    <w:rsid w:val="0049623B"/>
    <w:rsid w:val="00496B5C"/>
    <w:rsid w:val="004973B0"/>
    <w:rsid w:val="00497AE6"/>
    <w:rsid w:val="004A05E3"/>
    <w:rsid w:val="004A08BB"/>
    <w:rsid w:val="004A09DD"/>
    <w:rsid w:val="004A3FEE"/>
    <w:rsid w:val="004A4FE9"/>
    <w:rsid w:val="004A572D"/>
    <w:rsid w:val="004A578A"/>
    <w:rsid w:val="004A66B6"/>
    <w:rsid w:val="004A671D"/>
    <w:rsid w:val="004A7AF4"/>
    <w:rsid w:val="004B17AF"/>
    <w:rsid w:val="004B2051"/>
    <w:rsid w:val="004B25C6"/>
    <w:rsid w:val="004B2680"/>
    <w:rsid w:val="004B2790"/>
    <w:rsid w:val="004B2AA7"/>
    <w:rsid w:val="004B2FC1"/>
    <w:rsid w:val="004B39BD"/>
    <w:rsid w:val="004B514E"/>
    <w:rsid w:val="004B56BC"/>
    <w:rsid w:val="004B5EF8"/>
    <w:rsid w:val="004B6331"/>
    <w:rsid w:val="004B6A70"/>
    <w:rsid w:val="004B71AE"/>
    <w:rsid w:val="004C071D"/>
    <w:rsid w:val="004C18F2"/>
    <w:rsid w:val="004C1D7C"/>
    <w:rsid w:val="004C1E14"/>
    <w:rsid w:val="004C277B"/>
    <w:rsid w:val="004C341B"/>
    <w:rsid w:val="004C3D3F"/>
    <w:rsid w:val="004C3D4C"/>
    <w:rsid w:val="004C4988"/>
    <w:rsid w:val="004C6D4E"/>
    <w:rsid w:val="004C7FAD"/>
    <w:rsid w:val="004D0554"/>
    <w:rsid w:val="004D0CF9"/>
    <w:rsid w:val="004D13B6"/>
    <w:rsid w:val="004D27BC"/>
    <w:rsid w:val="004D28F9"/>
    <w:rsid w:val="004D4F71"/>
    <w:rsid w:val="004D5BE5"/>
    <w:rsid w:val="004D727A"/>
    <w:rsid w:val="004D734D"/>
    <w:rsid w:val="004E0BC0"/>
    <w:rsid w:val="004E1657"/>
    <w:rsid w:val="004E1AC5"/>
    <w:rsid w:val="004E3180"/>
    <w:rsid w:val="004E388A"/>
    <w:rsid w:val="004E3E47"/>
    <w:rsid w:val="004E4262"/>
    <w:rsid w:val="004E43C6"/>
    <w:rsid w:val="004E4BCC"/>
    <w:rsid w:val="004E4C25"/>
    <w:rsid w:val="004E50C5"/>
    <w:rsid w:val="004E590C"/>
    <w:rsid w:val="004E5D36"/>
    <w:rsid w:val="004E729D"/>
    <w:rsid w:val="004E757A"/>
    <w:rsid w:val="004F22A5"/>
    <w:rsid w:val="004F24FE"/>
    <w:rsid w:val="004F2657"/>
    <w:rsid w:val="004F2C3D"/>
    <w:rsid w:val="004F2FEA"/>
    <w:rsid w:val="004F321F"/>
    <w:rsid w:val="004F3F4B"/>
    <w:rsid w:val="004F3F98"/>
    <w:rsid w:val="004F6CFD"/>
    <w:rsid w:val="004F7990"/>
    <w:rsid w:val="004F7B07"/>
    <w:rsid w:val="004F7DE3"/>
    <w:rsid w:val="00500440"/>
    <w:rsid w:val="00500C07"/>
    <w:rsid w:val="00500E5B"/>
    <w:rsid w:val="005011E7"/>
    <w:rsid w:val="00501939"/>
    <w:rsid w:val="00501B38"/>
    <w:rsid w:val="00502557"/>
    <w:rsid w:val="00502632"/>
    <w:rsid w:val="005027FC"/>
    <w:rsid w:val="005028EC"/>
    <w:rsid w:val="00502A30"/>
    <w:rsid w:val="00502AC9"/>
    <w:rsid w:val="00503197"/>
    <w:rsid w:val="005032C4"/>
    <w:rsid w:val="0050352B"/>
    <w:rsid w:val="00503C6F"/>
    <w:rsid w:val="00503D5E"/>
    <w:rsid w:val="00504420"/>
    <w:rsid w:val="0050469C"/>
    <w:rsid w:val="00504EE6"/>
    <w:rsid w:val="00505FFC"/>
    <w:rsid w:val="00506B4F"/>
    <w:rsid w:val="00507220"/>
    <w:rsid w:val="00507509"/>
    <w:rsid w:val="00507C7C"/>
    <w:rsid w:val="00507FA1"/>
    <w:rsid w:val="0051081F"/>
    <w:rsid w:val="005113B9"/>
    <w:rsid w:val="00512990"/>
    <w:rsid w:val="00512A9C"/>
    <w:rsid w:val="00513127"/>
    <w:rsid w:val="005132BC"/>
    <w:rsid w:val="005132F8"/>
    <w:rsid w:val="00513CBC"/>
    <w:rsid w:val="00515443"/>
    <w:rsid w:val="00515A95"/>
    <w:rsid w:val="0051622E"/>
    <w:rsid w:val="00516D34"/>
    <w:rsid w:val="00517D27"/>
    <w:rsid w:val="00520085"/>
    <w:rsid w:val="005203EB"/>
    <w:rsid w:val="0052058B"/>
    <w:rsid w:val="005206BB"/>
    <w:rsid w:val="00520DBA"/>
    <w:rsid w:val="005218B1"/>
    <w:rsid w:val="00522F4E"/>
    <w:rsid w:val="0052377D"/>
    <w:rsid w:val="00524078"/>
    <w:rsid w:val="0052470E"/>
    <w:rsid w:val="00524D7E"/>
    <w:rsid w:val="00525315"/>
    <w:rsid w:val="00526A1B"/>
    <w:rsid w:val="005277C7"/>
    <w:rsid w:val="005323BA"/>
    <w:rsid w:val="0053242A"/>
    <w:rsid w:val="0053243D"/>
    <w:rsid w:val="00533234"/>
    <w:rsid w:val="005334AD"/>
    <w:rsid w:val="0053407E"/>
    <w:rsid w:val="00534574"/>
    <w:rsid w:val="0053665C"/>
    <w:rsid w:val="00536739"/>
    <w:rsid w:val="0053684B"/>
    <w:rsid w:val="0053713C"/>
    <w:rsid w:val="00537C1B"/>
    <w:rsid w:val="00537D3A"/>
    <w:rsid w:val="00537DC4"/>
    <w:rsid w:val="00537F6D"/>
    <w:rsid w:val="005418C1"/>
    <w:rsid w:val="00542FDF"/>
    <w:rsid w:val="00542FE4"/>
    <w:rsid w:val="005447CA"/>
    <w:rsid w:val="00544886"/>
    <w:rsid w:val="00544E4D"/>
    <w:rsid w:val="00544E83"/>
    <w:rsid w:val="00545798"/>
    <w:rsid w:val="00545D26"/>
    <w:rsid w:val="00545ED1"/>
    <w:rsid w:val="005477FB"/>
    <w:rsid w:val="00550984"/>
    <w:rsid w:val="0055194F"/>
    <w:rsid w:val="005524FC"/>
    <w:rsid w:val="00552500"/>
    <w:rsid w:val="00552BDE"/>
    <w:rsid w:val="00553C89"/>
    <w:rsid w:val="005542E4"/>
    <w:rsid w:val="00554364"/>
    <w:rsid w:val="0055654B"/>
    <w:rsid w:val="00556D49"/>
    <w:rsid w:val="005570A4"/>
    <w:rsid w:val="00561688"/>
    <w:rsid w:val="00561E50"/>
    <w:rsid w:val="005626E1"/>
    <w:rsid w:val="00563C73"/>
    <w:rsid w:val="00564416"/>
    <w:rsid w:val="00564535"/>
    <w:rsid w:val="00564BF0"/>
    <w:rsid w:val="00564DBB"/>
    <w:rsid w:val="00565465"/>
    <w:rsid w:val="00565D90"/>
    <w:rsid w:val="00566CC0"/>
    <w:rsid w:val="0057001B"/>
    <w:rsid w:val="00570777"/>
    <w:rsid w:val="00570D18"/>
    <w:rsid w:val="005713E3"/>
    <w:rsid w:val="00571547"/>
    <w:rsid w:val="00572B20"/>
    <w:rsid w:val="00573354"/>
    <w:rsid w:val="00573B7A"/>
    <w:rsid w:val="0057492A"/>
    <w:rsid w:val="00575EA9"/>
    <w:rsid w:val="005763AA"/>
    <w:rsid w:val="00576495"/>
    <w:rsid w:val="00576B35"/>
    <w:rsid w:val="00577772"/>
    <w:rsid w:val="00580135"/>
    <w:rsid w:val="00581653"/>
    <w:rsid w:val="005826EB"/>
    <w:rsid w:val="005829ED"/>
    <w:rsid w:val="005830FD"/>
    <w:rsid w:val="00583E7B"/>
    <w:rsid w:val="00587993"/>
    <w:rsid w:val="00590932"/>
    <w:rsid w:val="005921FD"/>
    <w:rsid w:val="005929E9"/>
    <w:rsid w:val="00592EFF"/>
    <w:rsid w:val="00593256"/>
    <w:rsid w:val="00593ACB"/>
    <w:rsid w:val="005955CD"/>
    <w:rsid w:val="005967D1"/>
    <w:rsid w:val="00597524"/>
    <w:rsid w:val="005A0AD3"/>
    <w:rsid w:val="005A14DA"/>
    <w:rsid w:val="005A1F7A"/>
    <w:rsid w:val="005A24C6"/>
    <w:rsid w:val="005A28F2"/>
    <w:rsid w:val="005A2DF0"/>
    <w:rsid w:val="005A3F72"/>
    <w:rsid w:val="005A44A4"/>
    <w:rsid w:val="005A45E5"/>
    <w:rsid w:val="005A666E"/>
    <w:rsid w:val="005A729A"/>
    <w:rsid w:val="005B033E"/>
    <w:rsid w:val="005B175F"/>
    <w:rsid w:val="005B19F8"/>
    <w:rsid w:val="005B24CD"/>
    <w:rsid w:val="005B3031"/>
    <w:rsid w:val="005B4E1D"/>
    <w:rsid w:val="005B5373"/>
    <w:rsid w:val="005B5BE4"/>
    <w:rsid w:val="005B5F9C"/>
    <w:rsid w:val="005B6389"/>
    <w:rsid w:val="005B7DF2"/>
    <w:rsid w:val="005B7EC7"/>
    <w:rsid w:val="005C0F62"/>
    <w:rsid w:val="005C2F0B"/>
    <w:rsid w:val="005C4186"/>
    <w:rsid w:val="005C51F1"/>
    <w:rsid w:val="005C56CB"/>
    <w:rsid w:val="005C6273"/>
    <w:rsid w:val="005C640D"/>
    <w:rsid w:val="005C6953"/>
    <w:rsid w:val="005C71D2"/>
    <w:rsid w:val="005D0884"/>
    <w:rsid w:val="005D104D"/>
    <w:rsid w:val="005D1AA9"/>
    <w:rsid w:val="005D1ACA"/>
    <w:rsid w:val="005D2343"/>
    <w:rsid w:val="005D3443"/>
    <w:rsid w:val="005D4C05"/>
    <w:rsid w:val="005D5541"/>
    <w:rsid w:val="005D590D"/>
    <w:rsid w:val="005D7666"/>
    <w:rsid w:val="005E01E0"/>
    <w:rsid w:val="005E13A4"/>
    <w:rsid w:val="005E1577"/>
    <w:rsid w:val="005E2197"/>
    <w:rsid w:val="005E2654"/>
    <w:rsid w:val="005F0D92"/>
    <w:rsid w:val="005F1AD1"/>
    <w:rsid w:val="005F1FCC"/>
    <w:rsid w:val="005F2FCE"/>
    <w:rsid w:val="005F3187"/>
    <w:rsid w:val="005F3245"/>
    <w:rsid w:val="005F33A2"/>
    <w:rsid w:val="005F368C"/>
    <w:rsid w:val="005F3C9D"/>
    <w:rsid w:val="005F3EFE"/>
    <w:rsid w:val="005F4945"/>
    <w:rsid w:val="005F573C"/>
    <w:rsid w:val="005F6C87"/>
    <w:rsid w:val="005F6C8E"/>
    <w:rsid w:val="005F7391"/>
    <w:rsid w:val="00601380"/>
    <w:rsid w:val="00601E79"/>
    <w:rsid w:val="006032A2"/>
    <w:rsid w:val="006034C7"/>
    <w:rsid w:val="00604169"/>
    <w:rsid w:val="006052B7"/>
    <w:rsid w:val="00606242"/>
    <w:rsid w:val="00607201"/>
    <w:rsid w:val="00607482"/>
    <w:rsid w:val="006114C2"/>
    <w:rsid w:val="00611BBD"/>
    <w:rsid w:val="006121B6"/>
    <w:rsid w:val="006162E1"/>
    <w:rsid w:val="00616371"/>
    <w:rsid w:val="0061708B"/>
    <w:rsid w:val="006174DE"/>
    <w:rsid w:val="0061777F"/>
    <w:rsid w:val="006177F4"/>
    <w:rsid w:val="00617AE6"/>
    <w:rsid w:val="006211BD"/>
    <w:rsid w:val="0062185B"/>
    <w:rsid w:val="006229E6"/>
    <w:rsid w:val="0062403D"/>
    <w:rsid w:val="006249AD"/>
    <w:rsid w:val="00624B17"/>
    <w:rsid w:val="00624E7E"/>
    <w:rsid w:val="006257D6"/>
    <w:rsid w:val="0062584F"/>
    <w:rsid w:val="00625AF7"/>
    <w:rsid w:val="00625F28"/>
    <w:rsid w:val="00626124"/>
    <w:rsid w:val="0062633A"/>
    <w:rsid w:val="00626E83"/>
    <w:rsid w:val="006275E9"/>
    <w:rsid w:val="00627A54"/>
    <w:rsid w:val="00630A05"/>
    <w:rsid w:val="00630A92"/>
    <w:rsid w:val="00630BF9"/>
    <w:rsid w:val="006327EF"/>
    <w:rsid w:val="00633275"/>
    <w:rsid w:val="006332ED"/>
    <w:rsid w:val="00633EA3"/>
    <w:rsid w:val="0063585C"/>
    <w:rsid w:val="00635BF8"/>
    <w:rsid w:val="00636941"/>
    <w:rsid w:val="0063705B"/>
    <w:rsid w:val="006401A5"/>
    <w:rsid w:val="00641018"/>
    <w:rsid w:val="00641363"/>
    <w:rsid w:val="006417A8"/>
    <w:rsid w:val="006439CD"/>
    <w:rsid w:val="00643B6B"/>
    <w:rsid w:val="0064496B"/>
    <w:rsid w:val="00644C1D"/>
    <w:rsid w:val="006453BD"/>
    <w:rsid w:val="006455AC"/>
    <w:rsid w:val="006459E6"/>
    <w:rsid w:val="00647022"/>
    <w:rsid w:val="006473D6"/>
    <w:rsid w:val="006476FC"/>
    <w:rsid w:val="00647E0F"/>
    <w:rsid w:val="00647E9A"/>
    <w:rsid w:val="00650C7C"/>
    <w:rsid w:val="00650FE5"/>
    <w:rsid w:val="00651C70"/>
    <w:rsid w:val="00651CAA"/>
    <w:rsid w:val="00652FDB"/>
    <w:rsid w:val="006538B3"/>
    <w:rsid w:val="00653E83"/>
    <w:rsid w:val="0065453F"/>
    <w:rsid w:val="006546BB"/>
    <w:rsid w:val="006547CC"/>
    <w:rsid w:val="006557AC"/>
    <w:rsid w:val="00656953"/>
    <w:rsid w:val="00657CDB"/>
    <w:rsid w:val="00657DE6"/>
    <w:rsid w:val="006618E2"/>
    <w:rsid w:val="00661E9A"/>
    <w:rsid w:val="0066302C"/>
    <w:rsid w:val="006631D5"/>
    <w:rsid w:val="006642A1"/>
    <w:rsid w:val="006646BE"/>
    <w:rsid w:val="0066504D"/>
    <w:rsid w:val="00665527"/>
    <w:rsid w:val="00665BED"/>
    <w:rsid w:val="0066672E"/>
    <w:rsid w:val="006679BA"/>
    <w:rsid w:val="00667E75"/>
    <w:rsid w:val="00670054"/>
    <w:rsid w:val="00670173"/>
    <w:rsid w:val="00670D30"/>
    <w:rsid w:val="00670DD5"/>
    <w:rsid w:val="00671829"/>
    <w:rsid w:val="00671E60"/>
    <w:rsid w:val="00671F4C"/>
    <w:rsid w:val="006722F1"/>
    <w:rsid w:val="00673660"/>
    <w:rsid w:val="00675281"/>
    <w:rsid w:val="00676217"/>
    <w:rsid w:val="0067643F"/>
    <w:rsid w:val="006772E6"/>
    <w:rsid w:val="00680AF5"/>
    <w:rsid w:val="0068142C"/>
    <w:rsid w:val="00681DBB"/>
    <w:rsid w:val="00681E99"/>
    <w:rsid w:val="0068282C"/>
    <w:rsid w:val="0068376F"/>
    <w:rsid w:val="006837DA"/>
    <w:rsid w:val="00683870"/>
    <w:rsid w:val="00684727"/>
    <w:rsid w:val="00684A06"/>
    <w:rsid w:val="00684D08"/>
    <w:rsid w:val="00684E49"/>
    <w:rsid w:val="0068724B"/>
    <w:rsid w:val="006872DD"/>
    <w:rsid w:val="00687C26"/>
    <w:rsid w:val="006902D6"/>
    <w:rsid w:val="0069141E"/>
    <w:rsid w:val="00691B67"/>
    <w:rsid w:val="00692605"/>
    <w:rsid w:val="00692C83"/>
    <w:rsid w:val="00693A74"/>
    <w:rsid w:val="006961CF"/>
    <w:rsid w:val="006A055F"/>
    <w:rsid w:val="006A0910"/>
    <w:rsid w:val="006A0A4B"/>
    <w:rsid w:val="006A0C09"/>
    <w:rsid w:val="006A1B7F"/>
    <w:rsid w:val="006A2EE6"/>
    <w:rsid w:val="006A32D9"/>
    <w:rsid w:val="006A3954"/>
    <w:rsid w:val="006A4B4C"/>
    <w:rsid w:val="006A5259"/>
    <w:rsid w:val="006A526E"/>
    <w:rsid w:val="006A636A"/>
    <w:rsid w:val="006B05B4"/>
    <w:rsid w:val="006B1AC8"/>
    <w:rsid w:val="006B2309"/>
    <w:rsid w:val="006B3E7D"/>
    <w:rsid w:val="006B4063"/>
    <w:rsid w:val="006B4462"/>
    <w:rsid w:val="006B56F8"/>
    <w:rsid w:val="006B58C0"/>
    <w:rsid w:val="006B5B33"/>
    <w:rsid w:val="006B6448"/>
    <w:rsid w:val="006C03E5"/>
    <w:rsid w:val="006C07BE"/>
    <w:rsid w:val="006C15F8"/>
    <w:rsid w:val="006C16DA"/>
    <w:rsid w:val="006C19AC"/>
    <w:rsid w:val="006C1ADA"/>
    <w:rsid w:val="006C2FF1"/>
    <w:rsid w:val="006C4999"/>
    <w:rsid w:val="006C4BB6"/>
    <w:rsid w:val="006C5E52"/>
    <w:rsid w:val="006C652F"/>
    <w:rsid w:val="006C7492"/>
    <w:rsid w:val="006C75C2"/>
    <w:rsid w:val="006C7D41"/>
    <w:rsid w:val="006C7F1C"/>
    <w:rsid w:val="006C7F92"/>
    <w:rsid w:val="006D0F9C"/>
    <w:rsid w:val="006D18E9"/>
    <w:rsid w:val="006D1C46"/>
    <w:rsid w:val="006D1FFF"/>
    <w:rsid w:val="006D223B"/>
    <w:rsid w:val="006D2910"/>
    <w:rsid w:val="006D338C"/>
    <w:rsid w:val="006D4B42"/>
    <w:rsid w:val="006D53CC"/>
    <w:rsid w:val="006D554B"/>
    <w:rsid w:val="006D6170"/>
    <w:rsid w:val="006D6A80"/>
    <w:rsid w:val="006D73C9"/>
    <w:rsid w:val="006D7627"/>
    <w:rsid w:val="006D7B0A"/>
    <w:rsid w:val="006D7B91"/>
    <w:rsid w:val="006E0A9F"/>
    <w:rsid w:val="006E0E11"/>
    <w:rsid w:val="006E0FBD"/>
    <w:rsid w:val="006E1398"/>
    <w:rsid w:val="006E25B4"/>
    <w:rsid w:val="006E3115"/>
    <w:rsid w:val="006E320E"/>
    <w:rsid w:val="006E4E19"/>
    <w:rsid w:val="006E5552"/>
    <w:rsid w:val="006E587B"/>
    <w:rsid w:val="006E66C4"/>
    <w:rsid w:val="006E7645"/>
    <w:rsid w:val="006E76B9"/>
    <w:rsid w:val="006F2A58"/>
    <w:rsid w:val="006F2B73"/>
    <w:rsid w:val="006F35E6"/>
    <w:rsid w:val="006F3BE2"/>
    <w:rsid w:val="006F4619"/>
    <w:rsid w:val="006F4CFF"/>
    <w:rsid w:val="006F512E"/>
    <w:rsid w:val="006F55D0"/>
    <w:rsid w:val="006F5603"/>
    <w:rsid w:val="006F72E5"/>
    <w:rsid w:val="006F781C"/>
    <w:rsid w:val="0070009A"/>
    <w:rsid w:val="00700E3A"/>
    <w:rsid w:val="00701A52"/>
    <w:rsid w:val="00702504"/>
    <w:rsid w:val="007029CC"/>
    <w:rsid w:val="00703393"/>
    <w:rsid w:val="007041FB"/>
    <w:rsid w:val="00705942"/>
    <w:rsid w:val="00706708"/>
    <w:rsid w:val="00706E42"/>
    <w:rsid w:val="00707095"/>
    <w:rsid w:val="0070781B"/>
    <w:rsid w:val="00710E17"/>
    <w:rsid w:val="00710F42"/>
    <w:rsid w:val="007114F2"/>
    <w:rsid w:val="007123DE"/>
    <w:rsid w:val="00713CC3"/>
    <w:rsid w:val="00714718"/>
    <w:rsid w:val="007150F8"/>
    <w:rsid w:val="00716F24"/>
    <w:rsid w:val="00716FFE"/>
    <w:rsid w:val="00720ACA"/>
    <w:rsid w:val="00721B1E"/>
    <w:rsid w:val="00722F71"/>
    <w:rsid w:val="00723182"/>
    <w:rsid w:val="0072607C"/>
    <w:rsid w:val="00726E75"/>
    <w:rsid w:val="00727DA8"/>
    <w:rsid w:val="00730A57"/>
    <w:rsid w:val="00730B3C"/>
    <w:rsid w:val="0073259B"/>
    <w:rsid w:val="00732E2C"/>
    <w:rsid w:val="00734590"/>
    <w:rsid w:val="00734700"/>
    <w:rsid w:val="007347F8"/>
    <w:rsid w:val="0073526B"/>
    <w:rsid w:val="00735495"/>
    <w:rsid w:val="00735A02"/>
    <w:rsid w:val="007401F1"/>
    <w:rsid w:val="00740538"/>
    <w:rsid w:val="00740586"/>
    <w:rsid w:val="00740E30"/>
    <w:rsid w:val="0074128C"/>
    <w:rsid w:val="007423EA"/>
    <w:rsid w:val="00742733"/>
    <w:rsid w:val="00742D5E"/>
    <w:rsid w:val="00745D89"/>
    <w:rsid w:val="0074617E"/>
    <w:rsid w:val="00747EA0"/>
    <w:rsid w:val="0075039A"/>
    <w:rsid w:val="0075282F"/>
    <w:rsid w:val="00753491"/>
    <w:rsid w:val="00754715"/>
    <w:rsid w:val="0075486B"/>
    <w:rsid w:val="00754D3C"/>
    <w:rsid w:val="00754DD8"/>
    <w:rsid w:val="00754E5E"/>
    <w:rsid w:val="00755374"/>
    <w:rsid w:val="00755792"/>
    <w:rsid w:val="00756D62"/>
    <w:rsid w:val="00757CEC"/>
    <w:rsid w:val="0076063F"/>
    <w:rsid w:val="00761328"/>
    <w:rsid w:val="00763D2A"/>
    <w:rsid w:val="007666B3"/>
    <w:rsid w:val="00767D9F"/>
    <w:rsid w:val="00767FBF"/>
    <w:rsid w:val="00771BC8"/>
    <w:rsid w:val="0077223A"/>
    <w:rsid w:val="00772471"/>
    <w:rsid w:val="007724AC"/>
    <w:rsid w:val="0077251B"/>
    <w:rsid w:val="00772888"/>
    <w:rsid w:val="0077319B"/>
    <w:rsid w:val="00773497"/>
    <w:rsid w:val="0077414B"/>
    <w:rsid w:val="00774213"/>
    <w:rsid w:val="00774581"/>
    <w:rsid w:val="00774DEC"/>
    <w:rsid w:val="00774F06"/>
    <w:rsid w:val="00775502"/>
    <w:rsid w:val="00775ADC"/>
    <w:rsid w:val="00777D5C"/>
    <w:rsid w:val="00777E36"/>
    <w:rsid w:val="00780E6D"/>
    <w:rsid w:val="00782AD8"/>
    <w:rsid w:val="00784188"/>
    <w:rsid w:val="00785E10"/>
    <w:rsid w:val="007866A5"/>
    <w:rsid w:val="00791983"/>
    <w:rsid w:val="00791A16"/>
    <w:rsid w:val="0079232B"/>
    <w:rsid w:val="007929BF"/>
    <w:rsid w:val="00793E81"/>
    <w:rsid w:val="007942F6"/>
    <w:rsid w:val="00794E1C"/>
    <w:rsid w:val="00795B10"/>
    <w:rsid w:val="00795B7B"/>
    <w:rsid w:val="00796086"/>
    <w:rsid w:val="00796D67"/>
    <w:rsid w:val="007974D8"/>
    <w:rsid w:val="00797C29"/>
    <w:rsid w:val="007A0874"/>
    <w:rsid w:val="007A1E4F"/>
    <w:rsid w:val="007A208F"/>
    <w:rsid w:val="007A2CDF"/>
    <w:rsid w:val="007A4D9B"/>
    <w:rsid w:val="007A5022"/>
    <w:rsid w:val="007A5AF2"/>
    <w:rsid w:val="007A694D"/>
    <w:rsid w:val="007A6DD0"/>
    <w:rsid w:val="007A767D"/>
    <w:rsid w:val="007B06DF"/>
    <w:rsid w:val="007B0F2C"/>
    <w:rsid w:val="007B1E69"/>
    <w:rsid w:val="007B2434"/>
    <w:rsid w:val="007B2A12"/>
    <w:rsid w:val="007B5842"/>
    <w:rsid w:val="007B5A19"/>
    <w:rsid w:val="007B5CF7"/>
    <w:rsid w:val="007B7A56"/>
    <w:rsid w:val="007B7B7E"/>
    <w:rsid w:val="007C052A"/>
    <w:rsid w:val="007C1B0A"/>
    <w:rsid w:val="007C31DC"/>
    <w:rsid w:val="007C375D"/>
    <w:rsid w:val="007C3C4C"/>
    <w:rsid w:val="007C554D"/>
    <w:rsid w:val="007C5BE6"/>
    <w:rsid w:val="007C5E01"/>
    <w:rsid w:val="007C603C"/>
    <w:rsid w:val="007C61DC"/>
    <w:rsid w:val="007C660D"/>
    <w:rsid w:val="007C7278"/>
    <w:rsid w:val="007D0373"/>
    <w:rsid w:val="007D483E"/>
    <w:rsid w:val="007D4955"/>
    <w:rsid w:val="007D52D4"/>
    <w:rsid w:val="007D5F84"/>
    <w:rsid w:val="007D6599"/>
    <w:rsid w:val="007D6702"/>
    <w:rsid w:val="007D70AD"/>
    <w:rsid w:val="007D76F6"/>
    <w:rsid w:val="007E032C"/>
    <w:rsid w:val="007E08D3"/>
    <w:rsid w:val="007E0B64"/>
    <w:rsid w:val="007E1F9E"/>
    <w:rsid w:val="007E295E"/>
    <w:rsid w:val="007E4DC2"/>
    <w:rsid w:val="007E4F4B"/>
    <w:rsid w:val="007E6C4D"/>
    <w:rsid w:val="007E6FA3"/>
    <w:rsid w:val="007F0E1A"/>
    <w:rsid w:val="007F1658"/>
    <w:rsid w:val="007F2B92"/>
    <w:rsid w:val="007F3485"/>
    <w:rsid w:val="007F3EA0"/>
    <w:rsid w:val="007F562D"/>
    <w:rsid w:val="007F6F92"/>
    <w:rsid w:val="007F7273"/>
    <w:rsid w:val="007F7E1A"/>
    <w:rsid w:val="008004CF"/>
    <w:rsid w:val="008006FF"/>
    <w:rsid w:val="00800A3A"/>
    <w:rsid w:val="00801371"/>
    <w:rsid w:val="00801DDB"/>
    <w:rsid w:val="00801FA1"/>
    <w:rsid w:val="008029F5"/>
    <w:rsid w:val="00802D8F"/>
    <w:rsid w:val="00803710"/>
    <w:rsid w:val="00804B54"/>
    <w:rsid w:val="00804C12"/>
    <w:rsid w:val="00805410"/>
    <w:rsid w:val="008058F3"/>
    <w:rsid w:val="0080613B"/>
    <w:rsid w:val="008073EC"/>
    <w:rsid w:val="00810296"/>
    <w:rsid w:val="00810911"/>
    <w:rsid w:val="00812F24"/>
    <w:rsid w:val="00813F38"/>
    <w:rsid w:val="00814171"/>
    <w:rsid w:val="00814233"/>
    <w:rsid w:val="00814E3A"/>
    <w:rsid w:val="00816BCB"/>
    <w:rsid w:val="00817247"/>
    <w:rsid w:val="008173CD"/>
    <w:rsid w:val="00817404"/>
    <w:rsid w:val="0081760C"/>
    <w:rsid w:val="00820B1C"/>
    <w:rsid w:val="0082148C"/>
    <w:rsid w:val="0082190A"/>
    <w:rsid w:val="00822087"/>
    <w:rsid w:val="00822273"/>
    <w:rsid w:val="008227D1"/>
    <w:rsid w:val="008231B0"/>
    <w:rsid w:val="0082359B"/>
    <w:rsid w:val="00823724"/>
    <w:rsid w:val="00823986"/>
    <w:rsid w:val="00823EB0"/>
    <w:rsid w:val="008250ED"/>
    <w:rsid w:val="008254ED"/>
    <w:rsid w:val="00825D0C"/>
    <w:rsid w:val="00826821"/>
    <w:rsid w:val="00830090"/>
    <w:rsid w:val="008329CC"/>
    <w:rsid w:val="00832EC2"/>
    <w:rsid w:val="00833110"/>
    <w:rsid w:val="0083354F"/>
    <w:rsid w:val="00834ABC"/>
    <w:rsid w:val="008352F7"/>
    <w:rsid w:val="008368BA"/>
    <w:rsid w:val="00836A13"/>
    <w:rsid w:val="00837624"/>
    <w:rsid w:val="00837638"/>
    <w:rsid w:val="0083773F"/>
    <w:rsid w:val="008409CC"/>
    <w:rsid w:val="00840A07"/>
    <w:rsid w:val="00840ED7"/>
    <w:rsid w:val="00840FA8"/>
    <w:rsid w:val="008426F8"/>
    <w:rsid w:val="00842E01"/>
    <w:rsid w:val="00843159"/>
    <w:rsid w:val="0084367E"/>
    <w:rsid w:val="00845E83"/>
    <w:rsid w:val="0084622A"/>
    <w:rsid w:val="008465EC"/>
    <w:rsid w:val="0084665A"/>
    <w:rsid w:val="00846813"/>
    <w:rsid w:val="00846E4A"/>
    <w:rsid w:val="008474B9"/>
    <w:rsid w:val="00847680"/>
    <w:rsid w:val="00850242"/>
    <w:rsid w:val="00850447"/>
    <w:rsid w:val="00851F53"/>
    <w:rsid w:val="00852907"/>
    <w:rsid w:val="00852FFB"/>
    <w:rsid w:val="00854BDC"/>
    <w:rsid w:val="008553D0"/>
    <w:rsid w:val="008555A7"/>
    <w:rsid w:val="0085629E"/>
    <w:rsid w:val="00856411"/>
    <w:rsid w:val="00856450"/>
    <w:rsid w:val="00856BA1"/>
    <w:rsid w:val="00857C2C"/>
    <w:rsid w:val="00860707"/>
    <w:rsid w:val="00860749"/>
    <w:rsid w:val="00860B38"/>
    <w:rsid w:val="00861B05"/>
    <w:rsid w:val="00862337"/>
    <w:rsid w:val="0086281A"/>
    <w:rsid w:val="00864029"/>
    <w:rsid w:val="00865015"/>
    <w:rsid w:val="00866B5E"/>
    <w:rsid w:val="008674B5"/>
    <w:rsid w:val="00867963"/>
    <w:rsid w:val="00867B16"/>
    <w:rsid w:val="00867EF4"/>
    <w:rsid w:val="0087080C"/>
    <w:rsid w:val="00871901"/>
    <w:rsid w:val="0087197B"/>
    <w:rsid w:val="00872FC5"/>
    <w:rsid w:val="008732DA"/>
    <w:rsid w:val="008738F0"/>
    <w:rsid w:val="00873F41"/>
    <w:rsid w:val="00874DC1"/>
    <w:rsid w:val="008767A0"/>
    <w:rsid w:val="00876AD9"/>
    <w:rsid w:val="00877820"/>
    <w:rsid w:val="008779BE"/>
    <w:rsid w:val="00877EF9"/>
    <w:rsid w:val="00881628"/>
    <w:rsid w:val="00881BF8"/>
    <w:rsid w:val="00882256"/>
    <w:rsid w:val="00882A19"/>
    <w:rsid w:val="00882C83"/>
    <w:rsid w:val="00882FCF"/>
    <w:rsid w:val="00883E26"/>
    <w:rsid w:val="00884B37"/>
    <w:rsid w:val="00884F07"/>
    <w:rsid w:val="00885587"/>
    <w:rsid w:val="00886373"/>
    <w:rsid w:val="0088640F"/>
    <w:rsid w:val="008868A8"/>
    <w:rsid w:val="00887715"/>
    <w:rsid w:val="00887D8D"/>
    <w:rsid w:val="008910FD"/>
    <w:rsid w:val="008912AC"/>
    <w:rsid w:val="0089224C"/>
    <w:rsid w:val="0089239D"/>
    <w:rsid w:val="008931E2"/>
    <w:rsid w:val="00893D01"/>
    <w:rsid w:val="00896244"/>
    <w:rsid w:val="00896464"/>
    <w:rsid w:val="00896C7D"/>
    <w:rsid w:val="00896C83"/>
    <w:rsid w:val="008971C8"/>
    <w:rsid w:val="00897886"/>
    <w:rsid w:val="008A08F0"/>
    <w:rsid w:val="008A152E"/>
    <w:rsid w:val="008A1598"/>
    <w:rsid w:val="008A194A"/>
    <w:rsid w:val="008A2068"/>
    <w:rsid w:val="008A2C2E"/>
    <w:rsid w:val="008A32D5"/>
    <w:rsid w:val="008A3589"/>
    <w:rsid w:val="008A3762"/>
    <w:rsid w:val="008A37D7"/>
    <w:rsid w:val="008A38E8"/>
    <w:rsid w:val="008A397F"/>
    <w:rsid w:val="008A404A"/>
    <w:rsid w:val="008A4DB0"/>
    <w:rsid w:val="008A63C4"/>
    <w:rsid w:val="008A64DF"/>
    <w:rsid w:val="008A6C28"/>
    <w:rsid w:val="008A6C4E"/>
    <w:rsid w:val="008A771A"/>
    <w:rsid w:val="008B05BE"/>
    <w:rsid w:val="008B0E5F"/>
    <w:rsid w:val="008B138D"/>
    <w:rsid w:val="008B352F"/>
    <w:rsid w:val="008B3C5B"/>
    <w:rsid w:val="008B44F9"/>
    <w:rsid w:val="008B51E4"/>
    <w:rsid w:val="008B5FEC"/>
    <w:rsid w:val="008B7794"/>
    <w:rsid w:val="008C026C"/>
    <w:rsid w:val="008C03AE"/>
    <w:rsid w:val="008C0697"/>
    <w:rsid w:val="008C0914"/>
    <w:rsid w:val="008C14DE"/>
    <w:rsid w:val="008C19D4"/>
    <w:rsid w:val="008C33DC"/>
    <w:rsid w:val="008C342A"/>
    <w:rsid w:val="008C5682"/>
    <w:rsid w:val="008C5CFE"/>
    <w:rsid w:val="008C6DD5"/>
    <w:rsid w:val="008C7A2A"/>
    <w:rsid w:val="008D1540"/>
    <w:rsid w:val="008D20E8"/>
    <w:rsid w:val="008D21A5"/>
    <w:rsid w:val="008D23D2"/>
    <w:rsid w:val="008D55D8"/>
    <w:rsid w:val="008D57F0"/>
    <w:rsid w:val="008D7126"/>
    <w:rsid w:val="008D7217"/>
    <w:rsid w:val="008E00C5"/>
    <w:rsid w:val="008E106D"/>
    <w:rsid w:val="008E1A2F"/>
    <w:rsid w:val="008E1C6B"/>
    <w:rsid w:val="008E223B"/>
    <w:rsid w:val="008E25B1"/>
    <w:rsid w:val="008E2F08"/>
    <w:rsid w:val="008E3C8C"/>
    <w:rsid w:val="008E4561"/>
    <w:rsid w:val="008E45AE"/>
    <w:rsid w:val="008E4CFE"/>
    <w:rsid w:val="008E58CF"/>
    <w:rsid w:val="008E6816"/>
    <w:rsid w:val="008E6CB6"/>
    <w:rsid w:val="008E7228"/>
    <w:rsid w:val="008E76ED"/>
    <w:rsid w:val="008E7798"/>
    <w:rsid w:val="008E7AF0"/>
    <w:rsid w:val="008F02D2"/>
    <w:rsid w:val="008F08BF"/>
    <w:rsid w:val="008F0951"/>
    <w:rsid w:val="008F209E"/>
    <w:rsid w:val="008F2737"/>
    <w:rsid w:val="008F5A51"/>
    <w:rsid w:val="008F5DAB"/>
    <w:rsid w:val="008F7471"/>
    <w:rsid w:val="00900A51"/>
    <w:rsid w:val="009016BE"/>
    <w:rsid w:val="00901C54"/>
    <w:rsid w:val="00903727"/>
    <w:rsid w:val="00904159"/>
    <w:rsid w:val="00904FEB"/>
    <w:rsid w:val="0090541F"/>
    <w:rsid w:val="009055A1"/>
    <w:rsid w:val="009057CE"/>
    <w:rsid w:val="009069E7"/>
    <w:rsid w:val="0090734C"/>
    <w:rsid w:val="009074D8"/>
    <w:rsid w:val="009075B4"/>
    <w:rsid w:val="009075EC"/>
    <w:rsid w:val="00910C7A"/>
    <w:rsid w:val="00911EC6"/>
    <w:rsid w:val="009136E0"/>
    <w:rsid w:val="00915A7B"/>
    <w:rsid w:val="00915DAD"/>
    <w:rsid w:val="009163A1"/>
    <w:rsid w:val="00917C11"/>
    <w:rsid w:val="00917CBD"/>
    <w:rsid w:val="00917F03"/>
    <w:rsid w:val="00920ED0"/>
    <w:rsid w:val="00922B39"/>
    <w:rsid w:val="00922B57"/>
    <w:rsid w:val="0092310B"/>
    <w:rsid w:val="009233C9"/>
    <w:rsid w:val="0092367C"/>
    <w:rsid w:val="009236EE"/>
    <w:rsid w:val="009239CD"/>
    <w:rsid w:val="00925696"/>
    <w:rsid w:val="00925C9C"/>
    <w:rsid w:val="00926914"/>
    <w:rsid w:val="00927384"/>
    <w:rsid w:val="00927AC5"/>
    <w:rsid w:val="009307DD"/>
    <w:rsid w:val="009308BA"/>
    <w:rsid w:val="009310E7"/>
    <w:rsid w:val="00931BD7"/>
    <w:rsid w:val="0093249A"/>
    <w:rsid w:val="009329BD"/>
    <w:rsid w:val="00932A58"/>
    <w:rsid w:val="009336B8"/>
    <w:rsid w:val="00933C01"/>
    <w:rsid w:val="00933D6F"/>
    <w:rsid w:val="00933E87"/>
    <w:rsid w:val="00934394"/>
    <w:rsid w:val="009357B4"/>
    <w:rsid w:val="00935A88"/>
    <w:rsid w:val="00936158"/>
    <w:rsid w:val="009367F3"/>
    <w:rsid w:val="00937064"/>
    <w:rsid w:val="009377F8"/>
    <w:rsid w:val="00940238"/>
    <w:rsid w:val="009409EF"/>
    <w:rsid w:val="00940CB1"/>
    <w:rsid w:val="00940CE1"/>
    <w:rsid w:val="009425DC"/>
    <w:rsid w:val="00942C33"/>
    <w:rsid w:val="00944608"/>
    <w:rsid w:val="009446E0"/>
    <w:rsid w:val="00945807"/>
    <w:rsid w:val="00945808"/>
    <w:rsid w:val="009467D3"/>
    <w:rsid w:val="00946FBC"/>
    <w:rsid w:val="009503FD"/>
    <w:rsid w:val="00951244"/>
    <w:rsid w:val="00951AED"/>
    <w:rsid w:val="00952264"/>
    <w:rsid w:val="00952C9B"/>
    <w:rsid w:val="009538A7"/>
    <w:rsid w:val="0095390C"/>
    <w:rsid w:val="00954084"/>
    <w:rsid w:val="009541AF"/>
    <w:rsid w:val="0095472F"/>
    <w:rsid w:val="009549B2"/>
    <w:rsid w:val="00955408"/>
    <w:rsid w:val="00955D2A"/>
    <w:rsid w:val="00955D59"/>
    <w:rsid w:val="00956252"/>
    <w:rsid w:val="00957CCB"/>
    <w:rsid w:val="00957DFB"/>
    <w:rsid w:val="0096006D"/>
    <w:rsid w:val="009600AC"/>
    <w:rsid w:val="0096098E"/>
    <w:rsid w:val="00961DF4"/>
    <w:rsid w:val="00962145"/>
    <w:rsid w:val="00964D86"/>
    <w:rsid w:val="0096600E"/>
    <w:rsid w:val="00966C44"/>
    <w:rsid w:val="00967142"/>
    <w:rsid w:val="00967637"/>
    <w:rsid w:val="00970B78"/>
    <w:rsid w:val="00970B86"/>
    <w:rsid w:val="00971343"/>
    <w:rsid w:val="0097167C"/>
    <w:rsid w:val="00971711"/>
    <w:rsid w:val="00971F96"/>
    <w:rsid w:val="00972104"/>
    <w:rsid w:val="00972215"/>
    <w:rsid w:val="009730C4"/>
    <w:rsid w:val="00975057"/>
    <w:rsid w:val="00975216"/>
    <w:rsid w:val="0097562B"/>
    <w:rsid w:val="00975A29"/>
    <w:rsid w:val="00975FF5"/>
    <w:rsid w:val="00976580"/>
    <w:rsid w:val="00976AEB"/>
    <w:rsid w:val="00977FBF"/>
    <w:rsid w:val="00980113"/>
    <w:rsid w:val="0098138B"/>
    <w:rsid w:val="009818D0"/>
    <w:rsid w:val="00981B88"/>
    <w:rsid w:val="00982542"/>
    <w:rsid w:val="00982FDA"/>
    <w:rsid w:val="0098338F"/>
    <w:rsid w:val="009848C3"/>
    <w:rsid w:val="0098532E"/>
    <w:rsid w:val="00985DD6"/>
    <w:rsid w:val="00985E58"/>
    <w:rsid w:val="00985F0B"/>
    <w:rsid w:val="0098640B"/>
    <w:rsid w:val="00986B77"/>
    <w:rsid w:val="0098745D"/>
    <w:rsid w:val="009875E9"/>
    <w:rsid w:val="00987B2B"/>
    <w:rsid w:val="009900EE"/>
    <w:rsid w:val="00990198"/>
    <w:rsid w:val="00990ACD"/>
    <w:rsid w:val="00991602"/>
    <w:rsid w:val="00991BAA"/>
    <w:rsid w:val="009938B4"/>
    <w:rsid w:val="009942D9"/>
    <w:rsid w:val="00994D70"/>
    <w:rsid w:val="00994E28"/>
    <w:rsid w:val="00996AB2"/>
    <w:rsid w:val="009A0916"/>
    <w:rsid w:val="009A2718"/>
    <w:rsid w:val="009A3172"/>
    <w:rsid w:val="009A39FD"/>
    <w:rsid w:val="009A3D23"/>
    <w:rsid w:val="009A4276"/>
    <w:rsid w:val="009A4A2F"/>
    <w:rsid w:val="009A504F"/>
    <w:rsid w:val="009A601B"/>
    <w:rsid w:val="009A6E95"/>
    <w:rsid w:val="009A6F4B"/>
    <w:rsid w:val="009B1365"/>
    <w:rsid w:val="009B1AB8"/>
    <w:rsid w:val="009B1FCB"/>
    <w:rsid w:val="009B2EED"/>
    <w:rsid w:val="009B40C1"/>
    <w:rsid w:val="009B417A"/>
    <w:rsid w:val="009B4B51"/>
    <w:rsid w:val="009B4B6B"/>
    <w:rsid w:val="009B500C"/>
    <w:rsid w:val="009B50B0"/>
    <w:rsid w:val="009B5ECC"/>
    <w:rsid w:val="009B6D0D"/>
    <w:rsid w:val="009B6D9A"/>
    <w:rsid w:val="009B7CE2"/>
    <w:rsid w:val="009B7F51"/>
    <w:rsid w:val="009C01DB"/>
    <w:rsid w:val="009C1881"/>
    <w:rsid w:val="009C188D"/>
    <w:rsid w:val="009C1B29"/>
    <w:rsid w:val="009C1C93"/>
    <w:rsid w:val="009C1E43"/>
    <w:rsid w:val="009C1E48"/>
    <w:rsid w:val="009C3E19"/>
    <w:rsid w:val="009C3FEB"/>
    <w:rsid w:val="009C546C"/>
    <w:rsid w:val="009C5F9A"/>
    <w:rsid w:val="009C6B80"/>
    <w:rsid w:val="009C7FE7"/>
    <w:rsid w:val="009D1AD4"/>
    <w:rsid w:val="009D1F11"/>
    <w:rsid w:val="009D2CC6"/>
    <w:rsid w:val="009D2FD8"/>
    <w:rsid w:val="009D41FD"/>
    <w:rsid w:val="009D4F2D"/>
    <w:rsid w:val="009D515B"/>
    <w:rsid w:val="009D53E4"/>
    <w:rsid w:val="009D58FD"/>
    <w:rsid w:val="009D5965"/>
    <w:rsid w:val="009D5C09"/>
    <w:rsid w:val="009D5DE8"/>
    <w:rsid w:val="009D6082"/>
    <w:rsid w:val="009D60CB"/>
    <w:rsid w:val="009D62D4"/>
    <w:rsid w:val="009D7DA9"/>
    <w:rsid w:val="009D7F01"/>
    <w:rsid w:val="009E2705"/>
    <w:rsid w:val="009E2E6D"/>
    <w:rsid w:val="009E310F"/>
    <w:rsid w:val="009E3726"/>
    <w:rsid w:val="009E3AD5"/>
    <w:rsid w:val="009E484A"/>
    <w:rsid w:val="009E59A4"/>
    <w:rsid w:val="009E6870"/>
    <w:rsid w:val="009E6C82"/>
    <w:rsid w:val="009E727F"/>
    <w:rsid w:val="009E7DC3"/>
    <w:rsid w:val="009F2ADF"/>
    <w:rsid w:val="009F4337"/>
    <w:rsid w:val="009F4581"/>
    <w:rsid w:val="009F5093"/>
    <w:rsid w:val="009F5DE1"/>
    <w:rsid w:val="009F5F6A"/>
    <w:rsid w:val="009F6070"/>
    <w:rsid w:val="009F7023"/>
    <w:rsid w:val="00A0035C"/>
    <w:rsid w:val="00A010DD"/>
    <w:rsid w:val="00A01B5D"/>
    <w:rsid w:val="00A01E5A"/>
    <w:rsid w:val="00A027DB"/>
    <w:rsid w:val="00A02B59"/>
    <w:rsid w:val="00A034C8"/>
    <w:rsid w:val="00A042DD"/>
    <w:rsid w:val="00A048CA"/>
    <w:rsid w:val="00A04D51"/>
    <w:rsid w:val="00A05E8C"/>
    <w:rsid w:val="00A0795D"/>
    <w:rsid w:val="00A11016"/>
    <w:rsid w:val="00A1163A"/>
    <w:rsid w:val="00A12C9B"/>
    <w:rsid w:val="00A134FF"/>
    <w:rsid w:val="00A13804"/>
    <w:rsid w:val="00A15702"/>
    <w:rsid w:val="00A158B5"/>
    <w:rsid w:val="00A173BC"/>
    <w:rsid w:val="00A17A94"/>
    <w:rsid w:val="00A17E7F"/>
    <w:rsid w:val="00A20A4B"/>
    <w:rsid w:val="00A22113"/>
    <w:rsid w:val="00A224E0"/>
    <w:rsid w:val="00A23649"/>
    <w:rsid w:val="00A236DF"/>
    <w:rsid w:val="00A23AA4"/>
    <w:rsid w:val="00A24968"/>
    <w:rsid w:val="00A256E9"/>
    <w:rsid w:val="00A25A39"/>
    <w:rsid w:val="00A26F03"/>
    <w:rsid w:val="00A2756D"/>
    <w:rsid w:val="00A27AC7"/>
    <w:rsid w:val="00A27C29"/>
    <w:rsid w:val="00A3008C"/>
    <w:rsid w:val="00A3075D"/>
    <w:rsid w:val="00A319DF"/>
    <w:rsid w:val="00A31D46"/>
    <w:rsid w:val="00A33F18"/>
    <w:rsid w:val="00A33F7C"/>
    <w:rsid w:val="00A34655"/>
    <w:rsid w:val="00A34CBB"/>
    <w:rsid w:val="00A34DC4"/>
    <w:rsid w:val="00A35FFF"/>
    <w:rsid w:val="00A36440"/>
    <w:rsid w:val="00A3751A"/>
    <w:rsid w:val="00A37C71"/>
    <w:rsid w:val="00A40ED6"/>
    <w:rsid w:val="00A412C4"/>
    <w:rsid w:val="00A4249D"/>
    <w:rsid w:val="00A42D2A"/>
    <w:rsid w:val="00A43525"/>
    <w:rsid w:val="00A4396F"/>
    <w:rsid w:val="00A43DD5"/>
    <w:rsid w:val="00A43FAF"/>
    <w:rsid w:val="00A44101"/>
    <w:rsid w:val="00A44632"/>
    <w:rsid w:val="00A4526F"/>
    <w:rsid w:val="00A454B1"/>
    <w:rsid w:val="00A46B98"/>
    <w:rsid w:val="00A47BBC"/>
    <w:rsid w:val="00A505C6"/>
    <w:rsid w:val="00A50864"/>
    <w:rsid w:val="00A50F6A"/>
    <w:rsid w:val="00A5154A"/>
    <w:rsid w:val="00A51BB0"/>
    <w:rsid w:val="00A52566"/>
    <w:rsid w:val="00A52B41"/>
    <w:rsid w:val="00A52D01"/>
    <w:rsid w:val="00A52E3E"/>
    <w:rsid w:val="00A531AF"/>
    <w:rsid w:val="00A53AC9"/>
    <w:rsid w:val="00A557D3"/>
    <w:rsid w:val="00A56CF4"/>
    <w:rsid w:val="00A57F77"/>
    <w:rsid w:val="00A60359"/>
    <w:rsid w:val="00A6061C"/>
    <w:rsid w:val="00A60D74"/>
    <w:rsid w:val="00A60F16"/>
    <w:rsid w:val="00A6116F"/>
    <w:rsid w:val="00A622D9"/>
    <w:rsid w:val="00A62441"/>
    <w:rsid w:val="00A62B40"/>
    <w:rsid w:val="00A63539"/>
    <w:rsid w:val="00A63A9F"/>
    <w:rsid w:val="00A64201"/>
    <w:rsid w:val="00A65216"/>
    <w:rsid w:val="00A65519"/>
    <w:rsid w:val="00A65E44"/>
    <w:rsid w:val="00A66A37"/>
    <w:rsid w:val="00A67B7C"/>
    <w:rsid w:val="00A67D15"/>
    <w:rsid w:val="00A70529"/>
    <w:rsid w:val="00A70F09"/>
    <w:rsid w:val="00A719D4"/>
    <w:rsid w:val="00A71AAF"/>
    <w:rsid w:val="00A72192"/>
    <w:rsid w:val="00A73CB5"/>
    <w:rsid w:val="00A77152"/>
    <w:rsid w:val="00A772B7"/>
    <w:rsid w:val="00A77857"/>
    <w:rsid w:val="00A7789F"/>
    <w:rsid w:val="00A77A32"/>
    <w:rsid w:val="00A77AF8"/>
    <w:rsid w:val="00A80897"/>
    <w:rsid w:val="00A80D7E"/>
    <w:rsid w:val="00A814E8"/>
    <w:rsid w:val="00A81958"/>
    <w:rsid w:val="00A833CA"/>
    <w:rsid w:val="00A83419"/>
    <w:rsid w:val="00A83BED"/>
    <w:rsid w:val="00A83BFF"/>
    <w:rsid w:val="00A83C96"/>
    <w:rsid w:val="00A8638E"/>
    <w:rsid w:val="00A86D39"/>
    <w:rsid w:val="00A87243"/>
    <w:rsid w:val="00A872AB"/>
    <w:rsid w:val="00A9147F"/>
    <w:rsid w:val="00A921F7"/>
    <w:rsid w:val="00A92990"/>
    <w:rsid w:val="00A92CBA"/>
    <w:rsid w:val="00A932B5"/>
    <w:rsid w:val="00A93DD1"/>
    <w:rsid w:val="00A94442"/>
    <w:rsid w:val="00A94B5D"/>
    <w:rsid w:val="00A94EBD"/>
    <w:rsid w:val="00A95643"/>
    <w:rsid w:val="00A95B4A"/>
    <w:rsid w:val="00A97121"/>
    <w:rsid w:val="00A9757F"/>
    <w:rsid w:val="00A977FE"/>
    <w:rsid w:val="00AA0A5A"/>
    <w:rsid w:val="00AA0B66"/>
    <w:rsid w:val="00AA2130"/>
    <w:rsid w:val="00AA29AB"/>
    <w:rsid w:val="00AA2E9C"/>
    <w:rsid w:val="00AA3185"/>
    <w:rsid w:val="00AA4449"/>
    <w:rsid w:val="00AA4600"/>
    <w:rsid w:val="00AA4899"/>
    <w:rsid w:val="00AA4AA8"/>
    <w:rsid w:val="00AA4D2C"/>
    <w:rsid w:val="00AA4FE4"/>
    <w:rsid w:val="00AA7554"/>
    <w:rsid w:val="00AA7641"/>
    <w:rsid w:val="00AB00BE"/>
    <w:rsid w:val="00AB066E"/>
    <w:rsid w:val="00AB0A4E"/>
    <w:rsid w:val="00AB126C"/>
    <w:rsid w:val="00AB224C"/>
    <w:rsid w:val="00AB23C1"/>
    <w:rsid w:val="00AB35F8"/>
    <w:rsid w:val="00AB375C"/>
    <w:rsid w:val="00AB511F"/>
    <w:rsid w:val="00AB60BE"/>
    <w:rsid w:val="00AB647B"/>
    <w:rsid w:val="00AB68D4"/>
    <w:rsid w:val="00AB7738"/>
    <w:rsid w:val="00AB7EAA"/>
    <w:rsid w:val="00AC00F1"/>
    <w:rsid w:val="00AC09A3"/>
    <w:rsid w:val="00AC3745"/>
    <w:rsid w:val="00AC3E4E"/>
    <w:rsid w:val="00AC43E2"/>
    <w:rsid w:val="00AC4A89"/>
    <w:rsid w:val="00AC68E8"/>
    <w:rsid w:val="00AC6F1A"/>
    <w:rsid w:val="00AC7B54"/>
    <w:rsid w:val="00AC7C49"/>
    <w:rsid w:val="00AD0B47"/>
    <w:rsid w:val="00AD1AE1"/>
    <w:rsid w:val="00AD220C"/>
    <w:rsid w:val="00AD2699"/>
    <w:rsid w:val="00AD34F2"/>
    <w:rsid w:val="00AD3814"/>
    <w:rsid w:val="00AD481E"/>
    <w:rsid w:val="00AD491C"/>
    <w:rsid w:val="00AD50FA"/>
    <w:rsid w:val="00AD5D8D"/>
    <w:rsid w:val="00AD7184"/>
    <w:rsid w:val="00AD71FA"/>
    <w:rsid w:val="00AD7542"/>
    <w:rsid w:val="00AD788F"/>
    <w:rsid w:val="00AE004E"/>
    <w:rsid w:val="00AE00FC"/>
    <w:rsid w:val="00AE0391"/>
    <w:rsid w:val="00AE05C4"/>
    <w:rsid w:val="00AE0C9B"/>
    <w:rsid w:val="00AE10EC"/>
    <w:rsid w:val="00AE11D1"/>
    <w:rsid w:val="00AE1501"/>
    <w:rsid w:val="00AE1855"/>
    <w:rsid w:val="00AE1B0E"/>
    <w:rsid w:val="00AE1CF6"/>
    <w:rsid w:val="00AE1DA5"/>
    <w:rsid w:val="00AE1DDC"/>
    <w:rsid w:val="00AE3115"/>
    <w:rsid w:val="00AE5465"/>
    <w:rsid w:val="00AE5D42"/>
    <w:rsid w:val="00AE673C"/>
    <w:rsid w:val="00AF007E"/>
    <w:rsid w:val="00AF008F"/>
    <w:rsid w:val="00AF0CBC"/>
    <w:rsid w:val="00AF0D98"/>
    <w:rsid w:val="00AF1092"/>
    <w:rsid w:val="00AF197B"/>
    <w:rsid w:val="00AF3F35"/>
    <w:rsid w:val="00AF5F22"/>
    <w:rsid w:val="00AF6025"/>
    <w:rsid w:val="00AF615B"/>
    <w:rsid w:val="00AF660D"/>
    <w:rsid w:val="00AF66DE"/>
    <w:rsid w:val="00AF76DB"/>
    <w:rsid w:val="00AF7772"/>
    <w:rsid w:val="00AF790D"/>
    <w:rsid w:val="00B006FE"/>
    <w:rsid w:val="00B00A48"/>
    <w:rsid w:val="00B00FB0"/>
    <w:rsid w:val="00B013A2"/>
    <w:rsid w:val="00B0140D"/>
    <w:rsid w:val="00B03750"/>
    <w:rsid w:val="00B03991"/>
    <w:rsid w:val="00B04001"/>
    <w:rsid w:val="00B046A0"/>
    <w:rsid w:val="00B04879"/>
    <w:rsid w:val="00B0500A"/>
    <w:rsid w:val="00B058AC"/>
    <w:rsid w:val="00B05A26"/>
    <w:rsid w:val="00B07CD3"/>
    <w:rsid w:val="00B10498"/>
    <w:rsid w:val="00B1132E"/>
    <w:rsid w:val="00B11B20"/>
    <w:rsid w:val="00B1259D"/>
    <w:rsid w:val="00B12E5E"/>
    <w:rsid w:val="00B13387"/>
    <w:rsid w:val="00B134D2"/>
    <w:rsid w:val="00B13FD0"/>
    <w:rsid w:val="00B14195"/>
    <w:rsid w:val="00B14669"/>
    <w:rsid w:val="00B146AF"/>
    <w:rsid w:val="00B153BA"/>
    <w:rsid w:val="00B1572E"/>
    <w:rsid w:val="00B157D6"/>
    <w:rsid w:val="00B1595B"/>
    <w:rsid w:val="00B15D5C"/>
    <w:rsid w:val="00B162BB"/>
    <w:rsid w:val="00B163E2"/>
    <w:rsid w:val="00B16CD1"/>
    <w:rsid w:val="00B16EF6"/>
    <w:rsid w:val="00B174B4"/>
    <w:rsid w:val="00B17FC5"/>
    <w:rsid w:val="00B20C81"/>
    <w:rsid w:val="00B212C4"/>
    <w:rsid w:val="00B21440"/>
    <w:rsid w:val="00B24198"/>
    <w:rsid w:val="00B246B1"/>
    <w:rsid w:val="00B24DFA"/>
    <w:rsid w:val="00B25725"/>
    <w:rsid w:val="00B25BEF"/>
    <w:rsid w:val="00B260D0"/>
    <w:rsid w:val="00B26BF4"/>
    <w:rsid w:val="00B26C91"/>
    <w:rsid w:val="00B26F2F"/>
    <w:rsid w:val="00B30491"/>
    <w:rsid w:val="00B321B8"/>
    <w:rsid w:val="00B330AD"/>
    <w:rsid w:val="00B337AC"/>
    <w:rsid w:val="00B35541"/>
    <w:rsid w:val="00B35BF4"/>
    <w:rsid w:val="00B36A50"/>
    <w:rsid w:val="00B37795"/>
    <w:rsid w:val="00B37E92"/>
    <w:rsid w:val="00B4053D"/>
    <w:rsid w:val="00B40C41"/>
    <w:rsid w:val="00B4104A"/>
    <w:rsid w:val="00B41702"/>
    <w:rsid w:val="00B41E64"/>
    <w:rsid w:val="00B42816"/>
    <w:rsid w:val="00B42869"/>
    <w:rsid w:val="00B4296E"/>
    <w:rsid w:val="00B435F7"/>
    <w:rsid w:val="00B438A2"/>
    <w:rsid w:val="00B43D1C"/>
    <w:rsid w:val="00B452E8"/>
    <w:rsid w:val="00B45A79"/>
    <w:rsid w:val="00B46B32"/>
    <w:rsid w:val="00B46D04"/>
    <w:rsid w:val="00B47236"/>
    <w:rsid w:val="00B4787F"/>
    <w:rsid w:val="00B50728"/>
    <w:rsid w:val="00B50924"/>
    <w:rsid w:val="00B509D2"/>
    <w:rsid w:val="00B50CAA"/>
    <w:rsid w:val="00B51AB7"/>
    <w:rsid w:val="00B51BB5"/>
    <w:rsid w:val="00B5222E"/>
    <w:rsid w:val="00B527DC"/>
    <w:rsid w:val="00B52978"/>
    <w:rsid w:val="00B532E2"/>
    <w:rsid w:val="00B53D3E"/>
    <w:rsid w:val="00B549BA"/>
    <w:rsid w:val="00B54BCB"/>
    <w:rsid w:val="00B55402"/>
    <w:rsid w:val="00B5552A"/>
    <w:rsid w:val="00B55E94"/>
    <w:rsid w:val="00B5732B"/>
    <w:rsid w:val="00B57541"/>
    <w:rsid w:val="00B57CB9"/>
    <w:rsid w:val="00B57D18"/>
    <w:rsid w:val="00B60578"/>
    <w:rsid w:val="00B607AE"/>
    <w:rsid w:val="00B60DD6"/>
    <w:rsid w:val="00B61502"/>
    <w:rsid w:val="00B616B6"/>
    <w:rsid w:val="00B61FE5"/>
    <w:rsid w:val="00B62380"/>
    <w:rsid w:val="00B62742"/>
    <w:rsid w:val="00B62C94"/>
    <w:rsid w:val="00B62FB2"/>
    <w:rsid w:val="00B637CB"/>
    <w:rsid w:val="00B63EFC"/>
    <w:rsid w:val="00B640CC"/>
    <w:rsid w:val="00B65EB9"/>
    <w:rsid w:val="00B71F53"/>
    <w:rsid w:val="00B72913"/>
    <w:rsid w:val="00B72F61"/>
    <w:rsid w:val="00B73433"/>
    <w:rsid w:val="00B73DBB"/>
    <w:rsid w:val="00B748FC"/>
    <w:rsid w:val="00B76054"/>
    <w:rsid w:val="00B7608B"/>
    <w:rsid w:val="00B76561"/>
    <w:rsid w:val="00B77588"/>
    <w:rsid w:val="00B7770A"/>
    <w:rsid w:val="00B80058"/>
    <w:rsid w:val="00B8067B"/>
    <w:rsid w:val="00B81394"/>
    <w:rsid w:val="00B81463"/>
    <w:rsid w:val="00B82374"/>
    <w:rsid w:val="00B82680"/>
    <w:rsid w:val="00B82E22"/>
    <w:rsid w:val="00B8367A"/>
    <w:rsid w:val="00B83C28"/>
    <w:rsid w:val="00B84061"/>
    <w:rsid w:val="00B84090"/>
    <w:rsid w:val="00B844E7"/>
    <w:rsid w:val="00B85A24"/>
    <w:rsid w:val="00B85D3F"/>
    <w:rsid w:val="00B85E69"/>
    <w:rsid w:val="00B86599"/>
    <w:rsid w:val="00B87391"/>
    <w:rsid w:val="00B87639"/>
    <w:rsid w:val="00B879B7"/>
    <w:rsid w:val="00B90516"/>
    <w:rsid w:val="00B905E9"/>
    <w:rsid w:val="00B916B2"/>
    <w:rsid w:val="00B91FE0"/>
    <w:rsid w:val="00B927E8"/>
    <w:rsid w:val="00B92941"/>
    <w:rsid w:val="00B93B5D"/>
    <w:rsid w:val="00B947D2"/>
    <w:rsid w:val="00B951CE"/>
    <w:rsid w:val="00B95AF7"/>
    <w:rsid w:val="00B967FB"/>
    <w:rsid w:val="00B96880"/>
    <w:rsid w:val="00B96F2F"/>
    <w:rsid w:val="00B970BE"/>
    <w:rsid w:val="00B979D6"/>
    <w:rsid w:val="00BA1322"/>
    <w:rsid w:val="00BA1766"/>
    <w:rsid w:val="00BA1EE4"/>
    <w:rsid w:val="00BA26AA"/>
    <w:rsid w:val="00BA43F8"/>
    <w:rsid w:val="00BA5698"/>
    <w:rsid w:val="00BA7153"/>
    <w:rsid w:val="00BA7A01"/>
    <w:rsid w:val="00BA7A16"/>
    <w:rsid w:val="00BB05A9"/>
    <w:rsid w:val="00BB0698"/>
    <w:rsid w:val="00BB1C0C"/>
    <w:rsid w:val="00BB20C7"/>
    <w:rsid w:val="00BB3927"/>
    <w:rsid w:val="00BB3C7A"/>
    <w:rsid w:val="00BB530E"/>
    <w:rsid w:val="00BB578B"/>
    <w:rsid w:val="00BB6040"/>
    <w:rsid w:val="00BB65B6"/>
    <w:rsid w:val="00BB6B95"/>
    <w:rsid w:val="00BB7023"/>
    <w:rsid w:val="00BC06D7"/>
    <w:rsid w:val="00BC09C3"/>
    <w:rsid w:val="00BC0A8F"/>
    <w:rsid w:val="00BC1674"/>
    <w:rsid w:val="00BC2015"/>
    <w:rsid w:val="00BC2ACD"/>
    <w:rsid w:val="00BC3191"/>
    <w:rsid w:val="00BC374B"/>
    <w:rsid w:val="00BC4B49"/>
    <w:rsid w:val="00BC4B78"/>
    <w:rsid w:val="00BC6074"/>
    <w:rsid w:val="00BC7EDA"/>
    <w:rsid w:val="00BD00E4"/>
    <w:rsid w:val="00BD0B96"/>
    <w:rsid w:val="00BD0D6B"/>
    <w:rsid w:val="00BD1A5E"/>
    <w:rsid w:val="00BD1A6E"/>
    <w:rsid w:val="00BD2559"/>
    <w:rsid w:val="00BD490D"/>
    <w:rsid w:val="00BD4EFE"/>
    <w:rsid w:val="00BD5071"/>
    <w:rsid w:val="00BD53B2"/>
    <w:rsid w:val="00BD58F8"/>
    <w:rsid w:val="00BD601D"/>
    <w:rsid w:val="00BD66B4"/>
    <w:rsid w:val="00BD7406"/>
    <w:rsid w:val="00BD7E12"/>
    <w:rsid w:val="00BD7F4D"/>
    <w:rsid w:val="00BE0642"/>
    <w:rsid w:val="00BE0CB5"/>
    <w:rsid w:val="00BE1519"/>
    <w:rsid w:val="00BE247E"/>
    <w:rsid w:val="00BE322C"/>
    <w:rsid w:val="00BE3CED"/>
    <w:rsid w:val="00BE6A1E"/>
    <w:rsid w:val="00BE77EC"/>
    <w:rsid w:val="00BE78A1"/>
    <w:rsid w:val="00BE7BD1"/>
    <w:rsid w:val="00BF0018"/>
    <w:rsid w:val="00BF0D2A"/>
    <w:rsid w:val="00BF1645"/>
    <w:rsid w:val="00BF1E27"/>
    <w:rsid w:val="00BF1FD9"/>
    <w:rsid w:val="00BF2DE0"/>
    <w:rsid w:val="00BF367A"/>
    <w:rsid w:val="00BF437E"/>
    <w:rsid w:val="00BF4DCE"/>
    <w:rsid w:val="00BF5118"/>
    <w:rsid w:val="00BF697E"/>
    <w:rsid w:val="00BF7B2B"/>
    <w:rsid w:val="00BF7C7E"/>
    <w:rsid w:val="00C00B3C"/>
    <w:rsid w:val="00C013F8"/>
    <w:rsid w:val="00C01ED0"/>
    <w:rsid w:val="00C02804"/>
    <w:rsid w:val="00C034B2"/>
    <w:rsid w:val="00C03AE5"/>
    <w:rsid w:val="00C05792"/>
    <w:rsid w:val="00C064D3"/>
    <w:rsid w:val="00C06587"/>
    <w:rsid w:val="00C0699A"/>
    <w:rsid w:val="00C06FE7"/>
    <w:rsid w:val="00C0747C"/>
    <w:rsid w:val="00C104C8"/>
    <w:rsid w:val="00C106B9"/>
    <w:rsid w:val="00C10EC6"/>
    <w:rsid w:val="00C11897"/>
    <w:rsid w:val="00C12869"/>
    <w:rsid w:val="00C14569"/>
    <w:rsid w:val="00C1785F"/>
    <w:rsid w:val="00C17914"/>
    <w:rsid w:val="00C1795D"/>
    <w:rsid w:val="00C17BC9"/>
    <w:rsid w:val="00C20174"/>
    <w:rsid w:val="00C21338"/>
    <w:rsid w:val="00C21BFD"/>
    <w:rsid w:val="00C21E00"/>
    <w:rsid w:val="00C2233C"/>
    <w:rsid w:val="00C224A3"/>
    <w:rsid w:val="00C22C04"/>
    <w:rsid w:val="00C22C41"/>
    <w:rsid w:val="00C2357E"/>
    <w:rsid w:val="00C2373E"/>
    <w:rsid w:val="00C2686E"/>
    <w:rsid w:val="00C269F0"/>
    <w:rsid w:val="00C27135"/>
    <w:rsid w:val="00C272AF"/>
    <w:rsid w:val="00C27DE5"/>
    <w:rsid w:val="00C30799"/>
    <w:rsid w:val="00C31260"/>
    <w:rsid w:val="00C31C2E"/>
    <w:rsid w:val="00C31D9C"/>
    <w:rsid w:val="00C32AAC"/>
    <w:rsid w:val="00C32C2C"/>
    <w:rsid w:val="00C3343C"/>
    <w:rsid w:val="00C33639"/>
    <w:rsid w:val="00C3392E"/>
    <w:rsid w:val="00C33D16"/>
    <w:rsid w:val="00C33E81"/>
    <w:rsid w:val="00C344B1"/>
    <w:rsid w:val="00C3574D"/>
    <w:rsid w:val="00C3592A"/>
    <w:rsid w:val="00C368A5"/>
    <w:rsid w:val="00C37475"/>
    <w:rsid w:val="00C37A59"/>
    <w:rsid w:val="00C41CFF"/>
    <w:rsid w:val="00C42B5B"/>
    <w:rsid w:val="00C42EE2"/>
    <w:rsid w:val="00C43845"/>
    <w:rsid w:val="00C446A6"/>
    <w:rsid w:val="00C46706"/>
    <w:rsid w:val="00C4683A"/>
    <w:rsid w:val="00C4749F"/>
    <w:rsid w:val="00C518EA"/>
    <w:rsid w:val="00C52435"/>
    <w:rsid w:val="00C53683"/>
    <w:rsid w:val="00C53ADB"/>
    <w:rsid w:val="00C53F92"/>
    <w:rsid w:val="00C549F5"/>
    <w:rsid w:val="00C54B08"/>
    <w:rsid w:val="00C556B5"/>
    <w:rsid w:val="00C56A70"/>
    <w:rsid w:val="00C57E28"/>
    <w:rsid w:val="00C61AD0"/>
    <w:rsid w:val="00C634B5"/>
    <w:rsid w:val="00C63730"/>
    <w:rsid w:val="00C63C0A"/>
    <w:rsid w:val="00C64604"/>
    <w:rsid w:val="00C65807"/>
    <w:rsid w:val="00C658CB"/>
    <w:rsid w:val="00C67360"/>
    <w:rsid w:val="00C67E41"/>
    <w:rsid w:val="00C720AE"/>
    <w:rsid w:val="00C728B4"/>
    <w:rsid w:val="00C737B6"/>
    <w:rsid w:val="00C73DEE"/>
    <w:rsid w:val="00C75791"/>
    <w:rsid w:val="00C76C65"/>
    <w:rsid w:val="00C76F12"/>
    <w:rsid w:val="00C771E2"/>
    <w:rsid w:val="00C809C0"/>
    <w:rsid w:val="00C81BF6"/>
    <w:rsid w:val="00C81F63"/>
    <w:rsid w:val="00C83231"/>
    <w:rsid w:val="00C83E1B"/>
    <w:rsid w:val="00C84267"/>
    <w:rsid w:val="00C85F02"/>
    <w:rsid w:val="00C86DB6"/>
    <w:rsid w:val="00C86F75"/>
    <w:rsid w:val="00C87274"/>
    <w:rsid w:val="00C9053F"/>
    <w:rsid w:val="00C917B6"/>
    <w:rsid w:val="00C919DE"/>
    <w:rsid w:val="00C94815"/>
    <w:rsid w:val="00C964C0"/>
    <w:rsid w:val="00CA022F"/>
    <w:rsid w:val="00CA0978"/>
    <w:rsid w:val="00CA0DB3"/>
    <w:rsid w:val="00CA34ED"/>
    <w:rsid w:val="00CA3B6D"/>
    <w:rsid w:val="00CA45A5"/>
    <w:rsid w:val="00CA4808"/>
    <w:rsid w:val="00CA54A3"/>
    <w:rsid w:val="00CA5F4D"/>
    <w:rsid w:val="00CA6A2D"/>
    <w:rsid w:val="00CB1151"/>
    <w:rsid w:val="00CB129F"/>
    <w:rsid w:val="00CB20BF"/>
    <w:rsid w:val="00CB3086"/>
    <w:rsid w:val="00CB369B"/>
    <w:rsid w:val="00CB5371"/>
    <w:rsid w:val="00CB5495"/>
    <w:rsid w:val="00CB657B"/>
    <w:rsid w:val="00CB678A"/>
    <w:rsid w:val="00CB6B57"/>
    <w:rsid w:val="00CC16AE"/>
    <w:rsid w:val="00CC1812"/>
    <w:rsid w:val="00CC1878"/>
    <w:rsid w:val="00CC2118"/>
    <w:rsid w:val="00CC23E1"/>
    <w:rsid w:val="00CC3355"/>
    <w:rsid w:val="00CC35FD"/>
    <w:rsid w:val="00CC52BE"/>
    <w:rsid w:val="00CC555E"/>
    <w:rsid w:val="00CC6D5F"/>
    <w:rsid w:val="00CC74B0"/>
    <w:rsid w:val="00CC7816"/>
    <w:rsid w:val="00CC7946"/>
    <w:rsid w:val="00CC7D53"/>
    <w:rsid w:val="00CD130A"/>
    <w:rsid w:val="00CD1746"/>
    <w:rsid w:val="00CD1A78"/>
    <w:rsid w:val="00CD2655"/>
    <w:rsid w:val="00CD2E73"/>
    <w:rsid w:val="00CD3084"/>
    <w:rsid w:val="00CD330A"/>
    <w:rsid w:val="00CD5352"/>
    <w:rsid w:val="00CD62E8"/>
    <w:rsid w:val="00CD6BA8"/>
    <w:rsid w:val="00CD7545"/>
    <w:rsid w:val="00CD75C5"/>
    <w:rsid w:val="00CD7A08"/>
    <w:rsid w:val="00CE01AA"/>
    <w:rsid w:val="00CE0FA7"/>
    <w:rsid w:val="00CE1396"/>
    <w:rsid w:val="00CE1C0E"/>
    <w:rsid w:val="00CE2728"/>
    <w:rsid w:val="00CE2819"/>
    <w:rsid w:val="00CE2964"/>
    <w:rsid w:val="00CE31E8"/>
    <w:rsid w:val="00CE33FA"/>
    <w:rsid w:val="00CE4103"/>
    <w:rsid w:val="00CE476F"/>
    <w:rsid w:val="00CE47C3"/>
    <w:rsid w:val="00CE559A"/>
    <w:rsid w:val="00CE55B8"/>
    <w:rsid w:val="00CE5B2F"/>
    <w:rsid w:val="00CE750A"/>
    <w:rsid w:val="00CE779F"/>
    <w:rsid w:val="00CE7E94"/>
    <w:rsid w:val="00CF0CAE"/>
    <w:rsid w:val="00CF0D86"/>
    <w:rsid w:val="00CF0DCF"/>
    <w:rsid w:val="00CF15F4"/>
    <w:rsid w:val="00CF172C"/>
    <w:rsid w:val="00CF205D"/>
    <w:rsid w:val="00CF233A"/>
    <w:rsid w:val="00CF244F"/>
    <w:rsid w:val="00CF2661"/>
    <w:rsid w:val="00CF3321"/>
    <w:rsid w:val="00CF3953"/>
    <w:rsid w:val="00CF3FF3"/>
    <w:rsid w:val="00CF5B47"/>
    <w:rsid w:val="00CF7C0F"/>
    <w:rsid w:val="00D002E0"/>
    <w:rsid w:val="00D0046F"/>
    <w:rsid w:val="00D0063B"/>
    <w:rsid w:val="00D008F0"/>
    <w:rsid w:val="00D00C6E"/>
    <w:rsid w:val="00D00D65"/>
    <w:rsid w:val="00D00DB8"/>
    <w:rsid w:val="00D01BC3"/>
    <w:rsid w:val="00D03376"/>
    <w:rsid w:val="00D036E4"/>
    <w:rsid w:val="00D03B01"/>
    <w:rsid w:val="00D03BFE"/>
    <w:rsid w:val="00D04570"/>
    <w:rsid w:val="00D046C6"/>
    <w:rsid w:val="00D04B73"/>
    <w:rsid w:val="00D0532C"/>
    <w:rsid w:val="00D07335"/>
    <w:rsid w:val="00D075DB"/>
    <w:rsid w:val="00D07885"/>
    <w:rsid w:val="00D103AD"/>
    <w:rsid w:val="00D1183C"/>
    <w:rsid w:val="00D119B6"/>
    <w:rsid w:val="00D11A80"/>
    <w:rsid w:val="00D11E1E"/>
    <w:rsid w:val="00D1212B"/>
    <w:rsid w:val="00D15F62"/>
    <w:rsid w:val="00D1632F"/>
    <w:rsid w:val="00D16CDD"/>
    <w:rsid w:val="00D218AC"/>
    <w:rsid w:val="00D21E9A"/>
    <w:rsid w:val="00D21F5B"/>
    <w:rsid w:val="00D22146"/>
    <w:rsid w:val="00D22B3E"/>
    <w:rsid w:val="00D23BFC"/>
    <w:rsid w:val="00D23C6B"/>
    <w:rsid w:val="00D2459B"/>
    <w:rsid w:val="00D248BB"/>
    <w:rsid w:val="00D25C4D"/>
    <w:rsid w:val="00D267E2"/>
    <w:rsid w:val="00D26B9F"/>
    <w:rsid w:val="00D27A22"/>
    <w:rsid w:val="00D27FBF"/>
    <w:rsid w:val="00D3099C"/>
    <w:rsid w:val="00D31F2E"/>
    <w:rsid w:val="00D332C8"/>
    <w:rsid w:val="00D33F2B"/>
    <w:rsid w:val="00D34743"/>
    <w:rsid w:val="00D34C5A"/>
    <w:rsid w:val="00D3574C"/>
    <w:rsid w:val="00D36793"/>
    <w:rsid w:val="00D36D37"/>
    <w:rsid w:val="00D36E7F"/>
    <w:rsid w:val="00D37393"/>
    <w:rsid w:val="00D373CA"/>
    <w:rsid w:val="00D37EC8"/>
    <w:rsid w:val="00D40613"/>
    <w:rsid w:val="00D40D70"/>
    <w:rsid w:val="00D4196B"/>
    <w:rsid w:val="00D42290"/>
    <w:rsid w:val="00D429F2"/>
    <w:rsid w:val="00D42EAD"/>
    <w:rsid w:val="00D44069"/>
    <w:rsid w:val="00D45931"/>
    <w:rsid w:val="00D45D60"/>
    <w:rsid w:val="00D46DD4"/>
    <w:rsid w:val="00D47140"/>
    <w:rsid w:val="00D531F0"/>
    <w:rsid w:val="00D5368F"/>
    <w:rsid w:val="00D53B2B"/>
    <w:rsid w:val="00D53F5A"/>
    <w:rsid w:val="00D5485D"/>
    <w:rsid w:val="00D558C1"/>
    <w:rsid w:val="00D5594B"/>
    <w:rsid w:val="00D5657B"/>
    <w:rsid w:val="00D56FC0"/>
    <w:rsid w:val="00D570E3"/>
    <w:rsid w:val="00D5710D"/>
    <w:rsid w:val="00D57DCF"/>
    <w:rsid w:val="00D57F0E"/>
    <w:rsid w:val="00D6006E"/>
    <w:rsid w:val="00D60087"/>
    <w:rsid w:val="00D60240"/>
    <w:rsid w:val="00D60365"/>
    <w:rsid w:val="00D60527"/>
    <w:rsid w:val="00D60EEE"/>
    <w:rsid w:val="00D61869"/>
    <w:rsid w:val="00D62C7F"/>
    <w:rsid w:val="00D62F0B"/>
    <w:rsid w:val="00D63F18"/>
    <w:rsid w:val="00D64F1C"/>
    <w:rsid w:val="00D65A5C"/>
    <w:rsid w:val="00D6621B"/>
    <w:rsid w:val="00D66565"/>
    <w:rsid w:val="00D66821"/>
    <w:rsid w:val="00D67142"/>
    <w:rsid w:val="00D6753D"/>
    <w:rsid w:val="00D70E3F"/>
    <w:rsid w:val="00D7199D"/>
    <w:rsid w:val="00D72C53"/>
    <w:rsid w:val="00D72CDF"/>
    <w:rsid w:val="00D7303E"/>
    <w:rsid w:val="00D734B0"/>
    <w:rsid w:val="00D740B3"/>
    <w:rsid w:val="00D74546"/>
    <w:rsid w:val="00D74B74"/>
    <w:rsid w:val="00D74FF4"/>
    <w:rsid w:val="00D7512E"/>
    <w:rsid w:val="00D753EF"/>
    <w:rsid w:val="00D75AA9"/>
    <w:rsid w:val="00D75C8F"/>
    <w:rsid w:val="00D75EF7"/>
    <w:rsid w:val="00D766D0"/>
    <w:rsid w:val="00D777FA"/>
    <w:rsid w:val="00D77870"/>
    <w:rsid w:val="00D80260"/>
    <w:rsid w:val="00D804C3"/>
    <w:rsid w:val="00D807D8"/>
    <w:rsid w:val="00D81927"/>
    <w:rsid w:val="00D82885"/>
    <w:rsid w:val="00D83F76"/>
    <w:rsid w:val="00D845A6"/>
    <w:rsid w:val="00D84716"/>
    <w:rsid w:val="00D84839"/>
    <w:rsid w:val="00D84C13"/>
    <w:rsid w:val="00D85E10"/>
    <w:rsid w:val="00D862D6"/>
    <w:rsid w:val="00D869EB"/>
    <w:rsid w:val="00D86BB3"/>
    <w:rsid w:val="00D8785F"/>
    <w:rsid w:val="00D90306"/>
    <w:rsid w:val="00D906E3"/>
    <w:rsid w:val="00D91878"/>
    <w:rsid w:val="00D92104"/>
    <w:rsid w:val="00D92441"/>
    <w:rsid w:val="00D92FEB"/>
    <w:rsid w:val="00D93904"/>
    <w:rsid w:val="00D93CC6"/>
    <w:rsid w:val="00D93F6E"/>
    <w:rsid w:val="00D9506A"/>
    <w:rsid w:val="00D958C0"/>
    <w:rsid w:val="00D95E2C"/>
    <w:rsid w:val="00D96EB8"/>
    <w:rsid w:val="00DA0612"/>
    <w:rsid w:val="00DA0746"/>
    <w:rsid w:val="00DA07AA"/>
    <w:rsid w:val="00DA0DC2"/>
    <w:rsid w:val="00DA11BF"/>
    <w:rsid w:val="00DA1A5D"/>
    <w:rsid w:val="00DA2298"/>
    <w:rsid w:val="00DA2AC7"/>
    <w:rsid w:val="00DA2D60"/>
    <w:rsid w:val="00DA2ECB"/>
    <w:rsid w:val="00DA36F0"/>
    <w:rsid w:val="00DA3AEB"/>
    <w:rsid w:val="00DA5116"/>
    <w:rsid w:val="00DA59D2"/>
    <w:rsid w:val="00DA7249"/>
    <w:rsid w:val="00DA769F"/>
    <w:rsid w:val="00DA790B"/>
    <w:rsid w:val="00DB1E03"/>
    <w:rsid w:val="00DB25C4"/>
    <w:rsid w:val="00DB3776"/>
    <w:rsid w:val="00DB3E01"/>
    <w:rsid w:val="00DB4DD6"/>
    <w:rsid w:val="00DB6102"/>
    <w:rsid w:val="00DB611C"/>
    <w:rsid w:val="00DB77A0"/>
    <w:rsid w:val="00DB79A4"/>
    <w:rsid w:val="00DB7A8A"/>
    <w:rsid w:val="00DB7F86"/>
    <w:rsid w:val="00DC0DDA"/>
    <w:rsid w:val="00DC219D"/>
    <w:rsid w:val="00DC233C"/>
    <w:rsid w:val="00DC26AB"/>
    <w:rsid w:val="00DC2B95"/>
    <w:rsid w:val="00DC4562"/>
    <w:rsid w:val="00DC47EE"/>
    <w:rsid w:val="00DC4887"/>
    <w:rsid w:val="00DC48A5"/>
    <w:rsid w:val="00DC5F40"/>
    <w:rsid w:val="00DC6381"/>
    <w:rsid w:val="00DC644A"/>
    <w:rsid w:val="00DC6C00"/>
    <w:rsid w:val="00DD0304"/>
    <w:rsid w:val="00DD05B5"/>
    <w:rsid w:val="00DD07AA"/>
    <w:rsid w:val="00DD08D4"/>
    <w:rsid w:val="00DD0B5F"/>
    <w:rsid w:val="00DD10B8"/>
    <w:rsid w:val="00DD1B20"/>
    <w:rsid w:val="00DD1B6D"/>
    <w:rsid w:val="00DD3677"/>
    <w:rsid w:val="00DD3E73"/>
    <w:rsid w:val="00DD444B"/>
    <w:rsid w:val="00DD45D3"/>
    <w:rsid w:val="00DD476E"/>
    <w:rsid w:val="00DD5EB5"/>
    <w:rsid w:val="00DD6A58"/>
    <w:rsid w:val="00DD6C48"/>
    <w:rsid w:val="00DD72D1"/>
    <w:rsid w:val="00DE05DB"/>
    <w:rsid w:val="00DE08CA"/>
    <w:rsid w:val="00DE19DD"/>
    <w:rsid w:val="00DE2F93"/>
    <w:rsid w:val="00DE2FDE"/>
    <w:rsid w:val="00DE3940"/>
    <w:rsid w:val="00DE3F93"/>
    <w:rsid w:val="00DE4AC4"/>
    <w:rsid w:val="00DE4FD5"/>
    <w:rsid w:val="00DE509E"/>
    <w:rsid w:val="00DE56A3"/>
    <w:rsid w:val="00DE5FE0"/>
    <w:rsid w:val="00DE6C31"/>
    <w:rsid w:val="00DE6EF5"/>
    <w:rsid w:val="00DE7735"/>
    <w:rsid w:val="00DF0150"/>
    <w:rsid w:val="00DF0484"/>
    <w:rsid w:val="00DF18E2"/>
    <w:rsid w:val="00DF1E19"/>
    <w:rsid w:val="00DF530A"/>
    <w:rsid w:val="00DF57DB"/>
    <w:rsid w:val="00DF598C"/>
    <w:rsid w:val="00DF6FE1"/>
    <w:rsid w:val="00DF7736"/>
    <w:rsid w:val="00DF7A15"/>
    <w:rsid w:val="00DF7BC1"/>
    <w:rsid w:val="00DF7F4B"/>
    <w:rsid w:val="00E00594"/>
    <w:rsid w:val="00E00731"/>
    <w:rsid w:val="00E01325"/>
    <w:rsid w:val="00E01457"/>
    <w:rsid w:val="00E015A5"/>
    <w:rsid w:val="00E01BAD"/>
    <w:rsid w:val="00E02394"/>
    <w:rsid w:val="00E0344E"/>
    <w:rsid w:val="00E03AC2"/>
    <w:rsid w:val="00E03AE7"/>
    <w:rsid w:val="00E03ECC"/>
    <w:rsid w:val="00E06FB3"/>
    <w:rsid w:val="00E070D1"/>
    <w:rsid w:val="00E0783F"/>
    <w:rsid w:val="00E07EE4"/>
    <w:rsid w:val="00E107EB"/>
    <w:rsid w:val="00E10AE2"/>
    <w:rsid w:val="00E118DA"/>
    <w:rsid w:val="00E11E4A"/>
    <w:rsid w:val="00E1376B"/>
    <w:rsid w:val="00E13845"/>
    <w:rsid w:val="00E13940"/>
    <w:rsid w:val="00E14543"/>
    <w:rsid w:val="00E14DE8"/>
    <w:rsid w:val="00E15012"/>
    <w:rsid w:val="00E157C8"/>
    <w:rsid w:val="00E164CA"/>
    <w:rsid w:val="00E20452"/>
    <w:rsid w:val="00E20536"/>
    <w:rsid w:val="00E228B3"/>
    <w:rsid w:val="00E22F77"/>
    <w:rsid w:val="00E25077"/>
    <w:rsid w:val="00E25653"/>
    <w:rsid w:val="00E25B60"/>
    <w:rsid w:val="00E31231"/>
    <w:rsid w:val="00E31977"/>
    <w:rsid w:val="00E31AB8"/>
    <w:rsid w:val="00E33535"/>
    <w:rsid w:val="00E33656"/>
    <w:rsid w:val="00E33783"/>
    <w:rsid w:val="00E35089"/>
    <w:rsid w:val="00E35199"/>
    <w:rsid w:val="00E35282"/>
    <w:rsid w:val="00E37614"/>
    <w:rsid w:val="00E40B9A"/>
    <w:rsid w:val="00E41683"/>
    <w:rsid w:val="00E41A1E"/>
    <w:rsid w:val="00E4278A"/>
    <w:rsid w:val="00E42B06"/>
    <w:rsid w:val="00E42F0D"/>
    <w:rsid w:val="00E43009"/>
    <w:rsid w:val="00E431FD"/>
    <w:rsid w:val="00E43260"/>
    <w:rsid w:val="00E4567B"/>
    <w:rsid w:val="00E46324"/>
    <w:rsid w:val="00E46D24"/>
    <w:rsid w:val="00E46FD9"/>
    <w:rsid w:val="00E5076E"/>
    <w:rsid w:val="00E52037"/>
    <w:rsid w:val="00E524B0"/>
    <w:rsid w:val="00E52ECE"/>
    <w:rsid w:val="00E5345F"/>
    <w:rsid w:val="00E53EA2"/>
    <w:rsid w:val="00E54A6C"/>
    <w:rsid w:val="00E55EF1"/>
    <w:rsid w:val="00E5658B"/>
    <w:rsid w:val="00E57500"/>
    <w:rsid w:val="00E57B4E"/>
    <w:rsid w:val="00E57B8B"/>
    <w:rsid w:val="00E61136"/>
    <w:rsid w:val="00E614EE"/>
    <w:rsid w:val="00E63853"/>
    <w:rsid w:val="00E639C9"/>
    <w:rsid w:val="00E63F55"/>
    <w:rsid w:val="00E643AE"/>
    <w:rsid w:val="00E65B33"/>
    <w:rsid w:val="00E67662"/>
    <w:rsid w:val="00E67B50"/>
    <w:rsid w:val="00E67E73"/>
    <w:rsid w:val="00E67F1F"/>
    <w:rsid w:val="00E705AC"/>
    <w:rsid w:val="00E70E1F"/>
    <w:rsid w:val="00E713B2"/>
    <w:rsid w:val="00E71B4B"/>
    <w:rsid w:val="00E7317D"/>
    <w:rsid w:val="00E7374E"/>
    <w:rsid w:val="00E73AB5"/>
    <w:rsid w:val="00E73C93"/>
    <w:rsid w:val="00E75E54"/>
    <w:rsid w:val="00E76F84"/>
    <w:rsid w:val="00E777CC"/>
    <w:rsid w:val="00E77EA1"/>
    <w:rsid w:val="00E8033F"/>
    <w:rsid w:val="00E8034B"/>
    <w:rsid w:val="00E809BF"/>
    <w:rsid w:val="00E81BDC"/>
    <w:rsid w:val="00E82BAC"/>
    <w:rsid w:val="00E8385C"/>
    <w:rsid w:val="00E843BF"/>
    <w:rsid w:val="00E849B3"/>
    <w:rsid w:val="00E854C3"/>
    <w:rsid w:val="00E86A0C"/>
    <w:rsid w:val="00E86DC7"/>
    <w:rsid w:val="00E87476"/>
    <w:rsid w:val="00E879F2"/>
    <w:rsid w:val="00E87FE3"/>
    <w:rsid w:val="00E907EC"/>
    <w:rsid w:val="00E909C4"/>
    <w:rsid w:val="00E90C51"/>
    <w:rsid w:val="00E91292"/>
    <w:rsid w:val="00E91764"/>
    <w:rsid w:val="00E917B9"/>
    <w:rsid w:val="00E92DBC"/>
    <w:rsid w:val="00E93B07"/>
    <w:rsid w:val="00E93DED"/>
    <w:rsid w:val="00E93EA1"/>
    <w:rsid w:val="00E95D1B"/>
    <w:rsid w:val="00E96281"/>
    <w:rsid w:val="00E96330"/>
    <w:rsid w:val="00E969FA"/>
    <w:rsid w:val="00E96AF3"/>
    <w:rsid w:val="00E96B9F"/>
    <w:rsid w:val="00EA0156"/>
    <w:rsid w:val="00EA025A"/>
    <w:rsid w:val="00EA0643"/>
    <w:rsid w:val="00EA0932"/>
    <w:rsid w:val="00EA23D0"/>
    <w:rsid w:val="00EA2487"/>
    <w:rsid w:val="00EA2B17"/>
    <w:rsid w:val="00EA3899"/>
    <w:rsid w:val="00EA5B1B"/>
    <w:rsid w:val="00EA620B"/>
    <w:rsid w:val="00EA689E"/>
    <w:rsid w:val="00EA6938"/>
    <w:rsid w:val="00EA7060"/>
    <w:rsid w:val="00EA712C"/>
    <w:rsid w:val="00EA7219"/>
    <w:rsid w:val="00EB2C75"/>
    <w:rsid w:val="00EB2D13"/>
    <w:rsid w:val="00EB2D92"/>
    <w:rsid w:val="00EB5C8C"/>
    <w:rsid w:val="00EB5CDF"/>
    <w:rsid w:val="00EB5E69"/>
    <w:rsid w:val="00EB6F82"/>
    <w:rsid w:val="00EB7099"/>
    <w:rsid w:val="00EC1718"/>
    <w:rsid w:val="00EC2282"/>
    <w:rsid w:val="00EC242D"/>
    <w:rsid w:val="00EC2F19"/>
    <w:rsid w:val="00EC3B94"/>
    <w:rsid w:val="00EC4390"/>
    <w:rsid w:val="00EC5EA7"/>
    <w:rsid w:val="00EC65C4"/>
    <w:rsid w:val="00EC6CC9"/>
    <w:rsid w:val="00EC6D18"/>
    <w:rsid w:val="00EC770D"/>
    <w:rsid w:val="00ED0A39"/>
    <w:rsid w:val="00ED0CCA"/>
    <w:rsid w:val="00ED22B9"/>
    <w:rsid w:val="00ED55C9"/>
    <w:rsid w:val="00ED5C46"/>
    <w:rsid w:val="00ED5E4E"/>
    <w:rsid w:val="00ED61E0"/>
    <w:rsid w:val="00ED6465"/>
    <w:rsid w:val="00ED7013"/>
    <w:rsid w:val="00ED7B65"/>
    <w:rsid w:val="00EE1660"/>
    <w:rsid w:val="00EE1A1F"/>
    <w:rsid w:val="00EE2264"/>
    <w:rsid w:val="00EE256C"/>
    <w:rsid w:val="00EE34CA"/>
    <w:rsid w:val="00EE38F7"/>
    <w:rsid w:val="00EE3A7C"/>
    <w:rsid w:val="00EE4299"/>
    <w:rsid w:val="00EE482A"/>
    <w:rsid w:val="00EE4A77"/>
    <w:rsid w:val="00EE61FC"/>
    <w:rsid w:val="00EE7812"/>
    <w:rsid w:val="00EF0770"/>
    <w:rsid w:val="00EF08D9"/>
    <w:rsid w:val="00EF1025"/>
    <w:rsid w:val="00EF121C"/>
    <w:rsid w:val="00EF1CF3"/>
    <w:rsid w:val="00EF21D5"/>
    <w:rsid w:val="00EF2280"/>
    <w:rsid w:val="00EF22D8"/>
    <w:rsid w:val="00EF27B5"/>
    <w:rsid w:val="00EF31E8"/>
    <w:rsid w:val="00EF38CB"/>
    <w:rsid w:val="00EF5331"/>
    <w:rsid w:val="00EF5C60"/>
    <w:rsid w:val="00EF5EB8"/>
    <w:rsid w:val="00EF6284"/>
    <w:rsid w:val="00EF72A4"/>
    <w:rsid w:val="00F00171"/>
    <w:rsid w:val="00F006CA"/>
    <w:rsid w:val="00F0087F"/>
    <w:rsid w:val="00F01047"/>
    <w:rsid w:val="00F0145D"/>
    <w:rsid w:val="00F01E80"/>
    <w:rsid w:val="00F025A1"/>
    <w:rsid w:val="00F03512"/>
    <w:rsid w:val="00F04AEC"/>
    <w:rsid w:val="00F050F9"/>
    <w:rsid w:val="00F060C2"/>
    <w:rsid w:val="00F07454"/>
    <w:rsid w:val="00F13789"/>
    <w:rsid w:val="00F1476A"/>
    <w:rsid w:val="00F14833"/>
    <w:rsid w:val="00F17A94"/>
    <w:rsid w:val="00F2079D"/>
    <w:rsid w:val="00F208D2"/>
    <w:rsid w:val="00F20E36"/>
    <w:rsid w:val="00F20E39"/>
    <w:rsid w:val="00F20FA1"/>
    <w:rsid w:val="00F2114F"/>
    <w:rsid w:val="00F22E5F"/>
    <w:rsid w:val="00F23879"/>
    <w:rsid w:val="00F25435"/>
    <w:rsid w:val="00F25934"/>
    <w:rsid w:val="00F27222"/>
    <w:rsid w:val="00F302C4"/>
    <w:rsid w:val="00F302EF"/>
    <w:rsid w:val="00F30470"/>
    <w:rsid w:val="00F305A2"/>
    <w:rsid w:val="00F31028"/>
    <w:rsid w:val="00F313B0"/>
    <w:rsid w:val="00F322BD"/>
    <w:rsid w:val="00F323E4"/>
    <w:rsid w:val="00F34486"/>
    <w:rsid w:val="00F359FB"/>
    <w:rsid w:val="00F36561"/>
    <w:rsid w:val="00F3784F"/>
    <w:rsid w:val="00F40093"/>
    <w:rsid w:val="00F41230"/>
    <w:rsid w:val="00F42880"/>
    <w:rsid w:val="00F42E68"/>
    <w:rsid w:val="00F43136"/>
    <w:rsid w:val="00F434F7"/>
    <w:rsid w:val="00F43B9D"/>
    <w:rsid w:val="00F44384"/>
    <w:rsid w:val="00F461CD"/>
    <w:rsid w:val="00F4693C"/>
    <w:rsid w:val="00F46C74"/>
    <w:rsid w:val="00F474A4"/>
    <w:rsid w:val="00F4766A"/>
    <w:rsid w:val="00F514F6"/>
    <w:rsid w:val="00F533EF"/>
    <w:rsid w:val="00F53CAB"/>
    <w:rsid w:val="00F544FE"/>
    <w:rsid w:val="00F54C11"/>
    <w:rsid w:val="00F55920"/>
    <w:rsid w:val="00F55EF7"/>
    <w:rsid w:val="00F57149"/>
    <w:rsid w:val="00F57E9D"/>
    <w:rsid w:val="00F60C4A"/>
    <w:rsid w:val="00F6181B"/>
    <w:rsid w:val="00F6230B"/>
    <w:rsid w:val="00F6394D"/>
    <w:rsid w:val="00F64848"/>
    <w:rsid w:val="00F649C5"/>
    <w:rsid w:val="00F64EBD"/>
    <w:rsid w:val="00F64FDB"/>
    <w:rsid w:val="00F66C19"/>
    <w:rsid w:val="00F67B54"/>
    <w:rsid w:val="00F67D58"/>
    <w:rsid w:val="00F7017C"/>
    <w:rsid w:val="00F70340"/>
    <w:rsid w:val="00F70FAF"/>
    <w:rsid w:val="00F72119"/>
    <w:rsid w:val="00F723DA"/>
    <w:rsid w:val="00F72CBB"/>
    <w:rsid w:val="00F72F6A"/>
    <w:rsid w:val="00F7306F"/>
    <w:rsid w:val="00F733FB"/>
    <w:rsid w:val="00F73F00"/>
    <w:rsid w:val="00F741E2"/>
    <w:rsid w:val="00F753D7"/>
    <w:rsid w:val="00F75989"/>
    <w:rsid w:val="00F75CCF"/>
    <w:rsid w:val="00F76640"/>
    <w:rsid w:val="00F76E24"/>
    <w:rsid w:val="00F7730F"/>
    <w:rsid w:val="00F77C29"/>
    <w:rsid w:val="00F80609"/>
    <w:rsid w:val="00F80ECE"/>
    <w:rsid w:val="00F80FA5"/>
    <w:rsid w:val="00F824FC"/>
    <w:rsid w:val="00F8253B"/>
    <w:rsid w:val="00F825C9"/>
    <w:rsid w:val="00F83636"/>
    <w:rsid w:val="00F837DC"/>
    <w:rsid w:val="00F83BDE"/>
    <w:rsid w:val="00F83E93"/>
    <w:rsid w:val="00F84E60"/>
    <w:rsid w:val="00F867AA"/>
    <w:rsid w:val="00F86B30"/>
    <w:rsid w:val="00F86DF2"/>
    <w:rsid w:val="00F91363"/>
    <w:rsid w:val="00F92323"/>
    <w:rsid w:val="00F92AD0"/>
    <w:rsid w:val="00F936A2"/>
    <w:rsid w:val="00F93F72"/>
    <w:rsid w:val="00F94AB3"/>
    <w:rsid w:val="00F94C42"/>
    <w:rsid w:val="00F95600"/>
    <w:rsid w:val="00F95D04"/>
    <w:rsid w:val="00F95D31"/>
    <w:rsid w:val="00F95FFB"/>
    <w:rsid w:val="00F9613F"/>
    <w:rsid w:val="00F96D29"/>
    <w:rsid w:val="00F96D55"/>
    <w:rsid w:val="00F971D3"/>
    <w:rsid w:val="00FA09F7"/>
    <w:rsid w:val="00FA1227"/>
    <w:rsid w:val="00FA1B99"/>
    <w:rsid w:val="00FA2263"/>
    <w:rsid w:val="00FA250B"/>
    <w:rsid w:val="00FA3CA3"/>
    <w:rsid w:val="00FA475A"/>
    <w:rsid w:val="00FA4C7D"/>
    <w:rsid w:val="00FA7402"/>
    <w:rsid w:val="00FB0059"/>
    <w:rsid w:val="00FB177D"/>
    <w:rsid w:val="00FB1818"/>
    <w:rsid w:val="00FB190E"/>
    <w:rsid w:val="00FB19D5"/>
    <w:rsid w:val="00FB22CF"/>
    <w:rsid w:val="00FB23CA"/>
    <w:rsid w:val="00FB25D0"/>
    <w:rsid w:val="00FB3B04"/>
    <w:rsid w:val="00FB4387"/>
    <w:rsid w:val="00FB5E7C"/>
    <w:rsid w:val="00FB6520"/>
    <w:rsid w:val="00FB73BD"/>
    <w:rsid w:val="00FB7CB9"/>
    <w:rsid w:val="00FC02F3"/>
    <w:rsid w:val="00FC034B"/>
    <w:rsid w:val="00FC1589"/>
    <w:rsid w:val="00FC2843"/>
    <w:rsid w:val="00FC2FDB"/>
    <w:rsid w:val="00FC314B"/>
    <w:rsid w:val="00FC39E3"/>
    <w:rsid w:val="00FC41BB"/>
    <w:rsid w:val="00FC4392"/>
    <w:rsid w:val="00FC5689"/>
    <w:rsid w:val="00FC58B8"/>
    <w:rsid w:val="00FC715F"/>
    <w:rsid w:val="00FC78C1"/>
    <w:rsid w:val="00FC7B2F"/>
    <w:rsid w:val="00FD0D35"/>
    <w:rsid w:val="00FD2D9E"/>
    <w:rsid w:val="00FD37A2"/>
    <w:rsid w:val="00FD3F2E"/>
    <w:rsid w:val="00FD4825"/>
    <w:rsid w:val="00FD51A0"/>
    <w:rsid w:val="00FD54DB"/>
    <w:rsid w:val="00FD641E"/>
    <w:rsid w:val="00FD676B"/>
    <w:rsid w:val="00FD6EA6"/>
    <w:rsid w:val="00FD7027"/>
    <w:rsid w:val="00FD7311"/>
    <w:rsid w:val="00FD745B"/>
    <w:rsid w:val="00FE1022"/>
    <w:rsid w:val="00FE15E6"/>
    <w:rsid w:val="00FE201C"/>
    <w:rsid w:val="00FE2090"/>
    <w:rsid w:val="00FE364F"/>
    <w:rsid w:val="00FE4879"/>
    <w:rsid w:val="00FE489B"/>
    <w:rsid w:val="00FE4B54"/>
    <w:rsid w:val="00FE5F90"/>
    <w:rsid w:val="00FE6584"/>
    <w:rsid w:val="00FE733D"/>
    <w:rsid w:val="00FE7BF6"/>
    <w:rsid w:val="00FE7E7F"/>
    <w:rsid w:val="00FF0208"/>
    <w:rsid w:val="00FF063B"/>
    <w:rsid w:val="00FF1603"/>
    <w:rsid w:val="00FF37E2"/>
    <w:rsid w:val="00FF54D7"/>
    <w:rsid w:val="00FF6070"/>
    <w:rsid w:val="00FF6313"/>
    <w:rsid w:val="00FF66A6"/>
    <w:rsid w:val="00FF67E4"/>
    <w:rsid w:val="00FF7743"/>
    <w:rsid w:val="00FF7864"/>
    <w:rsid w:val="00FF791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04870"/>
  <w15:docId w15:val="{AEA109FB-2D9C-4390-8F57-F20803549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970B86"/>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styleId="Mrltotthiperhivatkozs">
    <w:name w:val="FollowedHyperlink"/>
    <w:basedOn w:val="Bekezdsalapbettpusa"/>
    <w:rsid w:val="00937064"/>
    <w:rPr>
      <w:color w:val="954F72" w:themeColor="followedHyperlink"/>
      <w:u w:val="single"/>
    </w:rPr>
  </w:style>
  <w:style w:type="paragraph" w:styleId="HTML-kntformzott">
    <w:name w:val="HTML Preformatted"/>
    <w:basedOn w:val="Norml"/>
    <w:link w:val="HTML-kntformzottChar"/>
    <w:uiPriority w:val="99"/>
    <w:unhideWhenUsed/>
    <w:rsid w:val="00D53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D53B2B"/>
    <w:rPr>
      <w:rFonts w:ascii="Courier New" w:hAnsi="Courier New" w:cs="Courier New"/>
    </w:rPr>
  </w:style>
  <w:style w:type="character" w:styleId="HTML-kd">
    <w:name w:val="HTML Code"/>
    <w:basedOn w:val="Bekezdsalapbettpusa"/>
    <w:uiPriority w:val="99"/>
    <w:unhideWhenUsed/>
    <w:rsid w:val="00D53B2B"/>
    <w:rPr>
      <w:rFonts w:ascii="Courier New" w:eastAsia="Times New Roman" w:hAnsi="Courier New" w:cs="Courier New"/>
      <w:sz w:val="20"/>
      <w:szCs w:val="20"/>
    </w:rPr>
  </w:style>
  <w:style w:type="table" w:styleId="Rcsostblzat">
    <w:name w:val="Table Grid"/>
    <w:basedOn w:val="Normltblzat"/>
    <w:rsid w:val="00DE50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310">
      <w:bodyDiv w:val="1"/>
      <w:marLeft w:val="0"/>
      <w:marRight w:val="0"/>
      <w:marTop w:val="0"/>
      <w:marBottom w:val="0"/>
      <w:divBdr>
        <w:top w:val="none" w:sz="0" w:space="0" w:color="auto"/>
        <w:left w:val="none" w:sz="0" w:space="0" w:color="auto"/>
        <w:bottom w:val="none" w:sz="0" w:space="0" w:color="auto"/>
        <w:right w:val="none" w:sz="0" w:space="0" w:color="auto"/>
      </w:divBdr>
    </w:div>
    <w:div w:id="19362097">
      <w:bodyDiv w:val="1"/>
      <w:marLeft w:val="0"/>
      <w:marRight w:val="0"/>
      <w:marTop w:val="0"/>
      <w:marBottom w:val="0"/>
      <w:divBdr>
        <w:top w:val="none" w:sz="0" w:space="0" w:color="auto"/>
        <w:left w:val="none" w:sz="0" w:space="0" w:color="auto"/>
        <w:bottom w:val="none" w:sz="0" w:space="0" w:color="auto"/>
        <w:right w:val="none" w:sz="0" w:space="0" w:color="auto"/>
      </w:divBdr>
    </w:div>
    <w:div w:id="21906068">
      <w:bodyDiv w:val="1"/>
      <w:marLeft w:val="0"/>
      <w:marRight w:val="0"/>
      <w:marTop w:val="0"/>
      <w:marBottom w:val="0"/>
      <w:divBdr>
        <w:top w:val="none" w:sz="0" w:space="0" w:color="auto"/>
        <w:left w:val="none" w:sz="0" w:space="0" w:color="auto"/>
        <w:bottom w:val="none" w:sz="0" w:space="0" w:color="auto"/>
        <w:right w:val="none" w:sz="0" w:space="0" w:color="auto"/>
      </w:divBdr>
    </w:div>
    <w:div w:id="26417381">
      <w:bodyDiv w:val="1"/>
      <w:marLeft w:val="0"/>
      <w:marRight w:val="0"/>
      <w:marTop w:val="0"/>
      <w:marBottom w:val="0"/>
      <w:divBdr>
        <w:top w:val="none" w:sz="0" w:space="0" w:color="auto"/>
        <w:left w:val="none" w:sz="0" w:space="0" w:color="auto"/>
        <w:bottom w:val="none" w:sz="0" w:space="0" w:color="auto"/>
        <w:right w:val="none" w:sz="0" w:space="0" w:color="auto"/>
      </w:divBdr>
    </w:div>
    <w:div w:id="32509998">
      <w:bodyDiv w:val="1"/>
      <w:marLeft w:val="0"/>
      <w:marRight w:val="0"/>
      <w:marTop w:val="0"/>
      <w:marBottom w:val="0"/>
      <w:divBdr>
        <w:top w:val="none" w:sz="0" w:space="0" w:color="auto"/>
        <w:left w:val="none" w:sz="0" w:space="0" w:color="auto"/>
        <w:bottom w:val="none" w:sz="0" w:space="0" w:color="auto"/>
        <w:right w:val="none" w:sz="0" w:space="0" w:color="auto"/>
      </w:divBdr>
    </w:div>
    <w:div w:id="34425040">
      <w:bodyDiv w:val="1"/>
      <w:marLeft w:val="0"/>
      <w:marRight w:val="0"/>
      <w:marTop w:val="0"/>
      <w:marBottom w:val="0"/>
      <w:divBdr>
        <w:top w:val="none" w:sz="0" w:space="0" w:color="auto"/>
        <w:left w:val="none" w:sz="0" w:space="0" w:color="auto"/>
        <w:bottom w:val="none" w:sz="0" w:space="0" w:color="auto"/>
        <w:right w:val="none" w:sz="0" w:space="0" w:color="auto"/>
      </w:divBdr>
    </w:div>
    <w:div w:id="56707983">
      <w:bodyDiv w:val="1"/>
      <w:marLeft w:val="0"/>
      <w:marRight w:val="0"/>
      <w:marTop w:val="0"/>
      <w:marBottom w:val="0"/>
      <w:divBdr>
        <w:top w:val="none" w:sz="0" w:space="0" w:color="auto"/>
        <w:left w:val="none" w:sz="0" w:space="0" w:color="auto"/>
        <w:bottom w:val="none" w:sz="0" w:space="0" w:color="auto"/>
        <w:right w:val="none" w:sz="0" w:space="0" w:color="auto"/>
      </w:divBdr>
    </w:div>
    <w:div w:id="66652332">
      <w:bodyDiv w:val="1"/>
      <w:marLeft w:val="0"/>
      <w:marRight w:val="0"/>
      <w:marTop w:val="0"/>
      <w:marBottom w:val="0"/>
      <w:divBdr>
        <w:top w:val="none" w:sz="0" w:space="0" w:color="auto"/>
        <w:left w:val="none" w:sz="0" w:space="0" w:color="auto"/>
        <w:bottom w:val="none" w:sz="0" w:space="0" w:color="auto"/>
        <w:right w:val="none" w:sz="0" w:space="0" w:color="auto"/>
      </w:divBdr>
    </w:div>
    <w:div w:id="69666433">
      <w:bodyDiv w:val="1"/>
      <w:marLeft w:val="0"/>
      <w:marRight w:val="0"/>
      <w:marTop w:val="0"/>
      <w:marBottom w:val="0"/>
      <w:divBdr>
        <w:top w:val="none" w:sz="0" w:space="0" w:color="auto"/>
        <w:left w:val="none" w:sz="0" w:space="0" w:color="auto"/>
        <w:bottom w:val="none" w:sz="0" w:space="0" w:color="auto"/>
        <w:right w:val="none" w:sz="0" w:space="0" w:color="auto"/>
      </w:divBdr>
    </w:div>
    <w:div w:id="70204157">
      <w:bodyDiv w:val="1"/>
      <w:marLeft w:val="0"/>
      <w:marRight w:val="0"/>
      <w:marTop w:val="0"/>
      <w:marBottom w:val="0"/>
      <w:divBdr>
        <w:top w:val="none" w:sz="0" w:space="0" w:color="auto"/>
        <w:left w:val="none" w:sz="0" w:space="0" w:color="auto"/>
        <w:bottom w:val="none" w:sz="0" w:space="0" w:color="auto"/>
        <w:right w:val="none" w:sz="0" w:space="0" w:color="auto"/>
      </w:divBdr>
    </w:div>
    <w:div w:id="70321220">
      <w:bodyDiv w:val="1"/>
      <w:marLeft w:val="0"/>
      <w:marRight w:val="0"/>
      <w:marTop w:val="0"/>
      <w:marBottom w:val="0"/>
      <w:divBdr>
        <w:top w:val="none" w:sz="0" w:space="0" w:color="auto"/>
        <w:left w:val="none" w:sz="0" w:space="0" w:color="auto"/>
        <w:bottom w:val="none" w:sz="0" w:space="0" w:color="auto"/>
        <w:right w:val="none" w:sz="0" w:space="0" w:color="auto"/>
      </w:divBdr>
    </w:div>
    <w:div w:id="75247159">
      <w:bodyDiv w:val="1"/>
      <w:marLeft w:val="0"/>
      <w:marRight w:val="0"/>
      <w:marTop w:val="0"/>
      <w:marBottom w:val="0"/>
      <w:divBdr>
        <w:top w:val="none" w:sz="0" w:space="0" w:color="auto"/>
        <w:left w:val="none" w:sz="0" w:space="0" w:color="auto"/>
        <w:bottom w:val="none" w:sz="0" w:space="0" w:color="auto"/>
        <w:right w:val="none" w:sz="0" w:space="0" w:color="auto"/>
      </w:divBdr>
    </w:div>
    <w:div w:id="75905685">
      <w:bodyDiv w:val="1"/>
      <w:marLeft w:val="0"/>
      <w:marRight w:val="0"/>
      <w:marTop w:val="0"/>
      <w:marBottom w:val="0"/>
      <w:divBdr>
        <w:top w:val="none" w:sz="0" w:space="0" w:color="auto"/>
        <w:left w:val="none" w:sz="0" w:space="0" w:color="auto"/>
        <w:bottom w:val="none" w:sz="0" w:space="0" w:color="auto"/>
        <w:right w:val="none" w:sz="0" w:space="0" w:color="auto"/>
      </w:divBdr>
    </w:div>
    <w:div w:id="78404377">
      <w:bodyDiv w:val="1"/>
      <w:marLeft w:val="0"/>
      <w:marRight w:val="0"/>
      <w:marTop w:val="0"/>
      <w:marBottom w:val="0"/>
      <w:divBdr>
        <w:top w:val="none" w:sz="0" w:space="0" w:color="auto"/>
        <w:left w:val="none" w:sz="0" w:space="0" w:color="auto"/>
        <w:bottom w:val="none" w:sz="0" w:space="0" w:color="auto"/>
        <w:right w:val="none" w:sz="0" w:space="0" w:color="auto"/>
      </w:divBdr>
    </w:div>
    <w:div w:id="91975156">
      <w:bodyDiv w:val="1"/>
      <w:marLeft w:val="0"/>
      <w:marRight w:val="0"/>
      <w:marTop w:val="0"/>
      <w:marBottom w:val="0"/>
      <w:divBdr>
        <w:top w:val="none" w:sz="0" w:space="0" w:color="auto"/>
        <w:left w:val="none" w:sz="0" w:space="0" w:color="auto"/>
        <w:bottom w:val="none" w:sz="0" w:space="0" w:color="auto"/>
        <w:right w:val="none" w:sz="0" w:space="0" w:color="auto"/>
      </w:divBdr>
    </w:div>
    <w:div w:id="111285055">
      <w:bodyDiv w:val="1"/>
      <w:marLeft w:val="0"/>
      <w:marRight w:val="0"/>
      <w:marTop w:val="0"/>
      <w:marBottom w:val="0"/>
      <w:divBdr>
        <w:top w:val="none" w:sz="0" w:space="0" w:color="auto"/>
        <w:left w:val="none" w:sz="0" w:space="0" w:color="auto"/>
        <w:bottom w:val="none" w:sz="0" w:space="0" w:color="auto"/>
        <w:right w:val="none" w:sz="0" w:space="0" w:color="auto"/>
      </w:divBdr>
    </w:div>
    <w:div w:id="120271565">
      <w:bodyDiv w:val="1"/>
      <w:marLeft w:val="0"/>
      <w:marRight w:val="0"/>
      <w:marTop w:val="0"/>
      <w:marBottom w:val="0"/>
      <w:divBdr>
        <w:top w:val="none" w:sz="0" w:space="0" w:color="auto"/>
        <w:left w:val="none" w:sz="0" w:space="0" w:color="auto"/>
        <w:bottom w:val="none" w:sz="0" w:space="0" w:color="auto"/>
        <w:right w:val="none" w:sz="0" w:space="0" w:color="auto"/>
      </w:divBdr>
    </w:div>
    <w:div w:id="121919812">
      <w:bodyDiv w:val="1"/>
      <w:marLeft w:val="0"/>
      <w:marRight w:val="0"/>
      <w:marTop w:val="0"/>
      <w:marBottom w:val="0"/>
      <w:divBdr>
        <w:top w:val="none" w:sz="0" w:space="0" w:color="auto"/>
        <w:left w:val="none" w:sz="0" w:space="0" w:color="auto"/>
        <w:bottom w:val="none" w:sz="0" w:space="0" w:color="auto"/>
        <w:right w:val="none" w:sz="0" w:space="0" w:color="auto"/>
      </w:divBdr>
    </w:div>
    <w:div w:id="123157174">
      <w:bodyDiv w:val="1"/>
      <w:marLeft w:val="0"/>
      <w:marRight w:val="0"/>
      <w:marTop w:val="0"/>
      <w:marBottom w:val="0"/>
      <w:divBdr>
        <w:top w:val="none" w:sz="0" w:space="0" w:color="auto"/>
        <w:left w:val="none" w:sz="0" w:space="0" w:color="auto"/>
        <w:bottom w:val="none" w:sz="0" w:space="0" w:color="auto"/>
        <w:right w:val="none" w:sz="0" w:space="0" w:color="auto"/>
      </w:divBdr>
    </w:div>
    <w:div w:id="124927448">
      <w:bodyDiv w:val="1"/>
      <w:marLeft w:val="0"/>
      <w:marRight w:val="0"/>
      <w:marTop w:val="0"/>
      <w:marBottom w:val="0"/>
      <w:divBdr>
        <w:top w:val="none" w:sz="0" w:space="0" w:color="auto"/>
        <w:left w:val="none" w:sz="0" w:space="0" w:color="auto"/>
        <w:bottom w:val="none" w:sz="0" w:space="0" w:color="auto"/>
        <w:right w:val="none" w:sz="0" w:space="0" w:color="auto"/>
      </w:divBdr>
    </w:div>
    <w:div w:id="128936871">
      <w:bodyDiv w:val="1"/>
      <w:marLeft w:val="0"/>
      <w:marRight w:val="0"/>
      <w:marTop w:val="0"/>
      <w:marBottom w:val="0"/>
      <w:divBdr>
        <w:top w:val="none" w:sz="0" w:space="0" w:color="auto"/>
        <w:left w:val="none" w:sz="0" w:space="0" w:color="auto"/>
        <w:bottom w:val="none" w:sz="0" w:space="0" w:color="auto"/>
        <w:right w:val="none" w:sz="0" w:space="0" w:color="auto"/>
      </w:divBdr>
    </w:div>
    <w:div w:id="129634847">
      <w:bodyDiv w:val="1"/>
      <w:marLeft w:val="0"/>
      <w:marRight w:val="0"/>
      <w:marTop w:val="0"/>
      <w:marBottom w:val="0"/>
      <w:divBdr>
        <w:top w:val="none" w:sz="0" w:space="0" w:color="auto"/>
        <w:left w:val="none" w:sz="0" w:space="0" w:color="auto"/>
        <w:bottom w:val="none" w:sz="0" w:space="0" w:color="auto"/>
        <w:right w:val="none" w:sz="0" w:space="0" w:color="auto"/>
      </w:divBdr>
    </w:div>
    <w:div w:id="129858947">
      <w:bodyDiv w:val="1"/>
      <w:marLeft w:val="0"/>
      <w:marRight w:val="0"/>
      <w:marTop w:val="0"/>
      <w:marBottom w:val="0"/>
      <w:divBdr>
        <w:top w:val="none" w:sz="0" w:space="0" w:color="auto"/>
        <w:left w:val="none" w:sz="0" w:space="0" w:color="auto"/>
        <w:bottom w:val="none" w:sz="0" w:space="0" w:color="auto"/>
        <w:right w:val="none" w:sz="0" w:space="0" w:color="auto"/>
      </w:divBdr>
    </w:div>
    <w:div w:id="161774658">
      <w:bodyDiv w:val="1"/>
      <w:marLeft w:val="0"/>
      <w:marRight w:val="0"/>
      <w:marTop w:val="0"/>
      <w:marBottom w:val="0"/>
      <w:divBdr>
        <w:top w:val="none" w:sz="0" w:space="0" w:color="auto"/>
        <w:left w:val="none" w:sz="0" w:space="0" w:color="auto"/>
        <w:bottom w:val="none" w:sz="0" w:space="0" w:color="auto"/>
        <w:right w:val="none" w:sz="0" w:space="0" w:color="auto"/>
      </w:divBdr>
    </w:div>
    <w:div w:id="163784241">
      <w:bodyDiv w:val="1"/>
      <w:marLeft w:val="0"/>
      <w:marRight w:val="0"/>
      <w:marTop w:val="0"/>
      <w:marBottom w:val="0"/>
      <w:divBdr>
        <w:top w:val="none" w:sz="0" w:space="0" w:color="auto"/>
        <w:left w:val="none" w:sz="0" w:space="0" w:color="auto"/>
        <w:bottom w:val="none" w:sz="0" w:space="0" w:color="auto"/>
        <w:right w:val="none" w:sz="0" w:space="0" w:color="auto"/>
      </w:divBdr>
    </w:div>
    <w:div w:id="169487197">
      <w:bodyDiv w:val="1"/>
      <w:marLeft w:val="0"/>
      <w:marRight w:val="0"/>
      <w:marTop w:val="0"/>
      <w:marBottom w:val="0"/>
      <w:divBdr>
        <w:top w:val="none" w:sz="0" w:space="0" w:color="auto"/>
        <w:left w:val="none" w:sz="0" w:space="0" w:color="auto"/>
        <w:bottom w:val="none" w:sz="0" w:space="0" w:color="auto"/>
        <w:right w:val="none" w:sz="0" w:space="0" w:color="auto"/>
      </w:divBdr>
    </w:div>
    <w:div w:id="188879662">
      <w:bodyDiv w:val="1"/>
      <w:marLeft w:val="0"/>
      <w:marRight w:val="0"/>
      <w:marTop w:val="0"/>
      <w:marBottom w:val="0"/>
      <w:divBdr>
        <w:top w:val="none" w:sz="0" w:space="0" w:color="auto"/>
        <w:left w:val="none" w:sz="0" w:space="0" w:color="auto"/>
        <w:bottom w:val="none" w:sz="0" w:space="0" w:color="auto"/>
        <w:right w:val="none" w:sz="0" w:space="0" w:color="auto"/>
      </w:divBdr>
    </w:div>
    <w:div w:id="196505423">
      <w:bodyDiv w:val="1"/>
      <w:marLeft w:val="0"/>
      <w:marRight w:val="0"/>
      <w:marTop w:val="0"/>
      <w:marBottom w:val="0"/>
      <w:divBdr>
        <w:top w:val="none" w:sz="0" w:space="0" w:color="auto"/>
        <w:left w:val="none" w:sz="0" w:space="0" w:color="auto"/>
        <w:bottom w:val="none" w:sz="0" w:space="0" w:color="auto"/>
        <w:right w:val="none" w:sz="0" w:space="0" w:color="auto"/>
      </w:divBdr>
    </w:div>
    <w:div w:id="202407407">
      <w:bodyDiv w:val="1"/>
      <w:marLeft w:val="0"/>
      <w:marRight w:val="0"/>
      <w:marTop w:val="0"/>
      <w:marBottom w:val="0"/>
      <w:divBdr>
        <w:top w:val="none" w:sz="0" w:space="0" w:color="auto"/>
        <w:left w:val="none" w:sz="0" w:space="0" w:color="auto"/>
        <w:bottom w:val="none" w:sz="0" w:space="0" w:color="auto"/>
        <w:right w:val="none" w:sz="0" w:space="0" w:color="auto"/>
      </w:divBdr>
    </w:div>
    <w:div w:id="215776333">
      <w:bodyDiv w:val="1"/>
      <w:marLeft w:val="0"/>
      <w:marRight w:val="0"/>
      <w:marTop w:val="0"/>
      <w:marBottom w:val="0"/>
      <w:divBdr>
        <w:top w:val="none" w:sz="0" w:space="0" w:color="auto"/>
        <w:left w:val="none" w:sz="0" w:space="0" w:color="auto"/>
        <w:bottom w:val="none" w:sz="0" w:space="0" w:color="auto"/>
        <w:right w:val="none" w:sz="0" w:space="0" w:color="auto"/>
      </w:divBdr>
    </w:div>
    <w:div w:id="223613715">
      <w:bodyDiv w:val="1"/>
      <w:marLeft w:val="0"/>
      <w:marRight w:val="0"/>
      <w:marTop w:val="0"/>
      <w:marBottom w:val="0"/>
      <w:divBdr>
        <w:top w:val="none" w:sz="0" w:space="0" w:color="auto"/>
        <w:left w:val="none" w:sz="0" w:space="0" w:color="auto"/>
        <w:bottom w:val="none" w:sz="0" w:space="0" w:color="auto"/>
        <w:right w:val="none" w:sz="0" w:space="0" w:color="auto"/>
      </w:divBdr>
    </w:div>
    <w:div w:id="226458867">
      <w:bodyDiv w:val="1"/>
      <w:marLeft w:val="0"/>
      <w:marRight w:val="0"/>
      <w:marTop w:val="0"/>
      <w:marBottom w:val="0"/>
      <w:divBdr>
        <w:top w:val="none" w:sz="0" w:space="0" w:color="auto"/>
        <w:left w:val="none" w:sz="0" w:space="0" w:color="auto"/>
        <w:bottom w:val="none" w:sz="0" w:space="0" w:color="auto"/>
        <w:right w:val="none" w:sz="0" w:space="0" w:color="auto"/>
      </w:divBdr>
    </w:div>
    <w:div w:id="231278138">
      <w:bodyDiv w:val="1"/>
      <w:marLeft w:val="0"/>
      <w:marRight w:val="0"/>
      <w:marTop w:val="0"/>
      <w:marBottom w:val="0"/>
      <w:divBdr>
        <w:top w:val="none" w:sz="0" w:space="0" w:color="auto"/>
        <w:left w:val="none" w:sz="0" w:space="0" w:color="auto"/>
        <w:bottom w:val="none" w:sz="0" w:space="0" w:color="auto"/>
        <w:right w:val="none" w:sz="0" w:space="0" w:color="auto"/>
      </w:divBdr>
    </w:div>
    <w:div w:id="239103276">
      <w:bodyDiv w:val="1"/>
      <w:marLeft w:val="0"/>
      <w:marRight w:val="0"/>
      <w:marTop w:val="0"/>
      <w:marBottom w:val="0"/>
      <w:divBdr>
        <w:top w:val="none" w:sz="0" w:space="0" w:color="auto"/>
        <w:left w:val="none" w:sz="0" w:space="0" w:color="auto"/>
        <w:bottom w:val="none" w:sz="0" w:space="0" w:color="auto"/>
        <w:right w:val="none" w:sz="0" w:space="0" w:color="auto"/>
      </w:divBdr>
    </w:div>
    <w:div w:id="242616698">
      <w:bodyDiv w:val="1"/>
      <w:marLeft w:val="0"/>
      <w:marRight w:val="0"/>
      <w:marTop w:val="0"/>
      <w:marBottom w:val="0"/>
      <w:divBdr>
        <w:top w:val="none" w:sz="0" w:space="0" w:color="auto"/>
        <w:left w:val="none" w:sz="0" w:space="0" w:color="auto"/>
        <w:bottom w:val="none" w:sz="0" w:space="0" w:color="auto"/>
        <w:right w:val="none" w:sz="0" w:space="0" w:color="auto"/>
      </w:divBdr>
    </w:div>
    <w:div w:id="245653551">
      <w:bodyDiv w:val="1"/>
      <w:marLeft w:val="0"/>
      <w:marRight w:val="0"/>
      <w:marTop w:val="0"/>
      <w:marBottom w:val="0"/>
      <w:divBdr>
        <w:top w:val="none" w:sz="0" w:space="0" w:color="auto"/>
        <w:left w:val="none" w:sz="0" w:space="0" w:color="auto"/>
        <w:bottom w:val="none" w:sz="0" w:space="0" w:color="auto"/>
        <w:right w:val="none" w:sz="0" w:space="0" w:color="auto"/>
      </w:divBdr>
    </w:div>
    <w:div w:id="245723844">
      <w:bodyDiv w:val="1"/>
      <w:marLeft w:val="0"/>
      <w:marRight w:val="0"/>
      <w:marTop w:val="0"/>
      <w:marBottom w:val="0"/>
      <w:divBdr>
        <w:top w:val="none" w:sz="0" w:space="0" w:color="auto"/>
        <w:left w:val="none" w:sz="0" w:space="0" w:color="auto"/>
        <w:bottom w:val="none" w:sz="0" w:space="0" w:color="auto"/>
        <w:right w:val="none" w:sz="0" w:space="0" w:color="auto"/>
      </w:divBdr>
    </w:div>
    <w:div w:id="252059280">
      <w:bodyDiv w:val="1"/>
      <w:marLeft w:val="0"/>
      <w:marRight w:val="0"/>
      <w:marTop w:val="0"/>
      <w:marBottom w:val="0"/>
      <w:divBdr>
        <w:top w:val="none" w:sz="0" w:space="0" w:color="auto"/>
        <w:left w:val="none" w:sz="0" w:space="0" w:color="auto"/>
        <w:bottom w:val="none" w:sz="0" w:space="0" w:color="auto"/>
        <w:right w:val="none" w:sz="0" w:space="0" w:color="auto"/>
      </w:divBdr>
    </w:div>
    <w:div w:id="252591995">
      <w:bodyDiv w:val="1"/>
      <w:marLeft w:val="0"/>
      <w:marRight w:val="0"/>
      <w:marTop w:val="0"/>
      <w:marBottom w:val="0"/>
      <w:divBdr>
        <w:top w:val="none" w:sz="0" w:space="0" w:color="auto"/>
        <w:left w:val="none" w:sz="0" w:space="0" w:color="auto"/>
        <w:bottom w:val="none" w:sz="0" w:space="0" w:color="auto"/>
        <w:right w:val="none" w:sz="0" w:space="0" w:color="auto"/>
      </w:divBdr>
    </w:div>
    <w:div w:id="253637290">
      <w:bodyDiv w:val="1"/>
      <w:marLeft w:val="0"/>
      <w:marRight w:val="0"/>
      <w:marTop w:val="0"/>
      <w:marBottom w:val="0"/>
      <w:divBdr>
        <w:top w:val="none" w:sz="0" w:space="0" w:color="auto"/>
        <w:left w:val="none" w:sz="0" w:space="0" w:color="auto"/>
        <w:bottom w:val="none" w:sz="0" w:space="0" w:color="auto"/>
        <w:right w:val="none" w:sz="0" w:space="0" w:color="auto"/>
      </w:divBdr>
    </w:div>
    <w:div w:id="253823156">
      <w:bodyDiv w:val="1"/>
      <w:marLeft w:val="0"/>
      <w:marRight w:val="0"/>
      <w:marTop w:val="0"/>
      <w:marBottom w:val="0"/>
      <w:divBdr>
        <w:top w:val="none" w:sz="0" w:space="0" w:color="auto"/>
        <w:left w:val="none" w:sz="0" w:space="0" w:color="auto"/>
        <w:bottom w:val="none" w:sz="0" w:space="0" w:color="auto"/>
        <w:right w:val="none" w:sz="0" w:space="0" w:color="auto"/>
      </w:divBdr>
    </w:div>
    <w:div w:id="262610555">
      <w:bodyDiv w:val="1"/>
      <w:marLeft w:val="0"/>
      <w:marRight w:val="0"/>
      <w:marTop w:val="0"/>
      <w:marBottom w:val="0"/>
      <w:divBdr>
        <w:top w:val="none" w:sz="0" w:space="0" w:color="auto"/>
        <w:left w:val="none" w:sz="0" w:space="0" w:color="auto"/>
        <w:bottom w:val="none" w:sz="0" w:space="0" w:color="auto"/>
        <w:right w:val="none" w:sz="0" w:space="0" w:color="auto"/>
      </w:divBdr>
    </w:div>
    <w:div w:id="264458907">
      <w:bodyDiv w:val="1"/>
      <w:marLeft w:val="0"/>
      <w:marRight w:val="0"/>
      <w:marTop w:val="0"/>
      <w:marBottom w:val="0"/>
      <w:divBdr>
        <w:top w:val="none" w:sz="0" w:space="0" w:color="auto"/>
        <w:left w:val="none" w:sz="0" w:space="0" w:color="auto"/>
        <w:bottom w:val="none" w:sz="0" w:space="0" w:color="auto"/>
        <w:right w:val="none" w:sz="0" w:space="0" w:color="auto"/>
      </w:divBdr>
    </w:div>
    <w:div w:id="265775248">
      <w:bodyDiv w:val="1"/>
      <w:marLeft w:val="0"/>
      <w:marRight w:val="0"/>
      <w:marTop w:val="0"/>
      <w:marBottom w:val="0"/>
      <w:divBdr>
        <w:top w:val="none" w:sz="0" w:space="0" w:color="auto"/>
        <w:left w:val="none" w:sz="0" w:space="0" w:color="auto"/>
        <w:bottom w:val="none" w:sz="0" w:space="0" w:color="auto"/>
        <w:right w:val="none" w:sz="0" w:space="0" w:color="auto"/>
      </w:divBdr>
    </w:div>
    <w:div w:id="277876875">
      <w:bodyDiv w:val="1"/>
      <w:marLeft w:val="0"/>
      <w:marRight w:val="0"/>
      <w:marTop w:val="0"/>
      <w:marBottom w:val="0"/>
      <w:divBdr>
        <w:top w:val="none" w:sz="0" w:space="0" w:color="auto"/>
        <w:left w:val="none" w:sz="0" w:space="0" w:color="auto"/>
        <w:bottom w:val="none" w:sz="0" w:space="0" w:color="auto"/>
        <w:right w:val="none" w:sz="0" w:space="0" w:color="auto"/>
      </w:divBdr>
    </w:div>
    <w:div w:id="283462351">
      <w:bodyDiv w:val="1"/>
      <w:marLeft w:val="0"/>
      <w:marRight w:val="0"/>
      <w:marTop w:val="0"/>
      <w:marBottom w:val="0"/>
      <w:divBdr>
        <w:top w:val="none" w:sz="0" w:space="0" w:color="auto"/>
        <w:left w:val="none" w:sz="0" w:space="0" w:color="auto"/>
        <w:bottom w:val="none" w:sz="0" w:space="0" w:color="auto"/>
        <w:right w:val="none" w:sz="0" w:space="0" w:color="auto"/>
      </w:divBdr>
    </w:div>
    <w:div w:id="292297263">
      <w:bodyDiv w:val="1"/>
      <w:marLeft w:val="0"/>
      <w:marRight w:val="0"/>
      <w:marTop w:val="0"/>
      <w:marBottom w:val="0"/>
      <w:divBdr>
        <w:top w:val="none" w:sz="0" w:space="0" w:color="auto"/>
        <w:left w:val="none" w:sz="0" w:space="0" w:color="auto"/>
        <w:bottom w:val="none" w:sz="0" w:space="0" w:color="auto"/>
        <w:right w:val="none" w:sz="0" w:space="0" w:color="auto"/>
      </w:divBdr>
    </w:div>
    <w:div w:id="296109578">
      <w:bodyDiv w:val="1"/>
      <w:marLeft w:val="0"/>
      <w:marRight w:val="0"/>
      <w:marTop w:val="0"/>
      <w:marBottom w:val="0"/>
      <w:divBdr>
        <w:top w:val="none" w:sz="0" w:space="0" w:color="auto"/>
        <w:left w:val="none" w:sz="0" w:space="0" w:color="auto"/>
        <w:bottom w:val="none" w:sz="0" w:space="0" w:color="auto"/>
        <w:right w:val="none" w:sz="0" w:space="0" w:color="auto"/>
      </w:divBdr>
    </w:div>
    <w:div w:id="299386897">
      <w:bodyDiv w:val="1"/>
      <w:marLeft w:val="0"/>
      <w:marRight w:val="0"/>
      <w:marTop w:val="0"/>
      <w:marBottom w:val="0"/>
      <w:divBdr>
        <w:top w:val="none" w:sz="0" w:space="0" w:color="auto"/>
        <w:left w:val="none" w:sz="0" w:space="0" w:color="auto"/>
        <w:bottom w:val="none" w:sz="0" w:space="0" w:color="auto"/>
        <w:right w:val="none" w:sz="0" w:space="0" w:color="auto"/>
      </w:divBdr>
    </w:div>
    <w:div w:id="312877026">
      <w:bodyDiv w:val="1"/>
      <w:marLeft w:val="0"/>
      <w:marRight w:val="0"/>
      <w:marTop w:val="0"/>
      <w:marBottom w:val="0"/>
      <w:divBdr>
        <w:top w:val="none" w:sz="0" w:space="0" w:color="auto"/>
        <w:left w:val="none" w:sz="0" w:space="0" w:color="auto"/>
        <w:bottom w:val="none" w:sz="0" w:space="0" w:color="auto"/>
        <w:right w:val="none" w:sz="0" w:space="0" w:color="auto"/>
      </w:divBdr>
    </w:div>
    <w:div w:id="324548973">
      <w:bodyDiv w:val="1"/>
      <w:marLeft w:val="0"/>
      <w:marRight w:val="0"/>
      <w:marTop w:val="0"/>
      <w:marBottom w:val="0"/>
      <w:divBdr>
        <w:top w:val="none" w:sz="0" w:space="0" w:color="auto"/>
        <w:left w:val="none" w:sz="0" w:space="0" w:color="auto"/>
        <w:bottom w:val="none" w:sz="0" w:space="0" w:color="auto"/>
        <w:right w:val="none" w:sz="0" w:space="0" w:color="auto"/>
      </w:divBdr>
    </w:div>
    <w:div w:id="324629358">
      <w:bodyDiv w:val="1"/>
      <w:marLeft w:val="0"/>
      <w:marRight w:val="0"/>
      <w:marTop w:val="0"/>
      <w:marBottom w:val="0"/>
      <w:divBdr>
        <w:top w:val="none" w:sz="0" w:space="0" w:color="auto"/>
        <w:left w:val="none" w:sz="0" w:space="0" w:color="auto"/>
        <w:bottom w:val="none" w:sz="0" w:space="0" w:color="auto"/>
        <w:right w:val="none" w:sz="0" w:space="0" w:color="auto"/>
      </w:divBdr>
    </w:div>
    <w:div w:id="341516789">
      <w:bodyDiv w:val="1"/>
      <w:marLeft w:val="0"/>
      <w:marRight w:val="0"/>
      <w:marTop w:val="0"/>
      <w:marBottom w:val="0"/>
      <w:divBdr>
        <w:top w:val="none" w:sz="0" w:space="0" w:color="auto"/>
        <w:left w:val="none" w:sz="0" w:space="0" w:color="auto"/>
        <w:bottom w:val="none" w:sz="0" w:space="0" w:color="auto"/>
        <w:right w:val="none" w:sz="0" w:space="0" w:color="auto"/>
      </w:divBdr>
    </w:div>
    <w:div w:id="349647641">
      <w:bodyDiv w:val="1"/>
      <w:marLeft w:val="0"/>
      <w:marRight w:val="0"/>
      <w:marTop w:val="0"/>
      <w:marBottom w:val="0"/>
      <w:divBdr>
        <w:top w:val="none" w:sz="0" w:space="0" w:color="auto"/>
        <w:left w:val="none" w:sz="0" w:space="0" w:color="auto"/>
        <w:bottom w:val="none" w:sz="0" w:space="0" w:color="auto"/>
        <w:right w:val="none" w:sz="0" w:space="0" w:color="auto"/>
      </w:divBdr>
    </w:div>
    <w:div w:id="349767410">
      <w:bodyDiv w:val="1"/>
      <w:marLeft w:val="0"/>
      <w:marRight w:val="0"/>
      <w:marTop w:val="0"/>
      <w:marBottom w:val="0"/>
      <w:divBdr>
        <w:top w:val="none" w:sz="0" w:space="0" w:color="auto"/>
        <w:left w:val="none" w:sz="0" w:space="0" w:color="auto"/>
        <w:bottom w:val="none" w:sz="0" w:space="0" w:color="auto"/>
        <w:right w:val="none" w:sz="0" w:space="0" w:color="auto"/>
      </w:divBdr>
    </w:div>
    <w:div w:id="355426552">
      <w:bodyDiv w:val="1"/>
      <w:marLeft w:val="0"/>
      <w:marRight w:val="0"/>
      <w:marTop w:val="0"/>
      <w:marBottom w:val="0"/>
      <w:divBdr>
        <w:top w:val="none" w:sz="0" w:space="0" w:color="auto"/>
        <w:left w:val="none" w:sz="0" w:space="0" w:color="auto"/>
        <w:bottom w:val="none" w:sz="0" w:space="0" w:color="auto"/>
        <w:right w:val="none" w:sz="0" w:space="0" w:color="auto"/>
      </w:divBdr>
    </w:div>
    <w:div w:id="356348374">
      <w:bodyDiv w:val="1"/>
      <w:marLeft w:val="0"/>
      <w:marRight w:val="0"/>
      <w:marTop w:val="0"/>
      <w:marBottom w:val="0"/>
      <w:divBdr>
        <w:top w:val="none" w:sz="0" w:space="0" w:color="auto"/>
        <w:left w:val="none" w:sz="0" w:space="0" w:color="auto"/>
        <w:bottom w:val="none" w:sz="0" w:space="0" w:color="auto"/>
        <w:right w:val="none" w:sz="0" w:space="0" w:color="auto"/>
      </w:divBdr>
    </w:div>
    <w:div w:id="356738440">
      <w:bodyDiv w:val="1"/>
      <w:marLeft w:val="0"/>
      <w:marRight w:val="0"/>
      <w:marTop w:val="0"/>
      <w:marBottom w:val="0"/>
      <w:divBdr>
        <w:top w:val="none" w:sz="0" w:space="0" w:color="auto"/>
        <w:left w:val="none" w:sz="0" w:space="0" w:color="auto"/>
        <w:bottom w:val="none" w:sz="0" w:space="0" w:color="auto"/>
        <w:right w:val="none" w:sz="0" w:space="0" w:color="auto"/>
      </w:divBdr>
    </w:div>
    <w:div w:id="372735073">
      <w:bodyDiv w:val="1"/>
      <w:marLeft w:val="0"/>
      <w:marRight w:val="0"/>
      <w:marTop w:val="0"/>
      <w:marBottom w:val="0"/>
      <w:divBdr>
        <w:top w:val="none" w:sz="0" w:space="0" w:color="auto"/>
        <w:left w:val="none" w:sz="0" w:space="0" w:color="auto"/>
        <w:bottom w:val="none" w:sz="0" w:space="0" w:color="auto"/>
        <w:right w:val="none" w:sz="0" w:space="0" w:color="auto"/>
      </w:divBdr>
    </w:div>
    <w:div w:id="372774782">
      <w:bodyDiv w:val="1"/>
      <w:marLeft w:val="0"/>
      <w:marRight w:val="0"/>
      <w:marTop w:val="0"/>
      <w:marBottom w:val="0"/>
      <w:divBdr>
        <w:top w:val="none" w:sz="0" w:space="0" w:color="auto"/>
        <w:left w:val="none" w:sz="0" w:space="0" w:color="auto"/>
        <w:bottom w:val="none" w:sz="0" w:space="0" w:color="auto"/>
        <w:right w:val="none" w:sz="0" w:space="0" w:color="auto"/>
      </w:divBdr>
    </w:div>
    <w:div w:id="377121115">
      <w:bodyDiv w:val="1"/>
      <w:marLeft w:val="0"/>
      <w:marRight w:val="0"/>
      <w:marTop w:val="0"/>
      <w:marBottom w:val="0"/>
      <w:divBdr>
        <w:top w:val="none" w:sz="0" w:space="0" w:color="auto"/>
        <w:left w:val="none" w:sz="0" w:space="0" w:color="auto"/>
        <w:bottom w:val="none" w:sz="0" w:space="0" w:color="auto"/>
        <w:right w:val="none" w:sz="0" w:space="0" w:color="auto"/>
      </w:divBdr>
    </w:div>
    <w:div w:id="386540074">
      <w:bodyDiv w:val="1"/>
      <w:marLeft w:val="0"/>
      <w:marRight w:val="0"/>
      <w:marTop w:val="0"/>
      <w:marBottom w:val="0"/>
      <w:divBdr>
        <w:top w:val="none" w:sz="0" w:space="0" w:color="auto"/>
        <w:left w:val="none" w:sz="0" w:space="0" w:color="auto"/>
        <w:bottom w:val="none" w:sz="0" w:space="0" w:color="auto"/>
        <w:right w:val="none" w:sz="0" w:space="0" w:color="auto"/>
      </w:divBdr>
    </w:div>
    <w:div w:id="394859294">
      <w:bodyDiv w:val="1"/>
      <w:marLeft w:val="0"/>
      <w:marRight w:val="0"/>
      <w:marTop w:val="0"/>
      <w:marBottom w:val="0"/>
      <w:divBdr>
        <w:top w:val="none" w:sz="0" w:space="0" w:color="auto"/>
        <w:left w:val="none" w:sz="0" w:space="0" w:color="auto"/>
        <w:bottom w:val="none" w:sz="0" w:space="0" w:color="auto"/>
        <w:right w:val="none" w:sz="0" w:space="0" w:color="auto"/>
      </w:divBdr>
    </w:div>
    <w:div w:id="398793844">
      <w:bodyDiv w:val="1"/>
      <w:marLeft w:val="0"/>
      <w:marRight w:val="0"/>
      <w:marTop w:val="0"/>
      <w:marBottom w:val="0"/>
      <w:divBdr>
        <w:top w:val="none" w:sz="0" w:space="0" w:color="auto"/>
        <w:left w:val="none" w:sz="0" w:space="0" w:color="auto"/>
        <w:bottom w:val="none" w:sz="0" w:space="0" w:color="auto"/>
        <w:right w:val="none" w:sz="0" w:space="0" w:color="auto"/>
      </w:divBdr>
    </w:div>
    <w:div w:id="401954581">
      <w:bodyDiv w:val="1"/>
      <w:marLeft w:val="0"/>
      <w:marRight w:val="0"/>
      <w:marTop w:val="0"/>
      <w:marBottom w:val="0"/>
      <w:divBdr>
        <w:top w:val="none" w:sz="0" w:space="0" w:color="auto"/>
        <w:left w:val="none" w:sz="0" w:space="0" w:color="auto"/>
        <w:bottom w:val="none" w:sz="0" w:space="0" w:color="auto"/>
        <w:right w:val="none" w:sz="0" w:space="0" w:color="auto"/>
      </w:divBdr>
    </w:div>
    <w:div w:id="404189066">
      <w:bodyDiv w:val="1"/>
      <w:marLeft w:val="0"/>
      <w:marRight w:val="0"/>
      <w:marTop w:val="0"/>
      <w:marBottom w:val="0"/>
      <w:divBdr>
        <w:top w:val="none" w:sz="0" w:space="0" w:color="auto"/>
        <w:left w:val="none" w:sz="0" w:space="0" w:color="auto"/>
        <w:bottom w:val="none" w:sz="0" w:space="0" w:color="auto"/>
        <w:right w:val="none" w:sz="0" w:space="0" w:color="auto"/>
      </w:divBdr>
    </w:div>
    <w:div w:id="410662034">
      <w:bodyDiv w:val="1"/>
      <w:marLeft w:val="0"/>
      <w:marRight w:val="0"/>
      <w:marTop w:val="0"/>
      <w:marBottom w:val="0"/>
      <w:divBdr>
        <w:top w:val="none" w:sz="0" w:space="0" w:color="auto"/>
        <w:left w:val="none" w:sz="0" w:space="0" w:color="auto"/>
        <w:bottom w:val="none" w:sz="0" w:space="0" w:color="auto"/>
        <w:right w:val="none" w:sz="0" w:space="0" w:color="auto"/>
      </w:divBdr>
    </w:div>
    <w:div w:id="410738753">
      <w:bodyDiv w:val="1"/>
      <w:marLeft w:val="0"/>
      <w:marRight w:val="0"/>
      <w:marTop w:val="0"/>
      <w:marBottom w:val="0"/>
      <w:divBdr>
        <w:top w:val="none" w:sz="0" w:space="0" w:color="auto"/>
        <w:left w:val="none" w:sz="0" w:space="0" w:color="auto"/>
        <w:bottom w:val="none" w:sz="0" w:space="0" w:color="auto"/>
        <w:right w:val="none" w:sz="0" w:space="0" w:color="auto"/>
      </w:divBdr>
    </w:div>
    <w:div w:id="419329390">
      <w:bodyDiv w:val="1"/>
      <w:marLeft w:val="0"/>
      <w:marRight w:val="0"/>
      <w:marTop w:val="0"/>
      <w:marBottom w:val="0"/>
      <w:divBdr>
        <w:top w:val="none" w:sz="0" w:space="0" w:color="auto"/>
        <w:left w:val="none" w:sz="0" w:space="0" w:color="auto"/>
        <w:bottom w:val="none" w:sz="0" w:space="0" w:color="auto"/>
        <w:right w:val="none" w:sz="0" w:space="0" w:color="auto"/>
      </w:divBdr>
    </w:div>
    <w:div w:id="444664210">
      <w:bodyDiv w:val="1"/>
      <w:marLeft w:val="0"/>
      <w:marRight w:val="0"/>
      <w:marTop w:val="0"/>
      <w:marBottom w:val="0"/>
      <w:divBdr>
        <w:top w:val="none" w:sz="0" w:space="0" w:color="auto"/>
        <w:left w:val="none" w:sz="0" w:space="0" w:color="auto"/>
        <w:bottom w:val="none" w:sz="0" w:space="0" w:color="auto"/>
        <w:right w:val="none" w:sz="0" w:space="0" w:color="auto"/>
      </w:divBdr>
    </w:div>
    <w:div w:id="449249835">
      <w:bodyDiv w:val="1"/>
      <w:marLeft w:val="0"/>
      <w:marRight w:val="0"/>
      <w:marTop w:val="0"/>
      <w:marBottom w:val="0"/>
      <w:divBdr>
        <w:top w:val="none" w:sz="0" w:space="0" w:color="auto"/>
        <w:left w:val="none" w:sz="0" w:space="0" w:color="auto"/>
        <w:bottom w:val="none" w:sz="0" w:space="0" w:color="auto"/>
        <w:right w:val="none" w:sz="0" w:space="0" w:color="auto"/>
      </w:divBdr>
    </w:div>
    <w:div w:id="456602756">
      <w:bodyDiv w:val="1"/>
      <w:marLeft w:val="0"/>
      <w:marRight w:val="0"/>
      <w:marTop w:val="0"/>
      <w:marBottom w:val="0"/>
      <w:divBdr>
        <w:top w:val="none" w:sz="0" w:space="0" w:color="auto"/>
        <w:left w:val="none" w:sz="0" w:space="0" w:color="auto"/>
        <w:bottom w:val="none" w:sz="0" w:space="0" w:color="auto"/>
        <w:right w:val="none" w:sz="0" w:space="0" w:color="auto"/>
      </w:divBdr>
    </w:div>
    <w:div w:id="465659521">
      <w:bodyDiv w:val="1"/>
      <w:marLeft w:val="0"/>
      <w:marRight w:val="0"/>
      <w:marTop w:val="0"/>
      <w:marBottom w:val="0"/>
      <w:divBdr>
        <w:top w:val="none" w:sz="0" w:space="0" w:color="auto"/>
        <w:left w:val="none" w:sz="0" w:space="0" w:color="auto"/>
        <w:bottom w:val="none" w:sz="0" w:space="0" w:color="auto"/>
        <w:right w:val="none" w:sz="0" w:space="0" w:color="auto"/>
      </w:divBdr>
    </w:div>
    <w:div w:id="474421292">
      <w:bodyDiv w:val="1"/>
      <w:marLeft w:val="0"/>
      <w:marRight w:val="0"/>
      <w:marTop w:val="0"/>
      <w:marBottom w:val="0"/>
      <w:divBdr>
        <w:top w:val="none" w:sz="0" w:space="0" w:color="auto"/>
        <w:left w:val="none" w:sz="0" w:space="0" w:color="auto"/>
        <w:bottom w:val="none" w:sz="0" w:space="0" w:color="auto"/>
        <w:right w:val="none" w:sz="0" w:space="0" w:color="auto"/>
      </w:divBdr>
    </w:div>
    <w:div w:id="477259085">
      <w:bodyDiv w:val="1"/>
      <w:marLeft w:val="0"/>
      <w:marRight w:val="0"/>
      <w:marTop w:val="0"/>
      <w:marBottom w:val="0"/>
      <w:divBdr>
        <w:top w:val="none" w:sz="0" w:space="0" w:color="auto"/>
        <w:left w:val="none" w:sz="0" w:space="0" w:color="auto"/>
        <w:bottom w:val="none" w:sz="0" w:space="0" w:color="auto"/>
        <w:right w:val="none" w:sz="0" w:space="0" w:color="auto"/>
      </w:divBdr>
    </w:div>
    <w:div w:id="478155292">
      <w:bodyDiv w:val="1"/>
      <w:marLeft w:val="0"/>
      <w:marRight w:val="0"/>
      <w:marTop w:val="0"/>
      <w:marBottom w:val="0"/>
      <w:divBdr>
        <w:top w:val="none" w:sz="0" w:space="0" w:color="auto"/>
        <w:left w:val="none" w:sz="0" w:space="0" w:color="auto"/>
        <w:bottom w:val="none" w:sz="0" w:space="0" w:color="auto"/>
        <w:right w:val="none" w:sz="0" w:space="0" w:color="auto"/>
      </w:divBdr>
    </w:div>
    <w:div w:id="478350983">
      <w:bodyDiv w:val="1"/>
      <w:marLeft w:val="0"/>
      <w:marRight w:val="0"/>
      <w:marTop w:val="0"/>
      <w:marBottom w:val="0"/>
      <w:divBdr>
        <w:top w:val="none" w:sz="0" w:space="0" w:color="auto"/>
        <w:left w:val="none" w:sz="0" w:space="0" w:color="auto"/>
        <w:bottom w:val="none" w:sz="0" w:space="0" w:color="auto"/>
        <w:right w:val="none" w:sz="0" w:space="0" w:color="auto"/>
      </w:divBdr>
    </w:div>
    <w:div w:id="479077328">
      <w:bodyDiv w:val="1"/>
      <w:marLeft w:val="0"/>
      <w:marRight w:val="0"/>
      <w:marTop w:val="0"/>
      <w:marBottom w:val="0"/>
      <w:divBdr>
        <w:top w:val="none" w:sz="0" w:space="0" w:color="auto"/>
        <w:left w:val="none" w:sz="0" w:space="0" w:color="auto"/>
        <w:bottom w:val="none" w:sz="0" w:space="0" w:color="auto"/>
        <w:right w:val="none" w:sz="0" w:space="0" w:color="auto"/>
      </w:divBdr>
    </w:div>
    <w:div w:id="480583117">
      <w:bodyDiv w:val="1"/>
      <w:marLeft w:val="0"/>
      <w:marRight w:val="0"/>
      <w:marTop w:val="0"/>
      <w:marBottom w:val="0"/>
      <w:divBdr>
        <w:top w:val="none" w:sz="0" w:space="0" w:color="auto"/>
        <w:left w:val="none" w:sz="0" w:space="0" w:color="auto"/>
        <w:bottom w:val="none" w:sz="0" w:space="0" w:color="auto"/>
        <w:right w:val="none" w:sz="0" w:space="0" w:color="auto"/>
      </w:divBdr>
    </w:div>
    <w:div w:id="488718086">
      <w:bodyDiv w:val="1"/>
      <w:marLeft w:val="0"/>
      <w:marRight w:val="0"/>
      <w:marTop w:val="0"/>
      <w:marBottom w:val="0"/>
      <w:divBdr>
        <w:top w:val="none" w:sz="0" w:space="0" w:color="auto"/>
        <w:left w:val="none" w:sz="0" w:space="0" w:color="auto"/>
        <w:bottom w:val="none" w:sz="0" w:space="0" w:color="auto"/>
        <w:right w:val="none" w:sz="0" w:space="0" w:color="auto"/>
      </w:divBdr>
    </w:div>
    <w:div w:id="493841808">
      <w:bodyDiv w:val="1"/>
      <w:marLeft w:val="0"/>
      <w:marRight w:val="0"/>
      <w:marTop w:val="0"/>
      <w:marBottom w:val="0"/>
      <w:divBdr>
        <w:top w:val="none" w:sz="0" w:space="0" w:color="auto"/>
        <w:left w:val="none" w:sz="0" w:space="0" w:color="auto"/>
        <w:bottom w:val="none" w:sz="0" w:space="0" w:color="auto"/>
        <w:right w:val="none" w:sz="0" w:space="0" w:color="auto"/>
      </w:divBdr>
    </w:div>
    <w:div w:id="495151824">
      <w:bodyDiv w:val="1"/>
      <w:marLeft w:val="0"/>
      <w:marRight w:val="0"/>
      <w:marTop w:val="0"/>
      <w:marBottom w:val="0"/>
      <w:divBdr>
        <w:top w:val="none" w:sz="0" w:space="0" w:color="auto"/>
        <w:left w:val="none" w:sz="0" w:space="0" w:color="auto"/>
        <w:bottom w:val="none" w:sz="0" w:space="0" w:color="auto"/>
        <w:right w:val="none" w:sz="0" w:space="0" w:color="auto"/>
      </w:divBdr>
    </w:div>
    <w:div w:id="513692222">
      <w:bodyDiv w:val="1"/>
      <w:marLeft w:val="0"/>
      <w:marRight w:val="0"/>
      <w:marTop w:val="0"/>
      <w:marBottom w:val="0"/>
      <w:divBdr>
        <w:top w:val="none" w:sz="0" w:space="0" w:color="auto"/>
        <w:left w:val="none" w:sz="0" w:space="0" w:color="auto"/>
        <w:bottom w:val="none" w:sz="0" w:space="0" w:color="auto"/>
        <w:right w:val="none" w:sz="0" w:space="0" w:color="auto"/>
      </w:divBdr>
    </w:div>
    <w:div w:id="518546386">
      <w:bodyDiv w:val="1"/>
      <w:marLeft w:val="0"/>
      <w:marRight w:val="0"/>
      <w:marTop w:val="0"/>
      <w:marBottom w:val="0"/>
      <w:divBdr>
        <w:top w:val="none" w:sz="0" w:space="0" w:color="auto"/>
        <w:left w:val="none" w:sz="0" w:space="0" w:color="auto"/>
        <w:bottom w:val="none" w:sz="0" w:space="0" w:color="auto"/>
        <w:right w:val="none" w:sz="0" w:space="0" w:color="auto"/>
      </w:divBdr>
    </w:div>
    <w:div w:id="521935550">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28031267">
      <w:bodyDiv w:val="1"/>
      <w:marLeft w:val="0"/>
      <w:marRight w:val="0"/>
      <w:marTop w:val="0"/>
      <w:marBottom w:val="0"/>
      <w:divBdr>
        <w:top w:val="none" w:sz="0" w:space="0" w:color="auto"/>
        <w:left w:val="none" w:sz="0" w:space="0" w:color="auto"/>
        <w:bottom w:val="none" w:sz="0" w:space="0" w:color="auto"/>
        <w:right w:val="none" w:sz="0" w:space="0" w:color="auto"/>
      </w:divBdr>
    </w:div>
    <w:div w:id="543833194">
      <w:bodyDiv w:val="1"/>
      <w:marLeft w:val="0"/>
      <w:marRight w:val="0"/>
      <w:marTop w:val="0"/>
      <w:marBottom w:val="0"/>
      <w:divBdr>
        <w:top w:val="none" w:sz="0" w:space="0" w:color="auto"/>
        <w:left w:val="none" w:sz="0" w:space="0" w:color="auto"/>
        <w:bottom w:val="none" w:sz="0" w:space="0" w:color="auto"/>
        <w:right w:val="none" w:sz="0" w:space="0" w:color="auto"/>
      </w:divBdr>
    </w:div>
    <w:div w:id="545793995">
      <w:bodyDiv w:val="1"/>
      <w:marLeft w:val="0"/>
      <w:marRight w:val="0"/>
      <w:marTop w:val="0"/>
      <w:marBottom w:val="0"/>
      <w:divBdr>
        <w:top w:val="none" w:sz="0" w:space="0" w:color="auto"/>
        <w:left w:val="none" w:sz="0" w:space="0" w:color="auto"/>
        <w:bottom w:val="none" w:sz="0" w:space="0" w:color="auto"/>
        <w:right w:val="none" w:sz="0" w:space="0" w:color="auto"/>
      </w:divBdr>
    </w:div>
    <w:div w:id="551162254">
      <w:bodyDiv w:val="1"/>
      <w:marLeft w:val="0"/>
      <w:marRight w:val="0"/>
      <w:marTop w:val="0"/>
      <w:marBottom w:val="0"/>
      <w:divBdr>
        <w:top w:val="none" w:sz="0" w:space="0" w:color="auto"/>
        <w:left w:val="none" w:sz="0" w:space="0" w:color="auto"/>
        <w:bottom w:val="none" w:sz="0" w:space="0" w:color="auto"/>
        <w:right w:val="none" w:sz="0" w:space="0" w:color="auto"/>
      </w:divBdr>
    </w:div>
    <w:div w:id="552085964">
      <w:bodyDiv w:val="1"/>
      <w:marLeft w:val="0"/>
      <w:marRight w:val="0"/>
      <w:marTop w:val="0"/>
      <w:marBottom w:val="0"/>
      <w:divBdr>
        <w:top w:val="none" w:sz="0" w:space="0" w:color="auto"/>
        <w:left w:val="none" w:sz="0" w:space="0" w:color="auto"/>
        <w:bottom w:val="none" w:sz="0" w:space="0" w:color="auto"/>
        <w:right w:val="none" w:sz="0" w:space="0" w:color="auto"/>
      </w:divBdr>
    </w:div>
    <w:div w:id="558976284">
      <w:bodyDiv w:val="1"/>
      <w:marLeft w:val="0"/>
      <w:marRight w:val="0"/>
      <w:marTop w:val="0"/>
      <w:marBottom w:val="0"/>
      <w:divBdr>
        <w:top w:val="none" w:sz="0" w:space="0" w:color="auto"/>
        <w:left w:val="none" w:sz="0" w:space="0" w:color="auto"/>
        <w:bottom w:val="none" w:sz="0" w:space="0" w:color="auto"/>
        <w:right w:val="none" w:sz="0" w:space="0" w:color="auto"/>
      </w:divBdr>
    </w:div>
    <w:div w:id="564032890">
      <w:bodyDiv w:val="1"/>
      <w:marLeft w:val="0"/>
      <w:marRight w:val="0"/>
      <w:marTop w:val="0"/>
      <w:marBottom w:val="0"/>
      <w:divBdr>
        <w:top w:val="none" w:sz="0" w:space="0" w:color="auto"/>
        <w:left w:val="none" w:sz="0" w:space="0" w:color="auto"/>
        <w:bottom w:val="none" w:sz="0" w:space="0" w:color="auto"/>
        <w:right w:val="none" w:sz="0" w:space="0" w:color="auto"/>
      </w:divBdr>
    </w:div>
    <w:div w:id="567762710">
      <w:bodyDiv w:val="1"/>
      <w:marLeft w:val="0"/>
      <w:marRight w:val="0"/>
      <w:marTop w:val="0"/>
      <w:marBottom w:val="0"/>
      <w:divBdr>
        <w:top w:val="none" w:sz="0" w:space="0" w:color="auto"/>
        <w:left w:val="none" w:sz="0" w:space="0" w:color="auto"/>
        <w:bottom w:val="none" w:sz="0" w:space="0" w:color="auto"/>
        <w:right w:val="none" w:sz="0" w:space="0" w:color="auto"/>
      </w:divBdr>
    </w:div>
    <w:div w:id="577519715">
      <w:bodyDiv w:val="1"/>
      <w:marLeft w:val="0"/>
      <w:marRight w:val="0"/>
      <w:marTop w:val="0"/>
      <w:marBottom w:val="0"/>
      <w:divBdr>
        <w:top w:val="none" w:sz="0" w:space="0" w:color="auto"/>
        <w:left w:val="none" w:sz="0" w:space="0" w:color="auto"/>
        <w:bottom w:val="none" w:sz="0" w:space="0" w:color="auto"/>
        <w:right w:val="none" w:sz="0" w:space="0" w:color="auto"/>
      </w:divBdr>
    </w:div>
    <w:div w:id="577713467">
      <w:bodyDiv w:val="1"/>
      <w:marLeft w:val="0"/>
      <w:marRight w:val="0"/>
      <w:marTop w:val="0"/>
      <w:marBottom w:val="0"/>
      <w:divBdr>
        <w:top w:val="none" w:sz="0" w:space="0" w:color="auto"/>
        <w:left w:val="none" w:sz="0" w:space="0" w:color="auto"/>
        <w:bottom w:val="none" w:sz="0" w:space="0" w:color="auto"/>
        <w:right w:val="none" w:sz="0" w:space="0" w:color="auto"/>
      </w:divBdr>
    </w:div>
    <w:div w:id="579019155">
      <w:bodyDiv w:val="1"/>
      <w:marLeft w:val="0"/>
      <w:marRight w:val="0"/>
      <w:marTop w:val="0"/>
      <w:marBottom w:val="0"/>
      <w:divBdr>
        <w:top w:val="none" w:sz="0" w:space="0" w:color="auto"/>
        <w:left w:val="none" w:sz="0" w:space="0" w:color="auto"/>
        <w:bottom w:val="none" w:sz="0" w:space="0" w:color="auto"/>
        <w:right w:val="none" w:sz="0" w:space="0" w:color="auto"/>
      </w:divBdr>
    </w:div>
    <w:div w:id="584338090">
      <w:bodyDiv w:val="1"/>
      <w:marLeft w:val="0"/>
      <w:marRight w:val="0"/>
      <w:marTop w:val="0"/>
      <w:marBottom w:val="0"/>
      <w:divBdr>
        <w:top w:val="none" w:sz="0" w:space="0" w:color="auto"/>
        <w:left w:val="none" w:sz="0" w:space="0" w:color="auto"/>
        <w:bottom w:val="none" w:sz="0" w:space="0" w:color="auto"/>
        <w:right w:val="none" w:sz="0" w:space="0" w:color="auto"/>
      </w:divBdr>
    </w:div>
    <w:div w:id="588857785">
      <w:bodyDiv w:val="1"/>
      <w:marLeft w:val="0"/>
      <w:marRight w:val="0"/>
      <w:marTop w:val="0"/>
      <w:marBottom w:val="0"/>
      <w:divBdr>
        <w:top w:val="none" w:sz="0" w:space="0" w:color="auto"/>
        <w:left w:val="none" w:sz="0" w:space="0" w:color="auto"/>
        <w:bottom w:val="none" w:sz="0" w:space="0" w:color="auto"/>
        <w:right w:val="none" w:sz="0" w:space="0" w:color="auto"/>
      </w:divBdr>
    </w:div>
    <w:div w:id="589772923">
      <w:bodyDiv w:val="1"/>
      <w:marLeft w:val="0"/>
      <w:marRight w:val="0"/>
      <w:marTop w:val="0"/>
      <w:marBottom w:val="0"/>
      <w:divBdr>
        <w:top w:val="none" w:sz="0" w:space="0" w:color="auto"/>
        <w:left w:val="none" w:sz="0" w:space="0" w:color="auto"/>
        <w:bottom w:val="none" w:sz="0" w:space="0" w:color="auto"/>
        <w:right w:val="none" w:sz="0" w:space="0" w:color="auto"/>
      </w:divBdr>
    </w:div>
    <w:div w:id="591399587">
      <w:bodyDiv w:val="1"/>
      <w:marLeft w:val="0"/>
      <w:marRight w:val="0"/>
      <w:marTop w:val="0"/>
      <w:marBottom w:val="0"/>
      <w:divBdr>
        <w:top w:val="none" w:sz="0" w:space="0" w:color="auto"/>
        <w:left w:val="none" w:sz="0" w:space="0" w:color="auto"/>
        <w:bottom w:val="none" w:sz="0" w:space="0" w:color="auto"/>
        <w:right w:val="none" w:sz="0" w:space="0" w:color="auto"/>
      </w:divBdr>
    </w:div>
    <w:div w:id="595215589">
      <w:bodyDiv w:val="1"/>
      <w:marLeft w:val="0"/>
      <w:marRight w:val="0"/>
      <w:marTop w:val="0"/>
      <w:marBottom w:val="0"/>
      <w:divBdr>
        <w:top w:val="none" w:sz="0" w:space="0" w:color="auto"/>
        <w:left w:val="none" w:sz="0" w:space="0" w:color="auto"/>
        <w:bottom w:val="none" w:sz="0" w:space="0" w:color="auto"/>
        <w:right w:val="none" w:sz="0" w:space="0" w:color="auto"/>
      </w:divBdr>
    </w:div>
    <w:div w:id="598678390">
      <w:bodyDiv w:val="1"/>
      <w:marLeft w:val="0"/>
      <w:marRight w:val="0"/>
      <w:marTop w:val="0"/>
      <w:marBottom w:val="0"/>
      <w:divBdr>
        <w:top w:val="none" w:sz="0" w:space="0" w:color="auto"/>
        <w:left w:val="none" w:sz="0" w:space="0" w:color="auto"/>
        <w:bottom w:val="none" w:sz="0" w:space="0" w:color="auto"/>
        <w:right w:val="none" w:sz="0" w:space="0" w:color="auto"/>
      </w:divBdr>
    </w:div>
    <w:div w:id="599071982">
      <w:bodyDiv w:val="1"/>
      <w:marLeft w:val="0"/>
      <w:marRight w:val="0"/>
      <w:marTop w:val="0"/>
      <w:marBottom w:val="0"/>
      <w:divBdr>
        <w:top w:val="none" w:sz="0" w:space="0" w:color="auto"/>
        <w:left w:val="none" w:sz="0" w:space="0" w:color="auto"/>
        <w:bottom w:val="none" w:sz="0" w:space="0" w:color="auto"/>
        <w:right w:val="none" w:sz="0" w:space="0" w:color="auto"/>
      </w:divBdr>
    </w:div>
    <w:div w:id="600114365">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30012478">
      <w:bodyDiv w:val="1"/>
      <w:marLeft w:val="0"/>
      <w:marRight w:val="0"/>
      <w:marTop w:val="0"/>
      <w:marBottom w:val="0"/>
      <w:divBdr>
        <w:top w:val="none" w:sz="0" w:space="0" w:color="auto"/>
        <w:left w:val="none" w:sz="0" w:space="0" w:color="auto"/>
        <w:bottom w:val="none" w:sz="0" w:space="0" w:color="auto"/>
        <w:right w:val="none" w:sz="0" w:space="0" w:color="auto"/>
      </w:divBdr>
    </w:div>
    <w:div w:id="640311973">
      <w:bodyDiv w:val="1"/>
      <w:marLeft w:val="0"/>
      <w:marRight w:val="0"/>
      <w:marTop w:val="0"/>
      <w:marBottom w:val="0"/>
      <w:divBdr>
        <w:top w:val="none" w:sz="0" w:space="0" w:color="auto"/>
        <w:left w:val="none" w:sz="0" w:space="0" w:color="auto"/>
        <w:bottom w:val="none" w:sz="0" w:space="0" w:color="auto"/>
        <w:right w:val="none" w:sz="0" w:space="0" w:color="auto"/>
      </w:divBdr>
    </w:div>
    <w:div w:id="661587931">
      <w:bodyDiv w:val="1"/>
      <w:marLeft w:val="0"/>
      <w:marRight w:val="0"/>
      <w:marTop w:val="0"/>
      <w:marBottom w:val="0"/>
      <w:divBdr>
        <w:top w:val="none" w:sz="0" w:space="0" w:color="auto"/>
        <w:left w:val="none" w:sz="0" w:space="0" w:color="auto"/>
        <w:bottom w:val="none" w:sz="0" w:space="0" w:color="auto"/>
        <w:right w:val="none" w:sz="0" w:space="0" w:color="auto"/>
      </w:divBdr>
    </w:div>
    <w:div w:id="673801714">
      <w:bodyDiv w:val="1"/>
      <w:marLeft w:val="0"/>
      <w:marRight w:val="0"/>
      <w:marTop w:val="0"/>
      <w:marBottom w:val="0"/>
      <w:divBdr>
        <w:top w:val="none" w:sz="0" w:space="0" w:color="auto"/>
        <w:left w:val="none" w:sz="0" w:space="0" w:color="auto"/>
        <w:bottom w:val="none" w:sz="0" w:space="0" w:color="auto"/>
        <w:right w:val="none" w:sz="0" w:space="0" w:color="auto"/>
      </w:divBdr>
    </w:div>
    <w:div w:id="678891958">
      <w:bodyDiv w:val="1"/>
      <w:marLeft w:val="0"/>
      <w:marRight w:val="0"/>
      <w:marTop w:val="0"/>
      <w:marBottom w:val="0"/>
      <w:divBdr>
        <w:top w:val="none" w:sz="0" w:space="0" w:color="auto"/>
        <w:left w:val="none" w:sz="0" w:space="0" w:color="auto"/>
        <w:bottom w:val="none" w:sz="0" w:space="0" w:color="auto"/>
        <w:right w:val="none" w:sz="0" w:space="0" w:color="auto"/>
      </w:divBdr>
    </w:div>
    <w:div w:id="680162354">
      <w:bodyDiv w:val="1"/>
      <w:marLeft w:val="0"/>
      <w:marRight w:val="0"/>
      <w:marTop w:val="0"/>
      <w:marBottom w:val="0"/>
      <w:divBdr>
        <w:top w:val="none" w:sz="0" w:space="0" w:color="auto"/>
        <w:left w:val="none" w:sz="0" w:space="0" w:color="auto"/>
        <w:bottom w:val="none" w:sz="0" w:space="0" w:color="auto"/>
        <w:right w:val="none" w:sz="0" w:space="0" w:color="auto"/>
      </w:divBdr>
    </w:div>
    <w:div w:id="685253334">
      <w:bodyDiv w:val="1"/>
      <w:marLeft w:val="0"/>
      <w:marRight w:val="0"/>
      <w:marTop w:val="0"/>
      <w:marBottom w:val="0"/>
      <w:divBdr>
        <w:top w:val="none" w:sz="0" w:space="0" w:color="auto"/>
        <w:left w:val="none" w:sz="0" w:space="0" w:color="auto"/>
        <w:bottom w:val="none" w:sz="0" w:space="0" w:color="auto"/>
        <w:right w:val="none" w:sz="0" w:space="0" w:color="auto"/>
      </w:divBdr>
    </w:div>
    <w:div w:id="688138117">
      <w:bodyDiv w:val="1"/>
      <w:marLeft w:val="0"/>
      <w:marRight w:val="0"/>
      <w:marTop w:val="0"/>
      <w:marBottom w:val="0"/>
      <w:divBdr>
        <w:top w:val="none" w:sz="0" w:space="0" w:color="auto"/>
        <w:left w:val="none" w:sz="0" w:space="0" w:color="auto"/>
        <w:bottom w:val="none" w:sz="0" w:space="0" w:color="auto"/>
        <w:right w:val="none" w:sz="0" w:space="0" w:color="auto"/>
      </w:divBdr>
    </w:div>
    <w:div w:id="707727537">
      <w:bodyDiv w:val="1"/>
      <w:marLeft w:val="0"/>
      <w:marRight w:val="0"/>
      <w:marTop w:val="0"/>
      <w:marBottom w:val="0"/>
      <w:divBdr>
        <w:top w:val="none" w:sz="0" w:space="0" w:color="auto"/>
        <w:left w:val="none" w:sz="0" w:space="0" w:color="auto"/>
        <w:bottom w:val="none" w:sz="0" w:space="0" w:color="auto"/>
        <w:right w:val="none" w:sz="0" w:space="0" w:color="auto"/>
      </w:divBdr>
    </w:div>
    <w:div w:id="709645450">
      <w:bodyDiv w:val="1"/>
      <w:marLeft w:val="0"/>
      <w:marRight w:val="0"/>
      <w:marTop w:val="0"/>
      <w:marBottom w:val="0"/>
      <w:divBdr>
        <w:top w:val="none" w:sz="0" w:space="0" w:color="auto"/>
        <w:left w:val="none" w:sz="0" w:space="0" w:color="auto"/>
        <w:bottom w:val="none" w:sz="0" w:space="0" w:color="auto"/>
        <w:right w:val="none" w:sz="0" w:space="0" w:color="auto"/>
      </w:divBdr>
    </w:div>
    <w:div w:id="715665888">
      <w:bodyDiv w:val="1"/>
      <w:marLeft w:val="0"/>
      <w:marRight w:val="0"/>
      <w:marTop w:val="0"/>
      <w:marBottom w:val="0"/>
      <w:divBdr>
        <w:top w:val="none" w:sz="0" w:space="0" w:color="auto"/>
        <w:left w:val="none" w:sz="0" w:space="0" w:color="auto"/>
        <w:bottom w:val="none" w:sz="0" w:space="0" w:color="auto"/>
        <w:right w:val="none" w:sz="0" w:space="0" w:color="auto"/>
      </w:divBdr>
    </w:div>
    <w:div w:id="719868483">
      <w:bodyDiv w:val="1"/>
      <w:marLeft w:val="0"/>
      <w:marRight w:val="0"/>
      <w:marTop w:val="0"/>
      <w:marBottom w:val="0"/>
      <w:divBdr>
        <w:top w:val="none" w:sz="0" w:space="0" w:color="auto"/>
        <w:left w:val="none" w:sz="0" w:space="0" w:color="auto"/>
        <w:bottom w:val="none" w:sz="0" w:space="0" w:color="auto"/>
        <w:right w:val="none" w:sz="0" w:space="0" w:color="auto"/>
      </w:divBdr>
    </w:div>
    <w:div w:id="723262397">
      <w:bodyDiv w:val="1"/>
      <w:marLeft w:val="0"/>
      <w:marRight w:val="0"/>
      <w:marTop w:val="0"/>
      <w:marBottom w:val="0"/>
      <w:divBdr>
        <w:top w:val="none" w:sz="0" w:space="0" w:color="auto"/>
        <w:left w:val="none" w:sz="0" w:space="0" w:color="auto"/>
        <w:bottom w:val="none" w:sz="0" w:space="0" w:color="auto"/>
        <w:right w:val="none" w:sz="0" w:space="0" w:color="auto"/>
      </w:divBdr>
    </w:div>
    <w:div w:id="730226941">
      <w:bodyDiv w:val="1"/>
      <w:marLeft w:val="0"/>
      <w:marRight w:val="0"/>
      <w:marTop w:val="0"/>
      <w:marBottom w:val="0"/>
      <w:divBdr>
        <w:top w:val="none" w:sz="0" w:space="0" w:color="auto"/>
        <w:left w:val="none" w:sz="0" w:space="0" w:color="auto"/>
        <w:bottom w:val="none" w:sz="0" w:space="0" w:color="auto"/>
        <w:right w:val="none" w:sz="0" w:space="0" w:color="auto"/>
      </w:divBdr>
    </w:div>
    <w:div w:id="738794260">
      <w:bodyDiv w:val="1"/>
      <w:marLeft w:val="0"/>
      <w:marRight w:val="0"/>
      <w:marTop w:val="0"/>
      <w:marBottom w:val="0"/>
      <w:divBdr>
        <w:top w:val="none" w:sz="0" w:space="0" w:color="auto"/>
        <w:left w:val="none" w:sz="0" w:space="0" w:color="auto"/>
        <w:bottom w:val="none" w:sz="0" w:space="0" w:color="auto"/>
        <w:right w:val="none" w:sz="0" w:space="0" w:color="auto"/>
      </w:divBdr>
    </w:div>
    <w:div w:id="740173509">
      <w:bodyDiv w:val="1"/>
      <w:marLeft w:val="0"/>
      <w:marRight w:val="0"/>
      <w:marTop w:val="0"/>
      <w:marBottom w:val="0"/>
      <w:divBdr>
        <w:top w:val="none" w:sz="0" w:space="0" w:color="auto"/>
        <w:left w:val="none" w:sz="0" w:space="0" w:color="auto"/>
        <w:bottom w:val="none" w:sz="0" w:space="0" w:color="auto"/>
        <w:right w:val="none" w:sz="0" w:space="0" w:color="auto"/>
      </w:divBdr>
    </w:div>
    <w:div w:id="740715877">
      <w:bodyDiv w:val="1"/>
      <w:marLeft w:val="0"/>
      <w:marRight w:val="0"/>
      <w:marTop w:val="0"/>
      <w:marBottom w:val="0"/>
      <w:divBdr>
        <w:top w:val="none" w:sz="0" w:space="0" w:color="auto"/>
        <w:left w:val="none" w:sz="0" w:space="0" w:color="auto"/>
        <w:bottom w:val="none" w:sz="0" w:space="0" w:color="auto"/>
        <w:right w:val="none" w:sz="0" w:space="0" w:color="auto"/>
      </w:divBdr>
    </w:div>
    <w:div w:id="743071512">
      <w:bodyDiv w:val="1"/>
      <w:marLeft w:val="0"/>
      <w:marRight w:val="0"/>
      <w:marTop w:val="0"/>
      <w:marBottom w:val="0"/>
      <w:divBdr>
        <w:top w:val="none" w:sz="0" w:space="0" w:color="auto"/>
        <w:left w:val="none" w:sz="0" w:space="0" w:color="auto"/>
        <w:bottom w:val="none" w:sz="0" w:space="0" w:color="auto"/>
        <w:right w:val="none" w:sz="0" w:space="0" w:color="auto"/>
      </w:divBdr>
    </w:div>
    <w:div w:id="753161383">
      <w:bodyDiv w:val="1"/>
      <w:marLeft w:val="0"/>
      <w:marRight w:val="0"/>
      <w:marTop w:val="0"/>
      <w:marBottom w:val="0"/>
      <w:divBdr>
        <w:top w:val="none" w:sz="0" w:space="0" w:color="auto"/>
        <w:left w:val="none" w:sz="0" w:space="0" w:color="auto"/>
        <w:bottom w:val="none" w:sz="0" w:space="0" w:color="auto"/>
        <w:right w:val="none" w:sz="0" w:space="0" w:color="auto"/>
      </w:divBdr>
    </w:div>
    <w:div w:id="771556630">
      <w:bodyDiv w:val="1"/>
      <w:marLeft w:val="0"/>
      <w:marRight w:val="0"/>
      <w:marTop w:val="0"/>
      <w:marBottom w:val="0"/>
      <w:divBdr>
        <w:top w:val="none" w:sz="0" w:space="0" w:color="auto"/>
        <w:left w:val="none" w:sz="0" w:space="0" w:color="auto"/>
        <w:bottom w:val="none" w:sz="0" w:space="0" w:color="auto"/>
        <w:right w:val="none" w:sz="0" w:space="0" w:color="auto"/>
      </w:divBdr>
    </w:div>
    <w:div w:id="780799869">
      <w:bodyDiv w:val="1"/>
      <w:marLeft w:val="0"/>
      <w:marRight w:val="0"/>
      <w:marTop w:val="0"/>
      <w:marBottom w:val="0"/>
      <w:divBdr>
        <w:top w:val="none" w:sz="0" w:space="0" w:color="auto"/>
        <w:left w:val="none" w:sz="0" w:space="0" w:color="auto"/>
        <w:bottom w:val="none" w:sz="0" w:space="0" w:color="auto"/>
        <w:right w:val="none" w:sz="0" w:space="0" w:color="auto"/>
      </w:divBdr>
    </w:div>
    <w:div w:id="787045599">
      <w:bodyDiv w:val="1"/>
      <w:marLeft w:val="0"/>
      <w:marRight w:val="0"/>
      <w:marTop w:val="0"/>
      <w:marBottom w:val="0"/>
      <w:divBdr>
        <w:top w:val="none" w:sz="0" w:space="0" w:color="auto"/>
        <w:left w:val="none" w:sz="0" w:space="0" w:color="auto"/>
        <w:bottom w:val="none" w:sz="0" w:space="0" w:color="auto"/>
        <w:right w:val="none" w:sz="0" w:space="0" w:color="auto"/>
      </w:divBdr>
    </w:div>
    <w:div w:id="794366696">
      <w:bodyDiv w:val="1"/>
      <w:marLeft w:val="0"/>
      <w:marRight w:val="0"/>
      <w:marTop w:val="0"/>
      <w:marBottom w:val="0"/>
      <w:divBdr>
        <w:top w:val="none" w:sz="0" w:space="0" w:color="auto"/>
        <w:left w:val="none" w:sz="0" w:space="0" w:color="auto"/>
        <w:bottom w:val="none" w:sz="0" w:space="0" w:color="auto"/>
        <w:right w:val="none" w:sz="0" w:space="0" w:color="auto"/>
      </w:divBdr>
    </w:div>
    <w:div w:id="800803185">
      <w:bodyDiv w:val="1"/>
      <w:marLeft w:val="0"/>
      <w:marRight w:val="0"/>
      <w:marTop w:val="0"/>
      <w:marBottom w:val="0"/>
      <w:divBdr>
        <w:top w:val="none" w:sz="0" w:space="0" w:color="auto"/>
        <w:left w:val="none" w:sz="0" w:space="0" w:color="auto"/>
        <w:bottom w:val="none" w:sz="0" w:space="0" w:color="auto"/>
        <w:right w:val="none" w:sz="0" w:space="0" w:color="auto"/>
      </w:divBdr>
    </w:div>
    <w:div w:id="806314011">
      <w:bodyDiv w:val="1"/>
      <w:marLeft w:val="0"/>
      <w:marRight w:val="0"/>
      <w:marTop w:val="0"/>
      <w:marBottom w:val="0"/>
      <w:divBdr>
        <w:top w:val="none" w:sz="0" w:space="0" w:color="auto"/>
        <w:left w:val="none" w:sz="0" w:space="0" w:color="auto"/>
        <w:bottom w:val="none" w:sz="0" w:space="0" w:color="auto"/>
        <w:right w:val="none" w:sz="0" w:space="0" w:color="auto"/>
      </w:divBdr>
    </w:div>
    <w:div w:id="822163667">
      <w:bodyDiv w:val="1"/>
      <w:marLeft w:val="0"/>
      <w:marRight w:val="0"/>
      <w:marTop w:val="0"/>
      <w:marBottom w:val="0"/>
      <w:divBdr>
        <w:top w:val="none" w:sz="0" w:space="0" w:color="auto"/>
        <w:left w:val="none" w:sz="0" w:space="0" w:color="auto"/>
        <w:bottom w:val="none" w:sz="0" w:space="0" w:color="auto"/>
        <w:right w:val="none" w:sz="0" w:space="0" w:color="auto"/>
      </w:divBdr>
    </w:div>
    <w:div w:id="832111532">
      <w:bodyDiv w:val="1"/>
      <w:marLeft w:val="0"/>
      <w:marRight w:val="0"/>
      <w:marTop w:val="0"/>
      <w:marBottom w:val="0"/>
      <w:divBdr>
        <w:top w:val="none" w:sz="0" w:space="0" w:color="auto"/>
        <w:left w:val="none" w:sz="0" w:space="0" w:color="auto"/>
        <w:bottom w:val="none" w:sz="0" w:space="0" w:color="auto"/>
        <w:right w:val="none" w:sz="0" w:space="0" w:color="auto"/>
      </w:divBdr>
    </w:div>
    <w:div w:id="832914055">
      <w:bodyDiv w:val="1"/>
      <w:marLeft w:val="0"/>
      <w:marRight w:val="0"/>
      <w:marTop w:val="0"/>
      <w:marBottom w:val="0"/>
      <w:divBdr>
        <w:top w:val="none" w:sz="0" w:space="0" w:color="auto"/>
        <w:left w:val="none" w:sz="0" w:space="0" w:color="auto"/>
        <w:bottom w:val="none" w:sz="0" w:space="0" w:color="auto"/>
        <w:right w:val="none" w:sz="0" w:space="0" w:color="auto"/>
      </w:divBdr>
    </w:div>
    <w:div w:id="850411068">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62330369">
      <w:bodyDiv w:val="1"/>
      <w:marLeft w:val="0"/>
      <w:marRight w:val="0"/>
      <w:marTop w:val="0"/>
      <w:marBottom w:val="0"/>
      <w:divBdr>
        <w:top w:val="none" w:sz="0" w:space="0" w:color="auto"/>
        <w:left w:val="none" w:sz="0" w:space="0" w:color="auto"/>
        <w:bottom w:val="none" w:sz="0" w:space="0" w:color="auto"/>
        <w:right w:val="none" w:sz="0" w:space="0" w:color="auto"/>
      </w:divBdr>
    </w:div>
    <w:div w:id="884608214">
      <w:bodyDiv w:val="1"/>
      <w:marLeft w:val="0"/>
      <w:marRight w:val="0"/>
      <w:marTop w:val="0"/>
      <w:marBottom w:val="0"/>
      <w:divBdr>
        <w:top w:val="none" w:sz="0" w:space="0" w:color="auto"/>
        <w:left w:val="none" w:sz="0" w:space="0" w:color="auto"/>
        <w:bottom w:val="none" w:sz="0" w:space="0" w:color="auto"/>
        <w:right w:val="none" w:sz="0" w:space="0" w:color="auto"/>
      </w:divBdr>
    </w:div>
    <w:div w:id="888028392">
      <w:bodyDiv w:val="1"/>
      <w:marLeft w:val="0"/>
      <w:marRight w:val="0"/>
      <w:marTop w:val="0"/>
      <w:marBottom w:val="0"/>
      <w:divBdr>
        <w:top w:val="none" w:sz="0" w:space="0" w:color="auto"/>
        <w:left w:val="none" w:sz="0" w:space="0" w:color="auto"/>
        <w:bottom w:val="none" w:sz="0" w:space="0" w:color="auto"/>
        <w:right w:val="none" w:sz="0" w:space="0" w:color="auto"/>
      </w:divBdr>
    </w:div>
    <w:div w:id="891380481">
      <w:bodyDiv w:val="1"/>
      <w:marLeft w:val="0"/>
      <w:marRight w:val="0"/>
      <w:marTop w:val="0"/>
      <w:marBottom w:val="0"/>
      <w:divBdr>
        <w:top w:val="none" w:sz="0" w:space="0" w:color="auto"/>
        <w:left w:val="none" w:sz="0" w:space="0" w:color="auto"/>
        <w:bottom w:val="none" w:sz="0" w:space="0" w:color="auto"/>
        <w:right w:val="none" w:sz="0" w:space="0" w:color="auto"/>
      </w:divBdr>
    </w:div>
    <w:div w:id="893395977">
      <w:bodyDiv w:val="1"/>
      <w:marLeft w:val="0"/>
      <w:marRight w:val="0"/>
      <w:marTop w:val="0"/>
      <w:marBottom w:val="0"/>
      <w:divBdr>
        <w:top w:val="none" w:sz="0" w:space="0" w:color="auto"/>
        <w:left w:val="none" w:sz="0" w:space="0" w:color="auto"/>
        <w:bottom w:val="none" w:sz="0" w:space="0" w:color="auto"/>
        <w:right w:val="none" w:sz="0" w:space="0" w:color="auto"/>
      </w:divBdr>
    </w:div>
    <w:div w:id="893808222">
      <w:bodyDiv w:val="1"/>
      <w:marLeft w:val="0"/>
      <w:marRight w:val="0"/>
      <w:marTop w:val="0"/>
      <w:marBottom w:val="0"/>
      <w:divBdr>
        <w:top w:val="none" w:sz="0" w:space="0" w:color="auto"/>
        <w:left w:val="none" w:sz="0" w:space="0" w:color="auto"/>
        <w:bottom w:val="none" w:sz="0" w:space="0" w:color="auto"/>
        <w:right w:val="none" w:sz="0" w:space="0" w:color="auto"/>
      </w:divBdr>
    </w:div>
    <w:div w:id="905795701">
      <w:bodyDiv w:val="1"/>
      <w:marLeft w:val="0"/>
      <w:marRight w:val="0"/>
      <w:marTop w:val="0"/>
      <w:marBottom w:val="0"/>
      <w:divBdr>
        <w:top w:val="none" w:sz="0" w:space="0" w:color="auto"/>
        <w:left w:val="none" w:sz="0" w:space="0" w:color="auto"/>
        <w:bottom w:val="none" w:sz="0" w:space="0" w:color="auto"/>
        <w:right w:val="none" w:sz="0" w:space="0" w:color="auto"/>
      </w:divBdr>
    </w:div>
    <w:div w:id="916092771">
      <w:bodyDiv w:val="1"/>
      <w:marLeft w:val="0"/>
      <w:marRight w:val="0"/>
      <w:marTop w:val="0"/>
      <w:marBottom w:val="0"/>
      <w:divBdr>
        <w:top w:val="none" w:sz="0" w:space="0" w:color="auto"/>
        <w:left w:val="none" w:sz="0" w:space="0" w:color="auto"/>
        <w:bottom w:val="none" w:sz="0" w:space="0" w:color="auto"/>
        <w:right w:val="none" w:sz="0" w:space="0" w:color="auto"/>
      </w:divBdr>
    </w:div>
    <w:div w:id="932860016">
      <w:bodyDiv w:val="1"/>
      <w:marLeft w:val="0"/>
      <w:marRight w:val="0"/>
      <w:marTop w:val="0"/>
      <w:marBottom w:val="0"/>
      <w:divBdr>
        <w:top w:val="none" w:sz="0" w:space="0" w:color="auto"/>
        <w:left w:val="none" w:sz="0" w:space="0" w:color="auto"/>
        <w:bottom w:val="none" w:sz="0" w:space="0" w:color="auto"/>
        <w:right w:val="none" w:sz="0" w:space="0" w:color="auto"/>
      </w:divBdr>
    </w:div>
    <w:div w:id="941183247">
      <w:bodyDiv w:val="1"/>
      <w:marLeft w:val="0"/>
      <w:marRight w:val="0"/>
      <w:marTop w:val="0"/>
      <w:marBottom w:val="0"/>
      <w:divBdr>
        <w:top w:val="none" w:sz="0" w:space="0" w:color="auto"/>
        <w:left w:val="none" w:sz="0" w:space="0" w:color="auto"/>
        <w:bottom w:val="none" w:sz="0" w:space="0" w:color="auto"/>
        <w:right w:val="none" w:sz="0" w:space="0" w:color="auto"/>
      </w:divBdr>
    </w:div>
    <w:div w:id="952326043">
      <w:bodyDiv w:val="1"/>
      <w:marLeft w:val="0"/>
      <w:marRight w:val="0"/>
      <w:marTop w:val="0"/>
      <w:marBottom w:val="0"/>
      <w:divBdr>
        <w:top w:val="none" w:sz="0" w:space="0" w:color="auto"/>
        <w:left w:val="none" w:sz="0" w:space="0" w:color="auto"/>
        <w:bottom w:val="none" w:sz="0" w:space="0" w:color="auto"/>
        <w:right w:val="none" w:sz="0" w:space="0" w:color="auto"/>
      </w:divBdr>
    </w:div>
    <w:div w:id="953709404">
      <w:bodyDiv w:val="1"/>
      <w:marLeft w:val="0"/>
      <w:marRight w:val="0"/>
      <w:marTop w:val="0"/>
      <w:marBottom w:val="0"/>
      <w:divBdr>
        <w:top w:val="none" w:sz="0" w:space="0" w:color="auto"/>
        <w:left w:val="none" w:sz="0" w:space="0" w:color="auto"/>
        <w:bottom w:val="none" w:sz="0" w:space="0" w:color="auto"/>
        <w:right w:val="none" w:sz="0" w:space="0" w:color="auto"/>
      </w:divBdr>
    </w:div>
    <w:div w:id="954365189">
      <w:bodyDiv w:val="1"/>
      <w:marLeft w:val="0"/>
      <w:marRight w:val="0"/>
      <w:marTop w:val="0"/>
      <w:marBottom w:val="0"/>
      <w:divBdr>
        <w:top w:val="none" w:sz="0" w:space="0" w:color="auto"/>
        <w:left w:val="none" w:sz="0" w:space="0" w:color="auto"/>
        <w:bottom w:val="none" w:sz="0" w:space="0" w:color="auto"/>
        <w:right w:val="none" w:sz="0" w:space="0" w:color="auto"/>
      </w:divBdr>
    </w:div>
    <w:div w:id="962661409">
      <w:bodyDiv w:val="1"/>
      <w:marLeft w:val="0"/>
      <w:marRight w:val="0"/>
      <w:marTop w:val="0"/>
      <w:marBottom w:val="0"/>
      <w:divBdr>
        <w:top w:val="none" w:sz="0" w:space="0" w:color="auto"/>
        <w:left w:val="none" w:sz="0" w:space="0" w:color="auto"/>
        <w:bottom w:val="none" w:sz="0" w:space="0" w:color="auto"/>
        <w:right w:val="none" w:sz="0" w:space="0" w:color="auto"/>
      </w:divBdr>
    </w:div>
    <w:div w:id="966010950">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4793973">
      <w:bodyDiv w:val="1"/>
      <w:marLeft w:val="0"/>
      <w:marRight w:val="0"/>
      <w:marTop w:val="0"/>
      <w:marBottom w:val="0"/>
      <w:divBdr>
        <w:top w:val="none" w:sz="0" w:space="0" w:color="auto"/>
        <w:left w:val="none" w:sz="0" w:space="0" w:color="auto"/>
        <w:bottom w:val="none" w:sz="0" w:space="0" w:color="auto"/>
        <w:right w:val="none" w:sz="0" w:space="0" w:color="auto"/>
      </w:divBdr>
    </w:div>
    <w:div w:id="987130169">
      <w:bodyDiv w:val="1"/>
      <w:marLeft w:val="0"/>
      <w:marRight w:val="0"/>
      <w:marTop w:val="0"/>
      <w:marBottom w:val="0"/>
      <w:divBdr>
        <w:top w:val="none" w:sz="0" w:space="0" w:color="auto"/>
        <w:left w:val="none" w:sz="0" w:space="0" w:color="auto"/>
        <w:bottom w:val="none" w:sz="0" w:space="0" w:color="auto"/>
        <w:right w:val="none" w:sz="0" w:space="0" w:color="auto"/>
      </w:divBdr>
    </w:div>
    <w:div w:id="989289753">
      <w:bodyDiv w:val="1"/>
      <w:marLeft w:val="0"/>
      <w:marRight w:val="0"/>
      <w:marTop w:val="0"/>
      <w:marBottom w:val="0"/>
      <w:divBdr>
        <w:top w:val="none" w:sz="0" w:space="0" w:color="auto"/>
        <w:left w:val="none" w:sz="0" w:space="0" w:color="auto"/>
        <w:bottom w:val="none" w:sz="0" w:space="0" w:color="auto"/>
        <w:right w:val="none" w:sz="0" w:space="0" w:color="auto"/>
      </w:divBdr>
    </w:div>
    <w:div w:id="991182803">
      <w:bodyDiv w:val="1"/>
      <w:marLeft w:val="0"/>
      <w:marRight w:val="0"/>
      <w:marTop w:val="0"/>
      <w:marBottom w:val="0"/>
      <w:divBdr>
        <w:top w:val="none" w:sz="0" w:space="0" w:color="auto"/>
        <w:left w:val="none" w:sz="0" w:space="0" w:color="auto"/>
        <w:bottom w:val="none" w:sz="0" w:space="0" w:color="auto"/>
        <w:right w:val="none" w:sz="0" w:space="0" w:color="auto"/>
      </w:divBdr>
    </w:div>
    <w:div w:id="993875077">
      <w:bodyDiv w:val="1"/>
      <w:marLeft w:val="0"/>
      <w:marRight w:val="0"/>
      <w:marTop w:val="0"/>
      <w:marBottom w:val="0"/>
      <w:divBdr>
        <w:top w:val="none" w:sz="0" w:space="0" w:color="auto"/>
        <w:left w:val="none" w:sz="0" w:space="0" w:color="auto"/>
        <w:bottom w:val="none" w:sz="0" w:space="0" w:color="auto"/>
        <w:right w:val="none" w:sz="0" w:space="0" w:color="auto"/>
      </w:divBdr>
    </w:div>
    <w:div w:id="1007171685">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28025075">
      <w:bodyDiv w:val="1"/>
      <w:marLeft w:val="0"/>
      <w:marRight w:val="0"/>
      <w:marTop w:val="0"/>
      <w:marBottom w:val="0"/>
      <w:divBdr>
        <w:top w:val="none" w:sz="0" w:space="0" w:color="auto"/>
        <w:left w:val="none" w:sz="0" w:space="0" w:color="auto"/>
        <w:bottom w:val="none" w:sz="0" w:space="0" w:color="auto"/>
        <w:right w:val="none" w:sz="0" w:space="0" w:color="auto"/>
      </w:divBdr>
    </w:div>
    <w:div w:id="1036394423">
      <w:bodyDiv w:val="1"/>
      <w:marLeft w:val="0"/>
      <w:marRight w:val="0"/>
      <w:marTop w:val="0"/>
      <w:marBottom w:val="0"/>
      <w:divBdr>
        <w:top w:val="none" w:sz="0" w:space="0" w:color="auto"/>
        <w:left w:val="none" w:sz="0" w:space="0" w:color="auto"/>
        <w:bottom w:val="none" w:sz="0" w:space="0" w:color="auto"/>
        <w:right w:val="none" w:sz="0" w:space="0" w:color="auto"/>
      </w:divBdr>
    </w:div>
    <w:div w:id="1040016460">
      <w:bodyDiv w:val="1"/>
      <w:marLeft w:val="0"/>
      <w:marRight w:val="0"/>
      <w:marTop w:val="0"/>
      <w:marBottom w:val="0"/>
      <w:divBdr>
        <w:top w:val="none" w:sz="0" w:space="0" w:color="auto"/>
        <w:left w:val="none" w:sz="0" w:space="0" w:color="auto"/>
        <w:bottom w:val="none" w:sz="0" w:space="0" w:color="auto"/>
        <w:right w:val="none" w:sz="0" w:space="0" w:color="auto"/>
      </w:divBdr>
    </w:div>
    <w:div w:id="1040088420">
      <w:bodyDiv w:val="1"/>
      <w:marLeft w:val="0"/>
      <w:marRight w:val="0"/>
      <w:marTop w:val="0"/>
      <w:marBottom w:val="0"/>
      <w:divBdr>
        <w:top w:val="none" w:sz="0" w:space="0" w:color="auto"/>
        <w:left w:val="none" w:sz="0" w:space="0" w:color="auto"/>
        <w:bottom w:val="none" w:sz="0" w:space="0" w:color="auto"/>
        <w:right w:val="none" w:sz="0" w:space="0" w:color="auto"/>
      </w:divBdr>
    </w:div>
    <w:div w:id="1047728896">
      <w:bodyDiv w:val="1"/>
      <w:marLeft w:val="0"/>
      <w:marRight w:val="0"/>
      <w:marTop w:val="0"/>
      <w:marBottom w:val="0"/>
      <w:divBdr>
        <w:top w:val="none" w:sz="0" w:space="0" w:color="auto"/>
        <w:left w:val="none" w:sz="0" w:space="0" w:color="auto"/>
        <w:bottom w:val="none" w:sz="0" w:space="0" w:color="auto"/>
        <w:right w:val="none" w:sz="0" w:space="0" w:color="auto"/>
      </w:divBdr>
    </w:div>
    <w:div w:id="1047921607">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72309599">
      <w:bodyDiv w:val="1"/>
      <w:marLeft w:val="0"/>
      <w:marRight w:val="0"/>
      <w:marTop w:val="0"/>
      <w:marBottom w:val="0"/>
      <w:divBdr>
        <w:top w:val="none" w:sz="0" w:space="0" w:color="auto"/>
        <w:left w:val="none" w:sz="0" w:space="0" w:color="auto"/>
        <w:bottom w:val="none" w:sz="0" w:space="0" w:color="auto"/>
        <w:right w:val="none" w:sz="0" w:space="0" w:color="auto"/>
      </w:divBdr>
    </w:div>
    <w:div w:id="1072313803">
      <w:bodyDiv w:val="1"/>
      <w:marLeft w:val="0"/>
      <w:marRight w:val="0"/>
      <w:marTop w:val="0"/>
      <w:marBottom w:val="0"/>
      <w:divBdr>
        <w:top w:val="none" w:sz="0" w:space="0" w:color="auto"/>
        <w:left w:val="none" w:sz="0" w:space="0" w:color="auto"/>
        <w:bottom w:val="none" w:sz="0" w:space="0" w:color="auto"/>
        <w:right w:val="none" w:sz="0" w:space="0" w:color="auto"/>
      </w:divBdr>
    </w:div>
    <w:div w:id="1085612221">
      <w:bodyDiv w:val="1"/>
      <w:marLeft w:val="0"/>
      <w:marRight w:val="0"/>
      <w:marTop w:val="0"/>
      <w:marBottom w:val="0"/>
      <w:divBdr>
        <w:top w:val="none" w:sz="0" w:space="0" w:color="auto"/>
        <w:left w:val="none" w:sz="0" w:space="0" w:color="auto"/>
        <w:bottom w:val="none" w:sz="0" w:space="0" w:color="auto"/>
        <w:right w:val="none" w:sz="0" w:space="0" w:color="auto"/>
      </w:divBdr>
    </w:div>
    <w:div w:id="1087846569">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88430467">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07821030">
      <w:bodyDiv w:val="1"/>
      <w:marLeft w:val="0"/>
      <w:marRight w:val="0"/>
      <w:marTop w:val="0"/>
      <w:marBottom w:val="0"/>
      <w:divBdr>
        <w:top w:val="none" w:sz="0" w:space="0" w:color="auto"/>
        <w:left w:val="none" w:sz="0" w:space="0" w:color="auto"/>
        <w:bottom w:val="none" w:sz="0" w:space="0" w:color="auto"/>
        <w:right w:val="none" w:sz="0" w:space="0" w:color="auto"/>
      </w:divBdr>
    </w:div>
    <w:div w:id="1118180603">
      <w:bodyDiv w:val="1"/>
      <w:marLeft w:val="0"/>
      <w:marRight w:val="0"/>
      <w:marTop w:val="0"/>
      <w:marBottom w:val="0"/>
      <w:divBdr>
        <w:top w:val="none" w:sz="0" w:space="0" w:color="auto"/>
        <w:left w:val="none" w:sz="0" w:space="0" w:color="auto"/>
        <w:bottom w:val="none" w:sz="0" w:space="0" w:color="auto"/>
        <w:right w:val="none" w:sz="0" w:space="0" w:color="auto"/>
      </w:divBdr>
    </w:div>
    <w:div w:id="1128400183">
      <w:bodyDiv w:val="1"/>
      <w:marLeft w:val="0"/>
      <w:marRight w:val="0"/>
      <w:marTop w:val="0"/>
      <w:marBottom w:val="0"/>
      <w:divBdr>
        <w:top w:val="none" w:sz="0" w:space="0" w:color="auto"/>
        <w:left w:val="none" w:sz="0" w:space="0" w:color="auto"/>
        <w:bottom w:val="none" w:sz="0" w:space="0" w:color="auto"/>
        <w:right w:val="none" w:sz="0" w:space="0" w:color="auto"/>
      </w:divBdr>
    </w:div>
    <w:div w:id="1134761048">
      <w:bodyDiv w:val="1"/>
      <w:marLeft w:val="0"/>
      <w:marRight w:val="0"/>
      <w:marTop w:val="0"/>
      <w:marBottom w:val="0"/>
      <w:divBdr>
        <w:top w:val="none" w:sz="0" w:space="0" w:color="auto"/>
        <w:left w:val="none" w:sz="0" w:space="0" w:color="auto"/>
        <w:bottom w:val="none" w:sz="0" w:space="0" w:color="auto"/>
        <w:right w:val="none" w:sz="0" w:space="0" w:color="auto"/>
      </w:divBdr>
    </w:div>
    <w:div w:id="1135568026">
      <w:bodyDiv w:val="1"/>
      <w:marLeft w:val="0"/>
      <w:marRight w:val="0"/>
      <w:marTop w:val="0"/>
      <w:marBottom w:val="0"/>
      <w:divBdr>
        <w:top w:val="none" w:sz="0" w:space="0" w:color="auto"/>
        <w:left w:val="none" w:sz="0" w:space="0" w:color="auto"/>
        <w:bottom w:val="none" w:sz="0" w:space="0" w:color="auto"/>
        <w:right w:val="none" w:sz="0" w:space="0" w:color="auto"/>
      </w:divBdr>
    </w:div>
    <w:div w:id="1136680892">
      <w:bodyDiv w:val="1"/>
      <w:marLeft w:val="0"/>
      <w:marRight w:val="0"/>
      <w:marTop w:val="0"/>
      <w:marBottom w:val="0"/>
      <w:divBdr>
        <w:top w:val="none" w:sz="0" w:space="0" w:color="auto"/>
        <w:left w:val="none" w:sz="0" w:space="0" w:color="auto"/>
        <w:bottom w:val="none" w:sz="0" w:space="0" w:color="auto"/>
        <w:right w:val="none" w:sz="0" w:space="0" w:color="auto"/>
      </w:divBdr>
    </w:div>
    <w:div w:id="1140224042">
      <w:bodyDiv w:val="1"/>
      <w:marLeft w:val="0"/>
      <w:marRight w:val="0"/>
      <w:marTop w:val="0"/>
      <w:marBottom w:val="0"/>
      <w:divBdr>
        <w:top w:val="none" w:sz="0" w:space="0" w:color="auto"/>
        <w:left w:val="none" w:sz="0" w:space="0" w:color="auto"/>
        <w:bottom w:val="none" w:sz="0" w:space="0" w:color="auto"/>
        <w:right w:val="none" w:sz="0" w:space="0" w:color="auto"/>
      </w:divBdr>
    </w:div>
    <w:div w:id="1158615159">
      <w:bodyDiv w:val="1"/>
      <w:marLeft w:val="0"/>
      <w:marRight w:val="0"/>
      <w:marTop w:val="0"/>
      <w:marBottom w:val="0"/>
      <w:divBdr>
        <w:top w:val="none" w:sz="0" w:space="0" w:color="auto"/>
        <w:left w:val="none" w:sz="0" w:space="0" w:color="auto"/>
        <w:bottom w:val="none" w:sz="0" w:space="0" w:color="auto"/>
        <w:right w:val="none" w:sz="0" w:space="0" w:color="auto"/>
      </w:divBdr>
    </w:div>
    <w:div w:id="1167672876">
      <w:bodyDiv w:val="1"/>
      <w:marLeft w:val="0"/>
      <w:marRight w:val="0"/>
      <w:marTop w:val="0"/>
      <w:marBottom w:val="0"/>
      <w:divBdr>
        <w:top w:val="none" w:sz="0" w:space="0" w:color="auto"/>
        <w:left w:val="none" w:sz="0" w:space="0" w:color="auto"/>
        <w:bottom w:val="none" w:sz="0" w:space="0" w:color="auto"/>
        <w:right w:val="none" w:sz="0" w:space="0" w:color="auto"/>
      </w:divBdr>
    </w:div>
    <w:div w:id="1174764335">
      <w:bodyDiv w:val="1"/>
      <w:marLeft w:val="0"/>
      <w:marRight w:val="0"/>
      <w:marTop w:val="0"/>
      <w:marBottom w:val="0"/>
      <w:divBdr>
        <w:top w:val="none" w:sz="0" w:space="0" w:color="auto"/>
        <w:left w:val="none" w:sz="0" w:space="0" w:color="auto"/>
        <w:bottom w:val="none" w:sz="0" w:space="0" w:color="auto"/>
        <w:right w:val="none" w:sz="0" w:space="0" w:color="auto"/>
      </w:divBdr>
    </w:div>
    <w:div w:id="1175992160">
      <w:bodyDiv w:val="1"/>
      <w:marLeft w:val="0"/>
      <w:marRight w:val="0"/>
      <w:marTop w:val="0"/>
      <w:marBottom w:val="0"/>
      <w:divBdr>
        <w:top w:val="none" w:sz="0" w:space="0" w:color="auto"/>
        <w:left w:val="none" w:sz="0" w:space="0" w:color="auto"/>
        <w:bottom w:val="none" w:sz="0" w:space="0" w:color="auto"/>
        <w:right w:val="none" w:sz="0" w:space="0" w:color="auto"/>
      </w:divBdr>
    </w:div>
    <w:div w:id="1177112195">
      <w:bodyDiv w:val="1"/>
      <w:marLeft w:val="0"/>
      <w:marRight w:val="0"/>
      <w:marTop w:val="0"/>
      <w:marBottom w:val="0"/>
      <w:divBdr>
        <w:top w:val="none" w:sz="0" w:space="0" w:color="auto"/>
        <w:left w:val="none" w:sz="0" w:space="0" w:color="auto"/>
        <w:bottom w:val="none" w:sz="0" w:space="0" w:color="auto"/>
        <w:right w:val="none" w:sz="0" w:space="0" w:color="auto"/>
      </w:divBdr>
    </w:div>
    <w:div w:id="1204364940">
      <w:bodyDiv w:val="1"/>
      <w:marLeft w:val="0"/>
      <w:marRight w:val="0"/>
      <w:marTop w:val="0"/>
      <w:marBottom w:val="0"/>
      <w:divBdr>
        <w:top w:val="none" w:sz="0" w:space="0" w:color="auto"/>
        <w:left w:val="none" w:sz="0" w:space="0" w:color="auto"/>
        <w:bottom w:val="none" w:sz="0" w:space="0" w:color="auto"/>
        <w:right w:val="none" w:sz="0" w:space="0" w:color="auto"/>
      </w:divBdr>
    </w:div>
    <w:div w:id="1212619505">
      <w:bodyDiv w:val="1"/>
      <w:marLeft w:val="0"/>
      <w:marRight w:val="0"/>
      <w:marTop w:val="0"/>
      <w:marBottom w:val="0"/>
      <w:divBdr>
        <w:top w:val="none" w:sz="0" w:space="0" w:color="auto"/>
        <w:left w:val="none" w:sz="0" w:space="0" w:color="auto"/>
        <w:bottom w:val="none" w:sz="0" w:space="0" w:color="auto"/>
        <w:right w:val="none" w:sz="0" w:space="0" w:color="auto"/>
      </w:divBdr>
    </w:div>
    <w:div w:id="1214007106">
      <w:bodyDiv w:val="1"/>
      <w:marLeft w:val="0"/>
      <w:marRight w:val="0"/>
      <w:marTop w:val="0"/>
      <w:marBottom w:val="0"/>
      <w:divBdr>
        <w:top w:val="none" w:sz="0" w:space="0" w:color="auto"/>
        <w:left w:val="none" w:sz="0" w:space="0" w:color="auto"/>
        <w:bottom w:val="none" w:sz="0" w:space="0" w:color="auto"/>
        <w:right w:val="none" w:sz="0" w:space="0" w:color="auto"/>
      </w:divBdr>
    </w:div>
    <w:div w:id="1221287433">
      <w:bodyDiv w:val="1"/>
      <w:marLeft w:val="0"/>
      <w:marRight w:val="0"/>
      <w:marTop w:val="0"/>
      <w:marBottom w:val="0"/>
      <w:divBdr>
        <w:top w:val="none" w:sz="0" w:space="0" w:color="auto"/>
        <w:left w:val="none" w:sz="0" w:space="0" w:color="auto"/>
        <w:bottom w:val="none" w:sz="0" w:space="0" w:color="auto"/>
        <w:right w:val="none" w:sz="0" w:space="0" w:color="auto"/>
      </w:divBdr>
    </w:div>
    <w:div w:id="1222718880">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30117653">
      <w:bodyDiv w:val="1"/>
      <w:marLeft w:val="0"/>
      <w:marRight w:val="0"/>
      <w:marTop w:val="0"/>
      <w:marBottom w:val="0"/>
      <w:divBdr>
        <w:top w:val="none" w:sz="0" w:space="0" w:color="auto"/>
        <w:left w:val="none" w:sz="0" w:space="0" w:color="auto"/>
        <w:bottom w:val="none" w:sz="0" w:space="0" w:color="auto"/>
        <w:right w:val="none" w:sz="0" w:space="0" w:color="auto"/>
      </w:divBdr>
    </w:div>
    <w:div w:id="1237084326">
      <w:bodyDiv w:val="1"/>
      <w:marLeft w:val="0"/>
      <w:marRight w:val="0"/>
      <w:marTop w:val="0"/>
      <w:marBottom w:val="0"/>
      <w:divBdr>
        <w:top w:val="none" w:sz="0" w:space="0" w:color="auto"/>
        <w:left w:val="none" w:sz="0" w:space="0" w:color="auto"/>
        <w:bottom w:val="none" w:sz="0" w:space="0" w:color="auto"/>
        <w:right w:val="none" w:sz="0" w:space="0" w:color="auto"/>
      </w:divBdr>
    </w:div>
    <w:div w:id="1238055806">
      <w:bodyDiv w:val="1"/>
      <w:marLeft w:val="0"/>
      <w:marRight w:val="0"/>
      <w:marTop w:val="0"/>
      <w:marBottom w:val="0"/>
      <w:divBdr>
        <w:top w:val="none" w:sz="0" w:space="0" w:color="auto"/>
        <w:left w:val="none" w:sz="0" w:space="0" w:color="auto"/>
        <w:bottom w:val="none" w:sz="0" w:space="0" w:color="auto"/>
        <w:right w:val="none" w:sz="0" w:space="0" w:color="auto"/>
      </w:divBdr>
    </w:div>
    <w:div w:id="1238907057">
      <w:bodyDiv w:val="1"/>
      <w:marLeft w:val="0"/>
      <w:marRight w:val="0"/>
      <w:marTop w:val="0"/>
      <w:marBottom w:val="0"/>
      <w:divBdr>
        <w:top w:val="none" w:sz="0" w:space="0" w:color="auto"/>
        <w:left w:val="none" w:sz="0" w:space="0" w:color="auto"/>
        <w:bottom w:val="none" w:sz="0" w:space="0" w:color="auto"/>
        <w:right w:val="none" w:sz="0" w:space="0" w:color="auto"/>
      </w:divBdr>
    </w:div>
    <w:div w:id="1250777808">
      <w:bodyDiv w:val="1"/>
      <w:marLeft w:val="0"/>
      <w:marRight w:val="0"/>
      <w:marTop w:val="0"/>
      <w:marBottom w:val="0"/>
      <w:divBdr>
        <w:top w:val="none" w:sz="0" w:space="0" w:color="auto"/>
        <w:left w:val="none" w:sz="0" w:space="0" w:color="auto"/>
        <w:bottom w:val="none" w:sz="0" w:space="0" w:color="auto"/>
        <w:right w:val="none" w:sz="0" w:space="0" w:color="auto"/>
      </w:divBdr>
    </w:div>
    <w:div w:id="1254583221">
      <w:bodyDiv w:val="1"/>
      <w:marLeft w:val="0"/>
      <w:marRight w:val="0"/>
      <w:marTop w:val="0"/>
      <w:marBottom w:val="0"/>
      <w:divBdr>
        <w:top w:val="none" w:sz="0" w:space="0" w:color="auto"/>
        <w:left w:val="none" w:sz="0" w:space="0" w:color="auto"/>
        <w:bottom w:val="none" w:sz="0" w:space="0" w:color="auto"/>
        <w:right w:val="none" w:sz="0" w:space="0" w:color="auto"/>
      </w:divBdr>
    </w:div>
    <w:div w:id="1256592826">
      <w:bodyDiv w:val="1"/>
      <w:marLeft w:val="0"/>
      <w:marRight w:val="0"/>
      <w:marTop w:val="0"/>
      <w:marBottom w:val="0"/>
      <w:divBdr>
        <w:top w:val="none" w:sz="0" w:space="0" w:color="auto"/>
        <w:left w:val="none" w:sz="0" w:space="0" w:color="auto"/>
        <w:bottom w:val="none" w:sz="0" w:space="0" w:color="auto"/>
        <w:right w:val="none" w:sz="0" w:space="0" w:color="auto"/>
      </w:divBdr>
    </w:div>
    <w:div w:id="1261259534">
      <w:bodyDiv w:val="1"/>
      <w:marLeft w:val="0"/>
      <w:marRight w:val="0"/>
      <w:marTop w:val="0"/>
      <w:marBottom w:val="0"/>
      <w:divBdr>
        <w:top w:val="none" w:sz="0" w:space="0" w:color="auto"/>
        <w:left w:val="none" w:sz="0" w:space="0" w:color="auto"/>
        <w:bottom w:val="none" w:sz="0" w:space="0" w:color="auto"/>
        <w:right w:val="none" w:sz="0" w:space="0" w:color="auto"/>
      </w:divBdr>
    </w:div>
    <w:div w:id="1265768102">
      <w:bodyDiv w:val="1"/>
      <w:marLeft w:val="0"/>
      <w:marRight w:val="0"/>
      <w:marTop w:val="0"/>
      <w:marBottom w:val="0"/>
      <w:divBdr>
        <w:top w:val="none" w:sz="0" w:space="0" w:color="auto"/>
        <w:left w:val="none" w:sz="0" w:space="0" w:color="auto"/>
        <w:bottom w:val="none" w:sz="0" w:space="0" w:color="auto"/>
        <w:right w:val="none" w:sz="0" w:space="0" w:color="auto"/>
      </w:divBdr>
    </w:div>
    <w:div w:id="1273320502">
      <w:bodyDiv w:val="1"/>
      <w:marLeft w:val="0"/>
      <w:marRight w:val="0"/>
      <w:marTop w:val="0"/>
      <w:marBottom w:val="0"/>
      <w:divBdr>
        <w:top w:val="none" w:sz="0" w:space="0" w:color="auto"/>
        <w:left w:val="none" w:sz="0" w:space="0" w:color="auto"/>
        <w:bottom w:val="none" w:sz="0" w:space="0" w:color="auto"/>
        <w:right w:val="none" w:sz="0" w:space="0" w:color="auto"/>
      </w:divBdr>
    </w:div>
    <w:div w:id="1276601176">
      <w:bodyDiv w:val="1"/>
      <w:marLeft w:val="0"/>
      <w:marRight w:val="0"/>
      <w:marTop w:val="0"/>
      <w:marBottom w:val="0"/>
      <w:divBdr>
        <w:top w:val="none" w:sz="0" w:space="0" w:color="auto"/>
        <w:left w:val="none" w:sz="0" w:space="0" w:color="auto"/>
        <w:bottom w:val="none" w:sz="0" w:space="0" w:color="auto"/>
        <w:right w:val="none" w:sz="0" w:space="0" w:color="auto"/>
      </w:divBdr>
    </w:div>
    <w:div w:id="1280142374">
      <w:bodyDiv w:val="1"/>
      <w:marLeft w:val="0"/>
      <w:marRight w:val="0"/>
      <w:marTop w:val="0"/>
      <w:marBottom w:val="0"/>
      <w:divBdr>
        <w:top w:val="none" w:sz="0" w:space="0" w:color="auto"/>
        <w:left w:val="none" w:sz="0" w:space="0" w:color="auto"/>
        <w:bottom w:val="none" w:sz="0" w:space="0" w:color="auto"/>
        <w:right w:val="none" w:sz="0" w:space="0" w:color="auto"/>
      </w:divBdr>
    </w:div>
    <w:div w:id="1289701436">
      <w:bodyDiv w:val="1"/>
      <w:marLeft w:val="0"/>
      <w:marRight w:val="0"/>
      <w:marTop w:val="0"/>
      <w:marBottom w:val="0"/>
      <w:divBdr>
        <w:top w:val="none" w:sz="0" w:space="0" w:color="auto"/>
        <w:left w:val="none" w:sz="0" w:space="0" w:color="auto"/>
        <w:bottom w:val="none" w:sz="0" w:space="0" w:color="auto"/>
        <w:right w:val="none" w:sz="0" w:space="0" w:color="auto"/>
      </w:divBdr>
    </w:div>
    <w:div w:id="1292976650">
      <w:bodyDiv w:val="1"/>
      <w:marLeft w:val="0"/>
      <w:marRight w:val="0"/>
      <w:marTop w:val="0"/>
      <w:marBottom w:val="0"/>
      <w:divBdr>
        <w:top w:val="none" w:sz="0" w:space="0" w:color="auto"/>
        <w:left w:val="none" w:sz="0" w:space="0" w:color="auto"/>
        <w:bottom w:val="none" w:sz="0" w:space="0" w:color="auto"/>
        <w:right w:val="none" w:sz="0" w:space="0" w:color="auto"/>
      </w:divBdr>
    </w:div>
    <w:div w:id="1308827771">
      <w:bodyDiv w:val="1"/>
      <w:marLeft w:val="0"/>
      <w:marRight w:val="0"/>
      <w:marTop w:val="0"/>
      <w:marBottom w:val="0"/>
      <w:divBdr>
        <w:top w:val="none" w:sz="0" w:space="0" w:color="auto"/>
        <w:left w:val="none" w:sz="0" w:space="0" w:color="auto"/>
        <w:bottom w:val="none" w:sz="0" w:space="0" w:color="auto"/>
        <w:right w:val="none" w:sz="0" w:space="0" w:color="auto"/>
      </w:divBdr>
    </w:div>
    <w:div w:id="1314871985">
      <w:bodyDiv w:val="1"/>
      <w:marLeft w:val="0"/>
      <w:marRight w:val="0"/>
      <w:marTop w:val="0"/>
      <w:marBottom w:val="0"/>
      <w:divBdr>
        <w:top w:val="none" w:sz="0" w:space="0" w:color="auto"/>
        <w:left w:val="none" w:sz="0" w:space="0" w:color="auto"/>
        <w:bottom w:val="none" w:sz="0" w:space="0" w:color="auto"/>
        <w:right w:val="none" w:sz="0" w:space="0" w:color="auto"/>
      </w:divBdr>
    </w:div>
    <w:div w:id="1319260714">
      <w:bodyDiv w:val="1"/>
      <w:marLeft w:val="0"/>
      <w:marRight w:val="0"/>
      <w:marTop w:val="0"/>
      <w:marBottom w:val="0"/>
      <w:divBdr>
        <w:top w:val="none" w:sz="0" w:space="0" w:color="auto"/>
        <w:left w:val="none" w:sz="0" w:space="0" w:color="auto"/>
        <w:bottom w:val="none" w:sz="0" w:space="0" w:color="auto"/>
        <w:right w:val="none" w:sz="0" w:space="0" w:color="auto"/>
      </w:divBdr>
    </w:div>
    <w:div w:id="1320309237">
      <w:bodyDiv w:val="1"/>
      <w:marLeft w:val="0"/>
      <w:marRight w:val="0"/>
      <w:marTop w:val="0"/>
      <w:marBottom w:val="0"/>
      <w:divBdr>
        <w:top w:val="none" w:sz="0" w:space="0" w:color="auto"/>
        <w:left w:val="none" w:sz="0" w:space="0" w:color="auto"/>
        <w:bottom w:val="none" w:sz="0" w:space="0" w:color="auto"/>
        <w:right w:val="none" w:sz="0" w:space="0" w:color="auto"/>
      </w:divBdr>
    </w:div>
    <w:div w:id="1325012509">
      <w:bodyDiv w:val="1"/>
      <w:marLeft w:val="0"/>
      <w:marRight w:val="0"/>
      <w:marTop w:val="0"/>
      <w:marBottom w:val="0"/>
      <w:divBdr>
        <w:top w:val="none" w:sz="0" w:space="0" w:color="auto"/>
        <w:left w:val="none" w:sz="0" w:space="0" w:color="auto"/>
        <w:bottom w:val="none" w:sz="0" w:space="0" w:color="auto"/>
        <w:right w:val="none" w:sz="0" w:space="0" w:color="auto"/>
      </w:divBdr>
    </w:div>
    <w:div w:id="1325432346">
      <w:bodyDiv w:val="1"/>
      <w:marLeft w:val="0"/>
      <w:marRight w:val="0"/>
      <w:marTop w:val="0"/>
      <w:marBottom w:val="0"/>
      <w:divBdr>
        <w:top w:val="none" w:sz="0" w:space="0" w:color="auto"/>
        <w:left w:val="none" w:sz="0" w:space="0" w:color="auto"/>
        <w:bottom w:val="none" w:sz="0" w:space="0" w:color="auto"/>
        <w:right w:val="none" w:sz="0" w:space="0" w:color="auto"/>
      </w:divBdr>
    </w:div>
    <w:div w:id="1325469942">
      <w:bodyDiv w:val="1"/>
      <w:marLeft w:val="0"/>
      <w:marRight w:val="0"/>
      <w:marTop w:val="0"/>
      <w:marBottom w:val="0"/>
      <w:divBdr>
        <w:top w:val="none" w:sz="0" w:space="0" w:color="auto"/>
        <w:left w:val="none" w:sz="0" w:space="0" w:color="auto"/>
        <w:bottom w:val="none" w:sz="0" w:space="0" w:color="auto"/>
        <w:right w:val="none" w:sz="0" w:space="0" w:color="auto"/>
      </w:divBdr>
    </w:div>
    <w:div w:id="1339887791">
      <w:bodyDiv w:val="1"/>
      <w:marLeft w:val="0"/>
      <w:marRight w:val="0"/>
      <w:marTop w:val="0"/>
      <w:marBottom w:val="0"/>
      <w:divBdr>
        <w:top w:val="none" w:sz="0" w:space="0" w:color="auto"/>
        <w:left w:val="none" w:sz="0" w:space="0" w:color="auto"/>
        <w:bottom w:val="none" w:sz="0" w:space="0" w:color="auto"/>
        <w:right w:val="none" w:sz="0" w:space="0" w:color="auto"/>
      </w:divBdr>
    </w:div>
    <w:div w:id="1353874460">
      <w:bodyDiv w:val="1"/>
      <w:marLeft w:val="0"/>
      <w:marRight w:val="0"/>
      <w:marTop w:val="0"/>
      <w:marBottom w:val="0"/>
      <w:divBdr>
        <w:top w:val="none" w:sz="0" w:space="0" w:color="auto"/>
        <w:left w:val="none" w:sz="0" w:space="0" w:color="auto"/>
        <w:bottom w:val="none" w:sz="0" w:space="0" w:color="auto"/>
        <w:right w:val="none" w:sz="0" w:space="0" w:color="auto"/>
      </w:divBdr>
    </w:div>
    <w:div w:id="1372728595">
      <w:bodyDiv w:val="1"/>
      <w:marLeft w:val="0"/>
      <w:marRight w:val="0"/>
      <w:marTop w:val="0"/>
      <w:marBottom w:val="0"/>
      <w:divBdr>
        <w:top w:val="none" w:sz="0" w:space="0" w:color="auto"/>
        <w:left w:val="none" w:sz="0" w:space="0" w:color="auto"/>
        <w:bottom w:val="none" w:sz="0" w:space="0" w:color="auto"/>
        <w:right w:val="none" w:sz="0" w:space="0" w:color="auto"/>
      </w:divBdr>
    </w:div>
    <w:div w:id="1374385743">
      <w:bodyDiv w:val="1"/>
      <w:marLeft w:val="0"/>
      <w:marRight w:val="0"/>
      <w:marTop w:val="0"/>
      <w:marBottom w:val="0"/>
      <w:divBdr>
        <w:top w:val="none" w:sz="0" w:space="0" w:color="auto"/>
        <w:left w:val="none" w:sz="0" w:space="0" w:color="auto"/>
        <w:bottom w:val="none" w:sz="0" w:space="0" w:color="auto"/>
        <w:right w:val="none" w:sz="0" w:space="0" w:color="auto"/>
      </w:divBdr>
    </w:div>
    <w:div w:id="1376271848">
      <w:bodyDiv w:val="1"/>
      <w:marLeft w:val="0"/>
      <w:marRight w:val="0"/>
      <w:marTop w:val="0"/>
      <w:marBottom w:val="0"/>
      <w:divBdr>
        <w:top w:val="none" w:sz="0" w:space="0" w:color="auto"/>
        <w:left w:val="none" w:sz="0" w:space="0" w:color="auto"/>
        <w:bottom w:val="none" w:sz="0" w:space="0" w:color="auto"/>
        <w:right w:val="none" w:sz="0" w:space="0" w:color="auto"/>
      </w:divBdr>
    </w:div>
    <w:div w:id="1377899152">
      <w:bodyDiv w:val="1"/>
      <w:marLeft w:val="0"/>
      <w:marRight w:val="0"/>
      <w:marTop w:val="0"/>
      <w:marBottom w:val="0"/>
      <w:divBdr>
        <w:top w:val="none" w:sz="0" w:space="0" w:color="auto"/>
        <w:left w:val="none" w:sz="0" w:space="0" w:color="auto"/>
        <w:bottom w:val="none" w:sz="0" w:space="0" w:color="auto"/>
        <w:right w:val="none" w:sz="0" w:space="0" w:color="auto"/>
      </w:divBdr>
    </w:div>
    <w:div w:id="1385375276">
      <w:bodyDiv w:val="1"/>
      <w:marLeft w:val="0"/>
      <w:marRight w:val="0"/>
      <w:marTop w:val="0"/>
      <w:marBottom w:val="0"/>
      <w:divBdr>
        <w:top w:val="none" w:sz="0" w:space="0" w:color="auto"/>
        <w:left w:val="none" w:sz="0" w:space="0" w:color="auto"/>
        <w:bottom w:val="none" w:sz="0" w:space="0" w:color="auto"/>
        <w:right w:val="none" w:sz="0" w:space="0" w:color="auto"/>
      </w:divBdr>
    </w:div>
    <w:div w:id="1396703261">
      <w:bodyDiv w:val="1"/>
      <w:marLeft w:val="0"/>
      <w:marRight w:val="0"/>
      <w:marTop w:val="0"/>
      <w:marBottom w:val="0"/>
      <w:divBdr>
        <w:top w:val="none" w:sz="0" w:space="0" w:color="auto"/>
        <w:left w:val="none" w:sz="0" w:space="0" w:color="auto"/>
        <w:bottom w:val="none" w:sz="0" w:space="0" w:color="auto"/>
        <w:right w:val="none" w:sz="0" w:space="0" w:color="auto"/>
      </w:divBdr>
    </w:div>
    <w:div w:id="1400397662">
      <w:bodyDiv w:val="1"/>
      <w:marLeft w:val="0"/>
      <w:marRight w:val="0"/>
      <w:marTop w:val="0"/>
      <w:marBottom w:val="0"/>
      <w:divBdr>
        <w:top w:val="none" w:sz="0" w:space="0" w:color="auto"/>
        <w:left w:val="none" w:sz="0" w:space="0" w:color="auto"/>
        <w:bottom w:val="none" w:sz="0" w:space="0" w:color="auto"/>
        <w:right w:val="none" w:sz="0" w:space="0" w:color="auto"/>
      </w:divBdr>
    </w:div>
    <w:div w:id="1406412398">
      <w:bodyDiv w:val="1"/>
      <w:marLeft w:val="0"/>
      <w:marRight w:val="0"/>
      <w:marTop w:val="0"/>
      <w:marBottom w:val="0"/>
      <w:divBdr>
        <w:top w:val="none" w:sz="0" w:space="0" w:color="auto"/>
        <w:left w:val="none" w:sz="0" w:space="0" w:color="auto"/>
        <w:bottom w:val="none" w:sz="0" w:space="0" w:color="auto"/>
        <w:right w:val="none" w:sz="0" w:space="0" w:color="auto"/>
      </w:divBdr>
    </w:div>
    <w:div w:id="1406486837">
      <w:bodyDiv w:val="1"/>
      <w:marLeft w:val="0"/>
      <w:marRight w:val="0"/>
      <w:marTop w:val="0"/>
      <w:marBottom w:val="0"/>
      <w:divBdr>
        <w:top w:val="none" w:sz="0" w:space="0" w:color="auto"/>
        <w:left w:val="none" w:sz="0" w:space="0" w:color="auto"/>
        <w:bottom w:val="none" w:sz="0" w:space="0" w:color="auto"/>
        <w:right w:val="none" w:sz="0" w:space="0" w:color="auto"/>
      </w:divBdr>
    </w:div>
    <w:div w:id="1408306539">
      <w:bodyDiv w:val="1"/>
      <w:marLeft w:val="0"/>
      <w:marRight w:val="0"/>
      <w:marTop w:val="0"/>
      <w:marBottom w:val="0"/>
      <w:divBdr>
        <w:top w:val="none" w:sz="0" w:space="0" w:color="auto"/>
        <w:left w:val="none" w:sz="0" w:space="0" w:color="auto"/>
        <w:bottom w:val="none" w:sz="0" w:space="0" w:color="auto"/>
        <w:right w:val="none" w:sz="0" w:space="0" w:color="auto"/>
      </w:divBdr>
    </w:div>
    <w:div w:id="1411855803">
      <w:bodyDiv w:val="1"/>
      <w:marLeft w:val="0"/>
      <w:marRight w:val="0"/>
      <w:marTop w:val="0"/>
      <w:marBottom w:val="0"/>
      <w:divBdr>
        <w:top w:val="none" w:sz="0" w:space="0" w:color="auto"/>
        <w:left w:val="none" w:sz="0" w:space="0" w:color="auto"/>
        <w:bottom w:val="none" w:sz="0" w:space="0" w:color="auto"/>
        <w:right w:val="none" w:sz="0" w:space="0" w:color="auto"/>
      </w:divBdr>
    </w:div>
    <w:div w:id="1412967661">
      <w:bodyDiv w:val="1"/>
      <w:marLeft w:val="0"/>
      <w:marRight w:val="0"/>
      <w:marTop w:val="0"/>
      <w:marBottom w:val="0"/>
      <w:divBdr>
        <w:top w:val="none" w:sz="0" w:space="0" w:color="auto"/>
        <w:left w:val="none" w:sz="0" w:space="0" w:color="auto"/>
        <w:bottom w:val="none" w:sz="0" w:space="0" w:color="auto"/>
        <w:right w:val="none" w:sz="0" w:space="0" w:color="auto"/>
      </w:divBdr>
    </w:div>
    <w:div w:id="1420980538">
      <w:bodyDiv w:val="1"/>
      <w:marLeft w:val="0"/>
      <w:marRight w:val="0"/>
      <w:marTop w:val="0"/>
      <w:marBottom w:val="0"/>
      <w:divBdr>
        <w:top w:val="none" w:sz="0" w:space="0" w:color="auto"/>
        <w:left w:val="none" w:sz="0" w:space="0" w:color="auto"/>
        <w:bottom w:val="none" w:sz="0" w:space="0" w:color="auto"/>
        <w:right w:val="none" w:sz="0" w:space="0" w:color="auto"/>
      </w:divBdr>
    </w:div>
    <w:div w:id="1421951924">
      <w:bodyDiv w:val="1"/>
      <w:marLeft w:val="0"/>
      <w:marRight w:val="0"/>
      <w:marTop w:val="0"/>
      <w:marBottom w:val="0"/>
      <w:divBdr>
        <w:top w:val="none" w:sz="0" w:space="0" w:color="auto"/>
        <w:left w:val="none" w:sz="0" w:space="0" w:color="auto"/>
        <w:bottom w:val="none" w:sz="0" w:space="0" w:color="auto"/>
        <w:right w:val="none" w:sz="0" w:space="0" w:color="auto"/>
      </w:divBdr>
    </w:div>
    <w:div w:id="1428232387">
      <w:bodyDiv w:val="1"/>
      <w:marLeft w:val="0"/>
      <w:marRight w:val="0"/>
      <w:marTop w:val="0"/>
      <w:marBottom w:val="0"/>
      <w:divBdr>
        <w:top w:val="none" w:sz="0" w:space="0" w:color="auto"/>
        <w:left w:val="none" w:sz="0" w:space="0" w:color="auto"/>
        <w:bottom w:val="none" w:sz="0" w:space="0" w:color="auto"/>
        <w:right w:val="none" w:sz="0" w:space="0" w:color="auto"/>
      </w:divBdr>
    </w:div>
    <w:div w:id="1428426608">
      <w:bodyDiv w:val="1"/>
      <w:marLeft w:val="0"/>
      <w:marRight w:val="0"/>
      <w:marTop w:val="0"/>
      <w:marBottom w:val="0"/>
      <w:divBdr>
        <w:top w:val="none" w:sz="0" w:space="0" w:color="auto"/>
        <w:left w:val="none" w:sz="0" w:space="0" w:color="auto"/>
        <w:bottom w:val="none" w:sz="0" w:space="0" w:color="auto"/>
        <w:right w:val="none" w:sz="0" w:space="0" w:color="auto"/>
      </w:divBdr>
    </w:div>
    <w:div w:id="1443108333">
      <w:bodyDiv w:val="1"/>
      <w:marLeft w:val="0"/>
      <w:marRight w:val="0"/>
      <w:marTop w:val="0"/>
      <w:marBottom w:val="0"/>
      <w:divBdr>
        <w:top w:val="none" w:sz="0" w:space="0" w:color="auto"/>
        <w:left w:val="none" w:sz="0" w:space="0" w:color="auto"/>
        <w:bottom w:val="none" w:sz="0" w:space="0" w:color="auto"/>
        <w:right w:val="none" w:sz="0" w:space="0" w:color="auto"/>
      </w:divBdr>
    </w:div>
    <w:div w:id="1443575890">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51437162">
      <w:bodyDiv w:val="1"/>
      <w:marLeft w:val="0"/>
      <w:marRight w:val="0"/>
      <w:marTop w:val="0"/>
      <w:marBottom w:val="0"/>
      <w:divBdr>
        <w:top w:val="none" w:sz="0" w:space="0" w:color="auto"/>
        <w:left w:val="none" w:sz="0" w:space="0" w:color="auto"/>
        <w:bottom w:val="none" w:sz="0" w:space="0" w:color="auto"/>
        <w:right w:val="none" w:sz="0" w:space="0" w:color="auto"/>
      </w:divBdr>
    </w:div>
    <w:div w:id="1451586326">
      <w:bodyDiv w:val="1"/>
      <w:marLeft w:val="0"/>
      <w:marRight w:val="0"/>
      <w:marTop w:val="0"/>
      <w:marBottom w:val="0"/>
      <w:divBdr>
        <w:top w:val="none" w:sz="0" w:space="0" w:color="auto"/>
        <w:left w:val="none" w:sz="0" w:space="0" w:color="auto"/>
        <w:bottom w:val="none" w:sz="0" w:space="0" w:color="auto"/>
        <w:right w:val="none" w:sz="0" w:space="0" w:color="auto"/>
      </w:divBdr>
    </w:div>
    <w:div w:id="1458912677">
      <w:bodyDiv w:val="1"/>
      <w:marLeft w:val="0"/>
      <w:marRight w:val="0"/>
      <w:marTop w:val="0"/>
      <w:marBottom w:val="0"/>
      <w:divBdr>
        <w:top w:val="none" w:sz="0" w:space="0" w:color="auto"/>
        <w:left w:val="none" w:sz="0" w:space="0" w:color="auto"/>
        <w:bottom w:val="none" w:sz="0" w:space="0" w:color="auto"/>
        <w:right w:val="none" w:sz="0" w:space="0" w:color="auto"/>
      </w:divBdr>
    </w:div>
    <w:div w:id="1460954049">
      <w:bodyDiv w:val="1"/>
      <w:marLeft w:val="0"/>
      <w:marRight w:val="0"/>
      <w:marTop w:val="0"/>
      <w:marBottom w:val="0"/>
      <w:divBdr>
        <w:top w:val="none" w:sz="0" w:space="0" w:color="auto"/>
        <w:left w:val="none" w:sz="0" w:space="0" w:color="auto"/>
        <w:bottom w:val="none" w:sz="0" w:space="0" w:color="auto"/>
        <w:right w:val="none" w:sz="0" w:space="0" w:color="auto"/>
      </w:divBdr>
    </w:div>
    <w:div w:id="1463765286">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6723200">
      <w:bodyDiv w:val="1"/>
      <w:marLeft w:val="0"/>
      <w:marRight w:val="0"/>
      <w:marTop w:val="0"/>
      <w:marBottom w:val="0"/>
      <w:divBdr>
        <w:top w:val="none" w:sz="0" w:space="0" w:color="auto"/>
        <w:left w:val="none" w:sz="0" w:space="0" w:color="auto"/>
        <w:bottom w:val="none" w:sz="0" w:space="0" w:color="auto"/>
        <w:right w:val="none" w:sz="0" w:space="0" w:color="auto"/>
      </w:divBdr>
    </w:div>
    <w:div w:id="1478373174">
      <w:bodyDiv w:val="1"/>
      <w:marLeft w:val="0"/>
      <w:marRight w:val="0"/>
      <w:marTop w:val="0"/>
      <w:marBottom w:val="0"/>
      <w:divBdr>
        <w:top w:val="none" w:sz="0" w:space="0" w:color="auto"/>
        <w:left w:val="none" w:sz="0" w:space="0" w:color="auto"/>
        <w:bottom w:val="none" w:sz="0" w:space="0" w:color="auto"/>
        <w:right w:val="none" w:sz="0" w:space="0" w:color="auto"/>
      </w:divBdr>
    </w:div>
    <w:div w:id="1479954096">
      <w:bodyDiv w:val="1"/>
      <w:marLeft w:val="0"/>
      <w:marRight w:val="0"/>
      <w:marTop w:val="0"/>
      <w:marBottom w:val="0"/>
      <w:divBdr>
        <w:top w:val="none" w:sz="0" w:space="0" w:color="auto"/>
        <w:left w:val="none" w:sz="0" w:space="0" w:color="auto"/>
        <w:bottom w:val="none" w:sz="0" w:space="0" w:color="auto"/>
        <w:right w:val="none" w:sz="0" w:space="0" w:color="auto"/>
      </w:divBdr>
    </w:div>
    <w:div w:id="1493061217">
      <w:bodyDiv w:val="1"/>
      <w:marLeft w:val="0"/>
      <w:marRight w:val="0"/>
      <w:marTop w:val="0"/>
      <w:marBottom w:val="0"/>
      <w:divBdr>
        <w:top w:val="none" w:sz="0" w:space="0" w:color="auto"/>
        <w:left w:val="none" w:sz="0" w:space="0" w:color="auto"/>
        <w:bottom w:val="none" w:sz="0" w:space="0" w:color="auto"/>
        <w:right w:val="none" w:sz="0" w:space="0" w:color="auto"/>
      </w:divBdr>
    </w:div>
    <w:div w:id="1493179216">
      <w:bodyDiv w:val="1"/>
      <w:marLeft w:val="0"/>
      <w:marRight w:val="0"/>
      <w:marTop w:val="0"/>
      <w:marBottom w:val="0"/>
      <w:divBdr>
        <w:top w:val="none" w:sz="0" w:space="0" w:color="auto"/>
        <w:left w:val="none" w:sz="0" w:space="0" w:color="auto"/>
        <w:bottom w:val="none" w:sz="0" w:space="0" w:color="auto"/>
        <w:right w:val="none" w:sz="0" w:space="0" w:color="auto"/>
      </w:divBdr>
    </w:div>
    <w:div w:id="1506284612">
      <w:bodyDiv w:val="1"/>
      <w:marLeft w:val="0"/>
      <w:marRight w:val="0"/>
      <w:marTop w:val="0"/>
      <w:marBottom w:val="0"/>
      <w:divBdr>
        <w:top w:val="none" w:sz="0" w:space="0" w:color="auto"/>
        <w:left w:val="none" w:sz="0" w:space="0" w:color="auto"/>
        <w:bottom w:val="none" w:sz="0" w:space="0" w:color="auto"/>
        <w:right w:val="none" w:sz="0" w:space="0" w:color="auto"/>
      </w:divBdr>
    </w:div>
    <w:div w:id="1510411190">
      <w:bodyDiv w:val="1"/>
      <w:marLeft w:val="0"/>
      <w:marRight w:val="0"/>
      <w:marTop w:val="0"/>
      <w:marBottom w:val="0"/>
      <w:divBdr>
        <w:top w:val="none" w:sz="0" w:space="0" w:color="auto"/>
        <w:left w:val="none" w:sz="0" w:space="0" w:color="auto"/>
        <w:bottom w:val="none" w:sz="0" w:space="0" w:color="auto"/>
        <w:right w:val="none" w:sz="0" w:space="0" w:color="auto"/>
      </w:divBdr>
    </w:div>
    <w:div w:id="1514415770">
      <w:bodyDiv w:val="1"/>
      <w:marLeft w:val="0"/>
      <w:marRight w:val="0"/>
      <w:marTop w:val="0"/>
      <w:marBottom w:val="0"/>
      <w:divBdr>
        <w:top w:val="none" w:sz="0" w:space="0" w:color="auto"/>
        <w:left w:val="none" w:sz="0" w:space="0" w:color="auto"/>
        <w:bottom w:val="none" w:sz="0" w:space="0" w:color="auto"/>
        <w:right w:val="none" w:sz="0" w:space="0" w:color="auto"/>
      </w:divBdr>
    </w:div>
    <w:div w:id="1514757638">
      <w:bodyDiv w:val="1"/>
      <w:marLeft w:val="0"/>
      <w:marRight w:val="0"/>
      <w:marTop w:val="0"/>
      <w:marBottom w:val="0"/>
      <w:divBdr>
        <w:top w:val="none" w:sz="0" w:space="0" w:color="auto"/>
        <w:left w:val="none" w:sz="0" w:space="0" w:color="auto"/>
        <w:bottom w:val="none" w:sz="0" w:space="0" w:color="auto"/>
        <w:right w:val="none" w:sz="0" w:space="0" w:color="auto"/>
      </w:divBdr>
    </w:div>
    <w:div w:id="1541284976">
      <w:bodyDiv w:val="1"/>
      <w:marLeft w:val="0"/>
      <w:marRight w:val="0"/>
      <w:marTop w:val="0"/>
      <w:marBottom w:val="0"/>
      <w:divBdr>
        <w:top w:val="none" w:sz="0" w:space="0" w:color="auto"/>
        <w:left w:val="none" w:sz="0" w:space="0" w:color="auto"/>
        <w:bottom w:val="none" w:sz="0" w:space="0" w:color="auto"/>
        <w:right w:val="none" w:sz="0" w:space="0" w:color="auto"/>
      </w:divBdr>
    </w:div>
    <w:div w:id="1558324193">
      <w:bodyDiv w:val="1"/>
      <w:marLeft w:val="0"/>
      <w:marRight w:val="0"/>
      <w:marTop w:val="0"/>
      <w:marBottom w:val="0"/>
      <w:divBdr>
        <w:top w:val="none" w:sz="0" w:space="0" w:color="auto"/>
        <w:left w:val="none" w:sz="0" w:space="0" w:color="auto"/>
        <w:bottom w:val="none" w:sz="0" w:space="0" w:color="auto"/>
        <w:right w:val="none" w:sz="0" w:space="0" w:color="auto"/>
      </w:divBdr>
    </w:div>
    <w:div w:id="1559125418">
      <w:bodyDiv w:val="1"/>
      <w:marLeft w:val="0"/>
      <w:marRight w:val="0"/>
      <w:marTop w:val="0"/>
      <w:marBottom w:val="0"/>
      <w:divBdr>
        <w:top w:val="none" w:sz="0" w:space="0" w:color="auto"/>
        <w:left w:val="none" w:sz="0" w:space="0" w:color="auto"/>
        <w:bottom w:val="none" w:sz="0" w:space="0" w:color="auto"/>
        <w:right w:val="none" w:sz="0" w:space="0" w:color="auto"/>
      </w:divBdr>
    </w:div>
    <w:div w:id="1561669276">
      <w:bodyDiv w:val="1"/>
      <w:marLeft w:val="0"/>
      <w:marRight w:val="0"/>
      <w:marTop w:val="0"/>
      <w:marBottom w:val="0"/>
      <w:divBdr>
        <w:top w:val="none" w:sz="0" w:space="0" w:color="auto"/>
        <w:left w:val="none" w:sz="0" w:space="0" w:color="auto"/>
        <w:bottom w:val="none" w:sz="0" w:space="0" w:color="auto"/>
        <w:right w:val="none" w:sz="0" w:space="0" w:color="auto"/>
      </w:divBdr>
    </w:div>
    <w:div w:id="1574004456">
      <w:bodyDiv w:val="1"/>
      <w:marLeft w:val="0"/>
      <w:marRight w:val="0"/>
      <w:marTop w:val="0"/>
      <w:marBottom w:val="0"/>
      <w:divBdr>
        <w:top w:val="none" w:sz="0" w:space="0" w:color="auto"/>
        <w:left w:val="none" w:sz="0" w:space="0" w:color="auto"/>
        <w:bottom w:val="none" w:sz="0" w:space="0" w:color="auto"/>
        <w:right w:val="none" w:sz="0" w:space="0" w:color="auto"/>
      </w:divBdr>
    </w:div>
    <w:div w:id="1574313014">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79246226">
      <w:bodyDiv w:val="1"/>
      <w:marLeft w:val="0"/>
      <w:marRight w:val="0"/>
      <w:marTop w:val="0"/>
      <w:marBottom w:val="0"/>
      <w:divBdr>
        <w:top w:val="none" w:sz="0" w:space="0" w:color="auto"/>
        <w:left w:val="none" w:sz="0" w:space="0" w:color="auto"/>
        <w:bottom w:val="none" w:sz="0" w:space="0" w:color="auto"/>
        <w:right w:val="none" w:sz="0" w:space="0" w:color="auto"/>
      </w:divBdr>
    </w:div>
    <w:div w:id="1584144454">
      <w:bodyDiv w:val="1"/>
      <w:marLeft w:val="0"/>
      <w:marRight w:val="0"/>
      <w:marTop w:val="0"/>
      <w:marBottom w:val="0"/>
      <w:divBdr>
        <w:top w:val="none" w:sz="0" w:space="0" w:color="auto"/>
        <w:left w:val="none" w:sz="0" w:space="0" w:color="auto"/>
        <w:bottom w:val="none" w:sz="0" w:space="0" w:color="auto"/>
        <w:right w:val="none" w:sz="0" w:space="0" w:color="auto"/>
      </w:divBdr>
    </w:div>
    <w:div w:id="1600944385">
      <w:bodyDiv w:val="1"/>
      <w:marLeft w:val="0"/>
      <w:marRight w:val="0"/>
      <w:marTop w:val="0"/>
      <w:marBottom w:val="0"/>
      <w:divBdr>
        <w:top w:val="none" w:sz="0" w:space="0" w:color="auto"/>
        <w:left w:val="none" w:sz="0" w:space="0" w:color="auto"/>
        <w:bottom w:val="none" w:sz="0" w:space="0" w:color="auto"/>
        <w:right w:val="none" w:sz="0" w:space="0" w:color="auto"/>
      </w:divBdr>
    </w:div>
    <w:div w:id="1639073796">
      <w:bodyDiv w:val="1"/>
      <w:marLeft w:val="0"/>
      <w:marRight w:val="0"/>
      <w:marTop w:val="0"/>
      <w:marBottom w:val="0"/>
      <w:divBdr>
        <w:top w:val="none" w:sz="0" w:space="0" w:color="auto"/>
        <w:left w:val="none" w:sz="0" w:space="0" w:color="auto"/>
        <w:bottom w:val="none" w:sz="0" w:space="0" w:color="auto"/>
        <w:right w:val="none" w:sz="0" w:space="0" w:color="auto"/>
      </w:divBdr>
    </w:div>
    <w:div w:id="1653631014">
      <w:bodyDiv w:val="1"/>
      <w:marLeft w:val="0"/>
      <w:marRight w:val="0"/>
      <w:marTop w:val="0"/>
      <w:marBottom w:val="0"/>
      <w:divBdr>
        <w:top w:val="none" w:sz="0" w:space="0" w:color="auto"/>
        <w:left w:val="none" w:sz="0" w:space="0" w:color="auto"/>
        <w:bottom w:val="none" w:sz="0" w:space="0" w:color="auto"/>
        <w:right w:val="none" w:sz="0" w:space="0" w:color="auto"/>
      </w:divBdr>
    </w:div>
    <w:div w:id="1656448774">
      <w:bodyDiv w:val="1"/>
      <w:marLeft w:val="0"/>
      <w:marRight w:val="0"/>
      <w:marTop w:val="0"/>
      <w:marBottom w:val="0"/>
      <w:divBdr>
        <w:top w:val="none" w:sz="0" w:space="0" w:color="auto"/>
        <w:left w:val="none" w:sz="0" w:space="0" w:color="auto"/>
        <w:bottom w:val="none" w:sz="0" w:space="0" w:color="auto"/>
        <w:right w:val="none" w:sz="0" w:space="0" w:color="auto"/>
      </w:divBdr>
    </w:div>
    <w:div w:id="1682774883">
      <w:bodyDiv w:val="1"/>
      <w:marLeft w:val="0"/>
      <w:marRight w:val="0"/>
      <w:marTop w:val="0"/>
      <w:marBottom w:val="0"/>
      <w:divBdr>
        <w:top w:val="none" w:sz="0" w:space="0" w:color="auto"/>
        <w:left w:val="none" w:sz="0" w:space="0" w:color="auto"/>
        <w:bottom w:val="none" w:sz="0" w:space="0" w:color="auto"/>
        <w:right w:val="none" w:sz="0" w:space="0" w:color="auto"/>
      </w:divBdr>
    </w:div>
    <w:div w:id="1686593813">
      <w:bodyDiv w:val="1"/>
      <w:marLeft w:val="0"/>
      <w:marRight w:val="0"/>
      <w:marTop w:val="0"/>
      <w:marBottom w:val="0"/>
      <w:divBdr>
        <w:top w:val="none" w:sz="0" w:space="0" w:color="auto"/>
        <w:left w:val="none" w:sz="0" w:space="0" w:color="auto"/>
        <w:bottom w:val="none" w:sz="0" w:space="0" w:color="auto"/>
        <w:right w:val="none" w:sz="0" w:space="0" w:color="auto"/>
      </w:divBdr>
    </w:div>
    <w:div w:id="1686710161">
      <w:bodyDiv w:val="1"/>
      <w:marLeft w:val="0"/>
      <w:marRight w:val="0"/>
      <w:marTop w:val="0"/>
      <w:marBottom w:val="0"/>
      <w:divBdr>
        <w:top w:val="none" w:sz="0" w:space="0" w:color="auto"/>
        <w:left w:val="none" w:sz="0" w:space="0" w:color="auto"/>
        <w:bottom w:val="none" w:sz="0" w:space="0" w:color="auto"/>
        <w:right w:val="none" w:sz="0" w:space="0" w:color="auto"/>
      </w:divBdr>
    </w:div>
    <w:div w:id="1686980137">
      <w:bodyDiv w:val="1"/>
      <w:marLeft w:val="0"/>
      <w:marRight w:val="0"/>
      <w:marTop w:val="0"/>
      <w:marBottom w:val="0"/>
      <w:divBdr>
        <w:top w:val="none" w:sz="0" w:space="0" w:color="auto"/>
        <w:left w:val="none" w:sz="0" w:space="0" w:color="auto"/>
        <w:bottom w:val="none" w:sz="0" w:space="0" w:color="auto"/>
        <w:right w:val="none" w:sz="0" w:space="0" w:color="auto"/>
      </w:divBdr>
    </w:div>
    <w:div w:id="1697736473">
      <w:bodyDiv w:val="1"/>
      <w:marLeft w:val="0"/>
      <w:marRight w:val="0"/>
      <w:marTop w:val="0"/>
      <w:marBottom w:val="0"/>
      <w:divBdr>
        <w:top w:val="none" w:sz="0" w:space="0" w:color="auto"/>
        <w:left w:val="none" w:sz="0" w:space="0" w:color="auto"/>
        <w:bottom w:val="none" w:sz="0" w:space="0" w:color="auto"/>
        <w:right w:val="none" w:sz="0" w:space="0" w:color="auto"/>
      </w:divBdr>
    </w:div>
    <w:div w:id="1700281270">
      <w:bodyDiv w:val="1"/>
      <w:marLeft w:val="0"/>
      <w:marRight w:val="0"/>
      <w:marTop w:val="0"/>
      <w:marBottom w:val="0"/>
      <w:divBdr>
        <w:top w:val="none" w:sz="0" w:space="0" w:color="auto"/>
        <w:left w:val="none" w:sz="0" w:space="0" w:color="auto"/>
        <w:bottom w:val="none" w:sz="0" w:space="0" w:color="auto"/>
        <w:right w:val="none" w:sz="0" w:space="0" w:color="auto"/>
      </w:divBdr>
    </w:div>
    <w:div w:id="1703480306">
      <w:bodyDiv w:val="1"/>
      <w:marLeft w:val="0"/>
      <w:marRight w:val="0"/>
      <w:marTop w:val="0"/>
      <w:marBottom w:val="0"/>
      <w:divBdr>
        <w:top w:val="none" w:sz="0" w:space="0" w:color="auto"/>
        <w:left w:val="none" w:sz="0" w:space="0" w:color="auto"/>
        <w:bottom w:val="none" w:sz="0" w:space="0" w:color="auto"/>
        <w:right w:val="none" w:sz="0" w:space="0" w:color="auto"/>
      </w:divBdr>
    </w:div>
    <w:div w:id="1707488332">
      <w:bodyDiv w:val="1"/>
      <w:marLeft w:val="0"/>
      <w:marRight w:val="0"/>
      <w:marTop w:val="0"/>
      <w:marBottom w:val="0"/>
      <w:divBdr>
        <w:top w:val="none" w:sz="0" w:space="0" w:color="auto"/>
        <w:left w:val="none" w:sz="0" w:space="0" w:color="auto"/>
        <w:bottom w:val="none" w:sz="0" w:space="0" w:color="auto"/>
        <w:right w:val="none" w:sz="0" w:space="0" w:color="auto"/>
      </w:divBdr>
    </w:div>
    <w:div w:id="1710454365">
      <w:bodyDiv w:val="1"/>
      <w:marLeft w:val="0"/>
      <w:marRight w:val="0"/>
      <w:marTop w:val="0"/>
      <w:marBottom w:val="0"/>
      <w:divBdr>
        <w:top w:val="none" w:sz="0" w:space="0" w:color="auto"/>
        <w:left w:val="none" w:sz="0" w:space="0" w:color="auto"/>
        <w:bottom w:val="none" w:sz="0" w:space="0" w:color="auto"/>
        <w:right w:val="none" w:sz="0" w:space="0" w:color="auto"/>
      </w:divBdr>
    </w:div>
    <w:div w:id="1724596572">
      <w:bodyDiv w:val="1"/>
      <w:marLeft w:val="0"/>
      <w:marRight w:val="0"/>
      <w:marTop w:val="0"/>
      <w:marBottom w:val="0"/>
      <w:divBdr>
        <w:top w:val="none" w:sz="0" w:space="0" w:color="auto"/>
        <w:left w:val="none" w:sz="0" w:space="0" w:color="auto"/>
        <w:bottom w:val="none" w:sz="0" w:space="0" w:color="auto"/>
        <w:right w:val="none" w:sz="0" w:space="0" w:color="auto"/>
      </w:divBdr>
    </w:div>
    <w:div w:id="1729724386">
      <w:bodyDiv w:val="1"/>
      <w:marLeft w:val="0"/>
      <w:marRight w:val="0"/>
      <w:marTop w:val="0"/>
      <w:marBottom w:val="0"/>
      <w:divBdr>
        <w:top w:val="none" w:sz="0" w:space="0" w:color="auto"/>
        <w:left w:val="none" w:sz="0" w:space="0" w:color="auto"/>
        <w:bottom w:val="none" w:sz="0" w:space="0" w:color="auto"/>
        <w:right w:val="none" w:sz="0" w:space="0" w:color="auto"/>
      </w:divBdr>
    </w:div>
    <w:div w:id="1730884256">
      <w:bodyDiv w:val="1"/>
      <w:marLeft w:val="0"/>
      <w:marRight w:val="0"/>
      <w:marTop w:val="0"/>
      <w:marBottom w:val="0"/>
      <w:divBdr>
        <w:top w:val="none" w:sz="0" w:space="0" w:color="auto"/>
        <w:left w:val="none" w:sz="0" w:space="0" w:color="auto"/>
        <w:bottom w:val="none" w:sz="0" w:space="0" w:color="auto"/>
        <w:right w:val="none" w:sz="0" w:space="0" w:color="auto"/>
      </w:divBdr>
    </w:div>
    <w:div w:id="1739933558">
      <w:bodyDiv w:val="1"/>
      <w:marLeft w:val="0"/>
      <w:marRight w:val="0"/>
      <w:marTop w:val="0"/>
      <w:marBottom w:val="0"/>
      <w:divBdr>
        <w:top w:val="none" w:sz="0" w:space="0" w:color="auto"/>
        <w:left w:val="none" w:sz="0" w:space="0" w:color="auto"/>
        <w:bottom w:val="none" w:sz="0" w:space="0" w:color="auto"/>
        <w:right w:val="none" w:sz="0" w:space="0" w:color="auto"/>
      </w:divBdr>
    </w:div>
    <w:div w:id="1744907595">
      <w:bodyDiv w:val="1"/>
      <w:marLeft w:val="0"/>
      <w:marRight w:val="0"/>
      <w:marTop w:val="0"/>
      <w:marBottom w:val="0"/>
      <w:divBdr>
        <w:top w:val="none" w:sz="0" w:space="0" w:color="auto"/>
        <w:left w:val="none" w:sz="0" w:space="0" w:color="auto"/>
        <w:bottom w:val="none" w:sz="0" w:space="0" w:color="auto"/>
        <w:right w:val="none" w:sz="0" w:space="0" w:color="auto"/>
      </w:divBdr>
    </w:div>
    <w:div w:id="1759934994">
      <w:bodyDiv w:val="1"/>
      <w:marLeft w:val="0"/>
      <w:marRight w:val="0"/>
      <w:marTop w:val="0"/>
      <w:marBottom w:val="0"/>
      <w:divBdr>
        <w:top w:val="none" w:sz="0" w:space="0" w:color="auto"/>
        <w:left w:val="none" w:sz="0" w:space="0" w:color="auto"/>
        <w:bottom w:val="none" w:sz="0" w:space="0" w:color="auto"/>
        <w:right w:val="none" w:sz="0" w:space="0" w:color="auto"/>
      </w:divBdr>
    </w:div>
    <w:div w:id="1761870531">
      <w:bodyDiv w:val="1"/>
      <w:marLeft w:val="0"/>
      <w:marRight w:val="0"/>
      <w:marTop w:val="0"/>
      <w:marBottom w:val="0"/>
      <w:divBdr>
        <w:top w:val="none" w:sz="0" w:space="0" w:color="auto"/>
        <w:left w:val="none" w:sz="0" w:space="0" w:color="auto"/>
        <w:bottom w:val="none" w:sz="0" w:space="0" w:color="auto"/>
        <w:right w:val="none" w:sz="0" w:space="0" w:color="auto"/>
      </w:divBdr>
    </w:div>
    <w:div w:id="1769740604">
      <w:bodyDiv w:val="1"/>
      <w:marLeft w:val="0"/>
      <w:marRight w:val="0"/>
      <w:marTop w:val="0"/>
      <w:marBottom w:val="0"/>
      <w:divBdr>
        <w:top w:val="none" w:sz="0" w:space="0" w:color="auto"/>
        <w:left w:val="none" w:sz="0" w:space="0" w:color="auto"/>
        <w:bottom w:val="none" w:sz="0" w:space="0" w:color="auto"/>
        <w:right w:val="none" w:sz="0" w:space="0" w:color="auto"/>
      </w:divBdr>
    </w:div>
    <w:div w:id="1779055912">
      <w:bodyDiv w:val="1"/>
      <w:marLeft w:val="0"/>
      <w:marRight w:val="0"/>
      <w:marTop w:val="0"/>
      <w:marBottom w:val="0"/>
      <w:divBdr>
        <w:top w:val="none" w:sz="0" w:space="0" w:color="auto"/>
        <w:left w:val="none" w:sz="0" w:space="0" w:color="auto"/>
        <w:bottom w:val="none" w:sz="0" w:space="0" w:color="auto"/>
        <w:right w:val="none" w:sz="0" w:space="0" w:color="auto"/>
      </w:divBdr>
    </w:div>
    <w:div w:id="1793479317">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06197424">
      <w:bodyDiv w:val="1"/>
      <w:marLeft w:val="0"/>
      <w:marRight w:val="0"/>
      <w:marTop w:val="0"/>
      <w:marBottom w:val="0"/>
      <w:divBdr>
        <w:top w:val="none" w:sz="0" w:space="0" w:color="auto"/>
        <w:left w:val="none" w:sz="0" w:space="0" w:color="auto"/>
        <w:bottom w:val="none" w:sz="0" w:space="0" w:color="auto"/>
        <w:right w:val="none" w:sz="0" w:space="0" w:color="auto"/>
      </w:divBdr>
    </w:div>
    <w:div w:id="182480908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55992448">
      <w:bodyDiv w:val="1"/>
      <w:marLeft w:val="0"/>
      <w:marRight w:val="0"/>
      <w:marTop w:val="0"/>
      <w:marBottom w:val="0"/>
      <w:divBdr>
        <w:top w:val="none" w:sz="0" w:space="0" w:color="auto"/>
        <w:left w:val="none" w:sz="0" w:space="0" w:color="auto"/>
        <w:bottom w:val="none" w:sz="0" w:space="0" w:color="auto"/>
        <w:right w:val="none" w:sz="0" w:space="0" w:color="auto"/>
      </w:divBdr>
    </w:div>
    <w:div w:id="1857383415">
      <w:bodyDiv w:val="1"/>
      <w:marLeft w:val="0"/>
      <w:marRight w:val="0"/>
      <w:marTop w:val="0"/>
      <w:marBottom w:val="0"/>
      <w:divBdr>
        <w:top w:val="none" w:sz="0" w:space="0" w:color="auto"/>
        <w:left w:val="none" w:sz="0" w:space="0" w:color="auto"/>
        <w:bottom w:val="none" w:sz="0" w:space="0" w:color="auto"/>
        <w:right w:val="none" w:sz="0" w:space="0" w:color="auto"/>
      </w:divBdr>
    </w:div>
    <w:div w:id="1871410334">
      <w:bodyDiv w:val="1"/>
      <w:marLeft w:val="0"/>
      <w:marRight w:val="0"/>
      <w:marTop w:val="0"/>
      <w:marBottom w:val="0"/>
      <w:divBdr>
        <w:top w:val="none" w:sz="0" w:space="0" w:color="auto"/>
        <w:left w:val="none" w:sz="0" w:space="0" w:color="auto"/>
        <w:bottom w:val="none" w:sz="0" w:space="0" w:color="auto"/>
        <w:right w:val="none" w:sz="0" w:space="0" w:color="auto"/>
      </w:divBdr>
    </w:div>
    <w:div w:id="1876774027">
      <w:bodyDiv w:val="1"/>
      <w:marLeft w:val="0"/>
      <w:marRight w:val="0"/>
      <w:marTop w:val="0"/>
      <w:marBottom w:val="0"/>
      <w:divBdr>
        <w:top w:val="none" w:sz="0" w:space="0" w:color="auto"/>
        <w:left w:val="none" w:sz="0" w:space="0" w:color="auto"/>
        <w:bottom w:val="none" w:sz="0" w:space="0" w:color="auto"/>
        <w:right w:val="none" w:sz="0" w:space="0" w:color="auto"/>
      </w:divBdr>
    </w:div>
    <w:div w:id="1876893902">
      <w:bodyDiv w:val="1"/>
      <w:marLeft w:val="0"/>
      <w:marRight w:val="0"/>
      <w:marTop w:val="0"/>
      <w:marBottom w:val="0"/>
      <w:divBdr>
        <w:top w:val="none" w:sz="0" w:space="0" w:color="auto"/>
        <w:left w:val="none" w:sz="0" w:space="0" w:color="auto"/>
        <w:bottom w:val="none" w:sz="0" w:space="0" w:color="auto"/>
        <w:right w:val="none" w:sz="0" w:space="0" w:color="auto"/>
      </w:divBdr>
    </w:div>
    <w:div w:id="1878007910">
      <w:bodyDiv w:val="1"/>
      <w:marLeft w:val="0"/>
      <w:marRight w:val="0"/>
      <w:marTop w:val="0"/>
      <w:marBottom w:val="0"/>
      <w:divBdr>
        <w:top w:val="none" w:sz="0" w:space="0" w:color="auto"/>
        <w:left w:val="none" w:sz="0" w:space="0" w:color="auto"/>
        <w:bottom w:val="none" w:sz="0" w:space="0" w:color="auto"/>
        <w:right w:val="none" w:sz="0" w:space="0" w:color="auto"/>
      </w:divBdr>
    </w:div>
    <w:div w:id="1884900089">
      <w:bodyDiv w:val="1"/>
      <w:marLeft w:val="0"/>
      <w:marRight w:val="0"/>
      <w:marTop w:val="0"/>
      <w:marBottom w:val="0"/>
      <w:divBdr>
        <w:top w:val="none" w:sz="0" w:space="0" w:color="auto"/>
        <w:left w:val="none" w:sz="0" w:space="0" w:color="auto"/>
        <w:bottom w:val="none" w:sz="0" w:space="0" w:color="auto"/>
        <w:right w:val="none" w:sz="0" w:space="0" w:color="auto"/>
      </w:divBdr>
    </w:div>
    <w:div w:id="1889147373">
      <w:bodyDiv w:val="1"/>
      <w:marLeft w:val="0"/>
      <w:marRight w:val="0"/>
      <w:marTop w:val="0"/>
      <w:marBottom w:val="0"/>
      <w:divBdr>
        <w:top w:val="none" w:sz="0" w:space="0" w:color="auto"/>
        <w:left w:val="none" w:sz="0" w:space="0" w:color="auto"/>
        <w:bottom w:val="none" w:sz="0" w:space="0" w:color="auto"/>
        <w:right w:val="none" w:sz="0" w:space="0" w:color="auto"/>
      </w:divBdr>
    </w:div>
    <w:div w:id="1899825322">
      <w:bodyDiv w:val="1"/>
      <w:marLeft w:val="0"/>
      <w:marRight w:val="0"/>
      <w:marTop w:val="0"/>
      <w:marBottom w:val="0"/>
      <w:divBdr>
        <w:top w:val="none" w:sz="0" w:space="0" w:color="auto"/>
        <w:left w:val="none" w:sz="0" w:space="0" w:color="auto"/>
        <w:bottom w:val="none" w:sz="0" w:space="0" w:color="auto"/>
        <w:right w:val="none" w:sz="0" w:space="0" w:color="auto"/>
      </w:divBdr>
    </w:div>
    <w:div w:id="1901865643">
      <w:bodyDiv w:val="1"/>
      <w:marLeft w:val="0"/>
      <w:marRight w:val="0"/>
      <w:marTop w:val="0"/>
      <w:marBottom w:val="0"/>
      <w:divBdr>
        <w:top w:val="none" w:sz="0" w:space="0" w:color="auto"/>
        <w:left w:val="none" w:sz="0" w:space="0" w:color="auto"/>
        <w:bottom w:val="none" w:sz="0" w:space="0" w:color="auto"/>
        <w:right w:val="none" w:sz="0" w:space="0" w:color="auto"/>
      </w:divBdr>
    </w:div>
    <w:div w:id="1913150660">
      <w:bodyDiv w:val="1"/>
      <w:marLeft w:val="0"/>
      <w:marRight w:val="0"/>
      <w:marTop w:val="0"/>
      <w:marBottom w:val="0"/>
      <w:divBdr>
        <w:top w:val="none" w:sz="0" w:space="0" w:color="auto"/>
        <w:left w:val="none" w:sz="0" w:space="0" w:color="auto"/>
        <w:bottom w:val="none" w:sz="0" w:space="0" w:color="auto"/>
        <w:right w:val="none" w:sz="0" w:space="0" w:color="auto"/>
      </w:divBdr>
    </w:div>
    <w:div w:id="1921135593">
      <w:bodyDiv w:val="1"/>
      <w:marLeft w:val="0"/>
      <w:marRight w:val="0"/>
      <w:marTop w:val="0"/>
      <w:marBottom w:val="0"/>
      <w:divBdr>
        <w:top w:val="none" w:sz="0" w:space="0" w:color="auto"/>
        <w:left w:val="none" w:sz="0" w:space="0" w:color="auto"/>
        <w:bottom w:val="none" w:sz="0" w:space="0" w:color="auto"/>
        <w:right w:val="none" w:sz="0" w:space="0" w:color="auto"/>
      </w:divBdr>
    </w:div>
    <w:div w:id="1924415408">
      <w:bodyDiv w:val="1"/>
      <w:marLeft w:val="0"/>
      <w:marRight w:val="0"/>
      <w:marTop w:val="0"/>
      <w:marBottom w:val="0"/>
      <w:divBdr>
        <w:top w:val="none" w:sz="0" w:space="0" w:color="auto"/>
        <w:left w:val="none" w:sz="0" w:space="0" w:color="auto"/>
        <w:bottom w:val="none" w:sz="0" w:space="0" w:color="auto"/>
        <w:right w:val="none" w:sz="0" w:space="0" w:color="auto"/>
      </w:divBdr>
    </w:div>
    <w:div w:id="1935236092">
      <w:bodyDiv w:val="1"/>
      <w:marLeft w:val="0"/>
      <w:marRight w:val="0"/>
      <w:marTop w:val="0"/>
      <w:marBottom w:val="0"/>
      <w:divBdr>
        <w:top w:val="none" w:sz="0" w:space="0" w:color="auto"/>
        <w:left w:val="none" w:sz="0" w:space="0" w:color="auto"/>
        <w:bottom w:val="none" w:sz="0" w:space="0" w:color="auto"/>
        <w:right w:val="none" w:sz="0" w:space="0" w:color="auto"/>
      </w:divBdr>
    </w:div>
    <w:div w:id="1936016798">
      <w:bodyDiv w:val="1"/>
      <w:marLeft w:val="0"/>
      <w:marRight w:val="0"/>
      <w:marTop w:val="0"/>
      <w:marBottom w:val="0"/>
      <w:divBdr>
        <w:top w:val="none" w:sz="0" w:space="0" w:color="auto"/>
        <w:left w:val="none" w:sz="0" w:space="0" w:color="auto"/>
        <w:bottom w:val="none" w:sz="0" w:space="0" w:color="auto"/>
        <w:right w:val="none" w:sz="0" w:space="0" w:color="auto"/>
      </w:divBdr>
    </w:div>
    <w:div w:id="1949114499">
      <w:bodyDiv w:val="1"/>
      <w:marLeft w:val="0"/>
      <w:marRight w:val="0"/>
      <w:marTop w:val="0"/>
      <w:marBottom w:val="0"/>
      <w:divBdr>
        <w:top w:val="none" w:sz="0" w:space="0" w:color="auto"/>
        <w:left w:val="none" w:sz="0" w:space="0" w:color="auto"/>
        <w:bottom w:val="none" w:sz="0" w:space="0" w:color="auto"/>
        <w:right w:val="none" w:sz="0" w:space="0" w:color="auto"/>
      </w:divBdr>
    </w:div>
    <w:div w:id="1950046764">
      <w:bodyDiv w:val="1"/>
      <w:marLeft w:val="0"/>
      <w:marRight w:val="0"/>
      <w:marTop w:val="0"/>
      <w:marBottom w:val="0"/>
      <w:divBdr>
        <w:top w:val="none" w:sz="0" w:space="0" w:color="auto"/>
        <w:left w:val="none" w:sz="0" w:space="0" w:color="auto"/>
        <w:bottom w:val="none" w:sz="0" w:space="0" w:color="auto"/>
        <w:right w:val="none" w:sz="0" w:space="0" w:color="auto"/>
      </w:divBdr>
    </w:div>
    <w:div w:id="1965192949">
      <w:bodyDiv w:val="1"/>
      <w:marLeft w:val="0"/>
      <w:marRight w:val="0"/>
      <w:marTop w:val="0"/>
      <w:marBottom w:val="0"/>
      <w:divBdr>
        <w:top w:val="none" w:sz="0" w:space="0" w:color="auto"/>
        <w:left w:val="none" w:sz="0" w:space="0" w:color="auto"/>
        <w:bottom w:val="none" w:sz="0" w:space="0" w:color="auto"/>
        <w:right w:val="none" w:sz="0" w:space="0" w:color="auto"/>
      </w:divBdr>
    </w:div>
    <w:div w:id="1972900410">
      <w:bodyDiv w:val="1"/>
      <w:marLeft w:val="0"/>
      <w:marRight w:val="0"/>
      <w:marTop w:val="0"/>
      <w:marBottom w:val="0"/>
      <w:divBdr>
        <w:top w:val="none" w:sz="0" w:space="0" w:color="auto"/>
        <w:left w:val="none" w:sz="0" w:space="0" w:color="auto"/>
        <w:bottom w:val="none" w:sz="0" w:space="0" w:color="auto"/>
        <w:right w:val="none" w:sz="0" w:space="0" w:color="auto"/>
      </w:divBdr>
    </w:div>
    <w:div w:id="1976640188">
      <w:bodyDiv w:val="1"/>
      <w:marLeft w:val="0"/>
      <w:marRight w:val="0"/>
      <w:marTop w:val="0"/>
      <w:marBottom w:val="0"/>
      <w:divBdr>
        <w:top w:val="none" w:sz="0" w:space="0" w:color="auto"/>
        <w:left w:val="none" w:sz="0" w:space="0" w:color="auto"/>
        <w:bottom w:val="none" w:sz="0" w:space="0" w:color="auto"/>
        <w:right w:val="none" w:sz="0" w:space="0" w:color="auto"/>
      </w:divBdr>
    </w:div>
    <w:div w:id="1977635945">
      <w:bodyDiv w:val="1"/>
      <w:marLeft w:val="0"/>
      <w:marRight w:val="0"/>
      <w:marTop w:val="0"/>
      <w:marBottom w:val="0"/>
      <w:divBdr>
        <w:top w:val="none" w:sz="0" w:space="0" w:color="auto"/>
        <w:left w:val="none" w:sz="0" w:space="0" w:color="auto"/>
        <w:bottom w:val="none" w:sz="0" w:space="0" w:color="auto"/>
        <w:right w:val="none" w:sz="0" w:space="0" w:color="auto"/>
      </w:divBdr>
    </w:div>
    <w:div w:id="1995601568">
      <w:bodyDiv w:val="1"/>
      <w:marLeft w:val="0"/>
      <w:marRight w:val="0"/>
      <w:marTop w:val="0"/>
      <w:marBottom w:val="0"/>
      <w:divBdr>
        <w:top w:val="none" w:sz="0" w:space="0" w:color="auto"/>
        <w:left w:val="none" w:sz="0" w:space="0" w:color="auto"/>
        <w:bottom w:val="none" w:sz="0" w:space="0" w:color="auto"/>
        <w:right w:val="none" w:sz="0" w:space="0" w:color="auto"/>
      </w:divBdr>
    </w:div>
    <w:div w:id="1998027758">
      <w:bodyDiv w:val="1"/>
      <w:marLeft w:val="0"/>
      <w:marRight w:val="0"/>
      <w:marTop w:val="0"/>
      <w:marBottom w:val="0"/>
      <w:divBdr>
        <w:top w:val="none" w:sz="0" w:space="0" w:color="auto"/>
        <w:left w:val="none" w:sz="0" w:space="0" w:color="auto"/>
        <w:bottom w:val="none" w:sz="0" w:space="0" w:color="auto"/>
        <w:right w:val="none" w:sz="0" w:space="0" w:color="auto"/>
      </w:divBdr>
    </w:div>
    <w:div w:id="1998999467">
      <w:bodyDiv w:val="1"/>
      <w:marLeft w:val="0"/>
      <w:marRight w:val="0"/>
      <w:marTop w:val="0"/>
      <w:marBottom w:val="0"/>
      <w:divBdr>
        <w:top w:val="none" w:sz="0" w:space="0" w:color="auto"/>
        <w:left w:val="none" w:sz="0" w:space="0" w:color="auto"/>
        <w:bottom w:val="none" w:sz="0" w:space="0" w:color="auto"/>
        <w:right w:val="none" w:sz="0" w:space="0" w:color="auto"/>
      </w:divBdr>
    </w:div>
    <w:div w:id="2002194889">
      <w:bodyDiv w:val="1"/>
      <w:marLeft w:val="0"/>
      <w:marRight w:val="0"/>
      <w:marTop w:val="0"/>
      <w:marBottom w:val="0"/>
      <w:divBdr>
        <w:top w:val="none" w:sz="0" w:space="0" w:color="auto"/>
        <w:left w:val="none" w:sz="0" w:space="0" w:color="auto"/>
        <w:bottom w:val="none" w:sz="0" w:space="0" w:color="auto"/>
        <w:right w:val="none" w:sz="0" w:space="0" w:color="auto"/>
      </w:divBdr>
    </w:div>
    <w:div w:id="2007247541">
      <w:bodyDiv w:val="1"/>
      <w:marLeft w:val="0"/>
      <w:marRight w:val="0"/>
      <w:marTop w:val="0"/>
      <w:marBottom w:val="0"/>
      <w:divBdr>
        <w:top w:val="none" w:sz="0" w:space="0" w:color="auto"/>
        <w:left w:val="none" w:sz="0" w:space="0" w:color="auto"/>
        <w:bottom w:val="none" w:sz="0" w:space="0" w:color="auto"/>
        <w:right w:val="none" w:sz="0" w:space="0" w:color="auto"/>
      </w:divBdr>
    </w:div>
    <w:div w:id="2010981713">
      <w:bodyDiv w:val="1"/>
      <w:marLeft w:val="0"/>
      <w:marRight w:val="0"/>
      <w:marTop w:val="0"/>
      <w:marBottom w:val="0"/>
      <w:divBdr>
        <w:top w:val="none" w:sz="0" w:space="0" w:color="auto"/>
        <w:left w:val="none" w:sz="0" w:space="0" w:color="auto"/>
        <w:bottom w:val="none" w:sz="0" w:space="0" w:color="auto"/>
        <w:right w:val="none" w:sz="0" w:space="0" w:color="auto"/>
      </w:divBdr>
    </w:div>
    <w:div w:id="2015522783">
      <w:bodyDiv w:val="1"/>
      <w:marLeft w:val="0"/>
      <w:marRight w:val="0"/>
      <w:marTop w:val="0"/>
      <w:marBottom w:val="0"/>
      <w:divBdr>
        <w:top w:val="none" w:sz="0" w:space="0" w:color="auto"/>
        <w:left w:val="none" w:sz="0" w:space="0" w:color="auto"/>
        <w:bottom w:val="none" w:sz="0" w:space="0" w:color="auto"/>
        <w:right w:val="none" w:sz="0" w:space="0" w:color="auto"/>
      </w:divBdr>
    </w:div>
    <w:div w:id="2022657808">
      <w:bodyDiv w:val="1"/>
      <w:marLeft w:val="0"/>
      <w:marRight w:val="0"/>
      <w:marTop w:val="0"/>
      <w:marBottom w:val="0"/>
      <w:divBdr>
        <w:top w:val="none" w:sz="0" w:space="0" w:color="auto"/>
        <w:left w:val="none" w:sz="0" w:space="0" w:color="auto"/>
        <w:bottom w:val="none" w:sz="0" w:space="0" w:color="auto"/>
        <w:right w:val="none" w:sz="0" w:space="0" w:color="auto"/>
      </w:divBdr>
    </w:div>
    <w:div w:id="2031566675">
      <w:bodyDiv w:val="1"/>
      <w:marLeft w:val="0"/>
      <w:marRight w:val="0"/>
      <w:marTop w:val="0"/>
      <w:marBottom w:val="0"/>
      <w:divBdr>
        <w:top w:val="none" w:sz="0" w:space="0" w:color="auto"/>
        <w:left w:val="none" w:sz="0" w:space="0" w:color="auto"/>
        <w:bottom w:val="none" w:sz="0" w:space="0" w:color="auto"/>
        <w:right w:val="none" w:sz="0" w:space="0" w:color="auto"/>
      </w:divBdr>
    </w:div>
    <w:div w:id="2031835213">
      <w:bodyDiv w:val="1"/>
      <w:marLeft w:val="0"/>
      <w:marRight w:val="0"/>
      <w:marTop w:val="0"/>
      <w:marBottom w:val="0"/>
      <w:divBdr>
        <w:top w:val="none" w:sz="0" w:space="0" w:color="auto"/>
        <w:left w:val="none" w:sz="0" w:space="0" w:color="auto"/>
        <w:bottom w:val="none" w:sz="0" w:space="0" w:color="auto"/>
        <w:right w:val="none" w:sz="0" w:space="0" w:color="auto"/>
      </w:divBdr>
    </w:div>
    <w:div w:id="2041276051">
      <w:bodyDiv w:val="1"/>
      <w:marLeft w:val="0"/>
      <w:marRight w:val="0"/>
      <w:marTop w:val="0"/>
      <w:marBottom w:val="0"/>
      <w:divBdr>
        <w:top w:val="none" w:sz="0" w:space="0" w:color="auto"/>
        <w:left w:val="none" w:sz="0" w:space="0" w:color="auto"/>
        <w:bottom w:val="none" w:sz="0" w:space="0" w:color="auto"/>
        <w:right w:val="none" w:sz="0" w:space="0" w:color="auto"/>
      </w:divBdr>
    </w:div>
    <w:div w:id="2041590437">
      <w:bodyDiv w:val="1"/>
      <w:marLeft w:val="0"/>
      <w:marRight w:val="0"/>
      <w:marTop w:val="0"/>
      <w:marBottom w:val="0"/>
      <w:divBdr>
        <w:top w:val="none" w:sz="0" w:space="0" w:color="auto"/>
        <w:left w:val="none" w:sz="0" w:space="0" w:color="auto"/>
        <w:bottom w:val="none" w:sz="0" w:space="0" w:color="auto"/>
        <w:right w:val="none" w:sz="0" w:space="0" w:color="auto"/>
      </w:divBdr>
    </w:div>
    <w:div w:id="2049866994">
      <w:bodyDiv w:val="1"/>
      <w:marLeft w:val="0"/>
      <w:marRight w:val="0"/>
      <w:marTop w:val="0"/>
      <w:marBottom w:val="0"/>
      <w:divBdr>
        <w:top w:val="none" w:sz="0" w:space="0" w:color="auto"/>
        <w:left w:val="none" w:sz="0" w:space="0" w:color="auto"/>
        <w:bottom w:val="none" w:sz="0" w:space="0" w:color="auto"/>
        <w:right w:val="none" w:sz="0" w:space="0" w:color="auto"/>
      </w:divBdr>
    </w:div>
    <w:div w:id="2056656448">
      <w:bodyDiv w:val="1"/>
      <w:marLeft w:val="0"/>
      <w:marRight w:val="0"/>
      <w:marTop w:val="0"/>
      <w:marBottom w:val="0"/>
      <w:divBdr>
        <w:top w:val="none" w:sz="0" w:space="0" w:color="auto"/>
        <w:left w:val="none" w:sz="0" w:space="0" w:color="auto"/>
        <w:bottom w:val="none" w:sz="0" w:space="0" w:color="auto"/>
        <w:right w:val="none" w:sz="0" w:space="0" w:color="auto"/>
      </w:divBdr>
    </w:div>
    <w:div w:id="2066174012">
      <w:bodyDiv w:val="1"/>
      <w:marLeft w:val="0"/>
      <w:marRight w:val="0"/>
      <w:marTop w:val="0"/>
      <w:marBottom w:val="0"/>
      <w:divBdr>
        <w:top w:val="none" w:sz="0" w:space="0" w:color="auto"/>
        <w:left w:val="none" w:sz="0" w:space="0" w:color="auto"/>
        <w:bottom w:val="none" w:sz="0" w:space="0" w:color="auto"/>
        <w:right w:val="none" w:sz="0" w:space="0" w:color="auto"/>
      </w:divBdr>
    </w:div>
    <w:div w:id="2066222775">
      <w:bodyDiv w:val="1"/>
      <w:marLeft w:val="0"/>
      <w:marRight w:val="0"/>
      <w:marTop w:val="0"/>
      <w:marBottom w:val="0"/>
      <w:divBdr>
        <w:top w:val="none" w:sz="0" w:space="0" w:color="auto"/>
        <w:left w:val="none" w:sz="0" w:space="0" w:color="auto"/>
        <w:bottom w:val="none" w:sz="0" w:space="0" w:color="auto"/>
        <w:right w:val="none" w:sz="0" w:space="0" w:color="auto"/>
      </w:divBdr>
    </w:div>
    <w:div w:id="2068599799">
      <w:bodyDiv w:val="1"/>
      <w:marLeft w:val="0"/>
      <w:marRight w:val="0"/>
      <w:marTop w:val="0"/>
      <w:marBottom w:val="0"/>
      <w:divBdr>
        <w:top w:val="none" w:sz="0" w:space="0" w:color="auto"/>
        <w:left w:val="none" w:sz="0" w:space="0" w:color="auto"/>
        <w:bottom w:val="none" w:sz="0" w:space="0" w:color="auto"/>
        <w:right w:val="none" w:sz="0" w:space="0" w:color="auto"/>
      </w:divBdr>
    </w:div>
    <w:div w:id="2069842498">
      <w:bodyDiv w:val="1"/>
      <w:marLeft w:val="0"/>
      <w:marRight w:val="0"/>
      <w:marTop w:val="0"/>
      <w:marBottom w:val="0"/>
      <w:divBdr>
        <w:top w:val="none" w:sz="0" w:space="0" w:color="auto"/>
        <w:left w:val="none" w:sz="0" w:space="0" w:color="auto"/>
        <w:bottom w:val="none" w:sz="0" w:space="0" w:color="auto"/>
        <w:right w:val="none" w:sz="0" w:space="0" w:color="auto"/>
      </w:divBdr>
    </w:div>
    <w:div w:id="2092458368">
      <w:bodyDiv w:val="1"/>
      <w:marLeft w:val="0"/>
      <w:marRight w:val="0"/>
      <w:marTop w:val="0"/>
      <w:marBottom w:val="0"/>
      <w:divBdr>
        <w:top w:val="none" w:sz="0" w:space="0" w:color="auto"/>
        <w:left w:val="none" w:sz="0" w:space="0" w:color="auto"/>
        <w:bottom w:val="none" w:sz="0" w:space="0" w:color="auto"/>
        <w:right w:val="none" w:sz="0" w:space="0" w:color="auto"/>
      </w:divBdr>
    </w:div>
    <w:div w:id="2093696019">
      <w:bodyDiv w:val="1"/>
      <w:marLeft w:val="0"/>
      <w:marRight w:val="0"/>
      <w:marTop w:val="0"/>
      <w:marBottom w:val="0"/>
      <w:divBdr>
        <w:top w:val="none" w:sz="0" w:space="0" w:color="auto"/>
        <w:left w:val="none" w:sz="0" w:space="0" w:color="auto"/>
        <w:bottom w:val="none" w:sz="0" w:space="0" w:color="auto"/>
        <w:right w:val="none" w:sz="0" w:space="0" w:color="auto"/>
      </w:divBdr>
    </w:div>
    <w:div w:id="2101293436">
      <w:bodyDiv w:val="1"/>
      <w:marLeft w:val="0"/>
      <w:marRight w:val="0"/>
      <w:marTop w:val="0"/>
      <w:marBottom w:val="0"/>
      <w:divBdr>
        <w:top w:val="none" w:sz="0" w:space="0" w:color="auto"/>
        <w:left w:val="none" w:sz="0" w:space="0" w:color="auto"/>
        <w:bottom w:val="none" w:sz="0" w:space="0" w:color="auto"/>
        <w:right w:val="none" w:sz="0" w:space="0" w:color="auto"/>
      </w:divBdr>
    </w:div>
    <w:div w:id="2101948436">
      <w:bodyDiv w:val="1"/>
      <w:marLeft w:val="0"/>
      <w:marRight w:val="0"/>
      <w:marTop w:val="0"/>
      <w:marBottom w:val="0"/>
      <w:divBdr>
        <w:top w:val="none" w:sz="0" w:space="0" w:color="auto"/>
        <w:left w:val="none" w:sz="0" w:space="0" w:color="auto"/>
        <w:bottom w:val="none" w:sz="0" w:space="0" w:color="auto"/>
        <w:right w:val="none" w:sz="0" w:space="0" w:color="auto"/>
      </w:divBdr>
    </w:div>
    <w:div w:id="2113433133">
      <w:bodyDiv w:val="1"/>
      <w:marLeft w:val="0"/>
      <w:marRight w:val="0"/>
      <w:marTop w:val="0"/>
      <w:marBottom w:val="0"/>
      <w:divBdr>
        <w:top w:val="none" w:sz="0" w:space="0" w:color="auto"/>
        <w:left w:val="none" w:sz="0" w:space="0" w:color="auto"/>
        <w:bottom w:val="none" w:sz="0" w:space="0" w:color="auto"/>
        <w:right w:val="none" w:sz="0" w:space="0" w:color="auto"/>
      </w:divBdr>
    </w:div>
    <w:div w:id="2115518252">
      <w:bodyDiv w:val="1"/>
      <w:marLeft w:val="0"/>
      <w:marRight w:val="0"/>
      <w:marTop w:val="0"/>
      <w:marBottom w:val="0"/>
      <w:divBdr>
        <w:top w:val="none" w:sz="0" w:space="0" w:color="auto"/>
        <w:left w:val="none" w:sz="0" w:space="0" w:color="auto"/>
        <w:bottom w:val="none" w:sz="0" w:space="0" w:color="auto"/>
        <w:right w:val="none" w:sz="0" w:space="0" w:color="auto"/>
      </w:divBdr>
    </w:div>
    <w:div w:id="2118524111">
      <w:bodyDiv w:val="1"/>
      <w:marLeft w:val="0"/>
      <w:marRight w:val="0"/>
      <w:marTop w:val="0"/>
      <w:marBottom w:val="0"/>
      <w:divBdr>
        <w:top w:val="none" w:sz="0" w:space="0" w:color="auto"/>
        <w:left w:val="none" w:sz="0" w:space="0" w:color="auto"/>
        <w:bottom w:val="none" w:sz="0" w:space="0" w:color="auto"/>
        <w:right w:val="none" w:sz="0" w:space="0" w:color="auto"/>
      </w:divBdr>
    </w:div>
    <w:div w:id="2129276015">
      <w:bodyDiv w:val="1"/>
      <w:marLeft w:val="0"/>
      <w:marRight w:val="0"/>
      <w:marTop w:val="0"/>
      <w:marBottom w:val="0"/>
      <w:divBdr>
        <w:top w:val="none" w:sz="0" w:space="0" w:color="auto"/>
        <w:left w:val="none" w:sz="0" w:space="0" w:color="auto"/>
        <w:bottom w:val="none" w:sz="0" w:space="0" w:color="auto"/>
        <w:right w:val="none" w:sz="0" w:space="0" w:color="auto"/>
      </w:divBdr>
    </w:div>
    <w:div w:id="2132939094">
      <w:bodyDiv w:val="1"/>
      <w:marLeft w:val="0"/>
      <w:marRight w:val="0"/>
      <w:marTop w:val="0"/>
      <w:marBottom w:val="0"/>
      <w:divBdr>
        <w:top w:val="none" w:sz="0" w:space="0" w:color="auto"/>
        <w:left w:val="none" w:sz="0" w:space="0" w:color="auto"/>
        <w:bottom w:val="none" w:sz="0" w:space="0" w:color="auto"/>
        <w:right w:val="none" w:sz="0" w:space="0" w:color="auto"/>
      </w:divBdr>
    </w:div>
    <w:div w:id="2140997311">
      <w:bodyDiv w:val="1"/>
      <w:marLeft w:val="0"/>
      <w:marRight w:val="0"/>
      <w:marTop w:val="0"/>
      <w:marBottom w:val="0"/>
      <w:divBdr>
        <w:top w:val="none" w:sz="0" w:space="0" w:color="auto"/>
        <w:left w:val="none" w:sz="0" w:space="0" w:color="auto"/>
        <w:bottom w:val="none" w:sz="0" w:space="0" w:color="auto"/>
        <w:right w:val="none" w:sz="0" w:space="0" w:color="auto"/>
      </w:divBdr>
    </w:div>
    <w:div w:id="2144343960">
      <w:bodyDiv w:val="1"/>
      <w:marLeft w:val="0"/>
      <w:marRight w:val="0"/>
      <w:marTop w:val="0"/>
      <w:marBottom w:val="0"/>
      <w:divBdr>
        <w:top w:val="none" w:sz="0" w:space="0" w:color="auto"/>
        <w:left w:val="none" w:sz="0" w:space="0" w:color="auto"/>
        <w:bottom w:val="none" w:sz="0" w:space="0" w:color="auto"/>
        <w:right w:val="none" w:sz="0" w:space="0" w:color="auto"/>
      </w:divBdr>
    </w:div>
    <w:div w:id="21452753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sv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image" Target="media/image16.png"/><Relationship Id="rId32" Type="http://schemas.openxmlformats.org/officeDocument/2006/relationships/image" Target="media/image24.sv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image" Target="media/image15.sv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sv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sv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Wik22</b:Tag>
    <b:SourceType>DocumentFromInternetSite</b:SourceType>
    <b:Guid>{2D45C9FE-5873-4078-A38C-89CC30BF6EAF}</b:Guid>
    <b:Title>Windowing System</b:Title>
    <b:Year>2022</b:Year>
    <b:Month>03</b:Month>
    <b:Day>13</b:Day>
    <b:YearAccessed>2022</b:YearAccessed>
    <b:MonthAccessed>05</b:MonthAccessed>
    <b:DayAccessed>03</b:DayAccessed>
    <b:URL>https://en.wikipedia.org/wiki/Windowing_system</b:URL>
    <b:RefOrder>1</b:RefOrder>
  </b:Source>
  <b:Source>
    <b:Tag>erl22</b:Tag>
    <b:SourceType>InternetSite</b:SourceType>
    <b:Guid>{FED800C2-65B0-4406-9601-AB5D59B1C508}</b:Guid>
    <b:Title>Erlang System Architecture Introduction</b:Title>
    <b:ProductionCompany>Ericsson</b:ProductionCompany>
    <b:YearAccessed>2022</b:YearAccessed>
    <b:MonthAccessed>10</b:MonthAccessed>
    <b:DayAccessed>22</b:DayAccessed>
    <b:URL>https://www.erlang.org/doc/system_architecture_intro/sys_arch_intro.html</b:URL>
    <b:RefOrder>6</b:RefOrder>
  </b:Source>
  <b:Source>
    <b:Tag>Way22</b:Tag>
    <b:SourceType>InternetSite</b:SourceType>
    <b:Guid>{9A3928F9-09D1-4445-8721-D3F404418F75}</b:Guid>
    <b:Title>Wayland Architecture</b:Title>
    <b:ProductionCompany>wayland</b:ProductionCompany>
    <b:YearAccessed>2022</b:YearAccessed>
    <b:MonthAccessed>10</b:MonthAccessed>
    <b:DayAccessed>22</b:DayAccessed>
    <b:URL>https://wayland.freedesktop.org/architecture.html</b:URL>
    <b:RefOrder>2</b:RefOrder>
  </b:Source>
  <b:Source>
    <b:Tag>Erl221</b:Tag>
    <b:SourceType>InternetSite</b:SourceType>
    <b:Guid>{EFFF295B-B2E3-47A3-B57D-5DE8C1B90C6F}</b:Guid>
    <b:Title>Erlang Behaviours</b:Title>
    <b:YearAccessed>2022</b:YearAccessed>
    <b:MonthAccessed>11</b:MonthAccessed>
    <b:DayAccessed>22</b:DayAccessed>
    <b:URL>https://www.erlang.org/doc/design_principles/des_princ.html#behaviours</b:URL>
    <b:RefOrder>7</b:RefOrder>
  </b:Source>
  <b:Source>
    <b:Tag>Rus22</b:Tag>
    <b:SourceType>InternetSite</b:SourceType>
    <b:Guid>{744555D7-413A-4774-94F0-3439FD4CBAA2}</b:Guid>
    <b:Title>Rust Programming Language</b:Title>
    <b:YearAccessed>2022</b:YearAccessed>
    <b:MonthAccessed>10</b:MonthAccessed>
    <b:DayAccessed>22</b:DayAccessed>
    <b:URL>https://en.wikipedia.org/wiki/Rust_(programming_language)</b:URL>
    <b:RefOrder>3</b:RefOrder>
  </b:Source>
  <b:Source>
    <b:Tag>Rus221</b:Tag>
    <b:SourceType>InternetSite</b:SourceType>
    <b:Guid>{45509EFB-1EA9-4E94-960A-DB191D0CAB47}</b:Guid>
    <b:Title>Rust Benchmarks</b:Title>
    <b:YearAccessed>2022</b:YearAccessed>
    <b:MonthAccessed>10</b:MonthAccessed>
    <b:DayAccessed>25</b:DayAccessed>
    <b:URL>https://benchmarksgame-team.pages.debian.net/benchmarksgame/fastest/rust-gpp.html</b:URL>
    <b:RefOrder>4</b:RefOrder>
  </b:Source>
  <b:Source>
    <b:Tag>X1122</b:Tag>
    <b:SourceType>InternetSite</b:SourceType>
    <b:Guid>{D0D8BFCE-D969-484E-924B-4770EEF02F03}</b:Guid>
    <b:Title>X11 Rust Bindings</b:Title>
    <b:YearAccessed>2022</b:YearAccessed>
    <b:MonthAccessed>10</b:MonthAccessed>
    <b:DayAccessed>25</b:DayAccessed>
    <b:URL>https://github.com/psychon/x11rb</b:URL>
    <b:RefOrder>5</b:RefOrder>
  </b:Source>
  <b:Source>
    <b:Tag>Rea221</b:Tag>
    <b:SourceType>InternetSite</b:SourceType>
    <b:Guid>{20A2CBC5-BEE6-4525-B126-D94978D3E690}</b:Guid>
    <b:Title>React Tutorial</b:Title>
    <b:YearAccessed>2022</b:YearAccessed>
    <b:MonthAccessed>10</b:MonthAccessed>
    <b:DayAccessed>25</b:DayAccessed>
    <b:URL>https://www.simplilearn.com/tutorials/reactjs-tutorial/what-is-reactjs</b:URL>
    <b:RefOrder>8</b:RefOrder>
  </b:Source>
  <b:Source>
    <b:Tag>suc02</b:Tag>
    <b:SourceType>InternetSite</b:SourceType>
    <b:Guid>{29D65A9C-2BD1-4492-8BF7-D3E963BF9D45}</b:Guid>
    <b:Author>
      <b:Author>
        <b:NameList>
          <b:Person>
            <b:Last>suckless.org</b:Last>
          </b:Person>
        </b:NameList>
      </b:Author>
    </b:Author>
    <b:Title>slock</b:Title>
    <b:YearAccessed>202</b:YearAccessed>
    <b:MonthAccessed>11</b:MonthAccessed>
    <b:DayAccessed>01</b:DayAccessed>
    <b:URL>https://tools.suckless.org/slock/</b:URL>
    <b:RefOrder>10</b:RefOrder>
  </b:Source>
  <b:Source>
    <b:Tag>pos22</b:Tag>
    <b:SourceType>InternetSite</b:SourceType>
    <b:Guid>{64965F06-4F21-4E4C-B7E1-16557AD030C3}</b:Guid>
    <b:Title>postgresql</b:Title>
    <b:YearAccessed>2022</b:YearAccessed>
    <b:MonthAccessed>11</b:MonthAccessed>
    <b:DayAccessed>02</b:DayAccessed>
    <b:URL>https://www.postgresql.org/</b:URL>
    <b:RefOrder>11</b:RefOrder>
  </b:Source>
  <b:Source>
    <b:Tag>psq22</b:Tag>
    <b:SourceType>InternetSite</b:SourceType>
    <b:Guid>{6772F97A-2F39-4B97-A93E-67A65E2E1B67}</b:Guid>
    <b:Title>psql</b:Title>
    <b:YearAccessed>2022</b:YearAccessed>
    <b:MonthAccessed>11</b:MonthAccessed>
    <b:DayAccessed>08</b:DayAccessed>
    <b:URL>https://www.postgresql.org/docs/current/app-psql.html</b:URL>
    <b:RefOrder>12</b:RefOrder>
  </b:Source>
  <b:Source>
    <b:Tag>eql22</b:Tag>
    <b:SourceType>InternetSite</b:SourceType>
    <b:Guid>{88EE5D44-86E1-4339-8BA5-0E898546BD5D}</b:Guid>
    <b:Title>eql</b:Title>
    <b:YearAccessed>2022</b:YearAccessed>
    <b:MonthAccessed>11</b:MonthAccessed>
    <b:DayAccessed>08</b:DayAccessed>
    <b:URL>https://github.com/artemeff/eql</b:URL>
    <b:RefOrder>13</b:RefOrder>
  </b:Source>
  <b:Source>
    <b:Tag>Fig221</b:Tag>
    <b:SourceType>InternetSite</b:SourceType>
    <b:Guid>{35EED3E5-6D47-4958-B5B4-CC9B792F5CB2}</b:Guid>
    <b:Title>Figma</b:Title>
    <b:YearAccessed>2022</b:YearAccessed>
    <b:MonthAccessed>11</b:MonthAccessed>
    <b:DayAccessed>18</b:DayAccessed>
    <b:URL>https://www.figma.com/</b:URL>
    <b:RefOrder>9</b:RefOrder>
  </b:Source>
  <b:Source>
    <b:Tag>Sas22</b:Tag>
    <b:SourceType>InternetSite</b:SourceType>
    <b:Guid>{9947C4D4-8826-4070-A90A-5E557D0BB866}</b:Guid>
    <b:Title>Sass</b:Title>
    <b:YearAccessed>2022</b:YearAccessed>
    <b:MonthAccessed>11</b:MonthAccessed>
    <b:DayAccessed>18</b:DayAccessed>
    <b:URL>https://sass-lang.com/</b:URL>
    <b:RefOrder>14</b:RefOrder>
  </b:Source>
  <b:Source>
    <b:Tag>Boo22</b:Tag>
    <b:SourceType>InternetSite</b:SourceType>
    <b:Guid>{44D43034-0B8A-4EFC-88EB-4277F9BA5292}</b:Guid>
    <b:Title>Bootstrap</b:Title>
    <b:YearAccessed>2022</b:YearAccessed>
    <b:MonthAccessed>11</b:MonthAccessed>
    <b:DayAccessed>18</b:DayAccessed>
    <b:URL>https://getbootstrap.com/</b:URL>
    <b:RefOrder>15</b:RefOrder>
  </b:Source>
  <b:Source>
    <b:Tag>cha22</b:Tag>
    <b:SourceType>InternetSite</b:SourceType>
    <b:Guid>{B1CBFDD8-B362-4F73-8542-E433CC4F9DF4}</b:Guid>
    <b:Title>chart.js</b:Title>
    <b:YearAccessed>2022</b:YearAccessed>
    <b:MonthAccessed>11</b:MonthAccessed>
    <b:DayAccessed>18</b:DayAccessed>
    <b:URL>https://www.chartjs.org/</b:URL>
    <b:RefOrder>16</b:RefOrder>
  </b:Source>
  <b:Source>
    <b:Tag>Rea222</b:Tag>
    <b:SourceType>InternetSite</b:SourceType>
    <b:Guid>{2FAAEA3B-9911-4F49-8CBB-1DF62336CBA1}</b:Guid>
    <b:Title>React table</b:Title>
    <b:YearAccessed>2022</b:YearAccessed>
    <b:MonthAccessed>11</b:MonthAccessed>
    <b:DayAccessed>18</b:DayAccessed>
    <b:URL>https://www.npmjs.com/package/react-table</b:URL>
    <b:RefOrder>17</b:RefOrder>
  </b:Source>
  <b:Source>
    <b:Tag>ngi22</b:Tag>
    <b:SourceType>InternetSite</b:SourceType>
    <b:Guid>{4778F8A8-906D-4B6A-B305-A6BAD137EF5D}</b:Guid>
    <b:Title>nginx</b:Title>
    <b:YearAccessed>2022</b:YearAccessed>
    <b:MonthAccessed>11</b:MonthAccessed>
    <b:DayAccessed>19</b:DayAccessed>
    <b:URL>https://www.nginx.com/</b:URL>
    <b:RefOrder>18</b:RefOrder>
  </b:Source>
  <b:Source>
    <b:Tag>pgA22</b:Tag>
    <b:SourceType>InternetSite</b:SourceType>
    <b:Guid>{A9CD770C-F561-400D-990C-F6859F3D0792}</b:Guid>
    <b:Title>pgAdmin</b:Title>
    <b:YearAccessed>2022</b:YearAccessed>
    <b:MonthAccessed>11</b:MonthAccessed>
    <b:DayAccessed>20</b:DayAccessed>
    <b:URL>https://www.pgadmin.org/</b:URL>
    <b:RefOrder>19</b:RefOrder>
  </b:Source>
  <b:Source>
    <b:Tag>fak22</b:Tag>
    <b:SourceType>InternetSite</b:SourceType>
    <b:Guid>{FB044E54-29F1-4C74-AA44-CECE6D15A849}</b:Guid>
    <b:Title>faker.js</b:Title>
    <b:YearAccessed>2022</b:YearAccessed>
    <b:MonthAccessed>11</b:MonthAccessed>
    <b:DayAccessed>24</b:DayAccessed>
    <b:URL>https://fakerjs.dev/</b:URL>
    <b:RefOrder>20</b:RefOrder>
  </b:Source>
</b:Sources>
</file>

<file path=customXml/itemProps1.xml><?xml version="1.0" encoding="utf-8"?>
<ds:datastoreItem xmlns:ds="http://schemas.openxmlformats.org/officeDocument/2006/customXml" ds:itemID="{059307F0-61F8-4739-9924-555C99081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72208</TotalTime>
  <Pages>84</Pages>
  <Words>15707</Words>
  <Characters>108385</Characters>
  <Application>Microsoft Office Word</Application>
  <DocSecurity>0</DocSecurity>
  <Lines>903</Lines>
  <Paragraphs>247</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123845</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
  <cp:lastModifiedBy>Sándor Dávid</cp:lastModifiedBy>
  <cp:revision>2144</cp:revision>
  <cp:lastPrinted>2022-12-02T08:21:00Z</cp:lastPrinted>
  <dcterms:created xsi:type="dcterms:W3CDTF">2015-10-19T08:48:00Z</dcterms:created>
  <dcterms:modified xsi:type="dcterms:W3CDTF">2022-12-02T12:16:00Z</dcterms:modified>
</cp:coreProperties>
</file>